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2E94" w14:textId="4CD9E8A7" w:rsidR="00953ADE" w:rsidRPr="00BE42E5" w:rsidRDefault="00953ADE" w:rsidP="00EC65BC">
      <w:pPr>
        <w:pStyle w:val="LISPSAMPLE"/>
      </w:pPr>
      <w:bookmarkStart w:id="0" w:name="_Toc359406099"/>
      <w:r w:rsidRPr="00BE42E5">
        <w:t xml:space="preserve">ILISP </w:t>
      </w:r>
      <w:r w:rsidR="00A84E7C">
        <w:t>Revision 2</w:t>
      </w:r>
      <w:r w:rsidR="00C82CA9">
        <w:t xml:space="preserve"> </w:t>
      </w:r>
      <w:r w:rsidRPr="00BE42E5">
        <w:t>documentation</w:t>
      </w:r>
      <w:bookmarkEnd w:id="0"/>
    </w:p>
    <w:p w14:paraId="39E7B7FC" w14:textId="00FFE4DE" w:rsidR="00BE42E5" w:rsidRPr="00BE42E5" w:rsidRDefault="00BE42E5" w:rsidP="00BE42E5">
      <w:pPr>
        <w:rPr>
          <w:sz w:val="32"/>
        </w:rPr>
      </w:pPr>
      <w:r>
        <w:rPr>
          <w:sz w:val="32"/>
        </w:rPr>
        <w:t>APPS for CAD/CAM/NESTING</w:t>
      </w:r>
      <w:r w:rsidR="007F2536">
        <w:rPr>
          <w:sz w:val="32"/>
        </w:rPr>
        <w:t xml:space="preserve"> on waterjet cutting </w:t>
      </w:r>
      <w:r w:rsidR="00B9156D">
        <w:rPr>
          <w:sz w:val="32"/>
        </w:rPr>
        <w:t>machines</w:t>
      </w:r>
    </w:p>
    <w:p w14:paraId="098A1EAF" w14:textId="77777777" w:rsidR="008E139A" w:rsidRPr="00FE2348" w:rsidRDefault="008E139A" w:rsidP="00953ADE">
      <w:pPr>
        <w:rPr>
          <w:b/>
          <w:sz w:val="48"/>
        </w:rPr>
      </w:pPr>
    </w:p>
    <w:p w14:paraId="12C7D4C7" w14:textId="0EDE7EF9" w:rsidR="00953ADE" w:rsidRPr="00505182" w:rsidRDefault="003E4B1C" w:rsidP="00953ADE">
      <w:pPr>
        <w:rPr>
          <w:sz w:val="48"/>
        </w:rPr>
      </w:pPr>
      <w:r>
        <w:rPr>
          <w:sz w:val="48"/>
        </w:rPr>
        <w:t>Version 20</w:t>
      </w:r>
      <w:r w:rsidR="00EC2AD4">
        <w:rPr>
          <w:sz w:val="48"/>
        </w:rPr>
        <w:t>2</w:t>
      </w:r>
      <w:r w:rsidR="00E83E77">
        <w:rPr>
          <w:sz w:val="48"/>
        </w:rPr>
        <w:t>5</w:t>
      </w:r>
      <w:r>
        <w:rPr>
          <w:sz w:val="48"/>
        </w:rPr>
        <w:t>.</w:t>
      </w:r>
      <w:r w:rsidR="001B7E8E">
        <w:rPr>
          <w:sz w:val="48"/>
        </w:rPr>
        <w:t>3</w:t>
      </w:r>
      <w:r>
        <w:rPr>
          <w:sz w:val="48"/>
        </w:rPr>
        <w:t>.</w:t>
      </w:r>
      <w:r w:rsidR="00CA49E5">
        <w:rPr>
          <w:sz w:val="48"/>
        </w:rPr>
        <w:t>4</w:t>
      </w:r>
      <w:r w:rsidR="001B7E8E">
        <w:rPr>
          <w:sz w:val="48"/>
        </w:rPr>
        <w:t>35</w:t>
      </w:r>
      <w:r w:rsidR="00320D9C">
        <w:rPr>
          <w:sz w:val="48"/>
        </w:rPr>
        <w:t>7</w:t>
      </w:r>
    </w:p>
    <w:p w14:paraId="173A886C" w14:textId="5311EDE4" w:rsidR="00953ADE" w:rsidRDefault="00241BD7" w:rsidP="00953ADE">
      <w:pPr>
        <w:rPr>
          <w:sz w:val="32"/>
        </w:rPr>
      </w:pPr>
      <w:r>
        <w:rPr>
          <w:sz w:val="32"/>
        </w:rPr>
        <w:t xml:space="preserve">Last updated </w:t>
      </w:r>
      <w:r w:rsidR="001B7E8E">
        <w:rPr>
          <w:sz w:val="32"/>
        </w:rPr>
        <w:t>October 14</w:t>
      </w:r>
      <w:r w:rsidR="00CA49E5">
        <w:rPr>
          <w:sz w:val="32"/>
        </w:rPr>
        <w:t>,</w:t>
      </w:r>
      <w:r w:rsidR="00692452">
        <w:rPr>
          <w:sz w:val="32"/>
        </w:rPr>
        <w:t xml:space="preserve"> </w:t>
      </w:r>
      <w:r>
        <w:rPr>
          <w:sz w:val="32"/>
        </w:rPr>
        <w:t>20</w:t>
      </w:r>
      <w:r w:rsidR="00632037">
        <w:rPr>
          <w:sz w:val="32"/>
        </w:rPr>
        <w:t>2</w:t>
      </w:r>
      <w:r w:rsidR="00E83E77">
        <w:rPr>
          <w:sz w:val="32"/>
        </w:rPr>
        <w:t>5</w:t>
      </w:r>
    </w:p>
    <w:p w14:paraId="0347ED98" w14:textId="4E63FB27" w:rsidR="00241BD7" w:rsidRPr="00505182" w:rsidRDefault="00241BD7" w:rsidP="00953ADE">
      <w:pPr>
        <w:rPr>
          <w:sz w:val="32"/>
        </w:rPr>
      </w:pPr>
      <w:r>
        <w:rPr>
          <w:sz w:val="32"/>
        </w:rPr>
        <w:t xml:space="preserve">By </w:t>
      </w:r>
      <w:r w:rsidR="00CA49E5">
        <w:rPr>
          <w:sz w:val="32"/>
        </w:rPr>
        <w:t>Bo Johansson</w:t>
      </w:r>
    </w:p>
    <w:p w14:paraId="3B905E91" w14:textId="77777777" w:rsidR="00BE42E5" w:rsidRPr="00505182" w:rsidRDefault="00BE42E5" w:rsidP="00953ADE">
      <w:pPr>
        <w:rPr>
          <w:sz w:val="32"/>
        </w:rPr>
      </w:pPr>
    </w:p>
    <w:p w14:paraId="2C88B785" w14:textId="77777777" w:rsidR="00BE42E5" w:rsidRPr="00505182" w:rsidRDefault="00BE42E5" w:rsidP="00953ADE">
      <w:pPr>
        <w:rPr>
          <w:sz w:val="32"/>
        </w:rPr>
      </w:pPr>
    </w:p>
    <w:p w14:paraId="13F530CD" w14:textId="77777777" w:rsidR="00BE42E5" w:rsidRPr="00505182" w:rsidRDefault="00BE42E5" w:rsidP="00953ADE">
      <w:pPr>
        <w:rPr>
          <w:sz w:val="32"/>
        </w:rPr>
      </w:pPr>
    </w:p>
    <w:p w14:paraId="405DE6E3" w14:textId="77777777" w:rsidR="00BE42E5" w:rsidRPr="00505182" w:rsidRDefault="00BE42E5" w:rsidP="00953ADE">
      <w:pPr>
        <w:rPr>
          <w:sz w:val="32"/>
        </w:rPr>
      </w:pPr>
    </w:p>
    <w:p w14:paraId="6D6F7811" w14:textId="77777777" w:rsidR="00BE42E5" w:rsidRPr="00505182" w:rsidRDefault="00BE42E5" w:rsidP="00906932">
      <w:pPr>
        <w:rPr>
          <w:sz w:val="32"/>
        </w:rPr>
      </w:pPr>
    </w:p>
    <w:p w14:paraId="7215817C" w14:textId="77777777" w:rsidR="00CA49E5" w:rsidRDefault="008E139A" w:rsidP="00CA49E5">
      <w:pPr>
        <w:rPr>
          <w:sz w:val="32"/>
        </w:rPr>
      </w:pPr>
      <w:r w:rsidRPr="00835428">
        <w:rPr>
          <w:sz w:val="32"/>
        </w:rPr>
        <w:t xml:space="preserve">© </w:t>
      </w:r>
      <w:r w:rsidR="00FD5A60">
        <w:rPr>
          <w:sz w:val="32"/>
        </w:rPr>
        <w:t>IGEMS</w:t>
      </w:r>
      <w:r w:rsidR="00BE42E5" w:rsidRPr="00835428">
        <w:rPr>
          <w:sz w:val="32"/>
        </w:rPr>
        <w:t xml:space="preserve"> AB</w:t>
      </w:r>
      <w:r w:rsidRPr="00835428">
        <w:rPr>
          <w:sz w:val="32"/>
        </w:rPr>
        <w:br/>
        <w:t>Borås</w:t>
      </w:r>
      <w:r w:rsidRPr="00835428">
        <w:rPr>
          <w:sz w:val="32"/>
        </w:rPr>
        <w:br/>
        <w:t>Sweden</w:t>
      </w:r>
      <w:r w:rsidR="007F2536" w:rsidRPr="00835428">
        <w:rPr>
          <w:sz w:val="32"/>
        </w:rPr>
        <w:br/>
      </w:r>
    </w:p>
    <w:p w14:paraId="57C71341" w14:textId="77777777" w:rsidR="00CA49E5" w:rsidRDefault="00CA49E5">
      <w:pPr>
        <w:spacing w:line="240" w:lineRule="auto"/>
        <w:rPr>
          <w:sz w:val="32"/>
        </w:rPr>
      </w:pPr>
      <w:r>
        <w:rPr>
          <w:sz w:val="32"/>
        </w:rPr>
        <w:br w:type="page"/>
      </w:r>
    </w:p>
    <w:p w14:paraId="334D7EE0" w14:textId="00809D7C" w:rsidR="0007286A" w:rsidRDefault="00CA49E5">
      <w:pPr>
        <w:pStyle w:val="Innehll1"/>
        <w:tabs>
          <w:tab w:val="right" w:leader="dot" w:pos="10456"/>
        </w:tabs>
        <w:rPr>
          <w:noProof/>
          <w:kern w:val="2"/>
          <w:sz w:val="24"/>
          <w:szCs w:val="24"/>
          <w:lang w:eastAsia="sv-SE"/>
          <w14:ligatures w14:val="standardContextual"/>
        </w:rPr>
      </w:pPr>
      <w:r>
        <w:rPr>
          <w:sz w:val="24"/>
        </w:rPr>
        <w:lastRenderedPageBreak/>
        <w:fldChar w:fldCharType="begin"/>
      </w:r>
      <w:r>
        <w:rPr>
          <w:sz w:val="24"/>
        </w:rPr>
        <w:instrText xml:space="preserve"> TOC \o "1-1" \h \z \u </w:instrText>
      </w:r>
      <w:r>
        <w:rPr>
          <w:sz w:val="24"/>
        </w:rPr>
        <w:fldChar w:fldCharType="separate"/>
      </w:r>
      <w:hyperlink w:anchor="_Toc197942774" w:history="1">
        <w:r w:rsidR="0007286A" w:rsidRPr="00D82B5A">
          <w:rPr>
            <w:rStyle w:val="Hyperlnk"/>
            <w:noProof/>
            <w:lang w:bidi="en-US"/>
          </w:rPr>
          <w:t>How to modify the postprocessor</w:t>
        </w:r>
        <w:r w:rsidR="0007286A">
          <w:rPr>
            <w:noProof/>
            <w:webHidden/>
          </w:rPr>
          <w:tab/>
        </w:r>
        <w:r w:rsidR="0007286A">
          <w:rPr>
            <w:noProof/>
            <w:webHidden/>
          </w:rPr>
          <w:fldChar w:fldCharType="begin"/>
        </w:r>
        <w:r w:rsidR="0007286A">
          <w:rPr>
            <w:noProof/>
            <w:webHidden/>
          </w:rPr>
          <w:instrText xml:space="preserve"> PAGEREF _Toc197942774 \h </w:instrText>
        </w:r>
        <w:r w:rsidR="0007286A">
          <w:rPr>
            <w:noProof/>
            <w:webHidden/>
          </w:rPr>
        </w:r>
        <w:r w:rsidR="0007286A">
          <w:rPr>
            <w:noProof/>
            <w:webHidden/>
          </w:rPr>
          <w:fldChar w:fldCharType="separate"/>
        </w:r>
        <w:r w:rsidR="0007286A">
          <w:rPr>
            <w:noProof/>
            <w:webHidden/>
          </w:rPr>
          <w:t>3</w:t>
        </w:r>
        <w:r w:rsidR="0007286A">
          <w:rPr>
            <w:noProof/>
            <w:webHidden/>
          </w:rPr>
          <w:fldChar w:fldCharType="end"/>
        </w:r>
      </w:hyperlink>
    </w:p>
    <w:p w14:paraId="3F091C02" w14:textId="097382C1" w:rsidR="0007286A" w:rsidRDefault="0007286A">
      <w:pPr>
        <w:pStyle w:val="Innehll1"/>
        <w:tabs>
          <w:tab w:val="right" w:leader="dot" w:pos="10456"/>
        </w:tabs>
        <w:rPr>
          <w:noProof/>
          <w:kern w:val="2"/>
          <w:sz w:val="24"/>
          <w:szCs w:val="24"/>
          <w:lang w:eastAsia="sv-SE"/>
          <w14:ligatures w14:val="standardContextual"/>
        </w:rPr>
      </w:pPr>
      <w:hyperlink w:anchor="_Toc197942775" w:history="1">
        <w:r w:rsidRPr="00D82B5A">
          <w:rPr>
            <w:rStyle w:val="Hyperlnk"/>
            <w:noProof/>
            <w:lang w:bidi="en-US"/>
          </w:rPr>
          <w:t>Postprocessor functions</w:t>
        </w:r>
        <w:r>
          <w:rPr>
            <w:noProof/>
            <w:webHidden/>
          </w:rPr>
          <w:tab/>
        </w:r>
        <w:r>
          <w:rPr>
            <w:noProof/>
            <w:webHidden/>
          </w:rPr>
          <w:fldChar w:fldCharType="begin"/>
        </w:r>
        <w:r>
          <w:rPr>
            <w:noProof/>
            <w:webHidden/>
          </w:rPr>
          <w:instrText xml:space="preserve"> PAGEREF _Toc197942775 \h </w:instrText>
        </w:r>
        <w:r>
          <w:rPr>
            <w:noProof/>
            <w:webHidden/>
          </w:rPr>
        </w:r>
        <w:r>
          <w:rPr>
            <w:noProof/>
            <w:webHidden/>
          </w:rPr>
          <w:fldChar w:fldCharType="separate"/>
        </w:r>
        <w:r>
          <w:rPr>
            <w:noProof/>
            <w:webHidden/>
          </w:rPr>
          <w:t>5</w:t>
        </w:r>
        <w:r>
          <w:rPr>
            <w:noProof/>
            <w:webHidden/>
          </w:rPr>
          <w:fldChar w:fldCharType="end"/>
        </w:r>
      </w:hyperlink>
    </w:p>
    <w:p w14:paraId="5B846140" w14:textId="236E2B1A" w:rsidR="0007286A" w:rsidRDefault="0007286A">
      <w:pPr>
        <w:pStyle w:val="Innehll1"/>
        <w:tabs>
          <w:tab w:val="right" w:leader="dot" w:pos="10456"/>
        </w:tabs>
        <w:rPr>
          <w:noProof/>
          <w:kern w:val="2"/>
          <w:sz w:val="24"/>
          <w:szCs w:val="24"/>
          <w:lang w:eastAsia="sv-SE"/>
          <w14:ligatures w14:val="standardContextual"/>
        </w:rPr>
      </w:pPr>
      <w:hyperlink w:anchor="_Toc197942776" w:history="1">
        <w:r w:rsidRPr="00D82B5A">
          <w:rPr>
            <w:rStyle w:val="Hyperlnk"/>
            <w:noProof/>
            <w:lang w:bidi="en-US"/>
          </w:rPr>
          <w:t>Postprocessor support functions</w:t>
        </w:r>
        <w:r>
          <w:rPr>
            <w:noProof/>
            <w:webHidden/>
          </w:rPr>
          <w:tab/>
        </w:r>
        <w:r>
          <w:rPr>
            <w:noProof/>
            <w:webHidden/>
          </w:rPr>
          <w:fldChar w:fldCharType="begin"/>
        </w:r>
        <w:r>
          <w:rPr>
            <w:noProof/>
            <w:webHidden/>
          </w:rPr>
          <w:instrText xml:space="preserve"> PAGEREF _Toc197942776 \h </w:instrText>
        </w:r>
        <w:r>
          <w:rPr>
            <w:noProof/>
            <w:webHidden/>
          </w:rPr>
        </w:r>
        <w:r>
          <w:rPr>
            <w:noProof/>
            <w:webHidden/>
          </w:rPr>
          <w:fldChar w:fldCharType="separate"/>
        </w:r>
        <w:r>
          <w:rPr>
            <w:noProof/>
            <w:webHidden/>
          </w:rPr>
          <w:t>34</w:t>
        </w:r>
        <w:r>
          <w:rPr>
            <w:noProof/>
            <w:webHidden/>
          </w:rPr>
          <w:fldChar w:fldCharType="end"/>
        </w:r>
      </w:hyperlink>
    </w:p>
    <w:p w14:paraId="0093BD01" w14:textId="59B29E7E" w:rsidR="0007286A" w:rsidRDefault="0007286A">
      <w:pPr>
        <w:pStyle w:val="Innehll1"/>
        <w:tabs>
          <w:tab w:val="right" w:leader="dot" w:pos="10456"/>
        </w:tabs>
        <w:rPr>
          <w:noProof/>
          <w:kern w:val="2"/>
          <w:sz w:val="24"/>
          <w:szCs w:val="24"/>
          <w:lang w:eastAsia="sv-SE"/>
          <w14:ligatures w14:val="standardContextual"/>
        </w:rPr>
      </w:pPr>
      <w:hyperlink w:anchor="_Toc197942777" w:history="1">
        <w:r w:rsidRPr="00D82B5A">
          <w:rPr>
            <w:rStyle w:val="Hyperlnk"/>
            <w:noProof/>
            <w:lang w:bidi="en-US"/>
          </w:rPr>
          <w:t>Apps</w:t>
        </w:r>
        <w:r>
          <w:rPr>
            <w:noProof/>
            <w:webHidden/>
          </w:rPr>
          <w:tab/>
        </w:r>
        <w:r>
          <w:rPr>
            <w:noProof/>
            <w:webHidden/>
          </w:rPr>
          <w:fldChar w:fldCharType="begin"/>
        </w:r>
        <w:r>
          <w:rPr>
            <w:noProof/>
            <w:webHidden/>
          </w:rPr>
          <w:instrText xml:space="preserve"> PAGEREF _Toc197942777 \h </w:instrText>
        </w:r>
        <w:r>
          <w:rPr>
            <w:noProof/>
            <w:webHidden/>
          </w:rPr>
        </w:r>
        <w:r>
          <w:rPr>
            <w:noProof/>
            <w:webHidden/>
          </w:rPr>
          <w:fldChar w:fldCharType="separate"/>
        </w:r>
        <w:r>
          <w:rPr>
            <w:noProof/>
            <w:webHidden/>
          </w:rPr>
          <w:t>40</w:t>
        </w:r>
        <w:r>
          <w:rPr>
            <w:noProof/>
            <w:webHidden/>
          </w:rPr>
          <w:fldChar w:fldCharType="end"/>
        </w:r>
      </w:hyperlink>
    </w:p>
    <w:p w14:paraId="3EC6804B" w14:textId="4998CFA9" w:rsidR="0007286A" w:rsidRDefault="0007286A">
      <w:pPr>
        <w:pStyle w:val="Innehll1"/>
        <w:tabs>
          <w:tab w:val="right" w:leader="dot" w:pos="10456"/>
        </w:tabs>
        <w:rPr>
          <w:noProof/>
          <w:kern w:val="2"/>
          <w:sz w:val="24"/>
          <w:szCs w:val="24"/>
          <w:lang w:eastAsia="sv-SE"/>
          <w14:ligatures w14:val="standardContextual"/>
        </w:rPr>
      </w:pPr>
      <w:hyperlink w:anchor="_Toc197942778" w:history="1">
        <w:r w:rsidRPr="00D82B5A">
          <w:rPr>
            <w:rStyle w:val="Hyperlnk"/>
            <w:noProof/>
            <w:lang w:bidi="en-US"/>
          </w:rPr>
          <w:t>ILISP Functions</w:t>
        </w:r>
        <w:r>
          <w:rPr>
            <w:noProof/>
            <w:webHidden/>
          </w:rPr>
          <w:tab/>
        </w:r>
        <w:r>
          <w:rPr>
            <w:noProof/>
            <w:webHidden/>
          </w:rPr>
          <w:fldChar w:fldCharType="begin"/>
        </w:r>
        <w:r>
          <w:rPr>
            <w:noProof/>
            <w:webHidden/>
          </w:rPr>
          <w:instrText xml:space="preserve"> PAGEREF _Toc197942778 \h </w:instrText>
        </w:r>
        <w:r>
          <w:rPr>
            <w:noProof/>
            <w:webHidden/>
          </w:rPr>
        </w:r>
        <w:r>
          <w:rPr>
            <w:noProof/>
            <w:webHidden/>
          </w:rPr>
          <w:fldChar w:fldCharType="separate"/>
        </w:r>
        <w:r>
          <w:rPr>
            <w:noProof/>
            <w:webHidden/>
          </w:rPr>
          <w:t>43</w:t>
        </w:r>
        <w:r>
          <w:rPr>
            <w:noProof/>
            <w:webHidden/>
          </w:rPr>
          <w:fldChar w:fldCharType="end"/>
        </w:r>
      </w:hyperlink>
    </w:p>
    <w:p w14:paraId="6034882D" w14:textId="3A6C1684" w:rsidR="0007286A" w:rsidRDefault="0007286A">
      <w:pPr>
        <w:pStyle w:val="Innehll1"/>
        <w:tabs>
          <w:tab w:val="right" w:leader="dot" w:pos="10456"/>
        </w:tabs>
        <w:rPr>
          <w:noProof/>
          <w:kern w:val="2"/>
          <w:sz w:val="24"/>
          <w:szCs w:val="24"/>
          <w:lang w:eastAsia="sv-SE"/>
          <w14:ligatures w14:val="standardContextual"/>
        </w:rPr>
      </w:pPr>
      <w:hyperlink w:anchor="_Toc197942779" w:history="1">
        <w:r w:rsidRPr="00D82B5A">
          <w:rPr>
            <w:rStyle w:val="Hyperlnk"/>
            <w:noProof/>
            <w:lang w:bidi="en-US"/>
          </w:rPr>
          <w:t>Geometrical example</w:t>
        </w:r>
        <w:r>
          <w:rPr>
            <w:noProof/>
            <w:webHidden/>
          </w:rPr>
          <w:tab/>
        </w:r>
        <w:r>
          <w:rPr>
            <w:noProof/>
            <w:webHidden/>
          </w:rPr>
          <w:fldChar w:fldCharType="begin"/>
        </w:r>
        <w:r>
          <w:rPr>
            <w:noProof/>
            <w:webHidden/>
          </w:rPr>
          <w:instrText xml:space="preserve"> PAGEREF _Toc197942779 \h </w:instrText>
        </w:r>
        <w:r>
          <w:rPr>
            <w:noProof/>
            <w:webHidden/>
          </w:rPr>
        </w:r>
        <w:r>
          <w:rPr>
            <w:noProof/>
            <w:webHidden/>
          </w:rPr>
          <w:fldChar w:fldCharType="separate"/>
        </w:r>
        <w:r>
          <w:rPr>
            <w:noProof/>
            <w:webHidden/>
          </w:rPr>
          <w:t>71</w:t>
        </w:r>
        <w:r>
          <w:rPr>
            <w:noProof/>
            <w:webHidden/>
          </w:rPr>
          <w:fldChar w:fldCharType="end"/>
        </w:r>
      </w:hyperlink>
    </w:p>
    <w:p w14:paraId="5A58FDDD" w14:textId="0AC92DE1" w:rsidR="0007286A" w:rsidRDefault="0007286A">
      <w:pPr>
        <w:pStyle w:val="Innehll1"/>
        <w:tabs>
          <w:tab w:val="right" w:leader="dot" w:pos="10456"/>
        </w:tabs>
        <w:rPr>
          <w:noProof/>
          <w:kern w:val="2"/>
          <w:sz w:val="24"/>
          <w:szCs w:val="24"/>
          <w:lang w:eastAsia="sv-SE"/>
          <w14:ligatures w14:val="standardContextual"/>
        </w:rPr>
      </w:pPr>
      <w:hyperlink w:anchor="_Toc197942780" w:history="1">
        <w:r w:rsidRPr="00D82B5A">
          <w:rPr>
            <w:rStyle w:val="Hyperlnk"/>
            <w:noProof/>
            <w:lang w:bidi="en-US"/>
          </w:rPr>
          <w:t>Toolbar</w:t>
        </w:r>
        <w:r>
          <w:rPr>
            <w:noProof/>
            <w:webHidden/>
          </w:rPr>
          <w:tab/>
        </w:r>
        <w:r>
          <w:rPr>
            <w:noProof/>
            <w:webHidden/>
          </w:rPr>
          <w:fldChar w:fldCharType="begin"/>
        </w:r>
        <w:r>
          <w:rPr>
            <w:noProof/>
            <w:webHidden/>
          </w:rPr>
          <w:instrText xml:space="preserve"> PAGEREF _Toc197942780 \h </w:instrText>
        </w:r>
        <w:r>
          <w:rPr>
            <w:noProof/>
            <w:webHidden/>
          </w:rPr>
        </w:r>
        <w:r>
          <w:rPr>
            <w:noProof/>
            <w:webHidden/>
          </w:rPr>
          <w:fldChar w:fldCharType="separate"/>
        </w:r>
        <w:r>
          <w:rPr>
            <w:noProof/>
            <w:webHidden/>
          </w:rPr>
          <w:t>73</w:t>
        </w:r>
        <w:r>
          <w:rPr>
            <w:noProof/>
            <w:webHidden/>
          </w:rPr>
          <w:fldChar w:fldCharType="end"/>
        </w:r>
      </w:hyperlink>
    </w:p>
    <w:p w14:paraId="230FE71F" w14:textId="46BDCC0D" w:rsidR="0007286A" w:rsidRDefault="0007286A">
      <w:pPr>
        <w:pStyle w:val="Innehll1"/>
        <w:tabs>
          <w:tab w:val="right" w:leader="dot" w:pos="10456"/>
        </w:tabs>
        <w:rPr>
          <w:noProof/>
          <w:kern w:val="2"/>
          <w:sz w:val="24"/>
          <w:szCs w:val="24"/>
          <w:lang w:eastAsia="sv-SE"/>
          <w14:ligatures w14:val="standardContextual"/>
        </w:rPr>
      </w:pPr>
      <w:hyperlink w:anchor="_Toc197942781" w:history="1">
        <w:r w:rsidRPr="00D82B5A">
          <w:rPr>
            <w:rStyle w:val="Hyperlnk"/>
            <w:noProof/>
            <w:lang w:bidi="en-US"/>
          </w:rPr>
          <w:t>Camera</w:t>
        </w:r>
        <w:r>
          <w:rPr>
            <w:noProof/>
            <w:webHidden/>
          </w:rPr>
          <w:tab/>
        </w:r>
        <w:r>
          <w:rPr>
            <w:noProof/>
            <w:webHidden/>
          </w:rPr>
          <w:fldChar w:fldCharType="begin"/>
        </w:r>
        <w:r>
          <w:rPr>
            <w:noProof/>
            <w:webHidden/>
          </w:rPr>
          <w:instrText xml:space="preserve"> PAGEREF _Toc197942781 \h </w:instrText>
        </w:r>
        <w:r>
          <w:rPr>
            <w:noProof/>
            <w:webHidden/>
          </w:rPr>
        </w:r>
        <w:r>
          <w:rPr>
            <w:noProof/>
            <w:webHidden/>
          </w:rPr>
          <w:fldChar w:fldCharType="separate"/>
        </w:r>
        <w:r>
          <w:rPr>
            <w:noProof/>
            <w:webHidden/>
          </w:rPr>
          <w:t>74</w:t>
        </w:r>
        <w:r>
          <w:rPr>
            <w:noProof/>
            <w:webHidden/>
          </w:rPr>
          <w:fldChar w:fldCharType="end"/>
        </w:r>
      </w:hyperlink>
    </w:p>
    <w:p w14:paraId="34224FF4" w14:textId="793D3BC6" w:rsidR="0007286A" w:rsidRDefault="0007286A">
      <w:pPr>
        <w:pStyle w:val="Innehll1"/>
        <w:tabs>
          <w:tab w:val="right" w:leader="dot" w:pos="10456"/>
        </w:tabs>
        <w:rPr>
          <w:noProof/>
          <w:kern w:val="2"/>
          <w:sz w:val="24"/>
          <w:szCs w:val="24"/>
          <w:lang w:eastAsia="sv-SE"/>
          <w14:ligatures w14:val="standardContextual"/>
        </w:rPr>
      </w:pPr>
      <w:hyperlink w:anchor="_Toc197942782" w:history="1">
        <w:r w:rsidRPr="00D82B5A">
          <w:rPr>
            <w:rStyle w:val="Hyperlnk"/>
            <w:noProof/>
            <w:lang w:bidi="en-US"/>
          </w:rPr>
          <w:t>Variables</w:t>
        </w:r>
        <w:r>
          <w:rPr>
            <w:noProof/>
            <w:webHidden/>
          </w:rPr>
          <w:tab/>
        </w:r>
        <w:r>
          <w:rPr>
            <w:noProof/>
            <w:webHidden/>
          </w:rPr>
          <w:fldChar w:fldCharType="begin"/>
        </w:r>
        <w:r>
          <w:rPr>
            <w:noProof/>
            <w:webHidden/>
          </w:rPr>
          <w:instrText xml:space="preserve"> PAGEREF _Toc197942782 \h </w:instrText>
        </w:r>
        <w:r>
          <w:rPr>
            <w:noProof/>
            <w:webHidden/>
          </w:rPr>
        </w:r>
        <w:r>
          <w:rPr>
            <w:noProof/>
            <w:webHidden/>
          </w:rPr>
          <w:fldChar w:fldCharType="separate"/>
        </w:r>
        <w:r>
          <w:rPr>
            <w:noProof/>
            <w:webHidden/>
          </w:rPr>
          <w:t>75</w:t>
        </w:r>
        <w:r>
          <w:rPr>
            <w:noProof/>
            <w:webHidden/>
          </w:rPr>
          <w:fldChar w:fldCharType="end"/>
        </w:r>
      </w:hyperlink>
    </w:p>
    <w:p w14:paraId="23620641" w14:textId="76C7C67F" w:rsidR="0007286A" w:rsidRDefault="0007286A">
      <w:pPr>
        <w:pStyle w:val="Innehll1"/>
        <w:tabs>
          <w:tab w:val="right" w:leader="dot" w:pos="10456"/>
        </w:tabs>
        <w:rPr>
          <w:noProof/>
          <w:kern w:val="2"/>
          <w:sz w:val="24"/>
          <w:szCs w:val="24"/>
          <w:lang w:eastAsia="sv-SE"/>
          <w14:ligatures w14:val="standardContextual"/>
        </w:rPr>
      </w:pPr>
      <w:hyperlink w:anchor="_Toc197942783" w:history="1">
        <w:r w:rsidRPr="00D82B5A">
          <w:rPr>
            <w:rStyle w:val="Hyperlnk"/>
            <w:noProof/>
            <w:lang w:val="nb-NO" w:bidi="en-US"/>
          </w:rPr>
          <w:t>Dynamic Dialogs</w:t>
        </w:r>
        <w:r>
          <w:rPr>
            <w:noProof/>
            <w:webHidden/>
          </w:rPr>
          <w:tab/>
        </w:r>
        <w:r>
          <w:rPr>
            <w:noProof/>
            <w:webHidden/>
          </w:rPr>
          <w:fldChar w:fldCharType="begin"/>
        </w:r>
        <w:r>
          <w:rPr>
            <w:noProof/>
            <w:webHidden/>
          </w:rPr>
          <w:instrText xml:space="preserve"> PAGEREF _Toc197942783 \h </w:instrText>
        </w:r>
        <w:r>
          <w:rPr>
            <w:noProof/>
            <w:webHidden/>
          </w:rPr>
        </w:r>
        <w:r>
          <w:rPr>
            <w:noProof/>
            <w:webHidden/>
          </w:rPr>
          <w:fldChar w:fldCharType="separate"/>
        </w:r>
        <w:r>
          <w:rPr>
            <w:noProof/>
            <w:webHidden/>
          </w:rPr>
          <w:t>76</w:t>
        </w:r>
        <w:r>
          <w:rPr>
            <w:noProof/>
            <w:webHidden/>
          </w:rPr>
          <w:fldChar w:fldCharType="end"/>
        </w:r>
      </w:hyperlink>
    </w:p>
    <w:p w14:paraId="0296B173" w14:textId="3B30B754" w:rsidR="0007286A" w:rsidRDefault="0007286A">
      <w:pPr>
        <w:pStyle w:val="Innehll1"/>
        <w:tabs>
          <w:tab w:val="right" w:leader="dot" w:pos="10456"/>
        </w:tabs>
        <w:rPr>
          <w:noProof/>
          <w:kern w:val="2"/>
          <w:sz w:val="24"/>
          <w:szCs w:val="24"/>
          <w:lang w:eastAsia="sv-SE"/>
          <w14:ligatures w14:val="standardContextual"/>
        </w:rPr>
      </w:pPr>
      <w:hyperlink w:anchor="_Toc197942784" w:history="1">
        <w:r w:rsidRPr="00D82B5A">
          <w:rPr>
            <w:rStyle w:val="Hyperlnk"/>
            <w:noProof/>
          </w:rPr>
          <w:t>ILISP command to control the CAD system</w:t>
        </w:r>
        <w:r>
          <w:rPr>
            <w:noProof/>
            <w:webHidden/>
          </w:rPr>
          <w:tab/>
        </w:r>
        <w:r>
          <w:rPr>
            <w:noProof/>
            <w:webHidden/>
          </w:rPr>
          <w:fldChar w:fldCharType="begin"/>
        </w:r>
        <w:r>
          <w:rPr>
            <w:noProof/>
            <w:webHidden/>
          </w:rPr>
          <w:instrText xml:space="preserve"> PAGEREF _Toc197942784 \h </w:instrText>
        </w:r>
        <w:r>
          <w:rPr>
            <w:noProof/>
            <w:webHidden/>
          </w:rPr>
        </w:r>
        <w:r>
          <w:rPr>
            <w:noProof/>
            <w:webHidden/>
          </w:rPr>
          <w:fldChar w:fldCharType="separate"/>
        </w:r>
        <w:r>
          <w:rPr>
            <w:noProof/>
            <w:webHidden/>
          </w:rPr>
          <w:t>94</w:t>
        </w:r>
        <w:r>
          <w:rPr>
            <w:noProof/>
            <w:webHidden/>
          </w:rPr>
          <w:fldChar w:fldCharType="end"/>
        </w:r>
      </w:hyperlink>
    </w:p>
    <w:p w14:paraId="6A224757" w14:textId="622B73B2" w:rsidR="0007286A" w:rsidRDefault="0007286A">
      <w:pPr>
        <w:pStyle w:val="Innehll1"/>
        <w:tabs>
          <w:tab w:val="right" w:leader="dot" w:pos="10456"/>
        </w:tabs>
        <w:rPr>
          <w:noProof/>
          <w:kern w:val="2"/>
          <w:sz w:val="24"/>
          <w:szCs w:val="24"/>
          <w:lang w:eastAsia="sv-SE"/>
          <w14:ligatures w14:val="standardContextual"/>
        </w:rPr>
      </w:pPr>
      <w:hyperlink w:anchor="_Toc197942785" w:history="1">
        <w:r w:rsidRPr="00D82B5A">
          <w:rPr>
            <w:rStyle w:val="Hyperlnk"/>
            <w:noProof/>
            <w:lang w:bidi="en-US"/>
          </w:rPr>
          <w:t>Sheet value calculation script</w:t>
        </w:r>
        <w:r>
          <w:rPr>
            <w:noProof/>
            <w:webHidden/>
          </w:rPr>
          <w:tab/>
        </w:r>
        <w:r>
          <w:rPr>
            <w:noProof/>
            <w:webHidden/>
          </w:rPr>
          <w:fldChar w:fldCharType="begin"/>
        </w:r>
        <w:r>
          <w:rPr>
            <w:noProof/>
            <w:webHidden/>
          </w:rPr>
          <w:instrText xml:space="preserve"> PAGEREF _Toc197942785 \h </w:instrText>
        </w:r>
        <w:r>
          <w:rPr>
            <w:noProof/>
            <w:webHidden/>
          </w:rPr>
        </w:r>
        <w:r>
          <w:rPr>
            <w:noProof/>
            <w:webHidden/>
          </w:rPr>
          <w:fldChar w:fldCharType="separate"/>
        </w:r>
        <w:r>
          <w:rPr>
            <w:noProof/>
            <w:webHidden/>
          </w:rPr>
          <w:t>101</w:t>
        </w:r>
        <w:r>
          <w:rPr>
            <w:noProof/>
            <w:webHidden/>
          </w:rPr>
          <w:fldChar w:fldCharType="end"/>
        </w:r>
      </w:hyperlink>
    </w:p>
    <w:p w14:paraId="4017C826" w14:textId="544DF201" w:rsidR="0007286A" w:rsidRDefault="0007286A">
      <w:pPr>
        <w:pStyle w:val="Innehll1"/>
        <w:tabs>
          <w:tab w:val="right" w:leader="dot" w:pos="10456"/>
        </w:tabs>
        <w:rPr>
          <w:noProof/>
          <w:kern w:val="2"/>
          <w:sz w:val="24"/>
          <w:szCs w:val="24"/>
          <w:lang w:eastAsia="sv-SE"/>
          <w14:ligatures w14:val="standardContextual"/>
        </w:rPr>
      </w:pPr>
      <w:hyperlink w:anchor="_Toc197942786" w:history="1">
        <w:r w:rsidRPr="00D82B5A">
          <w:rPr>
            <w:rStyle w:val="Hyperlnk"/>
            <w:noProof/>
            <w:lang w:bidi="en-US"/>
          </w:rPr>
          <w:t>Connection IGEMS/Organizer with external ERP</w:t>
        </w:r>
        <w:r>
          <w:rPr>
            <w:noProof/>
            <w:webHidden/>
          </w:rPr>
          <w:tab/>
        </w:r>
        <w:r>
          <w:rPr>
            <w:noProof/>
            <w:webHidden/>
          </w:rPr>
          <w:fldChar w:fldCharType="begin"/>
        </w:r>
        <w:r>
          <w:rPr>
            <w:noProof/>
            <w:webHidden/>
          </w:rPr>
          <w:instrText xml:space="preserve"> PAGEREF _Toc197942786 \h </w:instrText>
        </w:r>
        <w:r>
          <w:rPr>
            <w:noProof/>
            <w:webHidden/>
          </w:rPr>
        </w:r>
        <w:r>
          <w:rPr>
            <w:noProof/>
            <w:webHidden/>
          </w:rPr>
          <w:fldChar w:fldCharType="separate"/>
        </w:r>
        <w:r>
          <w:rPr>
            <w:noProof/>
            <w:webHidden/>
          </w:rPr>
          <w:t>102</w:t>
        </w:r>
        <w:r>
          <w:rPr>
            <w:noProof/>
            <w:webHidden/>
          </w:rPr>
          <w:fldChar w:fldCharType="end"/>
        </w:r>
      </w:hyperlink>
    </w:p>
    <w:p w14:paraId="6B6627BA" w14:textId="3DA11BCE" w:rsidR="0007286A" w:rsidRDefault="0007286A">
      <w:pPr>
        <w:pStyle w:val="Innehll1"/>
        <w:tabs>
          <w:tab w:val="right" w:leader="dot" w:pos="10456"/>
        </w:tabs>
        <w:rPr>
          <w:noProof/>
          <w:kern w:val="2"/>
          <w:sz w:val="24"/>
          <w:szCs w:val="24"/>
          <w:lang w:eastAsia="sv-SE"/>
          <w14:ligatures w14:val="standardContextual"/>
        </w:rPr>
      </w:pPr>
      <w:hyperlink w:anchor="_Toc197942787" w:history="1">
        <w:r w:rsidRPr="00D82B5A">
          <w:rPr>
            <w:rStyle w:val="Hyperlnk"/>
            <w:noProof/>
            <w:lang w:bidi="en-US"/>
          </w:rPr>
          <w:t>ILISP functions for the CAM module</w:t>
        </w:r>
        <w:r>
          <w:rPr>
            <w:noProof/>
            <w:webHidden/>
          </w:rPr>
          <w:tab/>
        </w:r>
        <w:r>
          <w:rPr>
            <w:noProof/>
            <w:webHidden/>
          </w:rPr>
          <w:fldChar w:fldCharType="begin"/>
        </w:r>
        <w:r>
          <w:rPr>
            <w:noProof/>
            <w:webHidden/>
          </w:rPr>
          <w:instrText xml:space="preserve"> PAGEREF _Toc197942787 \h </w:instrText>
        </w:r>
        <w:r>
          <w:rPr>
            <w:noProof/>
            <w:webHidden/>
          </w:rPr>
        </w:r>
        <w:r>
          <w:rPr>
            <w:noProof/>
            <w:webHidden/>
          </w:rPr>
          <w:fldChar w:fldCharType="separate"/>
        </w:r>
        <w:r>
          <w:rPr>
            <w:noProof/>
            <w:webHidden/>
          </w:rPr>
          <w:t>110</w:t>
        </w:r>
        <w:r>
          <w:rPr>
            <w:noProof/>
            <w:webHidden/>
          </w:rPr>
          <w:fldChar w:fldCharType="end"/>
        </w:r>
      </w:hyperlink>
    </w:p>
    <w:p w14:paraId="490F072D" w14:textId="0ED3881F" w:rsidR="0007286A" w:rsidRDefault="0007286A">
      <w:pPr>
        <w:pStyle w:val="Innehll1"/>
        <w:tabs>
          <w:tab w:val="right" w:leader="dot" w:pos="10456"/>
        </w:tabs>
        <w:rPr>
          <w:noProof/>
          <w:kern w:val="2"/>
          <w:sz w:val="24"/>
          <w:szCs w:val="24"/>
          <w:lang w:eastAsia="sv-SE"/>
          <w14:ligatures w14:val="standardContextual"/>
        </w:rPr>
      </w:pPr>
      <w:hyperlink w:anchor="_Toc197942788" w:history="1">
        <w:r w:rsidRPr="00D82B5A">
          <w:rPr>
            <w:rStyle w:val="Hyperlnk"/>
            <w:noProof/>
            <w:lang w:bidi="en-US"/>
          </w:rPr>
          <w:t>ILISP functions for the Automatic Nesting module</w:t>
        </w:r>
        <w:r>
          <w:rPr>
            <w:noProof/>
            <w:webHidden/>
          </w:rPr>
          <w:tab/>
        </w:r>
        <w:r>
          <w:rPr>
            <w:noProof/>
            <w:webHidden/>
          </w:rPr>
          <w:fldChar w:fldCharType="begin"/>
        </w:r>
        <w:r>
          <w:rPr>
            <w:noProof/>
            <w:webHidden/>
          </w:rPr>
          <w:instrText xml:space="preserve"> PAGEREF _Toc197942788 \h </w:instrText>
        </w:r>
        <w:r>
          <w:rPr>
            <w:noProof/>
            <w:webHidden/>
          </w:rPr>
        </w:r>
        <w:r>
          <w:rPr>
            <w:noProof/>
            <w:webHidden/>
          </w:rPr>
          <w:fldChar w:fldCharType="separate"/>
        </w:r>
        <w:r>
          <w:rPr>
            <w:noProof/>
            <w:webHidden/>
          </w:rPr>
          <w:t>116</w:t>
        </w:r>
        <w:r>
          <w:rPr>
            <w:noProof/>
            <w:webHidden/>
          </w:rPr>
          <w:fldChar w:fldCharType="end"/>
        </w:r>
      </w:hyperlink>
    </w:p>
    <w:p w14:paraId="609325E2" w14:textId="71424E54" w:rsidR="0007286A" w:rsidRDefault="0007286A">
      <w:pPr>
        <w:pStyle w:val="Innehll1"/>
        <w:tabs>
          <w:tab w:val="right" w:leader="dot" w:pos="10456"/>
        </w:tabs>
        <w:rPr>
          <w:noProof/>
          <w:kern w:val="2"/>
          <w:sz w:val="24"/>
          <w:szCs w:val="24"/>
          <w:lang w:eastAsia="sv-SE"/>
          <w14:ligatures w14:val="standardContextual"/>
        </w:rPr>
      </w:pPr>
      <w:hyperlink w:anchor="_Toc197942789" w:history="1">
        <w:r w:rsidRPr="00D82B5A">
          <w:rPr>
            <w:rStyle w:val="Hyperlnk"/>
            <w:noProof/>
            <w:lang w:bidi="en-US"/>
          </w:rPr>
          <w:t>Lead script</w:t>
        </w:r>
        <w:r>
          <w:rPr>
            <w:noProof/>
            <w:webHidden/>
          </w:rPr>
          <w:tab/>
        </w:r>
        <w:r>
          <w:rPr>
            <w:noProof/>
            <w:webHidden/>
          </w:rPr>
          <w:fldChar w:fldCharType="begin"/>
        </w:r>
        <w:r>
          <w:rPr>
            <w:noProof/>
            <w:webHidden/>
          </w:rPr>
          <w:instrText xml:space="preserve"> PAGEREF _Toc197942789 \h </w:instrText>
        </w:r>
        <w:r>
          <w:rPr>
            <w:noProof/>
            <w:webHidden/>
          </w:rPr>
        </w:r>
        <w:r>
          <w:rPr>
            <w:noProof/>
            <w:webHidden/>
          </w:rPr>
          <w:fldChar w:fldCharType="separate"/>
        </w:r>
        <w:r>
          <w:rPr>
            <w:noProof/>
            <w:webHidden/>
          </w:rPr>
          <w:t>118</w:t>
        </w:r>
        <w:r>
          <w:rPr>
            <w:noProof/>
            <w:webHidden/>
          </w:rPr>
          <w:fldChar w:fldCharType="end"/>
        </w:r>
      </w:hyperlink>
    </w:p>
    <w:p w14:paraId="08213575" w14:textId="1E95989D" w:rsidR="0007286A" w:rsidRDefault="0007286A">
      <w:pPr>
        <w:pStyle w:val="Innehll1"/>
        <w:tabs>
          <w:tab w:val="right" w:leader="dot" w:pos="10456"/>
        </w:tabs>
        <w:rPr>
          <w:noProof/>
          <w:kern w:val="2"/>
          <w:sz w:val="24"/>
          <w:szCs w:val="24"/>
          <w:lang w:eastAsia="sv-SE"/>
          <w14:ligatures w14:val="standardContextual"/>
        </w:rPr>
      </w:pPr>
      <w:hyperlink w:anchor="_Toc197942790" w:history="1">
        <w:r w:rsidRPr="00D82B5A">
          <w:rPr>
            <w:rStyle w:val="Hyperlnk"/>
            <w:noProof/>
            <w:lang w:bidi="en-US"/>
          </w:rPr>
          <w:t>Old reports system (before 2018.4)</w:t>
        </w:r>
        <w:r>
          <w:rPr>
            <w:noProof/>
            <w:webHidden/>
          </w:rPr>
          <w:tab/>
        </w:r>
        <w:r>
          <w:rPr>
            <w:noProof/>
            <w:webHidden/>
          </w:rPr>
          <w:fldChar w:fldCharType="begin"/>
        </w:r>
        <w:r>
          <w:rPr>
            <w:noProof/>
            <w:webHidden/>
          </w:rPr>
          <w:instrText xml:space="preserve"> PAGEREF _Toc197942790 \h </w:instrText>
        </w:r>
        <w:r>
          <w:rPr>
            <w:noProof/>
            <w:webHidden/>
          </w:rPr>
        </w:r>
        <w:r>
          <w:rPr>
            <w:noProof/>
            <w:webHidden/>
          </w:rPr>
          <w:fldChar w:fldCharType="separate"/>
        </w:r>
        <w:r>
          <w:rPr>
            <w:noProof/>
            <w:webHidden/>
          </w:rPr>
          <w:t>119</w:t>
        </w:r>
        <w:r>
          <w:rPr>
            <w:noProof/>
            <w:webHidden/>
          </w:rPr>
          <w:fldChar w:fldCharType="end"/>
        </w:r>
      </w:hyperlink>
    </w:p>
    <w:p w14:paraId="7D0C819F" w14:textId="6EA1C402" w:rsidR="0007286A" w:rsidRDefault="0007286A">
      <w:pPr>
        <w:pStyle w:val="Innehll1"/>
        <w:tabs>
          <w:tab w:val="right" w:leader="dot" w:pos="10456"/>
        </w:tabs>
        <w:rPr>
          <w:noProof/>
          <w:kern w:val="2"/>
          <w:sz w:val="24"/>
          <w:szCs w:val="24"/>
          <w:lang w:eastAsia="sv-SE"/>
          <w14:ligatures w14:val="standardContextual"/>
        </w:rPr>
      </w:pPr>
      <w:hyperlink w:anchor="_Toc197942791" w:history="1">
        <w:r w:rsidRPr="00D82B5A">
          <w:rPr>
            <w:rStyle w:val="Hyperlnk"/>
            <w:noProof/>
            <w:lang w:bidi="en-US"/>
          </w:rPr>
          <w:t>New report system (from 2018.4)</w:t>
        </w:r>
        <w:r>
          <w:rPr>
            <w:noProof/>
            <w:webHidden/>
          </w:rPr>
          <w:tab/>
        </w:r>
        <w:r>
          <w:rPr>
            <w:noProof/>
            <w:webHidden/>
          </w:rPr>
          <w:fldChar w:fldCharType="begin"/>
        </w:r>
        <w:r>
          <w:rPr>
            <w:noProof/>
            <w:webHidden/>
          </w:rPr>
          <w:instrText xml:space="preserve"> PAGEREF _Toc197942791 \h </w:instrText>
        </w:r>
        <w:r>
          <w:rPr>
            <w:noProof/>
            <w:webHidden/>
          </w:rPr>
        </w:r>
        <w:r>
          <w:rPr>
            <w:noProof/>
            <w:webHidden/>
          </w:rPr>
          <w:fldChar w:fldCharType="separate"/>
        </w:r>
        <w:r>
          <w:rPr>
            <w:noProof/>
            <w:webHidden/>
          </w:rPr>
          <w:t>126</w:t>
        </w:r>
        <w:r>
          <w:rPr>
            <w:noProof/>
            <w:webHidden/>
          </w:rPr>
          <w:fldChar w:fldCharType="end"/>
        </w:r>
      </w:hyperlink>
    </w:p>
    <w:p w14:paraId="63D5B2D6" w14:textId="250E14D5" w:rsidR="0007286A" w:rsidRDefault="0007286A">
      <w:pPr>
        <w:pStyle w:val="Innehll1"/>
        <w:tabs>
          <w:tab w:val="right" w:leader="dot" w:pos="10456"/>
        </w:tabs>
        <w:rPr>
          <w:noProof/>
          <w:kern w:val="2"/>
          <w:sz w:val="24"/>
          <w:szCs w:val="24"/>
          <w:lang w:eastAsia="sv-SE"/>
          <w14:ligatures w14:val="standardContextual"/>
        </w:rPr>
      </w:pPr>
      <w:hyperlink w:anchor="_Toc197942792" w:history="1">
        <w:r w:rsidRPr="00D82B5A">
          <w:rPr>
            <w:rStyle w:val="Hyperlnk"/>
            <w:noProof/>
            <w:lang w:bidi="en-US"/>
          </w:rPr>
          <w:t>Application reports</w:t>
        </w:r>
        <w:r>
          <w:rPr>
            <w:noProof/>
            <w:webHidden/>
          </w:rPr>
          <w:tab/>
        </w:r>
        <w:r>
          <w:rPr>
            <w:noProof/>
            <w:webHidden/>
          </w:rPr>
          <w:fldChar w:fldCharType="begin"/>
        </w:r>
        <w:r>
          <w:rPr>
            <w:noProof/>
            <w:webHidden/>
          </w:rPr>
          <w:instrText xml:space="preserve"> PAGEREF _Toc197942792 \h </w:instrText>
        </w:r>
        <w:r>
          <w:rPr>
            <w:noProof/>
            <w:webHidden/>
          </w:rPr>
        </w:r>
        <w:r>
          <w:rPr>
            <w:noProof/>
            <w:webHidden/>
          </w:rPr>
          <w:fldChar w:fldCharType="separate"/>
        </w:r>
        <w:r>
          <w:rPr>
            <w:noProof/>
            <w:webHidden/>
          </w:rPr>
          <w:t>136</w:t>
        </w:r>
        <w:r>
          <w:rPr>
            <w:noProof/>
            <w:webHidden/>
          </w:rPr>
          <w:fldChar w:fldCharType="end"/>
        </w:r>
      </w:hyperlink>
    </w:p>
    <w:p w14:paraId="183AA22C" w14:textId="1DF3E566" w:rsidR="0007286A" w:rsidRDefault="0007286A">
      <w:pPr>
        <w:pStyle w:val="Innehll1"/>
        <w:tabs>
          <w:tab w:val="right" w:leader="dot" w:pos="10456"/>
        </w:tabs>
        <w:rPr>
          <w:noProof/>
          <w:kern w:val="2"/>
          <w:sz w:val="24"/>
          <w:szCs w:val="24"/>
          <w:lang w:eastAsia="sv-SE"/>
          <w14:ligatures w14:val="standardContextual"/>
        </w:rPr>
      </w:pPr>
      <w:hyperlink w:anchor="_Toc197942793" w:history="1">
        <w:r w:rsidRPr="00D82B5A">
          <w:rPr>
            <w:rStyle w:val="Hyperlnk"/>
            <w:noProof/>
            <w:lang w:bidi="en-US"/>
          </w:rPr>
          <w:t>Other postprocessor functions</w:t>
        </w:r>
        <w:r>
          <w:rPr>
            <w:noProof/>
            <w:webHidden/>
          </w:rPr>
          <w:tab/>
        </w:r>
        <w:r>
          <w:rPr>
            <w:noProof/>
            <w:webHidden/>
          </w:rPr>
          <w:fldChar w:fldCharType="begin"/>
        </w:r>
        <w:r>
          <w:rPr>
            <w:noProof/>
            <w:webHidden/>
          </w:rPr>
          <w:instrText xml:space="preserve"> PAGEREF _Toc197942793 \h </w:instrText>
        </w:r>
        <w:r>
          <w:rPr>
            <w:noProof/>
            <w:webHidden/>
          </w:rPr>
        </w:r>
        <w:r>
          <w:rPr>
            <w:noProof/>
            <w:webHidden/>
          </w:rPr>
          <w:fldChar w:fldCharType="separate"/>
        </w:r>
        <w:r>
          <w:rPr>
            <w:noProof/>
            <w:webHidden/>
          </w:rPr>
          <w:t>137</w:t>
        </w:r>
        <w:r>
          <w:rPr>
            <w:noProof/>
            <w:webHidden/>
          </w:rPr>
          <w:fldChar w:fldCharType="end"/>
        </w:r>
      </w:hyperlink>
    </w:p>
    <w:p w14:paraId="1C6C3114" w14:textId="58A9C16D" w:rsidR="0007286A" w:rsidRDefault="0007286A">
      <w:pPr>
        <w:pStyle w:val="Innehll1"/>
        <w:tabs>
          <w:tab w:val="right" w:leader="dot" w:pos="10456"/>
        </w:tabs>
        <w:rPr>
          <w:noProof/>
          <w:kern w:val="2"/>
          <w:sz w:val="24"/>
          <w:szCs w:val="24"/>
          <w:lang w:eastAsia="sv-SE"/>
          <w14:ligatures w14:val="standardContextual"/>
        </w:rPr>
      </w:pPr>
      <w:hyperlink w:anchor="_Toc197942794" w:history="1">
        <w:r w:rsidRPr="00D82B5A">
          <w:rPr>
            <w:rStyle w:val="Hyperlnk"/>
            <w:noProof/>
            <w:lang w:bidi="en-US"/>
          </w:rPr>
          <w:t>Interfacing ILISP with a .NET language</w:t>
        </w:r>
        <w:r>
          <w:rPr>
            <w:noProof/>
            <w:webHidden/>
          </w:rPr>
          <w:tab/>
        </w:r>
        <w:r>
          <w:rPr>
            <w:noProof/>
            <w:webHidden/>
          </w:rPr>
          <w:fldChar w:fldCharType="begin"/>
        </w:r>
        <w:r>
          <w:rPr>
            <w:noProof/>
            <w:webHidden/>
          </w:rPr>
          <w:instrText xml:space="preserve"> PAGEREF _Toc197942794 \h </w:instrText>
        </w:r>
        <w:r>
          <w:rPr>
            <w:noProof/>
            <w:webHidden/>
          </w:rPr>
        </w:r>
        <w:r>
          <w:rPr>
            <w:noProof/>
            <w:webHidden/>
          </w:rPr>
          <w:fldChar w:fldCharType="separate"/>
        </w:r>
        <w:r>
          <w:rPr>
            <w:noProof/>
            <w:webHidden/>
          </w:rPr>
          <w:t>138</w:t>
        </w:r>
        <w:r>
          <w:rPr>
            <w:noProof/>
            <w:webHidden/>
          </w:rPr>
          <w:fldChar w:fldCharType="end"/>
        </w:r>
      </w:hyperlink>
    </w:p>
    <w:p w14:paraId="7DA37D7D" w14:textId="785F9B96" w:rsidR="0007286A" w:rsidRDefault="0007286A">
      <w:pPr>
        <w:pStyle w:val="Innehll1"/>
        <w:tabs>
          <w:tab w:val="right" w:leader="dot" w:pos="10456"/>
        </w:tabs>
        <w:rPr>
          <w:noProof/>
          <w:kern w:val="2"/>
          <w:sz w:val="24"/>
          <w:szCs w:val="24"/>
          <w:lang w:eastAsia="sv-SE"/>
          <w14:ligatures w14:val="standardContextual"/>
        </w:rPr>
      </w:pPr>
      <w:hyperlink w:anchor="_Toc197942795" w:history="1">
        <w:r w:rsidRPr="00D82B5A">
          <w:rPr>
            <w:rStyle w:val="Hyperlnk"/>
            <w:noProof/>
            <w:lang w:bidi="en-US"/>
          </w:rPr>
          <w:t>OEM-Labeling of IGEMS</w:t>
        </w:r>
        <w:r>
          <w:rPr>
            <w:noProof/>
            <w:webHidden/>
          </w:rPr>
          <w:tab/>
        </w:r>
        <w:r>
          <w:rPr>
            <w:noProof/>
            <w:webHidden/>
          </w:rPr>
          <w:fldChar w:fldCharType="begin"/>
        </w:r>
        <w:r>
          <w:rPr>
            <w:noProof/>
            <w:webHidden/>
          </w:rPr>
          <w:instrText xml:space="preserve"> PAGEREF _Toc197942795 \h </w:instrText>
        </w:r>
        <w:r>
          <w:rPr>
            <w:noProof/>
            <w:webHidden/>
          </w:rPr>
        </w:r>
        <w:r>
          <w:rPr>
            <w:noProof/>
            <w:webHidden/>
          </w:rPr>
          <w:fldChar w:fldCharType="separate"/>
        </w:r>
        <w:r>
          <w:rPr>
            <w:noProof/>
            <w:webHidden/>
          </w:rPr>
          <w:t>139</w:t>
        </w:r>
        <w:r>
          <w:rPr>
            <w:noProof/>
            <w:webHidden/>
          </w:rPr>
          <w:fldChar w:fldCharType="end"/>
        </w:r>
      </w:hyperlink>
    </w:p>
    <w:p w14:paraId="04123194" w14:textId="65FC843B" w:rsidR="0007286A" w:rsidRDefault="0007286A">
      <w:pPr>
        <w:pStyle w:val="Innehll1"/>
        <w:tabs>
          <w:tab w:val="right" w:leader="dot" w:pos="10456"/>
        </w:tabs>
        <w:rPr>
          <w:noProof/>
          <w:kern w:val="2"/>
          <w:sz w:val="24"/>
          <w:szCs w:val="24"/>
          <w:lang w:eastAsia="sv-SE"/>
          <w14:ligatures w14:val="standardContextual"/>
        </w:rPr>
      </w:pPr>
      <w:hyperlink w:anchor="_Toc197942796" w:history="1">
        <w:r w:rsidRPr="00D82B5A">
          <w:rPr>
            <w:rStyle w:val="Hyperlnk"/>
            <w:noProof/>
            <w:lang w:bidi="en-US"/>
          </w:rPr>
          <w:t>The structure of the postprocessing (for internal use)</w:t>
        </w:r>
        <w:r>
          <w:rPr>
            <w:noProof/>
            <w:webHidden/>
          </w:rPr>
          <w:tab/>
        </w:r>
        <w:r>
          <w:rPr>
            <w:noProof/>
            <w:webHidden/>
          </w:rPr>
          <w:fldChar w:fldCharType="begin"/>
        </w:r>
        <w:r>
          <w:rPr>
            <w:noProof/>
            <w:webHidden/>
          </w:rPr>
          <w:instrText xml:space="preserve"> PAGEREF _Toc197942796 \h </w:instrText>
        </w:r>
        <w:r>
          <w:rPr>
            <w:noProof/>
            <w:webHidden/>
          </w:rPr>
        </w:r>
        <w:r>
          <w:rPr>
            <w:noProof/>
            <w:webHidden/>
          </w:rPr>
          <w:fldChar w:fldCharType="separate"/>
        </w:r>
        <w:r>
          <w:rPr>
            <w:noProof/>
            <w:webHidden/>
          </w:rPr>
          <w:t>140</w:t>
        </w:r>
        <w:r>
          <w:rPr>
            <w:noProof/>
            <w:webHidden/>
          </w:rPr>
          <w:fldChar w:fldCharType="end"/>
        </w:r>
      </w:hyperlink>
    </w:p>
    <w:p w14:paraId="4904B655" w14:textId="4D2631EA" w:rsidR="0007286A" w:rsidRDefault="0007286A">
      <w:pPr>
        <w:pStyle w:val="Innehll1"/>
        <w:tabs>
          <w:tab w:val="right" w:leader="dot" w:pos="10456"/>
        </w:tabs>
        <w:rPr>
          <w:noProof/>
          <w:kern w:val="2"/>
          <w:sz w:val="24"/>
          <w:szCs w:val="24"/>
          <w:lang w:eastAsia="sv-SE"/>
          <w14:ligatures w14:val="standardContextual"/>
        </w:rPr>
      </w:pPr>
      <w:hyperlink w:anchor="_Toc197942797" w:history="1">
        <w:r w:rsidRPr="00D82B5A">
          <w:rPr>
            <w:rStyle w:val="Hyperlnk"/>
            <w:noProof/>
            <w:lang w:bidi="en-US"/>
          </w:rPr>
          <w:t>Important variables for Z-axis and sensoring</w:t>
        </w:r>
        <w:r>
          <w:rPr>
            <w:noProof/>
            <w:webHidden/>
          </w:rPr>
          <w:tab/>
        </w:r>
        <w:r>
          <w:rPr>
            <w:noProof/>
            <w:webHidden/>
          </w:rPr>
          <w:fldChar w:fldCharType="begin"/>
        </w:r>
        <w:r>
          <w:rPr>
            <w:noProof/>
            <w:webHidden/>
          </w:rPr>
          <w:instrText xml:space="preserve"> PAGEREF _Toc197942797 \h </w:instrText>
        </w:r>
        <w:r>
          <w:rPr>
            <w:noProof/>
            <w:webHidden/>
          </w:rPr>
        </w:r>
        <w:r>
          <w:rPr>
            <w:noProof/>
            <w:webHidden/>
          </w:rPr>
          <w:fldChar w:fldCharType="separate"/>
        </w:r>
        <w:r>
          <w:rPr>
            <w:noProof/>
            <w:webHidden/>
          </w:rPr>
          <w:t>151</w:t>
        </w:r>
        <w:r>
          <w:rPr>
            <w:noProof/>
            <w:webHidden/>
          </w:rPr>
          <w:fldChar w:fldCharType="end"/>
        </w:r>
      </w:hyperlink>
    </w:p>
    <w:p w14:paraId="54D3C43A" w14:textId="3873DD87" w:rsidR="0007286A" w:rsidRDefault="0007286A">
      <w:pPr>
        <w:pStyle w:val="Innehll1"/>
        <w:tabs>
          <w:tab w:val="right" w:leader="dot" w:pos="10456"/>
        </w:tabs>
        <w:rPr>
          <w:noProof/>
          <w:kern w:val="2"/>
          <w:sz w:val="24"/>
          <w:szCs w:val="24"/>
          <w:lang w:eastAsia="sv-SE"/>
          <w14:ligatures w14:val="standardContextual"/>
        </w:rPr>
      </w:pPr>
      <w:hyperlink w:anchor="_Toc197942798" w:history="1">
        <w:r w:rsidRPr="00D82B5A">
          <w:rPr>
            <w:rStyle w:val="Hyperlnk"/>
            <w:noProof/>
            <w:lang w:bidi="en-US"/>
          </w:rPr>
          <w:t>CNC files with subroutines</w:t>
        </w:r>
        <w:r>
          <w:rPr>
            <w:noProof/>
            <w:webHidden/>
          </w:rPr>
          <w:tab/>
        </w:r>
        <w:r>
          <w:rPr>
            <w:noProof/>
            <w:webHidden/>
          </w:rPr>
          <w:fldChar w:fldCharType="begin"/>
        </w:r>
        <w:r>
          <w:rPr>
            <w:noProof/>
            <w:webHidden/>
          </w:rPr>
          <w:instrText xml:space="preserve"> PAGEREF _Toc197942798 \h </w:instrText>
        </w:r>
        <w:r>
          <w:rPr>
            <w:noProof/>
            <w:webHidden/>
          </w:rPr>
        </w:r>
        <w:r>
          <w:rPr>
            <w:noProof/>
            <w:webHidden/>
          </w:rPr>
          <w:fldChar w:fldCharType="separate"/>
        </w:r>
        <w:r>
          <w:rPr>
            <w:noProof/>
            <w:webHidden/>
          </w:rPr>
          <w:t>153</w:t>
        </w:r>
        <w:r>
          <w:rPr>
            <w:noProof/>
            <w:webHidden/>
          </w:rPr>
          <w:fldChar w:fldCharType="end"/>
        </w:r>
      </w:hyperlink>
    </w:p>
    <w:p w14:paraId="5B1BCDBE" w14:textId="32740F61" w:rsidR="0007286A" w:rsidRDefault="0007286A">
      <w:pPr>
        <w:pStyle w:val="Innehll1"/>
        <w:tabs>
          <w:tab w:val="right" w:leader="dot" w:pos="10456"/>
        </w:tabs>
        <w:rPr>
          <w:noProof/>
          <w:kern w:val="2"/>
          <w:sz w:val="24"/>
          <w:szCs w:val="24"/>
          <w:lang w:eastAsia="sv-SE"/>
          <w14:ligatures w14:val="standardContextual"/>
        </w:rPr>
      </w:pPr>
      <w:hyperlink w:anchor="_Toc197942799" w:history="1">
        <w:r w:rsidRPr="00D82B5A">
          <w:rPr>
            <w:rStyle w:val="Hyperlnk"/>
            <w:noProof/>
            <w:lang w:bidi="en-US"/>
          </w:rPr>
          <w:t>Simulation functions</w:t>
        </w:r>
        <w:r>
          <w:rPr>
            <w:noProof/>
            <w:webHidden/>
          </w:rPr>
          <w:tab/>
        </w:r>
        <w:r>
          <w:rPr>
            <w:noProof/>
            <w:webHidden/>
          </w:rPr>
          <w:fldChar w:fldCharType="begin"/>
        </w:r>
        <w:r>
          <w:rPr>
            <w:noProof/>
            <w:webHidden/>
          </w:rPr>
          <w:instrText xml:space="preserve"> PAGEREF _Toc197942799 \h </w:instrText>
        </w:r>
        <w:r>
          <w:rPr>
            <w:noProof/>
            <w:webHidden/>
          </w:rPr>
        </w:r>
        <w:r>
          <w:rPr>
            <w:noProof/>
            <w:webHidden/>
          </w:rPr>
          <w:fldChar w:fldCharType="separate"/>
        </w:r>
        <w:r>
          <w:rPr>
            <w:noProof/>
            <w:webHidden/>
          </w:rPr>
          <w:t>155</w:t>
        </w:r>
        <w:r>
          <w:rPr>
            <w:noProof/>
            <w:webHidden/>
          </w:rPr>
          <w:fldChar w:fldCharType="end"/>
        </w:r>
      </w:hyperlink>
    </w:p>
    <w:p w14:paraId="54B0E8B5" w14:textId="4D0ECBD7" w:rsidR="0007286A" w:rsidRDefault="0007286A">
      <w:pPr>
        <w:pStyle w:val="Innehll1"/>
        <w:tabs>
          <w:tab w:val="right" w:leader="dot" w:pos="10456"/>
        </w:tabs>
        <w:rPr>
          <w:noProof/>
          <w:kern w:val="2"/>
          <w:sz w:val="24"/>
          <w:szCs w:val="24"/>
          <w:lang w:eastAsia="sv-SE"/>
          <w14:ligatures w14:val="standardContextual"/>
        </w:rPr>
      </w:pPr>
      <w:hyperlink w:anchor="_Toc197942800" w:history="1">
        <w:r w:rsidRPr="00D82B5A">
          <w:rPr>
            <w:rStyle w:val="Hyperlnk"/>
            <w:noProof/>
            <w:lang w:bidi="en-US"/>
          </w:rPr>
          <w:t>Variables</w:t>
        </w:r>
        <w:r>
          <w:rPr>
            <w:noProof/>
            <w:webHidden/>
          </w:rPr>
          <w:tab/>
        </w:r>
        <w:r>
          <w:rPr>
            <w:noProof/>
            <w:webHidden/>
          </w:rPr>
          <w:fldChar w:fldCharType="begin"/>
        </w:r>
        <w:r>
          <w:rPr>
            <w:noProof/>
            <w:webHidden/>
          </w:rPr>
          <w:instrText xml:space="preserve"> PAGEREF _Toc197942800 \h </w:instrText>
        </w:r>
        <w:r>
          <w:rPr>
            <w:noProof/>
            <w:webHidden/>
          </w:rPr>
        </w:r>
        <w:r>
          <w:rPr>
            <w:noProof/>
            <w:webHidden/>
          </w:rPr>
          <w:fldChar w:fldCharType="separate"/>
        </w:r>
        <w:r>
          <w:rPr>
            <w:noProof/>
            <w:webHidden/>
          </w:rPr>
          <w:t>159</w:t>
        </w:r>
        <w:r>
          <w:rPr>
            <w:noProof/>
            <w:webHidden/>
          </w:rPr>
          <w:fldChar w:fldCharType="end"/>
        </w:r>
      </w:hyperlink>
    </w:p>
    <w:p w14:paraId="685E09B4" w14:textId="21DC5D2B" w:rsidR="00CA49E5" w:rsidRPr="00505182" w:rsidRDefault="00CA49E5" w:rsidP="00CA49E5">
      <w:pPr>
        <w:rPr>
          <w:sz w:val="24"/>
        </w:rPr>
      </w:pPr>
      <w:r>
        <w:rPr>
          <w:sz w:val="24"/>
        </w:rPr>
        <w:fldChar w:fldCharType="end"/>
      </w:r>
    </w:p>
    <w:p w14:paraId="32597122" w14:textId="39F81C26" w:rsidR="00D90884" w:rsidRDefault="009E1DC5" w:rsidP="00D90884">
      <w:pPr>
        <w:pStyle w:val="Rubrik1"/>
      </w:pPr>
      <w:bookmarkStart w:id="1" w:name="_Toc197942774"/>
      <w:bookmarkStart w:id="2" w:name="_Toc359406100"/>
      <w:r>
        <w:lastRenderedPageBreak/>
        <w:t>How to modify the postprocessor</w:t>
      </w:r>
      <w:bookmarkEnd w:id="1"/>
    </w:p>
    <w:p w14:paraId="26B946C6" w14:textId="531D17EB" w:rsidR="00C138D7" w:rsidRDefault="000933AE" w:rsidP="00D90884">
      <w:r>
        <w:t>The postprocessor file is a standard text file with extension IPF (Igems Postprocessor File) It can be edited in a optional text editor, but we recommend using the built-in</w:t>
      </w:r>
      <w:r w:rsidR="005A6BAF">
        <w:t xml:space="preserve"> LISP</w:t>
      </w:r>
      <w:r>
        <w:t xml:space="preserve"> editor. The editor is started by pressing CTR + F5 when this window is open.</w:t>
      </w:r>
    </w:p>
    <w:p w14:paraId="6CA36D55" w14:textId="35922A01" w:rsidR="00C138D7" w:rsidRDefault="00BE3048" w:rsidP="004C4040">
      <w:pPr>
        <w:pStyle w:val="Rubrik2"/>
      </w:pPr>
      <w:r>
        <w:t>Edit actual postprocessor</w:t>
      </w:r>
    </w:p>
    <w:p w14:paraId="4C4E7477" w14:textId="48792D09" w:rsidR="00875997" w:rsidRDefault="0012662B" w:rsidP="00D90884">
      <w:r>
        <w:rPr>
          <w:noProof/>
        </w:rPr>
        <w:drawing>
          <wp:inline distT="0" distB="0" distL="0" distR="0" wp14:anchorId="6BC18A02" wp14:editId="3B1FD800">
            <wp:extent cx="4178808" cy="3410712"/>
            <wp:effectExtent l="0" t="0" r="0" b="0"/>
            <wp:docPr id="367340199" name="Bildobjekt 1" descr="En bild som visar skärmbild, diagram, Multimedieprogra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0199" name="Bildobjekt 1" descr="En bild som visar skärmbild, diagram, Multimedieprogram, programvara&#10;&#10;AI-genererat innehåll kan vara felaktigt."/>
                    <pic:cNvPicPr/>
                  </pic:nvPicPr>
                  <pic:blipFill>
                    <a:blip r:embed="rId8"/>
                    <a:stretch>
                      <a:fillRect/>
                    </a:stretch>
                  </pic:blipFill>
                  <pic:spPr>
                    <a:xfrm>
                      <a:off x="0" y="0"/>
                      <a:ext cx="4178808" cy="3410712"/>
                    </a:xfrm>
                    <a:prstGeom prst="rect">
                      <a:avLst/>
                    </a:prstGeom>
                  </pic:spPr>
                </pic:pic>
              </a:graphicData>
            </a:graphic>
          </wp:inline>
        </w:drawing>
      </w:r>
    </w:p>
    <w:p w14:paraId="07244A06" w14:textId="73C9DFC0" w:rsidR="000A7B94" w:rsidRDefault="005A6BAF" w:rsidP="00D90884">
      <w:r>
        <w:rPr>
          <w:noProof/>
        </w:rPr>
        <w:drawing>
          <wp:inline distT="0" distB="0" distL="0" distR="0" wp14:anchorId="2299C38F" wp14:editId="7FF013B2">
            <wp:extent cx="638175" cy="447675"/>
            <wp:effectExtent l="0" t="0" r="9525" b="9525"/>
            <wp:docPr id="20758957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95750" name=""/>
                    <pic:cNvPicPr/>
                  </pic:nvPicPr>
                  <pic:blipFill>
                    <a:blip r:embed="rId9"/>
                    <a:stretch>
                      <a:fillRect/>
                    </a:stretch>
                  </pic:blipFill>
                  <pic:spPr>
                    <a:xfrm>
                      <a:off x="0" y="0"/>
                      <a:ext cx="638175" cy="447675"/>
                    </a:xfrm>
                    <a:prstGeom prst="rect">
                      <a:avLst/>
                    </a:prstGeom>
                  </pic:spPr>
                </pic:pic>
              </a:graphicData>
            </a:graphic>
          </wp:inline>
        </w:drawing>
      </w:r>
    </w:p>
    <w:p w14:paraId="64FC51A9" w14:textId="1C97BE95" w:rsidR="000933AE" w:rsidRDefault="000933AE" w:rsidP="00D90884">
      <w:r>
        <w:t>This will open the</w:t>
      </w:r>
      <w:r w:rsidR="005A6BAF">
        <w:t xml:space="preserve"> LISP</w:t>
      </w:r>
      <w:r>
        <w:t xml:space="preserve"> </w:t>
      </w:r>
      <w:r w:rsidR="00182622">
        <w:t>editor.</w:t>
      </w:r>
    </w:p>
    <w:p w14:paraId="7E79C5B5" w14:textId="07D47699" w:rsidR="000933AE" w:rsidRDefault="000933AE" w:rsidP="00D90884">
      <w:r w:rsidRPr="000933AE">
        <w:rPr>
          <w:noProof/>
        </w:rPr>
        <w:drawing>
          <wp:inline distT="0" distB="0" distL="0" distR="0" wp14:anchorId="7CD682CD" wp14:editId="56FE112F">
            <wp:extent cx="6106377" cy="2124371"/>
            <wp:effectExtent l="0" t="0" r="8890" b="9525"/>
            <wp:docPr id="151313724"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724" name="Bildobjekt 1" descr="En bild som visar text, skärmbild, Teckensnitt, programvara&#10;&#10;AI-genererat innehåll kan vara felaktigt."/>
                    <pic:cNvPicPr/>
                  </pic:nvPicPr>
                  <pic:blipFill>
                    <a:blip r:embed="rId10"/>
                    <a:stretch>
                      <a:fillRect/>
                    </a:stretch>
                  </pic:blipFill>
                  <pic:spPr>
                    <a:xfrm>
                      <a:off x="0" y="0"/>
                      <a:ext cx="6106377" cy="2124371"/>
                    </a:xfrm>
                    <a:prstGeom prst="rect">
                      <a:avLst/>
                    </a:prstGeom>
                  </pic:spPr>
                </pic:pic>
              </a:graphicData>
            </a:graphic>
          </wp:inline>
        </w:drawing>
      </w:r>
    </w:p>
    <w:p w14:paraId="3F6C1F73" w14:textId="472E3585" w:rsidR="000A7B94" w:rsidRDefault="000A7B94" w:rsidP="00D90884">
      <w:r>
        <w:t xml:space="preserve">The postprocessor is developed in our internal ILISP language. </w:t>
      </w:r>
      <w:r w:rsidR="004C4040">
        <w:t>All function in ILISP is described in this document.</w:t>
      </w:r>
    </w:p>
    <w:p w14:paraId="5F889741" w14:textId="4AB79A78" w:rsidR="00033AC3" w:rsidRDefault="00033AC3" w:rsidP="00D90884">
      <w:r w:rsidRPr="00033AC3">
        <w:rPr>
          <w:noProof/>
        </w:rPr>
        <w:drawing>
          <wp:inline distT="0" distB="0" distL="0" distR="0" wp14:anchorId="00ADBC59" wp14:editId="241F5223">
            <wp:extent cx="5363323" cy="295316"/>
            <wp:effectExtent l="0" t="0" r="8890" b="9525"/>
            <wp:docPr id="112532966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9663" name=""/>
                    <pic:cNvPicPr/>
                  </pic:nvPicPr>
                  <pic:blipFill>
                    <a:blip r:embed="rId11"/>
                    <a:stretch>
                      <a:fillRect/>
                    </a:stretch>
                  </pic:blipFill>
                  <pic:spPr>
                    <a:xfrm>
                      <a:off x="0" y="0"/>
                      <a:ext cx="5363323" cy="295316"/>
                    </a:xfrm>
                    <a:prstGeom prst="rect">
                      <a:avLst/>
                    </a:prstGeom>
                  </pic:spPr>
                </pic:pic>
              </a:graphicData>
            </a:graphic>
          </wp:inline>
        </w:drawing>
      </w:r>
    </w:p>
    <w:p w14:paraId="06B96D2F" w14:textId="53BE9ADB" w:rsidR="00033AC3" w:rsidRDefault="00033AC3" w:rsidP="00D90884">
      <w:r>
        <w:rPr>
          <w:noProof/>
        </w:rPr>
        <w:drawing>
          <wp:inline distT="0" distB="0" distL="0" distR="0" wp14:anchorId="52479E39" wp14:editId="208DC24E">
            <wp:extent cx="533400" cy="438150"/>
            <wp:effectExtent l="0" t="0" r="0" b="0"/>
            <wp:docPr id="13350328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2834" name=""/>
                    <pic:cNvPicPr/>
                  </pic:nvPicPr>
                  <pic:blipFill>
                    <a:blip r:embed="rId12"/>
                    <a:stretch>
                      <a:fillRect/>
                    </a:stretch>
                  </pic:blipFill>
                  <pic:spPr>
                    <a:xfrm>
                      <a:off x="0" y="0"/>
                      <a:ext cx="533400" cy="438150"/>
                    </a:xfrm>
                    <a:prstGeom prst="rect">
                      <a:avLst/>
                    </a:prstGeom>
                  </pic:spPr>
                </pic:pic>
              </a:graphicData>
            </a:graphic>
          </wp:inline>
        </w:drawing>
      </w:r>
    </w:p>
    <w:p w14:paraId="593FD7EC" w14:textId="34F3FB8A" w:rsidR="000933AE" w:rsidRDefault="000933AE" w:rsidP="00D90884">
      <w:r>
        <w:t xml:space="preserve">By placing the cursor on a LISP function and then press F1 </w:t>
      </w:r>
      <w:r w:rsidR="00033AC3">
        <w:t>you will come to the actual page in this ILISP help file, in this case to the STRCAT function.</w:t>
      </w:r>
    </w:p>
    <w:p w14:paraId="59BA22E8" w14:textId="7CBD2BA5" w:rsidR="00CF5753" w:rsidRDefault="00CF5753" w:rsidP="00CF5753">
      <w:pPr>
        <w:pStyle w:val="Frga"/>
      </w:pPr>
      <w:r>
        <w:lastRenderedPageBreak/>
        <w:t>How can I make a new postprocessor?</w:t>
      </w:r>
    </w:p>
    <w:p w14:paraId="4634EED4" w14:textId="0632A6E0" w:rsidR="000933AE" w:rsidRDefault="00CF5753" w:rsidP="00CF5753">
      <w:pPr>
        <w:pStyle w:val="Answer"/>
      </w:pPr>
      <w:r>
        <w:t>This can be done in the postprocessor tab in the machine settings.</w:t>
      </w:r>
    </w:p>
    <w:p w14:paraId="1ECED962" w14:textId="5AAAA3B1" w:rsidR="00BC476C" w:rsidRDefault="006A018B" w:rsidP="006A018B">
      <w:pPr>
        <w:pStyle w:val="Rubrik1"/>
      </w:pPr>
      <w:bookmarkStart w:id="3" w:name="_The_postprocessing_workflow"/>
      <w:bookmarkStart w:id="4" w:name="_Toc197942775"/>
      <w:bookmarkEnd w:id="3"/>
      <w:r>
        <w:lastRenderedPageBreak/>
        <w:t>P</w:t>
      </w:r>
      <w:r w:rsidR="00BC476C">
        <w:t>ostprocessor functions</w:t>
      </w:r>
      <w:bookmarkEnd w:id="4"/>
    </w:p>
    <w:p w14:paraId="3731449A" w14:textId="77777777" w:rsidR="006A018B" w:rsidRDefault="006A018B" w:rsidP="006A018B"/>
    <w:p w14:paraId="294F4FDC" w14:textId="3B5093A1" w:rsidR="001A75A2" w:rsidRDefault="00FC753A" w:rsidP="003D6B95">
      <w:pPr>
        <w:pStyle w:val="Rubrik2"/>
      </w:pPr>
      <w:bookmarkStart w:id="5" w:name="_List_of_postprocessor"/>
      <w:bookmarkEnd w:id="5"/>
      <w:r>
        <w:t>List of postprocessor functions</w:t>
      </w:r>
    </w:p>
    <w:p w14:paraId="05043B9C" w14:textId="6BE29F7B" w:rsidR="00182622" w:rsidRPr="006B2AF5" w:rsidRDefault="00182622" w:rsidP="006B2AF5">
      <w:r>
        <w:t>The job is created by many sequential events. The eve</w:t>
      </w:r>
      <w:r w:rsidR="00F9639F">
        <w:t>r</w:t>
      </w:r>
      <w:r>
        <w:t>y moves and handle all the equipment on the machine. For each event there is a function. In this function you can customize exactly the machine instructions for every step.</w:t>
      </w:r>
    </w:p>
    <w:tbl>
      <w:tblPr>
        <w:tblStyle w:val="Tabellrutnt"/>
        <w:tblW w:w="0" w:type="auto"/>
        <w:tblLook w:val="04A0" w:firstRow="1" w:lastRow="0" w:firstColumn="1" w:lastColumn="0" w:noHBand="0" w:noVBand="1"/>
      </w:tblPr>
      <w:tblGrid>
        <w:gridCol w:w="1638"/>
        <w:gridCol w:w="8968"/>
      </w:tblGrid>
      <w:tr w:rsidR="00AD1A6F" w:rsidRPr="00932181" w14:paraId="4A02D904" w14:textId="77777777" w:rsidTr="00706409">
        <w:tc>
          <w:tcPr>
            <w:tcW w:w="1638" w:type="dxa"/>
          </w:tcPr>
          <w:p w14:paraId="07E55A3A" w14:textId="77777777" w:rsidR="00AD1A6F" w:rsidRPr="001A75A2" w:rsidRDefault="00AD1A6F" w:rsidP="00AF2368">
            <w:pPr>
              <w:rPr>
                <w:sz w:val="20"/>
                <w:szCs w:val="20"/>
              </w:rPr>
            </w:pPr>
            <w:hyperlink w:anchor="_ARC_1" w:history="1">
              <w:r w:rsidRPr="00032A2D">
                <w:rPr>
                  <w:rStyle w:val="Hyperlnk"/>
                  <w:sz w:val="20"/>
                  <w:szCs w:val="20"/>
                  <w:bdr w:val="none" w:sz="0" w:space="0" w:color="auto"/>
                </w:rPr>
                <w:t>arc</w:t>
              </w:r>
            </w:hyperlink>
          </w:p>
        </w:tc>
        <w:tc>
          <w:tcPr>
            <w:tcW w:w="8968" w:type="dxa"/>
          </w:tcPr>
          <w:p w14:paraId="04C30E28" w14:textId="77777777" w:rsidR="00AD1A6F" w:rsidRPr="001A75A2" w:rsidRDefault="00AD1A6F" w:rsidP="001A75A2">
            <w:pPr>
              <w:rPr>
                <w:sz w:val="20"/>
                <w:szCs w:val="20"/>
              </w:rPr>
            </w:pPr>
            <w:r w:rsidRPr="001A75A2">
              <w:rPr>
                <w:sz w:val="20"/>
                <w:szCs w:val="20"/>
              </w:rPr>
              <w:t>Moves the jet with an arc.</w:t>
            </w:r>
          </w:p>
        </w:tc>
      </w:tr>
      <w:tr w:rsidR="00AD1A6F" w:rsidRPr="00932181" w14:paraId="52CDD1AB" w14:textId="77777777" w:rsidTr="00706409">
        <w:tc>
          <w:tcPr>
            <w:tcW w:w="1638" w:type="dxa"/>
          </w:tcPr>
          <w:p w14:paraId="6A4C490A" w14:textId="77777777" w:rsidR="00AD1A6F" w:rsidRPr="001A75A2" w:rsidRDefault="00AD1A6F" w:rsidP="00E57C1A">
            <w:pPr>
              <w:rPr>
                <w:sz w:val="20"/>
                <w:szCs w:val="20"/>
              </w:rPr>
            </w:pPr>
            <w:hyperlink w:anchor="_CHBARGRAM_1" w:history="1">
              <w:r w:rsidRPr="001409E3">
                <w:rPr>
                  <w:rStyle w:val="Hyperlnk"/>
                  <w:sz w:val="20"/>
                  <w:szCs w:val="20"/>
                  <w:bdr w:val="none" w:sz="0" w:space="0" w:color="auto"/>
                </w:rPr>
                <w:t>chbargram</w:t>
              </w:r>
            </w:hyperlink>
          </w:p>
        </w:tc>
        <w:tc>
          <w:tcPr>
            <w:tcW w:w="8968" w:type="dxa"/>
          </w:tcPr>
          <w:p w14:paraId="0B9AF5A1" w14:textId="77777777" w:rsidR="00AD1A6F" w:rsidRPr="001A75A2" w:rsidRDefault="00AD1A6F" w:rsidP="001A75A2">
            <w:pPr>
              <w:rPr>
                <w:sz w:val="20"/>
                <w:szCs w:val="20"/>
              </w:rPr>
            </w:pPr>
            <w:r w:rsidRPr="001A75A2">
              <w:rPr>
                <w:sz w:val="20"/>
                <w:szCs w:val="20"/>
              </w:rPr>
              <w:t>Handle pressure and abrasive amount.</w:t>
            </w:r>
          </w:p>
        </w:tc>
      </w:tr>
      <w:tr w:rsidR="00AD1A6F" w:rsidRPr="00932181" w14:paraId="4D0A9381" w14:textId="77777777" w:rsidTr="00706409">
        <w:tc>
          <w:tcPr>
            <w:tcW w:w="1638" w:type="dxa"/>
          </w:tcPr>
          <w:p w14:paraId="3CF15F18" w14:textId="77777777" w:rsidR="00AD1A6F" w:rsidRDefault="00AD1A6F" w:rsidP="00152E3E">
            <w:pPr>
              <w:rPr>
                <w:szCs w:val="20"/>
              </w:rPr>
            </w:pPr>
            <w:hyperlink w:anchor="_CHMODE" w:history="1">
              <w:r w:rsidRPr="001D4954">
                <w:rPr>
                  <w:rStyle w:val="Hyperlnk"/>
                  <w:sz w:val="20"/>
                  <w:szCs w:val="20"/>
                  <w:bdr w:val="none" w:sz="0" w:space="0" w:color="auto"/>
                </w:rPr>
                <w:t>chmode</w:t>
              </w:r>
            </w:hyperlink>
          </w:p>
        </w:tc>
        <w:tc>
          <w:tcPr>
            <w:tcW w:w="8968" w:type="dxa"/>
          </w:tcPr>
          <w:p w14:paraId="12D9EA9F" w14:textId="77777777" w:rsidR="00AD1A6F" w:rsidRPr="001A75A2" w:rsidRDefault="00AD1A6F" w:rsidP="00152E3E">
            <w:pPr>
              <w:rPr>
                <w:szCs w:val="20"/>
              </w:rPr>
            </w:pPr>
            <w:r w:rsidRPr="001A75A2">
              <w:rPr>
                <w:sz w:val="20"/>
                <w:szCs w:val="20"/>
              </w:rPr>
              <w:t>Function for change mode, for example between marking, drilling, cutting</w:t>
            </w:r>
          </w:p>
        </w:tc>
      </w:tr>
      <w:tr w:rsidR="00AD1A6F" w:rsidRPr="00932181" w14:paraId="4FB77D92" w14:textId="77777777" w:rsidTr="00706409">
        <w:tc>
          <w:tcPr>
            <w:tcW w:w="1638" w:type="dxa"/>
          </w:tcPr>
          <w:p w14:paraId="29C9891E" w14:textId="77777777" w:rsidR="00AD1A6F" w:rsidRPr="001A75A2" w:rsidRDefault="00AD1A6F" w:rsidP="00E57C1A">
            <w:pPr>
              <w:rPr>
                <w:sz w:val="20"/>
                <w:szCs w:val="20"/>
              </w:rPr>
            </w:pPr>
            <w:hyperlink w:anchor="_CHTOOL_1" w:history="1">
              <w:r w:rsidRPr="001409E3">
                <w:rPr>
                  <w:rStyle w:val="Hyperlnk"/>
                  <w:sz w:val="20"/>
                  <w:szCs w:val="20"/>
                  <w:bdr w:val="none" w:sz="0" w:space="0" w:color="auto"/>
                </w:rPr>
                <w:t>chtool</w:t>
              </w:r>
            </w:hyperlink>
          </w:p>
        </w:tc>
        <w:tc>
          <w:tcPr>
            <w:tcW w:w="8968" w:type="dxa"/>
          </w:tcPr>
          <w:p w14:paraId="339E01CA" w14:textId="77777777" w:rsidR="00AD1A6F" w:rsidRPr="001A75A2" w:rsidRDefault="00AD1A6F" w:rsidP="001A75A2">
            <w:pPr>
              <w:rPr>
                <w:sz w:val="20"/>
                <w:szCs w:val="20"/>
              </w:rPr>
            </w:pPr>
            <w:r w:rsidRPr="001A75A2">
              <w:rPr>
                <w:sz w:val="20"/>
                <w:szCs w:val="20"/>
              </w:rPr>
              <w:t>Used to change distance between parts and handle tools to be used.</w:t>
            </w:r>
          </w:p>
        </w:tc>
      </w:tr>
      <w:tr w:rsidR="00AD1A6F" w:rsidRPr="00932181" w14:paraId="0827D45E" w14:textId="77777777" w:rsidTr="00706409">
        <w:tc>
          <w:tcPr>
            <w:tcW w:w="1638" w:type="dxa"/>
          </w:tcPr>
          <w:p w14:paraId="4D59260D" w14:textId="77777777" w:rsidR="00AD1A6F" w:rsidRPr="001A75A2" w:rsidRDefault="00AD1A6F" w:rsidP="00AF2368">
            <w:pPr>
              <w:rPr>
                <w:sz w:val="20"/>
                <w:szCs w:val="20"/>
              </w:rPr>
            </w:pPr>
            <w:hyperlink w:anchor="_CHTOOL" w:history="1">
              <w:r w:rsidRPr="001A420E">
                <w:rPr>
                  <w:rStyle w:val="Hyperlnk"/>
                  <w:sz w:val="20"/>
                  <w:szCs w:val="20"/>
                  <w:bdr w:val="none" w:sz="0" w:space="0" w:color="auto"/>
                </w:rPr>
                <w:t>cutoff</w:t>
              </w:r>
            </w:hyperlink>
          </w:p>
        </w:tc>
        <w:tc>
          <w:tcPr>
            <w:tcW w:w="8968" w:type="dxa"/>
          </w:tcPr>
          <w:p w14:paraId="70159CA8" w14:textId="77777777" w:rsidR="00AD1A6F" w:rsidRPr="001A75A2" w:rsidRDefault="00AD1A6F" w:rsidP="001A75A2">
            <w:pPr>
              <w:rPr>
                <w:sz w:val="20"/>
                <w:szCs w:val="20"/>
              </w:rPr>
            </w:pPr>
            <w:r w:rsidRPr="001A75A2">
              <w:rPr>
                <w:sz w:val="20"/>
                <w:szCs w:val="20"/>
              </w:rPr>
              <w:t>Turns of water and abrasive at the end of cutting.</w:t>
            </w:r>
          </w:p>
        </w:tc>
      </w:tr>
      <w:tr w:rsidR="00AD1A6F" w:rsidRPr="00932181" w14:paraId="5B847249" w14:textId="77777777" w:rsidTr="00706409">
        <w:tc>
          <w:tcPr>
            <w:tcW w:w="1638" w:type="dxa"/>
          </w:tcPr>
          <w:p w14:paraId="0E8B7DD9" w14:textId="77777777" w:rsidR="00AD1A6F" w:rsidRPr="001A75A2" w:rsidRDefault="00AD1A6F" w:rsidP="00AF2368">
            <w:pPr>
              <w:rPr>
                <w:sz w:val="20"/>
                <w:szCs w:val="20"/>
              </w:rPr>
            </w:pPr>
            <w:hyperlink w:anchor="_DRILLING_1" w:history="1">
              <w:r w:rsidRPr="00D30897">
                <w:rPr>
                  <w:rStyle w:val="Hyperlnk"/>
                  <w:sz w:val="20"/>
                  <w:szCs w:val="20"/>
                  <w:bdr w:val="none" w:sz="0" w:space="0" w:color="auto"/>
                </w:rPr>
                <w:t>drilling</w:t>
              </w:r>
            </w:hyperlink>
          </w:p>
        </w:tc>
        <w:tc>
          <w:tcPr>
            <w:tcW w:w="8968" w:type="dxa"/>
          </w:tcPr>
          <w:p w14:paraId="1867A728" w14:textId="77777777" w:rsidR="00AD1A6F" w:rsidRPr="001A75A2" w:rsidRDefault="00AD1A6F" w:rsidP="00AF2368">
            <w:pPr>
              <w:rPr>
                <w:sz w:val="20"/>
                <w:szCs w:val="20"/>
              </w:rPr>
            </w:pPr>
            <w:r w:rsidRPr="001A75A2">
              <w:rPr>
                <w:sz w:val="20"/>
                <w:szCs w:val="20"/>
              </w:rPr>
              <w:t>Generate information for drilling.</w:t>
            </w:r>
          </w:p>
        </w:tc>
      </w:tr>
      <w:tr w:rsidR="00AD1A6F" w:rsidRPr="00932181" w14:paraId="71BB9639" w14:textId="77777777" w:rsidTr="00706409">
        <w:tc>
          <w:tcPr>
            <w:tcW w:w="1638" w:type="dxa"/>
          </w:tcPr>
          <w:p w14:paraId="032142AD" w14:textId="77777777" w:rsidR="00AD1A6F" w:rsidRPr="00EA1ED3" w:rsidRDefault="00AD1A6F" w:rsidP="00AF2368">
            <w:pPr>
              <w:rPr>
                <w:sz w:val="20"/>
                <w:szCs w:val="18"/>
              </w:rPr>
            </w:pPr>
            <w:hyperlink w:anchor="_FINAL_1" w:history="1">
              <w:r w:rsidRPr="002A5B63">
                <w:rPr>
                  <w:rStyle w:val="Hyperlnk"/>
                  <w:sz w:val="20"/>
                  <w:szCs w:val="18"/>
                  <w:bdr w:val="none" w:sz="0" w:space="0" w:color="auto"/>
                </w:rPr>
                <w:t>final</w:t>
              </w:r>
            </w:hyperlink>
          </w:p>
        </w:tc>
        <w:tc>
          <w:tcPr>
            <w:tcW w:w="8968" w:type="dxa"/>
          </w:tcPr>
          <w:p w14:paraId="2E078665" w14:textId="77777777" w:rsidR="00AD1A6F" w:rsidRPr="00EA1ED3" w:rsidRDefault="00AD1A6F" w:rsidP="00AF2368">
            <w:pPr>
              <w:rPr>
                <w:sz w:val="20"/>
                <w:szCs w:val="18"/>
              </w:rPr>
            </w:pPr>
            <w:r w:rsidRPr="00EA1ED3">
              <w:rPr>
                <w:sz w:val="20"/>
                <w:szCs w:val="18"/>
              </w:rPr>
              <w:t>User function called after footer.</w:t>
            </w:r>
          </w:p>
        </w:tc>
      </w:tr>
      <w:tr w:rsidR="00AD1A6F" w:rsidRPr="00932181" w14:paraId="5AD7A57B" w14:textId="77777777" w:rsidTr="00706409">
        <w:tc>
          <w:tcPr>
            <w:tcW w:w="1638" w:type="dxa"/>
          </w:tcPr>
          <w:p w14:paraId="447F0F21" w14:textId="77777777" w:rsidR="00AD1A6F" w:rsidRPr="001A75A2" w:rsidRDefault="00AD1A6F" w:rsidP="00AF2368">
            <w:pPr>
              <w:rPr>
                <w:sz w:val="20"/>
                <w:szCs w:val="20"/>
              </w:rPr>
            </w:pPr>
            <w:hyperlink w:anchor="_FLYCTRL_1" w:history="1">
              <w:r w:rsidRPr="00EA1ED3">
                <w:rPr>
                  <w:rStyle w:val="Hyperlnk"/>
                  <w:sz w:val="20"/>
                  <w:szCs w:val="20"/>
                  <w:bdr w:val="none" w:sz="0" w:space="0" w:color="auto"/>
                </w:rPr>
                <w:t>flyctrl</w:t>
              </w:r>
            </w:hyperlink>
          </w:p>
        </w:tc>
        <w:tc>
          <w:tcPr>
            <w:tcW w:w="8968" w:type="dxa"/>
          </w:tcPr>
          <w:p w14:paraId="597439BB" w14:textId="77777777" w:rsidR="00AD1A6F" w:rsidRPr="001A75A2" w:rsidRDefault="00AD1A6F" w:rsidP="001A75A2">
            <w:pPr>
              <w:rPr>
                <w:sz w:val="20"/>
                <w:szCs w:val="20"/>
              </w:rPr>
            </w:pPr>
            <w:r w:rsidRPr="001A75A2">
              <w:rPr>
                <w:sz w:val="20"/>
                <w:szCs w:val="20"/>
              </w:rPr>
              <w:t>Turns of water and abrasive during cutting.</w:t>
            </w:r>
            <w:r>
              <w:rPr>
                <w:sz w:val="20"/>
                <w:szCs w:val="20"/>
              </w:rPr>
              <w:t xml:space="preserve"> Difficult for many CNC. May be deprecated</w:t>
            </w:r>
          </w:p>
        </w:tc>
      </w:tr>
      <w:tr w:rsidR="00AD1A6F" w:rsidRPr="00932181" w14:paraId="4F49B0AF" w14:textId="77777777" w:rsidTr="00706409">
        <w:tc>
          <w:tcPr>
            <w:tcW w:w="1638" w:type="dxa"/>
          </w:tcPr>
          <w:p w14:paraId="1DF444C4" w14:textId="77777777" w:rsidR="00AD1A6F" w:rsidRPr="001A75A2" w:rsidRDefault="00AD1A6F" w:rsidP="00AF2368">
            <w:pPr>
              <w:rPr>
                <w:sz w:val="20"/>
                <w:szCs w:val="20"/>
              </w:rPr>
            </w:pPr>
            <w:hyperlink w:anchor="_FMODE_1" w:history="1">
              <w:r w:rsidRPr="00CD5AFB">
                <w:rPr>
                  <w:rStyle w:val="Hyperlnk"/>
                  <w:sz w:val="20"/>
                  <w:szCs w:val="20"/>
                  <w:bdr w:val="none" w:sz="0" w:space="0" w:color="auto"/>
                </w:rPr>
                <w:t>fmode</w:t>
              </w:r>
            </w:hyperlink>
          </w:p>
        </w:tc>
        <w:tc>
          <w:tcPr>
            <w:tcW w:w="8968" w:type="dxa"/>
          </w:tcPr>
          <w:p w14:paraId="3EFEC7F4" w14:textId="77777777" w:rsidR="00AD1A6F" w:rsidRPr="001A75A2" w:rsidRDefault="00AD1A6F" w:rsidP="00AF2368">
            <w:pPr>
              <w:rPr>
                <w:sz w:val="20"/>
                <w:szCs w:val="20"/>
              </w:rPr>
            </w:pPr>
            <w:r w:rsidRPr="001A75A2">
              <w:rPr>
                <w:sz w:val="20"/>
                <w:szCs w:val="20"/>
              </w:rPr>
              <w:t>Change speed mode: speed interpolation, mm /min or time mode.</w:t>
            </w:r>
          </w:p>
        </w:tc>
      </w:tr>
      <w:tr w:rsidR="00AD1A6F" w:rsidRPr="00932181" w14:paraId="7DB2D206" w14:textId="77777777" w:rsidTr="00706409">
        <w:tc>
          <w:tcPr>
            <w:tcW w:w="1638" w:type="dxa"/>
          </w:tcPr>
          <w:p w14:paraId="590C09A2" w14:textId="77777777" w:rsidR="00AD1A6F" w:rsidRPr="00932181" w:rsidRDefault="00AD1A6F" w:rsidP="00AF2368">
            <w:pPr>
              <w:rPr>
                <w:sz w:val="20"/>
                <w:szCs w:val="20"/>
              </w:rPr>
            </w:pPr>
            <w:hyperlink w:anchor="_FOOTER_1" w:history="1">
              <w:r w:rsidRPr="002A5B63">
                <w:rPr>
                  <w:rStyle w:val="Hyperlnk"/>
                  <w:sz w:val="20"/>
                  <w:szCs w:val="20"/>
                  <w:bdr w:val="none" w:sz="0" w:space="0" w:color="auto"/>
                </w:rPr>
                <w:t>footer</w:t>
              </w:r>
            </w:hyperlink>
          </w:p>
        </w:tc>
        <w:tc>
          <w:tcPr>
            <w:tcW w:w="8968" w:type="dxa"/>
          </w:tcPr>
          <w:p w14:paraId="3DDA6072" w14:textId="77777777" w:rsidR="00AD1A6F" w:rsidRPr="00932181" w:rsidRDefault="00AD1A6F" w:rsidP="00AF2368">
            <w:pPr>
              <w:rPr>
                <w:sz w:val="20"/>
                <w:szCs w:val="20"/>
              </w:rPr>
            </w:pPr>
            <w:r w:rsidRPr="00932181">
              <w:rPr>
                <w:sz w:val="20"/>
                <w:szCs w:val="20"/>
              </w:rPr>
              <w:t>Handle the end of the CNC file.</w:t>
            </w:r>
          </w:p>
        </w:tc>
      </w:tr>
      <w:tr w:rsidR="00AD1A6F" w:rsidRPr="00932181" w14:paraId="5533873E" w14:textId="77777777" w:rsidTr="00706409">
        <w:tc>
          <w:tcPr>
            <w:tcW w:w="1638" w:type="dxa"/>
          </w:tcPr>
          <w:p w14:paraId="50301D80" w14:textId="77777777" w:rsidR="00AD1A6F" w:rsidRPr="001A75A2" w:rsidRDefault="00AD1A6F" w:rsidP="00E57C1A">
            <w:pPr>
              <w:rPr>
                <w:szCs w:val="20"/>
              </w:rPr>
            </w:pPr>
            <w:hyperlink w:anchor="_HEADER_3" w:history="1">
              <w:r w:rsidRPr="00271F49">
                <w:rPr>
                  <w:rStyle w:val="Hyperlnk"/>
                  <w:sz w:val="20"/>
                  <w:szCs w:val="20"/>
                  <w:bdr w:val="none" w:sz="0" w:space="0" w:color="auto"/>
                </w:rPr>
                <w:t>header</w:t>
              </w:r>
            </w:hyperlink>
          </w:p>
        </w:tc>
        <w:tc>
          <w:tcPr>
            <w:tcW w:w="8968" w:type="dxa"/>
          </w:tcPr>
          <w:p w14:paraId="60E891F0" w14:textId="77777777" w:rsidR="00AD1A6F" w:rsidRPr="001A75A2" w:rsidRDefault="00AD1A6F" w:rsidP="001A75A2">
            <w:pPr>
              <w:rPr>
                <w:szCs w:val="20"/>
              </w:rPr>
            </w:pPr>
            <w:r w:rsidRPr="001A75A2">
              <w:rPr>
                <w:sz w:val="20"/>
                <w:szCs w:val="20"/>
              </w:rPr>
              <w:t>Generate information at the beginning of the CNC file.</w:t>
            </w:r>
          </w:p>
        </w:tc>
      </w:tr>
      <w:tr w:rsidR="00AD1A6F" w:rsidRPr="00932181" w14:paraId="0413B2AE" w14:textId="77777777" w:rsidTr="00706409">
        <w:tc>
          <w:tcPr>
            <w:tcW w:w="1638" w:type="dxa"/>
          </w:tcPr>
          <w:p w14:paraId="34D8344F" w14:textId="77777777" w:rsidR="00AD1A6F" w:rsidRPr="001A75A2" w:rsidRDefault="00AD1A6F" w:rsidP="00AF2368">
            <w:pPr>
              <w:rPr>
                <w:sz w:val="20"/>
                <w:szCs w:val="20"/>
              </w:rPr>
            </w:pPr>
            <w:hyperlink w:anchor="_(DEFUN_example_()" w:history="1">
              <w:r w:rsidRPr="00E23628">
                <w:rPr>
                  <w:rStyle w:val="Hyperlnk"/>
                  <w:sz w:val="20"/>
                  <w:szCs w:val="20"/>
                  <w:bdr w:val="none" w:sz="0" w:space="0" w:color="auto"/>
                </w:rPr>
                <w:t>itext</w:t>
              </w:r>
            </w:hyperlink>
          </w:p>
        </w:tc>
        <w:tc>
          <w:tcPr>
            <w:tcW w:w="8968" w:type="dxa"/>
          </w:tcPr>
          <w:p w14:paraId="655B8BEB" w14:textId="77777777" w:rsidR="00AD1A6F" w:rsidRPr="001A75A2" w:rsidRDefault="00AD1A6F" w:rsidP="00D2373B">
            <w:pPr>
              <w:rPr>
                <w:sz w:val="20"/>
                <w:szCs w:val="20"/>
              </w:rPr>
            </w:pPr>
            <w:r w:rsidRPr="001A75A2">
              <w:rPr>
                <w:sz w:val="20"/>
                <w:szCs w:val="20"/>
              </w:rPr>
              <w:t>Function for inkjet printing on part.</w:t>
            </w:r>
          </w:p>
        </w:tc>
      </w:tr>
      <w:tr w:rsidR="00AD1A6F" w:rsidRPr="00932181" w14:paraId="04DB59EF" w14:textId="77777777" w:rsidTr="00706409">
        <w:tc>
          <w:tcPr>
            <w:tcW w:w="1638" w:type="dxa"/>
          </w:tcPr>
          <w:p w14:paraId="02BA7DCE" w14:textId="77777777" w:rsidR="00AD1A6F" w:rsidRPr="001A75A2" w:rsidRDefault="00AD1A6F" w:rsidP="00AF2368">
            <w:pPr>
              <w:rPr>
                <w:sz w:val="20"/>
                <w:szCs w:val="20"/>
              </w:rPr>
            </w:pPr>
            <w:hyperlink w:anchor="_LINE" w:history="1">
              <w:r w:rsidRPr="00032A2D">
                <w:rPr>
                  <w:rStyle w:val="Hyperlnk"/>
                  <w:sz w:val="20"/>
                  <w:szCs w:val="20"/>
                  <w:bdr w:val="none" w:sz="0" w:space="0" w:color="auto"/>
                </w:rPr>
                <w:t>line</w:t>
              </w:r>
            </w:hyperlink>
          </w:p>
        </w:tc>
        <w:tc>
          <w:tcPr>
            <w:tcW w:w="8968" w:type="dxa"/>
          </w:tcPr>
          <w:p w14:paraId="4778EAFA" w14:textId="77777777" w:rsidR="00AD1A6F" w:rsidRPr="001A75A2" w:rsidRDefault="00AD1A6F" w:rsidP="001A75A2">
            <w:pPr>
              <w:rPr>
                <w:sz w:val="20"/>
                <w:szCs w:val="20"/>
              </w:rPr>
            </w:pPr>
            <w:r w:rsidRPr="001A75A2">
              <w:rPr>
                <w:sz w:val="20"/>
                <w:szCs w:val="20"/>
              </w:rPr>
              <w:t>Moves the jet linear to a position.</w:t>
            </w:r>
          </w:p>
        </w:tc>
      </w:tr>
      <w:tr w:rsidR="00AD1A6F" w:rsidRPr="00932181" w14:paraId="52B04114" w14:textId="77777777" w:rsidTr="00706409">
        <w:tc>
          <w:tcPr>
            <w:tcW w:w="1638" w:type="dxa"/>
          </w:tcPr>
          <w:p w14:paraId="6E15D986" w14:textId="77777777" w:rsidR="00AD1A6F" w:rsidRPr="002A20AF" w:rsidRDefault="00AD1A6F" w:rsidP="00AF2368">
            <w:pPr>
              <w:rPr>
                <w:sz w:val="20"/>
                <w:szCs w:val="20"/>
              </w:rPr>
            </w:pPr>
            <w:hyperlink w:anchor="_LINE3D_1" w:history="1">
              <w:r w:rsidRPr="002A20AF">
                <w:rPr>
                  <w:rStyle w:val="Hyperlnk"/>
                  <w:sz w:val="20"/>
                  <w:szCs w:val="20"/>
                  <w:bdr w:val="none" w:sz="0" w:space="0" w:color="auto"/>
                </w:rPr>
                <w:t>line3d</w:t>
              </w:r>
            </w:hyperlink>
          </w:p>
        </w:tc>
        <w:tc>
          <w:tcPr>
            <w:tcW w:w="8968" w:type="dxa"/>
          </w:tcPr>
          <w:p w14:paraId="5746D041" w14:textId="77777777" w:rsidR="00AD1A6F" w:rsidRPr="002A20AF" w:rsidRDefault="00AD1A6F" w:rsidP="001A75A2">
            <w:pPr>
              <w:rPr>
                <w:sz w:val="20"/>
                <w:szCs w:val="20"/>
              </w:rPr>
            </w:pPr>
            <w:r>
              <w:rPr>
                <w:sz w:val="20"/>
                <w:szCs w:val="20"/>
              </w:rPr>
              <w:t>Move down to correct Z after piercing if i</w:t>
            </w:r>
            <w:r w:rsidRPr="002A20AF">
              <w:rPr>
                <w:sz w:val="20"/>
                <w:szCs w:val="20"/>
              </w:rPr>
              <w:t>ncreased Piercing Height is used</w:t>
            </w:r>
            <w:r>
              <w:rPr>
                <w:sz w:val="20"/>
                <w:szCs w:val="20"/>
              </w:rPr>
              <w:t>.</w:t>
            </w:r>
          </w:p>
        </w:tc>
      </w:tr>
      <w:tr w:rsidR="00AD1A6F" w:rsidRPr="00932181" w14:paraId="6EFFC636" w14:textId="77777777" w:rsidTr="00706409">
        <w:tc>
          <w:tcPr>
            <w:tcW w:w="1638" w:type="dxa"/>
          </w:tcPr>
          <w:p w14:paraId="4EBD7295" w14:textId="77777777" w:rsidR="00AD1A6F" w:rsidRPr="001A75A2" w:rsidRDefault="00AD1A6F" w:rsidP="00AF2368">
            <w:pPr>
              <w:rPr>
                <w:sz w:val="20"/>
                <w:szCs w:val="20"/>
              </w:rPr>
            </w:pPr>
            <w:hyperlink w:anchor="_MARKOFF" w:history="1">
              <w:r w:rsidRPr="00C0288B">
                <w:rPr>
                  <w:rStyle w:val="Hyperlnk"/>
                  <w:sz w:val="20"/>
                  <w:szCs w:val="20"/>
                  <w:bdr w:val="none" w:sz="0" w:space="0" w:color="auto"/>
                </w:rPr>
                <w:t>markoff</w:t>
              </w:r>
            </w:hyperlink>
          </w:p>
        </w:tc>
        <w:tc>
          <w:tcPr>
            <w:tcW w:w="8968" w:type="dxa"/>
          </w:tcPr>
          <w:p w14:paraId="54E1A18F" w14:textId="77777777" w:rsidR="00AD1A6F" w:rsidRPr="001A75A2" w:rsidRDefault="00AD1A6F" w:rsidP="00AF2368">
            <w:pPr>
              <w:rPr>
                <w:sz w:val="20"/>
                <w:szCs w:val="20"/>
              </w:rPr>
            </w:pPr>
            <w:r w:rsidRPr="001A75A2">
              <w:rPr>
                <w:sz w:val="20"/>
                <w:szCs w:val="20"/>
              </w:rPr>
              <w:t>Turn off special marking equipment.</w:t>
            </w:r>
          </w:p>
        </w:tc>
      </w:tr>
      <w:tr w:rsidR="00AD1A6F" w:rsidRPr="00932181" w14:paraId="3C14B745" w14:textId="77777777" w:rsidTr="00706409">
        <w:tc>
          <w:tcPr>
            <w:tcW w:w="1638" w:type="dxa"/>
          </w:tcPr>
          <w:p w14:paraId="6563E898" w14:textId="77777777" w:rsidR="00AD1A6F" w:rsidRPr="001A75A2" w:rsidRDefault="00AD1A6F" w:rsidP="00AF2368">
            <w:pPr>
              <w:rPr>
                <w:sz w:val="20"/>
                <w:szCs w:val="20"/>
              </w:rPr>
            </w:pPr>
            <w:hyperlink w:anchor="_MARKON_1" w:history="1">
              <w:r w:rsidRPr="00616401">
                <w:rPr>
                  <w:rStyle w:val="Hyperlnk"/>
                  <w:sz w:val="20"/>
                  <w:szCs w:val="20"/>
                  <w:bdr w:val="none" w:sz="0" w:space="0" w:color="auto"/>
                </w:rPr>
                <w:t>markon</w:t>
              </w:r>
            </w:hyperlink>
          </w:p>
        </w:tc>
        <w:tc>
          <w:tcPr>
            <w:tcW w:w="8968" w:type="dxa"/>
          </w:tcPr>
          <w:p w14:paraId="44DF0D79" w14:textId="77777777" w:rsidR="00AD1A6F" w:rsidRPr="001A75A2" w:rsidRDefault="00AD1A6F" w:rsidP="00AF2368">
            <w:pPr>
              <w:rPr>
                <w:sz w:val="20"/>
                <w:szCs w:val="20"/>
              </w:rPr>
            </w:pPr>
            <w:r w:rsidRPr="001A75A2">
              <w:rPr>
                <w:sz w:val="20"/>
                <w:szCs w:val="20"/>
              </w:rPr>
              <w:t>Turn on special marking equipment.</w:t>
            </w:r>
          </w:p>
        </w:tc>
      </w:tr>
      <w:tr w:rsidR="00AD1A6F" w:rsidRPr="00932181" w14:paraId="30CE7A48" w14:textId="77777777" w:rsidTr="002D7CD6">
        <w:tc>
          <w:tcPr>
            <w:tcW w:w="1638" w:type="dxa"/>
          </w:tcPr>
          <w:p w14:paraId="01C7A385" w14:textId="77777777" w:rsidR="00AD1A6F" w:rsidRPr="00932181" w:rsidRDefault="00AD1A6F" w:rsidP="002D7CD6">
            <w:pPr>
              <w:rPr>
                <w:sz w:val="20"/>
                <w:szCs w:val="20"/>
              </w:rPr>
            </w:pPr>
            <w:hyperlink w:anchor="_MEASURE_1" w:history="1">
              <w:r w:rsidRPr="00E23628">
                <w:rPr>
                  <w:rStyle w:val="Hyperlnk"/>
                  <w:sz w:val="20"/>
                  <w:szCs w:val="20"/>
                  <w:bdr w:val="none" w:sz="0" w:space="0" w:color="auto"/>
                </w:rPr>
                <w:t>measure</w:t>
              </w:r>
            </w:hyperlink>
          </w:p>
        </w:tc>
        <w:tc>
          <w:tcPr>
            <w:tcW w:w="8968" w:type="dxa"/>
          </w:tcPr>
          <w:p w14:paraId="62D8C370" w14:textId="77777777" w:rsidR="00AD1A6F" w:rsidRPr="00932181" w:rsidRDefault="00AD1A6F" w:rsidP="002D7CD6">
            <w:pPr>
              <w:rPr>
                <w:sz w:val="20"/>
                <w:szCs w:val="20"/>
              </w:rPr>
            </w:pPr>
            <w:r w:rsidRPr="00932181">
              <w:rPr>
                <w:sz w:val="20"/>
                <w:szCs w:val="20"/>
              </w:rPr>
              <w:t>Function that are used for measuring in advance.</w:t>
            </w:r>
          </w:p>
        </w:tc>
      </w:tr>
      <w:tr w:rsidR="00AD1A6F" w:rsidRPr="00932181" w14:paraId="76D831D8" w14:textId="77777777" w:rsidTr="002D7CD6">
        <w:tc>
          <w:tcPr>
            <w:tcW w:w="1638" w:type="dxa"/>
          </w:tcPr>
          <w:p w14:paraId="7C35D76C" w14:textId="77777777" w:rsidR="00AD1A6F" w:rsidRPr="00932181" w:rsidRDefault="00AD1A6F" w:rsidP="002D7CD6">
            <w:pPr>
              <w:rPr>
                <w:sz w:val="20"/>
                <w:szCs w:val="20"/>
              </w:rPr>
            </w:pPr>
            <w:hyperlink w:anchor="_MEASUREPOINT" w:history="1">
              <w:r w:rsidRPr="0093766F">
                <w:rPr>
                  <w:rStyle w:val="Hyperlnk"/>
                  <w:sz w:val="20"/>
                  <w:szCs w:val="20"/>
                  <w:bdr w:val="none" w:sz="0" w:space="0" w:color="auto"/>
                </w:rPr>
                <w:t>measurepoint</w:t>
              </w:r>
            </w:hyperlink>
          </w:p>
        </w:tc>
        <w:tc>
          <w:tcPr>
            <w:tcW w:w="8968" w:type="dxa"/>
          </w:tcPr>
          <w:p w14:paraId="38963E13" w14:textId="27529E5C" w:rsidR="00AD1A6F" w:rsidRPr="00932181" w:rsidRDefault="00AD1A6F" w:rsidP="00D2373B">
            <w:pPr>
              <w:rPr>
                <w:sz w:val="20"/>
                <w:szCs w:val="20"/>
              </w:rPr>
            </w:pPr>
            <w:r w:rsidRPr="00932181">
              <w:rPr>
                <w:sz w:val="20"/>
                <w:szCs w:val="20"/>
              </w:rPr>
              <w:t>Function that are used to localize the 5-X part (space X)</w:t>
            </w:r>
            <w:r w:rsidR="00202E13">
              <w:rPr>
                <w:sz w:val="20"/>
                <w:szCs w:val="20"/>
              </w:rPr>
              <w:t xml:space="preserve"> </w:t>
            </w:r>
            <w:r w:rsidR="00202E13" w:rsidRPr="00932181">
              <w:rPr>
                <w:sz w:val="20"/>
                <w:szCs w:val="20"/>
              </w:rPr>
              <w:t>before cutting</w:t>
            </w:r>
          </w:p>
        </w:tc>
      </w:tr>
      <w:tr w:rsidR="00AD1A6F" w:rsidRPr="00932181" w14:paraId="11EDB467" w14:textId="77777777" w:rsidTr="00706409">
        <w:tc>
          <w:tcPr>
            <w:tcW w:w="1638" w:type="dxa"/>
          </w:tcPr>
          <w:p w14:paraId="5EFD2E97" w14:textId="77777777" w:rsidR="00AD1A6F" w:rsidRPr="00932181" w:rsidRDefault="00AD1A6F" w:rsidP="00D30897">
            <w:pPr>
              <w:rPr>
                <w:szCs w:val="20"/>
              </w:rPr>
            </w:pPr>
            <w:hyperlink w:anchor="_MRAPID" w:history="1">
              <w:r w:rsidRPr="00C24400">
                <w:rPr>
                  <w:rStyle w:val="Hyperlnk"/>
                  <w:sz w:val="20"/>
                  <w:szCs w:val="20"/>
                  <w:bdr w:val="none" w:sz="0" w:space="0" w:color="auto"/>
                </w:rPr>
                <w:t>mrapid</w:t>
              </w:r>
            </w:hyperlink>
          </w:p>
        </w:tc>
        <w:tc>
          <w:tcPr>
            <w:tcW w:w="8968" w:type="dxa"/>
          </w:tcPr>
          <w:p w14:paraId="31F15243" w14:textId="77777777" w:rsidR="00AD1A6F" w:rsidRPr="00932181" w:rsidRDefault="00AD1A6F" w:rsidP="00D30897">
            <w:pPr>
              <w:rPr>
                <w:szCs w:val="20"/>
              </w:rPr>
            </w:pPr>
            <w:r w:rsidRPr="001A75A2">
              <w:rPr>
                <w:sz w:val="20"/>
                <w:szCs w:val="20"/>
              </w:rPr>
              <w:t>Rapids at the end of the cutting, normally for handling parking position.</w:t>
            </w:r>
          </w:p>
        </w:tc>
      </w:tr>
      <w:tr w:rsidR="00AD1A6F" w:rsidRPr="00932181" w14:paraId="298D9354" w14:textId="77777777" w:rsidTr="00706409">
        <w:tc>
          <w:tcPr>
            <w:tcW w:w="1638" w:type="dxa"/>
          </w:tcPr>
          <w:p w14:paraId="672E81A6" w14:textId="77777777" w:rsidR="00AD1A6F" w:rsidRPr="001A75A2" w:rsidRDefault="00AD1A6F" w:rsidP="00E57C1A">
            <w:pPr>
              <w:rPr>
                <w:sz w:val="20"/>
                <w:szCs w:val="20"/>
              </w:rPr>
            </w:pPr>
            <w:hyperlink w:anchor="_$CARC" w:history="1">
              <w:r w:rsidRPr="00FC753A">
                <w:rPr>
                  <w:rStyle w:val="Hyperlnk"/>
                  <w:sz w:val="20"/>
                  <w:szCs w:val="20"/>
                  <w:bdr w:val="none" w:sz="0" w:space="0" w:color="auto"/>
                </w:rPr>
                <w:t>part</w:t>
              </w:r>
            </w:hyperlink>
          </w:p>
        </w:tc>
        <w:tc>
          <w:tcPr>
            <w:tcW w:w="8968" w:type="dxa"/>
          </w:tcPr>
          <w:p w14:paraId="7E3099EA" w14:textId="77777777" w:rsidR="00AD1A6F" w:rsidRPr="001A75A2" w:rsidRDefault="00AD1A6F" w:rsidP="001A75A2">
            <w:pPr>
              <w:rPr>
                <w:sz w:val="20"/>
                <w:szCs w:val="20"/>
              </w:rPr>
            </w:pPr>
            <w:r w:rsidRPr="001A75A2">
              <w:rPr>
                <w:sz w:val="20"/>
                <w:szCs w:val="20"/>
              </w:rPr>
              <w:t>Handle information about the part that should be cut.</w:t>
            </w:r>
          </w:p>
        </w:tc>
      </w:tr>
      <w:tr w:rsidR="00950532" w:rsidRPr="00950532" w14:paraId="6C77BF0A" w14:textId="77777777" w:rsidTr="00706409">
        <w:tc>
          <w:tcPr>
            <w:tcW w:w="1638" w:type="dxa"/>
          </w:tcPr>
          <w:p w14:paraId="4A86FA11" w14:textId="0931F765" w:rsidR="00950532" w:rsidRPr="00950532" w:rsidRDefault="00950532" w:rsidP="00E57C1A">
            <w:pPr>
              <w:rPr>
                <w:sz w:val="20"/>
                <w:szCs w:val="20"/>
              </w:rPr>
            </w:pPr>
            <w:hyperlink w:anchor="_PATHINFO" w:history="1">
              <w:r w:rsidRPr="00950532">
                <w:rPr>
                  <w:rStyle w:val="Hyperlnk"/>
                  <w:sz w:val="20"/>
                  <w:szCs w:val="20"/>
                  <w:bdr w:val="none" w:sz="0" w:space="0" w:color="auto"/>
                </w:rPr>
                <w:t>pathinfo</w:t>
              </w:r>
            </w:hyperlink>
          </w:p>
        </w:tc>
        <w:tc>
          <w:tcPr>
            <w:tcW w:w="8968" w:type="dxa"/>
          </w:tcPr>
          <w:p w14:paraId="37344CEC" w14:textId="38B7E4F1" w:rsidR="00950532" w:rsidRPr="00950532" w:rsidRDefault="00950532" w:rsidP="00950532">
            <w:pPr>
              <w:rPr>
                <w:sz w:val="20"/>
                <w:szCs w:val="20"/>
              </w:rPr>
            </w:pPr>
            <w:r w:rsidRPr="00950532">
              <w:rPr>
                <w:sz w:val="20"/>
                <w:szCs w:val="20"/>
              </w:rPr>
              <w:t>This event gives information about next coming cutting path.</w:t>
            </w:r>
          </w:p>
        </w:tc>
      </w:tr>
      <w:tr w:rsidR="00AD1A6F" w:rsidRPr="00932181" w14:paraId="05752174" w14:textId="77777777" w:rsidTr="00706409">
        <w:tc>
          <w:tcPr>
            <w:tcW w:w="1638" w:type="dxa"/>
          </w:tcPr>
          <w:p w14:paraId="3759D7F4" w14:textId="77777777" w:rsidR="00AD1A6F" w:rsidRPr="001A75A2" w:rsidRDefault="00AD1A6F" w:rsidP="00AF2368">
            <w:pPr>
              <w:rPr>
                <w:sz w:val="20"/>
                <w:szCs w:val="20"/>
              </w:rPr>
            </w:pPr>
            <w:hyperlink w:anchor="_PIERCING_1" w:history="1">
              <w:r w:rsidRPr="001E6F35">
                <w:rPr>
                  <w:rStyle w:val="Hyperlnk"/>
                  <w:sz w:val="20"/>
                  <w:szCs w:val="20"/>
                  <w:bdr w:val="none" w:sz="0" w:space="0" w:color="auto"/>
                </w:rPr>
                <w:t>piercing</w:t>
              </w:r>
            </w:hyperlink>
          </w:p>
        </w:tc>
        <w:tc>
          <w:tcPr>
            <w:tcW w:w="8968" w:type="dxa"/>
          </w:tcPr>
          <w:p w14:paraId="0CBE8EB3" w14:textId="77777777" w:rsidR="00AD1A6F" w:rsidRPr="001A75A2" w:rsidRDefault="00AD1A6F" w:rsidP="001A75A2">
            <w:pPr>
              <w:rPr>
                <w:sz w:val="20"/>
                <w:szCs w:val="20"/>
              </w:rPr>
            </w:pPr>
            <w:r w:rsidRPr="001A75A2">
              <w:rPr>
                <w:sz w:val="20"/>
                <w:szCs w:val="20"/>
              </w:rPr>
              <w:t>Start the jet with or without abrasive.</w:t>
            </w:r>
          </w:p>
        </w:tc>
      </w:tr>
      <w:tr w:rsidR="00AD1A6F" w:rsidRPr="00932181" w14:paraId="53BB3F94" w14:textId="77777777" w:rsidTr="00706409">
        <w:tc>
          <w:tcPr>
            <w:tcW w:w="1638" w:type="dxa"/>
          </w:tcPr>
          <w:p w14:paraId="799109FF" w14:textId="77777777" w:rsidR="00AD1A6F" w:rsidRPr="001A75A2" w:rsidRDefault="00AD1A6F" w:rsidP="00E57C1A">
            <w:pPr>
              <w:rPr>
                <w:sz w:val="20"/>
                <w:szCs w:val="20"/>
              </w:rPr>
            </w:pPr>
            <w:hyperlink w:anchor="_PUMPONOFF_1" w:history="1">
              <w:r w:rsidRPr="00F0539C">
                <w:rPr>
                  <w:rStyle w:val="Hyperlnk"/>
                  <w:sz w:val="20"/>
                  <w:szCs w:val="20"/>
                  <w:bdr w:val="none" w:sz="0" w:space="0" w:color="auto"/>
                </w:rPr>
                <w:t>pumponoff</w:t>
              </w:r>
            </w:hyperlink>
          </w:p>
        </w:tc>
        <w:tc>
          <w:tcPr>
            <w:tcW w:w="8968" w:type="dxa"/>
          </w:tcPr>
          <w:p w14:paraId="4C3977F1" w14:textId="77777777" w:rsidR="00AD1A6F" w:rsidRPr="001A75A2" w:rsidRDefault="00AD1A6F" w:rsidP="001A75A2">
            <w:pPr>
              <w:rPr>
                <w:sz w:val="20"/>
                <w:szCs w:val="20"/>
              </w:rPr>
            </w:pPr>
            <w:r w:rsidRPr="001A75A2">
              <w:rPr>
                <w:sz w:val="20"/>
                <w:szCs w:val="20"/>
              </w:rPr>
              <w:t>Turn on and off the pump.</w:t>
            </w:r>
          </w:p>
        </w:tc>
      </w:tr>
      <w:tr w:rsidR="00AD1A6F" w:rsidRPr="00932181" w14:paraId="35167B3E" w14:textId="77777777" w:rsidTr="00706409">
        <w:tc>
          <w:tcPr>
            <w:tcW w:w="1638" w:type="dxa"/>
          </w:tcPr>
          <w:p w14:paraId="5182E13D" w14:textId="77777777" w:rsidR="00AD1A6F" w:rsidRPr="001A75A2" w:rsidRDefault="00AD1A6F" w:rsidP="00AF2368">
            <w:pPr>
              <w:rPr>
                <w:sz w:val="20"/>
                <w:szCs w:val="20"/>
              </w:rPr>
            </w:pPr>
            <w:hyperlink w:anchor="_QUALITY_3" w:history="1">
              <w:r w:rsidRPr="005474AA">
                <w:rPr>
                  <w:rStyle w:val="Hyperlnk"/>
                  <w:sz w:val="20"/>
                  <w:szCs w:val="20"/>
                  <w:bdr w:val="none" w:sz="0" w:space="0" w:color="auto"/>
                </w:rPr>
                <w:t>quality</w:t>
              </w:r>
            </w:hyperlink>
          </w:p>
        </w:tc>
        <w:tc>
          <w:tcPr>
            <w:tcW w:w="8968" w:type="dxa"/>
          </w:tcPr>
          <w:p w14:paraId="2507BE26" w14:textId="77777777" w:rsidR="00AD1A6F" w:rsidRPr="001A75A2" w:rsidRDefault="00AD1A6F" w:rsidP="001A75A2">
            <w:pPr>
              <w:rPr>
                <w:sz w:val="20"/>
                <w:szCs w:val="20"/>
              </w:rPr>
            </w:pPr>
            <w:r w:rsidRPr="001A75A2">
              <w:rPr>
                <w:sz w:val="20"/>
                <w:szCs w:val="20"/>
              </w:rPr>
              <w:t>This function is called when the geometry change quality.</w:t>
            </w:r>
          </w:p>
        </w:tc>
      </w:tr>
      <w:tr w:rsidR="00AD1A6F" w:rsidRPr="00932181" w14:paraId="6E444F31" w14:textId="77777777" w:rsidTr="00706409">
        <w:tc>
          <w:tcPr>
            <w:tcW w:w="1638" w:type="dxa"/>
          </w:tcPr>
          <w:p w14:paraId="3A82BF48" w14:textId="77777777" w:rsidR="00AD1A6F" w:rsidRPr="001A75A2" w:rsidRDefault="00AD1A6F" w:rsidP="00AF2368">
            <w:pPr>
              <w:rPr>
                <w:sz w:val="20"/>
                <w:szCs w:val="20"/>
              </w:rPr>
            </w:pPr>
            <w:hyperlink w:anchor="_RAPID_1" w:history="1">
              <w:r w:rsidRPr="00890AB3">
                <w:rPr>
                  <w:rStyle w:val="Hyperlnk"/>
                  <w:sz w:val="20"/>
                  <w:szCs w:val="20"/>
                  <w:bdr w:val="none" w:sz="0" w:space="0" w:color="auto"/>
                </w:rPr>
                <w:t>rapid</w:t>
              </w:r>
            </w:hyperlink>
          </w:p>
        </w:tc>
        <w:tc>
          <w:tcPr>
            <w:tcW w:w="8968" w:type="dxa"/>
          </w:tcPr>
          <w:p w14:paraId="44F10B1E" w14:textId="77777777" w:rsidR="00AD1A6F" w:rsidRPr="001A75A2" w:rsidRDefault="00AD1A6F" w:rsidP="001A75A2">
            <w:pPr>
              <w:rPr>
                <w:sz w:val="20"/>
                <w:szCs w:val="20"/>
              </w:rPr>
            </w:pPr>
            <w:r w:rsidRPr="001A75A2">
              <w:rPr>
                <w:sz w:val="20"/>
                <w:szCs w:val="20"/>
              </w:rPr>
              <w:t>Instructions for rapid transport between different cuts.</w:t>
            </w:r>
          </w:p>
        </w:tc>
      </w:tr>
      <w:tr w:rsidR="00AD1A6F" w:rsidRPr="00932181" w14:paraId="16D9E32E" w14:textId="77777777" w:rsidTr="002D7CD6">
        <w:tc>
          <w:tcPr>
            <w:tcW w:w="1638" w:type="dxa"/>
          </w:tcPr>
          <w:p w14:paraId="4D9F0E13" w14:textId="77777777" w:rsidR="00AD1A6F" w:rsidRPr="00932181" w:rsidRDefault="00AD1A6F" w:rsidP="00D2373B">
            <w:pPr>
              <w:rPr>
                <w:sz w:val="20"/>
                <w:szCs w:val="20"/>
              </w:rPr>
            </w:pPr>
            <w:hyperlink w:anchor="_REFPOS" w:history="1">
              <w:r w:rsidRPr="003709DF">
                <w:rPr>
                  <w:rStyle w:val="Hyperlnk"/>
                  <w:sz w:val="20"/>
                  <w:szCs w:val="20"/>
                  <w:bdr w:val="none" w:sz="0" w:space="0" w:color="auto"/>
                </w:rPr>
                <w:t>refpos</w:t>
              </w:r>
            </w:hyperlink>
          </w:p>
        </w:tc>
        <w:tc>
          <w:tcPr>
            <w:tcW w:w="8968" w:type="dxa"/>
          </w:tcPr>
          <w:p w14:paraId="69EBD1BB" w14:textId="77777777" w:rsidR="00AD1A6F" w:rsidRPr="00932181" w:rsidRDefault="00AD1A6F" w:rsidP="00D2373B">
            <w:pPr>
              <w:rPr>
                <w:sz w:val="20"/>
                <w:szCs w:val="20"/>
              </w:rPr>
            </w:pPr>
            <w:r w:rsidRPr="00932181">
              <w:rPr>
                <w:sz w:val="20"/>
                <w:szCs w:val="20"/>
              </w:rPr>
              <w:t>Function that are used to localize the surface in 5-x cutting before cutting</w:t>
            </w:r>
          </w:p>
        </w:tc>
      </w:tr>
      <w:tr w:rsidR="00AD1A6F" w:rsidRPr="00932181" w14:paraId="59BC9818" w14:textId="77777777" w:rsidTr="00706409">
        <w:tc>
          <w:tcPr>
            <w:tcW w:w="1638" w:type="dxa"/>
          </w:tcPr>
          <w:p w14:paraId="3FED12EF" w14:textId="77777777" w:rsidR="00AD1A6F" w:rsidRPr="001A75A2" w:rsidRDefault="00AD1A6F" w:rsidP="00AF2368">
            <w:pPr>
              <w:rPr>
                <w:sz w:val="20"/>
                <w:szCs w:val="20"/>
              </w:rPr>
            </w:pPr>
            <w:hyperlink w:anchor="_REWIND_1" w:history="1">
              <w:r w:rsidRPr="00EA1ED3">
                <w:rPr>
                  <w:rStyle w:val="Hyperlnk"/>
                  <w:sz w:val="20"/>
                  <w:szCs w:val="20"/>
                  <w:bdr w:val="none" w:sz="0" w:space="0" w:color="auto"/>
                </w:rPr>
                <w:t>rewind</w:t>
              </w:r>
            </w:hyperlink>
          </w:p>
        </w:tc>
        <w:tc>
          <w:tcPr>
            <w:tcW w:w="8968" w:type="dxa"/>
          </w:tcPr>
          <w:p w14:paraId="04FC2FA6" w14:textId="77777777" w:rsidR="00AD1A6F" w:rsidRPr="001A75A2" w:rsidRDefault="00AD1A6F" w:rsidP="001A75A2">
            <w:pPr>
              <w:rPr>
                <w:sz w:val="20"/>
                <w:szCs w:val="20"/>
              </w:rPr>
            </w:pPr>
            <w:r w:rsidRPr="001A75A2">
              <w:rPr>
                <w:sz w:val="20"/>
                <w:szCs w:val="20"/>
              </w:rPr>
              <w:t>Handle rewind because of rotation limitations in the 5-axis kinematic.</w:t>
            </w:r>
          </w:p>
        </w:tc>
      </w:tr>
      <w:tr w:rsidR="00AD1A6F" w:rsidRPr="00932181" w14:paraId="499355C4" w14:textId="77777777" w:rsidTr="00457AC5">
        <w:tc>
          <w:tcPr>
            <w:tcW w:w="1638" w:type="dxa"/>
          </w:tcPr>
          <w:p w14:paraId="3323B1AD" w14:textId="77777777" w:rsidR="00AD1A6F" w:rsidRPr="001A75A2" w:rsidRDefault="00AD1A6F" w:rsidP="00457AC5">
            <w:pPr>
              <w:rPr>
                <w:sz w:val="20"/>
                <w:szCs w:val="20"/>
              </w:rPr>
            </w:pPr>
            <w:hyperlink w:anchor="_ROTAX_1" w:history="1">
              <w:r w:rsidRPr="00EA1ED3">
                <w:rPr>
                  <w:rStyle w:val="Hyperlnk"/>
                  <w:sz w:val="20"/>
                  <w:szCs w:val="20"/>
                  <w:bdr w:val="none" w:sz="0" w:space="0" w:color="auto"/>
                </w:rPr>
                <w:t>rotax</w:t>
              </w:r>
            </w:hyperlink>
          </w:p>
        </w:tc>
        <w:tc>
          <w:tcPr>
            <w:tcW w:w="8968" w:type="dxa"/>
          </w:tcPr>
          <w:p w14:paraId="7B641555" w14:textId="77777777" w:rsidR="00AD1A6F" w:rsidRPr="001A75A2" w:rsidRDefault="00AD1A6F" w:rsidP="00457AC5">
            <w:pPr>
              <w:rPr>
                <w:sz w:val="20"/>
                <w:szCs w:val="20"/>
              </w:rPr>
            </w:pPr>
            <w:r w:rsidRPr="001A75A2">
              <w:rPr>
                <w:sz w:val="20"/>
                <w:szCs w:val="20"/>
              </w:rPr>
              <w:t>Rotate A, B or C during cutting without any movement in X, Y or Z.</w:t>
            </w:r>
          </w:p>
        </w:tc>
      </w:tr>
      <w:tr w:rsidR="00AD1A6F" w:rsidRPr="00932181" w14:paraId="00C6B382" w14:textId="77777777" w:rsidTr="00706409">
        <w:tc>
          <w:tcPr>
            <w:tcW w:w="1638" w:type="dxa"/>
          </w:tcPr>
          <w:p w14:paraId="344E0BA8" w14:textId="77777777" w:rsidR="00AD1A6F" w:rsidRPr="001A75A2" w:rsidRDefault="00AD1A6F" w:rsidP="00AF2368">
            <w:pPr>
              <w:rPr>
                <w:sz w:val="20"/>
                <w:szCs w:val="20"/>
              </w:rPr>
            </w:pPr>
            <w:hyperlink w:anchor="_SRAPID_1" w:history="1">
              <w:r w:rsidRPr="00D30897">
                <w:rPr>
                  <w:rStyle w:val="Hyperlnk"/>
                  <w:sz w:val="20"/>
                  <w:szCs w:val="20"/>
                  <w:bdr w:val="none" w:sz="0" w:space="0" w:color="auto"/>
                </w:rPr>
                <w:t>srapid</w:t>
              </w:r>
            </w:hyperlink>
          </w:p>
        </w:tc>
        <w:tc>
          <w:tcPr>
            <w:tcW w:w="8968" w:type="dxa"/>
          </w:tcPr>
          <w:p w14:paraId="31220280" w14:textId="77777777" w:rsidR="00AD1A6F" w:rsidRPr="001A75A2" w:rsidRDefault="00AD1A6F" w:rsidP="00AF2368">
            <w:pPr>
              <w:rPr>
                <w:sz w:val="20"/>
                <w:szCs w:val="20"/>
              </w:rPr>
            </w:pPr>
            <w:r>
              <w:rPr>
                <w:sz w:val="20"/>
                <w:szCs w:val="20"/>
              </w:rPr>
              <w:t>Sr</w:t>
            </w:r>
            <w:r w:rsidRPr="001A75A2">
              <w:rPr>
                <w:sz w:val="20"/>
                <w:szCs w:val="20"/>
              </w:rPr>
              <w:t>apids used for localization of the part before cutting.</w:t>
            </w:r>
          </w:p>
        </w:tc>
      </w:tr>
      <w:tr w:rsidR="00AD1A6F" w:rsidRPr="00932181" w14:paraId="5692029D" w14:textId="77777777" w:rsidTr="00706409">
        <w:tc>
          <w:tcPr>
            <w:tcW w:w="1638" w:type="dxa"/>
          </w:tcPr>
          <w:p w14:paraId="61E12EE2" w14:textId="77777777" w:rsidR="00AD1A6F" w:rsidRPr="001A75A2" w:rsidRDefault="00AD1A6F" w:rsidP="00AF2368">
            <w:pPr>
              <w:rPr>
                <w:sz w:val="20"/>
                <w:szCs w:val="20"/>
              </w:rPr>
            </w:pPr>
            <w:hyperlink w:anchor="_STOP_3" w:history="1">
              <w:r w:rsidRPr="00D30897">
                <w:rPr>
                  <w:rStyle w:val="Hyperlnk"/>
                  <w:sz w:val="20"/>
                  <w:szCs w:val="20"/>
                  <w:bdr w:val="none" w:sz="0" w:space="0" w:color="auto"/>
                </w:rPr>
                <w:t>stop</w:t>
              </w:r>
            </w:hyperlink>
          </w:p>
        </w:tc>
        <w:tc>
          <w:tcPr>
            <w:tcW w:w="8968" w:type="dxa"/>
          </w:tcPr>
          <w:p w14:paraId="16D077D6" w14:textId="77777777" w:rsidR="00AD1A6F" w:rsidRPr="001A75A2" w:rsidRDefault="00AD1A6F" w:rsidP="00AF2368">
            <w:pPr>
              <w:rPr>
                <w:sz w:val="20"/>
                <w:szCs w:val="20"/>
              </w:rPr>
            </w:pPr>
            <w:r w:rsidRPr="001A75A2">
              <w:rPr>
                <w:sz w:val="20"/>
                <w:szCs w:val="20"/>
              </w:rPr>
              <w:t>Generate a stop.</w:t>
            </w:r>
          </w:p>
        </w:tc>
      </w:tr>
      <w:tr w:rsidR="00AD1A6F" w:rsidRPr="00932181" w14:paraId="4EE5032F" w14:textId="77777777" w:rsidTr="00706409">
        <w:tc>
          <w:tcPr>
            <w:tcW w:w="1638" w:type="dxa"/>
          </w:tcPr>
          <w:p w14:paraId="3A7B31E1" w14:textId="77777777" w:rsidR="00AD1A6F" w:rsidRPr="001A75A2" w:rsidRDefault="00AD1A6F" w:rsidP="00AF2368">
            <w:pPr>
              <w:rPr>
                <w:sz w:val="20"/>
                <w:szCs w:val="20"/>
              </w:rPr>
            </w:pPr>
            <w:hyperlink w:anchor="_TEXT_1" w:history="1">
              <w:r w:rsidRPr="00823000">
                <w:rPr>
                  <w:rStyle w:val="Hyperlnk"/>
                  <w:sz w:val="20"/>
                  <w:szCs w:val="20"/>
                  <w:bdr w:val="none" w:sz="0" w:space="0" w:color="auto"/>
                </w:rPr>
                <w:t>text</w:t>
              </w:r>
            </w:hyperlink>
          </w:p>
        </w:tc>
        <w:tc>
          <w:tcPr>
            <w:tcW w:w="8968" w:type="dxa"/>
          </w:tcPr>
          <w:p w14:paraId="23354D59" w14:textId="77777777" w:rsidR="00AD1A6F" w:rsidRPr="001A75A2" w:rsidRDefault="00AD1A6F" w:rsidP="00AF2368">
            <w:pPr>
              <w:rPr>
                <w:sz w:val="20"/>
                <w:szCs w:val="20"/>
              </w:rPr>
            </w:pPr>
            <w:r w:rsidRPr="001A75A2">
              <w:rPr>
                <w:sz w:val="20"/>
                <w:szCs w:val="20"/>
              </w:rPr>
              <w:t>Handle text</w:t>
            </w:r>
          </w:p>
        </w:tc>
      </w:tr>
      <w:tr w:rsidR="00AD1A6F" w:rsidRPr="00932181" w14:paraId="5FF292A8" w14:textId="77777777" w:rsidTr="00706409">
        <w:tc>
          <w:tcPr>
            <w:tcW w:w="1638" w:type="dxa"/>
          </w:tcPr>
          <w:p w14:paraId="42B7F039" w14:textId="77777777" w:rsidR="00AD1A6F" w:rsidRPr="001A75A2" w:rsidRDefault="00AD1A6F" w:rsidP="00AF2368">
            <w:pPr>
              <w:rPr>
                <w:sz w:val="20"/>
                <w:szCs w:val="20"/>
              </w:rPr>
            </w:pPr>
            <w:hyperlink w:anchor="_TILT_1" w:history="1">
              <w:r w:rsidRPr="005474AA">
                <w:rPr>
                  <w:rStyle w:val="Hyperlnk"/>
                  <w:sz w:val="20"/>
                  <w:szCs w:val="20"/>
                  <w:bdr w:val="none" w:sz="0" w:space="0" w:color="auto"/>
                </w:rPr>
                <w:t>tilt</w:t>
              </w:r>
            </w:hyperlink>
          </w:p>
        </w:tc>
        <w:tc>
          <w:tcPr>
            <w:tcW w:w="8968" w:type="dxa"/>
          </w:tcPr>
          <w:p w14:paraId="2587A5DB" w14:textId="77777777" w:rsidR="00AD1A6F" w:rsidRPr="001A75A2" w:rsidRDefault="00AD1A6F" w:rsidP="001A75A2">
            <w:pPr>
              <w:rPr>
                <w:sz w:val="20"/>
                <w:szCs w:val="20"/>
              </w:rPr>
            </w:pPr>
            <w:r w:rsidRPr="001A75A2">
              <w:rPr>
                <w:sz w:val="20"/>
                <w:szCs w:val="20"/>
              </w:rPr>
              <w:t>Tilt the 5-axis kinematic and rotating axis rapidly to next cutting position.</w:t>
            </w:r>
          </w:p>
        </w:tc>
      </w:tr>
      <w:tr w:rsidR="00AD1A6F" w:rsidRPr="00932181" w14:paraId="436B3F4F" w14:textId="77777777" w:rsidTr="00706409">
        <w:tc>
          <w:tcPr>
            <w:tcW w:w="1638" w:type="dxa"/>
          </w:tcPr>
          <w:p w14:paraId="77F11789" w14:textId="77777777" w:rsidR="00AD1A6F" w:rsidRPr="001A75A2" w:rsidRDefault="00AD1A6F" w:rsidP="00AF2368">
            <w:pPr>
              <w:rPr>
                <w:sz w:val="20"/>
                <w:szCs w:val="20"/>
              </w:rPr>
            </w:pPr>
            <w:hyperlink w:anchor="_TOOLDOWN_and_TOOLDOWN3D" w:history="1">
              <w:r w:rsidRPr="00D62953">
                <w:rPr>
                  <w:rStyle w:val="Hyperlnk"/>
                  <w:sz w:val="20"/>
                  <w:szCs w:val="20"/>
                  <w:bdr w:val="none" w:sz="0" w:space="0" w:color="auto"/>
                </w:rPr>
                <w:t>tooldown</w:t>
              </w:r>
            </w:hyperlink>
          </w:p>
        </w:tc>
        <w:tc>
          <w:tcPr>
            <w:tcW w:w="8968" w:type="dxa"/>
          </w:tcPr>
          <w:p w14:paraId="7720E12C" w14:textId="77777777" w:rsidR="00AD1A6F" w:rsidRPr="001A75A2" w:rsidRDefault="00AD1A6F" w:rsidP="001A75A2">
            <w:pPr>
              <w:rPr>
                <w:sz w:val="20"/>
                <w:szCs w:val="20"/>
              </w:rPr>
            </w:pPr>
            <w:r w:rsidRPr="001A75A2">
              <w:rPr>
                <w:sz w:val="20"/>
                <w:szCs w:val="20"/>
              </w:rPr>
              <w:t>Move the tool down vertically to cutting position.</w:t>
            </w:r>
          </w:p>
        </w:tc>
      </w:tr>
      <w:tr w:rsidR="00AD1A6F" w:rsidRPr="00932181" w14:paraId="239E5439" w14:textId="77777777" w:rsidTr="00706409">
        <w:tc>
          <w:tcPr>
            <w:tcW w:w="1638" w:type="dxa"/>
          </w:tcPr>
          <w:p w14:paraId="046889F4" w14:textId="77777777" w:rsidR="00AD1A6F" w:rsidRPr="001A75A2" w:rsidRDefault="00AD1A6F" w:rsidP="00AF2368">
            <w:pPr>
              <w:rPr>
                <w:sz w:val="20"/>
                <w:szCs w:val="20"/>
              </w:rPr>
            </w:pPr>
            <w:hyperlink w:anchor="_TOOLDOWN3D" w:history="1">
              <w:r w:rsidRPr="00DD4D13">
                <w:rPr>
                  <w:rStyle w:val="Hyperlnk"/>
                  <w:sz w:val="20"/>
                  <w:szCs w:val="20"/>
                  <w:bdr w:val="none" w:sz="0" w:space="0" w:color="auto"/>
                </w:rPr>
                <w:t>tooldown3d</w:t>
              </w:r>
            </w:hyperlink>
          </w:p>
        </w:tc>
        <w:tc>
          <w:tcPr>
            <w:tcW w:w="8968" w:type="dxa"/>
          </w:tcPr>
          <w:p w14:paraId="3980F75C" w14:textId="77777777" w:rsidR="00AD1A6F" w:rsidRPr="001A75A2" w:rsidRDefault="00AD1A6F" w:rsidP="001A75A2">
            <w:pPr>
              <w:rPr>
                <w:sz w:val="20"/>
                <w:szCs w:val="20"/>
              </w:rPr>
            </w:pPr>
            <w:r w:rsidRPr="001A75A2">
              <w:rPr>
                <w:sz w:val="20"/>
                <w:szCs w:val="20"/>
              </w:rPr>
              <w:t>Moves the tool to a cutting position.</w:t>
            </w:r>
          </w:p>
        </w:tc>
      </w:tr>
      <w:tr w:rsidR="00AD1A6F" w:rsidRPr="00932181" w14:paraId="5D306FBD" w14:textId="77777777" w:rsidTr="00706409">
        <w:tc>
          <w:tcPr>
            <w:tcW w:w="1638" w:type="dxa"/>
          </w:tcPr>
          <w:p w14:paraId="0C11D358" w14:textId="77777777" w:rsidR="00AD1A6F" w:rsidRPr="001A75A2" w:rsidRDefault="00AD1A6F" w:rsidP="00AF2368">
            <w:pPr>
              <w:rPr>
                <w:sz w:val="20"/>
                <w:szCs w:val="20"/>
              </w:rPr>
            </w:pPr>
            <w:hyperlink w:anchor="_DRILLING" w:history="1">
              <w:r w:rsidRPr="001A420E">
                <w:rPr>
                  <w:rStyle w:val="Hyperlnk"/>
                  <w:sz w:val="20"/>
                  <w:szCs w:val="20"/>
                  <w:bdr w:val="none" w:sz="0" w:space="0" w:color="auto"/>
                </w:rPr>
                <w:t>toolup</w:t>
              </w:r>
            </w:hyperlink>
          </w:p>
        </w:tc>
        <w:tc>
          <w:tcPr>
            <w:tcW w:w="8968" w:type="dxa"/>
          </w:tcPr>
          <w:p w14:paraId="22E59922" w14:textId="77777777" w:rsidR="00AD1A6F" w:rsidRPr="001A75A2" w:rsidRDefault="00AD1A6F" w:rsidP="001A75A2">
            <w:pPr>
              <w:rPr>
                <w:sz w:val="20"/>
                <w:szCs w:val="20"/>
              </w:rPr>
            </w:pPr>
            <w:r w:rsidRPr="001A75A2">
              <w:rPr>
                <w:sz w:val="20"/>
                <w:szCs w:val="20"/>
              </w:rPr>
              <w:t>Move the tool up vertically to rapid height after cutting.</w:t>
            </w:r>
          </w:p>
        </w:tc>
      </w:tr>
      <w:tr w:rsidR="00AD1A6F" w:rsidRPr="00932181" w14:paraId="42D31817" w14:textId="77777777" w:rsidTr="00706409">
        <w:tc>
          <w:tcPr>
            <w:tcW w:w="1638" w:type="dxa"/>
          </w:tcPr>
          <w:p w14:paraId="263B7CF4" w14:textId="77777777" w:rsidR="00AD1A6F" w:rsidRPr="001A75A2" w:rsidRDefault="00AD1A6F" w:rsidP="00AF2368">
            <w:pPr>
              <w:rPr>
                <w:sz w:val="20"/>
                <w:szCs w:val="20"/>
              </w:rPr>
            </w:pPr>
            <w:hyperlink w:anchor="_TOOLUP3D" w:history="1">
              <w:r w:rsidRPr="001A420E">
                <w:rPr>
                  <w:rStyle w:val="Hyperlnk"/>
                  <w:sz w:val="20"/>
                  <w:szCs w:val="20"/>
                  <w:bdr w:val="none" w:sz="0" w:space="0" w:color="auto"/>
                </w:rPr>
                <w:t>toolup3d</w:t>
              </w:r>
            </w:hyperlink>
          </w:p>
        </w:tc>
        <w:tc>
          <w:tcPr>
            <w:tcW w:w="8968" w:type="dxa"/>
          </w:tcPr>
          <w:p w14:paraId="53356791" w14:textId="77777777" w:rsidR="00AD1A6F" w:rsidRPr="001A75A2" w:rsidRDefault="00AD1A6F" w:rsidP="00AF2368">
            <w:pPr>
              <w:rPr>
                <w:sz w:val="20"/>
                <w:szCs w:val="20"/>
              </w:rPr>
            </w:pPr>
            <w:r w:rsidRPr="001A75A2">
              <w:rPr>
                <w:sz w:val="20"/>
                <w:szCs w:val="20"/>
              </w:rPr>
              <w:t>Moves the tool to a position after cutting.</w:t>
            </w:r>
          </w:p>
        </w:tc>
      </w:tr>
    </w:tbl>
    <w:p w14:paraId="03544CBC" w14:textId="19FA519E" w:rsidR="00635B7A" w:rsidRDefault="00635B7A" w:rsidP="00E57C1A"/>
    <w:bookmarkStart w:id="6" w:name="_HEADER_3"/>
    <w:bookmarkEnd w:id="6"/>
    <w:p w14:paraId="1772A7B0" w14:textId="6A2DB7B2" w:rsidR="00844B5A" w:rsidRDefault="00844B5A" w:rsidP="00844B5A">
      <w:pPr>
        <w:pStyle w:val="Rubrik2"/>
      </w:pPr>
      <w:r>
        <w:fldChar w:fldCharType="begin"/>
      </w:r>
      <w:r w:rsidR="00492382">
        <w:instrText>HYPERLINK  \l "_HEADER_3"</w:instrText>
      </w:r>
      <w:r>
        <w:fldChar w:fldCharType="separate"/>
      </w:r>
      <w:r w:rsidRPr="00D74EB3">
        <w:rPr>
          <w:rStyle w:val="Hyperlnk"/>
          <w:bdr w:val="none" w:sz="0" w:space="0" w:color="auto"/>
        </w:rPr>
        <w:t>HEADER</w:t>
      </w:r>
      <w:r>
        <w:fldChar w:fldCharType="end"/>
      </w:r>
    </w:p>
    <w:p w14:paraId="44D3B90E" w14:textId="77777777" w:rsidR="0099271C" w:rsidRDefault="00844B5A" w:rsidP="00844B5A">
      <w:r>
        <w:t xml:space="preserve">The header event is always called at the beginning of the postprocessing. The function can be used to view information, initialize values, and set default values for G and M-codes. </w:t>
      </w:r>
    </w:p>
    <w:p w14:paraId="2497CFCC" w14:textId="42A3E627" w:rsidR="00844B5A" w:rsidRDefault="0099271C" w:rsidP="00844B5A">
      <w:r>
        <w:lastRenderedPageBreak/>
        <w:t>Some global variables are already set before the header function are called.</w:t>
      </w:r>
      <w:r w:rsidR="001C0712">
        <w:t xml:space="preserve"> (Before the postprocessor is loaded)</w:t>
      </w:r>
      <w:r>
        <w:t xml:space="preserve"> You can read about those variables in the </w:t>
      </w:r>
      <w:hyperlink w:anchor="_(OPTIONS_&lt;caption&gt;_&lt;variable&gt;" w:history="1">
        <w:r w:rsidRPr="0099271C">
          <w:rPr>
            <w:rStyle w:val="Hyperlnk"/>
            <w:bdr w:val="none" w:sz="0" w:space="0" w:color="auto"/>
          </w:rPr>
          <w:t>OPTIONS</w:t>
        </w:r>
      </w:hyperlink>
      <w:r>
        <w:t xml:space="preserve"> function. </w:t>
      </w:r>
      <w:r w:rsidR="00844B5A">
        <w:t xml:space="preserve">The </w:t>
      </w:r>
      <w:r>
        <w:t xml:space="preserve">HEADER </w:t>
      </w:r>
      <w:r w:rsidR="00844B5A">
        <w:t xml:space="preserve">function can </w:t>
      </w:r>
      <w:r>
        <w:t xml:space="preserve">also </w:t>
      </w:r>
      <w:r w:rsidR="00844B5A">
        <w:t>use following variables.</w:t>
      </w:r>
    </w:p>
    <w:tbl>
      <w:tblPr>
        <w:tblStyle w:val="Tabellrutnt"/>
        <w:tblW w:w="0" w:type="auto"/>
        <w:tblLook w:val="04A0" w:firstRow="1" w:lastRow="0" w:firstColumn="1" w:lastColumn="0" w:noHBand="0" w:noVBand="1"/>
      </w:tblPr>
      <w:tblGrid>
        <w:gridCol w:w="1648"/>
        <w:gridCol w:w="812"/>
        <w:gridCol w:w="7677"/>
      </w:tblGrid>
      <w:tr w:rsidR="00844B5A" w:rsidRPr="00265B45" w14:paraId="01D976B8"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B9C2C" w14:textId="77777777" w:rsidR="00844B5A" w:rsidRPr="00557DD6" w:rsidRDefault="00844B5A" w:rsidP="00824EF9">
            <w:pPr>
              <w:rPr>
                <w:sz w:val="20"/>
                <w:szCs w:val="18"/>
              </w:rPr>
            </w:pPr>
            <w:r w:rsidRPr="00557DD6">
              <w:rPr>
                <w:sz w:val="20"/>
                <w:szCs w:val="18"/>
              </w:rPr>
              <w:t>$AngleIpo</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B7346BC" w14:textId="77777777" w:rsidR="00844B5A" w:rsidRPr="00557DD6" w:rsidRDefault="00844B5A" w:rsidP="00824EF9">
            <w:pPr>
              <w:jc w:val="center"/>
              <w:rPr>
                <w:sz w:val="20"/>
                <w:szCs w:val="18"/>
              </w:rPr>
            </w:pPr>
            <w:r w:rsidRPr="00557DD6">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6D72CB" w14:textId="77777777" w:rsidR="00844B5A" w:rsidRPr="00557DD6" w:rsidRDefault="00844B5A" w:rsidP="00824EF9">
            <w:pPr>
              <w:rPr>
                <w:rFonts w:cs="Tahoma"/>
                <w:sz w:val="20"/>
                <w:szCs w:val="18"/>
              </w:rPr>
            </w:pPr>
            <w:r w:rsidRPr="00557DD6">
              <w:rPr>
                <w:rFonts w:cs="Tahoma"/>
                <w:sz w:val="20"/>
                <w:szCs w:val="18"/>
              </w:rPr>
              <w:t>T if Angle Interpolation is activated in the machine settings. Note!</w:t>
            </w:r>
            <w:r w:rsidRPr="00557DD6">
              <w:rPr>
                <w:rFonts w:cs="Tahoma"/>
                <w:sz w:val="20"/>
                <w:szCs w:val="18"/>
              </w:rPr>
              <w:br/>
              <w:t>This feature can only be used by IGEMS CNC</w:t>
            </w:r>
          </w:p>
        </w:tc>
      </w:tr>
      <w:tr w:rsidR="00844B5A" w:rsidRPr="00265B45" w14:paraId="2D03926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C2154" w14:textId="77777777" w:rsidR="00844B5A" w:rsidRPr="00A060F2" w:rsidRDefault="00844B5A" w:rsidP="00824EF9">
            <w:pPr>
              <w:rPr>
                <w:sz w:val="20"/>
                <w:szCs w:val="20"/>
              </w:rPr>
            </w:pPr>
            <w:r w:rsidRPr="00A060F2">
              <w:rPr>
                <w:sz w:val="20"/>
                <w:szCs w:val="20"/>
              </w:rPr>
              <w:t>$6x-direction</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C874021" w14:textId="77777777" w:rsidR="00844B5A" w:rsidRPr="00A060F2" w:rsidRDefault="00844B5A" w:rsidP="00824EF9">
            <w:pPr>
              <w:jc w:val="center"/>
              <w:rPr>
                <w:sz w:val="20"/>
                <w:szCs w:val="20"/>
              </w:rPr>
            </w:pPr>
            <w:r w:rsidRPr="00A060F2">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434C6" w14:textId="77777777" w:rsidR="00844B5A" w:rsidRDefault="00844B5A" w:rsidP="00824EF9">
            <w:pPr>
              <w:rPr>
                <w:rFonts w:cs="Tahoma"/>
                <w:sz w:val="20"/>
                <w:szCs w:val="20"/>
              </w:rPr>
            </w:pPr>
            <w:r>
              <w:rPr>
                <w:rFonts w:cs="Tahoma"/>
                <w:sz w:val="20"/>
                <w:szCs w:val="20"/>
              </w:rPr>
              <w:t>An integer that means following directions of the rotation unit.</w:t>
            </w:r>
          </w:p>
          <w:p w14:paraId="7B597F0C" w14:textId="77777777" w:rsidR="00844B5A" w:rsidRDefault="00844B5A" w:rsidP="00824EF9">
            <w:pPr>
              <w:rPr>
                <w:rFonts w:cs="Tahoma"/>
                <w:sz w:val="20"/>
                <w:szCs w:val="20"/>
              </w:rPr>
            </w:pPr>
            <w:r>
              <w:rPr>
                <w:rFonts w:cs="Tahoma"/>
                <w:sz w:val="20"/>
                <w:szCs w:val="20"/>
              </w:rPr>
              <w:t>0=1,0,0 (East)</w:t>
            </w:r>
          </w:p>
          <w:p w14:paraId="336BD796" w14:textId="77777777" w:rsidR="00844B5A" w:rsidRDefault="00844B5A" w:rsidP="00824EF9">
            <w:pPr>
              <w:rPr>
                <w:rFonts w:cs="Tahoma"/>
                <w:sz w:val="20"/>
                <w:szCs w:val="20"/>
              </w:rPr>
            </w:pPr>
            <w:r>
              <w:rPr>
                <w:rFonts w:cs="Tahoma"/>
                <w:sz w:val="20"/>
                <w:szCs w:val="20"/>
              </w:rPr>
              <w:t>1=0,1,0 (North)</w:t>
            </w:r>
          </w:p>
          <w:p w14:paraId="4B3A6271" w14:textId="77777777" w:rsidR="00844B5A" w:rsidRDefault="00844B5A" w:rsidP="00824EF9">
            <w:pPr>
              <w:rPr>
                <w:rFonts w:cs="Tahoma"/>
                <w:sz w:val="20"/>
                <w:szCs w:val="20"/>
              </w:rPr>
            </w:pPr>
            <w:r>
              <w:rPr>
                <w:rFonts w:cs="Tahoma"/>
                <w:sz w:val="20"/>
                <w:szCs w:val="20"/>
              </w:rPr>
              <w:t>2=-1,0,0 (West)</w:t>
            </w:r>
          </w:p>
          <w:p w14:paraId="56F471A1" w14:textId="77777777" w:rsidR="00844B5A" w:rsidRDefault="00844B5A" w:rsidP="00824EF9">
            <w:pPr>
              <w:rPr>
                <w:rFonts w:cs="Tahoma"/>
                <w:sz w:val="20"/>
                <w:szCs w:val="20"/>
              </w:rPr>
            </w:pPr>
            <w:r>
              <w:rPr>
                <w:rFonts w:cs="Tahoma"/>
                <w:sz w:val="20"/>
                <w:szCs w:val="20"/>
              </w:rPr>
              <w:t>3=0,-1,0 (South)</w:t>
            </w:r>
          </w:p>
          <w:p w14:paraId="6F7D83F1" w14:textId="333582B3" w:rsidR="00E35100" w:rsidRDefault="00E35100" w:rsidP="00824EF9">
            <w:pPr>
              <w:rPr>
                <w:rFonts w:cs="Tahoma"/>
                <w:sz w:val="20"/>
                <w:szCs w:val="20"/>
              </w:rPr>
            </w:pPr>
            <w:r>
              <w:rPr>
                <w:rFonts w:cs="Tahoma"/>
                <w:sz w:val="20"/>
                <w:szCs w:val="20"/>
              </w:rPr>
              <w:t>4=1,0,1 (East 45 Up)</w:t>
            </w:r>
          </w:p>
          <w:p w14:paraId="2E30D1BD" w14:textId="160AAB32" w:rsidR="00E35100" w:rsidRDefault="00E35100" w:rsidP="00824EF9">
            <w:pPr>
              <w:rPr>
                <w:rFonts w:cs="Tahoma"/>
                <w:sz w:val="20"/>
                <w:szCs w:val="20"/>
              </w:rPr>
            </w:pPr>
            <w:r>
              <w:rPr>
                <w:rFonts w:cs="Tahoma"/>
                <w:sz w:val="20"/>
                <w:szCs w:val="20"/>
              </w:rPr>
              <w:t>5=0,1,1 (North 45 Up)</w:t>
            </w:r>
          </w:p>
          <w:p w14:paraId="19DF77CC" w14:textId="6469DE90" w:rsidR="00E35100" w:rsidRPr="00A060F2" w:rsidRDefault="00E35100" w:rsidP="00E35100">
            <w:pPr>
              <w:rPr>
                <w:rFonts w:cs="Tahoma"/>
                <w:sz w:val="20"/>
                <w:szCs w:val="20"/>
              </w:rPr>
            </w:pPr>
            <w:r>
              <w:rPr>
                <w:rFonts w:cs="Tahoma"/>
                <w:sz w:val="20"/>
                <w:szCs w:val="20"/>
              </w:rPr>
              <w:t>6=0,0,1 (Up)</w:t>
            </w:r>
          </w:p>
        </w:tc>
      </w:tr>
      <w:tr w:rsidR="00844B5A" w:rsidRPr="00265B45" w14:paraId="6037BCD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4ED62" w14:textId="77777777" w:rsidR="00844B5A" w:rsidRPr="00A060F2" w:rsidRDefault="00844B5A" w:rsidP="00824EF9">
            <w:pPr>
              <w:rPr>
                <w:sz w:val="20"/>
                <w:szCs w:val="20"/>
              </w:rPr>
            </w:pPr>
            <w:r w:rsidRPr="00A060F2">
              <w:rPr>
                <w:sz w:val="20"/>
                <w:szCs w:val="20"/>
              </w:rPr>
              <w:t>$6x-origo</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6E3B2A1" w14:textId="77777777" w:rsidR="00844B5A" w:rsidRPr="00A060F2" w:rsidRDefault="00844B5A" w:rsidP="00824EF9">
            <w:pPr>
              <w:jc w:val="center"/>
              <w:rPr>
                <w:sz w:val="20"/>
                <w:szCs w:val="20"/>
              </w:rPr>
            </w:pPr>
            <w:r w:rsidRPr="00A060F2">
              <w:rPr>
                <w:sz w:val="20"/>
                <w:szCs w:val="20"/>
              </w:rPr>
              <w:t>List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87EDE" w14:textId="77777777" w:rsidR="00844B5A" w:rsidRPr="00A060F2" w:rsidRDefault="00844B5A" w:rsidP="00824EF9">
            <w:pPr>
              <w:rPr>
                <w:rFonts w:cs="Tahoma"/>
                <w:sz w:val="20"/>
                <w:szCs w:val="20"/>
              </w:rPr>
            </w:pPr>
            <w:r>
              <w:rPr>
                <w:rFonts w:cs="Tahoma"/>
                <w:sz w:val="20"/>
                <w:szCs w:val="20"/>
              </w:rPr>
              <w:t>This is the distance to the part zero in 3D-5X on 6x-toolpaths</w:t>
            </w:r>
          </w:p>
        </w:tc>
      </w:tr>
      <w:tr w:rsidR="00844B5A" w:rsidRPr="00265B45" w14:paraId="7EA7198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4C57F" w14:textId="77777777" w:rsidR="00844B5A" w:rsidRPr="00A060F2" w:rsidRDefault="00844B5A" w:rsidP="00824EF9">
            <w:pPr>
              <w:rPr>
                <w:sz w:val="20"/>
                <w:szCs w:val="20"/>
              </w:rPr>
            </w:pPr>
            <w:r w:rsidRPr="00A060F2">
              <w:rPr>
                <w:sz w:val="20"/>
                <w:szCs w:val="20"/>
              </w:rPr>
              <w:t>$6x-reverce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0296BDC" w14:textId="77777777" w:rsidR="00844B5A" w:rsidRPr="00A060F2" w:rsidRDefault="00844B5A" w:rsidP="00824EF9">
            <w:pPr>
              <w:jc w:val="center"/>
              <w:rPr>
                <w:sz w:val="20"/>
                <w:szCs w:val="20"/>
              </w:rPr>
            </w:pPr>
            <w:r w:rsidRPr="00A060F2">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B9EC7" w14:textId="77777777" w:rsidR="00844B5A" w:rsidRPr="00A060F2" w:rsidRDefault="00844B5A" w:rsidP="00824EF9">
            <w:pPr>
              <w:rPr>
                <w:rFonts w:cs="Tahoma"/>
                <w:sz w:val="20"/>
                <w:szCs w:val="20"/>
              </w:rPr>
            </w:pPr>
            <w:r>
              <w:rPr>
                <w:rFonts w:cs="Tahoma"/>
                <w:sz w:val="20"/>
                <w:szCs w:val="20"/>
              </w:rPr>
              <w:t>T if the value of $C is reversed else nil.</w:t>
            </w:r>
          </w:p>
        </w:tc>
      </w:tr>
      <w:tr w:rsidR="00844B5A" w:rsidRPr="00265B45" w14:paraId="42C25DD3"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C0738" w14:textId="77777777" w:rsidR="00844B5A" w:rsidRDefault="00844B5A" w:rsidP="00824EF9">
            <w:pPr>
              <w:rPr>
                <w:sz w:val="20"/>
                <w:szCs w:val="20"/>
              </w:rPr>
            </w:pPr>
            <w:r>
              <w:rPr>
                <w:sz w:val="20"/>
                <w:szCs w:val="20"/>
              </w:rPr>
              <w:t>$abrasive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5FDD6D1"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270A49" w14:textId="77777777" w:rsidR="00844B5A" w:rsidRDefault="00844B5A" w:rsidP="00824EF9">
            <w:pPr>
              <w:rPr>
                <w:sz w:val="20"/>
                <w:szCs w:val="20"/>
              </w:rPr>
            </w:pPr>
            <w:r>
              <w:rPr>
                <w:sz w:val="20"/>
                <w:szCs w:val="20"/>
              </w:rPr>
              <w:t>This variable has the name of the Abrasive Quality. If it’s not a waterjet machine then this variable will be empty "".</w:t>
            </w:r>
          </w:p>
        </w:tc>
      </w:tr>
      <w:tr w:rsidR="00844B5A" w:rsidRPr="00265B45" w14:paraId="2E44943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6302F" w14:textId="77777777" w:rsidR="00844B5A" w:rsidRPr="0028223B" w:rsidRDefault="00844B5A" w:rsidP="00824EF9">
            <w:pPr>
              <w:rPr>
                <w:sz w:val="20"/>
                <w:szCs w:val="20"/>
              </w:rPr>
            </w:pPr>
            <w:r w:rsidRPr="0028223B">
              <w:rPr>
                <w:sz w:val="20"/>
                <w:szCs w:val="20"/>
              </w:rPr>
              <w:t>$abrasiveflow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DC34E51" w14:textId="77777777" w:rsidR="00844B5A" w:rsidRPr="0028223B" w:rsidRDefault="00844B5A" w:rsidP="00824EF9">
            <w:pPr>
              <w:jc w:val="center"/>
              <w:rPr>
                <w:sz w:val="20"/>
                <w:szCs w:val="20"/>
              </w:rPr>
            </w:pPr>
            <w:r w:rsidRPr="0028223B">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A07210" w14:textId="77777777" w:rsidR="00844B5A" w:rsidRPr="0028223B" w:rsidRDefault="00844B5A" w:rsidP="00824EF9">
            <w:pPr>
              <w:rPr>
                <w:sz w:val="20"/>
                <w:szCs w:val="20"/>
              </w:rPr>
            </w:pPr>
            <w:r w:rsidRPr="0028223B">
              <w:rPr>
                <w:sz w:val="20"/>
                <w:szCs w:val="20"/>
              </w:rPr>
              <w:t>Amount of abrasive in gram (note in the strategy setting)</w:t>
            </w:r>
          </w:p>
        </w:tc>
      </w:tr>
      <w:tr w:rsidR="00844B5A" w:rsidRPr="00265B45" w14:paraId="4F5465A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72254" w14:textId="77777777" w:rsidR="00844B5A" w:rsidRDefault="00844B5A" w:rsidP="00824EF9">
            <w:pPr>
              <w:rPr>
                <w:sz w:val="20"/>
                <w:szCs w:val="20"/>
              </w:rPr>
            </w:pPr>
            <w:r>
              <w:rPr>
                <w:sz w:val="20"/>
                <w:szCs w:val="20"/>
              </w:rPr>
              <w:t>$abs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ECBF43" w14:textId="77777777" w:rsidR="00844B5A" w:rsidRDefault="00844B5A" w:rsidP="00824EF9">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7269DF" w14:textId="77777777" w:rsidR="00844B5A" w:rsidRDefault="00844B5A" w:rsidP="00824EF9">
            <w:pPr>
              <w:rPr>
                <w:sz w:val="20"/>
                <w:szCs w:val="20"/>
              </w:rPr>
            </w:pPr>
            <w:r>
              <w:rPr>
                <w:sz w:val="20"/>
                <w:szCs w:val="20"/>
              </w:rPr>
              <w:t>T if the coordinate are in Absolute mode (G90) and nil if the coordinate are in incremental mode (G91)</w:t>
            </w:r>
          </w:p>
        </w:tc>
      </w:tr>
      <w:tr w:rsidR="00844B5A" w:rsidRPr="00265B45" w14:paraId="7FE932E1" w14:textId="77777777" w:rsidTr="00824EF9">
        <w:trPr>
          <w:trHeight w:val="340"/>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CCA91B" w14:textId="77777777" w:rsidR="00844B5A" w:rsidRDefault="00844B5A" w:rsidP="00824EF9">
            <w:pPr>
              <w:rPr>
                <w:sz w:val="20"/>
                <w:szCs w:val="20"/>
              </w:rPr>
            </w:pPr>
            <w:r>
              <w:rPr>
                <w:sz w:val="20"/>
                <w:szCs w:val="20"/>
              </w:rPr>
              <w:t>$alloy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D80712A"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821195" w14:textId="77777777" w:rsidR="00844B5A" w:rsidRDefault="00844B5A" w:rsidP="00824EF9">
            <w:pPr>
              <w:rPr>
                <w:sz w:val="20"/>
                <w:szCs w:val="20"/>
              </w:rPr>
            </w:pPr>
            <w:r>
              <w:rPr>
                <w:sz w:val="20"/>
                <w:szCs w:val="20"/>
              </w:rPr>
              <w:t>This is the Material Quality.</w:t>
            </w:r>
          </w:p>
        </w:tc>
      </w:tr>
      <w:tr w:rsidR="00844B5A" w:rsidRPr="00FD7314" w14:paraId="2095AEA6" w14:textId="77777777" w:rsidTr="00824EF9">
        <w:trPr>
          <w:trHeight w:val="340"/>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1D2F5" w14:textId="77777777" w:rsidR="00844B5A" w:rsidRPr="00FD7314" w:rsidRDefault="00844B5A" w:rsidP="00824EF9">
            <w:pPr>
              <w:rPr>
                <w:sz w:val="20"/>
                <w:szCs w:val="18"/>
              </w:rPr>
            </w:pPr>
            <w:r w:rsidRPr="00FD7314">
              <w:rPr>
                <w:sz w:val="20"/>
                <w:szCs w:val="18"/>
              </w:rPr>
              <w:t>$bar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E16C62A" w14:textId="77777777" w:rsidR="00844B5A" w:rsidRPr="00FD7314" w:rsidRDefault="00844B5A" w:rsidP="00824EF9">
            <w:pPr>
              <w:jc w:val="center"/>
              <w:rPr>
                <w:sz w:val="20"/>
                <w:szCs w:val="18"/>
              </w:rPr>
            </w:pPr>
            <w:r>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D05D5" w14:textId="77777777" w:rsidR="00844B5A" w:rsidRPr="00FD7314" w:rsidRDefault="00844B5A" w:rsidP="00824EF9">
            <w:pPr>
              <w:rPr>
                <w:sz w:val="20"/>
                <w:szCs w:val="18"/>
              </w:rPr>
            </w:pPr>
            <w:r>
              <w:rPr>
                <w:sz w:val="20"/>
                <w:szCs w:val="18"/>
              </w:rPr>
              <w:t>The first used pressure (see also $psi)</w:t>
            </w:r>
          </w:p>
        </w:tc>
      </w:tr>
      <w:tr w:rsidR="00844B5A" w:rsidRPr="00265B45" w14:paraId="7DB6BCD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9C9DB" w14:textId="77777777" w:rsidR="00844B5A" w:rsidRDefault="00844B5A" w:rsidP="00824EF9">
            <w:pPr>
              <w:rPr>
                <w:sz w:val="20"/>
                <w:szCs w:val="20"/>
              </w:rPr>
            </w:pPr>
            <w:r>
              <w:rPr>
                <w:sz w:val="20"/>
                <w:szCs w:val="20"/>
              </w:rPr>
              <w:t>$box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4A1AF32" w14:textId="77777777" w:rsidR="00844B5A" w:rsidRDefault="00844B5A" w:rsidP="00824EF9">
            <w:pPr>
              <w:jc w:val="center"/>
              <w:rPr>
                <w:sz w:val="20"/>
                <w:szCs w:val="20"/>
              </w:rPr>
            </w:pPr>
            <w:r>
              <w:rPr>
                <w:sz w:val="20"/>
                <w:szCs w:val="20"/>
              </w:rPr>
              <w:t>List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B0CCB" w14:textId="77777777" w:rsidR="00844B5A" w:rsidRDefault="00844B5A" w:rsidP="00824EF9">
            <w:pPr>
              <w:rPr>
                <w:sz w:val="20"/>
                <w:szCs w:val="20"/>
              </w:rPr>
            </w:pPr>
            <w:r>
              <w:rPr>
                <w:sz w:val="20"/>
                <w:szCs w:val="20"/>
              </w:rPr>
              <w:t>This is a list of 4 reals that describe a rectangle area that can include all parts.</w:t>
            </w:r>
            <w:r>
              <w:rPr>
                <w:sz w:val="20"/>
                <w:szCs w:val="20"/>
              </w:rPr>
              <w:br/>
              <w:t>(X-lower left, Y-lower left, X-upper right, Y-upper right)</w:t>
            </w:r>
          </w:p>
        </w:tc>
      </w:tr>
      <w:tr w:rsidR="00844B5A" w:rsidRPr="00265B45" w14:paraId="29768891"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81A2A" w14:textId="77777777" w:rsidR="00844B5A" w:rsidRPr="00F144E6" w:rsidRDefault="00844B5A" w:rsidP="00824EF9">
            <w:pPr>
              <w:rPr>
                <w:sz w:val="20"/>
                <w:szCs w:val="20"/>
              </w:rPr>
            </w:pPr>
            <w:r w:rsidRPr="00F144E6">
              <w:rPr>
                <w:sz w:val="20"/>
                <w:szCs w:val="20"/>
              </w:rPr>
              <w:t>$build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89099CC" w14:textId="77777777" w:rsidR="00844B5A" w:rsidRPr="00F144E6" w:rsidRDefault="00844B5A" w:rsidP="00824EF9">
            <w:pPr>
              <w:jc w:val="center"/>
              <w:rPr>
                <w:sz w:val="20"/>
                <w:szCs w:val="20"/>
              </w:rPr>
            </w:pPr>
            <w:r w:rsidRPr="00F144E6">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8E719" w14:textId="77777777" w:rsidR="00844B5A" w:rsidRPr="00F144E6" w:rsidRDefault="00844B5A" w:rsidP="00824EF9">
            <w:pPr>
              <w:rPr>
                <w:sz w:val="20"/>
                <w:szCs w:val="20"/>
              </w:rPr>
            </w:pPr>
            <w:r>
              <w:rPr>
                <w:sz w:val="20"/>
                <w:szCs w:val="20"/>
              </w:rPr>
              <w:t>Build version number. This variable was introduced in version 2016.3.1060. For example: Version 2016.3.1060 will return 1060.</w:t>
            </w:r>
          </w:p>
        </w:tc>
      </w:tr>
      <w:tr w:rsidR="00844B5A" w:rsidRPr="00265B45" w14:paraId="579E1F3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61FE63" w14:textId="77777777" w:rsidR="00844B5A" w:rsidRPr="004412C1" w:rsidRDefault="00844B5A" w:rsidP="00824EF9">
            <w:pPr>
              <w:rPr>
                <w:sz w:val="20"/>
                <w:szCs w:val="20"/>
              </w:rPr>
            </w:pPr>
            <w:r w:rsidRPr="004412C1">
              <w:rPr>
                <w:sz w:val="20"/>
                <w:szCs w:val="20"/>
              </w:rPr>
              <w:t>$cando5x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1690265" w14:textId="77777777" w:rsidR="00844B5A" w:rsidRPr="004412C1" w:rsidRDefault="00844B5A" w:rsidP="00824EF9">
            <w:pPr>
              <w:jc w:val="center"/>
              <w:rPr>
                <w:sz w:val="20"/>
                <w:szCs w:val="20"/>
              </w:rPr>
            </w:pPr>
            <w:r w:rsidRPr="004412C1">
              <w:rPr>
                <w:sz w:val="20"/>
                <w:szCs w:val="20"/>
              </w:rPr>
              <w:t>Bo</w:t>
            </w:r>
            <w:r>
              <w:rPr>
                <w:sz w:val="20"/>
                <w:szCs w:val="20"/>
              </w:rPr>
              <w:t>o</w:t>
            </w:r>
            <w:r w:rsidRPr="004412C1">
              <w:rPr>
                <w:sz w:val="20"/>
                <w:szCs w:val="20"/>
              </w:rPr>
              <w:t>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D9BC8" w14:textId="77777777" w:rsidR="00844B5A" w:rsidRPr="004412C1" w:rsidRDefault="00844B5A" w:rsidP="00824EF9">
            <w:pPr>
              <w:rPr>
                <w:sz w:val="20"/>
                <w:szCs w:val="20"/>
              </w:rPr>
            </w:pPr>
            <w:r>
              <w:rPr>
                <w:sz w:val="20"/>
                <w:szCs w:val="20"/>
              </w:rPr>
              <w:t>T if the machine has possibilities to cut 5X cutting else nil. See also the variable $uses5x.</w:t>
            </w:r>
          </w:p>
        </w:tc>
      </w:tr>
      <w:tr w:rsidR="00844B5A" w:rsidRPr="00892C84" w14:paraId="586E837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19AB0" w14:textId="77777777" w:rsidR="00844B5A" w:rsidRPr="00892C84" w:rsidRDefault="00844B5A" w:rsidP="00824EF9">
            <w:pPr>
              <w:rPr>
                <w:sz w:val="20"/>
                <w:szCs w:val="20"/>
              </w:rPr>
            </w:pPr>
            <w:r w:rsidRPr="00892C84">
              <w:rPr>
                <w:sz w:val="20"/>
                <w:szCs w:val="20"/>
              </w:rPr>
              <w:t>$cando6x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C3833DE" w14:textId="77777777" w:rsidR="00844B5A" w:rsidRPr="00892C84" w:rsidRDefault="00844B5A" w:rsidP="00824EF9">
            <w:pPr>
              <w:jc w:val="center"/>
              <w:rPr>
                <w:sz w:val="20"/>
                <w:szCs w:val="20"/>
              </w:rPr>
            </w:pPr>
            <w:r w:rsidRPr="00892C84">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AB4FF" w14:textId="77777777" w:rsidR="00844B5A" w:rsidRPr="00892C84" w:rsidRDefault="00844B5A" w:rsidP="00824EF9">
            <w:pPr>
              <w:rPr>
                <w:sz w:val="20"/>
                <w:szCs w:val="20"/>
              </w:rPr>
            </w:pPr>
            <w:r>
              <w:rPr>
                <w:sz w:val="20"/>
                <w:szCs w:val="20"/>
              </w:rPr>
              <w:t>T if the machine has possibilities to make 6X cutting else nil. See also the variable $uses6x.</w:t>
            </w:r>
          </w:p>
        </w:tc>
      </w:tr>
      <w:tr w:rsidR="00844B5A" w:rsidRPr="00892C84" w14:paraId="70D7A70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62421" w14:textId="77777777" w:rsidR="00844B5A" w:rsidRPr="00475D13" w:rsidRDefault="00844B5A" w:rsidP="00824EF9">
            <w:pPr>
              <w:rPr>
                <w:sz w:val="20"/>
                <w:szCs w:val="20"/>
              </w:rPr>
            </w:pPr>
            <w:r w:rsidRPr="00475D13">
              <w:rPr>
                <w:sz w:val="20"/>
                <w:szCs w:val="20"/>
              </w:rPr>
              <w:t>$</w:t>
            </w:r>
            <w:r>
              <w:rPr>
                <w:sz w:val="20"/>
                <w:szCs w:val="20"/>
              </w:rPr>
              <w:t>cnc</w:t>
            </w:r>
            <w:r w:rsidRPr="00475D13">
              <w:rPr>
                <w:sz w:val="20"/>
                <w:szCs w:val="20"/>
              </w:rPr>
              <w:t>Pressure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094CCCC" w14:textId="77777777" w:rsidR="00844B5A" w:rsidRPr="00475D13" w:rsidRDefault="00844B5A" w:rsidP="00824EF9">
            <w:pPr>
              <w:jc w:val="center"/>
              <w:rPr>
                <w:sz w:val="20"/>
                <w:szCs w:val="20"/>
              </w:rPr>
            </w:pPr>
            <w:r w:rsidRPr="00475D13">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17A8A" w14:textId="77777777" w:rsidR="00844B5A" w:rsidRPr="00475D13" w:rsidRDefault="00844B5A" w:rsidP="00824EF9">
            <w:pPr>
              <w:rPr>
                <w:sz w:val="20"/>
                <w:szCs w:val="20"/>
              </w:rPr>
            </w:pPr>
            <w:r w:rsidRPr="00475D13">
              <w:rPr>
                <w:sz w:val="20"/>
                <w:szCs w:val="20"/>
              </w:rPr>
              <w:t xml:space="preserve">Means following: </w:t>
            </w:r>
            <w:r w:rsidRPr="00475D13">
              <w:rPr>
                <w:sz w:val="20"/>
                <w:szCs w:val="20"/>
              </w:rPr>
              <w:br/>
              <w:t>0=Pressure cannot be set from the CNC.</w:t>
            </w:r>
          </w:p>
          <w:p w14:paraId="2D46BE1A" w14:textId="77777777" w:rsidR="00844B5A" w:rsidRPr="00475D13" w:rsidRDefault="00844B5A" w:rsidP="00824EF9">
            <w:pPr>
              <w:rPr>
                <w:sz w:val="20"/>
                <w:szCs w:val="20"/>
              </w:rPr>
            </w:pPr>
            <w:r w:rsidRPr="00475D13">
              <w:rPr>
                <w:sz w:val="20"/>
                <w:szCs w:val="20"/>
              </w:rPr>
              <w:t>1=Pressure is handled by the CNC using M-codes for Low and High Pressure.</w:t>
            </w:r>
          </w:p>
          <w:p w14:paraId="0DF7A73E" w14:textId="77777777" w:rsidR="00844B5A" w:rsidRPr="00475D13" w:rsidRDefault="00844B5A" w:rsidP="00824EF9">
            <w:pPr>
              <w:rPr>
                <w:sz w:val="20"/>
                <w:szCs w:val="20"/>
              </w:rPr>
            </w:pPr>
            <w:r w:rsidRPr="00475D13">
              <w:rPr>
                <w:sz w:val="20"/>
                <w:szCs w:val="20"/>
              </w:rPr>
              <w:t>2=Pressure is handled by CNC by programming the Pressure.</w:t>
            </w:r>
          </w:p>
        </w:tc>
      </w:tr>
      <w:tr w:rsidR="00844B5A" w:rsidRPr="00265B45" w14:paraId="790E681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07A09" w14:textId="77777777" w:rsidR="00844B5A" w:rsidRDefault="00844B5A" w:rsidP="00824EF9">
            <w:pPr>
              <w:rPr>
                <w:rFonts w:cs="Tahoma"/>
                <w:color w:val="000000"/>
                <w:sz w:val="20"/>
                <w:szCs w:val="20"/>
                <w:lang w:bidi="ar-SA"/>
              </w:rPr>
            </w:pPr>
            <w:r>
              <w:rPr>
                <w:rFonts w:cs="Tahoma"/>
                <w:color w:val="000000"/>
                <w:sz w:val="20"/>
                <w:szCs w:val="20"/>
                <w:lang w:bidi="ar-SA"/>
              </w:rPr>
              <w:t>$cpfeed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AC67CB8" w14:textId="77777777" w:rsidR="00844B5A"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B6353" w14:textId="77777777" w:rsidR="00844B5A" w:rsidRDefault="00844B5A" w:rsidP="00824EF9">
            <w:pPr>
              <w:rPr>
                <w:rFonts w:cs="Tahoma"/>
                <w:sz w:val="20"/>
                <w:szCs w:val="20"/>
              </w:rPr>
            </w:pPr>
            <w:r>
              <w:rPr>
                <w:rFonts w:cs="Tahoma"/>
                <w:sz w:val="20"/>
                <w:szCs w:val="20"/>
              </w:rPr>
              <w:t>Velocity for circular piercing in mm/min.</w:t>
            </w:r>
          </w:p>
        </w:tc>
      </w:tr>
      <w:tr w:rsidR="00844B5A" w:rsidRPr="00265B45" w14:paraId="156770C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C9E83" w14:textId="77777777" w:rsidR="00844B5A" w:rsidRDefault="00844B5A" w:rsidP="00824EF9">
            <w:pPr>
              <w:rPr>
                <w:rFonts w:cs="Tahoma"/>
                <w:color w:val="000000"/>
                <w:sz w:val="20"/>
                <w:szCs w:val="20"/>
                <w:lang w:val="sv-SE" w:bidi="ar-SA"/>
              </w:rPr>
            </w:pPr>
            <w:r>
              <w:rPr>
                <w:rFonts w:cs="Tahoma"/>
                <w:color w:val="000000"/>
                <w:sz w:val="20"/>
                <w:szCs w:val="20"/>
                <w:lang w:val="sv-SE" w:bidi="ar-SA"/>
              </w:rPr>
              <w:t>$cpradius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719E52D" w14:textId="77777777" w:rsidR="00844B5A"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9C42A" w14:textId="77777777" w:rsidR="00844B5A" w:rsidRDefault="00844B5A" w:rsidP="00824EF9">
            <w:pPr>
              <w:rPr>
                <w:rFonts w:cs="Tahoma"/>
                <w:sz w:val="20"/>
                <w:szCs w:val="20"/>
              </w:rPr>
            </w:pPr>
            <w:r>
              <w:rPr>
                <w:rFonts w:cs="Tahoma"/>
                <w:sz w:val="20"/>
                <w:szCs w:val="20"/>
              </w:rPr>
              <w:t>Radius for circular piercing. The value describes the movement of the tool.</w:t>
            </w:r>
          </w:p>
        </w:tc>
      </w:tr>
      <w:tr w:rsidR="00844B5A" w:rsidRPr="00265B45" w14:paraId="680343E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E3CF6" w14:textId="77777777" w:rsidR="00844B5A" w:rsidRPr="00595DB4" w:rsidRDefault="00844B5A" w:rsidP="00824EF9">
            <w:pPr>
              <w:rPr>
                <w:rFonts w:cs="Tahoma"/>
                <w:color w:val="000000"/>
                <w:sz w:val="20"/>
                <w:szCs w:val="20"/>
                <w:lang w:bidi="ar-SA"/>
              </w:rPr>
            </w:pPr>
            <w:r w:rsidRPr="00595DB4">
              <w:rPr>
                <w:rFonts w:cs="Tahoma"/>
                <w:color w:val="000000"/>
                <w:sz w:val="20"/>
                <w:szCs w:val="20"/>
                <w:lang w:bidi="ar-SA"/>
              </w:rPr>
              <w:t>$cptime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558BD4" w14:textId="77777777" w:rsidR="00844B5A" w:rsidRPr="00595DB4" w:rsidRDefault="00844B5A" w:rsidP="00824EF9">
            <w:pPr>
              <w:jc w:val="center"/>
              <w:rPr>
                <w:rFonts w:cs="Tahoma"/>
                <w:sz w:val="20"/>
                <w:szCs w:val="20"/>
              </w:rPr>
            </w:pPr>
            <w:r w:rsidRPr="00595DB4">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1EB0E" w14:textId="77777777" w:rsidR="00844B5A" w:rsidRPr="00595DB4" w:rsidRDefault="00844B5A" w:rsidP="00824EF9">
            <w:pPr>
              <w:rPr>
                <w:rFonts w:cs="Tahoma"/>
                <w:sz w:val="20"/>
                <w:szCs w:val="20"/>
              </w:rPr>
            </w:pPr>
            <w:r w:rsidRPr="00595DB4">
              <w:rPr>
                <w:rFonts w:cs="Tahoma"/>
                <w:sz w:val="20"/>
                <w:szCs w:val="20"/>
              </w:rPr>
              <w:t>Time in seconds for circular piercing.</w:t>
            </w:r>
          </w:p>
        </w:tc>
      </w:tr>
      <w:tr w:rsidR="00844B5A" w:rsidRPr="00265B45" w14:paraId="75A33A2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513AF4" w14:textId="77777777" w:rsidR="00844B5A" w:rsidRDefault="00844B5A" w:rsidP="00824EF9">
            <w:pPr>
              <w:rPr>
                <w:rFonts w:cs="Tahoma"/>
                <w:sz w:val="20"/>
                <w:szCs w:val="20"/>
                <w:lang w:bidi="ar-SA"/>
              </w:rPr>
            </w:pPr>
            <w:r>
              <w:rPr>
                <w:rFonts w:cs="Tahoma"/>
                <w:sz w:val="20"/>
                <w:szCs w:val="20"/>
                <w:lang w:bidi="ar-SA"/>
              </w:rPr>
              <w:t>$cpturns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74F7F67" w14:textId="77777777" w:rsidR="00844B5A"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76750" w14:textId="77777777" w:rsidR="00844B5A" w:rsidRDefault="00844B5A" w:rsidP="00824EF9">
            <w:pPr>
              <w:rPr>
                <w:rFonts w:cs="Tahoma"/>
                <w:sz w:val="20"/>
                <w:szCs w:val="20"/>
              </w:rPr>
            </w:pPr>
            <w:r>
              <w:rPr>
                <w:rFonts w:cs="Tahoma"/>
                <w:sz w:val="20"/>
                <w:szCs w:val="20"/>
              </w:rPr>
              <w:t>Number of turns for circular piercing.</w:t>
            </w:r>
          </w:p>
        </w:tc>
      </w:tr>
      <w:tr w:rsidR="00844B5A" w:rsidRPr="00265B45" w14:paraId="22BAE37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BF9EA" w14:textId="77777777" w:rsidR="00844B5A" w:rsidRPr="00183BF6" w:rsidRDefault="00844B5A" w:rsidP="00824EF9">
            <w:pPr>
              <w:rPr>
                <w:rFonts w:cs="Tahoma"/>
                <w:sz w:val="20"/>
                <w:szCs w:val="20"/>
                <w:lang w:bidi="ar-SA"/>
              </w:rPr>
            </w:pPr>
            <w:r w:rsidRPr="00183BF6">
              <w:rPr>
                <w:rFonts w:cs="Tahoma"/>
                <w:sz w:val="20"/>
                <w:szCs w:val="20"/>
                <w:lang w:bidi="ar-SA"/>
              </w:rPr>
              <w:t>$contains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AAF3B96" w14:textId="77777777" w:rsidR="00844B5A" w:rsidRDefault="00844B5A" w:rsidP="00824EF9">
            <w:pPr>
              <w:jc w:val="center"/>
              <w:rPr>
                <w:rFonts w:cs="Tahoma"/>
                <w:szCs w:val="20"/>
              </w:rPr>
            </w:pPr>
            <w:r>
              <w:rPr>
                <w:rFonts w:cs="Tahoma"/>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D9818" w14:textId="77777777" w:rsidR="00844B5A" w:rsidRPr="00603D79" w:rsidRDefault="00844B5A" w:rsidP="00824EF9">
            <w:pPr>
              <w:rPr>
                <w:rFonts w:cs="Tahoma"/>
                <w:sz w:val="20"/>
                <w:szCs w:val="20"/>
              </w:rPr>
            </w:pPr>
            <w:r w:rsidRPr="00603D79">
              <w:rPr>
                <w:rFonts w:cs="Tahoma"/>
                <w:sz w:val="20"/>
                <w:szCs w:val="20"/>
              </w:rPr>
              <w:t>A bit coded value that can be used to check in advance what different kinds of operations are included in the whole job.</w:t>
            </w:r>
          </w:p>
          <w:p w14:paraId="7610D02B" w14:textId="77777777" w:rsidR="00844B5A" w:rsidRPr="00603D79" w:rsidRDefault="00844B5A" w:rsidP="00824EF9">
            <w:pPr>
              <w:rPr>
                <w:rFonts w:cs="Tahoma"/>
                <w:sz w:val="20"/>
                <w:szCs w:val="20"/>
              </w:rPr>
            </w:pPr>
            <w:r w:rsidRPr="00603D79">
              <w:rPr>
                <w:rFonts w:cs="Tahoma"/>
                <w:sz w:val="20"/>
                <w:szCs w:val="20"/>
              </w:rPr>
              <w:t>Summary of following</w:t>
            </w:r>
            <w:r w:rsidRPr="00603D79">
              <w:rPr>
                <w:rFonts w:cs="Tahoma"/>
                <w:sz w:val="20"/>
                <w:szCs w:val="20"/>
              </w:rPr>
              <w:br/>
              <w:t>0=</w:t>
            </w:r>
          </w:p>
          <w:p w14:paraId="7E0F00C5" w14:textId="77777777" w:rsidR="00844B5A" w:rsidRPr="00603D79" w:rsidRDefault="00844B5A" w:rsidP="00824EF9">
            <w:pPr>
              <w:rPr>
                <w:rFonts w:cs="Tahoma"/>
                <w:sz w:val="20"/>
                <w:szCs w:val="20"/>
              </w:rPr>
            </w:pPr>
            <w:r w:rsidRPr="00603D79">
              <w:rPr>
                <w:rFonts w:cs="Tahoma"/>
                <w:sz w:val="20"/>
                <w:szCs w:val="20"/>
              </w:rPr>
              <w:t>1=Cutting (Not released)</w:t>
            </w:r>
          </w:p>
          <w:p w14:paraId="209D8F36" w14:textId="77777777" w:rsidR="00844B5A" w:rsidRPr="00603D79" w:rsidRDefault="00844B5A" w:rsidP="00824EF9">
            <w:pPr>
              <w:rPr>
                <w:rFonts w:cs="Tahoma"/>
                <w:sz w:val="20"/>
                <w:szCs w:val="20"/>
              </w:rPr>
            </w:pPr>
            <w:r w:rsidRPr="00603D79">
              <w:rPr>
                <w:rFonts w:cs="Tahoma"/>
                <w:sz w:val="20"/>
                <w:szCs w:val="20"/>
              </w:rPr>
              <w:t>2=Marking</w:t>
            </w:r>
          </w:p>
          <w:p w14:paraId="578BD804" w14:textId="77777777" w:rsidR="00844B5A" w:rsidRPr="00603D79" w:rsidRDefault="00844B5A" w:rsidP="00824EF9">
            <w:pPr>
              <w:rPr>
                <w:rFonts w:cs="Tahoma"/>
                <w:sz w:val="20"/>
                <w:szCs w:val="20"/>
              </w:rPr>
            </w:pPr>
            <w:r w:rsidRPr="00603D79">
              <w:rPr>
                <w:rFonts w:cs="Tahoma"/>
                <w:sz w:val="20"/>
                <w:szCs w:val="20"/>
              </w:rPr>
              <w:t>4=Low pressure piercing</w:t>
            </w:r>
          </w:p>
          <w:p w14:paraId="2AEB03A5" w14:textId="77777777" w:rsidR="00844B5A" w:rsidRPr="00603D79" w:rsidRDefault="00844B5A" w:rsidP="00824EF9">
            <w:pPr>
              <w:rPr>
                <w:rFonts w:cs="Tahoma"/>
                <w:sz w:val="20"/>
                <w:szCs w:val="20"/>
              </w:rPr>
            </w:pPr>
            <w:r w:rsidRPr="00603D79">
              <w:rPr>
                <w:rFonts w:cs="Tahoma"/>
                <w:sz w:val="20"/>
                <w:szCs w:val="20"/>
              </w:rPr>
              <w:t>8=Drilling</w:t>
            </w:r>
          </w:p>
          <w:p w14:paraId="14F7A3E4" w14:textId="77777777" w:rsidR="00844B5A" w:rsidRPr="00603D79" w:rsidRDefault="00844B5A" w:rsidP="00824EF9">
            <w:pPr>
              <w:rPr>
                <w:rFonts w:cs="Tahoma"/>
                <w:sz w:val="20"/>
                <w:szCs w:val="20"/>
              </w:rPr>
            </w:pPr>
            <w:r w:rsidRPr="00603D79">
              <w:rPr>
                <w:rFonts w:cs="Tahoma"/>
                <w:sz w:val="20"/>
                <w:szCs w:val="20"/>
              </w:rPr>
              <w:t>16= Circular piercing</w:t>
            </w:r>
          </w:p>
          <w:p w14:paraId="7B571839" w14:textId="77777777" w:rsidR="00844B5A" w:rsidRPr="00603D79" w:rsidRDefault="00844B5A" w:rsidP="00824EF9">
            <w:pPr>
              <w:rPr>
                <w:rFonts w:cs="Tahoma"/>
                <w:sz w:val="20"/>
                <w:szCs w:val="20"/>
              </w:rPr>
            </w:pPr>
            <w:r w:rsidRPr="00603D79">
              <w:rPr>
                <w:rFonts w:cs="Tahoma"/>
                <w:sz w:val="20"/>
                <w:szCs w:val="20"/>
              </w:rPr>
              <w:t>32=Hole command cutting option</w:t>
            </w:r>
          </w:p>
          <w:p w14:paraId="57493DF7" w14:textId="77777777" w:rsidR="00844B5A" w:rsidRPr="00603D79" w:rsidRDefault="00844B5A" w:rsidP="00824EF9">
            <w:pPr>
              <w:rPr>
                <w:rFonts w:cs="Tahoma"/>
                <w:sz w:val="20"/>
                <w:szCs w:val="20"/>
              </w:rPr>
            </w:pPr>
            <w:r w:rsidRPr="00603D79">
              <w:rPr>
                <w:rFonts w:cs="Tahoma"/>
                <w:sz w:val="20"/>
                <w:szCs w:val="20"/>
              </w:rPr>
              <w:t>64=Some toolpath will include speed ramping</w:t>
            </w:r>
          </w:p>
          <w:p w14:paraId="2FDAFEEE" w14:textId="77777777" w:rsidR="00844B5A" w:rsidRPr="00603D79" w:rsidRDefault="00844B5A" w:rsidP="00824EF9">
            <w:pPr>
              <w:rPr>
                <w:rFonts w:cs="Tahoma"/>
                <w:sz w:val="20"/>
                <w:szCs w:val="20"/>
              </w:rPr>
            </w:pPr>
            <w:r w:rsidRPr="00603D79">
              <w:rPr>
                <w:rFonts w:cs="Tahoma"/>
                <w:sz w:val="20"/>
                <w:szCs w:val="20"/>
              </w:rPr>
              <w:t>128=Some toolpath will not include speed ramping</w:t>
            </w:r>
          </w:p>
          <w:p w14:paraId="7F72ADE6" w14:textId="77777777" w:rsidR="00844B5A" w:rsidRPr="00603D79" w:rsidRDefault="00844B5A" w:rsidP="00824EF9">
            <w:pPr>
              <w:rPr>
                <w:rFonts w:cs="Tahoma"/>
                <w:sz w:val="20"/>
                <w:szCs w:val="20"/>
              </w:rPr>
            </w:pPr>
            <w:r w:rsidRPr="00603D79">
              <w:rPr>
                <w:rFonts w:cs="Tahoma"/>
                <w:sz w:val="20"/>
                <w:szCs w:val="20"/>
              </w:rPr>
              <w:t>256=If Special marking is used.</w:t>
            </w:r>
          </w:p>
          <w:p w14:paraId="6D864EA8" w14:textId="77777777" w:rsidR="00844B5A" w:rsidRPr="00603D79" w:rsidRDefault="00844B5A" w:rsidP="00824EF9">
            <w:pPr>
              <w:rPr>
                <w:rFonts w:cs="Tahoma"/>
                <w:sz w:val="20"/>
                <w:szCs w:val="20"/>
              </w:rPr>
            </w:pPr>
            <w:r w:rsidRPr="00603D79">
              <w:rPr>
                <w:rFonts w:cs="Tahoma"/>
                <w:sz w:val="20"/>
                <w:szCs w:val="20"/>
              </w:rPr>
              <w:t>512=If Inkjet is used</w:t>
            </w:r>
          </w:p>
          <w:p w14:paraId="548477D8" w14:textId="77777777" w:rsidR="00844B5A" w:rsidRPr="00603D79" w:rsidRDefault="00844B5A" w:rsidP="00824EF9">
            <w:pPr>
              <w:rPr>
                <w:rFonts w:cs="Tahoma"/>
                <w:sz w:val="20"/>
                <w:szCs w:val="20"/>
              </w:rPr>
            </w:pPr>
            <w:r w:rsidRPr="00603D79">
              <w:rPr>
                <w:rFonts w:cs="Tahoma"/>
                <w:sz w:val="20"/>
                <w:szCs w:val="20"/>
              </w:rPr>
              <w:t>Up to 15 bits value will be available.</w:t>
            </w:r>
          </w:p>
          <w:p w14:paraId="78F67A33" w14:textId="7E50F8AB" w:rsidR="00844B5A" w:rsidRPr="00603D79" w:rsidRDefault="00844B5A" w:rsidP="00824EF9">
            <w:pPr>
              <w:rPr>
                <w:rFonts w:cs="Tahoma"/>
                <w:sz w:val="20"/>
                <w:szCs w:val="20"/>
              </w:rPr>
            </w:pPr>
            <w:r w:rsidRPr="00603D79">
              <w:rPr>
                <w:rFonts w:cs="Tahoma"/>
                <w:sz w:val="20"/>
                <w:szCs w:val="20"/>
              </w:rPr>
              <w:lastRenderedPageBreak/>
              <w:t xml:space="preserve">This variable is available also in the </w:t>
            </w:r>
            <w:hyperlink w:anchor="_PART_2" w:history="1">
              <w:r w:rsidRPr="00603D79">
                <w:rPr>
                  <w:rStyle w:val="Hyperlnk"/>
                  <w:rFonts w:cs="Tahoma"/>
                  <w:sz w:val="20"/>
                  <w:szCs w:val="20"/>
                  <w:bdr w:val="none" w:sz="0" w:space="0" w:color="auto"/>
                </w:rPr>
                <w:t>PART</w:t>
              </w:r>
            </w:hyperlink>
            <w:r w:rsidRPr="00603D79">
              <w:rPr>
                <w:rFonts w:cs="Tahoma"/>
                <w:sz w:val="20"/>
                <w:szCs w:val="20"/>
              </w:rPr>
              <w:t xml:space="preserve"> command</w:t>
            </w:r>
            <w:r>
              <w:rPr>
                <w:rFonts w:cs="Tahoma"/>
                <w:sz w:val="20"/>
                <w:szCs w:val="20"/>
              </w:rPr>
              <w:t xml:space="preserve"> but there the value is for the actual part.</w:t>
            </w:r>
          </w:p>
        </w:tc>
      </w:tr>
      <w:tr w:rsidR="00844B5A" w14:paraId="504324A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B576FD" w14:textId="77777777" w:rsidR="00844B5A" w:rsidRDefault="00844B5A" w:rsidP="00824EF9">
            <w:pPr>
              <w:rPr>
                <w:sz w:val="20"/>
                <w:szCs w:val="20"/>
              </w:rPr>
            </w:pPr>
            <w:r>
              <w:rPr>
                <w:sz w:val="20"/>
                <w:szCs w:val="20"/>
              </w:rPr>
              <w:lastRenderedPageBreak/>
              <w:t>$cutbar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AA2C68A"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77513" w14:textId="77777777" w:rsidR="00844B5A" w:rsidRDefault="00844B5A" w:rsidP="00824EF9">
            <w:pPr>
              <w:rPr>
                <w:sz w:val="20"/>
                <w:szCs w:val="20"/>
              </w:rPr>
            </w:pPr>
            <w:r>
              <w:rPr>
                <w:sz w:val="20"/>
                <w:szCs w:val="20"/>
              </w:rPr>
              <w:t>Pressure for cutting in AWJ cutting and Pure waterjet cutting.</w:t>
            </w:r>
          </w:p>
        </w:tc>
      </w:tr>
      <w:tr w:rsidR="00844B5A" w:rsidRPr="0086496A" w14:paraId="2379E5A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30BB1" w14:textId="77777777" w:rsidR="00844B5A" w:rsidRPr="0086496A" w:rsidRDefault="00844B5A" w:rsidP="00824EF9">
            <w:pPr>
              <w:rPr>
                <w:sz w:val="20"/>
                <w:szCs w:val="20"/>
              </w:rPr>
            </w:pPr>
            <w:r>
              <w:rPr>
                <w:sz w:val="20"/>
                <w:szCs w:val="20"/>
              </w:rPr>
              <w:t>$cutparname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444F08" w14:textId="77777777" w:rsidR="00844B5A" w:rsidRPr="0086496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8B58E" w14:textId="77777777" w:rsidR="00844B5A" w:rsidRPr="0086496A" w:rsidRDefault="00844B5A" w:rsidP="00824EF9">
            <w:pPr>
              <w:rPr>
                <w:sz w:val="20"/>
                <w:szCs w:val="20"/>
              </w:rPr>
            </w:pPr>
            <w:r>
              <w:rPr>
                <w:sz w:val="20"/>
                <w:szCs w:val="20"/>
              </w:rPr>
              <w:t>This is the name of the actual cutting parameter setting.</w:t>
            </w:r>
          </w:p>
        </w:tc>
      </w:tr>
      <w:tr w:rsidR="00844B5A" w14:paraId="7A14318D"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BDBB6" w14:textId="77777777" w:rsidR="00844B5A" w:rsidRPr="00F649A5" w:rsidRDefault="00844B5A" w:rsidP="00824EF9">
            <w:pPr>
              <w:rPr>
                <w:sz w:val="20"/>
                <w:szCs w:val="20"/>
              </w:rPr>
            </w:pPr>
            <w:r w:rsidRPr="00F649A5">
              <w:rPr>
                <w:sz w:val="20"/>
                <w:szCs w:val="20"/>
              </w:rPr>
              <w:t>$cutflow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2D896C1" w14:textId="77777777" w:rsidR="00844B5A" w:rsidRPr="00F649A5"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1C4874" w14:textId="77777777" w:rsidR="00844B5A" w:rsidRPr="00F649A5" w:rsidRDefault="00844B5A" w:rsidP="00824EF9">
            <w:pPr>
              <w:rPr>
                <w:sz w:val="20"/>
                <w:szCs w:val="20"/>
              </w:rPr>
            </w:pPr>
            <w:r>
              <w:rPr>
                <w:sz w:val="20"/>
                <w:szCs w:val="20"/>
              </w:rPr>
              <w:t>Amount of abrasive for cutting in gram/min.</w:t>
            </w:r>
          </w:p>
        </w:tc>
      </w:tr>
      <w:tr w:rsidR="00844B5A" w:rsidRPr="00265B45" w14:paraId="0587060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BDDCE4" w14:textId="77777777" w:rsidR="00844B5A" w:rsidRPr="00F05250" w:rsidRDefault="00844B5A" w:rsidP="00824EF9">
            <w:pPr>
              <w:rPr>
                <w:sz w:val="20"/>
                <w:szCs w:val="20"/>
              </w:rPr>
            </w:pPr>
            <w:r w:rsidRPr="00F05250">
              <w:rPr>
                <w:sz w:val="20"/>
                <w:szCs w:val="20"/>
              </w:rPr>
              <w:t>$cuttingupz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5CFFB9B" w14:textId="77777777" w:rsidR="00844B5A" w:rsidRPr="00F05250" w:rsidRDefault="00844B5A" w:rsidP="00824EF9">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F44EFD" w14:textId="77777777" w:rsidR="00844B5A" w:rsidRPr="00F05250" w:rsidRDefault="00844B5A" w:rsidP="00824EF9">
            <w:pPr>
              <w:rPr>
                <w:rFonts w:cs="Tahoma"/>
                <w:sz w:val="20"/>
                <w:szCs w:val="20"/>
              </w:rPr>
            </w:pPr>
            <w:r w:rsidRPr="00F05250">
              <w:rPr>
                <w:rFonts w:cs="Tahoma"/>
                <w:sz w:val="20"/>
                <w:szCs w:val="20"/>
              </w:rPr>
              <w:t>The value for the lift height between cuttings</w:t>
            </w:r>
            <w:r>
              <w:rPr>
                <w:rFonts w:cs="Tahoma"/>
                <w:sz w:val="20"/>
                <w:szCs w:val="20"/>
              </w:rPr>
              <w:t xml:space="preserve"> (checking what's possible).</w:t>
            </w:r>
          </w:p>
        </w:tc>
      </w:tr>
      <w:tr w:rsidR="00844B5A" w:rsidRPr="00265B45" w14:paraId="47BF5267" w14:textId="77777777" w:rsidTr="00824EF9">
        <w:trPr>
          <w:trHeight w:val="407"/>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FFAE70" w14:textId="77777777" w:rsidR="00844B5A" w:rsidRDefault="00844B5A" w:rsidP="00824EF9">
            <w:pPr>
              <w:rPr>
                <w:sz w:val="20"/>
                <w:szCs w:val="20"/>
              </w:rPr>
            </w:pPr>
            <w:r>
              <w:rPr>
                <w:sz w:val="20"/>
                <w:szCs w:val="20"/>
              </w:rPr>
              <w:t>$date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6D3BB62"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85706" w14:textId="77777777" w:rsidR="00844B5A" w:rsidRDefault="00844B5A" w:rsidP="00824EF9">
            <w:pPr>
              <w:rPr>
                <w:sz w:val="20"/>
                <w:szCs w:val="20"/>
              </w:rPr>
            </w:pPr>
            <w:r>
              <w:rPr>
                <w:sz w:val="20"/>
                <w:szCs w:val="20"/>
              </w:rPr>
              <w:t>The date in the format at used in current country.</w:t>
            </w:r>
          </w:p>
        </w:tc>
      </w:tr>
      <w:tr w:rsidR="00844B5A" w:rsidRPr="00483BA9" w14:paraId="120BE159" w14:textId="77777777" w:rsidTr="00824EF9">
        <w:trPr>
          <w:trHeight w:val="407"/>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90F5D" w14:textId="77777777" w:rsidR="00844B5A" w:rsidRPr="00483BA9" w:rsidRDefault="00844B5A" w:rsidP="00824EF9">
            <w:pPr>
              <w:rPr>
                <w:sz w:val="20"/>
                <w:szCs w:val="18"/>
              </w:rPr>
            </w:pPr>
            <w:r w:rsidRPr="00483BA9">
              <w:rPr>
                <w:sz w:val="20"/>
                <w:szCs w:val="18"/>
              </w:rPr>
              <w:t>$density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95F235F" w14:textId="77777777" w:rsidR="00844B5A" w:rsidRPr="00483BA9" w:rsidRDefault="00844B5A" w:rsidP="00824EF9">
            <w:pPr>
              <w:jc w:val="center"/>
              <w:rPr>
                <w:sz w:val="20"/>
                <w:szCs w:val="18"/>
              </w:rPr>
            </w:pPr>
            <w:r w:rsidRPr="00483BA9">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CE362" w14:textId="77777777" w:rsidR="00844B5A" w:rsidRPr="00483BA9" w:rsidRDefault="00844B5A" w:rsidP="00824EF9">
            <w:pPr>
              <w:rPr>
                <w:sz w:val="20"/>
                <w:szCs w:val="18"/>
              </w:rPr>
            </w:pPr>
            <w:r>
              <w:rPr>
                <w:sz w:val="20"/>
                <w:szCs w:val="18"/>
              </w:rPr>
              <w:t>The density of the material in kilo for 1 m</w:t>
            </w:r>
            <w:r>
              <w:rPr>
                <w:rFonts w:cs="Tahoma"/>
                <w:sz w:val="20"/>
                <w:szCs w:val="18"/>
              </w:rPr>
              <w:t>ᶟ</w:t>
            </w:r>
          </w:p>
        </w:tc>
      </w:tr>
      <w:tr w:rsidR="00844B5A" w:rsidRPr="00863D27" w14:paraId="0EA4DC2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0D665" w14:textId="77777777" w:rsidR="00844B5A" w:rsidRPr="00863D27" w:rsidRDefault="00844B5A" w:rsidP="00824EF9">
            <w:pPr>
              <w:rPr>
                <w:sz w:val="20"/>
                <w:szCs w:val="20"/>
              </w:rPr>
            </w:pPr>
            <w:r w:rsidRPr="00863D27">
              <w:rPr>
                <w:sz w:val="20"/>
                <w:szCs w:val="20"/>
              </w:rPr>
              <w:t>$digfile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2BDC0FA" w14:textId="77777777" w:rsidR="00844B5A" w:rsidRPr="00863D27"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A0FA07" w14:textId="77777777" w:rsidR="00844B5A" w:rsidRPr="00863D27" w:rsidRDefault="00844B5A" w:rsidP="00824EF9">
            <w:pPr>
              <w:rPr>
                <w:sz w:val="20"/>
                <w:szCs w:val="20"/>
              </w:rPr>
            </w:pPr>
            <w:r>
              <w:rPr>
                <w:sz w:val="20"/>
                <w:szCs w:val="20"/>
              </w:rPr>
              <w:t>The name if the actual drawing. If the file is saved then drive and path are included in the name.</w:t>
            </w:r>
          </w:p>
        </w:tc>
      </w:tr>
      <w:tr w:rsidR="00844B5A" w:rsidRPr="00265B45" w14:paraId="218EBFE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9D7B95" w14:textId="77777777" w:rsidR="00844B5A" w:rsidRPr="003E670E" w:rsidRDefault="00844B5A" w:rsidP="00824EF9">
            <w:pPr>
              <w:rPr>
                <w:sz w:val="20"/>
                <w:szCs w:val="20"/>
              </w:rPr>
            </w:pPr>
            <w:r w:rsidRPr="003E670E">
              <w:rPr>
                <w:sz w:val="20"/>
                <w:szCs w:val="20"/>
              </w:rPr>
              <w:t>$drillbytype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59AF9AA" w14:textId="77777777" w:rsidR="00844B5A" w:rsidRPr="003E670E" w:rsidRDefault="00844B5A" w:rsidP="00824EF9">
            <w:pPr>
              <w:jc w:val="center"/>
              <w:rPr>
                <w:sz w:val="20"/>
                <w:szCs w:val="20"/>
              </w:rPr>
            </w:pPr>
            <w:r w:rsidRPr="003E670E">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8D63D" w14:textId="77777777" w:rsidR="00844B5A" w:rsidRDefault="00844B5A" w:rsidP="00824EF9">
            <w:pPr>
              <w:rPr>
                <w:sz w:val="20"/>
                <w:szCs w:val="20"/>
              </w:rPr>
            </w:pPr>
            <w:r w:rsidRPr="003E670E">
              <w:rPr>
                <w:sz w:val="20"/>
                <w:szCs w:val="20"/>
              </w:rPr>
              <w:t>0=Sheetwice drilling.</w:t>
            </w:r>
          </w:p>
          <w:p w14:paraId="421B8271" w14:textId="0C38EB27" w:rsidR="00271F49" w:rsidRPr="00271F49" w:rsidRDefault="00271F49" w:rsidP="00824EF9">
            <w:pPr>
              <w:rPr>
                <w:color w:val="FF0000"/>
                <w:sz w:val="20"/>
                <w:szCs w:val="20"/>
              </w:rPr>
            </w:pPr>
            <w:r w:rsidRPr="00271F49">
              <w:rPr>
                <w:color w:val="FF0000"/>
                <w:sz w:val="20"/>
                <w:szCs w:val="20"/>
              </w:rPr>
              <w:t>1=Toolwice drilling (This option is not longer available)</w:t>
            </w:r>
          </w:p>
          <w:p w14:paraId="7E694A1A" w14:textId="77777777" w:rsidR="00844B5A" w:rsidRPr="003E670E" w:rsidRDefault="00844B5A" w:rsidP="00824EF9">
            <w:pPr>
              <w:rPr>
                <w:sz w:val="20"/>
                <w:szCs w:val="20"/>
              </w:rPr>
            </w:pPr>
            <w:r w:rsidRPr="003E670E">
              <w:rPr>
                <w:sz w:val="20"/>
                <w:szCs w:val="20"/>
              </w:rPr>
              <w:t>2=Partwice drilling.</w:t>
            </w:r>
          </w:p>
          <w:p w14:paraId="284CB37E" w14:textId="7306AA0E" w:rsidR="00844B5A" w:rsidRPr="003E670E" w:rsidRDefault="00844B5A" w:rsidP="00824EF9">
            <w:pPr>
              <w:rPr>
                <w:sz w:val="20"/>
                <w:szCs w:val="20"/>
              </w:rPr>
            </w:pPr>
            <w:r w:rsidRPr="00271F49">
              <w:rPr>
                <w:color w:val="FF0000"/>
                <w:sz w:val="20"/>
                <w:szCs w:val="20"/>
              </w:rPr>
              <w:t>3=No optimizing, the drilling will be made at the Cuton function</w:t>
            </w:r>
            <w:r w:rsidR="00271F49">
              <w:rPr>
                <w:color w:val="FF0000"/>
                <w:sz w:val="20"/>
                <w:szCs w:val="20"/>
              </w:rPr>
              <w:t xml:space="preserve"> (This option is not longer available)</w:t>
            </w:r>
          </w:p>
        </w:tc>
      </w:tr>
      <w:tr w:rsidR="00844B5A" w:rsidRPr="00265B45" w14:paraId="61B2F27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5575C" w14:textId="77777777" w:rsidR="00844B5A" w:rsidRPr="00DB7D77" w:rsidRDefault="00844B5A" w:rsidP="00824EF9">
            <w:pPr>
              <w:rPr>
                <w:sz w:val="20"/>
                <w:szCs w:val="20"/>
              </w:rPr>
            </w:pPr>
            <w:r w:rsidRPr="00DB7D77">
              <w:rPr>
                <w:sz w:val="20"/>
                <w:szCs w:val="20"/>
              </w:rPr>
              <w:t>$drillfeed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6D55F14" w14:textId="77777777" w:rsidR="00844B5A" w:rsidRPr="00DB7D77" w:rsidRDefault="00844B5A" w:rsidP="00824EF9">
            <w:pPr>
              <w:jc w:val="center"/>
              <w:rPr>
                <w:sz w:val="20"/>
                <w:szCs w:val="20"/>
              </w:rPr>
            </w:pPr>
            <w:r w:rsidRPr="00DB7D7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D6971" w14:textId="77777777" w:rsidR="00844B5A" w:rsidRPr="00DB7D77" w:rsidRDefault="00844B5A" w:rsidP="00824EF9">
            <w:pPr>
              <w:rPr>
                <w:sz w:val="20"/>
                <w:szCs w:val="20"/>
              </w:rPr>
            </w:pPr>
            <w:r w:rsidRPr="00DB7D77">
              <w:rPr>
                <w:sz w:val="20"/>
                <w:szCs w:val="20"/>
              </w:rPr>
              <w:t>Feed for drilling.</w:t>
            </w:r>
          </w:p>
        </w:tc>
      </w:tr>
      <w:tr w:rsidR="00844B5A" w:rsidRPr="00265B45" w14:paraId="03F2935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0C6D9D" w14:textId="77777777" w:rsidR="00844B5A" w:rsidRPr="00DB7D77" w:rsidRDefault="00844B5A" w:rsidP="00824EF9">
            <w:pPr>
              <w:rPr>
                <w:sz w:val="20"/>
                <w:szCs w:val="20"/>
              </w:rPr>
            </w:pPr>
            <w:r w:rsidRPr="00DB7D77">
              <w:rPr>
                <w:sz w:val="20"/>
                <w:szCs w:val="20"/>
              </w:rPr>
              <w:t>$drillrpm</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D5E438" w14:textId="77777777" w:rsidR="00844B5A" w:rsidRPr="00DB7D77" w:rsidRDefault="00844B5A" w:rsidP="00824EF9">
            <w:pPr>
              <w:jc w:val="center"/>
              <w:rPr>
                <w:sz w:val="20"/>
                <w:szCs w:val="20"/>
              </w:rPr>
            </w:pPr>
            <w:r w:rsidRPr="00DB7D77">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11D6D" w14:textId="77777777" w:rsidR="00844B5A" w:rsidRPr="00DB7D77" w:rsidRDefault="00844B5A" w:rsidP="00824EF9">
            <w:pPr>
              <w:rPr>
                <w:sz w:val="20"/>
                <w:szCs w:val="20"/>
              </w:rPr>
            </w:pPr>
            <w:r>
              <w:rPr>
                <w:sz w:val="20"/>
                <w:szCs w:val="20"/>
              </w:rPr>
              <w:t>Rpm</w:t>
            </w:r>
            <w:r w:rsidRPr="00DB7D77">
              <w:rPr>
                <w:sz w:val="20"/>
                <w:szCs w:val="20"/>
              </w:rPr>
              <w:t xml:space="preserve"> for drilling tool.</w:t>
            </w:r>
          </w:p>
        </w:tc>
      </w:tr>
      <w:tr w:rsidR="00844B5A" w:rsidRPr="00265B45" w14:paraId="76B1827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B9261" w14:textId="77777777" w:rsidR="00844B5A" w:rsidRPr="00DB7D77" w:rsidRDefault="00844B5A" w:rsidP="00824EF9">
            <w:pPr>
              <w:rPr>
                <w:sz w:val="20"/>
                <w:szCs w:val="20"/>
              </w:rPr>
            </w:pPr>
            <w:r w:rsidRPr="00DB7D77">
              <w:rPr>
                <w:sz w:val="20"/>
                <w:szCs w:val="20"/>
              </w:rPr>
              <w:t>$drillstep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2FB4CEF" w14:textId="77777777" w:rsidR="00844B5A" w:rsidRPr="00DB7D77" w:rsidRDefault="00844B5A" w:rsidP="00824EF9">
            <w:pPr>
              <w:jc w:val="center"/>
              <w:rPr>
                <w:sz w:val="20"/>
                <w:szCs w:val="20"/>
              </w:rPr>
            </w:pPr>
            <w:r w:rsidRPr="00DB7D7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C3416A" w14:textId="77777777" w:rsidR="00844B5A" w:rsidRPr="00DB7D77" w:rsidRDefault="00844B5A" w:rsidP="00824EF9">
            <w:pPr>
              <w:rPr>
                <w:sz w:val="20"/>
                <w:szCs w:val="20"/>
              </w:rPr>
            </w:pPr>
            <w:r w:rsidRPr="00DB7D77">
              <w:rPr>
                <w:sz w:val="20"/>
                <w:szCs w:val="20"/>
              </w:rPr>
              <w:t>Drilling step.</w:t>
            </w:r>
          </w:p>
        </w:tc>
      </w:tr>
      <w:tr w:rsidR="00844B5A" w:rsidRPr="00265B45" w14:paraId="36E556D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79602" w14:textId="77777777" w:rsidR="00844B5A" w:rsidRPr="00F05250" w:rsidRDefault="00844B5A" w:rsidP="00824EF9">
            <w:pPr>
              <w:rPr>
                <w:sz w:val="20"/>
                <w:szCs w:val="20"/>
              </w:rPr>
            </w:pPr>
            <w:r w:rsidRPr="00F05250">
              <w:rPr>
                <w:sz w:val="20"/>
                <w:szCs w:val="20"/>
              </w:rPr>
              <w:t>$drillupz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9727ECD" w14:textId="77777777" w:rsidR="00844B5A" w:rsidRPr="00F05250" w:rsidRDefault="00844B5A" w:rsidP="00824EF9">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776188" w14:textId="77777777" w:rsidR="00844B5A" w:rsidRPr="00F05250" w:rsidRDefault="00844B5A" w:rsidP="00824EF9">
            <w:pPr>
              <w:rPr>
                <w:rFonts w:cs="Tahoma"/>
                <w:sz w:val="20"/>
                <w:szCs w:val="20"/>
              </w:rPr>
            </w:pPr>
            <w:r w:rsidRPr="00F05250">
              <w:rPr>
                <w:rFonts w:cs="Tahoma"/>
                <w:sz w:val="20"/>
                <w:szCs w:val="20"/>
              </w:rPr>
              <w:t>The value for the lift height between drilling positions</w:t>
            </w:r>
            <w:r>
              <w:rPr>
                <w:rFonts w:cs="Tahoma"/>
                <w:sz w:val="20"/>
                <w:szCs w:val="20"/>
              </w:rPr>
              <w:t xml:space="preserve"> (checking what's possible).</w:t>
            </w:r>
          </w:p>
        </w:tc>
      </w:tr>
      <w:tr w:rsidR="00844B5A" w:rsidRPr="00265B45" w14:paraId="48359C8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40D43E" w14:textId="77777777" w:rsidR="00844B5A" w:rsidRPr="008612E6" w:rsidRDefault="00844B5A" w:rsidP="00824EF9">
            <w:pPr>
              <w:rPr>
                <w:sz w:val="20"/>
                <w:szCs w:val="20"/>
              </w:rPr>
            </w:pPr>
            <w:r w:rsidRPr="008612E6">
              <w:rPr>
                <w:sz w:val="20"/>
                <w:szCs w:val="20"/>
              </w:rPr>
              <w:t>$f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D1AFE1B" w14:textId="77777777" w:rsidR="00844B5A" w:rsidRPr="008612E6" w:rsidRDefault="00844B5A" w:rsidP="00824EF9">
            <w:pPr>
              <w:jc w:val="center"/>
              <w:rPr>
                <w:sz w:val="20"/>
                <w:szCs w:val="20"/>
              </w:rPr>
            </w:pPr>
            <w:r w:rsidRPr="008612E6">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931265" w14:textId="77777777" w:rsidR="00844B5A" w:rsidRPr="008612E6" w:rsidRDefault="00844B5A" w:rsidP="00824EF9">
            <w:pPr>
              <w:rPr>
                <w:sz w:val="20"/>
                <w:szCs w:val="20"/>
              </w:rPr>
            </w:pPr>
            <w:r w:rsidRPr="008612E6">
              <w:rPr>
                <w:sz w:val="20"/>
                <w:szCs w:val="20"/>
              </w:rPr>
              <w:t xml:space="preserve">Fixed speed for </w:t>
            </w:r>
            <w:r>
              <w:rPr>
                <w:sz w:val="20"/>
                <w:szCs w:val="20"/>
              </w:rPr>
              <w:t>AWJ</w:t>
            </w:r>
            <w:r w:rsidRPr="008612E6">
              <w:rPr>
                <w:sz w:val="20"/>
                <w:szCs w:val="20"/>
              </w:rPr>
              <w:t xml:space="preserve"> and pure waterjet</w:t>
            </w:r>
          </w:p>
        </w:tc>
      </w:tr>
      <w:tr w:rsidR="00844B5A" w:rsidRPr="00265B45" w14:paraId="122B826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C3FB21" w14:textId="77777777" w:rsidR="00844B5A" w:rsidRPr="007C4F23" w:rsidRDefault="00844B5A" w:rsidP="00824EF9">
            <w:pPr>
              <w:rPr>
                <w:sz w:val="20"/>
                <w:szCs w:val="20"/>
              </w:rPr>
            </w:pPr>
            <w:r w:rsidRPr="007C4F23">
              <w:rPr>
                <w:sz w:val="20"/>
                <w:szCs w:val="20"/>
              </w:rPr>
              <w:t>$fine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8861162" w14:textId="77777777" w:rsidR="00844B5A" w:rsidRPr="007C4F23" w:rsidRDefault="00844B5A" w:rsidP="00824EF9">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5A1C4" w14:textId="77777777" w:rsidR="00844B5A" w:rsidRPr="007C4F23" w:rsidRDefault="00844B5A" w:rsidP="00824EF9">
            <w:pPr>
              <w:rPr>
                <w:sz w:val="20"/>
                <w:szCs w:val="20"/>
              </w:rPr>
            </w:pPr>
            <w:r w:rsidRPr="007C4F23">
              <w:rPr>
                <w:sz w:val="20"/>
                <w:szCs w:val="20"/>
              </w:rPr>
              <w:t xml:space="preserve">Cutting speed for fine quality (see also $xrough, $rough, </w:t>
            </w:r>
            <w:r>
              <w:rPr>
                <w:sz w:val="20"/>
                <w:szCs w:val="20"/>
              </w:rPr>
              <w:t xml:space="preserve">$medium </w:t>
            </w:r>
            <w:r w:rsidRPr="007C4F23">
              <w:rPr>
                <w:sz w:val="20"/>
                <w:szCs w:val="20"/>
              </w:rPr>
              <w:t>and $xfine).</w:t>
            </w:r>
          </w:p>
        </w:tc>
      </w:tr>
      <w:tr w:rsidR="00844B5A" w:rsidRPr="0085694B" w14:paraId="043EB572"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370EC6" w14:textId="77777777" w:rsidR="00844B5A" w:rsidRPr="0085694B" w:rsidRDefault="00844B5A" w:rsidP="00824EF9">
            <w:pPr>
              <w:rPr>
                <w:sz w:val="20"/>
                <w:szCs w:val="18"/>
              </w:rPr>
            </w:pPr>
            <w:r w:rsidRPr="0085694B">
              <w:rPr>
                <w:sz w:val="20"/>
                <w:szCs w:val="18"/>
              </w:rPr>
              <w:t>$flyonoff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D3E9BD9" w14:textId="77777777" w:rsidR="00844B5A" w:rsidRPr="0085694B" w:rsidRDefault="00844B5A" w:rsidP="00824EF9">
            <w:pPr>
              <w:jc w:val="center"/>
              <w:rPr>
                <w:sz w:val="20"/>
                <w:szCs w:val="18"/>
              </w:rPr>
            </w:pPr>
            <w:r w:rsidRPr="0085694B">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D861D" w14:textId="77777777" w:rsidR="00844B5A" w:rsidRPr="0085694B" w:rsidRDefault="00844B5A" w:rsidP="00824EF9">
            <w:pPr>
              <w:rPr>
                <w:sz w:val="20"/>
                <w:szCs w:val="18"/>
              </w:rPr>
            </w:pPr>
            <w:r w:rsidRPr="0085694B">
              <w:rPr>
                <w:sz w:val="20"/>
                <w:szCs w:val="18"/>
              </w:rPr>
              <w:t>T if Flying on/off is activated else nil</w:t>
            </w:r>
          </w:p>
        </w:tc>
      </w:tr>
      <w:tr w:rsidR="00844B5A" w:rsidRPr="00265B45" w14:paraId="49EE0EA3"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37EA6" w14:textId="77777777" w:rsidR="00844B5A" w:rsidRPr="00AE7A66" w:rsidRDefault="00844B5A" w:rsidP="00824EF9">
            <w:pPr>
              <w:rPr>
                <w:sz w:val="20"/>
                <w:szCs w:val="20"/>
              </w:rPr>
            </w:pPr>
            <w:r w:rsidRPr="00AE7A66">
              <w:rPr>
                <w:sz w:val="20"/>
                <w:szCs w:val="20"/>
              </w:rPr>
              <w:t>$fnumber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ADE94E7" w14:textId="77777777" w:rsidR="00844B5A" w:rsidRPr="00AE7A66" w:rsidRDefault="00844B5A" w:rsidP="00824EF9">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3194B" w14:textId="77777777" w:rsidR="00844B5A" w:rsidRPr="00AE7A66" w:rsidRDefault="00844B5A" w:rsidP="00824EF9">
            <w:pPr>
              <w:rPr>
                <w:sz w:val="20"/>
                <w:szCs w:val="20"/>
              </w:rPr>
            </w:pPr>
            <w:r w:rsidRPr="00AE7A66">
              <w:rPr>
                <w:sz w:val="20"/>
                <w:szCs w:val="20"/>
              </w:rPr>
              <w:t>When using numbers as name of the NC-file then this variable contains that number. If you use the drawing name as default filename or typing a filename that can’t be converted to number then this value will be 1000.</w:t>
            </w:r>
            <w:r>
              <w:rPr>
                <w:sz w:val="20"/>
                <w:szCs w:val="20"/>
              </w:rPr>
              <w:br/>
              <w:t>(Before R2022.2.2733 this variable was an integer)</w:t>
            </w:r>
          </w:p>
        </w:tc>
      </w:tr>
      <w:tr w:rsidR="00844B5A" w:rsidRPr="00265B45" w14:paraId="405886A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46C7D" w14:textId="77777777" w:rsidR="00844B5A" w:rsidRDefault="00844B5A" w:rsidP="00824EF9">
            <w:pPr>
              <w:rPr>
                <w:sz w:val="20"/>
                <w:szCs w:val="20"/>
              </w:rPr>
            </w:pPr>
            <w:r>
              <w:rPr>
                <w:sz w:val="20"/>
                <w:szCs w:val="20"/>
              </w:rPr>
              <w:t>$group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0B2D91E"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402858" w14:textId="77777777" w:rsidR="00844B5A" w:rsidRDefault="00844B5A" w:rsidP="00824EF9">
            <w:pPr>
              <w:rPr>
                <w:sz w:val="20"/>
                <w:szCs w:val="20"/>
              </w:rPr>
            </w:pPr>
            <w:r>
              <w:rPr>
                <w:sz w:val="20"/>
                <w:szCs w:val="20"/>
              </w:rPr>
              <w:t>This is the material group.</w:t>
            </w:r>
          </w:p>
        </w:tc>
      </w:tr>
      <w:tr w:rsidR="00844B5A" w:rsidRPr="003156CB" w14:paraId="791047B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23725" w14:textId="77777777" w:rsidR="00844B5A" w:rsidRPr="003156CB" w:rsidRDefault="00844B5A" w:rsidP="00824EF9">
            <w:pPr>
              <w:rPr>
                <w:sz w:val="20"/>
                <w:szCs w:val="18"/>
              </w:rPr>
            </w:pPr>
            <w:r w:rsidRPr="003156CB">
              <w:rPr>
                <w:sz w:val="20"/>
                <w:szCs w:val="18"/>
              </w:rPr>
              <w:t>$</w:t>
            </w:r>
            <w:r>
              <w:rPr>
                <w:sz w:val="20"/>
                <w:szCs w:val="18"/>
              </w:rPr>
              <w:t>h</w:t>
            </w:r>
            <w:r w:rsidRPr="003156CB">
              <w:rPr>
                <w:sz w:val="20"/>
                <w:szCs w:val="18"/>
              </w:rPr>
              <w:t>ead</w:t>
            </w:r>
            <w:r>
              <w:rPr>
                <w:sz w:val="20"/>
                <w:szCs w:val="18"/>
              </w:rPr>
              <w:t>i</w:t>
            </w:r>
            <w:r w:rsidRPr="003156CB">
              <w:rPr>
                <w:sz w:val="20"/>
                <w:szCs w:val="18"/>
              </w:rPr>
              <w:t>nfinity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47A39B1" w14:textId="77777777" w:rsidR="00844B5A" w:rsidRPr="003156CB" w:rsidRDefault="00844B5A" w:rsidP="00824EF9">
            <w:pPr>
              <w:jc w:val="center"/>
              <w:rPr>
                <w:sz w:val="20"/>
                <w:szCs w:val="18"/>
              </w:rPr>
            </w:pPr>
            <w:r w:rsidRPr="003156CB">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41E6E" w14:textId="77777777" w:rsidR="00844B5A" w:rsidRPr="003156CB" w:rsidRDefault="00844B5A" w:rsidP="00824EF9">
            <w:pPr>
              <w:rPr>
                <w:sz w:val="20"/>
                <w:szCs w:val="18"/>
              </w:rPr>
            </w:pPr>
            <w:r>
              <w:rPr>
                <w:sz w:val="20"/>
                <w:szCs w:val="18"/>
              </w:rPr>
              <w:t>The variable is T if the major axis on the kinematic can rotate infinity.</w:t>
            </w:r>
          </w:p>
        </w:tc>
      </w:tr>
      <w:tr w:rsidR="00844B5A" w:rsidRPr="00265B45" w14:paraId="22F0D52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C0496" w14:textId="77777777" w:rsidR="00844B5A" w:rsidRDefault="00844B5A" w:rsidP="00824EF9">
            <w:pPr>
              <w:rPr>
                <w:sz w:val="20"/>
                <w:szCs w:val="20"/>
              </w:rPr>
            </w:pPr>
            <w:r>
              <w:rPr>
                <w:sz w:val="20"/>
                <w:szCs w:val="20"/>
              </w:rPr>
              <w:t>$highbar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689E85"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963EB7" w14:textId="77777777" w:rsidR="00844B5A" w:rsidRDefault="00844B5A" w:rsidP="00824EF9">
            <w:pPr>
              <w:rPr>
                <w:sz w:val="20"/>
                <w:szCs w:val="20"/>
              </w:rPr>
            </w:pPr>
            <w:r>
              <w:rPr>
                <w:sz w:val="20"/>
                <w:szCs w:val="20"/>
              </w:rPr>
              <w:t>The highest bar of $markbar, $piercbar and $cutbar in AWJ-cutting (for machines that only support two different pressures) (*)</w:t>
            </w:r>
          </w:p>
        </w:tc>
      </w:tr>
      <w:tr w:rsidR="00844B5A" w:rsidRPr="00AB477A" w14:paraId="7A83615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E6834" w14:textId="77777777" w:rsidR="00844B5A" w:rsidRPr="00AB477A" w:rsidRDefault="00844B5A" w:rsidP="00824EF9">
            <w:pPr>
              <w:rPr>
                <w:sz w:val="20"/>
                <w:szCs w:val="20"/>
              </w:rPr>
            </w:pPr>
            <w:r w:rsidRPr="00AB477A">
              <w:rPr>
                <w:sz w:val="20"/>
                <w:szCs w:val="20"/>
              </w:rPr>
              <w:t>$highflow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B60525A" w14:textId="77777777" w:rsidR="00844B5A" w:rsidRPr="00AB477A" w:rsidRDefault="00844B5A" w:rsidP="00824EF9">
            <w:pPr>
              <w:jc w:val="center"/>
              <w:rPr>
                <w:sz w:val="20"/>
                <w:szCs w:val="20"/>
              </w:rPr>
            </w:pPr>
            <w:r w:rsidRPr="00AB477A">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44120" w14:textId="77777777" w:rsidR="00844B5A" w:rsidRPr="00AB477A" w:rsidRDefault="00844B5A" w:rsidP="00824EF9">
            <w:pPr>
              <w:rPr>
                <w:sz w:val="20"/>
                <w:szCs w:val="20"/>
              </w:rPr>
            </w:pPr>
            <w:r w:rsidRPr="00AB477A">
              <w:rPr>
                <w:sz w:val="20"/>
                <w:szCs w:val="20"/>
              </w:rPr>
              <w:t>The highest amount of abrasive used on the job. (For machines that only support two different levels of abrasive)</w:t>
            </w:r>
            <w:r>
              <w:rPr>
                <w:sz w:val="20"/>
                <w:szCs w:val="20"/>
              </w:rPr>
              <w:t>.</w:t>
            </w:r>
          </w:p>
        </w:tc>
      </w:tr>
      <w:tr w:rsidR="00844B5A" w:rsidRPr="00B975B4" w14:paraId="2F02E2A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9EB9F" w14:textId="77777777" w:rsidR="00844B5A" w:rsidRPr="00B975B4" w:rsidRDefault="00844B5A" w:rsidP="00824EF9">
            <w:pPr>
              <w:rPr>
                <w:sz w:val="20"/>
                <w:szCs w:val="18"/>
              </w:rPr>
            </w:pPr>
            <w:r w:rsidRPr="00B975B4">
              <w:rPr>
                <w:sz w:val="20"/>
                <w:szCs w:val="18"/>
              </w:rPr>
              <w:t>$inittools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2110269" w14:textId="77777777" w:rsidR="00844B5A" w:rsidRPr="00B975B4" w:rsidRDefault="00844B5A" w:rsidP="00824EF9">
            <w:pPr>
              <w:jc w:val="center"/>
              <w:rPr>
                <w:sz w:val="20"/>
                <w:szCs w:val="18"/>
              </w:rPr>
            </w:pPr>
            <w:r>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965334" w14:textId="77777777" w:rsidR="00844B5A" w:rsidRPr="00B975B4" w:rsidRDefault="00844B5A" w:rsidP="00824EF9">
            <w:pPr>
              <w:rPr>
                <w:sz w:val="20"/>
                <w:szCs w:val="18"/>
              </w:rPr>
            </w:pPr>
            <w:r>
              <w:rPr>
                <w:sz w:val="20"/>
                <w:szCs w:val="18"/>
              </w:rPr>
              <w:t>The number on the first tool that will be used.</w:t>
            </w:r>
          </w:p>
        </w:tc>
      </w:tr>
      <w:tr w:rsidR="00844B5A" w:rsidRPr="00B975B4" w14:paraId="6E029E7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E2F1C" w14:textId="77777777" w:rsidR="00844B5A" w:rsidRPr="00B975B4" w:rsidRDefault="00844B5A" w:rsidP="00824EF9">
            <w:pPr>
              <w:rPr>
                <w:sz w:val="20"/>
                <w:szCs w:val="18"/>
              </w:rPr>
            </w:pPr>
            <w:r>
              <w:rPr>
                <w:sz w:val="20"/>
                <w:szCs w:val="18"/>
              </w:rPr>
              <w:t>$inittooldist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722041D" w14:textId="77777777" w:rsidR="00844B5A" w:rsidRPr="00B975B4" w:rsidRDefault="00844B5A" w:rsidP="00824EF9">
            <w:pPr>
              <w:jc w:val="center"/>
              <w:rPr>
                <w:sz w:val="20"/>
                <w:szCs w:val="18"/>
              </w:rPr>
            </w:pPr>
            <w:r>
              <w:rPr>
                <w:sz w:val="20"/>
                <w:szCs w:val="18"/>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49630" w14:textId="77777777" w:rsidR="00844B5A" w:rsidRPr="00B975B4" w:rsidRDefault="00844B5A" w:rsidP="00824EF9">
            <w:pPr>
              <w:rPr>
                <w:sz w:val="20"/>
                <w:szCs w:val="18"/>
              </w:rPr>
            </w:pPr>
            <w:r>
              <w:rPr>
                <w:sz w:val="20"/>
                <w:szCs w:val="18"/>
              </w:rPr>
              <w:t>The distance between the first tool that will be used.</w:t>
            </w:r>
          </w:p>
        </w:tc>
      </w:tr>
      <w:tr w:rsidR="00844B5A" w:rsidRPr="00265B45" w14:paraId="32B1F242"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6B603" w14:textId="77777777" w:rsidR="00844B5A" w:rsidRPr="0042170E" w:rsidRDefault="00844B5A" w:rsidP="00824EF9">
            <w:pPr>
              <w:rPr>
                <w:sz w:val="20"/>
                <w:szCs w:val="18"/>
              </w:rPr>
            </w:pPr>
            <w:r w:rsidRPr="0042170E">
              <w:rPr>
                <w:sz w:val="20"/>
                <w:szCs w:val="18"/>
              </w:rPr>
              <w:t>$kerfcnc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C018F7E" w14:textId="77777777" w:rsidR="00844B5A" w:rsidRPr="0042170E" w:rsidRDefault="00844B5A" w:rsidP="00824EF9">
            <w:pPr>
              <w:jc w:val="center"/>
              <w:rPr>
                <w:sz w:val="20"/>
                <w:szCs w:val="18"/>
              </w:rPr>
            </w:pPr>
            <w:r w:rsidRPr="0042170E">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ABF18" w14:textId="77777777" w:rsidR="00844B5A" w:rsidRPr="0042170E" w:rsidRDefault="00844B5A" w:rsidP="00824EF9">
            <w:pPr>
              <w:rPr>
                <w:sz w:val="20"/>
                <w:szCs w:val="18"/>
              </w:rPr>
            </w:pPr>
            <w:r>
              <w:rPr>
                <w:sz w:val="20"/>
                <w:szCs w:val="18"/>
              </w:rPr>
              <w:t>T if the kerf is controlled in the CNC. (normally G41/G42)</w:t>
            </w:r>
          </w:p>
        </w:tc>
      </w:tr>
      <w:tr w:rsidR="00844B5A" w:rsidRPr="00265B45" w14:paraId="6310C7E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A78F3D" w14:textId="77777777" w:rsidR="00844B5A" w:rsidRDefault="00844B5A" w:rsidP="00824EF9">
            <w:pPr>
              <w:rPr>
                <w:sz w:val="20"/>
                <w:szCs w:val="20"/>
              </w:rPr>
            </w:pPr>
            <w:r>
              <w:rPr>
                <w:sz w:val="20"/>
                <w:szCs w:val="20"/>
              </w:rPr>
              <w:t>$kerfsize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A2EF905" w14:textId="77777777" w:rsidR="00844B5A" w:rsidRDefault="00844B5A" w:rsidP="00824EF9">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3F0FC" w14:textId="77777777" w:rsidR="00844B5A" w:rsidRDefault="00844B5A" w:rsidP="00824EF9">
            <w:pPr>
              <w:rPr>
                <w:sz w:val="20"/>
                <w:szCs w:val="20"/>
              </w:rPr>
            </w:pPr>
            <w:r>
              <w:rPr>
                <w:sz w:val="20"/>
                <w:szCs w:val="20"/>
              </w:rPr>
              <w:t>This is the tool radius if the kerf should be handled completely in the controller.</w:t>
            </w:r>
          </w:p>
        </w:tc>
      </w:tr>
      <w:tr w:rsidR="00844B5A" w:rsidRPr="00E652B1" w14:paraId="4EBA442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24A15" w14:textId="77777777" w:rsidR="00844B5A" w:rsidRPr="00E652B1" w:rsidRDefault="00844B5A" w:rsidP="00824EF9">
            <w:pPr>
              <w:rPr>
                <w:sz w:val="20"/>
                <w:szCs w:val="20"/>
              </w:rPr>
            </w:pPr>
            <w:r>
              <w:rPr>
                <w:sz w:val="20"/>
                <w:szCs w:val="20"/>
              </w:rPr>
              <w:t>$kinematic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F70B496" w14:textId="77777777" w:rsidR="00844B5A" w:rsidRPr="00E652B1"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CB7BB" w14:textId="77777777" w:rsidR="00844B5A" w:rsidRDefault="00844B5A" w:rsidP="00824EF9">
            <w:pPr>
              <w:rPr>
                <w:sz w:val="20"/>
                <w:szCs w:val="20"/>
              </w:rPr>
            </w:pPr>
            <w:r>
              <w:rPr>
                <w:sz w:val="20"/>
                <w:szCs w:val="20"/>
              </w:rPr>
              <w:t>This variable shows how the tiltangles are calculated on 5-axis machines.</w:t>
            </w:r>
            <w:r>
              <w:rPr>
                <w:sz w:val="20"/>
                <w:szCs w:val="20"/>
              </w:rPr>
              <w:br/>
              <w:t>0=No 5-axis cutting head is configured.</w:t>
            </w:r>
          </w:p>
          <w:p w14:paraId="05B16797" w14:textId="77777777" w:rsidR="00844B5A" w:rsidRDefault="00844B5A" w:rsidP="00824EF9">
            <w:pPr>
              <w:rPr>
                <w:sz w:val="20"/>
                <w:szCs w:val="20"/>
              </w:rPr>
            </w:pPr>
            <w:r>
              <w:rPr>
                <w:sz w:val="20"/>
                <w:szCs w:val="20"/>
              </w:rPr>
              <w:t>1=Control by motor axis</w:t>
            </w:r>
          </w:p>
          <w:p w14:paraId="01DFB97E" w14:textId="77777777" w:rsidR="00844B5A" w:rsidRDefault="00844B5A" w:rsidP="00824EF9">
            <w:pPr>
              <w:rPr>
                <w:sz w:val="20"/>
                <w:szCs w:val="20"/>
              </w:rPr>
            </w:pPr>
            <w:r>
              <w:rPr>
                <w:sz w:val="20"/>
                <w:szCs w:val="20"/>
              </w:rPr>
              <w:t>2=Major axis in direction of cutting, second axis is the cutting angle.</w:t>
            </w:r>
          </w:p>
          <w:p w14:paraId="7EDBBBA2" w14:textId="77777777" w:rsidR="00844B5A" w:rsidRPr="00E652B1" w:rsidRDefault="00844B5A" w:rsidP="00824EF9">
            <w:pPr>
              <w:rPr>
                <w:sz w:val="20"/>
                <w:szCs w:val="20"/>
              </w:rPr>
            </w:pPr>
            <w:r>
              <w:rPr>
                <w:sz w:val="20"/>
                <w:szCs w:val="20"/>
              </w:rPr>
              <w:t>3=Major axis in direction of jet, second axis is the cutting angle.</w:t>
            </w:r>
          </w:p>
        </w:tc>
      </w:tr>
      <w:tr w:rsidR="00844B5A" w:rsidRPr="00286267" w14:paraId="3D7C69C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50772" w14:textId="77777777" w:rsidR="00844B5A" w:rsidRPr="00286267" w:rsidRDefault="00844B5A" w:rsidP="00824EF9">
            <w:pPr>
              <w:rPr>
                <w:sz w:val="20"/>
                <w:szCs w:val="18"/>
              </w:rPr>
            </w:pPr>
            <w:r w:rsidRPr="00286267">
              <w:rPr>
                <w:sz w:val="20"/>
                <w:szCs w:val="18"/>
              </w:rPr>
              <w:t>$lag</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98B8F9C" w14:textId="77777777" w:rsidR="00844B5A" w:rsidRPr="00286267" w:rsidRDefault="00844B5A" w:rsidP="00824EF9">
            <w:pPr>
              <w:jc w:val="center"/>
              <w:rPr>
                <w:sz w:val="20"/>
                <w:szCs w:val="18"/>
              </w:rPr>
            </w:pPr>
            <w:r w:rsidRPr="00286267">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11C6E" w14:textId="77777777" w:rsidR="00844B5A" w:rsidRPr="00286267" w:rsidRDefault="00844B5A" w:rsidP="00824EF9">
            <w:pPr>
              <w:rPr>
                <w:sz w:val="20"/>
                <w:szCs w:val="18"/>
              </w:rPr>
            </w:pPr>
            <w:r w:rsidRPr="00286267">
              <w:rPr>
                <w:sz w:val="20"/>
                <w:szCs w:val="18"/>
              </w:rPr>
              <w:t>T if Lag angle compensation is activated</w:t>
            </w:r>
            <w:r>
              <w:rPr>
                <w:sz w:val="20"/>
                <w:szCs w:val="18"/>
              </w:rPr>
              <w:t>.</w:t>
            </w:r>
          </w:p>
        </w:tc>
      </w:tr>
      <w:tr w:rsidR="00844B5A" w:rsidRPr="00E652B1" w14:paraId="73A5B49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1B0A8" w14:textId="77777777" w:rsidR="00844B5A" w:rsidRPr="00E652B1" w:rsidRDefault="00844B5A" w:rsidP="00824EF9">
            <w:pPr>
              <w:rPr>
                <w:sz w:val="20"/>
                <w:szCs w:val="20"/>
              </w:rPr>
            </w:pPr>
            <w:r>
              <w:rPr>
                <w:sz w:val="20"/>
                <w:szCs w:val="20"/>
              </w:rPr>
              <w:t>$lowatend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B1308EE" w14:textId="77777777" w:rsidR="00844B5A" w:rsidRPr="00E652B1" w:rsidRDefault="00844B5A" w:rsidP="00824EF9">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A5B84" w14:textId="77777777" w:rsidR="00844B5A" w:rsidRPr="00E652B1" w:rsidRDefault="00844B5A" w:rsidP="00824EF9">
            <w:pPr>
              <w:rPr>
                <w:sz w:val="20"/>
                <w:szCs w:val="20"/>
              </w:rPr>
            </w:pPr>
            <w:r>
              <w:rPr>
                <w:sz w:val="20"/>
                <w:szCs w:val="20"/>
              </w:rPr>
              <w:t>This variable is T if the first cut should start with Low pressure. It's normally used to set the pressure to low at the end of the program. Good when running the same program over and over again.</w:t>
            </w:r>
          </w:p>
        </w:tc>
      </w:tr>
      <w:tr w:rsidR="00844B5A" w:rsidRPr="00265B45" w14:paraId="7BECA322"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0EC6D3" w14:textId="77777777" w:rsidR="00844B5A" w:rsidRDefault="00844B5A" w:rsidP="00824EF9">
            <w:pPr>
              <w:rPr>
                <w:sz w:val="20"/>
                <w:szCs w:val="20"/>
              </w:rPr>
            </w:pPr>
            <w:r>
              <w:rPr>
                <w:sz w:val="20"/>
                <w:szCs w:val="20"/>
              </w:rPr>
              <w:t>$lowbar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CEE53C2"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021C6" w14:textId="77777777" w:rsidR="00844B5A" w:rsidRDefault="00844B5A" w:rsidP="00824EF9">
            <w:pPr>
              <w:rPr>
                <w:sz w:val="20"/>
                <w:szCs w:val="20"/>
              </w:rPr>
            </w:pPr>
            <w:r>
              <w:rPr>
                <w:sz w:val="20"/>
                <w:szCs w:val="20"/>
              </w:rPr>
              <w:t>The lowest bar of $markbar, $piercbar and $cutbar in AWJ-cutting (for machine that only support two different pressures) (*)</w:t>
            </w:r>
          </w:p>
        </w:tc>
      </w:tr>
      <w:tr w:rsidR="00844B5A" w:rsidRPr="00265B45" w14:paraId="49267E0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B5972" w14:textId="77777777" w:rsidR="00844B5A" w:rsidRPr="00AB477A" w:rsidRDefault="00844B5A" w:rsidP="00824EF9">
            <w:pPr>
              <w:rPr>
                <w:sz w:val="20"/>
                <w:szCs w:val="20"/>
              </w:rPr>
            </w:pPr>
            <w:r w:rsidRPr="00AB477A">
              <w:rPr>
                <w:sz w:val="20"/>
                <w:szCs w:val="20"/>
              </w:rPr>
              <w:t>$lowflow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FE33B43" w14:textId="77777777" w:rsidR="00844B5A" w:rsidRPr="00AB477A" w:rsidRDefault="00844B5A" w:rsidP="00824EF9">
            <w:pPr>
              <w:jc w:val="center"/>
              <w:rPr>
                <w:sz w:val="20"/>
                <w:szCs w:val="20"/>
              </w:rPr>
            </w:pPr>
            <w:r w:rsidRPr="00AB477A">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552CF" w14:textId="77777777" w:rsidR="00844B5A" w:rsidRPr="00AB477A" w:rsidRDefault="00844B5A" w:rsidP="00824EF9">
            <w:pPr>
              <w:rPr>
                <w:sz w:val="20"/>
                <w:szCs w:val="20"/>
              </w:rPr>
            </w:pPr>
            <w:r w:rsidRPr="00AB477A">
              <w:rPr>
                <w:sz w:val="20"/>
                <w:szCs w:val="20"/>
              </w:rPr>
              <w:t>The lowest amount of abrasive used on this job. (For machines that only support two different levels of abrasive)</w:t>
            </w:r>
            <w:r>
              <w:rPr>
                <w:sz w:val="20"/>
                <w:szCs w:val="20"/>
              </w:rPr>
              <w:t>.</w:t>
            </w:r>
          </w:p>
        </w:tc>
      </w:tr>
      <w:tr w:rsidR="00844B5A" w:rsidRPr="00265B45" w14:paraId="2084701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DC089" w14:textId="77777777" w:rsidR="00844B5A" w:rsidRDefault="00844B5A" w:rsidP="00824EF9">
            <w:pPr>
              <w:rPr>
                <w:sz w:val="20"/>
                <w:szCs w:val="20"/>
              </w:rPr>
            </w:pPr>
            <w:r>
              <w:rPr>
                <w:sz w:val="20"/>
                <w:szCs w:val="20"/>
              </w:rPr>
              <w:t>$machine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E903A7C"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208468" w14:textId="77777777" w:rsidR="00844B5A" w:rsidRDefault="00844B5A" w:rsidP="00824EF9">
            <w:pPr>
              <w:rPr>
                <w:sz w:val="20"/>
                <w:szCs w:val="20"/>
              </w:rPr>
            </w:pPr>
            <w:r>
              <w:rPr>
                <w:sz w:val="20"/>
                <w:szCs w:val="20"/>
              </w:rPr>
              <w:t>This is the name of the Machine Setup</w:t>
            </w:r>
          </w:p>
        </w:tc>
      </w:tr>
      <w:tr w:rsidR="00844B5A" w:rsidRPr="00265B45" w14:paraId="682A43C2"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BC6F8" w14:textId="77777777" w:rsidR="00844B5A" w:rsidRDefault="00844B5A" w:rsidP="00824EF9">
            <w:pPr>
              <w:rPr>
                <w:sz w:val="20"/>
                <w:szCs w:val="20"/>
              </w:rPr>
            </w:pPr>
            <w:r>
              <w:rPr>
                <w:sz w:val="20"/>
                <w:szCs w:val="20"/>
              </w:rPr>
              <w:t>$machinetype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B9CD191"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0675E" w14:textId="77777777" w:rsidR="00844B5A" w:rsidRDefault="00844B5A" w:rsidP="00824EF9">
            <w:pPr>
              <w:rPr>
                <w:sz w:val="20"/>
                <w:szCs w:val="20"/>
              </w:rPr>
            </w:pPr>
            <w:r>
              <w:rPr>
                <w:sz w:val="20"/>
                <w:szCs w:val="20"/>
              </w:rPr>
              <w:t>0=AWJ, 1=Pure water, 2=Plasma, 3=Oxyfuel, 5=Laser.</w:t>
            </w:r>
          </w:p>
        </w:tc>
      </w:tr>
      <w:tr w:rsidR="00844B5A" w14:paraId="44DF95D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655AC" w14:textId="77777777" w:rsidR="00844B5A" w:rsidRDefault="00844B5A" w:rsidP="00824EF9">
            <w:pPr>
              <w:rPr>
                <w:sz w:val="20"/>
                <w:szCs w:val="20"/>
              </w:rPr>
            </w:pPr>
            <w:r>
              <w:rPr>
                <w:sz w:val="20"/>
                <w:szCs w:val="20"/>
              </w:rPr>
              <w:lastRenderedPageBreak/>
              <w:t>$markbar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C18C6A"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48BAF" w14:textId="77777777" w:rsidR="00844B5A" w:rsidRDefault="00844B5A" w:rsidP="00824EF9">
            <w:pPr>
              <w:rPr>
                <w:sz w:val="20"/>
                <w:szCs w:val="20"/>
              </w:rPr>
            </w:pPr>
            <w:r>
              <w:rPr>
                <w:sz w:val="20"/>
                <w:szCs w:val="20"/>
              </w:rPr>
              <w:t>Pressure for markings in AWJ-cutting(*)</w:t>
            </w:r>
          </w:p>
        </w:tc>
      </w:tr>
      <w:tr w:rsidR="00844B5A" w:rsidRPr="000F533D" w14:paraId="2A46F891"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4F83B" w14:textId="77777777" w:rsidR="00844B5A" w:rsidRPr="000F533D" w:rsidRDefault="00844B5A" w:rsidP="00824EF9">
            <w:pPr>
              <w:rPr>
                <w:sz w:val="20"/>
                <w:szCs w:val="20"/>
              </w:rPr>
            </w:pPr>
            <w:r w:rsidRPr="000F533D">
              <w:rPr>
                <w:sz w:val="20"/>
                <w:szCs w:val="20"/>
              </w:rPr>
              <w:t>$markbytype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833CB13" w14:textId="77777777" w:rsidR="00844B5A" w:rsidRPr="000F533D"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25100" w14:textId="77777777" w:rsidR="00844B5A" w:rsidRPr="003E670E" w:rsidRDefault="00844B5A" w:rsidP="00824EF9">
            <w:pPr>
              <w:rPr>
                <w:sz w:val="20"/>
                <w:szCs w:val="20"/>
              </w:rPr>
            </w:pPr>
            <w:r>
              <w:rPr>
                <w:sz w:val="20"/>
                <w:szCs w:val="20"/>
              </w:rPr>
              <w:t>0=Sheetwis</w:t>
            </w:r>
            <w:r w:rsidRPr="003E670E">
              <w:rPr>
                <w:sz w:val="20"/>
                <w:szCs w:val="20"/>
              </w:rPr>
              <w:t xml:space="preserve">e </w:t>
            </w:r>
            <w:r>
              <w:rPr>
                <w:sz w:val="20"/>
                <w:szCs w:val="20"/>
              </w:rPr>
              <w:t>marking</w:t>
            </w:r>
            <w:r w:rsidRPr="003E670E">
              <w:rPr>
                <w:sz w:val="20"/>
                <w:szCs w:val="20"/>
              </w:rPr>
              <w:t>.</w:t>
            </w:r>
          </w:p>
          <w:p w14:paraId="71EA3035" w14:textId="77777777" w:rsidR="00844B5A" w:rsidRPr="003E670E" w:rsidRDefault="00844B5A" w:rsidP="00824EF9">
            <w:pPr>
              <w:rPr>
                <w:sz w:val="20"/>
                <w:szCs w:val="20"/>
              </w:rPr>
            </w:pPr>
            <w:r>
              <w:rPr>
                <w:sz w:val="20"/>
                <w:szCs w:val="20"/>
              </w:rPr>
              <w:t>1=Toolwise marking</w:t>
            </w:r>
            <w:r w:rsidRPr="003E670E">
              <w:rPr>
                <w:sz w:val="20"/>
                <w:szCs w:val="20"/>
              </w:rPr>
              <w:t>.</w:t>
            </w:r>
          </w:p>
          <w:p w14:paraId="40485ED6" w14:textId="77777777" w:rsidR="00844B5A" w:rsidRPr="003E670E" w:rsidRDefault="00844B5A" w:rsidP="00824EF9">
            <w:pPr>
              <w:rPr>
                <w:sz w:val="20"/>
                <w:szCs w:val="20"/>
              </w:rPr>
            </w:pPr>
            <w:r w:rsidRPr="003E670E">
              <w:rPr>
                <w:sz w:val="20"/>
                <w:szCs w:val="20"/>
              </w:rPr>
              <w:t>2=Partwi</w:t>
            </w:r>
            <w:r>
              <w:rPr>
                <w:sz w:val="20"/>
                <w:szCs w:val="20"/>
              </w:rPr>
              <w:t>s</w:t>
            </w:r>
            <w:r w:rsidRPr="003E670E">
              <w:rPr>
                <w:sz w:val="20"/>
                <w:szCs w:val="20"/>
              </w:rPr>
              <w:t xml:space="preserve">e </w:t>
            </w:r>
            <w:r>
              <w:rPr>
                <w:sz w:val="20"/>
                <w:szCs w:val="20"/>
              </w:rPr>
              <w:t>marking</w:t>
            </w:r>
            <w:r w:rsidRPr="003E670E">
              <w:rPr>
                <w:sz w:val="20"/>
                <w:szCs w:val="20"/>
              </w:rPr>
              <w:t>.</w:t>
            </w:r>
          </w:p>
          <w:p w14:paraId="336AFBB4" w14:textId="77777777" w:rsidR="00844B5A" w:rsidRPr="000F533D" w:rsidRDefault="00844B5A" w:rsidP="00824EF9">
            <w:pPr>
              <w:rPr>
                <w:sz w:val="20"/>
                <w:szCs w:val="20"/>
              </w:rPr>
            </w:pPr>
            <w:r w:rsidRPr="003E670E">
              <w:rPr>
                <w:sz w:val="20"/>
                <w:szCs w:val="20"/>
              </w:rPr>
              <w:t>3=No optimi</w:t>
            </w:r>
            <w:r>
              <w:rPr>
                <w:sz w:val="20"/>
                <w:szCs w:val="20"/>
              </w:rPr>
              <w:t>zing</w:t>
            </w:r>
            <w:r w:rsidRPr="003E670E">
              <w:rPr>
                <w:sz w:val="20"/>
                <w:szCs w:val="20"/>
              </w:rPr>
              <w:t xml:space="preserve">, the </w:t>
            </w:r>
            <w:r>
              <w:rPr>
                <w:sz w:val="20"/>
                <w:szCs w:val="20"/>
              </w:rPr>
              <w:t>marking will be done in the order of the programmed toolpath</w:t>
            </w:r>
            <w:r w:rsidRPr="003E670E">
              <w:rPr>
                <w:sz w:val="20"/>
                <w:szCs w:val="20"/>
              </w:rPr>
              <w:t>.</w:t>
            </w:r>
          </w:p>
        </w:tc>
      </w:tr>
      <w:tr w:rsidR="00844B5A" w14:paraId="4C06574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BA93C9" w14:textId="77777777" w:rsidR="00844B5A" w:rsidRPr="00F649A5" w:rsidRDefault="00844B5A" w:rsidP="00824EF9">
            <w:pPr>
              <w:rPr>
                <w:sz w:val="20"/>
                <w:szCs w:val="20"/>
              </w:rPr>
            </w:pPr>
            <w:r w:rsidRPr="00F649A5">
              <w:rPr>
                <w:sz w:val="20"/>
                <w:szCs w:val="20"/>
              </w:rPr>
              <w:t>$markflow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3C4804E" w14:textId="77777777" w:rsidR="00844B5A" w:rsidRPr="00F649A5" w:rsidRDefault="00844B5A" w:rsidP="00824EF9">
            <w:pPr>
              <w:jc w:val="center"/>
              <w:rPr>
                <w:sz w:val="20"/>
                <w:szCs w:val="20"/>
              </w:rPr>
            </w:pPr>
            <w:r w:rsidRPr="00F649A5">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AF499" w14:textId="77777777" w:rsidR="00844B5A" w:rsidRPr="00F649A5" w:rsidRDefault="00844B5A" w:rsidP="00824EF9">
            <w:pPr>
              <w:rPr>
                <w:sz w:val="20"/>
                <w:szCs w:val="20"/>
              </w:rPr>
            </w:pPr>
            <w:r w:rsidRPr="00F649A5">
              <w:rPr>
                <w:sz w:val="20"/>
                <w:szCs w:val="20"/>
              </w:rPr>
              <w:t>Amount of abrasive for marking</w:t>
            </w:r>
            <w:r>
              <w:rPr>
                <w:sz w:val="20"/>
                <w:szCs w:val="20"/>
              </w:rPr>
              <w:t xml:space="preserve"> in gram/min.</w:t>
            </w:r>
          </w:p>
        </w:tc>
      </w:tr>
      <w:tr w:rsidR="00844B5A" w:rsidRPr="00265B45" w14:paraId="1348279D"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EA2B2" w14:textId="77777777" w:rsidR="00844B5A" w:rsidRPr="00F05250" w:rsidRDefault="00844B5A" w:rsidP="00824EF9">
            <w:pPr>
              <w:rPr>
                <w:sz w:val="20"/>
                <w:szCs w:val="20"/>
              </w:rPr>
            </w:pPr>
            <w:r w:rsidRPr="00F05250">
              <w:rPr>
                <w:sz w:val="20"/>
                <w:szCs w:val="20"/>
              </w:rPr>
              <w:t>$markupz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C45C16" w14:textId="77777777" w:rsidR="00844B5A" w:rsidRPr="00F05250" w:rsidRDefault="00844B5A" w:rsidP="00824EF9">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0D6E2A" w14:textId="77777777" w:rsidR="00844B5A" w:rsidRPr="00F05250" w:rsidRDefault="00844B5A" w:rsidP="00824EF9">
            <w:pPr>
              <w:rPr>
                <w:rFonts w:cs="Tahoma"/>
                <w:sz w:val="20"/>
                <w:szCs w:val="20"/>
              </w:rPr>
            </w:pPr>
            <w:r w:rsidRPr="00F05250">
              <w:rPr>
                <w:rFonts w:cs="Tahoma"/>
                <w:sz w:val="20"/>
                <w:szCs w:val="20"/>
              </w:rPr>
              <w:t>The value for the lift height between markings</w:t>
            </w:r>
            <w:r>
              <w:rPr>
                <w:rFonts w:cs="Tahoma"/>
                <w:sz w:val="20"/>
                <w:szCs w:val="20"/>
              </w:rPr>
              <w:t xml:space="preserve"> (checking what's possible).</w:t>
            </w:r>
          </w:p>
        </w:tc>
      </w:tr>
      <w:tr w:rsidR="00844B5A" w:rsidRPr="00BE2FF1" w14:paraId="023E9C2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46A4E" w14:textId="77777777" w:rsidR="00844B5A" w:rsidRPr="00BE2FF1" w:rsidRDefault="00844B5A" w:rsidP="00824EF9">
            <w:pPr>
              <w:rPr>
                <w:sz w:val="20"/>
                <w:szCs w:val="20"/>
              </w:rPr>
            </w:pPr>
            <w:r>
              <w:rPr>
                <w:sz w:val="20"/>
                <w:szCs w:val="20"/>
              </w:rPr>
              <w:t>$maxbar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A0F1BFC" w14:textId="77777777" w:rsidR="00844B5A" w:rsidRPr="00BE2FF1"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170BC" w14:textId="77777777" w:rsidR="00844B5A" w:rsidRPr="00BE2FF1" w:rsidRDefault="00844B5A" w:rsidP="00824EF9">
            <w:pPr>
              <w:rPr>
                <w:rFonts w:cs="Tahoma"/>
                <w:sz w:val="20"/>
                <w:szCs w:val="20"/>
              </w:rPr>
            </w:pPr>
            <w:r>
              <w:rPr>
                <w:rFonts w:cs="Tahoma"/>
                <w:sz w:val="20"/>
                <w:szCs w:val="20"/>
              </w:rPr>
              <w:t>Maximum possible pressure.</w:t>
            </w:r>
          </w:p>
        </w:tc>
      </w:tr>
      <w:tr w:rsidR="00844B5A" w:rsidRPr="00265B45" w14:paraId="561DA18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8BB43" w14:textId="77777777" w:rsidR="00844B5A" w:rsidRPr="004B020E" w:rsidRDefault="00844B5A" w:rsidP="00824EF9">
            <w:pPr>
              <w:rPr>
                <w:sz w:val="20"/>
                <w:szCs w:val="20"/>
              </w:rPr>
            </w:pPr>
            <w:r w:rsidRPr="004B020E">
              <w:rPr>
                <w:sz w:val="20"/>
                <w:szCs w:val="20"/>
              </w:rPr>
              <w:t>$maxslope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34DD4B" w14:textId="77777777" w:rsidR="00844B5A" w:rsidRPr="004B020E" w:rsidRDefault="00844B5A" w:rsidP="00824EF9">
            <w:pPr>
              <w:jc w:val="center"/>
              <w:rPr>
                <w:sz w:val="20"/>
                <w:szCs w:val="20"/>
              </w:rPr>
            </w:pPr>
            <w:r w:rsidRPr="004B020E">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A82EE" w14:textId="77777777" w:rsidR="00844B5A" w:rsidRPr="004B020E" w:rsidRDefault="00844B5A" w:rsidP="00824EF9">
            <w:pPr>
              <w:rPr>
                <w:sz w:val="20"/>
                <w:szCs w:val="20"/>
              </w:rPr>
            </w:pPr>
            <w:r w:rsidRPr="004B020E">
              <w:rPr>
                <w:sz w:val="20"/>
                <w:szCs w:val="20"/>
              </w:rPr>
              <w:t xml:space="preserve">Maximum cutting angle that will be used on entire job. Note! This variable has another meaning in the Piercing function. The value is </w:t>
            </w:r>
            <w:r>
              <w:rPr>
                <w:sz w:val="20"/>
                <w:szCs w:val="20"/>
              </w:rPr>
              <w:t>not negative and in degree</w:t>
            </w:r>
            <w:r w:rsidRPr="004B020E">
              <w:rPr>
                <w:sz w:val="20"/>
                <w:szCs w:val="20"/>
              </w:rPr>
              <w:t>.</w:t>
            </w:r>
          </w:p>
        </w:tc>
      </w:tr>
      <w:tr w:rsidR="00844B5A" w:rsidRPr="00265B45" w14:paraId="1D0A98D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CA934E" w14:textId="77777777" w:rsidR="00844B5A" w:rsidRPr="00BE3811" w:rsidRDefault="00844B5A" w:rsidP="00824EF9">
            <w:pPr>
              <w:rPr>
                <w:sz w:val="20"/>
                <w:szCs w:val="20"/>
              </w:rPr>
            </w:pPr>
            <w:r w:rsidRPr="00BE3811">
              <w:rPr>
                <w:sz w:val="20"/>
                <w:szCs w:val="20"/>
              </w:rPr>
              <w:t>$maxspeed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B81FA50" w14:textId="77777777" w:rsidR="00844B5A" w:rsidRPr="00BE3811" w:rsidRDefault="00844B5A" w:rsidP="00824EF9">
            <w:pPr>
              <w:jc w:val="center"/>
              <w:rPr>
                <w:sz w:val="20"/>
                <w:szCs w:val="20"/>
              </w:rPr>
            </w:pPr>
            <w:r w:rsidRPr="00BE3811">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6CCD3E" w14:textId="77777777" w:rsidR="00844B5A" w:rsidRPr="00BE3811" w:rsidRDefault="00844B5A" w:rsidP="00824EF9">
            <w:pPr>
              <w:rPr>
                <w:sz w:val="20"/>
                <w:szCs w:val="20"/>
              </w:rPr>
            </w:pPr>
            <w:r w:rsidRPr="00BE3811">
              <w:rPr>
                <w:sz w:val="20"/>
                <w:szCs w:val="20"/>
              </w:rPr>
              <w:t>Maximum speed used in the program</w:t>
            </w:r>
          </w:p>
        </w:tc>
      </w:tr>
      <w:tr w:rsidR="00844B5A" w:rsidRPr="00E12B24" w14:paraId="1FBCB87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75238" w14:textId="77777777" w:rsidR="00844B5A" w:rsidRPr="00E12B24" w:rsidRDefault="00844B5A" w:rsidP="00824EF9">
            <w:pPr>
              <w:rPr>
                <w:sz w:val="20"/>
                <w:szCs w:val="20"/>
              </w:rPr>
            </w:pPr>
            <w:r w:rsidRPr="00E12B24">
              <w:rPr>
                <w:sz w:val="20"/>
                <w:szCs w:val="20"/>
              </w:rPr>
              <w:t>$maxtilt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A39F274" w14:textId="77777777" w:rsidR="00844B5A" w:rsidRPr="00E12B24" w:rsidRDefault="00844B5A" w:rsidP="00824EF9">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72A3F" w14:textId="77777777" w:rsidR="00844B5A" w:rsidRPr="00E12B24" w:rsidRDefault="00844B5A" w:rsidP="00824EF9">
            <w:pPr>
              <w:rPr>
                <w:sz w:val="20"/>
                <w:szCs w:val="20"/>
              </w:rPr>
            </w:pPr>
            <w:r>
              <w:rPr>
                <w:sz w:val="20"/>
                <w:szCs w:val="20"/>
              </w:rPr>
              <w:t>Maximum tilting angle for the 5-axis cutting head. If No 5-axis head is configured then this value is 0. The value is in degree.</w:t>
            </w:r>
          </w:p>
        </w:tc>
      </w:tr>
      <w:tr w:rsidR="00844B5A" w:rsidRPr="00265B45" w14:paraId="6C59A83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E41CB" w14:textId="77777777" w:rsidR="00844B5A" w:rsidRPr="00B50CD8" w:rsidRDefault="00844B5A" w:rsidP="00824EF9">
            <w:pPr>
              <w:rPr>
                <w:sz w:val="20"/>
                <w:szCs w:val="20"/>
              </w:rPr>
            </w:pPr>
            <w:r w:rsidRPr="00B50CD8">
              <w:rPr>
                <w:sz w:val="20"/>
                <w:szCs w:val="20"/>
              </w:rPr>
              <w:t>$maxtools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62ECCEF" w14:textId="77777777" w:rsidR="00844B5A" w:rsidRPr="00B50CD8" w:rsidRDefault="00844B5A" w:rsidP="00824EF9">
            <w:pPr>
              <w:jc w:val="center"/>
              <w:rPr>
                <w:sz w:val="20"/>
                <w:szCs w:val="20"/>
              </w:rPr>
            </w:pPr>
            <w:r w:rsidRPr="00B50CD8">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8AB89" w14:textId="77777777" w:rsidR="00844B5A" w:rsidRPr="00B50CD8" w:rsidRDefault="00844B5A" w:rsidP="00824EF9">
            <w:pPr>
              <w:rPr>
                <w:sz w:val="20"/>
                <w:szCs w:val="20"/>
              </w:rPr>
            </w:pPr>
            <w:r>
              <w:rPr>
                <w:sz w:val="20"/>
                <w:szCs w:val="20"/>
              </w:rPr>
              <w:t>Number of cutting tools</w:t>
            </w:r>
          </w:p>
        </w:tc>
      </w:tr>
      <w:tr w:rsidR="00844B5A" w14:paraId="3A48862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984DEE" w14:textId="77777777" w:rsidR="00844B5A" w:rsidRPr="007C4F23" w:rsidRDefault="00844B5A" w:rsidP="00824EF9">
            <w:pPr>
              <w:rPr>
                <w:sz w:val="20"/>
                <w:szCs w:val="20"/>
              </w:rPr>
            </w:pPr>
            <w:r w:rsidRPr="007C4F23">
              <w:rPr>
                <w:sz w:val="20"/>
                <w:szCs w:val="20"/>
              </w:rPr>
              <w:t>$medium</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BF28398" w14:textId="77777777" w:rsidR="00844B5A" w:rsidRPr="007C4F23" w:rsidRDefault="00844B5A" w:rsidP="00824EF9">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F39C9" w14:textId="77777777" w:rsidR="00844B5A" w:rsidRPr="007C4F23" w:rsidRDefault="00844B5A" w:rsidP="00824EF9">
            <w:pPr>
              <w:rPr>
                <w:sz w:val="20"/>
                <w:szCs w:val="20"/>
              </w:rPr>
            </w:pPr>
            <w:r w:rsidRPr="007C4F23">
              <w:rPr>
                <w:sz w:val="20"/>
                <w:szCs w:val="20"/>
              </w:rPr>
              <w:t>Cutting speed for straight cut in medium quality</w:t>
            </w:r>
            <w:r>
              <w:rPr>
                <w:sz w:val="20"/>
                <w:szCs w:val="20"/>
              </w:rPr>
              <w:t xml:space="preserve"> (see also $xrough, $rough, $fine and $xfine).</w:t>
            </w:r>
          </w:p>
        </w:tc>
      </w:tr>
      <w:tr w:rsidR="003C1254" w14:paraId="051100D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4265B" w14:textId="33044A32" w:rsidR="003C1254" w:rsidRPr="003C1254" w:rsidRDefault="003C1254" w:rsidP="00824EF9">
            <w:pPr>
              <w:rPr>
                <w:sz w:val="20"/>
                <w:szCs w:val="18"/>
              </w:rPr>
            </w:pPr>
            <w:r w:rsidRPr="003C1254">
              <w:rPr>
                <w:sz w:val="20"/>
                <w:szCs w:val="18"/>
              </w:rPr>
              <w:t>$maxpartid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A00340C" w14:textId="510E22D5" w:rsidR="003C1254" w:rsidRPr="003C1254" w:rsidRDefault="003C1254" w:rsidP="00824EF9">
            <w:pPr>
              <w:jc w:val="center"/>
              <w:rPr>
                <w:sz w:val="20"/>
                <w:szCs w:val="18"/>
              </w:rPr>
            </w:pPr>
            <w:r w:rsidRPr="003C1254">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972AB" w14:textId="6AA62994" w:rsidR="003C1254" w:rsidRPr="003C1254" w:rsidRDefault="003C1254" w:rsidP="00824EF9">
            <w:pPr>
              <w:rPr>
                <w:sz w:val="20"/>
                <w:szCs w:val="18"/>
              </w:rPr>
            </w:pPr>
            <w:r>
              <w:rPr>
                <w:sz w:val="20"/>
                <w:szCs w:val="18"/>
              </w:rPr>
              <w:t>Number of unique parts on the cutorder.</w:t>
            </w:r>
          </w:p>
        </w:tc>
      </w:tr>
      <w:tr w:rsidR="003C1254" w14:paraId="030D4C83"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00958" w14:textId="5613BA17" w:rsidR="003C1254" w:rsidRPr="003C1254" w:rsidRDefault="003C1254" w:rsidP="00824EF9">
            <w:pPr>
              <w:rPr>
                <w:sz w:val="20"/>
                <w:szCs w:val="18"/>
              </w:rPr>
            </w:pPr>
            <w:r w:rsidRPr="003C1254">
              <w:rPr>
                <w:sz w:val="20"/>
                <w:szCs w:val="18"/>
              </w:rPr>
              <w:t>$maxpathid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AF33182" w14:textId="47432451" w:rsidR="003C1254" w:rsidRPr="003C1254" w:rsidRDefault="003C1254" w:rsidP="00824EF9">
            <w:pPr>
              <w:jc w:val="center"/>
              <w:rPr>
                <w:sz w:val="20"/>
                <w:szCs w:val="18"/>
              </w:rPr>
            </w:pPr>
            <w:r w:rsidRPr="003C1254">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F1172" w14:textId="7DE92C50" w:rsidR="003C1254" w:rsidRPr="003C1254" w:rsidRDefault="003C1254" w:rsidP="00824EF9">
            <w:pPr>
              <w:rPr>
                <w:sz w:val="20"/>
                <w:szCs w:val="18"/>
              </w:rPr>
            </w:pPr>
            <w:r>
              <w:rPr>
                <w:sz w:val="20"/>
                <w:szCs w:val="18"/>
              </w:rPr>
              <w:t>Number of unique toolpath on the cutorder.</w:t>
            </w:r>
          </w:p>
        </w:tc>
      </w:tr>
      <w:tr w:rsidR="003C1254" w14:paraId="70A196B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318E5" w14:textId="423D55FE" w:rsidR="003C1254" w:rsidRPr="003C1254" w:rsidRDefault="003C1254" w:rsidP="00824EF9">
            <w:pPr>
              <w:rPr>
                <w:sz w:val="20"/>
                <w:szCs w:val="18"/>
              </w:rPr>
            </w:pPr>
            <w:r w:rsidRPr="003C1254">
              <w:rPr>
                <w:sz w:val="20"/>
                <w:szCs w:val="18"/>
              </w:rPr>
              <w:t>$maxsortid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CBEFCBA" w14:textId="636E18A3" w:rsidR="003C1254" w:rsidRPr="003C1254" w:rsidRDefault="003C1254" w:rsidP="00824EF9">
            <w:pPr>
              <w:jc w:val="center"/>
              <w:rPr>
                <w:sz w:val="20"/>
                <w:szCs w:val="18"/>
              </w:rPr>
            </w:pPr>
            <w:r w:rsidRPr="003C1254">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26F37" w14:textId="7555FC09" w:rsidR="003C1254" w:rsidRPr="003C1254" w:rsidRDefault="003C1254" w:rsidP="00824EF9">
            <w:pPr>
              <w:rPr>
                <w:sz w:val="20"/>
                <w:szCs w:val="18"/>
              </w:rPr>
            </w:pPr>
            <w:r>
              <w:rPr>
                <w:sz w:val="20"/>
                <w:szCs w:val="18"/>
              </w:rPr>
              <w:t>Number of parts on the cutorder.</w:t>
            </w:r>
          </w:p>
        </w:tc>
      </w:tr>
      <w:tr w:rsidR="00844B5A" w:rsidRPr="00265B45" w14:paraId="4290DE4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4F2724" w14:textId="77777777" w:rsidR="00844B5A" w:rsidRDefault="00844B5A" w:rsidP="00824EF9">
            <w:pPr>
              <w:rPr>
                <w:sz w:val="20"/>
                <w:szCs w:val="20"/>
              </w:rPr>
            </w:pPr>
            <w:r>
              <w:rPr>
                <w:sz w:val="20"/>
                <w:szCs w:val="20"/>
              </w:rPr>
              <w:t>$metric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69D578F" w14:textId="77777777" w:rsidR="00844B5A" w:rsidRDefault="00844B5A" w:rsidP="00824EF9">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34EDBB" w14:textId="77777777" w:rsidR="00844B5A" w:rsidRDefault="00844B5A" w:rsidP="00824EF9">
            <w:pPr>
              <w:rPr>
                <w:sz w:val="20"/>
                <w:szCs w:val="20"/>
              </w:rPr>
            </w:pPr>
            <w:r>
              <w:rPr>
                <w:sz w:val="20"/>
                <w:szCs w:val="20"/>
              </w:rPr>
              <w:t>T on Metrical units and nil if Imperial mode (inches)</w:t>
            </w:r>
          </w:p>
        </w:tc>
      </w:tr>
      <w:tr w:rsidR="00844B5A" w:rsidRPr="00BE2FF1" w14:paraId="2E1D41B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B0362" w14:textId="77777777" w:rsidR="00844B5A" w:rsidRPr="00BE2FF1" w:rsidRDefault="00844B5A" w:rsidP="00824EF9">
            <w:pPr>
              <w:rPr>
                <w:sz w:val="20"/>
                <w:szCs w:val="20"/>
              </w:rPr>
            </w:pPr>
            <w:r>
              <w:rPr>
                <w:sz w:val="20"/>
                <w:szCs w:val="20"/>
              </w:rPr>
              <w:t>$minbar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DADA10B" w14:textId="77777777" w:rsidR="00844B5A" w:rsidRPr="00BE2FF1"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07DFB1" w14:textId="77777777" w:rsidR="00844B5A" w:rsidRPr="00BE2FF1" w:rsidRDefault="00844B5A" w:rsidP="00824EF9">
            <w:pPr>
              <w:rPr>
                <w:sz w:val="20"/>
                <w:szCs w:val="20"/>
              </w:rPr>
            </w:pPr>
            <w:r>
              <w:rPr>
                <w:sz w:val="20"/>
                <w:szCs w:val="20"/>
              </w:rPr>
              <w:t>Minimum possible pressure.</w:t>
            </w:r>
          </w:p>
        </w:tc>
      </w:tr>
      <w:tr w:rsidR="00844B5A" w:rsidRPr="00265B45" w14:paraId="637E848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6F276E" w14:textId="77777777" w:rsidR="00844B5A" w:rsidRPr="00BE3811" w:rsidRDefault="00844B5A" w:rsidP="00824EF9">
            <w:pPr>
              <w:rPr>
                <w:sz w:val="20"/>
                <w:szCs w:val="20"/>
              </w:rPr>
            </w:pPr>
            <w:r w:rsidRPr="00BE3811">
              <w:rPr>
                <w:sz w:val="20"/>
                <w:szCs w:val="20"/>
              </w:rPr>
              <w:t>$minspeed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487CE7" w14:textId="77777777" w:rsidR="00844B5A" w:rsidRPr="00BE3811" w:rsidRDefault="00844B5A" w:rsidP="00824EF9">
            <w:pPr>
              <w:jc w:val="center"/>
              <w:rPr>
                <w:sz w:val="20"/>
                <w:szCs w:val="20"/>
              </w:rPr>
            </w:pPr>
            <w:r w:rsidRPr="00BE3811">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EC90DE" w14:textId="77777777" w:rsidR="00844B5A" w:rsidRPr="00BE3811" w:rsidRDefault="00844B5A" w:rsidP="00824EF9">
            <w:pPr>
              <w:rPr>
                <w:sz w:val="20"/>
                <w:szCs w:val="20"/>
              </w:rPr>
            </w:pPr>
            <w:r w:rsidRPr="00BE3811">
              <w:rPr>
                <w:sz w:val="20"/>
                <w:szCs w:val="20"/>
              </w:rPr>
              <w:t>Minimum speed used by the program</w:t>
            </w:r>
          </w:p>
        </w:tc>
      </w:tr>
      <w:tr w:rsidR="00844B5A" w:rsidRPr="00265B45" w14:paraId="1BD8243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E9D10" w14:textId="77777777" w:rsidR="00844B5A" w:rsidRDefault="00844B5A" w:rsidP="00824EF9">
            <w:pPr>
              <w:rPr>
                <w:sz w:val="20"/>
                <w:szCs w:val="20"/>
              </w:rPr>
            </w:pPr>
            <w:r>
              <w:rPr>
                <w:sz w:val="20"/>
                <w:szCs w:val="20"/>
              </w:rPr>
              <w:t>$name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0CC31DF"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227A8" w14:textId="77777777" w:rsidR="00844B5A" w:rsidRDefault="00844B5A" w:rsidP="00824EF9">
            <w:pPr>
              <w:rPr>
                <w:sz w:val="20"/>
                <w:szCs w:val="20"/>
              </w:rPr>
            </w:pPr>
            <w:r>
              <w:rPr>
                <w:sz w:val="20"/>
                <w:szCs w:val="20"/>
              </w:rPr>
              <w:t>The name of the CNC-file.</w:t>
            </w:r>
          </w:p>
        </w:tc>
      </w:tr>
      <w:tr w:rsidR="00844B5A" w:rsidRPr="00265B45" w14:paraId="34ECA1C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2E138" w14:textId="77777777" w:rsidR="00844B5A" w:rsidRPr="005256AB" w:rsidRDefault="00844B5A" w:rsidP="00824EF9">
            <w:pPr>
              <w:rPr>
                <w:sz w:val="20"/>
                <w:szCs w:val="20"/>
              </w:rPr>
            </w:pPr>
            <w:r w:rsidRPr="005256AB">
              <w:rPr>
                <w:sz w:val="20"/>
                <w:szCs w:val="20"/>
              </w:rPr>
              <w:t>$nlines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9B70FDC" w14:textId="77777777" w:rsidR="00844B5A" w:rsidRPr="005256AB" w:rsidRDefault="00844B5A" w:rsidP="00824EF9">
            <w:pPr>
              <w:jc w:val="center"/>
              <w:rPr>
                <w:sz w:val="20"/>
                <w:szCs w:val="20"/>
              </w:rPr>
            </w:pPr>
            <w:r w:rsidRPr="005256AB">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8680C" w14:textId="77777777" w:rsidR="00844B5A" w:rsidRPr="005256AB" w:rsidRDefault="00844B5A" w:rsidP="00824EF9">
            <w:pPr>
              <w:rPr>
                <w:sz w:val="20"/>
                <w:szCs w:val="20"/>
              </w:rPr>
            </w:pPr>
            <w:r w:rsidRPr="005256AB">
              <w:rPr>
                <w:sz w:val="20"/>
                <w:szCs w:val="20"/>
              </w:rPr>
              <w:t>The variable I T if line number should be used else nil.</w:t>
            </w:r>
          </w:p>
        </w:tc>
      </w:tr>
      <w:tr w:rsidR="00844B5A" w:rsidRPr="00265B45" w14:paraId="7125A92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6134C" w14:textId="77777777" w:rsidR="00844B5A" w:rsidRPr="0028223B" w:rsidRDefault="00844B5A" w:rsidP="00824EF9">
            <w:pPr>
              <w:rPr>
                <w:sz w:val="20"/>
                <w:szCs w:val="20"/>
              </w:rPr>
            </w:pPr>
            <w:r w:rsidRPr="0028223B">
              <w:rPr>
                <w:sz w:val="20"/>
                <w:szCs w:val="20"/>
              </w:rPr>
              <w:t>$orifice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51F2E91" w14:textId="77777777" w:rsidR="00844B5A" w:rsidRPr="0028223B" w:rsidRDefault="00844B5A" w:rsidP="00824EF9">
            <w:pPr>
              <w:jc w:val="center"/>
              <w:rPr>
                <w:sz w:val="20"/>
                <w:szCs w:val="20"/>
              </w:rPr>
            </w:pPr>
            <w:r w:rsidRPr="0028223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4A3025" w14:textId="77777777" w:rsidR="00844B5A" w:rsidRPr="0028223B" w:rsidRDefault="00844B5A" w:rsidP="00824EF9">
            <w:pPr>
              <w:rPr>
                <w:sz w:val="20"/>
                <w:szCs w:val="20"/>
              </w:rPr>
            </w:pPr>
            <w:r w:rsidRPr="0028223B">
              <w:rPr>
                <w:sz w:val="20"/>
                <w:szCs w:val="20"/>
              </w:rPr>
              <w:t>Diameter of the Orifice</w:t>
            </w:r>
          </w:p>
        </w:tc>
      </w:tr>
      <w:tr w:rsidR="00844B5A" w:rsidRPr="00265B45" w14:paraId="743E4C0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6E900" w14:textId="77777777" w:rsidR="00844B5A" w:rsidRPr="00F05250" w:rsidRDefault="00844B5A" w:rsidP="00824EF9">
            <w:pPr>
              <w:rPr>
                <w:sz w:val="20"/>
                <w:szCs w:val="20"/>
              </w:rPr>
            </w:pPr>
            <w:r w:rsidRPr="00F05250">
              <w:rPr>
                <w:sz w:val="20"/>
                <w:szCs w:val="20"/>
              </w:rPr>
              <w:t>$partupz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BB588E1" w14:textId="77777777" w:rsidR="00844B5A" w:rsidRPr="00F05250" w:rsidRDefault="00844B5A" w:rsidP="00824EF9">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0FE73" w14:textId="77777777" w:rsidR="00844B5A" w:rsidRPr="00F05250" w:rsidRDefault="00844B5A" w:rsidP="00824EF9">
            <w:pPr>
              <w:rPr>
                <w:rFonts w:cs="Tahoma"/>
                <w:sz w:val="20"/>
                <w:szCs w:val="20"/>
              </w:rPr>
            </w:pPr>
            <w:r w:rsidRPr="00F05250">
              <w:rPr>
                <w:rFonts w:cs="Tahoma"/>
                <w:sz w:val="20"/>
                <w:szCs w:val="20"/>
              </w:rPr>
              <w:t>The value for the lift heigt between parts</w:t>
            </w:r>
            <w:r>
              <w:rPr>
                <w:rFonts w:cs="Tahoma"/>
                <w:sz w:val="20"/>
                <w:szCs w:val="20"/>
              </w:rPr>
              <w:t xml:space="preserve"> (checking what's possible)</w:t>
            </w:r>
            <w:r w:rsidRPr="00F05250">
              <w:rPr>
                <w:rFonts w:cs="Tahoma"/>
                <w:sz w:val="20"/>
                <w:szCs w:val="20"/>
              </w:rPr>
              <w:t>.</w:t>
            </w:r>
            <w:r>
              <w:rPr>
                <w:rFonts w:cs="Tahoma"/>
                <w:sz w:val="20"/>
                <w:szCs w:val="20"/>
              </w:rPr>
              <w:t xml:space="preserve"> </w:t>
            </w:r>
          </w:p>
        </w:tc>
      </w:tr>
      <w:tr w:rsidR="00844B5A" w14:paraId="2AB783D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7A8F9" w14:textId="77777777" w:rsidR="00844B5A" w:rsidRDefault="00844B5A" w:rsidP="00824EF9">
            <w:pPr>
              <w:rPr>
                <w:sz w:val="20"/>
                <w:szCs w:val="20"/>
              </w:rPr>
            </w:pPr>
            <w:r>
              <w:rPr>
                <w:sz w:val="20"/>
                <w:szCs w:val="20"/>
              </w:rPr>
              <w:t>$piercbar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1A18D1" w14:textId="77777777" w:rsidR="00844B5A"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70B41" w14:textId="77777777" w:rsidR="00844B5A" w:rsidRDefault="00844B5A" w:rsidP="00824EF9">
            <w:pPr>
              <w:rPr>
                <w:sz w:val="20"/>
                <w:szCs w:val="20"/>
              </w:rPr>
            </w:pPr>
            <w:r>
              <w:rPr>
                <w:sz w:val="20"/>
                <w:szCs w:val="20"/>
              </w:rPr>
              <w:t>Pressure for piercings in AWJ cutting(*)</w:t>
            </w:r>
          </w:p>
        </w:tc>
      </w:tr>
      <w:tr w:rsidR="00844B5A" w:rsidRPr="009F468E" w14:paraId="193DCBF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AD1E2" w14:textId="77777777" w:rsidR="00844B5A" w:rsidRPr="009F468E" w:rsidRDefault="00844B5A" w:rsidP="00824EF9">
            <w:pPr>
              <w:rPr>
                <w:sz w:val="20"/>
                <w:szCs w:val="20"/>
              </w:rPr>
            </w:pPr>
            <w:r w:rsidRPr="009F468E">
              <w:rPr>
                <w:sz w:val="20"/>
                <w:szCs w:val="20"/>
              </w:rPr>
              <w:t>$piercebytype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A62BD12" w14:textId="77777777" w:rsidR="00844B5A" w:rsidRPr="009F468E"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C1994" w14:textId="77777777" w:rsidR="00844B5A" w:rsidRPr="003E670E" w:rsidRDefault="00844B5A" w:rsidP="00824EF9">
            <w:pPr>
              <w:rPr>
                <w:sz w:val="20"/>
                <w:szCs w:val="20"/>
              </w:rPr>
            </w:pPr>
            <w:r>
              <w:rPr>
                <w:sz w:val="20"/>
                <w:szCs w:val="20"/>
              </w:rPr>
              <w:t>0=Sheetwis</w:t>
            </w:r>
            <w:r w:rsidRPr="003E670E">
              <w:rPr>
                <w:sz w:val="20"/>
                <w:szCs w:val="20"/>
              </w:rPr>
              <w:t xml:space="preserve">e </w:t>
            </w:r>
            <w:r>
              <w:rPr>
                <w:sz w:val="20"/>
                <w:szCs w:val="20"/>
              </w:rPr>
              <w:t>pre-piercing</w:t>
            </w:r>
            <w:r w:rsidRPr="003E670E">
              <w:rPr>
                <w:sz w:val="20"/>
                <w:szCs w:val="20"/>
              </w:rPr>
              <w:t>.</w:t>
            </w:r>
          </w:p>
          <w:p w14:paraId="5A6E2BE4" w14:textId="77777777" w:rsidR="00844B5A" w:rsidRPr="003E670E" w:rsidRDefault="00844B5A" w:rsidP="00824EF9">
            <w:pPr>
              <w:rPr>
                <w:sz w:val="20"/>
                <w:szCs w:val="20"/>
              </w:rPr>
            </w:pPr>
            <w:r w:rsidRPr="003E670E">
              <w:rPr>
                <w:sz w:val="20"/>
                <w:szCs w:val="20"/>
              </w:rPr>
              <w:t>1=Toolwi</w:t>
            </w:r>
            <w:r>
              <w:rPr>
                <w:sz w:val="20"/>
                <w:szCs w:val="20"/>
              </w:rPr>
              <w:t>s</w:t>
            </w:r>
            <w:r w:rsidRPr="003E670E">
              <w:rPr>
                <w:sz w:val="20"/>
                <w:szCs w:val="20"/>
              </w:rPr>
              <w:t xml:space="preserve">e </w:t>
            </w:r>
            <w:r>
              <w:rPr>
                <w:sz w:val="20"/>
                <w:szCs w:val="20"/>
              </w:rPr>
              <w:t>pre-piercing</w:t>
            </w:r>
            <w:r w:rsidRPr="003E670E">
              <w:rPr>
                <w:sz w:val="20"/>
                <w:szCs w:val="20"/>
              </w:rPr>
              <w:t>.</w:t>
            </w:r>
          </w:p>
          <w:p w14:paraId="4F969D99" w14:textId="77777777" w:rsidR="00844B5A" w:rsidRPr="003E670E" w:rsidRDefault="00844B5A" w:rsidP="00824EF9">
            <w:pPr>
              <w:rPr>
                <w:sz w:val="20"/>
                <w:szCs w:val="20"/>
              </w:rPr>
            </w:pPr>
            <w:r w:rsidRPr="003E670E">
              <w:rPr>
                <w:sz w:val="20"/>
                <w:szCs w:val="20"/>
              </w:rPr>
              <w:t>2=Partwi</w:t>
            </w:r>
            <w:r>
              <w:rPr>
                <w:sz w:val="20"/>
                <w:szCs w:val="20"/>
              </w:rPr>
              <w:t>s</w:t>
            </w:r>
            <w:r w:rsidRPr="003E670E">
              <w:rPr>
                <w:sz w:val="20"/>
                <w:szCs w:val="20"/>
              </w:rPr>
              <w:t xml:space="preserve">e </w:t>
            </w:r>
            <w:r>
              <w:rPr>
                <w:sz w:val="20"/>
                <w:szCs w:val="20"/>
              </w:rPr>
              <w:t>pre-piercing</w:t>
            </w:r>
            <w:r w:rsidRPr="003E670E">
              <w:rPr>
                <w:sz w:val="20"/>
                <w:szCs w:val="20"/>
              </w:rPr>
              <w:t>.</w:t>
            </w:r>
          </w:p>
          <w:p w14:paraId="6028D344" w14:textId="77777777" w:rsidR="00844B5A" w:rsidRPr="009F468E" w:rsidRDefault="00844B5A" w:rsidP="00824EF9">
            <w:pPr>
              <w:rPr>
                <w:sz w:val="20"/>
                <w:szCs w:val="20"/>
              </w:rPr>
            </w:pPr>
            <w:r w:rsidRPr="003E670E">
              <w:rPr>
                <w:sz w:val="20"/>
                <w:szCs w:val="20"/>
              </w:rPr>
              <w:t>3=No optimi</w:t>
            </w:r>
            <w:r>
              <w:rPr>
                <w:sz w:val="20"/>
                <w:szCs w:val="20"/>
              </w:rPr>
              <w:t>zing</w:t>
            </w:r>
            <w:r w:rsidRPr="003E670E">
              <w:rPr>
                <w:sz w:val="20"/>
                <w:szCs w:val="20"/>
              </w:rPr>
              <w:t xml:space="preserve">, the </w:t>
            </w:r>
            <w:r>
              <w:rPr>
                <w:sz w:val="20"/>
                <w:szCs w:val="20"/>
              </w:rPr>
              <w:t>pre-piercing will be done together with the cutting of the geometry by the C</w:t>
            </w:r>
            <w:r w:rsidRPr="003E670E">
              <w:rPr>
                <w:sz w:val="20"/>
                <w:szCs w:val="20"/>
              </w:rPr>
              <w:t>uton function.</w:t>
            </w:r>
          </w:p>
        </w:tc>
      </w:tr>
      <w:tr w:rsidR="00844B5A" w14:paraId="30CFE74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C7A583" w14:textId="77777777" w:rsidR="00844B5A" w:rsidRPr="00F649A5" w:rsidRDefault="00844B5A" w:rsidP="00824EF9">
            <w:pPr>
              <w:rPr>
                <w:sz w:val="20"/>
                <w:szCs w:val="20"/>
              </w:rPr>
            </w:pPr>
            <w:r w:rsidRPr="00F649A5">
              <w:rPr>
                <w:sz w:val="20"/>
                <w:szCs w:val="20"/>
              </w:rPr>
              <w:t>$piercflow</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0259569" w14:textId="77777777" w:rsidR="00844B5A" w:rsidRPr="00F649A5" w:rsidRDefault="00844B5A" w:rsidP="00824EF9">
            <w:pPr>
              <w:jc w:val="center"/>
              <w:rPr>
                <w:sz w:val="20"/>
                <w:szCs w:val="20"/>
              </w:rPr>
            </w:pPr>
            <w:r w:rsidRPr="00F649A5">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1E30A" w14:textId="77777777" w:rsidR="00844B5A" w:rsidRPr="00F649A5" w:rsidRDefault="00844B5A" w:rsidP="00824EF9">
            <w:pPr>
              <w:rPr>
                <w:sz w:val="20"/>
                <w:szCs w:val="20"/>
              </w:rPr>
            </w:pPr>
            <w:r w:rsidRPr="00F649A5">
              <w:rPr>
                <w:sz w:val="20"/>
                <w:szCs w:val="20"/>
              </w:rPr>
              <w:t>Amount of abrasive for piercing in gram/min</w:t>
            </w:r>
            <w:r>
              <w:rPr>
                <w:sz w:val="20"/>
                <w:szCs w:val="20"/>
              </w:rPr>
              <w:t>.</w:t>
            </w:r>
          </w:p>
        </w:tc>
      </w:tr>
      <w:tr w:rsidR="00844B5A" w:rsidRPr="00265B45" w14:paraId="1CCA40F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75C64" w14:textId="77777777" w:rsidR="00844B5A" w:rsidRPr="00F05250" w:rsidRDefault="00844B5A" w:rsidP="00824EF9">
            <w:pPr>
              <w:rPr>
                <w:sz w:val="20"/>
                <w:szCs w:val="20"/>
              </w:rPr>
            </w:pPr>
            <w:r w:rsidRPr="00F05250">
              <w:rPr>
                <w:sz w:val="20"/>
                <w:szCs w:val="20"/>
              </w:rPr>
              <w:t>$piercupz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0D02F82" w14:textId="77777777" w:rsidR="00844B5A" w:rsidRPr="00F05250" w:rsidRDefault="00844B5A" w:rsidP="00824EF9">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B7D7E" w14:textId="77777777" w:rsidR="00844B5A" w:rsidRPr="00F05250" w:rsidRDefault="00844B5A" w:rsidP="00824EF9">
            <w:pPr>
              <w:rPr>
                <w:rFonts w:cs="Tahoma"/>
                <w:sz w:val="20"/>
                <w:szCs w:val="20"/>
              </w:rPr>
            </w:pPr>
            <w:r w:rsidRPr="00F05250">
              <w:rPr>
                <w:rFonts w:cs="Tahoma"/>
                <w:sz w:val="20"/>
                <w:szCs w:val="20"/>
              </w:rPr>
              <w:t>The value for the lift height between piercings</w:t>
            </w:r>
            <w:r>
              <w:rPr>
                <w:rFonts w:cs="Tahoma"/>
                <w:sz w:val="20"/>
                <w:szCs w:val="20"/>
              </w:rPr>
              <w:t xml:space="preserve"> (checking what's possible).</w:t>
            </w:r>
          </w:p>
        </w:tc>
      </w:tr>
      <w:tr w:rsidR="00844B5A" w:rsidRPr="00FD7314" w14:paraId="5D01AF8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29FBE6" w14:textId="77777777" w:rsidR="00844B5A" w:rsidRPr="00FD7314" w:rsidRDefault="00844B5A" w:rsidP="00824EF9">
            <w:pPr>
              <w:rPr>
                <w:sz w:val="20"/>
                <w:szCs w:val="18"/>
              </w:rPr>
            </w:pPr>
            <w:r w:rsidRPr="00FD7314">
              <w:rPr>
                <w:sz w:val="20"/>
                <w:szCs w:val="18"/>
              </w:rPr>
              <w:t>$psi</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3B16FAF" w14:textId="77777777" w:rsidR="00844B5A" w:rsidRPr="00FD7314" w:rsidRDefault="00844B5A" w:rsidP="00824EF9">
            <w:pPr>
              <w:jc w:val="center"/>
              <w:rPr>
                <w:sz w:val="20"/>
                <w:szCs w:val="18"/>
              </w:rPr>
            </w:pPr>
            <w:r>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167134" w14:textId="77777777" w:rsidR="00844B5A" w:rsidRPr="00FD7314" w:rsidRDefault="00844B5A" w:rsidP="00824EF9">
            <w:pPr>
              <w:rPr>
                <w:rFonts w:cs="Tahoma"/>
                <w:sz w:val="20"/>
                <w:szCs w:val="18"/>
              </w:rPr>
            </w:pPr>
            <w:r>
              <w:rPr>
                <w:sz w:val="20"/>
                <w:szCs w:val="18"/>
              </w:rPr>
              <w:t>The first used pressure (see also $bar).</w:t>
            </w:r>
          </w:p>
        </w:tc>
      </w:tr>
      <w:tr w:rsidR="00844B5A" w:rsidRPr="00265B45" w14:paraId="19E03FA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8C85C" w14:textId="77777777" w:rsidR="00844B5A" w:rsidRDefault="00844B5A" w:rsidP="00824EF9">
            <w:pPr>
              <w:rPr>
                <w:rFonts w:cs="Tahoma"/>
                <w:sz w:val="20"/>
                <w:szCs w:val="20"/>
              </w:rPr>
            </w:pPr>
            <w:r>
              <w:rPr>
                <w:rFonts w:cs="Tahoma"/>
                <w:color w:val="000000"/>
                <w:sz w:val="20"/>
                <w:szCs w:val="20"/>
                <w:lang w:val="sv-SE" w:bidi="ar-SA"/>
              </w:rPr>
              <w:t>$pstat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FEB28DE" w14:textId="77777777" w:rsidR="00844B5A"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8BB65F" w14:textId="77777777" w:rsidR="00844B5A" w:rsidRDefault="00844B5A" w:rsidP="00824EF9">
            <w:pPr>
              <w:rPr>
                <w:rFonts w:cs="Tahoma"/>
                <w:sz w:val="20"/>
                <w:szCs w:val="20"/>
              </w:rPr>
            </w:pPr>
            <w:r>
              <w:rPr>
                <w:rFonts w:cs="Tahoma"/>
                <w:sz w:val="20"/>
                <w:szCs w:val="20"/>
              </w:rPr>
              <w:t>Piercing time for stationary piercing in seconds</w:t>
            </w:r>
          </w:p>
        </w:tc>
      </w:tr>
      <w:tr w:rsidR="00844B5A" w:rsidRPr="00265B45" w14:paraId="068E4AE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73ED7" w14:textId="77777777" w:rsidR="00844B5A" w:rsidRPr="00710879" w:rsidRDefault="00844B5A" w:rsidP="00824EF9">
            <w:pPr>
              <w:rPr>
                <w:rFonts w:cs="Tahoma"/>
                <w:color w:val="000000"/>
                <w:sz w:val="20"/>
                <w:szCs w:val="20"/>
                <w:lang w:val="sv-SE" w:bidi="ar-SA"/>
              </w:rPr>
            </w:pPr>
            <w:r>
              <w:rPr>
                <w:rFonts w:cs="Tahoma"/>
                <w:color w:val="000000"/>
                <w:sz w:val="20"/>
                <w:szCs w:val="20"/>
                <w:lang w:val="sv-SE" w:bidi="ar-SA"/>
              </w:rPr>
              <w:t>$pumpstart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A328F08" w14:textId="77777777" w:rsidR="00844B5A" w:rsidRPr="00710879" w:rsidRDefault="00844B5A" w:rsidP="00824EF9">
            <w:pPr>
              <w:jc w:val="center"/>
              <w:rPr>
                <w:rFonts w:cs="Tahoma"/>
                <w:sz w:val="20"/>
                <w:szCs w:val="20"/>
              </w:rPr>
            </w:pPr>
            <w:r>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5DFFA" w14:textId="77777777" w:rsidR="00844B5A" w:rsidRPr="00710879" w:rsidRDefault="00844B5A" w:rsidP="00824EF9">
            <w:pPr>
              <w:rPr>
                <w:rFonts w:cs="Tahoma"/>
                <w:sz w:val="20"/>
                <w:szCs w:val="20"/>
              </w:rPr>
            </w:pPr>
            <w:r>
              <w:rPr>
                <w:rFonts w:cs="Tahoma"/>
                <w:sz w:val="20"/>
                <w:szCs w:val="20"/>
              </w:rPr>
              <w:t>T if the pump should be started automatically else nil</w:t>
            </w:r>
          </w:p>
        </w:tc>
      </w:tr>
      <w:tr w:rsidR="00844B5A" w:rsidRPr="00265B45" w14:paraId="584D2C7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BFB33" w14:textId="77777777" w:rsidR="00844B5A" w:rsidRPr="00710879" w:rsidRDefault="00844B5A" w:rsidP="00824EF9">
            <w:pPr>
              <w:rPr>
                <w:rFonts w:cs="Tahoma"/>
                <w:color w:val="000000"/>
                <w:sz w:val="20"/>
                <w:szCs w:val="20"/>
                <w:lang w:val="sv-SE" w:bidi="ar-SA"/>
              </w:rPr>
            </w:pPr>
            <w:r>
              <w:rPr>
                <w:rFonts w:cs="Tahoma"/>
                <w:color w:val="000000"/>
                <w:sz w:val="20"/>
                <w:szCs w:val="20"/>
                <w:lang w:val="sv-SE" w:bidi="ar-SA"/>
              </w:rPr>
              <w:t>$pumpstop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1409C5B" w14:textId="77777777" w:rsidR="00844B5A" w:rsidRPr="00710879" w:rsidRDefault="00844B5A" w:rsidP="00824EF9">
            <w:pPr>
              <w:jc w:val="center"/>
              <w:rPr>
                <w:rFonts w:cs="Tahoma"/>
                <w:sz w:val="20"/>
                <w:szCs w:val="20"/>
              </w:rPr>
            </w:pPr>
            <w:r>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3E2E" w14:textId="77777777" w:rsidR="00844B5A" w:rsidRPr="00710879" w:rsidRDefault="00844B5A" w:rsidP="00824EF9">
            <w:pPr>
              <w:rPr>
                <w:rFonts w:cs="Tahoma"/>
                <w:sz w:val="20"/>
                <w:szCs w:val="20"/>
              </w:rPr>
            </w:pPr>
            <w:r>
              <w:rPr>
                <w:rFonts w:cs="Tahoma"/>
                <w:sz w:val="20"/>
                <w:szCs w:val="20"/>
              </w:rPr>
              <w:t>T if the pump should be stopped automatically else nil</w:t>
            </w:r>
          </w:p>
        </w:tc>
      </w:tr>
      <w:tr w:rsidR="00844B5A" w:rsidRPr="00265B45" w14:paraId="0E6FF35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0F069" w14:textId="77777777" w:rsidR="00844B5A" w:rsidRPr="0072653E" w:rsidRDefault="00844B5A" w:rsidP="00824EF9">
            <w:pPr>
              <w:rPr>
                <w:rFonts w:cs="Tahoma"/>
                <w:color w:val="000000"/>
                <w:sz w:val="20"/>
                <w:szCs w:val="20"/>
                <w:lang w:val="sv-SE" w:bidi="ar-SA"/>
              </w:rPr>
            </w:pPr>
            <w:r w:rsidRPr="0072653E">
              <w:rPr>
                <w:rFonts w:cs="Tahoma"/>
                <w:color w:val="000000"/>
                <w:sz w:val="20"/>
                <w:szCs w:val="20"/>
                <w:lang w:val="sv-SE" w:bidi="ar-SA"/>
              </w:rPr>
              <w:t>$rough</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603B1AD" w14:textId="77777777" w:rsidR="00844B5A" w:rsidRPr="0072653E" w:rsidRDefault="00844B5A" w:rsidP="00824EF9">
            <w:pPr>
              <w:jc w:val="center"/>
              <w:rPr>
                <w:rFonts w:cs="Tahoma"/>
                <w:sz w:val="20"/>
                <w:szCs w:val="20"/>
              </w:rPr>
            </w:pPr>
            <w:r w:rsidRPr="0072653E">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42944" w14:textId="77777777" w:rsidR="00844B5A" w:rsidRPr="0072653E" w:rsidRDefault="00844B5A" w:rsidP="00824EF9">
            <w:pPr>
              <w:rPr>
                <w:rFonts w:cs="Tahoma"/>
                <w:sz w:val="20"/>
                <w:szCs w:val="20"/>
              </w:rPr>
            </w:pPr>
            <w:r w:rsidRPr="0072653E">
              <w:rPr>
                <w:rFonts w:cs="Tahoma"/>
                <w:sz w:val="20"/>
                <w:szCs w:val="20"/>
              </w:rPr>
              <w:t>Cutting speed for straight</w:t>
            </w:r>
            <w:r>
              <w:rPr>
                <w:rFonts w:cs="Tahoma"/>
                <w:sz w:val="20"/>
                <w:szCs w:val="20"/>
              </w:rPr>
              <w:t xml:space="preserve"> cut in rough quality </w:t>
            </w:r>
            <w:r w:rsidRPr="0072653E">
              <w:rPr>
                <w:sz w:val="20"/>
                <w:szCs w:val="20"/>
              </w:rPr>
              <w:t>(see also $xrough, $</w:t>
            </w:r>
            <w:r>
              <w:rPr>
                <w:sz w:val="20"/>
                <w:szCs w:val="20"/>
              </w:rPr>
              <w:t>medium</w:t>
            </w:r>
            <w:r w:rsidRPr="0072653E">
              <w:rPr>
                <w:sz w:val="20"/>
                <w:szCs w:val="20"/>
              </w:rPr>
              <w:t>, $fine and $xfine).</w:t>
            </w:r>
          </w:p>
        </w:tc>
      </w:tr>
      <w:tr w:rsidR="00844B5A" w:rsidRPr="007021EC" w14:paraId="0402B400"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81292" w14:textId="77777777" w:rsidR="00844B5A" w:rsidRPr="00897A32" w:rsidRDefault="00844B5A" w:rsidP="00824EF9">
            <w:pPr>
              <w:rPr>
                <w:sz w:val="20"/>
                <w:szCs w:val="20"/>
              </w:rPr>
            </w:pPr>
            <w:r w:rsidRPr="00897A32">
              <w:rPr>
                <w:sz w:val="20"/>
                <w:szCs w:val="20"/>
              </w:rPr>
              <w:t>$sensordist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74D586F" w14:textId="77777777" w:rsidR="00844B5A" w:rsidRPr="00897A32" w:rsidRDefault="00844B5A" w:rsidP="00824EF9">
            <w:pPr>
              <w:jc w:val="center"/>
              <w:rPr>
                <w:sz w:val="20"/>
                <w:szCs w:val="20"/>
              </w:rPr>
            </w:pPr>
            <w:r w:rsidRPr="00897A3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67BA8" w14:textId="782D2552" w:rsidR="00844B5A" w:rsidRPr="00897A32" w:rsidRDefault="00844B5A" w:rsidP="00824EF9">
            <w:pPr>
              <w:rPr>
                <w:rFonts w:ascii="Lucida Console" w:hAnsi="Lucida Console" w:cs="Times New Roman"/>
                <w:sz w:val="20"/>
                <w:szCs w:val="24"/>
                <w:lang w:bidi="ar-SA"/>
              </w:rPr>
            </w:pPr>
            <w:r>
              <w:rPr>
                <w:sz w:val="20"/>
                <w:szCs w:val="20"/>
              </w:rPr>
              <w:t xml:space="preserve">The distance between each measurement. If no stamping sensor is </w:t>
            </w:r>
            <w:r w:rsidR="00E52119">
              <w:rPr>
                <w:sz w:val="20"/>
                <w:szCs w:val="20"/>
              </w:rPr>
              <w:t>activated,</w:t>
            </w:r>
            <w:r>
              <w:rPr>
                <w:sz w:val="20"/>
                <w:szCs w:val="20"/>
              </w:rPr>
              <w:t xml:space="preserve"> then this value is 0.</w:t>
            </w:r>
          </w:p>
        </w:tc>
      </w:tr>
      <w:tr w:rsidR="00844B5A" w:rsidRPr="007021EC" w14:paraId="6B627A8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020EA" w14:textId="77777777" w:rsidR="00844B5A" w:rsidRPr="00B478B2" w:rsidRDefault="00844B5A" w:rsidP="00824EF9">
            <w:pPr>
              <w:rPr>
                <w:sz w:val="20"/>
                <w:szCs w:val="20"/>
              </w:rPr>
            </w:pPr>
            <w:r w:rsidRPr="00B478B2">
              <w:rPr>
                <w:sz w:val="20"/>
                <w:szCs w:val="20"/>
              </w:rPr>
              <w:t>$sensorminlift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BBA4B2" w14:textId="77777777" w:rsidR="00844B5A" w:rsidRPr="00B478B2" w:rsidRDefault="00844B5A" w:rsidP="00824EF9">
            <w:pPr>
              <w:jc w:val="center"/>
              <w:rPr>
                <w:sz w:val="20"/>
                <w:szCs w:val="20"/>
              </w:rPr>
            </w:pPr>
            <w:r w:rsidRPr="00B478B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AA2BE4" w14:textId="77777777" w:rsidR="00844B5A" w:rsidRPr="00B478B2" w:rsidRDefault="00844B5A" w:rsidP="00824EF9">
            <w:pPr>
              <w:rPr>
                <w:sz w:val="20"/>
                <w:szCs w:val="20"/>
              </w:rPr>
            </w:pPr>
            <w:r>
              <w:rPr>
                <w:sz w:val="20"/>
                <w:szCs w:val="20"/>
              </w:rPr>
              <w:t>The minimum lift height from material when using hight sensor.</w:t>
            </w:r>
          </w:p>
        </w:tc>
      </w:tr>
      <w:tr w:rsidR="00844B5A" w:rsidRPr="007021EC" w14:paraId="6EC0F318"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38FCB" w14:textId="77777777" w:rsidR="00844B5A" w:rsidRPr="00897A32" w:rsidRDefault="00844B5A" w:rsidP="00824EF9">
            <w:pPr>
              <w:rPr>
                <w:sz w:val="20"/>
                <w:szCs w:val="20"/>
              </w:rPr>
            </w:pPr>
            <w:r w:rsidRPr="00897A32">
              <w:rPr>
                <w:sz w:val="20"/>
                <w:szCs w:val="20"/>
              </w:rPr>
              <w:t>$sensor</w:t>
            </w:r>
            <w:r>
              <w:rPr>
                <w:sz w:val="20"/>
                <w:szCs w:val="20"/>
              </w:rPr>
              <w:t>mode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B0373C" w14:textId="77777777" w:rsidR="00844B5A" w:rsidRPr="00897A32" w:rsidRDefault="00844B5A" w:rsidP="00824EF9">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43E67E" w14:textId="77777777" w:rsidR="00844B5A" w:rsidRDefault="00844B5A" w:rsidP="00824EF9">
            <w:pPr>
              <w:rPr>
                <w:sz w:val="20"/>
                <w:szCs w:val="20"/>
              </w:rPr>
            </w:pPr>
            <w:r>
              <w:rPr>
                <w:sz w:val="20"/>
                <w:szCs w:val="20"/>
              </w:rPr>
              <w:t>If the value is:</w:t>
            </w:r>
          </w:p>
          <w:p w14:paraId="05EE469F" w14:textId="5FF4174F" w:rsidR="00844B5A" w:rsidRDefault="0049127E" w:rsidP="00824EF9">
            <w:pPr>
              <w:rPr>
                <w:sz w:val="20"/>
                <w:szCs w:val="20"/>
              </w:rPr>
            </w:pPr>
            <w:r>
              <w:rPr>
                <w:sz w:val="20"/>
                <w:szCs w:val="20"/>
              </w:rPr>
              <w:t>Nil =</w:t>
            </w:r>
            <w:r w:rsidR="00844B5A">
              <w:rPr>
                <w:sz w:val="20"/>
                <w:szCs w:val="20"/>
              </w:rPr>
              <w:t xml:space="preserve"> No Sensor should be used at all.</w:t>
            </w:r>
          </w:p>
          <w:p w14:paraId="2117E2E2" w14:textId="77777777" w:rsidR="00844B5A" w:rsidRDefault="00844B5A" w:rsidP="00824EF9">
            <w:pPr>
              <w:rPr>
                <w:sz w:val="20"/>
                <w:szCs w:val="20"/>
              </w:rPr>
            </w:pPr>
            <w:r>
              <w:rPr>
                <w:sz w:val="20"/>
                <w:szCs w:val="20"/>
              </w:rPr>
              <w:t>0 = Sheetwise measure. The sensor is measure the height once in the beginning of the CNC-file.</w:t>
            </w:r>
          </w:p>
          <w:p w14:paraId="2C67B685" w14:textId="77777777" w:rsidR="00844B5A" w:rsidRDefault="00844B5A" w:rsidP="00824EF9">
            <w:pPr>
              <w:rPr>
                <w:sz w:val="20"/>
                <w:szCs w:val="20"/>
              </w:rPr>
            </w:pPr>
            <w:r>
              <w:rPr>
                <w:sz w:val="20"/>
                <w:szCs w:val="20"/>
              </w:rPr>
              <w:t>1 = Partwice measure. The height sensor is measure the height once at every part.</w:t>
            </w:r>
          </w:p>
          <w:p w14:paraId="21D1CB8F" w14:textId="77777777" w:rsidR="00844B5A" w:rsidRDefault="00844B5A" w:rsidP="00824EF9">
            <w:pPr>
              <w:rPr>
                <w:sz w:val="20"/>
                <w:szCs w:val="20"/>
              </w:rPr>
            </w:pPr>
            <w:r>
              <w:rPr>
                <w:sz w:val="20"/>
                <w:szCs w:val="20"/>
              </w:rPr>
              <w:t>2= Dragging sensor. The measurement is done all time.</w:t>
            </w:r>
          </w:p>
          <w:p w14:paraId="087AEC1E" w14:textId="77777777" w:rsidR="00844B5A" w:rsidRPr="00897A32" w:rsidRDefault="00844B5A" w:rsidP="00824EF9">
            <w:pPr>
              <w:rPr>
                <w:sz w:val="20"/>
                <w:szCs w:val="20"/>
              </w:rPr>
            </w:pPr>
            <w:r>
              <w:rPr>
                <w:sz w:val="20"/>
                <w:szCs w:val="20"/>
              </w:rPr>
              <w:t xml:space="preserve">3= Stamping sensor. The measurements are by a curtain distance. </w:t>
            </w:r>
          </w:p>
        </w:tc>
      </w:tr>
      <w:tr w:rsidR="00844B5A" w:rsidRPr="007021EC" w14:paraId="379DD51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3AC265" w14:textId="77777777" w:rsidR="00844B5A" w:rsidRPr="00897A32" w:rsidRDefault="00844B5A" w:rsidP="00824EF9">
            <w:pPr>
              <w:rPr>
                <w:sz w:val="20"/>
                <w:szCs w:val="20"/>
              </w:rPr>
            </w:pPr>
            <w:r w:rsidRPr="00897A32">
              <w:rPr>
                <w:sz w:val="20"/>
                <w:szCs w:val="20"/>
              </w:rPr>
              <w:t>$sensors</w:t>
            </w:r>
            <w:r>
              <w:rPr>
                <w:sz w:val="20"/>
                <w:szCs w:val="20"/>
              </w:rPr>
              <w:t>e</w:t>
            </w:r>
            <w:r w:rsidRPr="00897A32">
              <w:rPr>
                <w:sz w:val="20"/>
                <w:szCs w:val="20"/>
              </w:rPr>
              <w:t>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840A570" w14:textId="77777777" w:rsidR="00844B5A" w:rsidRPr="00897A32" w:rsidRDefault="00844B5A" w:rsidP="00824EF9">
            <w:pPr>
              <w:jc w:val="center"/>
              <w:rPr>
                <w:sz w:val="20"/>
                <w:szCs w:val="20"/>
              </w:rPr>
            </w:pPr>
            <w:r w:rsidRPr="00897A3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78033" w14:textId="77777777" w:rsidR="00844B5A" w:rsidRPr="00897A32" w:rsidRDefault="00844B5A" w:rsidP="00824EF9">
            <w:pPr>
              <w:rPr>
                <w:rFonts w:ascii="Lucida Console" w:hAnsi="Lucida Console" w:cs="Times New Roman"/>
                <w:sz w:val="20"/>
                <w:szCs w:val="24"/>
                <w:lang w:bidi="ar-SA"/>
              </w:rPr>
            </w:pPr>
            <w:r>
              <w:rPr>
                <w:sz w:val="20"/>
                <w:szCs w:val="20"/>
              </w:rPr>
              <w:t xml:space="preserve">The time in second between each measurement. The time is based on straight cut </w:t>
            </w:r>
            <w:r>
              <w:rPr>
                <w:sz w:val="20"/>
                <w:szCs w:val="20"/>
              </w:rPr>
              <w:lastRenderedPageBreak/>
              <w:t>in medium quality. If no stamping sensor is activated then this value is set to 0.</w:t>
            </w:r>
          </w:p>
        </w:tc>
      </w:tr>
      <w:tr w:rsidR="00844B5A" w:rsidRPr="007021EC" w14:paraId="5EAA3B8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45515" w14:textId="77777777" w:rsidR="00844B5A" w:rsidRPr="00DD3B1F" w:rsidRDefault="00844B5A" w:rsidP="00824EF9">
            <w:pPr>
              <w:rPr>
                <w:sz w:val="20"/>
                <w:szCs w:val="18"/>
              </w:rPr>
            </w:pPr>
            <w:r w:rsidRPr="00DD3B1F">
              <w:rPr>
                <w:sz w:val="20"/>
                <w:szCs w:val="18"/>
              </w:rPr>
              <w:lastRenderedPageBreak/>
              <w:t>$sheetname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A40D7ED" w14:textId="77777777" w:rsidR="00844B5A" w:rsidRPr="00DD3B1F" w:rsidRDefault="00844B5A" w:rsidP="00824EF9">
            <w:pPr>
              <w:jc w:val="center"/>
              <w:rPr>
                <w:sz w:val="20"/>
                <w:szCs w:val="18"/>
              </w:rPr>
            </w:pPr>
            <w:r w:rsidRPr="00DD3B1F">
              <w:rPr>
                <w:sz w:val="20"/>
                <w:szCs w:val="18"/>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87C02" w14:textId="77777777" w:rsidR="00844B5A" w:rsidRPr="00DD3B1F" w:rsidRDefault="00844B5A" w:rsidP="00824EF9">
            <w:pPr>
              <w:rPr>
                <w:sz w:val="20"/>
                <w:szCs w:val="18"/>
              </w:rPr>
            </w:pPr>
            <w:r w:rsidRPr="00DD3B1F">
              <w:rPr>
                <w:sz w:val="20"/>
                <w:szCs w:val="18"/>
              </w:rPr>
              <w:t>The name of the sheet that are used. If no sheet has been used the variable is an empty string.</w:t>
            </w:r>
          </w:p>
        </w:tc>
      </w:tr>
      <w:tr w:rsidR="00844B5A" w:rsidRPr="00265B45" w14:paraId="31A4E25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BA6D4" w14:textId="77777777" w:rsidR="00844B5A" w:rsidRPr="009858C9" w:rsidRDefault="00844B5A" w:rsidP="00824EF9">
            <w:pPr>
              <w:rPr>
                <w:rFonts w:cs="Tahoma"/>
                <w:color w:val="000000"/>
                <w:sz w:val="20"/>
                <w:szCs w:val="20"/>
                <w:lang w:val="sv-SE" w:bidi="ar-SA"/>
              </w:rPr>
            </w:pPr>
            <w:r>
              <w:rPr>
                <w:rFonts w:cs="Tahoma"/>
                <w:color w:val="000000"/>
                <w:sz w:val="20"/>
                <w:szCs w:val="20"/>
                <w:lang w:val="sv-SE" w:bidi="ar-SA"/>
              </w:rPr>
              <w:t>$sheetx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0FBF09B" w14:textId="77777777" w:rsidR="00844B5A" w:rsidRPr="009858C9"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A18C4" w14:textId="77777777" w:rsidR="00844B5A" w:rsidRPr="009858C9" w:rsidRDefault="00844B5A" w:rsidP="00824EF9">
            <w:pPr>
              <w:rPr>
                <w:rFonts w:cs="Tahoma"/>
                <w:sz w:val="20"/>
                <w:szCs w:val="20"/>
              </w:rPr>
            </w:pPr>
            <w:r>
              <w:rPr>
                <w:rFonts w:cs="Tahoma"/>
                <w:sz w:val="20"/>
                <w:szCs w:val="20"/>
              </w:rPr>
              <w:t>Size of the sheet in X direction (CAD coordinates). If no sheets are in use, then the value is 0.</w:t>
            </w:r>
          </w:p>
        </w:tc>
      </w:tr>
      <w:tr w:rsidR="00844B5A" w:rsidRPr="00265B45" w14:paraId="20B3A15B"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C9E05" w14:textId="77777777" w:rsidR="00844B5A" w:rsidRPr="009858C9" w:rsidRDefault="00844B5A" w:rsidP="00824EF9">
            <w:pPr>
              <w:rPr>
                <w:rFonts w:cs="Tahoma"/>
                <w:color w:val="000000"/>
                <w:sz w:val="20"/>
                <w:szCs w:val="20"/>
                <w:lang w:bidi="ar-SA"/>
              </w:rPr>
            </w:pPr>
            <w:r w:rsidRPr="009858C9">
              <w:rPr>
                <w:rFonts w:cs="Tahoma"/>
                <w:color w:val="000000"/>
                <w:sz w:val="20"/>
                <w:szCs w:val="20"/>
                <w:lang w:bidi="ar-SA"/>
              </w:rPr>
              <w:t>$sheety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696DAF1" w14:textId="77777777" w:rsidR="00844B5A" w:rsidRPr="009858C9" w:rsidRDefault="00844B5A" w:rsidP="00824EF9">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5A2112" w14:textId="77777777" w:rsidR="00844B5A" w:rsidRPr="009858C9" w:rsidRDefault="00844B5A" w:rsidP="00824EF9">
            <w:pPr>
              <w:rPr>
                <w:rFonts w:cs="Tahoma"/>
                <w:sz w:val="20"/>
                <w:szCs w:val="20"/>
              </w:rPr>
            </w:pPr>
            <w:r>
              <w:rPr>
                <w:rFonts w:cs="Tahoma"/>
                <w:sz w:val="20"/>
                <w:szCs w:val="20"/>
              </w:rPr>
              <w:t>Size of the sheet in Y direction (CAD coordinates). If no sheets are in use, then the value is 0.</w:t>
            </w:r>
          </w:p>
        </w:tc>
      </w:tr>
      <w:tr w:rsidR="00844B5A" w:rsidRPr="003B3A0D" w14:paraId="4CDAB3F8"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1F687" w14:textId="77777777" w:rsidR="00844B5A" w:rsidRPr="003B3A0D" w:rsidRDefault="00844B5A" w:rsidP="00824EF9">
            <w:pPr>
              <w:rPr>
                <w:rFonts w:cs="Tahoma"/>
                <w:color w:val="000000"/>
                <w:sz w:val="20"/>
                <w:szCs w:val="20"/>
                <w:lang w:bidi="ar-SA"/>
              </w:rPr>
            </w:pPr>
            <w:r w:rsidRPr="003B3A0D">
              <w:rPr>
                <w:rFonts w:cs="Tahoma"/>
                <w:color w:val="000000"/>
                <w:sz w:val="20"/>
                <w:szCs w:val="20"/>
                <w:lang w:bidi="ar-SA"/>
              </w:rPr>
              <w:t>$singularity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B9B640C" w14:textId="77777777" w:rsidR="00844B5A" w:rsidRPr="003B3A0D" w:rsidRDefault="00844B5A" w:rsidP="00824EF9">
            <w:pPr>
              <w:jc w:val="center"/>
              <w:rPr>
                <w:rFonts w:cs="Tahoma"/>
                <w:sz w:val="20"/>
                <w:szCs w:val="20"/>
              </w:rPr>
            </w:pPr>
            <w:r w:rsidRPr="003B3A0D">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9F362" w14:textId="77777777" w:rsidR="00844B5A" w:rsidRPr="003B3A0D" w:rsidRDefault="00844B5A" w:rsidP="00824EF9">
            <w:pPr>
              <w:rPr>
                <w:rFonts w:cs="Tahoma"/>
                <w:sz w:val="20"/>
                <w:szCs w:val="20"/>
              </w:rPr>
            </w:pPr>
            <w:r w:rsidRPr="003B3A0D">
              <w:rPr>
                <w:rFonts w:cs="Tahoma"/>
                <w:sz w:val="20"/>
                <w:szCs w:val="20"/>
              </w:rPr>
              <w:t>If it’s a singularity kinematic when jet is straight</w:t>
            </w:r>
          </w:p>
        </w:tc>
      </w:tr>
      <w:tr w:rsidR="00844B5A" w:rsidRPr="008D2AB7" w14:paraId="70B9219A"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701DD" w14:textId="77777777" w:rsidR="00844B5A" w:rsidRPr="008D2AB7" w:rsidRDefault="00844B5A" w:rsidP="00824EF9">
            <w:pPr>
              <w:rPr>
                <w:sz w:val="20"/>
                <w:szCs w:val="18"/>
              </w:rPr>
            </w:pPr>
            <w:r w:rsidRPr="008D2AB7">
              <w:rPr>
                <w:sz w:val="20"/>
                <w:szCs w:val="18"/>
              </w:rPr>
              <w:t>$speedIpo</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24F7425" w14:textId="77777777" w:rsidR="00844B5A" w:rsidRPr="008D2AB7" w:rsidRDefault="00844B5A" w:rsidP="00824EF9">
            <w:pPr>
              <w:jc w:val="center"/>
              <w:rPr>
                <w:sz w:val="20"/>
                <w:szCs w:val="18"/>
              </w:rPr>
            </w:pPr>
            <w:r w:rsidRPr="008D2AB7">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788D4" w14:textId="77777777" w:rsidR="00844B5A" w:rsidRPr="008D2AB7" w:rsidRDefault="00844B5A" w:rsidP="00824EF9">
            <w:pPr>
              <w:rPr>
                <w:sz w:val="20"/>
                <w:szCs w:val="18"/>
              </w:rPr>
            </w:pPr>
            <w:r w:rsidRPr="008D2AB7">
              <w:rPr>
                <w:sz w:val="20"/>
                <w:szCs w:val="18"/>
              </w:rPr>
              <w:t>T if $speedmode is 3 else nil.</w:t>
            </w:r>
          </w:p>
        </w:tc>
      </w:tr>
      <w:tr w:rsidR="00844B5A" w:rsidRPr="007021EC" w14:paraId="1697C51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B0311" w14:textId="77777777" w:rsidR="00844B5A" w:rsidRPr="007021EC" w:rsidRDefault="00844B5A" w:rsidP="00824EF9">
            <w:pPr>
              <w:rPr>
                <w:sz w:val="20"/>
                <w:szCs w:val="20"/>
              </w:rPr>
            </w:pPr>
            <w:r>
              <w:rPr>
                <w:sz w:val="20"/>
                <w:szCs w:val="20"/>
              </w:rPr>
              <w:t>$s</w:t>
            </w:r>
            <w:r w:rsidRPr="007021EC">
              <w:rPr>
                <w:sz w:val="20"/>
                <w:szCs w:val="20"/>
              </w:rPr>
              <w:t>peedmarking</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DC148DE" w14:textId="77777777" w:rsidR="00844B5A" w:rsidRPr="007021EC" w:rsidRDefault="00844B5A" w:rsidP="00824EF9">
            <w:pPr>
              <w:jc w:val="center"/>
              <w:rPr>
                <w:sz w:val="20"/>
                <w:szCs w:val="20"/>
              </w:rPr>
            </w:pPr>
            <w:r w:rsidRPr="007021EC">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152E23" w14:textId="77777777" w:rsidR="00844B5A" w:rsidRPr="007021EC" w:rsidRDefault="00844B5A" w:rsidP="00824EF9">
            <w:pPr>
              <w:rPr>
                <w:sz w:val="20"/>
                <w:szCs w:val="20"/>
              </w:rPr>
            </w:pPr>
            <w:r w:rsidRPr="007021EC">
              <w:rPr>
                <w:sz w:val="20"/>
                <w:szCs w:val="20"/>
              </w:rPr>
              <w:t>Speed that will be used for marking</w:t>
            </w:r>
          </w:p>
        </w:tc>
      </w:tr>
      <w:tr w:rsidR="00844B5A" w:rsidRPr="00786A10" w14:paraId="4BF51222"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1BF8D" w14:textId="77777777" w:rsidR="00844B5A" w:rsidRPr="00786A10" w:rsidRDefault="00844B5A" w:rsidP="00824EF9">
            <w:pPr>
              <w:rPr>
                <w:sz w:val="20"/>
                <w:szCs w:val="18"/>
              </w:rPr>
            </w:pPr>
            <w:r w:rsidRPr="00786A10">
              <w:rPr>
                <w:sz w:val="20"/>
                <w:szCs w:val="18"/>
              </w:rPr>
              <w:t>$speedmode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1CE7225" w14:textId="77777777" w:rsidR="00844B5A" w:rsidRPr="00786A10" w:rsidRDefault="00844B5A" w:rsidP="00824EF9">
            <w:pPr>
              <w:jc w:val="center"/>
              <w:rPr>
                <w:sz w:val="20"/>
                <w:szCs w:val="18"/>
              </w:rPr>
            </w:pPr>
            <w:r w:rsidRPr="00786A10">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DBAD4" w14:textId="77777777" w:rsidR="00844B5A" w:rsidRPr="00786A10" w:rsidRDefault="00844B5A" w:rsidP="00824EF9">
            <w:pPr>
              <w:rPr>
                <w:sz w:val="20"/>
                <w:szCs w:val="18"/>
              </w:rPr>
            </w:pPr>
            <w:r>
              <w:rPr>
                <w:sz w:val="20"/>
                <w:szCs w:val="18"/>
              </w:rPr>
              <w:t>1=Fixed speed, 2=Interpolation by steps, 3=Interpolation in CNC</w:t>
            </w:r>
          </w:p>
        </w:tc>
      </w:tr>
      <w:tr w:rsidR="00844B5A" w:rsidRPr="00265B45" w14:paraId="3D706134"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58842" w14:textId="77777777" w:rsidR="00844B5A" w:rsidRPr="0041569B" w:rsidRDefault="00844B5A" w:rsidP="00824EF9">
            <w:pPr>
              <w:rPr>
                <w:sz w:val="20"/>
                <w:szCs w:val="20"/>
              </w:rPr>
            </w:pPr>
            <w:r w:rsidRPr="0041569B">
              <w:rPr>
                <w:sz w:val="20"/>
                <w:szCs w:val="20"/>
              </w:rPr>
              <w:t>$speedrapid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C0900A7" w14:textId="77777777" w:rsidR="00844B5A" w:rsidRPr="0041569B" w:rsidRDefault="00844B5A" w:rsidP="00824EF9">
            <w:pPr>
              <w:jc w:val="center"/>
              <w:rPr>
                <w:sz w:val="20"/>
                <w:szCs w:val="20"/>
              </w:rPr>
            </w:pPr>
            <w:r w:rsidRPr="0041569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AD4BF" w14:textId="77777777" w:rsidR="00844B5A" w:rsidRPr="0041569B" w:rsidRDefault="00844B5A" w:rsidP="00824EF9">
            <w:pPr>
              <w:rPr>
                <w:sz w:val="20"/>
                <w:szCs w:val="20"/>
              </w:rPr>
            </w:pPr>
            <w:r>
              <w:rPr>
                <w:sz w:val="20"/>
                <w:szCs w:val="20"/>
              </w:rPr>
              <w:t>Speed that will be used for Ra</w:t>
            </w:r>
            <w:r w:rsidRPr="0041569B">
              <w:rPr>
                <w:sz w:val="20"/>
                <w:szCs w:val="20"/>
              </w:rPr>
              <w:t>pid movements in X and Y</w:t>
            </w:r>
          </w:p>
        </w:tc>
      </w:tr>
      <w:tr w:rsidR="00844B5A" w:rsidRPr="007021EC" w14:paraId="10D23D0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DDC1D" w14:textId="77777777" w:rsidR="00844B5A" w:rsidRPr="00503ACF" w:rsidRDefault="00844B5A" w:rsidP="00824EF9">
            <w:pPr>
              <w:rPr>
                <w:color w:val="FF0000"/>
                <w:sz w:val="20"/>
                <w:szCs w:val="20"/>
              </w:rPr>
            </w:pPr>
            <w:r w:rsidRPr="00503ACF">
              <w:rPr>
                <w:color w:val="FF0000"/>
                <w:sz w:val="20"/>
                <w:szCs w:val="20"/>
              </w:rPr>
              <w:t>$standoff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501FE4F" w14:textId="77777777" w:rsidR="00844B5A" w:rsidRPr="00503ACF" w:rsidRDefault="00844B5A" w:rsidP="00824EF9">
            <w:pPr>
              <w:jc w:val="center"/>
              <w:rPr>
                <w:color w:val="FF0000"/>
                <w:sz w:val="20"/>
                <w:szCs w:val="20"/>
              </w:rPr>
            </w:pPr>
            <w:r w:rsidRPr="00503ACF">
              <w:rPr>
                <w:color w:val="FF0000"/>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5D1E7" w14:textId="17359569" w:rsidR="00844B5A" w:rsidRPr="00503ACF" w:rsidRDefault="00503ACF" w:rsidP="00824EF9">
            <w:pPr>
              <w:rPr>
                <w:color w:val="FF0000"/>
                <w:sz w:val="20"/>
                <w:szCs w:val="20"/>
              </w:rPr>
            </w:pPr>
            <w:r w:rsidRPr="00503ACF">
              <w:rPr>
                <w:color w:val="FF0000"/>
                <w:sz w:val="20"/>
                <w:szCs w:val="20"/>
              </w:rPr>
              <w:t>(This variable is no longer available)</w:t>
            </w:r>
          </w:p>
        </w:tc>
      </w:tr>
      <w:tr w:rsidR="00844B5A" w:rsidRPr="009E3224" w14:paraId="72E79D61"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CBCB0" w14:textId="77777777" w:rsidR="00844B5A" w:rsidRPr="00800388" w:rsidRDefault="00844B5A" w:rsidP="00824EF9">
            <w:pPr>
              <w:rPr>
                <w:sz w:val="20"/>
                <w:szCs w:val="18"/>
              </w:rPr>
            </w:pPr>
            <w:r>
              <w:rPr>
                <w:sz w:val="20"/>
                <w:szCs w:val="18"/>
              </w:rPr>
              <w:t>$</w:t>
            </w:r>
            <w:r w:rsidRPr="00800388">
              <w:rPr>
                <w:sz w:val="20"/>
                <w:szCs w:val="18"/>
              </w:rPr>
              <w:t>start</w:t>
            </w:r>
            <w:r>
              <w:rPr>
                <w:sz w:val="20"/>
                <w:szCs w:val="18"/>
              </w:rPr>
              <w:t>max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5FA925" w14:textId="77777777" w:rsidR="00844B5A" w:rsidRPr="00800388" w:rsidRDefault="00844B5A" w:rsidP="00824EF9">
            <w:pPr>
              <w:jc w:val="center"/>
              <w:rPr>
                <w:sz w:val="20"/>
                <w:szCs w:val="18"/>
              </w:rPr>
            </w:pPr>
            <w:r w:rsidRPr="00800388">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E8B7FF" w14:textId="77777777" w:rsidR="00844B5A" w:rsidRPr="00800388" w:rsidRDefault="00844B5A" w:rsidP="00824EF9">
            <w:pPr>
              <w:rPr>
                <w:sz w:val="20"/>
                <w:szCs w:val="18"/>
              </w:rPr>
            </w:pPr>
            <w:r>
              <w:rPr>
                <w:sz w:val="20"/>
                <w:szCs w:val="18"/>
              </w:rPr>
              <w:t>New in IGEMS2.LSP: Number of jet on in the toolpath. Pre-piercing, Piercing and Markings. See also $startindex at the PIERCING function</w:t>
            </w:r>
          </w:p>
        </w:tc>
      </w:tr>
      <w:tr w:rsidR="00844B5A" w:rsidRPr="00286267" w14:paraId="532ABE61"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D9A15" w14:textId="77777777" w:rsidR="00844B5A" w:rsidRPr="00286267" w:rsidRDefault="00844B5A" w:rsidP="00824EF9">
            <w:pPr>
              <w:rPr>
                <w:sz w:val="20"/>
                <w:szCs w:val="18"/>
              </w:rPr>
            </w:pPr>
            <w:r w:rsidRPr="00286267">
              <w:rPr>
                <w:sz w:val="20"/>
                <w:szCs w:val="18"/>
              </w:rPr>
              <w:t>$tac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55CFD9B" w14:textId="77777777" w:rsidR="00844B5A" w:rsidRPr="00286267" w:rsidRDefault="00844B5A" w:rsidP="00824EF9">
            <w:pPr>
              <w:jc w:val="center"/>
              <w:rPr>
                <w:sz w:val="20"/>
                <w:szCs w:val="18"/>
              </w:rPr>
            </w:pPr>
            <w:r w:rsidRPr="00286267">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A0551" w14:textId="77777777" w:rsidR="00844B5A" w:rsidRPr="00286267" w:rsidRDefault="00844B5A" w:rsidP="00824EF9">
            <w:pPr>
              <w:rPr>
                <w:sz w:val="20"/>
                <w:szCs w:val="18"/>
              </w:rPr>
            </w:pPr>
            <w:r w:rsidRPr="00286267">
              <w:rPr>
                <w:sz w:val="20"/>
                <w:szCs w:val="18"/>
              </w:rPr>
              <w:t>T if Tac option is activated</w:t>
            </w:r>
            <w:r>
              <w:rPr>
                <w:sz w:val="20"/>
                <w:szCs w:val="18"/>
              </w:rPr>
              <w:t xml:space="preserve"> else nil.</w:t>
            </w:r>
          </w:p>
        </w:tc>
      </w:tr>
      <w:tr w:rsidR="00844B5A" w:rsidRPr="00265B45" w14:paraId="0C91B5FD"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673CB" w14:textId="77777777" w:rsidR="00844B5A" w:rsidRDefault="00844B5A" w:rsidP="00824EF9">
            <w:pPr>
              <w:rPr>
                <w:sz w:val="20"/>
                <w:szCs w:val="20"/>
              </w:rPr>
            </w:pPr>
            <w:r>
              <w:rPr>
                <w:sz w:val="20"/>
                <w:szCs w:val="20"/>
              </w:rPr>
              <w:t>$thickness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3250372" w14:textId="77777777" w:rsidR="00844B5A" w:rsidRDefault="00844B5A" w:rsidP="00824EF9">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1F7F1" w14:textId="77777777" w:rsidR="00844B5A" w:rsidRDefault="00844B5A" w:rsidP="00824EF9">
            <w:pPr>
              <w:rPr>
                <w:sz w:val="20"/>
                <w:szCs w:val="20"/>
              </w:rPr>
            </w:pPr>
            <w:r>
              <w:rPr>
                <w:sz w:val="20"/>
                <w:szCs w:val="20"/>
              </w:rPr>
              <w:t>The thickness of the material.</w:t>
            </w:r>
          </w:p>
        </w:tc>
      </w:tr>
      <w:tr w:rsidR="00844B5A" w14:paraId="1EB5900D"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FF71CB" w14:textId="77777777" w:rsidR="00844B5A" w:rsidRDefault="00844B5A" w:rsidP="00824EF9">
            <w:pPr>
              <w:rPr>
                <w:sz w:val="20"/>
                <w:szCs w:val="20"/>
              </w:rPr>
            </w:pPr>
            <w:r>
              <w:rPr>
                <w:sz w:val="20"/>
                <w:szCs w:val="20"/>
              </w:rPr>
              <w:t>$time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BD4C23" w14:textId="77777777" w:rsidR="00844B5A" w:rsidRDefault="00844B5A" w:rsidP="00824EF9">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EE149" w14:textId="77777777" w:rsidR="00844B5A" w:rsidRDefault="00844B5A" w:rsidP="00824EF9">
            <w:pPr>
              <w:rPr>
                <w:sz w:val="20"/>
                <w:szCs w:val="20"/>
              </w:rPr>
            </w:pPr>
            <w:r>
              <w:rPr>
                <w:sz w:val="20"/>
                <w:szCs w:val="20"/>
              </w:rPr>
              <w:t>The actual time</w:t>
            </w:r>
          </w:p>
        </w:tc>
      </w:tr>
      <w:tr w:rsidR="00844B5A" w:rsidRPr="00265B45" w14:paraId="765F6B9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641718" w14:textId="77777777" w:rsidR="00844B5A" w:rsidRPr="00A611A7" w:rsidRDefault="00844B5A" w:rsidP="00824EF9">
            <w:pPr>
              <w:rPr>
                <w:sz w:val="20"/>
                <w:szCs w:val="20"/>
              </w:rPr>
            </w:pPr>
            <w:r w:rsidRPr="00A611A7">
              <w:rPr>
                <w:sz w:val="20"/>
                <w:szCs w:val="20"/>
              </w:rPr>
              <w:t>$toolchanges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8D6BB6D" w14:textId="77777777" w:rsidR="00844B5A" w:rsidRPr="00A611A7" w:rsidRDefault="00844B5A" w:rsidP="00824EF9">
            <w:pPr>
              <w:jc w:val="center"/>
              <w:rPr>
                <w:sz w:val="20"/>
                <w:szCs w:val="20"/>
              </w:rPr>
            </w:pPr>
            <w:r w:rsidRPr="00A611A7">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E117EC" w14:textId="77777777" w:rsidR="00844B5A" w:rsidRDefault="00844B5A" w:rsidP="00824EF9">
            <w:pPr>
              <w:rPr>
                <w:szCs w:val="20"/>
              </w:rPr>
            </w:pPr>
            <w:r w:rsidRPr="00A611A7">
              <w:rPr>
                <w:sz w:val="20"/>
                <w:szCs w:val="20"/>
              </w:rPr>
              <w:t>Number of tool setups</w:t>
            </w:r>
            <w:r>
              <w:rPr>
                <w:sz w:val="20"/>
                <w:szCs w:val="20"/>
              </w:rPr>
              <w:t>. Minimum is 1.</w:t>
            </w:r>
          </w:p>
        </w:tc>
      </w:tr>
      <w:tr w:rsidR="00844B5A" w14:paraId="020B799E"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02653" w14:textId="77777777" w:rsidR="00844B5A" w:rsidRPr="009C38BD" w:rsidRDefault="00844B5A" w:rsidP="00824EF9">
            <w:pPr>
              <w:rPr>
                <w:sz w:val="20"/>
                <w:szCs w:val="20"/>
              </w:rPr>
            </w:pPr>
            <w:r w:rsidRPr="009C38BD">
              <w:rPr>
                <w:sz w:val="20"/>
                <w:szCs w:val="20"/>
              </w:rPr>
              <w:t>$tube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BB124D" w14:textId="77777777" w:rsidR="00844B5A" w:rsidRPr="009C38BD" w:rsidRDefault="00844B5A" w:rsidP="00824EF9">
            <w:pPr>
              <w:jc w:val="center"/>
              <w:rPr>
                <w:sz w:val="20"/>
                <w:szCs w:val="20"/>
              </w:rPr>
            </w:pPr>
            <w:r w:rsidRPr="009C38BD">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B9C6C6" w14:textId="77777777" w:rsidR="00844B5A" w:rsidRPr="009C38BD" w:rsidRDefault="00844B5A" w:rsidP="00824EF9">
            <w:pPr>
              <w:rPr>
                <w:sz w:val="20"/>
                <w:szCs w:val="20"/>
              </w:rPr>
            </w:pPr>
            <w:r w:rsidRPr="009C38BD">
              <w:rPr>
                <w:sz w:val="20"/>
                <w:szCs w:val="20"/>
              </w:rPr>
              <w:t>Diameter of mixing tube</w:t>
            </w:r>
          </w:p>
        </w:tc>
      </w:tr>
      <w:tr w:rsidR="00844B5A" w14:paraId="42D5D09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55427" w14:textId="77777777" w:rsidR="00844B5A" w:rsidRPr="009C38BD" w:rsidRDefault="00844B5A" w:rsidP="00824EF9">
            <w:pPr>
              <w:rPr>
                <w:sz w:val="20"/>
                <w:szCs w:val="20"/>
              </w:rPr>
            </w:pPr>
            <w:r w:rsidRPr="009C38BD">
              <w:rPr>
                <w:sz w:val="20"/>
                <w:szCs w:val="20"/>
              </w:rPr>
              <w:t>$type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7BA2706" w14:textId="77777777" w:rsidR="00844B5A" w:rsidRPr="009C38BD" w:rsidRDefault="00844B5A" w:rsidP="00824EF9">
            <w:pPr>
              <w:jc w:val="center"/>
              <w:rPr>
                <w:sz w:val="20"/>
                <w:szCs w:val="20"/>
              </w:rPr>
            </w:pPr>
            <w:r w:rsidRPr="009C38BD">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7ED41" w14:textId="77777777" w:rsidR="00844B5A" w:rsidRPr="009C38BD" w:rsidRDefault="00844B5A" w:rsidP="00824EF9">
            <w:pPr>
              <w:rPr>
                <w:sz w:val="20"/>
                <w:szCs w:val="20"/>
              </w:rPr>
            </w:pPr>
            <w:r>
              <w:rPr>
                <w:sz w:val="20"/>
                <w:szCs w:val="20"/>
              </w:rPr>
              <w:t>Machine type: 0=AWJ, 1=Pure water, 2=Plasma, 3= Oxyfulel, 4=Laser</w:t>
            </w:r>
          </w:p>
        </w:tc>
      </w:tr>
      <w:tr w:rsidR="00844B5A" w:rsidRPr="000C1588" w14:paraId="6ED0F2B3"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04C55" w14:textId="77777777" w:rsidR="00844B5A" w:rsidRPr="000C1588" w:rsidRDefault="00844B5A" w:rsidP="00824EF9">
            <w:pPr>
              <w:rPr>
                <w:sz w:val="20"/>
                <w:szCs w:val="18"/>
              </w:rPr>
            </w:pPr>
            <w:r w:rsidRPr="000C1588">
              <w:rPr>
                <w:sz w:val="20"/>
                <w:szCs w:val="18"/>
              </w:rPr>
              <w:t>$useflyctrl</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96D2F0C" w14:textId="77777777" w:rsidR="00844B5A" w:rsidRPr="000C1588" w:rsidRDefault="00844B5A" w:rsidP="00824EF9">
            <w:pPr>
              <w:jc w:val="center"/>
              <w:rPr>
                <w:sz w:val="20"/>
                <w:szCs w:val="18"/>
              </w:rPr>
            </w:pPr>
            <w:r w:rsidRPr="000C1588">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2B4D9" w14:textId="77777777" w:rsidR="00844B5A" w:rsidRPr="000C1588" w:rsidRDefault="00844B5A" w:rsidP="00824EF9">
            <w:pPr>
              <w:rPr>
                <w:sz w:val="20"/>
                <w:szCs w:val="18"/>
              </w:rPr>
            </w:pPr>
            <w:r>
              <w:rPr>
                <w:sz w:val="20"/>
                <w:szCs w:val="18"/>
              </w:rPr>
              <w:t>This variable is T if the Flying jet ON/OFF control checkbox is activated in the Delay tab in the machine setting.</w:t>
            </w:r>
          </w:p>
        </w:tc>
      </w:tr>
      <w:tr w:rsidR="00844B5A" w14:paraId="69981E8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B9F42" w14:textId="77777777" w:rsidR="00844B5A" w:rsidRPr="002D3D56" w:rsidRDefault="00844B5A" w:rsidP="00824EF9">
            <w:pPr>
              <w:rPr>
                <w:sz w:val="20"/>
                <w:szCs w:val="20"/>
              </w:rPr>
            </w:pPr>
            <w:r w:rsidRPr="002D3D56">
              <w:rPr>
                <w:sz w:val="20"/>
                <w:szCs w:val="20"/>
              </w:rPr>
              <w:t>$uses5x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01985E9" w14:textId="77777777" w:rsidR="00844B5A" w:rsidRPr="002D3D56" w:rsidRDefault="00844B5A" w:rsidP="00824EF9">
            <w:pPr>
              <w:jc w:val="center"/>
              <w:rPr>
                <w:sz w:val="20"/>
                <w:szCs w:val="20"/>
              </w:rPr>
            </w:pPr>
            <w:r w:rsidRPr="002D3D56">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331ACD" w14:textId="77777777" w:rsidR="00844B5A" w:rsidRPr="002D3D56" w:rsidRDefault="00844B5A" w:rsidP="00824EF9">
            <w:pPr>
              <w:rPr>
                <w:sz w:val="20"/>
                <w:szCs w:val="20"/>
              </w:rPr>
            </w:pPr>
            <w:r w:rsidRPr="002D3D56">
              <w:rPr>
                <w:sz w:val="20"/>
                <w:szCs w:val="20"/>
              </w:rPr>
              <w:t>T if 5X cutting will be used in the actual process</w:t>
            </w:r>
            <w:r>
              <w:rPr>
                <w:sz w:val="20"/>
                <w:szCs w:val="20"/>
              </w:rPr>
              <w:t>.</w:t>
            </w:r>
            <w:r>
              <w:rPr>
                <w:sz w:val="20"/>
                <w:szCs w:val="20"/>
              </w:rPr>
              <w:br/>
              <w:t>From version R2016.3.1036 this variable is T also when TAC is used.</w:t>
            </w:r>
          </w:p>
        </w:tc>
      </w:tr>
      <w:tr w:rsidR="00844B5A" w:rsidRPr="0056298B" w14:paraId="4112772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85579" w14:textId="77777777" w:rsidR="00844B5A" w:rsidRPr="0056298B" w:rsidRDefault="00844B5A" w:rsidP="00824EF9">
            <w:pPr>
              <w:rPr>
                <w:sz w:val="20"/>
                <w:szCs w:val="20"/>
              </w:rPr>
            </w:pPr>
            <w:r>
              <w:rPr>
                <w:sz w:val="20"/>
                <w:szCs w:val="20"/>
              </w:rPr>
              <w:t>$uses6x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553C56C" w14:textId="77777777" w:rsidR="00844B5A" w:rsidRPr="0056298B" w:rsidRDefault="00844B5A" w:rsidP="00824EF9">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97821" w14:textId="77777777" w:rsidR="00844B5A" w:rsidRPr="0056298B" w:rsidRDefault="00844B5A" w:rsidP="00824EF9">
            <w:pPr>
              <w:rPr>
                <w:sz w:val="20"/>
                <w:szCs w:val="20"/>
              </w:rPr>
            </w:pPr>
            <w:r>
              <w:rPr>
                <w:sz w:val="20"/>
                <w:szCs w:val="20"/>
              </w:rPr>
              <w:t>T if 6X cutting will be used in the actual process else nil.</w:t>
            </w:r>
          </w:p>
        </w:tc>
      </w:tr>
      <w:tr w:rsidR="00844B5A" w:rsidRPr="00A611A7" w14:paraId="1C67782F"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722C65" w14:textId="77777777" w:rsidR="00844B5A" w:rsidRPr="00A611A7" w:rsidRDefault="00844B5A" w:rsidP="00824EF9">
            <w:pPr>
              <w:rPr>
                <w:sz w:val="20"/>
                <w:szCs w:val="20"/>
              </w:rPr>
            </w:pPr>
            <w:r w:rsidRPr="00A611A7">
              <w:rPr>
                <w:sz w:val="20"/>
                <w:szCs w:val="20"/>
              </w:rPr>
              <w:t>$usesdrill</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1E09FD" w14:textId="77777777" w:rsidR="00844B5A" w:rsidRPr="00A611A7" w:rsidRDefault="00844B5A" w:rsidP="00824EF9">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20CF1" w14:textId="77777777" w:rsidR="00844B5A" w:rsidRPr="00A611A7" w:rsidRDefault="00844B5A" w:rsidP="00824EF9">
            <w:pPr>
              <w:rPr>
                <w:sz w:val="20"/>
                <w:szCs w:val="20"/>
              </w:rPr>
            </w:pPr>
            <w:r>
              <w:rPr>
                <w:sz w:val="20"/>
                <w:szCs w:val="20"/>
              </w:rPr>
              <w:t>T if a drill will be used in the actual process.</w:t>
            </w:r>
          </w:p>
        </w:tc>
      </w:tr>
      <w:tr w:rsidR="00844B5A" w:rsidRPr="00286267" w14:paraId="1ED251E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A55A7" w14:textId="77777777" w:rsidR="00844B5A" w:rsidRPr="00286267" w:rsidRDefault="00844B5A" w:rsidP="00824EF9">
            <w:pPr>
              <w:rPr>
                <w:sz w:val="20"/>
                <w:szCs w:val="18"/>
              </w:rPr>
            </w:pPr>
            <w:r w:rsidRPr="00286267">
              <w:rPr>
                <w:sz w:val="20"/>
                <w:szCs w:val="18"/>
              </w:rPr>
              <w:t>$voc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834B273" w14:textId="77777777" w:rsidR="00844B5A" w:rsidRPr="00286267" w:rsidRDefault="00844B5A" w:rsidP="00824EF9">
            <w:pPr>
              <w:jc w:val="center"/>
              <w:rPr>
                <w:sz w:val="20"/>
                <w:szCs w:val="18"/>
              </w:rPr>
            </w:pPr>
            <w:r w:rsidRPr="00286267">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EA3E5" w14:textId="77777777" w:rsidR="00844B5A" w:rsidRPr="00286267" w:rsidRDefault="00844B5A" w:rsidP="00824EF9">
            <w:pPr>
              <w:rPr>
                <w:sz w:val="20"/>
                <w:szCs w:val="18"/>
              </w:rPr>
            </w:pPr>
            <w:r w:rsidRPr="00286267">
              <w:rPr>
                <w:sz w:val="20"/>
                <w:szCs w:val="18"/>
              </w:rPr>
              <w:t>T if Variable tool radius is activated else nil</w:t>
            </w:r>
          </w:p>
        </w:tc>
      </w:tr>
      <w:tr w:rsidR="00844B5A" w14:paraId="6372AEE5"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9D9A63" w14:textId="77777777" w:rsidR="00844B5A" w:rsidRPr="007C4F23" w:rsidRDefault="00844B5A" w:rsidP="00824EF9">
            <w:pPr>
              <w:rPr>
                <w:sz w:val="20"/>
                <w:szCs w:val="20"/>
              </w:rPr>
            </w:pPr>
            <w:r w:rsidRPr="007C4F23">
              <w:rPr>
                <w:sz w:val="20"/>
                <w:szCs w:val="20"/>
              </w:rPr>
              <w:t>$xfine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A387EAB" w14:textId="77777777" w:rsidR="00844B5A" w:rsidRPr="007C4F23" w:rsidRDefault="00844B5A" w:rsidP="00824EF9">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00A2A" w14:textId="77777777" w:rsidR="00844B5A" w:rsidRPr="007C4F23" w:rsidRDefault="00844B5A" w:rsidP="00824EF9">
            <w:pPr>
              <w:rPr>
                <w:sz w:val="20"/>
                <w:szCs w:val="20"/>
              </w:rPr>
            </w:pPr>
            <w:r w:rsidRPr="007C4F23">
              <w:rPr>
                <w:sz w:val="20"/>
                <w:szCs w:val="20"/>
              </w:rPr>
              <w:t>Cutting speed for straight cut in X-fine quality</w:t>
            </w:r>
            <w:r>
              <w:rPr>
                <w:sz w:val="20"/>
                <w:szCs w:val="20"/>
              </w:rPr>
              <w:t xml:space="preserve"> (see also $xrough, $rough, $medium and $fine).</w:t>
            </w:r>
          </w:p>
        </w:tc>
      </w:tr>
      <w:tr w:rsidR="00844B5A" w14:paraId="69D42CE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C6587" w14:textId="77777777" w:rsidR="00844B5A" w:rsidRPr="007C4F23" w:rsidRDefault="00844B5A" w:rsidP="00824EF9">
            <w:pPr>
              <w:rPr>
                <w:sz w:val="20"/>
                <w:szCs w:val="20"/>
              </w:rPr>
            </w:pPr>
            <w:r w:rsidRPr="007C4F23">
              <w:rPr>
                <w:sz w:val="20"/>
                <w:szCs w:val="20"/>
              </w:rPr>
              <w:t>$xrough</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DBFB9D2" w14:textId="77777777" w:rsidR="00844B5A" w:rsidRPr="007C4F23" w:rsidRDefault="00844B5A" w:rsidP="00824EF9">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87599" w14:textId="77777777" w:rsidR="00844B5A" w:rsidRPr="007C4F23" w:rsidRDefault="00844B5A" w:rsidP="00824EF9">
            <w:pPr>
              <w:rPr>
                <w:sz w:val="20"/>
                <w:szCs w:val="20"/>
              </w:rPr>
            </w:pPr>
            <w:r w:rsidRPr="007C4F23">
              <w:rPr>
                <w:sz w:val="20"/>
                <w:szCs w:val="20"/>
              </w:rPr>
              <w:t>Cutting speed for straight cut in X-rough quality</w:t>
            </w:r>
            <w:r>
              <w:rPr>
                <w:sz w:val="20"/>
                <w:szCs w:val="20"/>
              </w:rPr>
              <w:t xml:space="preserve"> (see also, $rough, $medium, $fine and $xfine).</w:t>
            </w:r>
          </w:p>
        </w:tc>
      </w:tr>
      <w:tr w:rsidR="00844B5A" w:rsidRPr="00265B45" w14:paraId="52B22273"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C385F" w14:textId="77777777" w:rsidR="00844B5A" w:rsidRDefault="00844B5A" w:rsidP="00824EF9">
            <w:pPr>
              <w:rPr>
                <w:sz w:val="20"/>
                <w:szCs w:val="20"/>
              </w:rPr>
            </w:pPr>
            <w:r>
              <w:rPr>
                <w:sz w:val="20"/>
                <w:szCs w:val="20"/>
              </w:rPr>
              <w:t>$z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49B57CC" w14:textId="77777777" w:rsidR="00844B5A" w:rsidRDefault="00844B5A" w:rsidP="00824EF9">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40B4B" w14:textId="77777777" w:rsidR="00844B5A" w:rsidRDefault="00844B5A" w:rsidP="00824EF9">
            <w:pPr>
              <w:rPr>
                <w:sz w:val="20"/>
                <w:szCs w:val="20"/>
              </w:rPr>
            </w:pPr>
            <w:r>
              <w:rPr>
                <w:sz w:val="20"/>
                <w:szCs w:val="20"/>
              </w:rPr>
              <w:t>This value is initialized to the lift height that is used between parts.</w:t>
            </w:r>
          </w:p>
        </w:tc>
      </w:tr>
      <w:tr w:rsidR="00844B5A" w:rsidRPr="001940C3" w14:paraId="097A1B79"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06654" w14:textId="77777777" w:rsidR="00844B5A" w:rsidRPr="001940C3" w:rsidRDefault="00844B5A" w:rsidP="00824EF9">
            <w:pPr>
              <w:rPr>
                <w:sz w:val="20"/>
                <w:szCs w:val="18"/>
              </w:rPr>
            </w:pPr>
            <w:r w:rsidRPr="001940C3">
              <w:rPr>
                <w:sz w:val="20"/>
                <w:szCs w:val="18"/>
              </w:rPr>
              <w:t>$zaxisoption</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9C2621B" w14:textId="77777777" w:rsidR="00844B5A" w:rsidRPr="001940C3" w:rsidRDefault="00844B5A" w:rsidP="00824EF9">
            <w:pPr>
              <w:jc w:val="center"/>
              <w:rPr>
                <w:sz w:val="20"/>
                <w:szCs w:val="18"/>
              </w:rPr>
            </w:pPr>
            <w:r>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3A8B7C" w14:textId="77777777" w:rsidR="00844B5A" w:rsidRDefault="00844B5A" w:rsidP="00824EF9">
            <w:pPr>
              <w:rPr>
                <w:sz w:val="20"/>
                <w:szCs w:val="18"/>
              </w:rPr>
            </w:pPr>
            <w:r>
              <w:rPr>
                <w:sz w:val="20"/>
                <w:szCs w:val="18"/>
              </w:rPr>
              <w:t>0=Fixed Z-axis</w:t>
            </w:r>
          </w:p>
          <w:p w14:paraId="6E06008A" w14:textId="77777777" w:rsidR="00844B5A" w:rsidRDefault="00844B5A" w:rsidP="00824EF9">
            <w:pPr>
              <w:rPr>
                <w:sz w:val="20"/>
                <w:szCs w:val="18"/>
              </w:rPr>
            </w:pPr>
            <w:r>
              <w:rPr>
                <w:sz w:val="20"/>
                <w:szCs w:val="18"/>
              </w:rPr>
              <w:t>1=CNC controlled = No sensoring</w:t>
            </w:r>
          </w:p>
          <w:p w14:paraId="774FAEEE" w14:textId="77777777" w:rsidR="00844B5A" w:rsidRDefault="00844B5A" w:rsidP="00824EF9">
            <w:pPr>
              <w:rPr>
                <w:sz w:val="20"/>
                <w:szCs w:val="18"/>
              </w:rPr>
            </w:pPr>
            <w:r>
              <w:rPr>
                <w:sz w:val="20"/>
                <w:szCs w:val="18"/>
              </w:rPr>
              <w:t>2=Height sensoring activated. Zero is always on top.</w:t>
            </w:r>
          </w:p>
          <w:p w14:paraId="46F6E9F4" w14:textId="77777777" w:rsidR="00844B5A" w:rsidRPr="001940C3" w:rsidRDefault="00844B5A" w:rsidP="00824EF9">
            <w:pPr>
              <w:rPr>
                <w:sz w:val="20"/>
                <w:szCs w:val="18"/>
              </w:rPr>
            </w:pPr>
            <w:r>
              <w:rPr>
                <w:sz w:val="20"/>
                <w:szCs w:val="18"/>
              </w:rPr>
              <w:t>3=Sensoring in advance. Zero is always at table.</w:t>
            </w:r>
          </w:p>
        </w:tc>
      </w:tr>
      <w:tr w:rsidR="00844B5A" w:rsidRPr="00265B45" w14:paraId="144CE51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C9EAA" w14:textId="77777777" w:rsidR="00844B5A" w:rsidRPr="00B90DAF" w:rsidRDefault="00844B5A" w:rsidP="00824EF9">
            <w:pPr>
              <w:rPr>
                <w:sz w:val="20"/>
                <w:szCs w:val="20"/>
              </w:rPr>
            </w:pPr>
            <w:r w:rsidRPr="00B90DAF">
              <w:rPr>
                <w:sz w:val="20"/>
                <w:szCs w:val="20"/>
              </w:rPr>
              <w:t>$zbase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3DFB1F4" w14:textId="77777777" w:rsidR="00844B5A" w:rsidRPr="00B90DAF" w:rsidRDefault="00844B5A" w:rsidP="00824EF9">
            <w:pPr>
              <w:jc w:val="center"/>
              <w:rPr>
                <w:sz w:val="20"/>
                <w:szCs w:val="20"/>
              </w:rPr>
            </w:pPr>
            <w:r w:rsidRPr="00B90DAF">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AC171" w14:textId="77777777" w:rsidR="00844B5A" w:rsidRPr="00B90DAF" w:rsidRDefault="00844B5A" w:rsidP="00824EF9">
            <w:pPr>
              <w:rPr>
                <w:sz w:val="20"/>
                <w:szCs w:val="20"/>
              </w:rPr>
            </w:pPr>
            <w:r w:rsidRPr="00B90DAF">
              <w:rPr>
                <w:sz w:val="20"/>
                <w:szCs w:val="20"/>
              </w:rPr>
              <w:t>0=The Z-zero should be at the table of the machine.</w:t>
            </w:r>
          </w:p>
          <w:p w14:paraId="529C0A27" w14:textId="77777777" w:rsidR="00844B5A" w:rsidRPr="00B90DAF" w:rsidRDefault="00844B5A" w:rsidP="00824EF9">
            <w:pPr>
              <w:rPr>
                <w:sz w:val="20"/>
                <w:szCs w:val="20"/>
              </w:rPr>
            </w:pPr>
            <w:r w:rsidRPr="00B90DAF">
              <w:rPr>
                <w:sz w:val="20"/>
                <w:szCs w:val="20"/>
              </w:rPr>
              <w:t>1=Zero should be at the material thickness</w:t>
            </w:r>
            <w:r>
              <w:rPr>
                <w:sz w:val="20"/>
                <w:szCs w:val="20"/>
              </w:rPr>
              <w:t xml:space="preserve"> or the surface of the material.</w:t>
            </w:r>
          </w:p>
          <w:p w14:paraId="413473D7" w14:textId="1EF4E1B9" w:rsidR="00844B5A" w:rsidRPr="00B90DAF" w:rsidRDefault="00844B5A" w:rsidP="00503ACF">
            <w:pPr>
              <w:rPr>
                <w:sz w:val="20"/>
                <w:szCs w:val="20"/>
              </w:rPr>
            </w:pPr>
            <w:r w:rsidRPr="00B90DAF">
              <w:rPr>
                <w:sz w:val="20"/>
                <w:szCs w:val="20"/>
              </w:rPr>
              <w:t>2=Zero should be at the very top position</w:t>
            </w:r>
            <w:r>
              <w:rPr>
                <w:sz w:val="20"/>
                <w:szCs w:val="20"/>
              </w:rPr>
              <w:t>.</w:t>
            </w:r>
          </w:p>
        </w:tc>
      </w:tr>
      <w:tr w:rsidR="00844B5A" w:rsidRPr="00265B45" w14:paraId="1763140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D38A2" w14:textId="77777777" w:rsidR="00844B5A" w:rsidRPr="00955013" w:rsidRDefault="00844B5A" w:rsidP="00824EF9">
            <w:pPr>
              <w:rPr>
                <w:sz w:val="20"/>
                <w:szCs w:val="20"/>
              </w:rPr>
            </w:pPr>
            <w:r w:rsidRPr="00955013">
              <w:rPr>
                <w:sz w:val="20"/>
                <w:szCs w:val="20"/>
                <w:lang w:val="sv-SE"/>
              </w:rPr>
              <w:t>$zmaxmove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1728F2B" w14:textId="77777777" w:rsidR="00844B5A" w:rsidRPr="00955013" w:rsidRDefault="00844B5A" w:rsidP="00824EF9">
            <w:pPr>
              <w:jc w:val="center"/>
              <w:rPr>
                <w:sz w:val="20"/>
                <w:szCs w:val="20"/>
              </w:rPr>
            </w:pPr>
            <w:r w:rsidRPr="0095501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B492E" w14:textId="77777777" w:rsidR="00844B5A" w:rsidRPr="00955013" w:rsidRDefault="00844B5A" w:rsidP="00824EF9">
            <w:pPr>
              <w:rPr>
                <w:sz w:val="20"/>
                <w:szCs w:val="20"/>
              </w:rPr>
            </w:pPr>
            <w:r>
              <w:rPr>
                <w:sz w:val="20"/>
                <w:szCs w:val="20"/>
              </w:rPr>
              <w:t>The maximum accepted Z-movement from machine table to upper position.</w:t>
            </w:r>
          </w:p>
        </w:tc>
      </w:tr>
      <w:tr w:rsidR="00844B5A" w:rsidRPr="00265B45" w14:paraId="6CC7CC4D"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4DBE4" w14:textId="77777777" w:rsidR="00844B5A" w:rsidRPr="0080069B" w:rsidRDefault="00844B5A" w:rsidP="00824EF9">
            <w:pPr>
              <w:rPr>
                <w:sz w:val="20"/>
                <w:szCs w:val="20"/>
                <w:lang w:val="sv-SE"/>
              </w:rPr>
            </w:pPr>
            <w:r w:rsidRPr="0080069B">
              <w:rPr>
                <w:sz w:val="20"/>
                <w:szCs w:val="20"/>
                <w:lang w:val="sv-SE"/>
              </w:rPr>
              <w:t>$zmaxup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7487E8" w14:textId="77777777" w:rsidR="00844B5A" w:rsidRPr="0080069B" w:rsidRDefault="00844B5A" w:rsidP="00824EF9">
            <w:pPr>
              <w:jc w:val="center"/>
              <w:rPr>
                <w:sz w:val="20"/>
                <w:szCs w:val="20"/>
              </w:rPr>
            </w:pPr>
            <w:r w:rsidRPr="0080069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E8D18" w14:textId="77777777" w:rsidR="00844B5A" w:rsidRPr="0080069B" w:rsidRDefault="00844B5A" w:rsidP="00824EF9">
            <w:pPr>
              <w:rPr>
                <w:sz w:val="20"/>
                <w:szCs w:val="20"/>
              </w:rPr>
            </w:pPr>
            <w:r w:rsidRPr="0080069B">
              <w:rPr>
                <w:sz w:val="20"/>
                <w:szCs w:val="20"/>
              </w:rPr>
              <w:t>The larges Z-axis value that can be used. This is different depending on the $Zbase value.</w:t>
            </w:r>
            <w:r>
              <w:rPr>
                <w:sz w:val="20"/>
                <w:szCs w:val="20"/>
              </w:rPr>
              <w:t xml:space="preserve"> </w:t>
            </w:r>
            <w:r w:rsidRPr="0080069B">
              <w:rPr>
                <w:sz w:val="20"/>
                <w:szCs w:val="20"/>
              </w:rPr>
              <w:t>Example: $zbase=1 and $zmaxmove is 300. If you have a 12 mm material and an underlay of 5 then $zmaxup will be 200-thickness – underlay =283.</w:t>
            </w:r>
          </w:p>
        </w:tc>
      </w:tr>
      <w:tr w:rsidR="00844B5A" w:rsidRPr="006C0A22" w14:paraId="2593F596"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5861B" w14:textId="77777777" w:rsidR="00844B5A" w:rsidRPr="006C0A22" w:rsidRDefault="00844B5A" w:rsidP="00824EF9">
            <w:pPr>
              <w:rPr>
                <w:sz w:val="20"/>
                <w:szCs w:val="20"/>
              </w:rPr>
            </w:pPr>
            <w:r w:rsidRPr="006C0A22">
              <w:rPr>
                <w:sz w:val="20"/>
                <w:szCs w:val="20"/>
              </w:rPr>
              <w:t>$zmaxzaxis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1269572" w14:textId="77777777" w:rsidR="00844B5A" w:rsidRPr="006C0A22" w:rsidRDefault="00844B5A" w:rsidP="00824EF9">
            <w:pPr>
              <w:jc w:val="center"/>
              <w:rPr>
                <w:sz w:val="20"/>
                <w:szCs w:val="20"/>
              </w:rPr>
            </w:pPr>
            <w:r w:rsidRPr="006C0A22">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015E0" w14:textId="77777777" w:rsidR="00844B5A" w:rsidRPr="006C0A22" w:rsidRDefault="00844B5A" w:rsidP="00824EF9">
            <w:pPr>
              <w:rPr>
                <w:rFonts w:cs="Tahoma"/>
                <w:sz w:val="20"/>
                <w:szCs w:val="20"/>
              </w:rPr>
            </w:pPr>
            <w:r w:rsidRPr="006C0A22">
              <w:rPr>
                <w:rFonts w:cs="Tahoma"/>
                <w:sz w:val="20"/>
                <w:szCs w:val="20"/>
              </w:rPr>
              <w:t>Number of movable Z-axis</w:t>
            </w:r>
          </w:p>
        </w:tc>
      </w:tr>
      <w:tr w:rsidR="00844B5A" w:rsidRPr="00265B45" w14:paraId="376396DC"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152B6" w14:textId="77777777" w:rsidR="00844B5A" w:rsidRPr="00F02F3D" w:rsidRDefault="00844B5A" w:rsidP="00824EF9">
            <w:pPr>
              <w:rPr>
                <w:sz w:val="20"/>
                <w:szCs w:val="20"/>
              </w:rPr>
            </w:pPr>
            <w:r w:rsidRPr="00F02F3D">
              <w:rPr>
                <w:sz w:val="20"/>
                <w:szCs w:val="20"/>
              </w:rPr>
              <w:t>$zmode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D0ED414" w14:textId="77777777" w:rsidR="00844B5A" w:rsidRPr="00F02F3D" w:rsidRDefault="00844B5A" w:rsidP="00824EF9">
            <w:pPr>
              <w:jc w:val="center"/>
              <w:rPr>
                <w:sz w:val="20"/>
                <w:szCs w:val="20"/>
              </w:rPr>
            </w:pPr>
            <w:r w:rsidRPr="00F02F3D">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AD36F" w14:textId="77777777" w:rsidR="00844B5A" w:rsidRDefault="00844B5A" w:rsidP="00824EF9">
            <w:pPr>
              <w:rPr>
                <w:rFonts w:cs="Tahoma"/>
                <w:sz w:val="20"/>
                <w:szCs w:val="20"/>
              </w:rPr>
            </w:pPr>
            <w:r>
              <w:rPr>
                <w:rFonts w:cs="Tahoma"/>
                <w:sz w:val="20"/>
                <w:szCs w:val="20"/>
              </w:rPr>
              <w:t>The $zmode have following meaning.</w:t>
            </w:r>
          </w:p>
          <w:p w14:paraId="57BE572A" w14:textId="77777777" w:rsidR="00844B5A" w:rsidRDefault="00844B5A" w:rsidP="00824EF9">
            <w:pPr>
              <w:rPr>
                <w:rFonts w:cs="Tahoma"/>
                <w:sz w:val="20"/>
                <w:szCs w:val="20"/>
              </w:rPr>
            </w:pPr>
            <w:r>
              <w:rPr>
                <w:rFonts w:cs="Tahoma"/>
                <w:sz w:val="20"/>
                <w:szCs w:val="20"/>
              </w:rPr>
              <w:t>0=Fixed Z-axis.</w:t>
            </w:r>
          </w:p>
          <w:p w14:paraId="3C22BA41" w14:textId="77777777" w:rsidR="00844B5A" w:rsidRDefault="00844B5A" w:rsidP="00824EF9">
            <w:pPr>
              <w:rPr>
                <w:rFonts w:cs="Tahoma"/>
                <w:sz w:val="20"/>
                <w:szCs w:val="20"/>
              </w:rPr>
            </w:pPr>
            <w:r>
              <w:rPr>
                <w:rFonts w:cs="Tahoma"/>
                <w:sz w:val="20"/>
                <w:szCs w:val="20"/>
              </w:rPr>
              <w:t>1=Automatic, Up/Down controlled by water On/Off.</w:t>
            </w:r>
          </w:p>
          <w:p w14:paraId="1B501AD8" w14:textId="77777777" w:rsidR="00844B5A" w:rsidRDefault="00844B5A" w:rsidP="00824EF9">
            <w:pPr>
              <w:rPr>
                <w:rFonts w:cs="Tahoma"/>
                <w:sz w:val="20"/>
                <w:szCs w:val="20"/>
              </w:rPr>
            </w:pPr>
            <w:r>
              <w:rPr>
                <w:rFonts w:cs="Tahoma"/>
                <w:sz w:val="20"/>
                <w:szCs w:val="20"/>
              </w:rPr>
              <w:t>2=Up/Down with separate M-codes.</w:t>
            </w:r>
          </w:p>
          <w:p w14:paraId="6B229207" w14:textId="77777777" w:rsidR="00844B5A" w:rsidRDefault="00844B5A" w:rsidP="00824EF9">
            <w:pPr>
              <w:rPr>
                <w:rFonts w:cs="Tahoma"/>
                <w:sz w:val="20"/>
                <w:szCs w:val="20"/>
              </w:rPr>
            </w:pPr>
            <w:r>
              <w:rPr>
                <w:rFonts w:cs="Tahoma"/>
                <w:sz w:val="20"/>
                <w:szCs w:val="20"/>
              </w:rPr>
              <w:t>3=Up/Down controlled by Z-coordinates.</w:t>
            </w:r>
          </w:p>
          <w:p w14:paraId="28491446" w14:textId="77777777" w:rsidR="00844B5A" w:rsidRDefault="00844B5A" w:rsidP="00824EF9">
            <w:pPr>
              <w:rPr>
                <w:rFonts w:cs="Tahoma"/>
                <w:sz w:val="20"/>
                <w:szCs w:val="20"/>
              </w:rPr>
            </w:pPr>
            <w:r>
              <w:rPr>
                <w:rFonts w:cs="Tahoma"/>
                <w:sz w:val="20"/>
                <w:szCs w:val="20"/>
              </w:rPr>
              <w:t>4=Automatic Height sensor that are controlled by water On/Off.</w:t>
            </w:r>
          </w:p>
          <w:p w14:paraId="169B937B" w14:textId="77777777" w:rsidR="00844B5A" w:rsidRDefault="00844B5A" w:rsidP="00824EF9">
            <w:pPr>
              <w:rPr>
                <w:rFonts w:cs="Tahoma"/>
                <w:sz w:val="20"/>
                <w:szCs w:val="20"/>
              </w:rPr>
            </w:pPr>
            <w:r>
              <w:rPr>
                <w:rFonts w:cs="Tahoma"/>
                <w:sz w:val="20"/>
                <w:szCs w:val="20"/>
              </w:rPr>
              <w:t>5=Height sensor that are controlled by M-codes.</w:t>
            </w:r>
          </w:p>
          <w:p w14:paraId="69758530" w14:textId="77777777" w:rsidR="00844B5A" w:rsidRDefault="00844B5A" w:rsidP="00824EF9">
            <w:pPr>
              <w:rPr>
                <w:rFonts w:cs="Tahoma"/>
                <w:sz w:val="20"/>
                <w:szCs w:val="20"/>
              </w:rPr>
            </w:pPr>
            <w:r>
              <w:rPr>
                <w:rFonts w:cs="Tahoma"/>
                <w:sz w:val="20"/>
                <w:szCs w:val="20"/>
              </w:rPr>
              <w:lastRenderedPageBreak/>
              <w:t>6=Height sensor that are controlled by Z-coordinates.</w:t>
            </w:r>
          </w:p>
          <w:p w14:paraId="5C83626B" w14:textId="77777777" w:rsidR="00844B5A" w:rsidRDefault="00844B5A" w:rsidP="00824EF9">
            <w:pPr>
              <w:rPr>
                <w:szCs w:val="20"/>
              </w:rPr>
            </w:pPr>
            <w:r>
              <w:rPr>
                <w:rFonts w:cs="Tahoma"/>
                <w:sz w:val="20"/>
                <w:szCs w:val="20"/>
              </w:rPr>
              <w:t>7=By measuring probe information.</w:t>
            </w:r>
          </w:p>
        </w:tc>
      </w:tr>
      <w:tr w:rsidR="00844B5A" w:rsidRPr="006D3337" w14:paraId="649BC037" w14:textId="77777777" w:rsidTr="00824EF9">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9F56A9" w14:textId="77777777" w:rsidR="00844B5A" w:rsidRPr="006D3337" w:rsidRDefault="00844B5A" w:rsidP="00824EF9">
            <w:pPr>
              <w:rPr>
                <w:sz w:val="20"/>
                <w:szCs w:val="20"/>
              </w:rPr>
            </w:pPr>
            <w:r w:rsidRPr="006D3337">
              <w:rPr>
                <w:sz w:val="20"/>
                <w:szCs w:val="20"/>
              </w:rPr>
              <w:lastRenderedPageBreak/>
              <w:t>$zmovedown</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5CC319D" w14:textId="77777777" w:rsidR="00844B5A" w:rsidRPr="006D3337" w:rsidRDefault="00844B5A" w:rsidP="00824EF9">
            <w:pPr>
              <w:jc w:val="center"/>
              <w:rPr>
                <w:sz w:val="20"/>
                <w:szCs w:val="20"/>
              </w:rPr>
            </w:pPr>
            <w:r w:rsidRPr="006D333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831EB" w14:textId="77777777" w:rsidR="00844B5A" w:rsidRDefault="00844B5A" w:rsidP="00824EF9">
            <w:pPr>
              <w:rPr>
                <w:rFonts w:cs="Tahoma"/>
                <w:sz w:val="20"/>
                <w:szCs w:val="20"/>
              </w:rPr>
            </w:pPr>
            <w:r>
              <w:rPr>
                <w:rFonts w:cs="Tahoma"/>
                <w:sz w:val="20"/>
                <w:szCs w:val="20"/>
              </w:rPr>
              <w:t>This value can be used to move down the zero point from the Machine coordinate system if it’s located on the highest position to the surface of the material.</w:t>
            </w:r>
          </w:p>
          <w:p w14:paraId="6AC00C10" w14:textId="77777777" w:rsidR="00844B5A" w:rsidRPr="006D3337" w:rsidRDefault="00844B5A" w:rsidP="00824EF9">
            <w:pPr>
              <w:rPr>
                <w:rFonts w:cs="Tahoma"/>
                <w:sz w:val="20"/>
                <w:szCs w:val="20"/>
              </w:rPr>
            </w:pPr>
            <w:r>
              <w:rPr>
                <w:rFonts w:cs="Tahoma"/>
                <w:sz w:val="20"/>
                <w:szCs w:val="20"/>
              </w:rPr>
              <w:t>This value is useful when the $zbase is 1 but the value will be correct for $zbase 0 and 2 as well.</w:t>
            </w:r>
          </w:p>
        </w:tc>
      </w:tr>
    </w:tbl>
    <w:p w14:paraId="4629E83B" w14:textId="77777777" w:rsidR="00844B5A" w:rsidRDefault="00844B5A" w:rsidP="00844B5A">
      <w:r>
        <w:t>(*) In pure waterjet cutting this variable is set to the same value as $cutbar</w:t>
      </w:r>
    </w:p>
    <w:p w14:paraId="50BEE8A3" w14:textId="77777777" w:rsidR="00844B5A" w:rsidRDefault="00844B5A" w:rsidP="00844B5A">
      <w:pPr>
        <w:pStyle w:val="LISPSAMPLE"/>
        <w:rPr>
          <w:b/>
        </w:rPr>
      </w:pPr>
      <w:r>
        <w:t>Example 1:</w:t>
      </w:r>
    </w:p>
    <w:p w14:paraId="46EFA0D0" w14:textId="77777777" w:rsidR="00844B5A" w:rsidRPr="00492382" w:rsidRDefault="00844B5A" w:rsidP="00844B5A">
      <w:pPr>
        <w:pStyle w:val="LISPSAMPLE"/>
        <w:rPr>
          <w:rFonts w:ascii="Segoe UI Variable Small" w:hAnsi="Segoe UI Variable Small" w:cs="Noto Serif"/>
        </w:rPr>
      </w:pPr>
      <w:r>
        <w:t>(DEFUN header()</w:t>
      </w:r>
      <w:r>
        <w:br/>
        <w:t xml:space="preserve">  (WRITE "%")</w:t>
      </w:r>
      <w:r>
        <w:br/>
      </w:r>
      <w:r w:rsidRPr="00492382">
        <w:rPr>
          <w:rFonts w:ascii="Segoe UI Variable Small" w:hAnsi="Segoe UI Variable Small" w:cs="Noto Serif"/>
        </w:rPr>
        <w:t xml:space="preserve">  (WRITE (STRCAT (NTXT) "G40"))</w:t>
      </w:r>
      <w:r w:rsidRPr="00492382">
        <w:rPr>
          <w:rFonts w:ascii="Segoe UI Variable Small" w:hAnsi="Segoe UI Variable Small" w:cs="Noto Serif"/>
        </w:rPr>
        <w:br/>
        <w:t>)</w:t>
      </w:r>
    </w:p>
    <w:p w14:paraId="71F91F1B" w14:textId="77777777" w:rsidR="00844B5A" w:rsidRPr="00492382" w:rsidRDefault="00844B5A" w:rsidP="00844B5A">
      <w:pPr>
        <w:pStyle w:val="LISPSAMPLE"/>
        <w:rPr>
          <w:rFonts w:ascii="Segoe UI Variable Small" w:hAnsi="Segoe UI Variable Small" w:cs="Noto Serif"/>
          <w:b/>
        </w:rPr>
      </w:pPr>
      <w:r w:rsidRPr="00492382">
        <w:rPr>
          <w:rFonts w:ascii="Segoe UI Variable Small" w:hAnsi="Segoe UI Variable Small" w:cs="Noto Serif"/>
        </w:rPr>
        <w:t>Example 2:</w:t>
      </w:r>
    </w:p>
    <w:p w14:paraId="7D2B3CF3" w14:textId="77777777" w:rsidR="00844B5A" w:rsidRPr="00492382" w:rsidRDefault="00844B5A" w:rsidP="00844B5A">
      <w:pPr>
        <w:pStyle w:val="LISPSAMPLE"/>
        <w:rPr>
          <w:rFonts w:ascii="Segoe UI Variable Small" w:hAnsi="Segoe UI Variable Small" w:cs="Noto Serif"/>
        </w:rPr>
      </w:pPr>
      <w:r w:rsidRPr="00492382">
        <w:rPr>
          <w:rFonts w:ascii="Segoe UI Variable Small" w:hAnsi="Segoe UI Variable Small" w:cs="Noto Serif"/>
        </w:rPr>
        <w:t>(DEFUN header()</w:t>
      </w:r>
      <w:r w:rsidRPr="00492382">
        <w:rPr>
          <w:rFonts w:ascii="Segoe UI Variable Small" w:hAnsi="Segoe UI Variable Small" w:cs="Noto Serif"/>
        </w:rPr>
        <w:br/>
        <w:t xml:space="preserve">  (WRITE (STRCAT (NTXT) "(FILE: " $name ")"))</w:t>
      </w:r>
      <w:r w:rsidRPr="00492382">
        <w:rPr>
          <w:rFonts w:ascii="Segoe UI Variable Small" w:hAnsi="Segoe UI Variable Small" w:cs="Noto Serif"/>
        </w:rPr>
        <w:br/>
        <w:t xml:space="preserve">  (WRITE (STRCAT (NTXT) "(MATR: " $Group "/" $alloy "/" (RTS $thickness) ")"))</w:t>
      </w:r>
      <w:r w:rsidRPr="00492382">
        <w:rPr>
          <w:rFonts w:ascii="Segoe UI Variable Small" w:hAnsi="Segoe UI Variable Small" w:cs="Noto Serif"/>
        </w:rPr>
        <w:br/>
        <w:t xml:space="preserve">  (WRITE (STRCAT (NTXT) "(DRAWING: " $digfile ")"))</w:t>
      </w:r>
      <w:r w:rsidRPr="00492382">
        <w:rPr>
          <w:rFonts w:ascii="Segoe UI Variable Small" w:hAnsi="Segoe UI Variable Small" w:cs="Noto Serif"/>
        </w:rPr>
        <w:br/>
        <w:t xml:space="preserve">  (WRITE (STRCAT (NTXT) "(DATE: " $date ")"))</w:t>
      </w:r>
      <w:r w:rsidRPr="00492382">
        <w:rPr>
          <w:rFonts w:ascii="Segoe UI Variable Small" w:hAnsi="Segoe UI Variable Small" w:cs="Noto Serif"/>
        </w:rPr>
        <w:br/>
        <w:t xml:space="preserve">  (WRITE (STRCAT (NTXT) "(MACHINE: " $machine ")"))</w:t>
      </w:r>
      <w:r w:rsidRPr="00492382">
        <w:rPr>
          <w:rFonts w:ascii="Segoe UI Variable Small" w:hAnsi="Segoe UI Variable Small" w:cs="Noto Serif"/>
        </w:rPr>
        <w:br/>
        <w:t xml:space="preserve">  (WRITE (STRCAT (NTXT) (IF $metric "G71" "G70")))</w:t>
      </w:r>
      <w:r w:rsidRPr="00492382">
        <w:rPr>
          <w:rFonts w:ascii="Segoe UI Variable Small" w:hAnsi="Segoe UI Variable Small" w:cs="Noto Serif"/>
        </w:rPr>
        <w:br/>
        <w:t xml:space="preserve">  (WRITE (STRCAT (NTXT) (IF $abs "G90" "G91")))</w:t>
      </w:r>
      <w:r w:rsidRPr="00492382">
        <w:rPr>
          <w:rFonts w:ascii="Segoe UI Variable Small" w:hAnsi="Segoe UI Variable Small" w:cs="Noto Serif"/>
        </w:rPr>
        <w:br/>
        <w:t xml:space="preserve">  (WRITE (STRCAT (NTXT) "G40 G00"))</w:t>
      </w:r>
      <w:r w:rsidRPr="00492382">
        <w:rPr>
          <w:rFonts w:ascii="Segoe UI Variable Small" w:hAnsi="Segoe UI Variable Small" w:cs="Noto Serif"/>
        </w:rPr>
        <w:br/>
        <w:t>)</w:t>
      </w:r>
    </w:p>
    <w:p w14:paraId="7ECE3713" w14:textId="77777777" w:rsidR="00844B5A" w:rsidRDefault="00844B5A" w:rsidP="00844B5A">
      <w:pPr>
        <w:pStyle w:val="LISPSAMPLE"/>
      </w:pPr>
      <w:r>
        <w:t>This could generate a CNC-file like follows:</w:t>
      </w:r>
    </w:p>
    <w:p w14:paraId="4823DD65" w14:textId="77777777" w:rsidR="00844B5A" w:rsidRDefault="00844B5A" w:rsidP="00844B5A">
      <w:pPr>
        <w:pStyle w:val="CNC"/>
      </w:pPr>
      <w:r>
        <w:t>(FILE: P277)</w:t>
      </w:r>
    </w:p>
    <w:p w14:paraId="22F15185" w14:textId="77777777" w:rsidR="00844B5A" w:rsidRDefault="00844B5A" w:rsidP="00844B5A">
      <w:pPr>
        <w:pStyle w:val="CNC"/>
      </w:pPr>
      <w:r>
        <w:t>(MATR: INOX/Standard/20)</w:t>
      </w:r>
    </w:p>
    <w:p w14:paraId="1ED12F63" w14:textId="77777777" w:rsidR="00844B5A" w:rsidRDefault="00844B5A" w:rsidP="00844B5A">
      <w:pPr>
        <w:pStyle w:val="CNC"/>
      </w:pPr>
      <w:r>
        <w:t>(DRAWING: C:/R10-IDE/SAMPLE.dig)</w:t>
      </w:r>
    </w:p>
    <w:p w14:paraId="5A13BB29" w14:textId="77777777" w:rsidR="00844B5A" w:rsidRDefault="00844B5A" w:rsidP="00844B5A">
      <w:pPr>
        <w:pStyle w:val="CNC"/>
      </w:pPr>
      <w:r>
        <w:t>(DATE: 2011-01-18)</w:t>
      </w:r>
    </w:p>
    <w:p w14:paraId="41FFF7B3" w14:textId="77777777" w:rsidR="00844B5A" w:rsidRDefault="00844B5A" w:rsidP="00844B5A">
      <w:pPr>
        <w:pStyle w:val="CNC"/>
      </w:pPr>
      <w:r>
        <w:t>(MACHINE: IGEMS)</w:t>
      </w:r>
    </w:p>
    <w:p w14:paraId="13CE65C5" w14:textId="77777777" w:rsidR="00844B5A" w:rsidRDefault="00844B5A" w:rsidP="00844B5A">
      <w:pPr>
        <w:pStyle w:val="CNC"/>
      </w:pPr>
      <w:r>
        <w:t>G71</w:t>
      </w:r>
    </w:p>
    <w:p w14:paraId="702304F0" w14:textId="77777777" w:rsidR="00844B5A" w:rsidRDefault="00844B5A" w:rsidP="00844B5A">
      <w:pPr>
        <w:pStyle w:val="CNC"/>
      </w:pPr>
      <w:r>
        <w:t>G90</w:t>
      </w:r>
    </w:p>
    <w:p w14:paraId="0A816B3E" w14:textId="77777777" w:rsidR="00844B5A" w:rsidRDefault="00844B5A" w:rsidP="00844B5A">
      <w:pPr>
        <w:pStyle w:val="CNC"/>
      </w:pPr>
      <w:r>
        <w:t>G40 G00</w:t>
      </w:r>
    </w:p>
    <w:p w14:paraId="21FBED56" w14:textId="305E1BF8" w:rsidR="00844B5A" w:rsidRDefault="00FC753A" w:rsidP="00844B5A">
      <w:hyperlink w:anchor="_List_of_postprocessor" w:history="1">
        <w:r w:rsidRPr="00FC753A">
          <w:rPr>
            <w:rStyle w:val="Hyperlnk"/>
            <w:bdr w:val="none" w:sz="0" w:space="0" w:color="auto"/>
          </w:rPr>
          <w:t>List of postprocessor functions</w:t>
        </w:r>
      </w:hyperlink>
    </w:p>
    <w:bookmarkStart w:id="7" w:name="_$CARC"/>
    <w:bookmarkStart w:id="8" w:name="_($CARC_&lt;xrel&gt;_&lt;yrel&gt;"/>
    <w:bookmarkStart w:id="9" w:name="_ARC"/>
    <w:bookmarkStart w:id="10" w:name="_Toc359406393"/>
    <w:bookmarkEnd w:id="7"/>
    <w:bookmarkEnd w:id="8"/>
    <w:bookmarkEnd w:id="9"/>
    <w:p w14:paraId="204B37C0" w14:textId="00FC13DF" w:rsidR="00FC753A" w:rsidRPr="00943BDF" w:rsidRDefault="00943BDF" w:rsidP="00FC753A">
      <w:pPr>
        <w:pStyle w:val="Rubrik2"/>
        <w:rPr>
          <w:rStyle w:val="Hyperlnk"/>
          <w:bdr w:val="none" w:sz="0" w:space="0" w:color="auto"/>
        </w:rPr>
      </w:pPr>
      <w:r>
        <w:fldChar w:fldCharType="begin"/>
      </w:r>
      <w:r>
        <w:instrText>HYPERLINK  \l "_$CARC"</w:instrText>
      </w:r>
      <w:r>
        <w:fldChar w:fldCharType="separate"/>
      </w:r>
      <w:r w:rsidR="00FC753A" w:rsidRPr="00943BDF">
        <w:rPr>
          <w:rStyle w:val="Hyperlnk"/>
          <w:bdr w:val="none" w:sz="0" w:space="0" w:color="auto"/>
        </w:rPr>
        <w:t>PART</w:t>
      </w:r>
      <w:bookmarkEnd w:id="10"/>
    </w:p>
    <w:p w14:paraId="109CBA84" w14:textId="507539BF" w:rsidR="00FC753A" w:rsidRDefault="00943BDF" w:rsidP="00FC753A">
      <w:r>
        <w:rPr>
          <w:rFonts w:eastAsiaTheme="majorEastAsia" w:cstheme="majorBidi"/>
          <w:b/>
          <w:bCs/>
          <w:sz w:val="28"/>
          <w:szCs w:val="26"/>
        </w:rPr>
        <w:fldChar w:fldCharType="end"/>
      </w:r>
      <w:r w:rsidR="00FC753A">
        <w:t>As soon as the machining continues on another part then this function is called. Some machine need this information, others do not. Following variables can be used:</w:t>
      </w:r>
    </w:p>
    <w:tbl>
      <w:tblPr>
        <w:tblStyle w:val="Tabellrutnt"/>
        <w:tblW w:w="0" w:type="auto"/>
        <w:tblLook w:val="04A0" w:firstRow="1" w:lastRow="0" w:firstColumn="1" w:lastColumn="0" w:noHBand="0" w:noVBand="1"/>
      </w:tblPr>
      <w:tblGrid>
        <w:gridCol w:w="1673"/>
        <w:gridCol w:w="844"/>
        <w:gridCol w:w="7620"/>
      </w:tblGrid>
      <w:tr w:rsidR="00FC753A" w:rsidRPr="00302A2D" w14:paraId="461096FC" w14:textId="77777777" w:rsidTr="00FE021E">
        <w:tc>
          <w:tcPr>
            <w:tcW w:w="1673" w:type="dxa"/>
          </w:tcPr>
          <w:p w14:paraId="67AC1705" w14:textId="77777777" w:rsidR="00FC753A" w:rsidRPr="00302A2D" w:rsidRDefault="00FC753A" w:rsidP="00FE021E">
            <w:pPr>
              <w:rPr>
                <w:sz w:val="20"/>
                <w:szCs w:val="20"/>
              </w:rPr>
            </w:pPr>
            <w:r>
              <w:rPr>
                <w:sz w:val="20"/>
                <w:szCs w:val="20"/>
              </w:rPr>
              <w:t>$3d5xpart</w:t>
            </w:r>
          </w:p>
        </w:tc>
        <w:tc>
          <w:tcPr>
            <w:tcW w:w="844" w:type="dxa"/>
          </w:tcPr>
          <w:p w14:paraId="4FFC0194" w14:textId="77777777" w:rsidR="00FC753A" w:rsidRPr="00302A2D" w:rsidRDefault="00FC753A" w:rsidP="00FE021E">
            <w:pPr>
              <w:rPr>
                <w:sz w:val="20"/>
                <w:szCs w:val="20"/>
              </w:rPr>
            </w:pPr>
            <w:r>
              <w:rPr>
                <w:sz w:val="20"/>
                <w:szCs w:val="20"/>
              </w:rPr>
              <w:t>Bool</w:t>
            </w:r>
          </w:p>
        </w:tc>
        <w:tc>
          <w:tcPr>
            <w:tcW w:w="7620" w:type="dxa"/>
          </w:tcPr>
          <w:p w14:paraId="11D57C5C" w14:textId="38163E3B" w:rsidR="00FC753A" w:rsidRPr="00302A2D" w:rsidRDefault="00FC753A" w:rsidP="00FE021E">
            <w:pPr>
              <w:rPr>
                <w:sz w:val="20"/>
                <w:szCs w:val="20"/>
              </w:rPr>
            </w:pPr>
            <w:r>
              <w:rPr>
                <w:sz w:val="20"/>
                <w:szCs w:val="20"/>
              </w:rPr>
              <w:t>It T if the part is a 3D-5X part else nil.</w:t>
            </w:r>
          </w:p>
        </w:tc>
      </w:tr>
      <w:tr w:rsidR="00FC753A" w:rsidRPr="004431F3" w14:paraId="78C6C5D7" w14:textId="77777777" w:rsidTr="00FE021E">
        <w:tc>
          <w:tcPr>
            <w:tcW w:w="1673" w:type="dxa"/>
          </w:tcPr>
          <w:p w14:paraId="057D18EB" w14:textId="77777777" w:rsidR="00FC753A" w:rsidRPr="004431F3" w:rsidRDefault="00FC753A" w:rsidP="00FE021E">
            <w:pPr>
              <w:rPr>
                <w:sz w:val="20"/>
                <w:szCs w:val="18"/>
              </w:rPr>
            </w:pPr>
            <w:r w:rsidRPr="004431F3">
              <w:rPr>
                <w:sz w:val="20"/>
                <w:szCs w:val="18"/>
              </w:rPr>
              <w:t>$contains</w:t>
            </w:r>
          </w:p>
        </w:tc>
        <w:tc>
          <w:tcPr>
            <w:tcW w:w="844" w:type="dxa"/>
          </w:tcPr>
          <w:p w14:paraId="2B319AE8" w14:textId="77777777" w:rsidR="00FC753A" w:rsidRPr="004431F3" w:rsidRDefault="00FC753A" w:rsidP="00FE021E">
            <w:pPr>
              <w:rPr>
                <w:sz w:val="20"/>
                <w:szCs w:val="18"/>
              </w:rPr>
            </w:pPr>
            <w:r w:rsidRPr="004431F3">
              <w:rPr>
                <w:sz w:val="20"/>
                <w:szCs w:val="18"/>
              </w:rPr>
              <w:t>Int</w:t>
            </w:r>
          </w:p>
        </w:tc>
        <w:tc>
          <w:tcPr>
            <w:tcW w:w="7620" w:type="dxa"/>
          </w:tcPr>
          <w:p w14:paraId="29107E37" w14:textId="60EA36B6" w:rsidR="00FC753A" w:rsidRPr="004431F3" w:rsidRDefault="00FC753A" w:rsidP="00FE021E">
            <w:pPr>
              <w:rPr>
                <w:sz w:val="20"/>
                <w:szCs w:val="18"/>
              </w:rPr>
            </w:pPr>
            <w:r>
              <w:rPr>
                <w:sz w:val="20"/>
                <w:szCs w:val="18"/>
              </w:rPr>
              <w:t xml:space="preserve">This variable is the same as you have in the </w:t>
            </w:r>
            <w:hyperlink w:anchor="_HEADER_2" w:history="1">
              <w:r w:rsidRPr="007C261D">
                <w:rPr>
                  <w:rStyle w:val="Hyperlnk"/>
                  <w:sz w:val="20"/>
                  <w:szCs w:val="18"/>
                  <w:bdr w:val="none" w:sz="0" w:space="0" w:color="auto"/>
                </w:rPr>
                <w:t>HEADER</w:t>
              </w:r>
            </w:hyperlink>
            <w:r>
              <w:rPr>
                <w:sz w:val="20"/>
                <w:szCs w:val="18"/>
              </w:rPr>
              <w:t>. But this is local only in the PART function.</w:t>
            </w:r>
          </w:p>
        </w:tc>
      </w:tr>
      <w:tr w:rsidR="00FC753A" w:rsidRPr="003D68BC" w14:paraId="24B162B8" w14:textId="77777777" w:rsidTr="00FE021E">
        <w:tc>
          <w:tcPr>
            <w:tcW w:w="1673" w:type="dxa"/>
          </w:tcPr>
          <w:p w14:paraId="7CA0BC58" w14:textId="77777777" w:rsidR="00FC753A" w:rsidRPr="003D68BC" w:rsidRDefault="00FC753A" w:rsidP="00FE021E">
            <w:pPr>
              <w:rPr>
                <w:sz w:val="20"/>
                <w:szCs w:val="16"/>
              </w:rPr>
            </w:pPr>
            <w:r>
              <w:rPr>
                <w:sz w:val="20"/>
                <w:szCs w:val="16"/>
              </w:rPr>
              <w:t>$chpart</w:t>
            </w:r>
          </w:p>
        </w:tc>
        <w:tc>
          <w:tcPr>
            <w:tcW w:w="844" w:type="dxa"/>
          </w:tcPr>
          <w:p w14:paraId="3D6663E5" w14:textId="77777777" w:rsidR="00FC753A" w:rsidRPr="003D68BC" w:rsidRDefault="00FC753A" w:rsidP="00FE021E">
            <w:pPr>
              <w:rPr>
                <w:sz w:val="20"/>
                <w:szCs w:val="16"/>
              </w:rPr>
            </w:pPr>
            <w:r>
              <w:rPr>
                <w:sz w:val="20"/>
                <w:szCs w:val="16"/>
              </w:rPr>
              <w:t>Bool</w:t>
            </w:r>
          </w:p>
        </w:tc>
        <w:tc>
          <w:tcPr>
            <w:tcW w:w="7620" w:type="dxa"/>
          </w:tcPr>
          <w:p w14:paraId="1C131FA3" w14:textId="77777777" w:rsidR="00FC753A" w:rsidRPr="003D68BC" w:rsidRDefault="00FC753A" w:rsidP="00FE021E">
            <w:pPr>
              <w:rPr>
                <w:sz w:val="20"/>
                <w:szCs w:val="16"/>
              </w:rPr>
            </w:pPr>
            <w:r>
              <w:rPr>
                <w:sz w:val="20"/>
                <w:szCs w:val="16"/>
              </w:rPr>
              <w:t>This variable is T if it's a new part else nil.</w:t>
            </w:r>
          </w:p>
        </w:tc>
      </w:tr>
      <w:tr w:rsidR="00FC753A" w:rsidRPr="003B3FC8" w14:paraId="04B7F969" w14:textId="77777777" w:rsidTr="00FE021E">
        <w:tc>
          <w:tcPr>
            <w:tcW w:w="1673" w:type="dxa"/>
          </w:tcPr>
          <w:p w14:paraId="4424F0A7" w14:textId="77777777" w:rsidR="00FC753A" w:rsidRPr="003B3FC8" w:rsidRDefault="00FC753A" w:rsidP="00FE021E">
            <w:pPr>
              <w:rPr>
                <w:sz w:val="20"/>
                <w:szCs w:val="18"/>
              </w:rPr>
            </w:pPr>
            <w:r>
              <w:rPr>
                <w:sz w:val="20"/>
                <w:szCs w:val="18"/>
              </w:rPr>
              <w:t>$sortid</w:t>
            </w:r>
          </w:p>
        </w:tc>
        <w:tc>
          <w:tcPr>
            <w:tcW w:w="844" w:type="dxa"/>
          </w:tcPr>
          <w:p w14:paraId="58311F44" w14:textId="77777777" w:rsidR="00FC753A" w:rsidRPr="003B3FC8" w:rsidRDefault="00FC753A" w:rsidP="00FE021E">
            <w:pPr>
              <w:rPr>
                <w:sz w:val="20"/>
                <w:szCs w:val="18"/>
              </w:rPr>
            </w:pPr>
            <w:r>
              <w:rPr>
                <w:sz w:val="20"/>
                <w:szCs w:val="18"/>
              </w:rPr>
              <w:t>Int</w:t>
            </w:r>
          </w:p>
        </w:tc>
        <w:tc>
          <w:tcPr>
            <w:tcW w:w="7620" w:type="dxa"/>
          </w:tcPr>
          <w:p w14:paraId="6F89636B" w14:textId="1479A6C7" w:rsidR="00FC753A" w:rsidRPr="003B3FC8" w:rsidRDefault="00FC753A" w:rsidP="00FE021E">
            <w:pPr>
              <w:rPr>
                <w:sz w:val="20"/>
                <w:szCs w:val="18"/>
              </w:rPr>
            </w:pPr>
            <w:r>
              <w:rPr>
                <w:sz w:val="20"/>
                <w:szCs w:val="18"/>
              </w:rPr>
              <w:t>This variable is an index starts on zero and increasing for all parts on the drawing. The order of the index is in that order they are selected in the Order command. All parts on the sheet layout a unique $sortid.</w:t>
            </w:r>
          </w:p>
        </w:tc>
      </w:tr>
      <w:tr w:rsidR="00FC753A" w:rsidRPr="003B3FC8" w14:paraId="0F21C3DA" w14:textId="77777777" w:rsidTr="00FE021E">
        <w:tc>
          <w:tcPr>
            <w:tcW w:w="1673" w:type="dxa"/>
          </w:tcPr>
          <w:p w14:paraId="20E7D63C" w14:textId="77777777" w:rsidR="00FC753A" w:rsidRPr="003B3FC8" w:rsidRDefault="00FC753A" w:rsidP="00FE021E">
            <w:pPr>
              <w:rPr>
                <w:sz w:val="20"/>
                <w:szCs w:val="18"/>
              </w:rPr>
            </w:pPr>
            <w:r>
              <w:rPr>
                <w:sz w:val="20"/>
                <w:szCs w:val="18"/>
              </w:rPr>
              <w:t>$partid</w:t>
            </w:r>
          </w:p>
        </w:tc>
        <w:tc>
          <w:tcPr>
            <w:tcW w:w="844" w:type="dxa"/>
          </w:tcPr>
          <w:p w14:paraId="79129243" w14:textId="77777777" w:rsidR="00FC753A" w:rsidRPr="003B3FC8" w:rsidRDefault="00FC753A" w:rsidP="00FE021E">
            <w:pPr>
              <w:rPr>
                <w:sz w:val="20"/>
                <w:szCs w:val="18"/>
              </w:rPr>
            </w:pPr>
            <w:r>
              <w:rPr>
                <w:sz w:val="20"/>
                <w:szCs w:val="18"/>
              </w:rPr>
              <w:t>Int</w:t>
            </w:r>
          </w:p>
        </w:tc>
        <w:tc>
          <w:tcPr>
            <w:tcW w:w="7620" w:type="dxa"/>
          </w:tcPr>
          <w:p w14:paraId="588205B5" w14:textId="752865F1" w:rsidR="00FC753A" w:rsidRPr="003B3FC8" w:rsidRDefault="00FC753A" w:rsidP="00FE021E">
            <w:pPr>
              <w:rPr>
                <w:sz w:val="20"/>
                <w:szCs w:val="18"/>
              </w:rPr>
            </w:pPr>
            <w:r>
              <w:rPr>
                <w:sz w:val="20"/>
                <w:szCs w:val="18"/>
              </w:rPr>
              <w:t>This variable is an index that starts on zero and increasing for each unique part definition on the sheet layout. If you have one part and have copy that to 100 copies, they will all have the same $partid.</w:t>
            </w:r>
          </w:p>
        </w:tc>
      </w:tr>
      <w:tr w:rsidR="00FC753A" w:rsidRPr="003B3FC8" w14:paraId="1DE22596" w14:textId="77777777" w:rsidTr="00FE021E">
        <w:tc>
          <w:tcPr>
            <w:tcW w:w="1673" w:type="dxa"/>
          </w:tcPr>
          <w:p w14:paraId="1D634688" w14:textId="77777777" w:rsidR="00FC753A" w:rsidRPr="003B3FC8" w:rsidRDefault="00FC753A" w:rsidP="00FE021E">
            <w:pPr>
              <w:rPr>
                <w:sz w:val="20"/>
                <w:szCs w:val="18"/>
              </w:rPr>
            </w:pPr>
            <w:r>
              <w:rPr>
                <w:sz w:val="20"/>
                <w:szCs w:val="18"/>
              </w:rPr>
              <w:t>$pathid</w:t>
            </w:r>
          </w:p>
        </w:tc>
        <w:tc>
          <w:tcPr>
            <w:tcW w:w="844" w:type="dxa"/>
          </w:tcPr>
          <w:p w14:paraId="04959C10" w14:textId="77777777" w:rsidR="00FC753A" w:rsidRPr="003B3FC8" w:rsidRDefault="00FC753A" w:rsidP="00FE021E">
            <w:pPr>
              <w:rPr>
                <w:sz w:val="20"/>
                <w:szCs w:val="18"/>
              </w:rPr>
            </w:pPr>
            <w:r>
              <w:rPr>
                <w:sz w:val="20"/>
                <w:szCs w:val="18"/>
              </w:rPr>
              <w:t>Int</w:t>
            </w:r>
          </w:p>
        </w:tc>
        <w:tc>
          <w:tcPr>
            <w:tcW w:w="7620" w:type="dxa"/>
          </w:tcPr>
          <w:p w14:paraId="7A90BE51" w14:textId="7CE74345" w:rsidR="00FC753A" w:rsidRPr="003B3FC8" w:rsidRDefault="00FC753A" w:rsidP="00FE021E">
            <w:pPr>
              <w:rPr>
                <w:sz w:val="20"/>
                <w:szCs w:val="18"/>
              </w:rPr>
            </w:pPr>
            <w:r>
              <w:rPr>
                <w:sz w:val="20"/>
                <w:szCs w:val="18"/>
              </w:rPr>
              <w:t>This variable is an index that starts on zero and increase by one for each unique toolpath on a part. Note! Two identical path where one is rotated will have the same $pathid.</w:t>
            </w:r>
          </w:p>
        </w:tc>
      </w:tr>
      <w:tr w:rsidR="00FC753A" w:rsidRPr="003B3FC8" w14:paraId="3EB6F46B" w14:textId="77777777" w:rsidTr="00FE021E">
        <w:tc>
          <w:tcPr>
            <w:tcW w:w="1673" w:type="dxa"/>
          </w:tcPr>
          <w:p w14:paraId="07C89E39" w14:textId="77777777" w:rsidR="00FC753A" w:rsidRPr="00B905DC" w:rsidRDefault="00FC753A" w:rsidP="00FE021E">
            <w:pPr>
              <w:rPr>
                <w:sz w:val="20"/>
                <w:szCs w:val="16"/>
              </w:rPr>
            </w:pPr>
            <w:r w:rsidRPr="00B905DC">
              <w:rPr>
                <w:sz w:val="20"/>
                <w:szCs w:val="16"/>
              </w:rPr>
              <w:t>$partcolor</w:t>
            </w:r>
          </w:p>
        </w:tc>
        <w:tc>
          <w:tcPr>
            <w:tcW w:w="844" w:type="dxa"/>
          </w:tcPr>
          <w:p w14:paraId="366AA30F" w14:textId="77777777" w:rsidR="00FC753A" w:rsidRPr="00B905DC" w:rsidRDefault="00FC753A" w:rsidP="00FE021E">
            <w:pPr>
              <w:rPr>
                <w:sz w:val="20"/>
                <w:szCs w:val="16"/>
              </w:rPr>
            </w:pPr>
            <w:r w:rsidRPr="00B905DC">
              <w:rPr>
                <w:sz w:val="20"/>
                <w:szCs w:val="16"/>
              </w:rPr>
              <w:t>Int</w:t>
            </w:r>
          </w:p>
        </w:tc>
        <w:tc>
          <w:tcPr>
            <w:tcW w:w="7620" w:type="dxa"/>
          </w:tcPr>
          <w:p w14:paraId="33FE52B0" w14:textId="77777777" w:rsidR="00FC753A" w:rsidRPr="00B905DC" w:rsidRDefault="00FC753A" w:rsidP="00FE021E">
            <w:pPr>
              <w:rPr>
                <w:sz w:val="20"/>
                <w:szCs w:val="16"/>
              </w:rPr>
            </w:pPr>
            <w:r w:rsidRPr="00B905DC">
              <w:rPr>
                <w:sz w:val="20"/>
                <w:szCs w:val="16"/>
              </w:rPr>
              <w:t xml:space="preserve">This is a RGB int </w:t>
            </w:r>
            <w:r>
              <w:rPr>
                <w:sz w:val="20"/>
                <w:szCs w:val="16"/>
              </w:rPr>
              <w:t>describing the color of the part. The information is usable in IGEMS CNC since the part can have the same color.</w:t>
            </w:r>
          </w:p>
        </w:tc>
      </w:tr>
      <w:tr w:rsidR="00FC753A" w:rsidRPr="00302A2D" w14:paraId="2BD6FE85" w14:textId="77777777" w:rsidTr="00FE021E">
        <w:tc>
          <w:tcPr>
            <w:tcW w:w="1673" w:type="dxa"/>
          </w:tcPr>
          <w:p w14:paraId="0BCB757B" w14:textId="77777777" w:rsidR="00FC753A" w:rsidRDefault="00FC753A" w:rsidP="00FE021E">
            <w:pPr>
              <w:rPr>
                <w:szCs w:val="20"/>
              </w:rPr>
            </w:pPr>
            <w:r>
              <w:rPr>
                <w:sz w:val="20"/>
                <w:szCs w:val="20"/>
              </w:rPr>
              <w:t>$partname</w:t>
            </w:r>
          </w:p>
        </w:tc>
        <w:tc>
          <w:tcPr>
            <w:tcW w:w="844" w:type="dxa"/>
          </w:tcPr>
          <w:p w14:paraId="1766A389" w14:textId="77777777" w:rsidR="00FC753A" w:rsidRDefault="00FC753A" w:rsidP="00FE021E">
            <w:pPr>
              <w:rPr>
                <w:szCs w:val="20"/>
              </w:rPr>
            </w:pPr>
            <w:r>
              <w:rPr>
                <w:sz w:val="20"/>
                <w:szCs w:val="20"/>
              </w:rPr>
              <w:t>String</w:t>
            </w:r>
          </w:p>
        </w:tc>
        <w:tc>
          <w:tcPr>
            <w:tcW w:w="7620" w:type="dxa"/>
          </w:tcPr>
          <w:p w14:paraId="579C8CEB" w14:textId="77777777" w:rsidR="00FC753A" w:rsidRDefault="00FC753A" w:rsidP="00FE021E">
            <w:pPr>
              <w:rPr>
                <w:szCs w:val="20"/>
              </w:rPr>
            </w:pPr>
            <w:r>
              <w:rPr>
                <w:sz w:val="20"/>
                <w:szCs w:val="20"/>
              </w:rPr>
              <w:t>The name of the part as defined in Create part</w:t>
            </w:r>
          </w:p>
        </w:tc>
      </w:tr>
      <w:tr w:rsidR="00FC753A" w:rsidRPr="00302A2D" w14:paraId="311F0819" w14:textId="77777777" w:rsidTr="00FE021E">
        <w:tc>
          <w:tcPr>
            <w:tcW w:w="1673" w:type="dxa"/>
          </w:tcPr>
          <w:p w14:paraId="71EF0469" w14:textId="77777777" w:rsidR="00FC753A" w:rsidRPr="00302A2D" w:rsidRDefault="00FC753A" w:rsidP="00FE021E">
            <w:pPr>
              <w:rPr>
                <w:sz w:val="20"/>
                <w:szCs w:val="20"/>
              </w:rPr>
            </w:pPr>
            <w:r>
              <w:rPr>
                <w:sz w:val="20"/>
                <w:szCs w:val="20"/>
              </w:rPr>
              <w:t>$customer</w:t>
            </w:r>
          </w:p>
        </w:tc>
        <w:tc>
          <w:tcPr>
            <w:tcW w:w="844" w:type="dxa"/>
          </w:tcPr>
          <w:p w14:paraId="79893703" w14:textId="77777777" w:rsidR="00FC753A" w:rsidRPr="00302A2D" w:rsidRDefault="00FC753A" w:rsidP="00FE021E">
            <w:pPr>
              <w:rPr>
                <w:sz w:val="20"/>
                <w:szCs w:val="20"/>
              </w:rPr>
            </w:pPr>
            <w:r>
              <w:rPr>
                <w:sz w:val="20"/>
                <w:szCs w:val="20"/>
              </w:rPr>
              <w:t>String</w:t>
            </w:r>
          </w:p>
        </w:tc>
        <w:tc>
          <w:tcPr>
            <w:tcW w:w="7620" w:type="dxa"/>
          </w:tcPr>
          <w:p w14:paraId="20106C7F" w14:textId="77777777" w:rsidR="00FC753A" w:rsidRPr="00302A2D" w:rsidRDefault="00FC753A" w:rsidP="00FE021E">
            <w:pPr>
              <w:rPr>
                <w:sz w:val="20"/>
                <w:szCs w:val="20"/>
              </w:rPr>
            </w:pPr>
            <w:r>
              <w:rPr>
                <w:sz w:val="20"/>
                <w:szCs w:val="20"/>
              </w:rPr>
              <w:t>The name of the customer as defined in Create part</w:t>
            </w:r>
          </w:p>
        </w:tc>
      </w:tr>
      <w:tr w:rsidR="00FC753A" w:rsidRPr="00302A2D" w14:paraId="5C95B60D" w14:textId="77777777" w:rsidTr="00FE021E">
        <w:tc>
          <w:tcPr>
            <w:tcW w:w="1673" w:type="dxa"/>
          </w:tcPr>
          <w:p w14:paraId="0E867742" w14:textId="77777777" w:rsidR="00FC753A" w:rsidRPr="00302A2D" w:rsidRDefault="00FC753A" w:rsidP="00FE021E">
            <w:pPr>
              <w:rPr>
                <w:sz w:val="20"/>
                <w:szCs w:val="20"/>
              </w:rPr>
            </w:pPr>
            <w:r>
              <w:rPr>
                <w:sz w:val="20"/>
                <w:szCs w:val="20"/>
              </w:rPr>
              <w:t>$partdate</w:t>
            </w:r>
          </w:p>
        </w:tc>
        <w:tc>
          <w:tcPr>
            <w:tcW w:w="844" w:type="dxa"/>
          </w:tcPr>
          <w:p w14:paraId="5799E017" w14:textId="77777777" w:rsidR="00FC753A" w:rsidRPr="00302A2D" w:rsidRDefault="00FC753A" w:rsidP="00FE021E">
            <w:pPr>
              <w:rPr>
                <w:sz w:val="20"/>
                <w:szCs w:val="20"/>
              </w:rPr>
            </w:pPr>
            <w:r>
              <w:rPr>
                <w:sz w:val="20"/>
                <w:szCs w:val="20"/>
              </w:rPr>
              <w:t>String</w:t>
            </w:r>
          </w:p>
        </w:tc>
        <w:tc>
          <w:tcPr>
            <w:tcW w:w="7620" w:type="dxa"/>
          </w:tcPr>
          <w:p w14:paraId="4536A646" w14:textId="77777777" w:rsidR="00FC753A" w:rsidRPr="00302A2D" w:rsidRDefault="00FC753A" w:rsidP="00FE021E">
            <w:pPr>
              <w:rPr>
                <w:sz w:val="20"/>
                <w:szCs w:val="20"/>
              </w:rPr>
            </w:pPr>
            <w:r>
              <w:rPr>
                <w:sz w:val="20"/>
                <w:szCs w:val="20"/>
              </w:rPr>
              <w:t>The date as defined in Create part</w:t>
            </w:r>
          </w:p>
        </w:tc>
      </w:tr>
      <w:tr w:rsidR="00FC753A" w:rsidRPr="00302A2D" w14:paraId="7BDE518D" w14:textId="77777777" w:rsidTr="00FE021E">
        <w:tc>
          <w:tcPr>
            <w:tcW w:w="1673" w:type="dxa"/>
          </w:tcPr>
          <w:p w14:paraId="7675FCC4" w14:textId="77777777" w:rsidR="00FC753A" w:rsidRPr="00C34690" w:rsidRDefault="00FC753A" w:rsidP="00FE021E">
            <w:pPr>
              <w:rPr>
                <w:sz w:val="20"/>
                <w:szCs w:val="20"/>
              </w:rPr>
            </w:pPr>
            <w:r w:rsidRPr="00C34690">
              <w:rPr>
                <w:sz w:val="20"/>
                <w:szCs w:val="20"/>
              </w:rPr>
              <w:t>$quantity</w:t>
            </w:r>
          </w:p>
        </w:tc>
        <w:tc>
          <w:tcPr>
            <w:tcW w:w="844" w:type="dxa"/>
          </w:tcPr>
          <w:p w14:paraId="276EE88F" w14:textId="77777777" w:rsidR="00FC753A" w:rsidRPr="00C34690" w:rsidRDefault="00FC753A" w:rsidP="00FE021E">
            <w:pPr>
              <w:rPr>
                <w:sz w:val="20"/>
                <w:szCs w:val="20"/>
              </w:rPr>
            </w:pPr>
            <w:r w:rsidRPr="00C34690">
              <w:rPr>
                <w:sz w:val="20"/>
                <w:szCs w:val="20"/>
              </w:rPr>
              <w:t>Int</w:t>
            </w:r>
          </w:p>
        </w:tc>
        <w:tc>
          <w:tcPr>
            <w:tcW w:w="7620" w:type="dxa"/>
          </w:tcPr>
          <w:p w14:paraId="64DC8B71" w14:textId="77777777" w:rsidR="00FC753A" w:rsidRPr="00C34690" w:rsidRDefault="00FC753A" w:rsidP="00FE021E">
            <w:pPr>
              <w:rPr>
                <w:sz w:val="20"/>
                <w:szCs w:val="20"/>
              </w:rPr>
            </w:pPr>
            <w:r w:rsidRPr="00C34690">
              <w:rPr>
                <w:sz w:val="20"/>
                <w:szCs w:val="20"/>
              </w:rPr>
              <w:t>Number if parts defined in Create part</w:t>
            </w:r>
            <w:r>
              <w:rPr>
                <w:sz w:val="20"/>
                <w:szCs w:val="20"/>
              </w:rPr>
              <w:t>.</w:t>
            </w:r>
          </w:p>
        </w:tc>
      </w:tr>
      <w:tr w:rsidR="00FC753A" w:rsidRPr="00302A2D" w14:paraId="438CAC54" w14:textId="77777777" w:rsidTr="00FE021E">
        <w:tc>
          <w:tcPr>
            <w:tcW w:w="1673" w:type="dxa"/>
          </w:tcPr>
          <w:p w14:paraId="1AEB96D2" w14:textId="77777777" w:rsidR="00FC753A" w:rsidRPr="00302A2D" w:rsidRDefault="00FC753A" w:rsidP="00FE021E">
            <w:pPr>
              <w:rPr>
                <w:sz w:val="20"/>
                <w:szCs w:val="20"/>
              </w:rPr>
            </w:pPr>
            <w:r>
              <w:rPr>
                <w:sz w:val="20"/>
                <w:szCs w:val="20"/>
              </w:rPr>
              <w:t>$connected</w:t>
            </w:r>
          </w:p>
        </w:tc>
        <w:tc>
          <w:tcPr>
            <w:tcW w:w="844" w:type="dxa"/>
          </w:tcPr>
          <w:p w14:paraId="5B05AEDC" w14:textId="77777777" w:rsidR="00FC753A" w:rsidRPr="00302A2D" w:rsidRDefault="00FC753A" w:rsidP="00FE021E">
            <w:pPr>
              <w:rPr>
                <w:sz w:val="20"/>
                <w:szCs w:val="20"/>
              </w:rPr>
            </w:pPr>
            <w:r>
              <w:rPr>
                <w:sz w:val="20"/>
                <w:szCs w:val="20"/>
              </w:rPr>
              <w:t>Bool</w:t>
            </w:r>
          </w:p>
        </w:tc>
        <w:tc>
          <w:tcPr>
            <w:tcW w:w="7620" w:type="dxa"/>
          </w:tcPr>
          <w:p w14:paraId="04120D16" w14:textId="77777777" w:rsidR="00FC753A" w:rsidRPr="00302A2D" w:rsidRDefault="00FC753A" w:rsidP="00FE021E">
            <w:pPr>
              <w:rPr>
                <w:sz w:val="20"/>
                <w:szCs w:val="20"/>
              </w:rPr>
            </w:pPr>
            <w:r>
              <w:rPr>
                <w:sz w:val="20"/>
                <w:szCs w:val="20"/>
              </w:rPr>
              <w:t>If the tool path is connected with the part</w:t>
            </w:r>
          </w:p>
        </w:tc>
      </w:tr>
      <w:tr w:rsidR="00FC753A" w:rsidRPr="00302A2D" w14:paraId="3DA6E70A" w14:textId="77777777" w:rsidTr="00FE021E">
        <w:tc>
          <w:tcPr>
            <w:tcW w:w="1673" w:type="dxa"/>
          </w:tcPr>
          <w:p w14:paraId="06BBFA38" w14:textId="77777777" w:rsidR="00FC753A" w:rsidRPr="00302A2D" w:rsidRDefault="00FC753A" w:rsidP="00FE021E">
            <w:pPr>
              <w:rPr>
                <w:sz w:val="20"/>
                <w:szCs w:val="20"/>
              </w:rPr>
            </w:pPr>
            <w:r>
              <w:rPr>
                <w:sz w:val="20"/>
                <w:szCs w:val="20"/>
              </w:rPr>
              <w:t>$sortid</w:t>
            </w:r>
          </w:p>
        </w:tc>
        <w:tc>
          <w:tcPr>
            <w:tcW w:w="844" w:type="dxa"/>
          </w:tcPr>
          <w:p w14:paraId="747AF8CD" w14:textId="77777777" w:rsidR="00FC753A" w:rsidRPr="00302A2D" w:rsidRDefault="00FC753A" w:rsidP="00FE021E">
            <w:pPr>
              <w:rPr>
                <w:sz w:val="20"/>
                <w:szCs w:val="20"/>
              </w:rPr>
            </w:pPr>
            <w:r>
              <w:rPr>
                <w:sz w:val="20"/>
                <w:szCs w:val="20"/>
              </w:rPr>
              <w:t>Int</w:t>
            </w:r>
          </w:p>
        </w:tc>
        <w:tc>
          <w:tcPr>
            <w:tcW w:w="7620" w:type="dxa"/>
          </w:tcPr>
          <w:p w14:paraId="2CA7D519" w14:textId="77777777" w:rsidR="00FC753A" w:rsidRPr="00302A2D" w:rsidRDefault="00FC753A" w:rsidP="00FE021E">
            <w:pPr>
              <w:rPr>
                <w:sz w:val="20"/>
                <w:szCs w:val="20"/>
              </w:rPr>
            </w:pPr>
            <w:r w:rsidRPr="00320459">
              <w:rPr>
                <w:sz w:val="20"/>
                <w:szCs w:val="20"/>
              </w:rPr>
              <w:t xml:space="preserve">This variable is an index starts on zero and increasing for all parts on the drawing. </w:t>
            </w:r>
            <w:r w:rsidRPr="00320459">
              <w:rPr>
                <w:sz w:val="20"/>
                <w:szCs w:val="20"/>
              </w:rPr>
              <w:lastRenderedPageBreak/>
              <w:t>The order of the index is in that order they are selected in the Order command. All parts on the sheet layout a unique $sortid. (Rev 2 only).</w:t>
            </w:r>
          </w:p>
        </w:tc>
      </w:tr>
      <w:tr w:rsidR="00FC753A" w:rsidRPr="00302A2D" w14:paraId="71604B61" w14:textId="77777777" w:rsidTr="00FE021E">
        <w:tc>
          <w:tcPr>
            <w:tcW w:w="1673" w:type="dxa"/>
          </w:tcPr>
          <w:p w14:paraId="46FA44FF" w14:textId="77777777" w:rsidR="00FC753A" w:rsidRPr="00302A2D" w:rsidRDefault="00FC753A" w:rsidP="00FE021E">
            <w:pPr>
              <w:rPr>
                <w:sz w:val="20"/>
                <w:szCs w:val="20"/>
              </w:rPr>
            </w:pPr>
            <w:r>
              <w:rPr>
                <w:sz w:val="20"/>
                <w:szCs w:val="20"/>
              </w:rPr>
              <w:lastRenderedPageBreak/>
              <w:t>$box</w:t>
            </w:r>
          </w:p>
        </w:tc>
        <w:tc>
          <w:tcPr>
            <w:tcW w:w="844" w:type="dxa"/>
          </w:tcPr>
          <w:p w14:paraId="0A35C6BA" w14:textId="77777777" w:rsidR="00FC753A" w:rsidRPr="00302A2D" w:rsidRDefault="00FC753A" w:rsidP="00FE021E">
            <w:pPr>
              <w:rPr>
                <w:sz w:val="20"/>
                <w:szCs w:val="20"/>
              </w:rPr>
            </w:pPr>
            <w:r>
              <w:rPr>
                <w:sz w:val="20"/>
                <w:szCs w:val="20"/>
              </w:rPr>
              <w:t>list</w:t>
            </w:r>
          </w:p>
        </w:tc>
        <w:tc>
          <w:tcPr>
            <w:tcW w:w="7620" w:type="dxa"/>
          </w:tcPr>
          <w:p w14:paraId="4C158A1D" w14:textId="77777777" w:rsidR="00FC753A" w:rsidRPr="00302A2D" w:rsidRDefault="00FC753A" w:rsidP="00FE021E">
            <w:pPr>
              <w:rPr>
                <w:sz w:val="20"/>
                <w:szCs w:val="20"/>
              </w:rPr>
            </w:pPr>
            <w:r>
              <w:rPr>
                <w:sz w:val="20"/>
                <w:szCs w:val="20"/>
              </w:rPr>
              <w:t>A list of four reals that describe LoweLeft corner and Upper Right corner (X Y X Y)</w:t>
            </w:r>
          </w:p>
        </w:tc>
      </w:tr>
      <w:tr w:rsidR="00FC753A" w:rsidRPr="00302A2D" w14:paraId="6F13B092" w14:textId="77777777" w:rsidTr="00FE021E">
        <w:tc>
          <w:tcPr>
            <w:tcW w:w="1673" w:type="dxa"/>
          </w:tcPr>
          <w:p w14:paraId="1638C812" w14:textId="77777777" w:rsidR="00FC753A" w:rsidRDefault="00FC753A" w:rsidP="00FE021E">
            <w:pPr>
              <w:rPr>
                <w:szCs w:val="20"/>
              </w:rPr>
            </w:pPr>
            <w:r>
              <w:rPr>
                <w:szCs w:val="20"/>
              </w:rPr>
              <w:t>$</w:t>
            </w:r>
            <w:r w:rsidRPr="00590301">
              <w:rPr>
                <w:sz w:val="20"/>
                <w:szCs w:val="20"/>
              </w:rPr>
              <w:t>boxcenter</w:t>
            </w:r>
          </w:p>
        </w:tc>
        <w:tc>
          <w:tcPr>
            <w:tcW w:w="844" w:type="dxa"/>
          </w:tcPr>
          <w:p w14:paraId="1B600986" w14:textId="77777777" w:rsidR="00FC753A" w:rsidRDefault="00FC753A" w:rsidP="00FE021E">
            <w:pPr>
              <w:rPr>
                <w:szCs w:val="20"/>
              </w:rPr>
            </w:pPr>
            <w:r>
              <w:rPr>
                <w:szCs w:val="20"/>
              </w:rPr>
              <w:t>list</w:t>
            </w:r>
          </w:p>
        </w:tc>
        <w:tc>
          <w:tcPr>
            <w:tcW w:w="7620" w:type="dxa"/>
          </w:tcPr>
          <w:p w14:paraId="4E5A08E2" w14:textId="77777777" w:rsidR="00FC753A" w:rsidRPr="00590301" w:rsidRDefault="00FC753A" w:rsidP="00FE021E">
            <w:pPr>
              <w:rPr>
                <w:sz w:val="20"/>
                <w:szCs w:val="20"/>
              </w:rPr>
            </w:pPr>
            <w:r w:rsidRPr="00590301">
              <w:rPr>
                <w:sz w:val="20"/>
                <w:szCs w:val="20"/>
              </w:rPr>
              <w:t>Center of the bounding $box</w:t>
            </w:r>
          </w:p>
        </w:tc>
      </w:tr>
      <w:tr w:rsidR="00FC753A" w:rsidRPr="00302A2D" w14:paraId="02CE9D5F" w14:textId="77777777" w:rsidTr="00FE021E">
        <w:tc>
          <w:tcPr>
            <w:tcW w:w="1673" w:type="dxa"/>
          </w:tcPr>
          <w:p w14:paraId="6169D583" w14:textId="77777777" w:rsidR="00FC753A" w:rsidRDefault="00FC753A" w:rsidP="00FE021E">
            <w:pPr>
              <w:rPr>
                <w:szCs w:val="20"/>
              </w:rPr>
            </w:pPr>
            <w:r w:rsidRPr="000A64B8">
              <w:rPr>
                <w:sz w:val="20"/>
                <w:szCs w:val="20"/>
              </w:rPr>
              <w:t>$boxrotated</w:t>
            </w:r>
          </w:p>
        </w:tc>
        <w:tc>
          <w:tcPr>
            <w:tcW w:w="844" w:type="dxa"/>
          </w:tcPr>
          <w:p w14:paraId="3430E1D3" w14:textId="77777777" w:rsidR="00FC753A" w:rsidRDefault="00FC753A" w:rsidP="00FE021E">
            <w:pPr>
              <w:rPr>
                <w:szCs w:val="20"/>
              </w:rPr>
            </w:pPr>
            <w:r>
              <w:rPr>
                <w:szCs w:val="20"/>
              </w:rPr>
              <w:t>list</w:t>
            </w:r>
          </w:p>
        </w:tc>
        <w:tc>
          <w:tcPr>
            <w:tcW w:w="7620" w:type="dxa"/>
          </w:tcPr>
          <w:p w14:paraId="52543052" w14:textId="77777777" w:rsidR="00FC753A" w:rsidRPr="00302A2D" w:rsidRDefault="00FC753A" w:rsidP="00FE021E">
            <w:pPr>
              <w:rPr>
                <w:sz w:val="20"/>
                <w:szCs w:val="20"/>
              </w:rPr>
            </w:pPr>
            <w:r>
              <w:rPr>
                <w:sz w:val="20"/>
                <w:szCs w:val="20"/>
              </w:rPr>
              <w:t>A list of four reals that describe LoweLeft corner and Upper Right corner (X Y X Y) in actual rotation angle of the part.</w:t>
            </w:r>
          </w:p>
        </w:tc>
      </w:tr>
      <w:tr w:rsidR="00FC753A" w:rsidRPr="00302A2D" w14:paraId="46207268" w14:textId="77777777" w:rsidTr="00FE021E">
        <w:tc>
          <w:tcPr>
            <w:tcW w:w="1673" w:type="dxa"/>
          </w:tcPr>
          <w:p w14:paraId="4B780859" w14:textId="77777777" w:rsidR="00FC753A" w:rsidRPr="00302A2D" w:rsidRDefault="00FC753A" w:rsidP="00FE021E">
            <w:pPr>
              <w:rPr>
                <w:sz w:val="20"/>
                <w:szCs w:val="20"/>
              </w:rPr>
            </w:pPr>
            <w:r>
              <w:rPr>
                <w:sz w:val="20"/>
                <w:szCs w:val="20"/>
              </w:rPr>
              <w:t>$orderattrib</w:t>
            </w:r>
          </w:p>
        </w:tc>
        <w:tc>
          <w:tcPr>
            <w:tcW w:w="844" w:type="dxa"/>
          </w:tcPr>
          <w:p w14:paraId="56E51912" w14:textId="77777777" w:rsidR="00FC753A" w:rsidRPr="00302A2D" w:rsidRDefault="00FC753A" w:rsidP="00FE021E">
            <w:pPr>
              <w:rPr>
                <w:sz w:val="20"/>
                <w:szCs w:val="20"/>
              </w:rPr>
            </w:pPr>
            <w:r>
              <w:rPr>
                <w:sz w:val="20"/>
                <w:szCs w:val="20"/>
              </w:rPr>
              <w:t>String</w:t>
            </w:r>
          </w:p>
        </w:tc>
        <w:tc>
          <w:tcPr>
            <w:tcW w:w="7620" w:type="dxa"/>
          </w:tcPr>
          <w:p w14:paraId="2DFFB71C" w14:textId="77777777" w:rsidR="00FC753A" w:rsidRPr="00302A2D" w:rsidRDefault="00FC753A" w:rsidP="00FE021E">
            <w:pPr>
              <w:rPr>
                <w:sz w:val="20"/>
                <w:szCs w:val="20"/>
              </w:rPr>
            </w:pPr>
            <w:r>
              <w:rPr>
                <w:sz w:val="20"/>
                <w:szCs w:val="20"/>
              </w:rPr>
              <w:t>The attribute added on the part in the Order command.</w:t>
            </w:r>
          </w:p>
        </w:tc>
      </w:tr>
    </w:tbl>
    <w:p w14:paraId="024D62AD" w14:textId="77777777" w:rsidR="00FC753A" w:rsidRDefault="00FC753A" w:rsidP="00FC753A">
      <w:pPr>
        <w:pStyle w:val="LISPSAMPLE"/>
        <w:rPr>
          <w:b/>
        </w:rPr>
      </w:pPr>
      <w:r>
        <w:t>Example:</w:t>
      </w:r>
    </w:p>
    <w:p w14:paraId="6DCF4782" w14:textId="77777777" w:rsidR="00FC753A" w:rsidRDefault="00FC753A" w:rsidP="00FC753A">
      <w:pPr>
        <w:pStyle w:val="LISPSAMPLE"/>
      </w:pPr>
      <w:r>
        <w:t>(DEFUN part()</w:t>
      </w:r>
      <w:r>
        <w:br/>
        <w:t xml:space="preserve">  (WRITE (STRCAT (NTXT) "($name " " $customer " " $date ")"))</w:t>
      </w:r>
      <w:r>
        <w:br/>
        <w:t>)</w:t>
      </w:r>
    </w:p>
    <w:p w14:paraId="403F3E6B" w14:textId="3A12A6D0" w:rsidR="00FC753A" w:rsidRDefault="00FC753A" w:rsidP="00FC753A">
      <w:hyperlink w:anchor="_List_of_postprocessor" w:history="1">
        <w:r w:rsidRPr="00FC753A">
          <w:rPr>
            <w:rStyle w:val="Hyperlnk"/>
            <w:bdr w:val="none" w:sz="0" w:space="0" w:color="auto"/>
          </w:rPr>
          <w:t>List of postprocessor functions</w:t>
        </w:r>
      </w:hyperlink>
    </w:p>
    <w:bookmarkStart w:id="11" w:name="_PUMPONOFF_1"/>
    <w:bookmarkEnd w:id="11"/>
    <w:p w14:paraId="7BDDCFD4" w14:textId="39D6AA6B" w:rsidR="00FC753A" w:rsidRDefault="00FC753A" w:rsidP="00FC753A">
      <w:pPr>
        <w:pStyle w:val="Rubrik2"/>
      </w:pPr>
      <w:r>
        <w:fldChar w:fldCharType="begin"/>
      </w:r>
      <w:r w:rsidR="00943BDF">
        <w:instrText>HYPERLINK  \l "_PUMPONOFF_1"</w:instrText>
      </w:r>
      <w:r>
        <w:fldChar w:fldCharType="separate"/>
      </w:r>
      <w:r w:rsidRPr="00694487">
        <w:rPr>
          <w:rStyle w:val="Hyperlnk"/>
          <w:bdr w:val="none" w:sz="0" w:space="0" w:color="auto"/>
        </w:rPr>
        <w:t>PUMPONOFF</w:t>
      </w:r>
      <w:r>
        <w:fldChar w:fldCharType="end"/>
      </w:r>
    </w:p>
    <w:p w14:paraId="6F51A06D" w14:textId="0FF8CD36" w:rsidR="00FC753A" w:rsidRDefault="008F7450" w:rsidP="00FC753A">
      <w:r>
        <w:t>This function is called if the postprocessor should write instructions for pump on and off.</w:t>
      </w:r>
    </w:p>
    <w:p w14:paraId="33022EF2" w14:textId="196754DC" w:rsidR="008F7450" w:rsidRDefault="008F7450" w:rsidP="00FC753A">
      <w:r>
        <w:t xml:space="preserve">The function is not called until the pump needs to be used. For </w:t>
      </w:r>
      <w:r w:rsidR="00D103E3">
        <w:t>example,</w:t>
      </w:r>
      <w:r>
        <w:t xml:space="preserve"> if the job starts with inkjet marking and drilling</w:t>
      </w:r>
      <w:r w:rsidR="00D103E3">
        <w:t xml:space="preserve"> then </w:t>
      </w:r>
      <w:r w:rsidR="001D0795">
        <w:t xml:space="preserve">pumpon </w:t>
      </w:r>
      <w:r>
        <w:t>will not be called before the cutting starts.</w:t>
      </w:r>
    </w:p>
    <w:p w14:paraId="67B2D59C" w14:textId="77777777" w:rsidR="00FC753A" w:rsidRDefault="00FC753A" w:rsidP="00FC753A">
      <w:r>
        <w:t>Following variables can be used:</w:t>
      </w:r>
    </w:p>
    <w:tbl>
      <w:tblPr>
        <w:tblStyle w:val="Tabellrutnt"/>
        <w:tblW w:w="0" w:type="auto"/>
        <w:tblLook w:val="04A0" w:firstRow="1" w:lastRow="0" w:firstColumn="1" w:lastColumn="0" w:noHBand="0" w:noVBand="1"/>
      </w:tblPr>
      <w:tblGrid>
        <w:gridCol w:w="1671"/>
        <w:gridCol w:w="776"/>
        <w:gridCol w:w="8074"/>
      </w:tblGrid>
      <w:tr w:rsidR="00FC753A" w:rsidRPr="00265B45" w14:paraId="12699868"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9BD3A" w14:textId="77777777" w:rsidR="00FC753A" w:rsidRDefault="00FC753A" w:rsidP="00FE021E">
            <w:pPr>
              <w:rPr>
                <w:sz w:val="20"/>
                <w:szCs w:val="20"/>
              </w:rPr>
            </w:pPr>
            <w:r>
              <w:rPr>
                <w:sz w:val="20"/>
                <w:szCs w:val="20"/>
              </w:rPr>
              <w:t>$bar</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A9D4811" w14:textId="77777777" w:rsidR="00FC753A" w:rsidRDefault="00FC753A" w:rsidP="00FE021E">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28087" w14:textId="77777777" w:rsidR="00FC753A" w:rsidRDefault="00FC753A" w:rsidP="00FE021E">
            <w:pPr>
              <w:rPr>
                <w:sz w:val="20"/>
                <w:szCs w:val="20"/>
              </w:rPr>
            </w:pPr>
            <w:r>
              <w:rPr>
                <w:sz w:val="20"/>
                <w:szCs w:val="20"/>
              </w:rPr>
              <w:t>The pressure in bar that the pump should be initialized or finished in.</w:t>
            </w:r>
          </w:p>
        </w:tc>
      </w:tr>
      <w:tr w:rsidR="00FC753A" w:rsidRPr="007B0502" w14:paraId="183553A0"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88DB1" w14:textId="77777777" w:rsidR="00FC753A" w:rsidRPr="007B0502" w:rsidRDefault="00FC753A" w:rsidP="00FE021E">
            <w:pPr>
              <w:rPr>
                <w:sz w:val="20"/>
                <w:szCs w:val="18"/>
              </w:rPr>
            </w:pPr>
            <w:r w:rsidRPr="007B0502">
              <w:rPr>
                <w:sz w:val="20"/>
                <w:szCs w:val="18"/>
              </w:rPr>
              <w:t>$barunchanged</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B30BD2D" w14:textId="77777777" w:rsidR="00FC753A" w:rsidRPr="007B0502" w:rsidRDefault="00FC753A" w:rsidP="00FE021E">
            <w:pPr>
              <w:jc w:val="center"/>
              <w:rPr>
                <w:sz w:val="20"/>
                <w:szCs w:val="18"/>
              </w:rPr>
            </w:pPr>
            <w:r w:rsidRPr="007B0502">
              <w:rPr>
                <w:sz w:val="20"/>
                <w:szCs w:val="18"/>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66D8C" w14:textId="77777777" w:rsidR="00FC753A" w:rsidRPr="007B0502" w:rsidRDefault="00FC753A" w:rsidP="00FE021E">
            <w:pPr>
              <w:rPr>
                <w:sz w:val="20"/>
                <w:szCs w:val="18"/>
              </w:rPr>
            </w:pPr>
            <w:r>
              <w:rPr>
                <w:sz w:val="20"/>
                <w:szCs w:val="18"/>
              </w:rPr>
              <w:t>If the pressure should NOT be set or changed.</w:t>
            </w:r>
          </w:p>
        </w:tc>
      </w:tr>
      <w:tr w:rsidR="004A2EA9" w:rsidRPr="004A2EA9" w14:paraId="4B8359E2"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46226" w14:textId="3F1DFB35" w:rsidR="004A2EA9" w:rsidRPr="004A2EA9" w:rsidRDefault="004A2EA9" w:rsidP="00FE021E">
            <w:pPr>
              <w:rPr>
                <w:sz w:val="20"/>
                <w:szCs w:val="16"/>
              </w:rPr>
            </w:pPr>
            <w:r>
              <w:rPr>
                <w:sz w:val="20"/>
                <w:szCs w:val="16"/>
              </w:rPr>
              <w:t>$delay</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7260EB7" w14:textId="62F14A32" w:rsidR="004A2EA9" w:rsidRPr="004A2EA9" w:rsidRDefault="004A2EA9" w:rsidP="00FE021E">
            <w:pPr>
              <w:jc w:val="center"/>
              <w:rPr>
                <w:sz w:val="20"/>
                <w:szCs w:val="16"/>
              </w:rPr>
            </w:pPr>
            <w:r>
              <w:rPr>
                <w:sz w:val="20"/>
                <w:szCs w:val="16"/>
              </w:rPr>
              <w:t>Real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4873B" w14:textId="77777777" w:rsidR="004A2EA9" w:rsidRDefault="004A2EA9" w:rsidP="00FE021E">
            <w:pPr>
              <w:rPr>
                <w:sz w:val="20"/>
                <w:szCs w:val="16"/>
              </w:rPr>
            </w:pPr>
            <w:r>
              <w:rPr>
                <w:sz w:val="20"/>
                <w:szCs w:val="16"/>
              </w:rPr>
              <w:t>This time is coming from the Delay tab in the Machine setting.</w:t>
            </w:r>
            <w:r>
              <w:rPr>
                <w:sz w:val="20"/>
                <w:szCs w:val="16"/>
              </w:rPr>
              <w:br/>
            </w:r>
            <w:r w:rsidRPr="004A2EA9">
              <w:rPr>
                <w:noProof/>
                <w:szCs w:val="16"/>
              </w:rPr>
              <w:drawing>
                <wp:inline distT="0" distB="0" distL="0" distR="0" wp14:anchorId="2F850013" wp14:editId="1C609945">
                  <wp:extent cx="3991532" cy="466790"/>
                  <wp:effectExtent l="0" t="0" r="9525" b="9525"/>
                  <wp:docPr id="174973088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30887" name=""/>
                          <pic:cNvPicPr/>
                        </pic:nvPicPr>
                        <pic:blipFill>
                          <a:blip r:embed="rId13"/>
                          <a:stretch>
                            <a:fillRect/>
                          </a:stretch>
                        </pic:blipFill>
                        <pic:spPr>
                          <a:xfrm>
                            <a:off x="0" y="0"/>
                            <a:ext cx="3991532" cy="466790"/>
                          </a:xfrm>
                          <a:prstGeom prst="rect">
                            <a:avLst/>
                          </a:prstGeom>
                        </pic:spPr>
                      </pic:pic>
                    </a:graphicData>
                  </a:graphic>
                </wp:inline>
              </w:drawing>
            </w:r>
          </w:p>
          <w:p w14:paraId="4A0F6430" w14:textId="5FCFC2DF" w:rsidR="004A2EA9" w:rsidRPr="004A2EA9" w:rsidRDefault="004A2EA9" w:rsidP="00FE021E">
            <w:pPr>
              <w:rPr>
                <w:sz w:val="20"/>
                <w:szCs w:val="16"/>
              </w:rPr>
            </w:pPr>
            <w:r>
              <w:rPr>
                <w:sz w:val="20"/>
                <w:szCs w:val="16"/>
              </w:rPr>
              <w:t>It is probably not needed to put any delay after pump off instruction.</w:t>
            </w:r>
          </w:p>
        </w:tc>
      </w:tr>
      <w:tr w:rsidR="00FC753A" w:rsidRPr="00B81ED3" w14:paraId="38511E6D"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5EAB4" w14:textId="77777777" w:rsidR="00FC753A" w:rsidRPr="00B81ED3" w:rsidRDefault="00FC753A" w:rsidP="00FE021E">
            <w:pPr>
              <w:rPr>
                <w:sz w:val="20"/>
                <w:szCs w:val="18"/>
              </w:rPr>
            </w:pPr>
            <w:r w:rsidRPr="00B81ED3">
              <w:rPr>
                <w:sz w:val="20"/>
                <w:szCs w:val="18"/>
              </w:rPr>
              <w:t>$metric</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999E377" w14:textId="77777777" w:rsidR="00FC753A" w:rsidRPr="00B81ED3" w:rsidRDefault="00FC753A" w:rsidP="00FE021E">
            <w:pPr>
              <w:jc w:val="center"/>
              <w:rPr>
                <w:sz w:val="20"/>
                <w:szCs w:val="18"/>
              </w:rPr>
            </w:pPr>
            <w:r w:rsidRPr="00B81ED3">
              <w:rPr>
                <w:sz w:val="20"/>
                <w:szCs w:val="18"/>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83188" w14:textId="77777777" w:rsidR="00FC753A" w:rsidRPr="00B81ED3" w:rsidRDefault="00FC753A" w:rsidP="00FE021E">
            <w:pPr>
              <w:rPr>
                <w:sz w:val="20"/>
                <w:szCs w:val="18"/>
              </w:rPr>
            </w:pPr>
            <w:r>
              <w:rPr>
                <w:sz w:val="20"/>
                <w:szCs w:val="18"/>
              </w:rPr>
              <w:t>If CNC output should be using metric system (bar).</w:t>
            </w:r>
          </w:p>
        </w:tc>
      </w:tr>
      <w:tr w:rsidR="00FC753A" w:rsidRPr="0067428B" w14:paraId="6E26685A"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90448" w14:textId="77777777" w:rsidR="00FC753A" w:rsidRPr="0067428B" w:rsidRDefault="00FC753A" w:rsidP="00FE021E">
            <w:pPr>
              <w:rPr>
                <w:sz w:val="20"/>
                <w:szCs w:val="16"/>
              </w:rPr>
            </w:pPr>
            <w:r w:rsidRPr="0067428B">
              <w:rPr>
                <w:sz w:val="20"/>
                <w:szCs w:val="16"/>
              </w:rPr>
              <w:t>$off</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3F5F8FA" w14:textId="77777777" w:rsidR="00FC753A" w:rsidRPr="0067428B" w:rsidRDefault="00FC753A" w:rsidP="00FE021E">
            <w:pPr>
              <w:jc w:val="center"/>
              <w:rPr>
                <w:sz w:val="20"/>
                <w:szCs w:val="16"/>
              </w:rPr>
            </w:pPr>
            <w:r w:rsidRPr="0067428B">
              <w:rPr>
                <w:sz w:val="20"/>
                <w:szCs w:val="16"/>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D58D9" w14:textId="77777777" w:rsidR="00FC753A" w:rsidRPr="0067428B" w:rsidRDefault="00FC753A" w:rsidP="00FE021E">
            <w:pPr>
              <w:rPr>
                <w:sz w:val="20"/>
                <w:szCs w:val="16"/>
              </w:rPr>
            </w:pPr>
            <w:r w:rsidRPr="0067428B">
              <w:rPr>
                <w:sz w:val="20"/>
                <w:szCs w:val="16"/>
              </w:rPr>
              <w:t>If pump should be turned off the T</w:t>
            </w:r>
            <w:r>
              <w:rPr>
                <w:sz w:val="20"/>
                <w:szCs w:val="16"/>
              </w:rPr>
              <w:t xml:space="preserve"> else nil</w:t>
            </w:r>
          </w:p>
        </w:tc>
      </w:tr>
      <w:tr w:rsidR="00FC753A" w:rsidRPr="00265B45" w14:paraId="3ED3A3FC"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E37A2" w14:textId="77777777" w:rsidR="00FC753A" w:rsidRPr="00587ADB" w:rsidRDefault="00FC753A" w:rsidP="00FE021E">
            <w:pPr>
              <w:rPr>
                <w:sz w:val="20"/>
                <w:szCs w:val="20"/>
              </w:rPr>
            </w:pPr>
            <w:r w:rsidRPr="00587ADB">
              <w:rPr>
                <w:sz w:val="20"/>
                <w:szCs w:val="20"/>
              </w:rPr>
              <w:t>$</w:t>
            </w:r>
            <w:r>
              <w:rPr>
                <w:sz w:val="20"/>
                <w:szCs w:val="20"/>
              </w:rPr>
              <w: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F293444" w14:textId="77777777" w:rsidR="00FC753A" w:rsidRPr="00587ADB" w:rsidRDefault="00FC753A" w:rsidP="00FE021E">
            <w:pPr>
              <w:jc w:val="center"/>
              <w:rPr>
                <w:sz w:val="20"/>
                <w:szCs w:val="20"/>
              </w:rPr>
            </w:pPr>
            <w:r>
              <w:rPr>
                <w:sz w:val="20"/>
                <w:szCs w:val="20"/>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6FC8D" w14:textId="77777777" w:rsidR="00FC753A" w:rsidRPr="00587ADB" w:rsidRDefault="00FC753A" w:rsidP="00FE021E">
            <w:pPr>
              <w:rPr>
                <w:sz w:val="20"/>
              </w:rPr>
            </w:pPr>
            <w:r>
              <w:rPr>
                <w:sz w:val="20"/>
              </w:rPr>
              <w:t>If pump should be turned on then T else nil</w:t>
            </w:r>
          </w:p>
        </w:tc>
      </w:tr>
      <w:tr w:rsidR="00FC753A" w:rsidRPr="00265B45" w14:paraId="75383768"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46D0A3" w14:textId="77777777" w:rsidR="00FC753A" w:rsidRDefault="00FC753A" w:rsidP="00FE021E">
            <w:pPr>
              <w:rPr>
                <w:sz w:val="20"/>
                <w:szCs w:val="20"/>
              </w:rPr>
            </w:pPr>
            <w:r w:rsidRPr="00694487">
              <w:rPr>
                <w:sz w:val="20"/>
                <w:szCs w:val="20"/>
              </w:rPr>
              <w:t>$pressurehandle</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FBEF21B" w14:textId="77777777" w:rsidR="00FC753A" w:rsidRDefault="00FC753A" w:rsidP="00FE021E">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5AB712" w14:textId="77777777" w:rsidR="00FC753A" w:rsidRDefault="00FC753A" w:rsidP="00FE021E">
            <w:pPr>
              <w:rPr>
                <w:sz w:val="20"/>
                <w:szCs w:val="20"/>
              </w:rPr>
            </w:pPr>
            <w:r>
              <w:rPr>
                <w:sz w:val="20"/>
                <w:szCs w:val="20"/>
              </w:rPr>
              <w:t>0 If the pump pressure cannot be controlled from instructions in the CNC file.</w:t>
            </w:r>
          </w:p>
          <w:p w14:paraId="722E0F65" w14:textId="77777777" w:rsidR="00FC753A" w:rsidRDefault="00FC753A" w:rsidP="00FE021E">
            <w:pPr>
              <w:rPr>
                <w:sz w:val="20"/>
                <w:szCs w:val="20"/>
              </w:rPr>
            </w:pPr>
            <w:r>
              <w:rPr>
                <w:sz w:val="20"/>
                <w:szCs w:val="20"/>
              </w:rPr>
              <w:t>1 If the pump pressure is handled by two M-code (High and Low pressure)</w:t>
            </w:r>
          </w:p>
          <w:p w14:paraId="6C117812" w14:textId="77777777" w:rsidR="00FC753A" w:rsidRDefault="00FC753A" w:rsidP="00FE021E">
            <w:pPr>
              <w:rPr>
                <w:sz w:val="20"/>
                <w:szCs w:val="20"/>
              </w:rPr>
            </w:pPr>
            <w:r>
              <w:rPr>
                <w:sz w:val="20"/>
                <w:szCs w:val="20"/>
              </w:rPr>
              <w:t xml:space="preserve">2 If the pump pressure can be set a variable pressure from instructions in the CNC file. </w:t>
            </w:r>
          </w:p>
        </w:tc>
      </w:tr>
      <w:tr w:rsidR="00FC753A" w:rsidRPr="00265B45" w14:paraId="439572B5"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28E24" w14:textId="77777777" w:rsidR="00FC753A" w:rsidRDefault="00FC753A" w:rsidP="00FE021E">
            <w:pPr>
              <w:rPr>
                <w:sz w:val="20"/>
                <w:szCs w:val="20"/>
              </w:rPr>
            </w:pPr>
            <w:r>
              <w:rPr>
                <w:sz w:val="20"/>
                <w:szCs w:val="20"/>
              </w:rPr>
              <w:t>$psi</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503AA35" w14:textId="77777777" w:rsidR="00FC753A" w:rsidRDefault="00FC753A" w:rsidP="00FE021E">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596C2" w14:textId="77777777" w:rsidR="00FC753A" w:rsidRDefault="00FC753A" w:rsidP="00FE021E">
            <w:pPr>
              <w:rPr>
                <w:sz w:val="20"/>
                <w:szCs w:val="20"/>
              </w:rPr>
            </w:pPr>
            <w:r>
              <w:rPr>
                <w:sz w:val="20"/>
                <w:szCs w:val="20"/>
              </w:rPr>
              <w:t>The pressure in psi that the pump should be initialized or finished in.</w:t>
            </w:r>
          </w:p>
        </w:tc>
      </w:tr>
      <w:tr w:rsidR="00FC753A" w:rsidRPr="008A5EDD" w14:paraId="5C14EB27" w14:textId="77777777" w:rsidTr="00FE021E">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E689D" w14:textId="77777777" w:rsidR="00FC753A" w:rsidRPr="008A5EDD" w:rsidRDefault="00FC753A" w:rsidP="00FE021E">
            <w:pPr>
              <w:rPr>
                <w:sz w:val="20"/>
                <w:szCs w:val="16"/>
              </w:rPr>
            </w:pPr>
            <w:r w:rsidRPr="008A5EDD">
              <w:rPr>
                <w:sz w:val="20"/>
                <w:szCs w:val="16"/>
              </w:rPr>
              <w:t>$usehighbar</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BE02739" w14:textId="77777777" w:rsidR="00FC753A" w:rsidRPr="008A5EDD" w:rsidRDefault="00FC753A" w:rsidP="00FE021E">
            <w:pPr>
              <w:jc w:val="center"/>
              <w:rPr>
                <w:sz w:val="20"/>
                <w:szCs w:val="16"/>
              </w:rPr>
            </w:pPr>
            <w:r w:rsidRPr="008A5EDD">
              <w:rPr>
                <w:sz w:val="20"/>
                <w:szCs w:val="16"/>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DADE4" w14:textId="77777777" w:rsidR="00FC753A" w:rsidRPr="008A5EDD" w:rsidRDefault="00FC753A" w:rsidP="00FE021E">
            <w:pPr>
              <w:rPr>
                <w:sz w:val="20"/>
                <w:szCs w:val="16"/>
              </w:rPr>
            </w:pPr>
            <w:r>
              <w:rPr>
                <w:sz w:val="20"/>
                <w:szCs w:val="16"/>
              </w:rPr>
              <w:t>If the pressure should be initialized or finished in high pressure then value is T else nil</w:t>
            </w:r>
          </w:p>
        </w:tc>
      </w:tr>
    </w:tbl>
    <w:p w14:paraId="298E2384" w14:textId="77777777" w:rsidR="00FC753A" w:rsidRPr="008907EF" w:rsidRDefault="00FC753A" w:rsidP="00FC753A">
      <w:pPr>
        <w:pStyle w:val="LISPSAMPLE"/>
        <w:rPr>
          <w:b/>
          <w:bCs/>
        </w:rPr>
      </w:pPr>
      <w:bookmarkStart w:id="12" w:name="_QUALITY_2"/>
      <w:bookmarkEnd w:id="12"/>
      <w:r w:rsidRPr="008907EF">
        <w:rPr>
          <w:bCs/>
        </w:rPr>
        <w:t>Example:</w:t>
      </w:r>
    </w:p>
    <w:p w14:paraId="4CF54B74" w14:textId="77777777" w:rsidR="00FC753A" w:rsidRDefault="00FC753A" w:rsidP="00FC753A">
      <w:pPr>
        <w:pStyle w:val="LISPSAMPLE"/>
      </w:pPr>
      <w:r>
        <w:t>(DEFUN pumponoff ()</w:t>
      </w:r>
    </w:p>
    <w:p w14:paraId="795C8C6F" w14:textId="77777777" w:rsidR="00FC753A" w:rsidRDefault="00FC753A" w:rsidP="00FC753A">
      <w:pPr>
        <w:pStyle w:val="LISPSAMPLE"/>
      </w:pPr>
      <w:r>
        <w:t xml:space="preserve">  (COND</w:t>
      </w:r>
    </w:p>
    <w:p w14:paraId="6C2B0C76" w14:textId="4B2ACB3C" w:rsidR="00492455" w:rsidRDefault="00492455" w:rsidP="00FC753A">
      <w:pPr>
        <w:pStyle w:val="LISPSAMPLE"/>
      </w:pPr>
      <w:r w:rsidRPr="00492455">
        <w:t xml:space="preserve">    ($barunchanged nil)</w:t>
      </w:r>
    </w:p>
    <w:p w14:paraId="6E8482B8" w14:textId="77777777" w:rsidR="00FC753A" w:rsidRDefault="00FC753A" w:rsidP="00492382">
      <w:pPr>
        <w:pStyle w:val="LISPSAMPLE"/>
      </w:pPr>
      <w:r>
        <w:t xml:space="preserve">    ((= $pressurehandle 0) nil) ; Manual handling of pressure = do nothing</w:t>
      </w:r>
    </w:p>
    <w:p w14:paraId="6C97CB8C" w14:textId="77777777" w:rsidR="00FC753A" w:rsidRDefault="00FC753A" w:rsidP="00FC753A">
      <w:pPr>
        <w:pStyle w:val="LISPSAMPLE"/>
      </w:pPr>
      <w:r>
        <w:t xml:space="preserve">    ((= $pressurehandle 1) ; M-codes handle pressure</w:t>
      </w:r>
    </w:p>
    <w:p w14:paraId="166899B2" w14:textId="77777777" w:rsidR="00FC753A" w:rsidRDefault="00FC753A" w:rsidP="00FC753A">
      <w:pPr>
        <w:pStyle w:val="LISPSAMPLE"/>
      </w:pPr>
      <w:r>
        <w:t xml:space="preserve">      (IF $usehighbar </w:t>
      </w:r>
    </w:p>
    <w:p w14:paraId="45DD016E" w14:textId="77777777" w:rsidR="00FC753A" w:rsidRDefault="00FC753A" w:rsidP="00FC753A">
      <w:pPr>
        <w:pStyle w:val="LISPSAMPLE"/>
      </w:pPr>
      <w:r>
        <w:t xml:space="preserve">        (WRITE (STRCAT (NTXT) "M77 ;HIGH PRESSURE"))</w:t>
      </w:r>
    </w:p>
    <w:p w14:paraId="4A8CA28A" w14:textId="77777777" w:rsidR="00FC753A" w:rsidRDefault="00FC753A" w:rsidP="00FC753A">
      <w:pPr>
        <w:pStyle w:val="LISPSAMPLE"/>
      </w:pPr>
      <w:r>
        <w:t xml:space="preserve">        (WRITE (STRCAT (NTXT) "M76 ;LOW PRESSURE"))))</w:t>
      </w:r>
    </w:p>
    <w:p w14:paraId="10447036" w14:textId="77777777" w:rsidR="00FC753A" w:rsidRDefault="00FC753A" w:rsidP="00FC753A">
      <w:pPr>
        <w:pStyle w:val="LISPSAMPLE"/>
      </w:pPr>
      <w:r>
        <w:t xml:space="preserve">    ((= $pressurehandle 2) ; Variable pressure control</w:t>
      </w:r>
    </w:p>
    <w:p w14:paraId="2C91868F" w14:textId="77777777" w:rsidR="00FC753A" w:rsidRDefault="00FC753A" w:rsidP="00FC753A">
      <w:pPr>
        <w:pStyle w:val="LISPSAMPLE"/>
      </w:pPr>
      <w:r>
        <w:t xml:space="preserve">      (IF $metric</w:t>
      </w:r>
    </w:p>
    <w:p w14:paraId="65E3E59A" w14:textId="77777777" w:rsidR="00FC753A" w:rsidRDefault="00FC753A" w:rsidP="00FC753A">
      <w:pPr>
        <w:pStyle w:val="LISPSAMPLE"/>
      </w:pPr>
      <w:r>
        <w:t xml:space="preserve">        (WRITE (STRCAT (NTXT) "M47 P" (ITOA $bar) " ;SET PRESSURE")))</w:t>
      </w:r>
    </w:p>
    <w:p w14:paraId="72EC33FC" w14:textId="77777777" w:rsidR="00FC753A" w:rsidRDefault="00FC753A" w:rsidP="00FC753A">
      <w:pPr>
        <w:pStyle w:val="LISPSAMPLE"/>
      </w:pPr>
      <w:r>
        <w:t xml:space="preserve">        (WRITE (STRCAT (NTXT) "M47 P" (ITOA $psi) " ;SET PRESSURE")))</w:t>
      </w:r>
    </w:p>
    <w:p w14:paraId="6A935217" w14:textId="77777777" w:rsidR="00FC753A" w:rsidRDefault="00FC753A" w:rsidP="00FC753A">
      <w:pPr>
        <w:pStyle w:val="LISPSAMPLE"/>
      </w:pPr>
      <w:r>
        <w:t xml:space="preserve">  )</w:t>
      </w:r>
    </w:p>
    <w:p w14:paraId="30C12CD3" w14:textId="77777777" w:rsidR="00FC753A" w:rsidRDefault="00FC753A" w:rsidP="00FC753A">
      <w:pPr>
        <w:pStyle w:val="LISPSAMPLE"/>
      </w:pPr>
      <w:r>
        <w:t xml:space="preserve">  (IF $on</w:t>
      </w:r>
    </w:p>
    <w:p w14:paraId="7B2DF9B3" w14:textId="1FE1D366" w:rsidR="004A2EA9" w:rsidRDefault="00FC753A" w:rsidP="00FC753A">
      <w:pPr>
        <w:pStyle w:val="LISPSAMPLE"/>
      </w:pPr>
      <w:r>
        <w:t xml:space="preserve">    </w:t>
      </w:r>
      <w:r w:rsidR="004A2EA9">
        <w:t>(PROGN</w:t>
      </w:r>
    </w:p>
    <w:p w14:paraId="7DE166C7" w14:textId="6DF601A0" w:rsidR="00FC753A" w:rsidRDefault="004A2EA9" w:rsidP="00FC753A">
      <w:pPr>
        <w:pStyle w:val="LISPSAMPLE"/>
      </w:pPr>
      <w:r>
        <w:t xml:space="preserve">      </w:t>
      </w:r>
      <w:r w:rsidR="00FC753A">
        <w:t>(WRITE (STRCAT (NTXT) "G100 M50 ; P</w:t>
      </w:r>
      <w:r w:rsidR="00492455">
        <w:t>UMP ON</w:t>
      </w:r>
      <w:r w:rsidR="00FC753A">
        <w:t>"))</w:t>
      </w:r>
    </w:p>
    <w:p w14:paraId="4AF45B43" w14:textId="2126D353" w:rsidR="004A2EA9" w:rsidRDefault="004A2EA9" w:rsidP="00FC753A">
      <w:pPr>
        <w:pStyle w:val="LISPSAMPLE"/>
      </w:pPr>
      <w:r>
        <w:t xml:space="preserve">      (DELAY $delay))</w:t>
      </w:r>
    </w:p>
    <w:p w14:paraId="4B30CF1D" w14:textId="12CF81EF" w:rsidR="00FC753A" w:rsidRDefault="00FC753A" w:rsidP="00FC753A">
      <w:pPr>
        <w:pStyle w:val="LISPSAMPLE"/>
      </w:pPr>
      <w:r>
        <w:t xml:space="preserve">    (WRITE (STRCAT (NTXT) "M51 ; </w:t>
      </w:r>
      <w:r w:rsidR="00492455">
        <w:t>PUMP OFF</w:t>
      </w:r>
      <w:r>
        <w:t>"))</w:t>
      </w:r>
    </w:p>
    <w:p w14:paraId="2A8657E4" w14:textId="77777777" w:rsidR="00FC753A" w:rsidRDefault="00FC753A" w:rsidP="00FC753A">
      <w:pPr>
        <w:pStyle w:val="LISPSAMPLE"/>
      </w:pPr>
      <w:r>
        <w:t xml:space="preserve">  )</w:t>
      </w:r>
    </w:p>
    <w:p w14:paraId="7EE67CD2" w14:textId="77777777" w:rsidR="00FC753A" w:rsidRDefault="00FC753A" w:rsidP="00FC753A">
      <w:pPr>
        <w:pStyle w:val="LISPSAMPLE"/>
      </w:pPr>
      <w:r>
        <w:t>)</w:t>
      </w:r>
    </w:p>
    <w:p w14:paraId="32AD8420" w14:textId="78CCB0F5" w:rsidR="00FC753A" w:rsidRDefault="00FC753A" w:rsidP="00FC753A">
      <w:hyperlink w:anchor="_List_of_postprocessor" w:history="1">
        <w:r w:rsidRPr="00FC753A">
          <w:rPr>
            <w:rStyle w:val="Hyperlnk"/>
            <w:bdr w:val="none" w:sz="0" w:space="0" w:color="auto"/>
          </w:rPr>
          <w:t>List of postprocessor functions</w:t>
        </w:r>
      </w:hyperlink>
    </w:p>
    <w:bookmarkStart w:id="13" w:name="_CHBARGRAM_1"/>
    <w:bookmarkEnd w:id="13"/>
    <w:p w14:paraId="610F95CB" w14:textId="259DDADD" w:rsidR="00F0539C" w:rsidRDefault="00F0539C" w:rsidP="00F0539C">
      <w:pPr>
        <w:pStyle w:val="Rubrik2"/>
      </w:pPr>
      <w:r>
        <w:fldChar w:fldCharType="begin"/>
      </w:r>
      <w:r w:rsidR="00943BDF">
        <w:instrText>HYPERLINK  \l "_CHBARGRAM_1"</w:instrText>
      </w:r>
      <w:r>
        <w:fldChar w:fldCharType="separate"/>
      </w:r>
      <w:r w:rsidRPr="0030235C">
        <w:rPr>
          <w:rStyle w:val="Hyperlnk"/>
          <w:bdr w:val="none" w:sz="0" w:space="0" w:color="auto"/>
        </w:rPr>
        <w:t>CHBARGRAM</w:t>
      </w:r>
      <w:r>
        <w:fldChar w:fldCharType="end"/>
      </w:r>
    </w:p>
    <w:p w14:paraId="36632622" w14:textId="5ED8ED48" w:rsidR="001409E3" w:rsidRDefault="001409E3" w:rsidP="00F0539C">
      <w:r>
        <w:t>This function is called every time IGEMS needs to change pressure or amount of abrasive.</w:t>
      </w:r>
    </w:p>
    <w:p w14:paraId="72673865" w14:textId="6C41E10A" w:rsidR="00F0539C" w:rsidRDefault="00F0539C" w:rsidP="00F0539C">
      <w:r>
        <w:lastRenderedPageBreak/>
        <w:t>Following variables can be used:</w:t>
      </w:r>
    </w:p>
    <w:tbl>
      <w:tblPr>
        <w:tblStyle w:val="Tabellrutnt"/>
        <w:tblW w:w="0" w:type="auto"/>
        <w:tblLook w:val="04A0" w:firstRow="1" w:lastRow="0" w:firstColumn="1" w:lastColumn="0" w:noHBand="0" w:noVBand="1"/>
      </w:tblPr>
      <w:tblGrid>
        <w:gridCol w:w="1751"/>
        <w:gridCol w:w="597"/>
        <w:gridCol w:w="8276"/>
      </w:tblGrid>
      <w:tr w:rsidR="00F0539C" w14:paraId="1585DBF6"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B6948" w14:textId="77777777" w:rsidR="00F0539C" w:rsidRDefault="00F0539C" w:rsidP="00FE021E">
            <w:pPr>
              <w:rPr>
                <w:sz w:val="20"/>
                <w:szCs w:val="20"/>
              </w:rPr>
            </w:pPr>
            <w:r>
              <w:rPr>
                <w:sz w:val="20"/>
                <w:szCs w:val="20"/>
              </w:rPr>
              <w:t>$abrasivehandle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E32F341" w14:textId="77777777" w:rsidR="00F0539C" w:rsidRDefault="00F0539C" w:rsidP="00FE021E">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AE772" w14:textId="77777777" w:rsidR="00F0539C" w:rsidRDefault="00F0539C" w:rsidP="00FE021E">
            <w:pPr>
              <w:rPr>
                <w:sz w:val="20"/>
                <w:szCs w:val="20"/>
              </w:rPr>
            </w:pPr>
            <w:r>
              <w:rPr>
                <w:sz w:val="20"/>
                <w:szCs w:val="20"/>
              </w:rPr>
              <w:t>How the abrasive is handled:</w:t>
            </w:r>
          </w:p>
          <w:p w14:paraId="3E7DCA5E" w14:textId="77777777" w:rsidR="00F0539C" w:rsidRDefault="00F0539C" w:rsidP="00FE021E">
            <w:pPr>
              <w:rPr>
                <w:sz w:val="20"/>
                <w:szCs w:val="20"/>
              </w:rPr>
            </w:pPr>
            <w:r>
              <w:rPr>
                <w:sz w:val="20"/>
                <w:szCs w:val="20"/>
              </w:rPr>
              <w:t>0=Manual (a fixed value)</w:t>
            </w:r>
          </w:p>
          <w:p w14:paraId="7AC95CB3" w14:textId="77777777" w:rsidR="00F0539C" w:rsidRDefault="00F0539C" w:rsidP="00FE021E">
            <w:pPr>
              <w:rPr>
                <w:sz w:val="20"/>
                <w:szCs w:val="20"/>
              </w:rPr>
            </w:pPr>
            <w:r>
              <w:rPr>
                <w:sz w:val="20"/>
                <w:szCs w:val="20"/>
              </w:rPr>
              <w:t>1=By M-codes Low and High</w:t>
            </w:r>
          </w:p>
          <w:p w14:paraId="19F63617" w14:textId="77777777" w:rsidR="00F0539C" w:rsidRDefault="00F0539C" w:rsidP="00FE021E">
            <w:pPr>
              <w:rPr>
                <w:sz w:val="20"/>
                <w:szCs w:val="20"/>
              </w:rPr>
            </w:pPr>
            <w:r>
              <w:rPr>
                <w:sz w:val="20"/>
                <w:szCs w:val="20"/>
              </w:rPr>
              <w:t>2=Variable controlled from CNC</w:t>
            </w:r>
          </w:p>
        </w:tc>
      </w:tr>
      <w:tr w:rsidR="00F0539C" w14:paraId="37C2C78F"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42A68" w14:textId="77777777" w:rsidR="00F0539C" w:rsidRDefault="00F0539C" w:rsidP="00FE021E">
            <w:pPr>
              <w:rPr>
                <w:szCs w:val="20"/>
              </w:rPr>
            </w:pPr>
            <w:r>
              <w:rPr>
                <w:sz w:val="20"/>
                <w:szCs w:val="20"/>
              </w:rPr>
              <w:t>$bar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6EBC0E7" w14:textId="77777777" w:rsidR="00F0539C" w:rsidRDefault="00F0539C" w:rsidP="00FE021E">
            <w:pPr>
              <w:jc w:val="center"/>
              <w:rPr>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54580D" w14:textId="77777777" w:rsidR="00F0539C" w:rsidRDefault="00F0539C" w:rsidP="00FE021E">
            <w:pPr>
              <w:rPr>
                <w:szCs w:val="20"/>
              </w:rPr>
            </w:pPr>
            <w:r>
              <w:rPr>
                <w:sz w:val="20"/>
                <w:szCs w:val="20"/>
              </w:rPr>
              <w:t>The pressure in bar.</w:t>
            </w:r>
          </w:p>
        </w:tc>
      </w:tr>
      <w:tr w:rsidR="00F0539C" w:rsidRPr="00B20A39" w14:paraId="668E5F05"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E94D0" w14:textId="77777777" w:rsidR="00F0539C" w:rsidRPr="00B20A39" w:rsidRDefault="00F0539C" w:rsidP="00FE021E">
            <w:pPr>
              <w:rPr>
                <w:sz w:val="20"/>
                <w:szCs w:val="18"/>
              </w:rPr>
            </w:pPr>
            <w:r>
              <w:rPr>
                <w:sz w:val="20"/>
                <w:szCs w:val="18"/>
              </w:rPr>
              <w:t>$barrel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B4FBD91" w14:textId="77777777" w:rsidR="00F0539C" w:rsidRPr="00B20A39" w:rsidRDefault="00F0539C" w:rsidP="00FE021E">
            <w:pPr>
              <w:jc w:val="center"/>
              <w:rPr>
                <w:sz w:val="20"/>
                <w:szCs w:val="18"/>
              </w:rPr>
            </w:pPr>
            <w:r>
              <w:rPr>
                <w:sz w:val="20"/>
                <w:szCs w:val="18"/>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81A86" w14:textId="77777777" w:rsidR="00F0539C" w:rsidRPr="00B20A39" w:rsidRDefault="00F0539C" w:rsidP="00FE021E">
            <w:pPr>
              <w:rPr>
                <w:sz w:val="20"/>
                <w:szCs w:val="18"/>
              </w:rPr>
            </w:pPr>
            <w:r>
              <w:rPr>
                <w:sz w:val="20"/>
                <w:szCs w:val="18"/>
              </w:rPr>
              <w:t>The difference between previous bar and actual bar</w:t>
            </w:r>
          </w:p>
        </w:tc>
      </w:tr>
      <w:tr w:rsidR="00F0539C" w:rsidRPr="00B743E0" w14:paraId="69F8AAD8"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02292" w14:textId="77777777" w:rsidR="00F0539C" w:rsidRPr="00B743E0" w:rsidRDefault="00F0539C" w:rsidP="00FE021E">
            <w:pPr>
              <w:rPr>
                <w:sz w:val="20"/>
                <w:szCs w:val="18"/>
              </w:rPr>
            </w:pPr>
            <w:r w:rsidRPr="00B743E0">
              <w:rPr>
                <w:sz w:val="20"/>
                <w:szCs w:val="18"/>
              </w:rPr>
              <w:t>$barunchanged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79B407C" w14:textId="77777777" w:rsidR="00F0539C" w:rsidRPr="00B743E0" w:rsidRDefault="00F0539C" w:rsidP="00FE021E">
            <w:pPr>
              <w:jc w:val="center"/>
              <w:rPr>
                <w:sz w:val="20"/>
                <w:szCs w:val="18"/>
              </w:rPr>
            </w:pPr>
            <w:r w:rsidRPr="00B743E0">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5C238" w14:textId="77777777" w:rsidR="00F0539C" w:rsidRPr="00B743E0" w:rsidRDefault="00F0539C" w:rsidP="00FE021E">
            <w:pPr>
              <w:rPr>
                <w:sz w:val="20"/>
                <w:szCs w:val="18"/>
              </w:rPr>
            </w:pPr>
            <w:r w:rsidRPr="00B743E0">
              <w:rPr>
                <w:sz w:val="20"/>
                <w:szCs w:val="18"/>
              </w:rPr>
              <w:t>The variable is T if the pressure is the same</w:t>
            </w:r>
          </w:p>
        </w:tc>
      </w:tr>
      <w:tr w:rsidR="00F0539C" w:rsidRPr="00265B45" w14:paraId="2007D664"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F0BC5" w14:textId="77777777" w:rsidR="00F0539C" w:rsidRDefault="00F0539C" w:rsidP="00FE021E">
            <w:pPr>
              <w:rPr>
                <w:sz w:val="20"/>
                <w:szCs w:val="20"/>
              </w:rPr>
            </w:pPr>
            <w:r>
              <w:rPr>
                <w:sz w:val="20"/>
                <w:szCs w:val="20"/>
              </w:rPr>
              <w:t>$delay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3333C3D" w14:textId="77777777" w:rsidR="00F0539C" w:rsidRDefault="00F0539C" w:rsidP="00FE021E">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AC86C" w14:textId="77777777" w:rsidR="00F0539C" w:rsidRDefault="00F0539C" w:rsidP="00FE021E">
            <w:pPr>
              <w:rPr>
                <w:sz w:val="20"/>
                <w:szCs w:val="20"/>
              </w:rPr>
            </w:pPr>
            <w:r>
              <w:rPr>
                <w:sz w:val="20"/>
                <w:szCs w:val="20"/>
              </w:rPr>
              <w:t>Delay time for the pump to reduce or increase the pressure.</w:t>
            </w:r>
          </w:p>
        </w:tc>
      </w:tr>
      <w:tr w:rsidR="00F0539C" w:rsidRPr="00265B45" w14:paraId="3AE9CA2C"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8773E" w14:textId="77777777" w:rsidR="00F0539C" w:rsidRDefault="00F0539C" w:rsidP="00FE021E">
            <w:pPr>
              <w:rPr>
                <w:sz w:val="20"/>
                <w:szCs w:val="20"/>
              </w:rPr>
            </w:pPr>
            <w:r>
              <w:rPr>
                <w:sz w:val="20"/>
                <w:szCs w:val="20"/>
              </w:rPr>
              <w:t>$gram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AC37937" w14:textId="77777777" w:rsidR="00F0539C" w:rsidRDefault="00F0539C" w:rsidP="00FE021E">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0DF7D7" w14:textId="77777777" w:rsidR="00F0539C" w:rsidRDefault="00F0539C" w:rsidP="00FE021E">
            <w:pPr>
              <w:rPr>
                <w:sz w:val="20"/>
                <w:szCs w:val="20"/>
              </w:rPr>
            </w:pPr>
            <w:r>
              <w:rPr>
                <w:sz w:val="20"/>
                <w:szCs w:val="20"/>
              </w:rPr>
              <w:t>The amount of abrasive per minute. If no abrasive should be used than the value is 0.</w:t>
            </w:r>
          </w:p>
        </w:tc>
      </w:tr>
      <w:tr w:rsidR="00F0539C" w:rsidRPr="00E503D7" w14:paraId="1CAADD9E"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DD65F" w14:textId="77777777" w:rsidR="00F0539C" w:rsidRPr="00E503D7" w:rsidRDefault="00F0539C" w:rsidP="00FE021E">
            <w:pPr>
              <w:rPr>
                <w:sz w:val="20"/>
                <w:szCs w:val="20"/>
              </w:rPr>
            </w:pPr>
            <w:r w:rsidRPr="00E503D7">
              <w:rPr>
                <w:sz w:val="20"/>
                <w:szCs w:val="20"/>
              </w:rPr>
              <w:t>$gramunchanged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615D2ED" w14:textId="77777777" w:rsidR="00F0539C" w:rsidRPr="00E503D7" w:rsidRDefault="00F0539C" w:rsidP="00FE021E">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9B4D2" w14:textId="77777777" w:rsidR="00F0539C" w:rsidRPr="00E503D7" w:rsidRDefault="00F0539C" w:rsidP="00FE021E">
            <w:pPr>
              <w:rPr>
                <w:sz w:val="20"/>
                <w:szCs w:val="20"/>
              </w:rPr>
            </w:pPr>
            <w:r>
              <w:rPr>
                <w:sz w:val="20"/>
                <w:szCs w:val="20"/>
              </w:rPr>
              <w:t>The variable is T if the amount of abrasive is the same.</w:t>
            </w:r>
          </w:p>
        </w:tc>
      </w:tr>
      <w:tr w:rsidR="00F0539C" w:rsidRPr="00265B45" w14:paraId="4F4E4294"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4BDA7" w14:textId="77777777" w:rsidR="00F0539C" w:rsidRDefault="00F0539C" w:rsidP="00FE021E">
            <w:pPr>
              <w:rPr>
                <w:sz w:val="20"/>
                <w:szCs w:val="20"/>
              </w:rPr>
            </w:pPr>
            <w:r>
              <w:rPr>
                <w:sz w:val="20"/>
                <w:szCs w:val="20"/>
              </w:rPr>
              <w:t>$init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AECA5E7" w14:textId="77777777" w:rsidR="00F0539C" w:rsidRDefault="00F0539C" w:rsidP="00FE021E">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580E3" w14:textId="77777777" w:rsidR="00F0539C" w:rsidRDefault="00F0539C" w:rsidP="00FE021E">
            <w:pPr>
              <w:rPr>
                <w:sz w:val="20"/>
                <w:szCs w:val="20"/>
              </w:rPr>
            </w:pPr>
            <w:r>
              <w:rPr>
                <w:sz w:val="20"/>
                <w:szCs w:val="20"/>
              </w:rPr>
              <w:t>If it’s the first initialization of the pressure or abrasive amount then the variable is T else it’s nil.</w:t>
            </w:r>
          </w:p>
        </w:tc>
      </w:tr>
      <w:tr w:rsidR="00F0539C" w14:paraId="13896801"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D17DD" w14:textId="77777777" w:rsidR="00F0539C" w:rsidRDefault="00F0539C" w:rsidP="00FE021E">
            <w:pPr>
              <w:rPr>
                <w:sz w:val="20"/>
                <w:szCs w:val="20"/>
              </w:rPr>
            </w:pPr>
            <w:r>
              <w:rPr>
                <w:sz w:val="20"/>
                <w:szCs w:val="20"/>
              </w:rPr>
              <w:t>$lbs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6692291" w14:textId="77777777" w:rsidR="00F0539C" w:rsidRDefault="00F0539C" w:rsidP="00FE021E">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0181A" w14:textId="77777777" w:rsidR="00F0539C" w:rsidRDefault="00F0539C" w:rsidP="00FE021E">
            <w:pPr>
              <w:rPr>
                <w:sz w:val="20"/>
                <w:szCs w:val="20"/>
              </w:rPr>
            </w:pPr>
            <w:r>
              <w:rPr>
                <w:sz w:val="20"/>
                <w:szCs w:val="20"/>
              </w:rPr>
              <w:t>The amount of abrasive per minute. If no abrasive should be used then the value is 0. ($lbs = $gram /453.5934).</w:t>
            </w:r>
          </w:p>
        </w:tc>
      </w:tr>
      <w:tr w:rsidR="00F0539C" w:rsidRPr="00E12EA8" w14:paraId="6508BEF1"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79794" w14:textId="77777777" w:rsidR="00F0539C" w:rsidRPr="00E12EA8" w:rsidRDefault="00F0539C" w:rsidP="00FE021E">
            <w:pPr>
              <w:rPr>
                <w:sz w:val="20"/>
                <w:szCs w:val="18"/>
              </w:rPr>
            </w:pPr>
            <w:r w:rsidRPr="00E12EA8">
              <w:rPr>
                <w:sz w:val="20"/>
                <w:szCs w:val="18"/>
              </w:rPr>
              <w:t>$pressurehandle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62EB87F" w14:textId="77777777" w:rsidR="00F0539C" w:rsidRPr="00E12EA8" w:rsidRDefault="00F0539C" w:rsidP="00FE021E">
            <w:pPr>
              <w:jc w:val="center"/>
              <w:rPr>
                <w:sz w:val="20"/>
                <w:szCs w:val="18"/>
              </w:rPr>
            </w:pPr>
            <w:r w:rsidRPr="00E12EA8">
              <w:rPr>
                <w:sz w:val="20"/>
                <w:szCs w:val="18"/>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8AEAA" w14:textId="77777777" w:rsidR="00F0539C" w:rsidRDefault="00F0539C" w:rsidP="00FE021E">
            <w:pPr>
              <w:rPr>
                <w:sz w:val="20"/>
                <w:szCs w:val="18"/>
              </w:rPr>
            </w:pPr>
            <w:r>
              <w:rPr>
                <w:sz w:val="20"/>
                <w:szCs w:val="18"/>
              </w:rPr>
              <w:t>How the pressure is controlled:</w:t>
            </w:r>
          </w:p>
          <w:p w14:paraId="00017106" w14:textId="77777777" w:rsidR="00F0539C" w:rsidRDefault="00F0539C" w:rsidP="00FE021E">
            <w:pPr>
              <w:rPr>
                <w:sz w:val="20"/>
                <w:szCs w:val="18"/>
              </w:rPr>
            </w:pPr>
            <w:r>
              <w:rPr>
                <w:sz w:val="20"/>
                <w:szCs w:val="18"/>
              </w:rPr>
              <w:t>0=Manual</w:t>
            </w:r>
          </w:p>
          <w:p w14:paraId="5259AEAC" w14:textId="77777777" w:rsidR="00F0539C" w:rsidRDefault="00F0539C" w:rsidP="00FE021E">
            <w:pPr>
              <w:rPr>
                <w:sz w:val="20"/>
                <w:szCs w:val="18"/>
              </w:rPr>
            </w:pPr>
            <w:r>
              <w:rPr>
                <w:sz w:val="20"/>
                <w:szCs w:val="18"/>
              </w:rPr>
              <w:t>1=By two M-codes Low and High pressure</w:t>
            </w:r>
          </w:p>
          <w:p w14:paraId="558EDEDE" w14:textId="77777777" w:rsidR="00F0539C" w:rsidRPr="00E12EA8" w:rsidRDefault="00F0539C" w:rsidP="00FE021E">
            <w:pPr>
              <w:rPr>
                <w:sz w:val="20"/>
                <w:szCs w:val="18"/>
              </w:rPr>
            </w:pPr>
            <w:r>
              <w:rPr>
                <w:sz w:val="20"/>
                <w:szCs w:val="18"/>
              </w:rPr>
              <w:t>2=Variable pressure control.</w:t>
            </w:r>
          </w:p>
        </w:tc>
      </w:tr>
      <w:tr w:rsidR="00F0539C" w:rsidRPr="00265B45" w14:paraId="3F2CC271"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20AA8" w14:textId="77777777" w:rsidR="00F0539C" w:rsidRDefault="00F0539C" w:rsidP="00FE021E">
            <w:pPr>
              <w:rPr>
                <w:sz w:val="20"/>
                <w:szCs w:val="20"/>
              </w:rPr>
            </w:pPr>
            <w:r>
              <w:rPr>
                <w:sz w:val="20"/>
                <w:szCs w:val="20"/>
              </w:rPr>
              <w:t>$psi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CAF801C" w14:textId="77777777" w:rsidR="00F0539C" w:rsidRDefault="00F0539C" w:rsidP="00FE021E">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D28B0A" w14:textId="77777777" w:rsidR="00F0539C" w:rsidRDefault="00F0539C" w:rsidP="00FE021E">
            <w:pPr>
              <w:rPr>
                <w:sz w:val="20"/>
                <w:szCs w:val="20"/>
              </w:rPr>
            </w:pPr>
            <w:r>
              <w:rPr>
                <w:sz w:val="20"/>
                <w:szCs w:val="20"/>
              </w:rPr>
              <w:t>The pressure in PSI ($psi = $bar*14.50326).</w:t>
            </w:r>
          </w:p>
        </w:tc>
      </w:tr>
      <w:tr w:rsidR="00F0539C" w:rsidRPr="00265B45" w14:paraId="7EA66287"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C51A7" w14:textId="77777777" w:rsidR="00F0539C" w:rsidRPr="007264F2" w:rsidRDefault="00F0539C" w:rsidP="00FE021E">
            <w:pPr>
              <w:rPr>
                <w:sz w:val="20"/>
                <w:szCs w:val="18"/>
              </w:rPr>
            </w:pPr>
            <w:r w:rsidRPr="007264F2">
              <w:rPr>
                <w:sz w:val="20"/>
                <w:szCs w:val="18"/>
              </w:rPr>
              <w:t>$usehighbar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6453D06" w14:textId="77777777" w:rsidR="00F0539C" w:rsidRPr="007264F2" w:rsidRDefault="00F0539C" w:rsidP="00FE021E">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2E259" w14:textId="77777777" w:rsidR="00F0539C" w:rsidRDefault="00F0539C" w:rsidP="00FE021E">
            <w:pPr>
              <w:rPr>
                <w:sz w:val="20"/>
                <w:szCs w:val="18"/>
              </w:rPr>
            </w:pPr>
            <w:r>
              <w:rPr>
                <w:sz w:val="20"/>
                <w:szCs w:val="18"/>
              </w:rPr>
              <w:t>This variable is useful if the pump pressure is controlled by M-codes.</w:t>
            </w:r>
          </w:p>
          <w:p w14:paraId="45F26200" w14:textId="77777777" w:rsidR="00F0539C" w:rsidRPr="007264F2" w:rsidRDefault="00F0539C" w:rsidP="00FE021E">
            <w:pPr>
              <w:rPr>
                <w:sz w:val="20"/>
                <w:szCs w:val="18"/>
              </w:rPr>
            </w:pPr>
            <w:r>
              <w:rPr>
                <w:sz w:val="20"/>
                <w:szCs w:val="18"/>
              </w:rPr>
              <w:t>The variable is T if the pump should change to high pressure and nil then the pump should be set to low pressure</w:t>
            </w:r>
          </w:p>
        </w:tc>
      </w:tr>
      <w:tr w:rsidR="00F0539C" w:rsidRPr="00265B45" w14:paraId="5CAF07F0" w14:textId="77777777" w:rsidTr="00FE021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ECEA7" w14:textId="77777777" w:rsidR="00F0539C" w:rsidRPr="007264F2" w:rsidRDefault="00F0539C" w:rsidP="00FE021E">
            <w:pPr>
              <w:rPr>
                <w:sz w:val="20"/>
                <w:szCs w:val="18"/>
              </w:rPr>
            </w:pPr>
            <w:r w:rsidRPr="007264F2">
              <w:rPr>
                <w:sz w:val="20"/>
                <w:szCs w:val="18"/>
              </w:rPr>
              <w:t>$usehighflow</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8EAAF04" w14:textId="77777777" w:rsidR="00F0539C" w:rsidRPr="007264F2" w:rsidRDefault="00F0539C" w:rsidP="00FE021E">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8F7D4" w14:textId="77777777" w:rsidR="00F0539C" w:rsidRDefault="00F0539C" w:rsidP="00FE021E">
            <w:pPr>
              <w:rPr>
                <w:sz w:val="20"/>
                <w:szCs w:val="18"/>
              </w:rPr>
            </w:pPr>
            <w:r>
              <w:rPr>
                <w:sz w:val="20"/>
                <w:szCs w:val="18"/>
              </w:rPr>
              <w:t>This variable is useful if the abrasive feeder is controlled by M-codes</w:t>
            </w:r>
          </w:p>
          <w:p w14:paraId="005875E2" w14:textId="77777777" w:rsidR="00F0539C" w:rsidRPr="007264F2" w:rsidRDefault="00F0539C" w:rsidP="00FE021E">
            <w:pPr>
              <w:rPr>
                <w:sz w:val="20"/>
                <w:szCs w:val="18"/>
              </w:rPr>
            </w:pPr>
            <w:r>
              <w:rPr>
                <w:sz w:val="20"/>
                <w:szCs w:val="18"/>
              </w:rPr>
              <w:t>The variable is T if the feeder should use normal flow and nil if it should be changed to reduced flow.</w:t>
            </w:r>
          </w:p>
        </w:tc>
      </w:tr>
    </w:tbl>
    <w:p w14:paraId="379E4D49" w14:textId="037773B6" w:rsidR="00F1264E" w:rsidRDefault="00F1264E" w:rsidP="00F0539C">
      <w:r>
        <w:t>The example below is just handling pressure and abrasive amount by M-codes.</w:t>
      </w:r>
    </w:p>
    <w:p w14:paraId="7C97F3B7"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(DEFUN chbargram ()</w:t>
      </w:r>
    </w:p>
    <w:p w14:paraId="6C6DB57B"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(IF (NOT $barunchanged)</w:t>
      </w:r>
    </w:p>
    <w:p w14:paraId="47D80F38"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(IF $usehighbar</w:t>
      </w:r>
    </w:p>
    <w:p w14:paraId="46CCA199"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(PROGN </w:t>
      </w:r>
    </w:p>
    <w:p w14:paraId="336044A6"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(WRITE (STRCAT (NTXT) "M77 ;HIGH PRESSURE "))</w:t>
      </w:r>
    </w:p>
    <w:p w14:paraId="0F365486"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(DELAY $delay))</w:t>
      </w:r>
    </w:p>
    <w:p w14:paraId="32553F58"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(PROGN</w:t>
      </w:r>
    </w:p>
    <w:p w14:paraId="0B6BE252"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(WRITE (STRCAT (NTXT) "M76 ;LOW PRESSURE "))</w:t>
      </w:r>
    </w:p>
    <w:p w14:paraId="44D624FA"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(DELAY $delay)))</w:t>
      </w:r>
    </w:p>
    <w:p w14:paraId="665565B5"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t>
      </w:r>
    </w:p>
    <w:p w14:paraId="752BB741"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(IF (NOT $gramunchanged)</w:t>
      </w:r>
    </w:p>
    <w:p w14:paraId="29222509"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(IF $usehighflow</w:t>
      </w:r>
    </w:p>
    <w:p w14:paraId="1DF39DD1"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(WRITE (STRCAT (NTXT) "M46 ;NORMAL ABRASIVE FLOW"))</w:t>
      </w:r>
    </w:p>
    <w:p w14:paraId="25FA22B6"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(WRITE (STRCAT (NTXT) "M47 ;REDUCED ABRASIVE FLOW")))</w:t>
      </w:r>
    </w:p>
    <w:p w14:paraId="0812540C" w14:textId="77777777" w:rsidR="00F1264E" w:rsidRP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 xml:space="preserve">  )</w:t>
      </w:r>
    </w:p>
    <w:p w14:paraId="422EFF1D" w14:textId="77777777" w:rsidR="00F1264E" w:rsidRDefault="00F1264E" w:rsidP="00F1264E">
      <w:pPr>
        <w:rPr>
          <w:rFonts w:ascii="Courier New" w:eastAsiaTheme="minorHAnsi" w:hAnsi="Courier New" w:cs="Courier New"/>
          <w:sz w:val="18"/>
          <w:szCs w:val="18"/>
        </w:rPr>
      </w:pPr>
      <w:r w:rsidRPr="00F1264E">
        <w:rPr>
          <w:rFonts w:ascii="Courier New" w:eastAsiaTheme="minorHAnsi" w:hAnsi="Courier New" w:cs="Courier New"/>
          <w:sz w:val="18"/>
          <w:szCs w:val="18"/>
        </w:rPr>
        <w:t>)</w:t>
      </w:r>
    </w:p>
    <w:p w14:paraId="1D329A30" w14:textId="77777777" w:rsidR="00F1264E" w:rsidRDefault="00F1264E" w:rsidP="00F0539C"/>
    <w:p w14:paraId="41D05BCE" w14:textId="71B3DF15" w:rsidR="00F0539C" w:rsidRDefault="00A67408" w:rsidP="00F0539C">
      <w:r>
        <w:t>The e</w:t>
      </w:r>
      <w:r w:rsidR="00F0539C">
        <w:t>xample</w:t>
      </w:r>
      <w:r>
        <w:t xml:space="preserve"> below describe </w:t>
      </w:r>
      <w:r w:rsidR="00F1264E">
        <w:t>all methods. M</w:t>
      </w:r>
      <w:r>
        <w:t>anual handling, handling by M-codes and variable settings of pressure and amount of abrasive.</w:t>
      </w:r>
    </w:p>
    <w:p w14:paraId="0C66742C"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(DEFUN chbargram ()</w:t>
      </w:r>
    </w:p>
    <w:p w14:paraId="51838543"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(COND</w:t>
      </w:r>
    </w:p>
    <w:p w14:paraId="3D9C4DE8"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($barunchanged nil)</w:t>
      </w:r>
    </w:p>
    <w:p w14:paraId="30658CB5"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$pressurehandle 0) ; Manual handling</w:t>
      </w:r>
    </w:p>
    <w:p w14:paraId="42D3C3E9"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$metric</w:t>
      </w:r>
    </w:p>
    <w:p w14:paraId="510F9869"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"M00 ;CHANGE PRESSURE TO " (ITOA $bar) " BAR"))</w:t>
      </w:r>
    </w:p>
    <w:p w14:paraId="5E56DB05"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"M00 ;CHANGE PRESSURE TO " (ITOA $psi) " PSI"))))</w:t>
      </w:r>
    </w:p>
    <w:p w14:paraId="451D37B7"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$pressurehandle 1) ; Handling by M-codes</w:t>
      </w:r>
    </w:p>
    <w:p w14:paraId="0CEF4CB6"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$usehighbar</w:t>
      </w:r>
    </w:p>
    <w:p w14:paraId="535EA4CD"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(PROGN </w:t>
      </w:r>
    </w:p>
    <w:p w14:paraId="70E53FA3"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"M77 ;HIGH PRESSURE "))</w:t>
      </w:r>
    </w:p>
    <w:p w14:paraId="25C73106"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lastRenderedPageBreak/>
        <w:t xml:space="preserve">          (DELAY $delay))</w:t>
      </w:r>
    </w:p>
    <w:p w14:paraId="65B080BA"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(PROGN</w:t>
      </w:r>
    </w:p>
    <w:p w14:paraId="3F475FB3"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"M76 ;LOW PRESSURE "))</w:t>
      </w:r>
    </w:p>
    <w:p w14:paraId="302F20BB"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(DELAY $delay))))</w:t>
      </w:r>
    </w:p>
    <w:p w14:paraId="1B078372"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$pressurehandle 2) ; Variable setting</w:t>
      </w:r>
    </w:p>
    <w:p w14:paraId="0A4A7A45"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$metric</w:t>
      </w:r>
    </w:p>
    <w:p w14:paraId="664151FA"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(PROGN</w:t>
      </w:r>
    </w:p>
    <w:p w14:paraId="72F2C466"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"M47 P" (ITOA $bar) " ;SET PRESSURE"))</w:t>
      </w:r>
    </w:p>
    <w:p w14:paraId="6665826D"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"M46 Q" (ITOA (- $bar 200)) " S" (ITOA (+ $bar 200)))))</w:t>
      </w:r>
    </w:p>
    <w:p w14:paraId="5F4975B9"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(PROGN</w:t>
      </w:r>
    </w:p>
    <w:p w14:paraId="20362A27"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"M47 P" (ITOA $psi) " ;SET PRESSURE"))</w:t>
      </w:r>
    </w:p>
    <w:p w14:paraId="58FBDBE1"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"M46 Q" (ITOA (- $psi 3000)) " S" (ITOA (+ $psi 3000)))))))</w:t>
      </w:r>
    </w:p>
    <w:p w14:paraId="512F2C0A"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t>
      </w:r>
    </w:p>
    <w:p w14:paraId="19B96BA7"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(COND</w:t>
      </w:r>
    </w:p>
    <w:p w14:paraId="7963AE58"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($gramunchanged nil)</w:t>
      </w:r>
    </w:p>
    <w:p w14:paraId="00246D85"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$abrasivehandle 0) ; Manual handling</w:t>
      </w:r>
    </w:p>
    <w:p w14:paraId="108A2B0F"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$metric</w:t>
      </w:r>
    </w:p>
    <w:p w14:paraId="1FA2AA95"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"M00 ;CHANGE ABRASIVE TO " (ITOA $gram) " GRAM"))</w:t>
      </w:r>
    </w:p>
    <w:p w14:paraId="3E76C697"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"M00 ;CHANGE ABRASIVE TO " (ITOA $lbs) " LBS"))))</w:t>
      </w:r>
    </w:p>
    <w:p w14:paraId="6DAD5E34"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$abrasivehandle 1) ; Handling by M-code</w:t>
      </w:r>
    </w:p>
    <w:p w14:paraId="2F03D871"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$usehighflow</w:t>
      </w:r>
    </w:p>
    <w:p w14:paraId="41934217"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"M46 ;NORMAL ABRASIVE FLOW"))</w:t>
      </w:r>
    </w:p>
    <w:p w14:paraId="495B3A6E"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"M47 ;REDUCED ABRASIVE FLOW"))))</w:t>
      </w:r>
    </w:p>
    <w:p w14:paraId="4BDD7224"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 $abrasivehandle 2) ; Variable setting</w:t>
      </w:r>
    </w:p>
    <w:p w14:paraId="0970A34D"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(IF $metric</w:t>
      </w:r>
    </w:p>
    <w:p w14:paraId="41357ABE"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"M44 P" (ITOA $gram) " ;SET ABRASIVE FLOW"))</w:t>
      </w:r>
    </w:p>
    <w:p w14:paraId="3BB2A696"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(WRITE (STRCAT (NTXT) "M44 P" (RTOS $lbs 2) " ;SET ABRASIVE FLOW"))))</w:t>
      </w:r>
    </w:p>
    <w:p w14:paraId="4FADA0FB" w14:textId="77777777" w:rsidR="00A67408" w:rsidRP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 xml:space="preserve">  )</w:t>
      </w:r>
    </w:p>
    <w:p w14:paraId="18152B9D" w14:textId="77777777" w:rsidR="00A67408" w:rsidRDefault="00A67408" w:rsidP="00A67408">
      <w:pPr>
        <w:rPr>
          <w:rFonts w:ascii="Courier New" w:eastAsiaTheme="minorHAnsi" w:hAnsi="Courier New" w:cs="Courier New"/>
          <w:sz w:val="18"/>
          <w:szCs w:val="18"/>
        </w:rPr>
      </w:pPr>
      <w:r w:rsidRPr="00A67408">
        <w:rPr>
          <w:rFonts w:ascii="Courier New" w:eastAsiaTheme="minorHAnsi" w:hAnsi="Courier New" w:cs="Courier New"/>
          <w:sz w:val="18"/>
          <w:szCs w:val="18"/>
        </w:rPr>
        <w:t>)</w:t>
      </w:r>
    </w:p>
    <w:p w14:paraId="2871162D" w14:textId="77777777" w:rsidR="00F1264E" w:rsidRDefault="00F1264E" w:rsidP="00F1264E">
      <w:pPr>
        <w:rPr>
          <w:rFonts w:ascii="Courier New" w:eastAsiaTheme="minorHAnsi" w:hAnsi="Courier New" w:cs="Courier New"/>
          <w:sz w:val="18"/>
          <w:szCs w:val="18"/>
        </w:rPr>
      </w:pPr>
    </w:p>
    <w:p w14:paraId="3380537D" w14:textId="0246AF8A" w:rsidR="00F0539C" w:rsidRDefault="00F0539C" w:rsidP="00A67408">
      <w:hyperlink w:anchor="_List_of_postprocessor" w:history="1">
        <w:r w:rsidRPr="00FC753A">
          <w:rPr>
            <w:rStyle w:val="Hyperlnk"/>
            <w:bdr w:val="none" w:sz="0" w:space="0" w:color="auto"/>
          </w:rPr>
          <w:t>List of postprocessor functions</w:t>
        </w:r>
      </w:hyperlink>
    </w:p>
    <w:bookmarkStart w:id="14" w:name="_CHTOOL_1"/>
    <w:bookmarkEnd w:id="14"/>
    <w:p w14:paraId="3B984D9E" w14:textId="74B03298" w:rsidR="001409E3" w:rsidRDefault="001409E3" w:rsidP="001409E3">
      <w:pPr>
        <w:pStyle w:val="Rubrik2"/>
      </w:pPr>
      <w:r>
        <w:fldChar w:fldCharType="begin"/>
      </w:r>
      <w:r w:rsidR="00943BDF">
        <w:instrText>HYPERLINK  \l "_CHTOOL_1"</w:instrText>
      </w:r>
      <w:r>
        <w:fldChar w:fldCharType="separate"/>
      </w:r>
      <w:r w:rsidRPr="00B51B50">
        <w:rPr>
          <w:rStyle w:val="Hyperlnk"/>
          <w:bdr w:val="none" w:sz="0" w:space="0" w:color="auto"/>
        </w:rPr>
        <w:t>CHTOOL</w:t>
      </w:r>
      <w:r>
        <w:fldChar w:fldCharType="end"/>
      </w:r>
    </w:p>
    <w:p w14:paraId="5CE66915" w14:textId="77777777" w:rsidR="001409E3" w:rsidRDefault="001409E3" w:rsidP="001409E3">
      <w:r>
        <w:t>The CHTOOL function is used for changing active cutting tool or/and change the distance between the tools.</w:t>
      </w:r>
    </w:p>
    <w:p w14:paraId="0E5A3DCC" w14:textId="77777777" w:rsidR="001409E3" w:rsidRDefault="001409E3" w:rsidP="001409E3">
      <w:r>
        <w:t>The function will never be called if the machine has only one tool.</w:t>
      </w:r>
    </w:p>
    <w:p w14:paraId="3701758E" w14:textId="741D2573" w:rsidR="001409E3" w:rsidRDefault="001409E3" w:rsidP="001409E3">
      <w:r>
        <w:t xml:space="preserve">Following variables that was existing in Revision 1 will be deprecated in Revison 2: </w:t>
      </w:r>
      <w:r w:rsidRPr="001409E3">
        <w:rPr>
          <w:rFonts w:cs="Tahoma"/>
          <w:b/>
          <w:bCs/>
          <w:szCs w:val="20"/>
        </w:rPr>
        <w:t>$activectrl, $chactive, chdist, $distctrl, $offset, $reason and $skip</w:t>
      </w:r>
      <w:r>
        <w:rPr>
          <w:rFonts w:cs="Tahoma"/>
          <w:szCs w:val="20"/>
        </w:rPr>
        <w:t xml:space="preserve">. </w:t>
      </w:r>
      <w:r>
        <w:t>Those variables are no longer needed since Revision 2 use a</w:t>
      </w:r>
      <w:r w:rsidR="002E038C">
        <w:t xml:space="preserve">nother </w:t>
      </w:r>
      <w:r>
        <w:t>syntax to do the same job. They will be deprecated in coming versions.</w:t>
      </w:r>
    </w:p>
    <w:p w14:paraId="4E079623" w14:textId="77777777" w:rsidR="001409E3" w:rsidRDefault="001409E3" w:rsidP="001409E3">
      <w:r>
        <w:t>Following variable can be used in Revision 2:</w:t>
      </w:r>
    </w:p>
    <w:tbl>
      <w:tblPr>
        <w:tblStyle w:val="Tabellrutnt"/>
        <w:tblW w:w="0" w:type="auto"/>
        <w:tblLook w:val="04A0" w:firstRow="1" w:lastRow="0" w:firstColumn="1" w:lastColumn="0" w:noHBand="0" w:noVBand="1"/>
      </w:tblPr>
      <w:tblGrid>
        <w:gridCol w:w="1938"/>
        <w:gridCol w:w="805"/>
        <w:gridCol w:w="7939"/>
      </w:tblGrid>
      <w:tr w:rsidR="001409E3" w14:paraId="63FFCC2B"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417967B" w14:textId="77777777" w:rsidR="001409E3" w:rsidRDefault="001409E3" w:rsidP="00FE021E">
            <w:pPr>
              <w:spacing w:before="120" w:after="120"/>
              <w:rPr>
                <w:b/>
                <w:sz w:val="20"/>
                <w:szCs w:val="20"/>
              </w:rPr>
            </w:pPr>
            <w:r>
              <w:rPr>
                <w:b/>
                <w:sz w:val="20"/>
                <w:szCs w:val="20"/>
              </w:rPr>
              <w:t>Variable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7F4B763" w14:textId="77777777" w:rsidR="001409E3" w:rsidRDefault="001409E3" w:rsidP="00FE021E">
            <w:pPr>
              <w:spacing w:before="120" w:after="120"/>
              <w:jc w:val="center"/>
              <w:rPr>
                <w:b/>
                <w:sz w:val="20"/>
                <w:szCs w:val="20"/>
              </w:rPr>
            </w:pPr>
            <w:r>
              <w:rPr>
                <w:b/>
                <w:sz w:val="20"/>
                <w:szCs w:val="20"/>
              </w:rPr>
              <w:t>Type</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22C2E7A" w14:textId="77777777" w:rsidR="001409E3" w:rsidRDefault="001409E3" w:rsidP="00FE021E">
            <w:pPr>
              <w:spacing w:before="120" w:after="120"/>
              <w:rPr>
                <w:b/>
                <w:sz w:val="20"/>
                <w:szCs w:val="20"/>
              </w:rPr>
            </w:pPr>
            <w:r>
              <w:rPr>
                <w:b/>
                <w:sz w:val="20"/>
                <w:szCs w:val="20"/>
              </w:rPr>
              <w:t>Description</w:t>
            </w:r>
          </w:p>
        </w:tc>
      </w:tr>
      <w:tr w:rsidR="001409E3" w:rsidRPr="00265B45" w14:paraId="0145AC23"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88342" w14:textId="77777777" w:rsidR="001409E3" w:rsidRDefault="001409E3" w:rsidP="00FE021E">
            <w:pPr>
              <w:spacing w:line="240" w:lineRule="auto"/>
              <w:rPr>
                <w:sz w:val="20"/>
              </w:rPr>
            </w:pPr>
            <w:r>
              <w:rPr>
                <w:sz w:val="20"/>
              </w:rPr>
              <w:t>$feed</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3E05B8F" w14:textId="77777777" w:rsidR="001409E3" w:rsidRDefault="001409E3" w:rsidP="00FE021E">
            <w:pPr>
              <w:spacing w:line="240" w:lineRule="auto"/>
              <w:jc w:val="center"/>
              <w:rPr>
                <w:sz w:val="20"/>
              </w:rPr>
            </w:pPr>
            <w:r>
              <w:rPr>
                <w:sz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55BF6" w14:textId="77777777" w:rsidR="001409E3" w:rsidRDefault="001409E3" w:rsidP="00FE021E">
            <w:pPr>
              <w:spacing w:line="240" w:lineRule="auto"/>
              <w:rPr>
                <w:sz w:val="20"/>
              </w:rPr>
            </w:pPr>
            <w:r>
              <w:rPr>
                <w:sz w:val="20"/>
              </w:rPr>
              <w:t>Speed for the tool distance change on the cross beam in mm/min</w:t>
            </w:r>
          </w:p>
        </w:tc>
      </w:tr>
      <w:tr w:rsidR="001409E3" w:rsidRPr="00265B45" w14:paraId="153D7AC6"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E95DEE" w14:textId="77777777" w:rsidR="001409E3" w:rsidRDefault="001409E3" w:rsidP="00FE021E">
            <w:pPr>
              <w:rPr>
                <w:rFonts w:cs="Tahoma"/>
                <w:sz w:val="20"/>
                <w:szCs w:val="20"/>
              </w:rPr>
            </w:pPr>
            <w:r>
              <w:rPr>
                <w:rFonts w:cs="Tahoma"/>
                <w:sz w:val="20"/>
                <w:szCs w:val="20"/>
              </w:rPr>
              <w:t>$toolindex</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BC55B89" w14:textId="77777777" w:rsidR="001409E3" w:rsidRDefault="001409E3" w:rsidP="00FE021E">
            <w:pPr>
              <w:jc w:val="center"/>
              <w:rPr>
                <w:rFonts w:cs="Tahoma"/>
                <w:sz w:val="20"/>
                <w:szCs w:val="20"/>
              </w:rPr>
            </w:pPr>
            <w:r>
              <w:rPr>
                <w:rFonts w:cs="Tahoma"/>
                <w:sz w:val="20"/>
                <w:szCs w:val="20"/>
              </w:rPr>
              <w:t>Int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58789" w14:textId="06FC7D10" w:rsidR="001409E3" w:rsidRDefault="001409E3" w:rsidP="00FE021E">
            <w:pPr>
              <w:rPr>
                <w:rFonts w:cs="Tahoma"/>
                <w:sz w:val="20"/>
                <w:szCs w:val="20"/>
              </w:rPr>
            </w:pPr>
            <w:r>
              <w:rPr>
                <w:rFonts w:cs="Tahoma"/>
                <w:sz w:val="20"/>
                <w:szCs w:val="20"/>
              </w:rPr>
              <w:t>Increasing value starts on 1 and is increased by 1 for each tool change.</w:t>
            </w:r>
          </w:p>
        </w:tc>
      </w:tr>
      <w:tr w:rsidR="001409E3" w:rsidRPr="00265B45" w14:paraId="14717E8B"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9BB5E6" w14:textId="77777777" w:rsidR="001409E3" w:rsidRDefault="001409E3" w:rsidP="00FE021E">
            <w:pPr>
              <w:spacing w:line="240" w:lineRule="auto"/>
              <w:rPr>
                <w:sz w:val="20"/>
              </w:rPr>
            </w:pPr>
            <w:r>
              <w:rPr>
                <w:sz w:val="20"/>
              </w:rPr>
              <w:t>$maxdist</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A9E2CB1" w14:textId="77777777" w:rsidR="001409E3" w:rsidRDefault="001409E3" w:rsidP="00FE021E">
            <w:pPr>
              <w:spacing w:line="240" w:lineRule="auto"/>
              <w:jc w:val="center"/>
              <w:rPr>
                <w:sz w:val="20"/>
              </w:rPr>
            </w:pPr>
            <w:r>
              <w:rPr>
                <w:sz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57120" w14:textId="77777777" w:rsidR="001409E3" w:rsidRDefault="001409E3" w:rsidP="00FE021E">
            <w:pPr>
              <w:spacing w:line="240" w:lineRule="auto"/>
              <w:rPr>
                <w:sz w:val="20"/>
              </w:rPr>
            </w:pPr>
            <w:r>
              <w:rPr>
                <w:sz w:val="20"/>
              </w:rPr>
              <w:t>Maximum distance between the tools</w:t>
            </w:r>
          </w:p>
        </w:tc>
      </w:tr>
      <w:tr w:rsidR="001409E3" w:rsidRPr="00265B45" w14:paraId="7024EE6A"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04A86" w14:textId="77777777" w:rsidR="001409E3" w:rsidRDefault="001409E3" w:rsidP="00FE021E">
            <w:pPr>
              <w:spacing w:line="240" w:lineRule="auto"/>
              <w:rPr>
                <w:sz w:val="20"/>
              </w:rPr>
            </w:pPr>
            <w:r>
              <w:rPr>
                <w:sz w:val="20"/>
              </w:rPr>
              <w:t>$maxtools</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907EC94" w14:textId="77777777" w:rsidR="001409E3" w:rsidRDefault="001409E3" w:rsidP="00FE021E">
            <w:pPr>
              <w:spacing w:line="240" w:lineRule="auto"/>
              <w:jc w:val="center"/>
              <w:rPr>
                <w:sz w:val="20"/>
              </w:rPr>
            </w:pPr>
            <w:r>
              <w:rPr>
                <w:sz w:val="20"/>
              </w:rPr>
              <w:t>int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BCF85" w14:textId="77777777" w:rsidR="001409E3" w:rsidRDefault="001409E3" w:rsidP="00FE021E">
            <w:pPr>
              <w:spacing w:line="240" w:lineRule="auto"/>
              <w:rPr>
                <w:sz w:val="20"/>
              </w:rPr>
            </w:pPr>
            <w:r>
              <w:rPr>
                <w:sz w:val="20"/>
              </w:rPr>
              <w:t>Number of tools on this machine.</w:t>
            </w:r>
          </w:p>
        </w:tc>
      </w:tr>
      <w:tr w:rsidR="001409E3" w:rsidRPr="00265B45" w14:paraId="61C36DA0"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B5530" w14:textId="77777777" w:rsidR="001409E3" w:rsidRDefault="001409E3" w:rsidP="00FE021E">
            <w:pPr>
              <w:spacing w:line="240" w:lineRule="auto"/>
              <w:rPr>
                <w:sz w:val="20"/>
              </w:rPr>
            </w:pPr>
            <w:r>
              <w:rPr>
                <w:sz w:val="20"/>
              </w:rPr>
              <w:t>$mindist</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05FF5DF" w14:textId="77777777" w:rsidR="001409E3" w:rsidRDefault="001409E3" w:rsidP="00FE021E">
            <w:pPr>
              <w:spacing w:line="240" w:lineRule="auto"/>
              <w:jc w:val="center"/>
              <w:rPr>
                <w:sz w:val="20"/>
              </w:rPr>
            </w:pPr>
            <w:r>
              <w:rPr>
                <w:sz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820EA" w14:textId="77777777" w:rsidR="001409E3" w:rsidRDefault="001409E3" w:rsidP="00FE021E">
            <w:pPr>
              <w:spacing w:line="240" w:lineRule="auto"/>
              <w:rPr>
                <w:sz w:val="20"/>
              </w:rPr>
            </w:pPr>
            <w:r>
              <w:rPr>
                <w:sz w:val="20"/>
              </w:rPr>
              <w:t>Minimum distance between the tools</w:t>
            </w:r>
          </w:p>
        </w:tc>
      </w:tr>
      <w:tr w:rsidR="001409E3" w:rsidRPr="00265B45" w14:paraId="246DDEF4"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16AF1" w14:textId="77777777" w:rsidR="001409E3" w:rsidRDefault="001409E3" w:rsidP="00FE021E">
            <w:pPr>
              <w:rPr>
                <w:rFonts w:cs="Tahoma"/>
                <w:sz w:val="20"/>
                <w:szCs w:val="20"/>
              </w:rPr>
            </w:pPr>
            <w:r>
              <w:rPr>
                <w:rFonts w:cs="Tahoma"/>
                <w:sz w:val="20"/>
                <w:szCs w:val="20"/>
              </w:rPr>
              <w:t>$msg</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B8074E5" w14:textId="77777777" w:rsidR="001409E3" w:rsidRDefault="001409E3" w:rsidP="00FE021E">
            <w:pPr>
              <w:jc w:val="center"/>
              <w:rPr>
                <w:rFonts w:cs="Tahoma"/>
                <w:sz w:val="20"/>
                <w:szCs w:val="20"/>
              </w:rPr>
            </w:pPr>
            <w:r>
              <w:rPr>
                <w:rFonts w:cs="Tahoma"/>
                <w:sz w:val="20"/>
                <w:szCs w:val="20"/>
              </w:rPr>
              <w:t>String</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14AC3" w14:textId="77777777" w:rsidR="001409E3" w:rsidRDefault="001409E3" w:rsidP="00FE021E">
            <w:pPr>
              <w:rPr>
                <w:rFonts w:cs="Tahoma"/>
                <w:sz w:val="20"/>
                <w:szCs w:val="20"/>
              </w:rPr>
            </w:pPr>
            <w:r>
              <w:rPr>
                <w:rFonts w:cs="Tahoma"/>
                <w:sz w:val="20"/>
                <w:szCs w:val="20"/>
              </w:rPr>
              <w:t>An automatic generated text with information of tool distances and active tools.</w:t>
            </w:r>
          </w:p>
        </w:tc>
      </w:tr>
      <w:tr w:rsidR="001409E3" w:rsidRPr="00265B45" w14:paraId="561719BE"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EEE64" w14:textId="77777777" w:rsidR="001409E3" w:rsidRDefault="001409E3" w:rsidP="00FE021E">
            <w:pPr>
              <w:rPr>
                <w:rFonts w:cs="Tahoma"/>
                <w:sz w:val="20"/>
                <w:szCs w:val="20"/>
              </w:rPr>
            </w:pPr>
            <w:r>
              <w:rPr>
                <w:rFonts w:cs="Tahoma"/>
                <w:sz w:val="20"/>
                <w:szCs w:val="20"/>
              </w:rPr>
              <w:t>$msgactive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DC2B33" w14:textId="77777777" w:rsidR="001409E3" w:rsidRDefault="001409E3" w:rsidP="00FE021E">
            <w:pPr>
              <w:jc w:val="center"/>
              <w:rPr>
                <w:rFonts w:cs="Tahoma"/>
                <w:sz w:val="20"/>
                <w:szCs w:val="20"/>
              </w:rPr>
            </w:pPr>
            <w:r>
              <w:rPr>
                <w:rFonts w:cs="Tahoma"/>
                <w:sz w:val="20"/>
                <w:szCs w:val="20"/>
              </w:rPr>
              <w:t>String</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21833" w14:textId="77777777" w:rsidR="001409E3" w:rsidRDefault="001409E3" w:rsidP="00FE021E">
            <w:pPr>
              <w:rPr>
                <w:rFonts w:cs="Tahoma"/>
                <w:sz w:val="20"/>
                <w:szCs w:val="20"/>
              </w:rPr>
            </w:pPr>
            <w:r>
              <w:rPr>
                <w:rFonts w:cs="Tahoma"/>
                <w:sz w:val="20"/>
                <w:szCs w:val="20"/>
              </w:rPr>
              <w:t>An automatic generated text message with information about active tools.</w:t>
            </w:r>
          </w:p>
        </w:tc>
      </w:tr>
      <w:tr w:rsidR="001409E3" w:rsidRPr="00265B45" w14:paraId="26E6247C"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437739" w14:textId="77777777" w:rsidR="001409E3" w:rsidRDefault="001409E3" w:rsidP="00FE021E">
            <w:pPr>
              <w:rPr>
                <w:rFonts w:cs="Tahoma"/>
                <w:sz w:val="20"/>
                <w:szCs w:val="20"/>
              </w:rPr>
            </w:pPr>
            <w:r>
              <w:rPr>
                <w:rFonts w:cs="Tahoma"/>
                <w:sz w:val="20"/>
                <w:szCs w:val="20"/>
              </w:rPr>
              <w:t>$msgdist</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A41A071" w14:textId="77777777" w:rsidR="001409E3" w:rsidRDefault="001409E3" w:rsidP="00FE021E">
            <w:pPr>
              <w:jc w:val="center"/>
              <w:rPr>
                <w:rFonts w:cs="Tahoma"/>
                <w:sz w:val="20"/>
                <w:szCs w:val="20"/>
              </w:rPr>
            </w:pPr>
            <w:r>
              <w:rPr>
                <w:rFonts w:cs="Tahoma"/>
                <w:sz w:val="20"/>
                <w:szCs w:val="20"/>
              </w:rPr>
              <w:t>String</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50DFA" w14:textId="77777777" w:rsidR="001409E3" w:rsidRDefault="001409E3" w:rsidP="00FE021E">
            <w:pPr>
              <w:rPr>
                <w:rFonts w:cs="Tahoma"/>
                <w:sz w:val="20"/>
                <w:szCs w:val="20"/>
              </w:rPr>
            </w:pPr>
            <w:r>
              <w:rPr>
                <w:rFonts w:cs="Tahoma"/>
                <w:sz w:val="20"/>
                <w:szCs w:val="20"/>
              </w:rPr>
              <w:t>An automatic generated text message with information about distance between tools</w:t>
            </w:r>
          </w:p>
        </w:tc>
      </w:tr>
      <w:tr w:rsidR="001409E3" w:rsidRPr="00265B45" w14:paraId="19DEAF0D"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27BD7" w14:textId="77777777" w:rsidR="001409E3" w:rsidRDefault="001409E3" w:rsidP="00FE021E">
            <w:pPr>
              <w:spacing w:line="240" w:lineRule="auto"/>
              <w:rPr>
                <w:sz w:val="20"/>
              </w:rPr>
            </w:pPr>
            <w:r>
              <w:rPr>
                <w:sz w:val="20"/>
              </w:rPr>
              <w:t>$pack</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E25DC4A" w14:textId="77777777" w:rsidR="001409E3" w:rsidRDefault="001409E3" w:rsidP="00FE021E">
            <w:pPr>
              <w:spacing w:line="240" w:lineRule="auto"/>
              <w:jc w:val="center"/>
              <w:rPr>
                <w:sz w:val="20"/>
              </w:rPr>
            </w:pPr>
            <w:r>
              <w:rPr>
                <w:sz w:val="20"/>
              </w:rPr>
              <w:t>Bol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10662" w14:textId="77777777" w:rsidR="001409E3" w:rsidRDefault="001409E3" w:rsidP="00FE021E">
            <w:pPr>
              <w:spacing w:line="240" w:lineRule="auto"/>
              <w:rPr>
                <w:sz w:val="20"/>
              </w:rPr>
            </w:pPr>
            <w:r>
              <w:rPr>
                <w:sz w:val="20"/>
              </w:rPr>
              <w:t>If the outermost not used tools should be packed as closed as possible. This will increase the active cutting area on the machine.</w:t>
            </w:r>
          </w:p>
        </w:tc>
      </w:tr>
      <w:tr w:rsidR="001409E3" w:rsidRPr="00265B45" w14:paraId="33384FA0"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E4A36" w14:textId="77777777" w:rsidR="001409E3" w:rsidRDefault="001409E3" w:rsidP="00FE021E">
            <w:pPr>
              <w:spacing w:line="240" w:lineRule="auto"/>
              <w:rPr>
                <w:sz w:val="20"/>
              </w:rPr>
            </w:pPr>
            <w:r>
              <w:rPr>
                <w:sz w:val="20"/>
              </w:rPr>
              <w:t>$parking</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6A1ADD7" w14:textId="77777777" w:rsidR="001409E3" w:rsidRDefault="001409E3" w:rsidP="00FE021E">
            <w:pPr>
              <w:spacing w:line="240" w:lineRule="auto"/>
              <w:jc w:val="center"/>
              <w:rPr>
                <w:sz w:val="20"/>
              </w:rPr>
            </w:pPr>
            <w:r>
              <w:rPr>
                <w:sz w:val="20"/>
              </w:rPr>
              <w:t>Bol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70218" w14:textId="77777777" w:rsidR="001409E3" w:rsidRDefault="001409E3" w:rsidP="00FE021E">
            <w:pPr>
              <w:spacing w:line="240" w:lineRule="auto"/>
              <w:rPr>
                <w:sz w:val="20"/>
              </w:rPr>
            </w:pPr>
            <w:r>
              <w:rPr>
                <w:sz w:val="20"/>
              </w:rPr>
              <w:t>If tools that are not in use should be parked in a non-moving position at the very end of the cross beam.</w:t>
            </w:r>
            <w:r>
              <w:rPr>
                <w:sz w:val="20"/>
              </w:rPr>
              <w:br/>
              <w:t>nil=Do not park, T=Park.</w:t>
            </w:r>
          </w:p>
        </w:tc>
      </w:tr>
      <w:tr w:rsidR="001409E3" w:rsidRPr="00265B45" w14:paraId="6A87F122"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537F1A" w14:textId="77777777" w:rsidR="001409E3" w:rsidRDefault="001409E3" w:rsidP="00FE021E">
            <w:pPr>
              <w:spacing w:line="240" w:lineRule="auto"/>
              <w:rPr>
                <w:sz w:val="20"/>
              </w:rPr>
            </w:pPr>
            <w:r>
              <w:rPr>
                <w:sz w:val="20"/>
              </w:rPr>
              <w:t>$tooldist</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3FB0FC" w14:textId="77777777" w:rsidR="001409E3" w:rsidRDefault="001409E3" w:rsidP="00FE021E">
            <w:pPr>
              <w:spacing w:line="240" w:lineRule="auto"/>
              <w:jc w:val="center"/>
              <w:rPr>
                <w:sz w:val="20"/>
              </w:rPr>
            </w:pPr>
            <w:r>
              <w:rPr>
                <w:sz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75714A" w14:textId="77777777" w:rsidR="001409E3" w:rsidRDefault="001409E3" w:rsidP="00FE021E">
            <w:pPr>
              <w:spacing w:line="240" w:lineRule="auto"/>
              <w:rPr>
                <w:sz w:val="20"/>
              </w:rPr>
            </w:pPr>
            <w:r>
              <w:rPr>
                <w:sz w:val="20"/>
              </w:rPr>
              <w:t>Distance between each activated used cutting tool.</w:t>
            </w:r>
          </w:p>
        </w:tc>
      </w:tr>
      <w:tr w:rsidR="001409E3" w:rsidRPr="00A66840" w14:paraId="338116C1"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A899A" w14:textId="77777777" w:rsidR="001409E3" w:rsidRPr="00A66840" w:rsidRDefault="001409E3" w:rsidP="00FE021E">
            <w:pPr>
              <w:spacing w:line="240" w:lineRule="auto"/>
              <w:rPr>
                <w:sz w:val="20"/>
                <w:szCs w:val="18"/>
              </w:rPr>
            </w:pPr>
            <w:r w:rsidRPr="00A66840">
              <w:rPr>
                <w:sz w:val="20"/>
                <w:szCs w:val="18"/>
              </w:rPr>
              <w:t>$tooldisthandle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CBDDA7E" w14:textId="77777777" w:rsidR="001409E3" w:rsidRPr="00A66840" w:rsidRDefault="001409E3" w:rsidP="00FE021E">
            <w:pPr>
              <w:spacing w:line="240" w:lineRule="auto"/>
              <w:jc w:val="center"/>
              <w:rPr>
                <w:sz w:val="20"/>
                <w:szCs w:val="18"/>
              </w:rPr>
            </w:pPr>
            <w:r w:rsidRPr="00A66840">
              <w:rPr>
                <w:sz w:val="20"/>
                <w:szCs w:val="18"/>
              </w:rPr>
              <w:t>Int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41639" w14:textId="77777777" w:rsidR="001409E3" w:rsidRDefault="001409E3" w:rsidP="00FE021E">
            <w:pPr>
              <w:spacing w:line="240" w:lineRule="auto"/>
              <w:rPr>
                <w:sz w:val="20"/>
                <w:szCs w:val="18"/>
              </w:rPr>
            </w:pPr>
            <w:r>
              <w:rPr>
                <w:sz w:val="20"/>
                <w:szCs w:val="18"/>
              </w:rPr>
              <w:t>The variable is 0 if the distance is controlled manually.</w:t>
            </w:r>
          </w:p>
          <w:p w14:paraId="62856BAF" w14:textId="77777777" w:rsidR="001409E3" w:rsidRPr="00A66840" w:rsidRDefault="001409E3" w:rsidP="00FE021E">
            <w:pPr>
              <w:spacing w:line="240" w:lineRule="auto"/>
              <w:rPr>
                <w:sz w:val="20"/>
                <w:szCs w:val="18"/>
              </w:rPr>
            </w:pPr>
            <w:r>
              <w:rPr>
                <w:sz w:val="20"/>
                <w:szCs w:val="18"/>
              </w:rPr>
              <w:t>The variable is 1 if the distance can be changed from the CNC file.</w:t>
            </w:r>
          </w:p>
        </w:tc>
      </w:tr>
      <w:tr w:rsidR="001409E3" w:rsidRPr="00E93C65" w14:paraId="0F20A2F2"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2BF74" w14:textId="77777777" w:rsidR="001409E3" w:rsidRPr="00E93C65" w:rsidRDefault="001409E3" w:rsidP="00FE021E">
            <w:pPr>
              <w:spacing w:line="240" w:lineRule="auto"/>
              <w:rPr>
                <w:sz w:val="20"/>
                <w:szCs w:val="20"/>
              </w:rPr>
            </w:pPr>
            <w:r w:rsidRPr="00E93C65">
              <w:rPr>
                <w:sz w:val="20"/>
                <w:szCs w:val="20"/>
              </w:rPr>
              <w:t>$tooldistuncha</w:t>
            </w:r>
            <w:r>
              <w:rPr>
                <w:sz w:val="20"/>
                <w:szCs w:val="20"/>
              </w:rPr>
              <w:t>n</w:t>
            </w:r>
            <w:r w:rsidRPr="00E93C65">
              <w:rPr>
                <w:sz w:val="20"/>
                <w:szCs w:val="20"/>
              </w:rPr>
              <w:t>ged</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387C112" w14:textId="77777777" w:rsidR="001409E3" w:rsidRPr="00E93C65" w:rsidRDefault="001409E3" w:rsidP="00FE021E">
            <w:pPr>
              <w:spacing w:line="240" w:lineRule="auto"/>
              <w:jc w:val="center"/>
              <w:rPr>
                <w:sz w:val="20"/>
                <w:szCs w:val="20"/>
              </w:rPr>
            </w:pPr>
            <w:r>
              <w:rPr>
                <w:sz w:val="20"/>
                <w:szCs w:val="20"/>
              </w:rPr>
              <w:t>Bool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6BA2A" w14:textId="77777777" w:rsidR="001409E3" w:rsidRPr="00E93C65" w:rsidRDefault="001409E3" w:rsidP="00FE021E">
            <w:pPr>
              <w:spacing w:line="240" w:lineRule="auto"/>
              <w:rPr>
                <w:sz w:val="20"/>
                <w:szCs w:val="20"/>
              </w:rPr>
            </w:pPr>
            <w:r>
              <w:rPr>
                <w:sz w:val="20"/>
                <w:szCs w:val="20"/>
              </w:rPr>
              <w:t>The variable is T if no change of tool distance is required.</w:t>
            </w:r>
          </w:p>
        </w:tc>
      </w:tr>
      <w:tr w:rsidR="001409E3" w:rsidRPr="00B65C3F" w14:paraId="1DA58552"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7CE8A" w14:textId="77777777" w:rsidR="001409E3" w:rsidRPr="00B65C3F" w:rsidRDefault="001409E3" w:rsidP="00FE021E">
            <w:pPr>
              <w:spacing w:line="240" w:lineRule="auto"/>
              <w:rPr>
                <w:sz w:val="20"/>
                <w:szCs w:val="16"/>
              </w:rPr>
            </w:pPr>
            <w:r>
              <w:rPr>
                <w:sz w:val="20"/>
                <w:szCs w:val="16"/>
              </w:rPr>
              <w:t>$toolhandle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65B7FEB" w14:textId="77777777" w:rsidR="001409E3" w:rsidRPr="00B65C3F" w:rsidRDefault="001409E3" w:rsidP="00FE021E">
            <w:pPr>
              <w:spacing w:line="240" w:lineRule="auto"/>
              <w:jc w:val="center"/>
              <w:rPr>
                <w:sz w:val="20"/>
                <w:szCs w:val="16"/>
              </w:rPr>
            </w:pPr>
            <w:r>
              <w:rPr>
                <w:sz w:val="20"/>
                <w:szCs w:val="16"/>
              </w:rPr>
              <w:t>Int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7108B" w14:textId="77777777" w:rsidR="001409E3" w:rsidRDefault="001409E3" w:rsidP="00FE021E">
            <w:pPr>
              <w:spacing w:line="240" w:lineRule="auto"/>
              <w:rPr>
                <w:sz w:val="20"/>
                <w:szCs w:val="18"/>
              </w:rPr>
            </w:pPr>
            <w:r>
              <w:rPr>
                <w:sz w:val="20"/>
                <w:szCs w:val="18"/>
              </w:rPr>
              <w:t>The variable is 0 if the on/off setting are handled manually.</w:t>
            </w:r>
          </w:p>
          <w:p w14:paraId="74528AD8" w14:textId="77777777" w:rsidR="001409E3" w:rsidRPr="00B65C3F" w:rsidRDefault="001409E3" w:rsidP="00FE021E">
            <w:pPr>
              <w:spacing w:line="240" w:lineRule="auto"/>
              <w:rPr>
                <w:sz w:val="20"/>
                <w:szCs w:val="16"/>
              </w:rPr>
            </w:pPr>
            <w:r>
              <w:rPr>
                <w:sz w:val="20"/>
                <w:szCs w:val="18"/>
              </w:rPr>
              <w:lastRenderedPageBreak/>
              <w:t>The variable is 1 if the on/off settings can be changed from the CNC file.</w:t>
            </w:r>
          </w:p>
        </w:tc>
      </w:tr>
      <w:tr w:rsidR="001409E3" w:rsidRPr="00265B45" w14:paraId="14F80834"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F85036" w14:textId="77777777" w:rsidR="001409E3" w:rsidRDefault="001409E3" w:rsidP="00FE021E">
            <w:pPr>
              <w:spacing w:line="240" w:lineRule="auto"/>
              <w:rPr>
                <w:sz w:val="20"/>
              </w:rPr>
            </w:pPr>
            <w:r>
              <w:rPr>
                <w:sz w:val="20"/>
              </w:rPr>
              <w:lastRenderedPageBreak/>
              <w:t>$toollist</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E2A1503" w14:textId="77777777" w:rsidR="001409E3" w:rsidRDefault="001409E3" w:rsidP="00FE021E">
            <w:pPr>
              <w:spacing w:line="240" w:lineRule="auto"/>
              <w:jc w:val="center"/>
              <w:rPr>
                <w:sz w:val="20"/>
              </w:rPr>
            </w:pPr>
            <w:r>
              <w:rPr>
                <w:sz w:val="20"/>
              </w:rPr>
              <w:t>List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74F56D" w14:textId="77777777" w:rsidR="001409E3" w:rsidRDefault="001409E3" w:rsidP="00FE021E">
            <w:pPr>
              <w:spacing w:line="240" w:lineRule="auto"/>
              <w:rPr>
                <w:sz w:val="20"/>
              </w:rPr>
            </w:pPr>
            <w:r>
              <w:rPr>
                <w:sz w:val="20"/>
              </w:rPr>
              <w:t>A list of distances between each tool.</w:t>
            </w:r>
          </w:p>
        </w:tc>
      </w:tr>
      <w:tr w:rsidR="001409E3" w14:paraId="5D5FDAC2"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F6FD0" w14:textId="77777777" w:rsidR="001409E3" w:rsidRDefault="001409E3" w:rsidP="00FE021E">
            <w:pPr>
              <w:rPr>
                <w:rFonts w:cs="Tahoma"/>
                <w:sz w:val="20"/>
                <w:szCs w:val="20"/>
              </w:rPr>
            </w:pPr>
            <w:r>
              <w:rPr>
                <w:rFonts w:cs="Tahoma"/>
                <w:sz w:val="20"/>
                <w:szCs w:val="20"/>
              </w:rPr>
              <w:t>$tools</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A512587" w14:textId="77777777" w:rsidR="001409E3" w:rsidRDefault="001409E3" w:rsidP="00FE021E">
            <w:pPr>
              <w:jc w:val="center"/>
              <w:rPr>
                <w:rFonts w:cs="Tahoma"/>
                <w:sz w:val="20"/>
                <w:szCs w:val="20"/>
              </w:rPr>
            </w:pPr>
            <w:r>
              <w:rPr>
                <w:rFonts w:cs="Tahoma"/>
                <w:sz w:val="20"/>
                <w:szCs w:val="20"/>
              </w:rPr>
              <w:t>Int</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970E6" w14:textId="77777777" w:rsidR="001409E3" w:rsidRDefault="001409E3" w:rsidP="00FE021E">
            <w:pPr>
              <w:rPr>
                <w:rFonts w:cs="Tahoma"/>
                <w:sz w:val="20"/>
                <w:szCs w:val="20"/>
              </w:rPr>
            </w:pPr>
            <w:r>
              <w:rPr>
                <w:rFonts w:cs="Tahoma"/>
                <w:sz w:val="20"/>
                <w:szCs w:val="20"/>
              </w:rPr>
              <w:t>A bit coded value that controls what tools should be active (ON).</w:t>
            </w:r>
          </w:p>
          <w:p w14:paraId="790D24FB" w14:textId="77777777" w:rsidR="001409E3" w:rsidRDefault="001409E3" w:rsidP="00FE021E">
            <w:pPr>
              <w:rPr>
                <w:rFonts w:cs="Tahoma"/>
                <w:sz w:val="20"/>
                <w:szCs w:val="20"/>
              </w:rPr>
            </w:pPr>
            <w:r>
              <w:rPr>
                <w:rFonts w:cs="Tahoma"/>
                <w:sz w:val="20"/>
                <w:szCs w:val="20"/>
              </w:rPr>
              <w:t>1=T1    2=T2    4=T3    8=T4    16=T5    32=T6    64=T7    128=T8</w:t>
            </w:r>
          </w:p>
          <w:p w14:paraId="0850B3F0" w14:textId="77777777" w:rsidR="001409E3" w:rsidRDefault="001409E3" w:rsidP="00FE021E">
            <w:pPr>
              <w:rPr>
                <w:rFonts w:cs="Tahoma"/>
                <w:sz w:val="20"/>
                <w:szCs w:val="20"/>
              </w:rPr>
            </w:pPr>
            <w:r>
              <w:rPr>
                <w:rFonts w:cs="Tahoma"/>
                <w:sz w:val="20"/>
                <w:szCs w:val="20"/>
              </w:rPr>
              <w:t>The summary of the value controls active tools.</w:t>
            </w:r>
          </w:p>
          <w:p w14:paraId="1B13B051" w14:textId="77777777" w:rsidR="001409E3" w:rsidRDefault="001409E3" w:rsidP="00FE021E">
            <w:pPr>
              <w:rPr>
                <w:rFonts w:cs="Tahoma"/>
                <w:sz w:val="20"/>
                <w:szCs w:val="20"/>
              </w:rPr>
            </w:pPr>
            <w:r>
              <w:rPr>
                <w:rFonts w:cs="Tahoma"/>
                <w:sz w:val="20"/>
                <w:szCs w:val="20"/>
              </w:rPr>
              <w:t>Example: 11=(1+2+8)=T1+T2+T4</w:t>
            </w:r>
          </w:p>
        </w:tc>
      </w:tr>
      <w:tr w:rsidR="001409E3" w:rsidRPr="00B65C3F" w14:paraId="396B9326"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81B52" w14:textId="77777777" w:rsidR="001409E3" w:rsidRPr="00B65C3F" w:rsidRDefault="001409E3" w:rsidP="00FE021E">
            <w:pPr>
              <w:spacing w:line="240" w:lineRule="auto"/>
              <w:rPr>
                <w:sz w:val="20"/>
                <w:szCs w:val="20"/>
              </w:rPr>
            </w:pPr>
            <w:r w:rsidRPr="00B65C3F">
              <w:rPr>
                <w:rFonts w:eastAsiaTheme="minorHAnsi"/>
                <w:sz w:val="20"/>
                <w:szCs w:val="20"/>
              </w:rPr>
              <w:t>$toolunchanged</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C1CE045" w14:textId="77777777" w:rsidR="001409E3" w:rsidRPr="00B65C3F" w:rsidRDefault="001409E3" w:rsidP="00FE021E">
            <w:pPr>
              <w:spacing w:line="240" w:lineRule="auto"/>
              <w:jc w:val="center"/>
              <w:rPr>
                <w:sz w:val="20"/>
                <w:szCs w:val="20"/>
              </w:rPr>
            </w:pPr>
            <w:r w:rsidRPr="00B65C3F">
              <w:rPr>
                <w:sz w:val="20"/>
                <w:szCs w:val="20"/>
              </w:rPr>
              <w:t>Bool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49BD9" w14:textId="77777777" w:rsidR="001409E3" w:rsidRPr="00B65C3F" w:rsidRDefault="001409E3" w:rsidP="00FE021E">
            <w:pPr>
              <w:spacing w:line="240" w:lineRule="auto"/>
              <w:rPr>
                <w:sz w:val="20"/>
                <w:szCs w:val="20"/>
              </w:rPr>
            </w:pPr>
            <w:r w:rsidRPr="00B65C3F">
              <w:rPr>
                <w:sz w:val="20"/>
                <w:szCs w:val="20"/>
              </w:rPr>
              <w:t>The variable is T if no change of active tool is required.</w:t>
            </w:r>
          </w:p>
        </w:tc>
      </w:tr>
      <w:tr w:rsidR="001409E3" w:rsidRPr="00265B45" w14:paraId="55365B5D"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8DEEF" w14:textId="77777777" w:rsidR="001409E3" w:rsidRDefault="001409E3" w:rsidP="00FE021E">
            <w:pPr>
              <w:rPr>
                <w:sz w:val="20"/>
                <w:szCs w:val="20"/>
              </w:rPr>
            </w:pPr>
            <w:r>
              <w:rPr>
                <w:sz w:val="20"/>
                <w:szCs w:val="20"/>
              </w:rPr>
              <w:t>$x</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8D77A0" w14:textId="77777777" w:rsidR="001409E3" w:rsidRDefault="001409E3" w:rsidP="00FE021E">
            <w:pPr>
              <w:jc w:val="center"/>
              <w:rPr>
                <w:sz w:val="20"/>
                <w:szCs w:val="20"/>
              </w:rPr>
            </w:pPr>
            <w:r>
              <w:rPr>
                <w:sz w:val="20"/>
                <w:szCs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331841" w14:textId="77777777" w:rsidR="001409E3" w:rsidRDefault="001409E3" w:rsidP="00FE021E">
            <w:pPr>
              <w:rPr>
                <w:sz w:val="20"/>
                <w:szCs w:val="20"/>
              </w:rPr>
            </w:pPr>
            <w:r>
              <w:rPr>
                <w:sz w:val="20"/>
                <w:szCs w:val="20"/>
              </w:rPr>
              <w:t>First coordinate that will be used after the CHTOOL function.</w:t>
            </w:r>
          </w:p>
        </w:tc>
      </w:tr>
      <w:tr w:rsidR="001409E3" w:rsidRPr="00265B45" w14:paraId="32089C13" w14:textId="77777777" w:rsidTr="00FE021E">
        <w:tc>
          <w:tcPr>
            <w:tcW w:w="1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BF240" w14:textId="77777777" w:rsidR="001409E3" w:rsidRDefault="001409E3" w:rsidP="00FE021E">
            <w:pPr>
              <w:rPr>
                <w:sz w:val="20"/>
                <w:szCs w:val="20"/>
              </w:rPr>
            </w:pPr>
            <w:r>
              <w:rPr>
                <w:sz w:val="20"/>
                <w:szCs w:val="20"/>
              </w:rPr>
              <w:t>$y</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F695791" w14:textId="77777777" w:rsidR="001409E3" w:rsidRDefault="001409E3" w:rsidP="00FE021E">
            <w:pPr>
              <w:jc w:val="center"/>
              <w:rPr>
                <w:sz w:val="20"/>
                <w:szCs w:val="20"/>
              </w:rPr>
            </w:pPr>
            <w:r>
              <w:rPr>
                <w:sz w:val="20"/>
                <w:szCs w:val="20"/>
              </w:rPr>
              <w:t>Real</w:t>
            </w:r>
          </w:p>
        </w:tc>
        <w:tc>
          <w:tcPr>
            <w:tcW w:w="79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1391B" w14:textId="77777777" w:rsidR="001409E3" w:rsidRDefault="001409E3" w:rsidP="00FE021E">
            <w:pPr>
              <w:rPr>
                <w:sz w:val="20"/>
                <w:szCs w:val="20"/>
              </w:rPr>
            </w:pPr>
            <w:r>
              <w:rPr>
                <w:sz w:val="20"/>
                <w:szCs w:val="20"/>
              </w:rPr>
              <w:t>First Y coordinate that will be used after the CHTOOL function.</w:t>
            </w:r>
          </w:p>
        </w:tc>
      </w:tr>
    </w:tbl>
    <w:p w14:paraId="0F584186" w14:textId="77777777" w:rsidR="001409E3" w:rsidRDefault="001409E3" w:rsidP="001409E3">
      <w:pPr>
        <w:pStyle w:val="LISPSAMPLE"/>
      </w:pPr>
      <w:r>
        <w:t>Example 1:</w:t>
      </w:r>
      <w:r>
        <w:br/>
      </w:r>
    </w:p>
    <w:p w14:paraId="47D66322" w14:textId="77777777" w:rsidR="001409E3" w:rsidRPr="00D23A90" w:rsidRDefault="001409E3" w:rsidP="001409E3">
      <w:pPr>
        <w:pStyle w:val="LISPSAMPLE"/>
      </w:pPr>
      <w:r>
        <w:t>(</w:t>
      </w:r>
      <w:r w:rsidRPr="00D23A90">
        <w:t>DEFUN chtool (/ toolstr toolvar)</w:t>
      </w:r>
    </w:p>
    <w:p w14:paraId="06A5E4B3" w14:textId="77777777" w:rsidR="001409E3" w:rsidRPr="00D23A90" w:rsidRDefault="001409E3" w:rsidP="001409E3">
      <w:pPr>
        <w:pStyle w:val="LISPSAMPLE"/>
      </w:pPr>
      <w:r w:rsidRPr="00D23A90">
        <w:t xml:space="preserve">  (COND</w:t>
      </w:r>
    </w:p>
    <w:p w14:paraId="2543563C" w14:textId="77777777" w:rsidR="001409E3" w:rsidRPr="00D23A90" w:rsidRDefault="001409E3" w:rsidP="001409E3">
      <w:pPr>
        <w:pStyle w:val="LISPSAMPLE"/>
      </w:pPr>
      <w:r w:rsidRPr="00D23A90">
        <w:t xml:space="preserve">    ($tooldistunchanged nil) ; No change of tool distance</w:t>
      </w:r>
      <w:r>
        <w:t xml:space="preserve"> needed</w:t>
      </w:r>
    </w:p>
    <w:p w14:paraId="234FFFE9" w14:textId="77777777" w:rsidR="001409E3" w:rsidRPr="00D23A90" w:rsidRDefault="001409E3" w:rsidP="001409E3">
      <w:pPr>
        <w:pStyle w:val="LISPSAMPLE"/>
      </w:pPr>
      <w:r w:rsidRPr="00D23A90">
        <w:t xml:space="preserve">    ((= $tooldisthandle 0) ; Manual handling of tool distance</w:t>
      </w:r>
    </w:p>
    <w:p w14:paraId="4F194564" w14:textId="77777777" w:rsidR="001409E3" w:rsidRPr="00D23A90" w:rsidRDefault="001409E3" w:rsidP="001409E3">
      <w:pPr>
        <w:pStyle w:val="LISPSAMPLE"/>
      </w:pPr>
      <w:r w:rsidRPr="00D23A90">
        <w:t xml:space="preserve">      (WRITE (STRCAT (NTXT) "M00 (" $msgdist ")")))</w:t>
      </w:r>
    </w:p>
    <w:p w14:paraId="1787EC91" w14:textId="77777777" w:rsidR="001409E3" w:rsidRPr="00D23A90" w:rsidRDefault="001409E3" w:rsidP="001409E3">
      <w:pPr>
        <w:pStyle w:val="LISPSAMPLE"/>
      </w:pPr>
      <w:r w:rsidRPr="00D23A90">
        <w:t xml:space="preserve">    ((= $tooldisthandle 1) ; Automatic adjustment of tool distance</w:t>
      </w:r>
    </w:p>
    <w:p w14:paraId="548B24FB" w14:textId="0BD65C94" w:rsidR="001409E3" w:rsidRPr="00D23A90" w:rsidRDefault="001409E3" w:rsidP="001409E3">
      <w:pPr>
        <w:pStyle w:val="LISPSAMPLE"/>
      </w:pPr>
      <w:r w:rsidRPr="00D23A90">
        <w:t xml:space="preserve">      (SETQ toolstr "" toolvar 22) ; R22 just an</w:t>
      </w:r>
      <w:r w:rsidR="0025657A">
        <w:t xml:space="preserve"> </w:t>
      </w:r>
      <w:r w:rsidRPr="00D23A90">
        <w:t>example of cnc variable</w:t>
      </w:r>
    </w:p>
    <w:p w14:paraId="791694C3" w14:textId="77777777" w:rsidR="001409E3" w:rsidRPr="00D23A90" w:rsidRDefault="001409E3" w:rsidP="001409E3">
      <w:pPr>
        <w:pStyle w:val="LISPSAMPLE"/>
      </w:pPr>
      <w:r w:rsidRPr="00D23A90">
        <w:t xml:space="preserve">      (FOREACH s $toollist</w:t>
      </w:r>
    </w:p>
    <w:p w14:paraId="7255E609" w14:textId="77777777" w:rsidR="001409E3" w:rsidRPr="00D23A90" w:rsidRDefault="001409E3" w:rsidP="001409E3">
      <w:pPr>
        <w:pStyle w:val="LISPSAMPLE"/>
      </w:pPr>
      <w:r w:rsidRPr="00D23A90">
        <w:t xml:space="preserve">        (SETQ toolstr (STRCAT toolstr "R" (ITOA toolvar) "=" (RTS s) " "))</w:t>
      </w:r>
    </w:p>
    <w:p w14:paraId="6466E85E" w14:textId="77777777" w:rsidR="001409E3" w:rsidRPr="00D23A90" w:rsidRDefault="001409E3" w:rsidP="001409E3">
      <w:pPr>
        <w:pStyle w:val="LISPSAMPLE"/>
      </w:pPr>
      <w:r w:rsidRPr="00D23A90">
        <w:t xml:space="preserve">        (SETQ toolvar (1+ toolvar))</w:t>
      </w:r>
    </w:p>
    <w:p w14:paraId="5AED5D27" w14:textId="77777777" w:rsidR="001409E3" w:rsidRPr="00D23A90" w:rsidRDefault="001409E3" w:rsidP="001409E3">
      <w:pPr>
        <w:pStyle w:val="LISPSAMPLE"/>
      </w:pPr>
      <w:r w:rsidRPr="00D23A90">
        <w:t xml:space="preserve">      )</w:t>
      </w:r>
    </w:p>
    <w:p w14:paraId="5F1B766F" w14:textId="77777777" w:rsidR="001409E3" w:rsidRPr="00D23A90" w:rsidRDefault="001409E3" w:rsidP="001409E3">
      <w:pPr>
        <w:pStyle w:val="LISPSAMPLE"/>
      </w:pPr>
      <w:r w:rsidRPr="00D23A90">
        <w:t xml:space="preserve">      (WRITE (STRCAT (NTXT) "M50 " toolstr " (USING " $msgdist ")")))</w:t>
      </w:r>
    </w:p>
    <w:p w14:paraId="3B9B754A" w14:textId="77777777" w:rsidR="001409E3" w:rsidRPr="00D23A90" w:rsidRDefault="001409E3" w:rsidP="001409E3">
      <w:pPr>
        <w:pStyle w:val="LISPSAMPLE"/>
      </w:pPr>
      <w:r w:rsidRPr="00D23A90">
        <w:t xml:space="preserve">  )</w:t>
      </w:r>
    </w:p>
    <w:p w14:paraId="55EF601D" w14:textId="77777777" w:rsidR="001409E3" w:rsidRPr="00D23A90" w:rsidRDefault="001409E3" w:rsidP="001409E3">
      <w:pPr>
        <w:pStyle w:val="LISPSAMPLE"/>
      </w:pPr>
      <w:r w:rsidRPr="00D23A90">
        <w:t xml:space="preserve">  (COND</w:t>
      </w:r>
    </w:p>
    <w:p w14:paraId="5B471645" w14:textId="77777777" w:rsidR="001409E3" w:rsidRPr="00D23A90" w:rsidRDefault="001409E3" w:rsidP="001409E3">
      <w:pPr>
        <w:pStyle w:val="LISPSAMPLE"/>
      </w:pPr>
      <w:r w:rsidRPr="00D23A90">
        <w:t xml:space="preserve">    ($toolunchanged nil); No change of active tool</w:t>
      </w:r>
      <w:r>
        <w:t xml:space="preserve"> needed</w:t>
      </w:r>
    </w:p>
    <w:p w14:paraId="512E37D2" w14:textId="77777777" w:rsidR="001409E3" w:rsidRPr="00D23A90" w:rsidRDefault="001409E3" w:rsidP="001409E3">
      <w:pPr>
        <w:pStyle w:val="LISPSAMPLE"/>
      </w:pPr>
      <w:r w:rsidRPr="00D23A90">
        <w:t xml:space="preserve">    ((= $toolhandle 0) ; Tools are activated manually</w:t>
      </w:r>
    </w:p>
    <w:p w14:paraId="75205C8F" w14:textId="77777777" w:rsidR="001409E3" w:rsidRPr="00D23A90" w:rsidRDefault="001409E3" w:rsidP="001409E3">
      <w:pPr>
        <w:pStyle w:val="LISPSAMPLE"/>
      </w:pPr>
      <w:r w:rsidRPr="00D23A90">
        <w:t xml:space="preserve">      (WRITE (STRCAT (NTXT) "M00 (" $msgactiv ")")))</w:t>
      </w:r>
    </w:p>
    <w:p w14:paraId="758BE204" w14:textId="77777777" w:rsidR="001409E3" w:rsidRPr="00D23A90" w:rsidRDefault="001409E3" w:rsidP="001409E3">
      <w:pPr>
        <w:pStyle w:val="LISPSAMPLE"/>
      </w:pPr>
      <w:r w:rsidRPr="00D23A90">
        <w:t xml:space="preserve">    ((= $toolhandle 1) ; Tools are handled from the CNC code</w:t>
      </w:r>
    </w:p>
    <w:p w14:paraId="126AAE44" w14:textId="77777777" w:rsidR="001409E3" w:rsidRPr="00D23A90" w:rsidRDefault="001409E3" w:rsidP="001409E3">
      <w:pPr>
        <w:pStyle w:val="LISPSAMPLE"/>
      </w:pPr>
      <w:r w:rsidRPr="00D23A90">
        <w:t xml:space="preserve">      (WRITE (STRCAT (NTXT) "T" (ITOA $tools) "(" $msgactive ")" )))</w:t>
      </w:r>
    </w:p>
    <w:p w14:paraId="21AC0F17" w14:textId="77777777" w:rsidR="001409E3" w:rsidRPr="00D23A90" w:rsidRDefault="001409E3" w:rsidP="001409E3">
      <w:pPr>
        <w:pStyle w:val="LISPSAMPLE"/>
      </w:pPr>
      <w:r w:rsidRPr="00D23A90">
        <w:t xml:space="preserve">  )</w:t>
      </w:r>
    </w:p>
    <w:p w14:paraId="60CBBB85" w14:textId="77777777" w:rsidR="001409E3" w:rsidRDefault="001409E3" w:rsidP="001409E3">
      <w:pPr>
        <w:pStyle w:val="LISPSAMPLE"/>
      </w:pPr>
      <w:r>
        <w:t>)</w:t>
      </w:r>
    </w:p>
    <w:p w14:paraId="078388FF" w14:textId="44DF70E6" w:rsidR="001409E3" w:rsidRDefault="001409E3" w:rsidP="001409E3">
      <w:hyperlink w:anchor="_List_of_postprocessor" w:history="1">
        <w:r w:rsidRPr="00FC753A">
          <w:rPr>
            <w:rStyle w:val="Hyperlnk"/>
            <w:bdr w:val="none" w:sz="0" w:space="0" w:color="auto"/>
          </w:rPr>
          <w:t>List of postprocessor functions</w:t>
        </w:r>
      </w:hyperlink>
    </w:p>
    <w:bookmarkStart w:id="15" w:name="_CHMODE"/>
    <w:bookmarkEnd w:id="15"/>
    <w:p w14:paraId="0B69A887" w14:textId="1B7125DB" w:rsidR="00152E3E" w:rsidRDefault="00152E3E" w:rsidP="00152E3E">
      <w:pPr>
        <w:pStyle w:val="Rubrik2"/>
      </w:pPr>
      <w:r>
        <w:fldChar w:fldCharType="begin"/>
      </w:r>
      <w:r w:rsidR="00943BDF">
        <w:instrText>HYPERLINK  \l "_CHMODE"</w:instrText>
      </w:r>
      <w:r>
        <w:fldChar w:fldCharType="separate"/>
      </w:r>
      <w:bookmarkStart w:id="16" w:name="_Toc359406381"/>
      <w:r w:rsidRPr="007D36BB">
        <w:rPr>
          <w:rStyle w:val="Hyperlnk"/>
          <w:bdr w:val="none" w:sz="0" w:space="0" w:color="auto"/>
        </w:rPr>
        <w:t>CHMODE</w:t>
      </w:r>
      <w:bookmarkEnd w:id="16"/>
      <w:r>
        <w:fldChar w:fldCharType="end"/>
      </w:r>
    </w:p>
    <w:p w14:paraId="6F72F3D2" w14:textId="77777777" w:rsidR="00152E3E" w:rsidRDefault="00152E3E" w:rsidP="00152E3E">
      <w:r>
        <w:t>This event is called in the beginning of the CNC-file initialize a working mode. The event is called every time the machine change working mode and the event can be used to initialize different options in the machine.</w:t>
      </w:r>
    </w:p>
    <w:p w14:paraId="2800A2A5" w14:textId="77777777" w:rsidR="00152E3E" w:rsidRDefault="00152E3E" w:rsidP="00152E3E">
      <w:r>
        <w:t>Following variables can be used:</w:t>
      </w:r>
    </w:p>
    <w:tbl>
      <w:tblPr>
        <w:tblStyle w:val="Tabellrutnt"/>
        <w:tblW w:w="0" w:type="auto"/>
        <w:tblLook w:val="04A0" w:firstRow="1" w:lastRow="0" w:firstColumn="1" w:lastColumn="0" w:noHBand="0" w:noVBand="1"/>
      </w:tblPr>
      <w:tblGrid>
        <w:gridCol w:w="1445"/>
        <w:gridCol w:w="747"/>
        <w:gridCol w:w="8122"/>
      </w:tblGrid>
      <w:tr w:rsidR="00152E3E" w14:paraId="4B7A6738" w14:textId="77777777" w:rsidTr="00FE021E">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C6863" w14:textId="77777777" w:rsidR="00152E3E" w:rsidRDefault="00152E3E" w:rsidP="00FE021E">
            <w:pPr>
              <w:rPr>
                <w:sz w:val="20"/>
                <w:szCs w:val="20"/>
              </w:rPr>
            </w:pPr>
            <w:r>
              <w:rPr>
                <w:sz w:val="20"/>
                <w:szCs w:val="20"/>
              </w:rPr>
              <w:t>$mold</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8ED6CA4" w14:textId="77777777" w:rsidR="00152E3E" w:rsidRDefault="00152E3E" w:rsidP="00FE021E">
            <w:pPr>
              <w:jc w:val="center"/>
              <w:rPr>
                <w:sz w:val="20"/>
                <w:szCs w:val="20"/>
              </w:rPr>
            </w:pPr>
            <w:r>
              <w:rPr>
                <w:sz w:val="20"/>
                <w:szCs w:val="20"/>
              </w:rPr>
              <w:t>Int</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6D9EC7" w14:textId="77777777" w:rsidR="00152E3E" w:rsidRDefault="00152E3E" w:rsidP="00FE021E">
            <w:pPr>
              <w:rPr>
                <w:sz w:val="20"/>
                <w:szCs w:val="20"/>
              </w:rPr>
            </w:pPr>
            <w:r>
              <w:rPr>
                <w:sz w:val="20"/>
                <w:szCs w:val="20"/>
              </w:rPr>
              <w:t>The variable handles the previous working mode</w:t>
            </w:r>
          </w:p>
          <w:p w14:paraId="237111E9" w14:textId="77777777" w:rsidR="00152E3E" w:rsidRDefault="00152E3E" w:rsidP="00FE021E">
            <w:pPr>
              <w:rPr>
                <w:sz w:val="20"/>
                <w:szCs w:val="20"/>
              </w:rPr>
            </w:pPr>
            <w:r>
              <w:rPr>
                <w:sz w:val="20"/>
                <w:szCs w:val="20"/>
              </w:rPr>
              <w:t>nil=First time the event is called, this variable is always nil.</w:t>
            </w:r>
          </w:p>
          <w:p w14:paraId="43C8D469" w14:textId="77777777" w:rsidR="00152E3E" w:rsidRDefault="00152E3E" w:rsidP="00FE021E">
            <w:pPr>
              <w:rPr>
                <w:sz w:val="20"/>
                <w:szCs w:val="20"/>
              </w:rPr>
            </w:pPr>
            <w:r>
              <w:rPr>
                <w:sz w:val="20"/>
                <w:szCs w:val="20"/>
              </w:rPr>
              <w:t>0=End of measure mode.</w:t>
            </w:r>
          </w:p>
          <w:p w14:paraId="0A89A5E7" w14:textId="77777777" w:rsidR="00152E3E" w:rsidRDefault="00152E3E" w:rsidP="00FE021E">
            <w:pPr>
              <w:rPr>
                <w:sz w:val="20"/>
                <w:szCs w:val="20"/>
              </w:rPr>
            </w:pPr>
            <w:r>
              <w:rPr>
                <w:sz w:val="20"/>
                <w:szCs w:val="20"/>
              </w:rPr>
              <w:t>1=End of drilling mode.</w:t>
            </w:r>
          </w:p>
          <w:p w14:paraId="5DAE35A8" w14:textId="77777777" w:rsidR="00152E3E" w:rsidRDefault="00152E3E" w:rsidP="00FE021E">
            <w:pPr>
              <w:rPr>
                <w:sz w:val="20"/>
                <w:szCs w:val="20"/>
              </w:rPr>
            </w:pPr>
            <w:r>
              <w:rPr>
                <w:sz w:val="20"/>
                <w:szCs w:val="20"/>
              </w:rPr>
              <w:t>2=End of marking mode.</w:t>
            </w:r>
          </w:p>
          <w:p w14:paraId="7F4D4458" w14:textId="77777777" w:rsidR="00152E3E" w:rsidRDefault="00152E3E" w:rsidP="00FE021E">
            <w:pPr>
              <w:rPr>
                <w:sz w:val="20"/>
                <w:szCs w:val="20"/>
              </w:rPr>
            </w:pPr>
            <w:r>
              <w:rPr>
                <w:sz w:val="20"/>
                <w:szCs w:val="20"/>
              </w:rPr>
              <w:t>3=End of pre-piercing mode.</w:t>
            </w:r>
          </w:p>
          <w:p w14:paraId="5243EDC3" w14:textId="77777777" w:rsidR="00152E3E" w:rsidRDefault="00152E3E" w:rsidP="00FE021E">
            <w:pPr>
              <w:rPr>
                <w:sz w:val="20"/>
                <w:szCs w:val="20"/>
              </w:rPr>
            </w:pPr>
            <w:r>
              <w:rPr>
                <w:sz w:val="20"/>
                <w:szCs w:val="20"/>
              </w:rPr>
              <w:t>4=End of cutting mode.</w:t>
            </w:r>
          </w:p>
          <w:p w14:paraId="13052D2E" w14:textId="77777777" w:rsidR="00152E3E" w:rsidRDefault="00152E3E" w:rsidP="00FE021E">
            <w:pPr>
              <w:rPr>
                <w:sz w:val="20"/>
                <w:szCs w:val="20"/>
              </w:rPr>
            </w:pPr>
            <w:r>
              <w:rPr>
                <w:sz w:val="20"/>
                <w:szCs w:val="20"/>
              </w:rPr>
              <w:t>5=End of inkjet marking mode.</w:t>
            </w:r>
          </w:p>
          <w:p w14:paraId="48A3014C" w14:textId="77777777" w:rsidR="00152E3E" w:rsidRDefault="00152E3E" w:rsidP="00FE021E">
            <w:pPr>
              <w:rPr>
                <w:sz w:val="20"/>
                <w:szCs w:val="20"/>
              </w:rPr>
            </w:pPr>
            <w:r>
              <w:rPr>
                <w:sz w:val="20"/>
                <w:szCs w:val="20"/>
              </w:rPr>
              <w:t>6=End of special marking mode.</w:t>
            </w:r>
          </w:p>
          <w:p w14:paraId="3075944E" w14:textId="77777777" w:rsidR="00152E3E" w:rsidRDefault="00152E3E" w:rsidP="00FE021E">
            <w:pPr>
              <w:rPr>
                <w:sz w:val="20"/>
                <w:szCs w:val="20"/>
              </w:rPr>
            </w:pPr>
            <w:r>
              <w:rPr>
                <w:sz w:val="20"/>
                <w:szCs w:val="20"/>
              </w:rPr>
              <w:t>7=End of probe sequence</w:t>
            </w:r>
          </w:p>
          <w:p w14:paraId="29C74A0E" w14:textId="77777777" w:rsidR="00152E3E" w:rsidRDefault="00152E3E" w:rsidP="00FE021E">
            <w:pPr>
              <w:rPr>
                <w:sz w:val="20"/>
                <w:szCs w:val="20"/>
              </w:rPr>
            </w:pPr>
          </w:p>
          <w:p w14:paraId="5D70CD22" w14:textId="77777777" w:rsidR="00152E3E" w:rsidRDefault="00152E3E" w:rsidP="00FE021E">
            <w:pPr>
              <w:rPr>
                <w:sz w:val="20"/>
                <w:szCs w:val="20"/>
              </w:rPr>
            </w:pPr>
            <w:r>
              <w:rPr>
                <w:sz w:val="20"/>
                <w:szCs w:val="20"/>
              </w:rPr>
              <w:t>9=End of drilling sensoring mode.</w:t>
            </w:r>
          </w:p>
        </w:tc>
      </w:tr>
      <w:tr w:rsidR="00152E3E" w14:paraId="46ABEC81" w14:textId="77777777" w:rsidTr="00FE021E">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6AF54" w14:textId="77777777" w:rsidR="00152E3E" w:rsidRDefault="00152E3E" w:rsidP="00FE021E">
            <w:pPr>
              <w:rPr>
                <w:sz w:val="20"/>
                <w:szCs w:val="20"/>
              </w:rPr>
            </w:pPr>
            <w:r>
              <w:rPr>
                <w:sz w:val="20"/>
                <w:szCs w:val="20"/>
              </w:rPr>
              <w:t>$mode</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410F725" w14:textId="77777777" w:rsidR="00152E3E" w:rsidRDefault="00152E3E" w:rsidP="00FE021E">
            <w:pPr>
              <w:jc w:val="center"/>
              <w:rPr>
                <w:sz w:val="20"/>
                <w:szCs w:val="20"/>
              </w:rPr>
            </w:pPr>
            <w:r>
              <w:rPr>
                <w:sz w:val="20"/>
                <w:szCs w:val="20"/>
              </w:rPr>
              <w:t>Int</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600CF" w14:textId="77777777" w:rsidR="00152E3E" w:rsidRDefault="00152E3E" w:rsidP="00FE021E">
            <w:pPr>
              <w:rPr>
                <w:sz w:val="20"/>
                <w:szCs w:val="20"/>
              </w:rPr>
            </w:pPr>
            <w:r>
              <w:rPr>
                <w:sz w:val="20"/>
                <w:szCs w:val="20"/>
              </w:rPr>
              <w:t>The variable means the following.</w:t>
            </w:r>
          </w:p>
          <w:p w14:paraId="37B9F225" w14:textId="77777777" w:rsidR="00152E3E" w:rsidRDefault="00152E3E" w:rsidP="00FE021E">
            <w:pPr>
              <w:rPr>
                <w:sz w:val="20"/>
                <w:szCs w:val="20"/>
              </w:rPr>
            </w:pPr>
            <w:r>
              <w:rPr>
                <w:sz w:val="20"/>
                <w:szCs w:val="20"/>
              </w:rPr>
              <w:t>0=Start measure mode.</w:t>
            </w:r>
          </w:p>
          <w:p w14:paraId="738B5353" w14:textId="77777777" w:rsidR="00152E3E" w:rsidRDefault="00152E3E" w:rsidP="00FE021E">
            <w:pPr>
              <w:rPr>
                <w:sz w:val="20"/>
                <w:szCs w:val="20"/>
              </w:rPr>
            </w:pPr>
            <w:r>
              <w:rPr>
                <w:sz w:val="20"/>
                <w:szCs w:val="20"/>
              </w:rPr>
              <w:t>1=Start drilling mode.</w:t>
            </w:r>
          </w:p>
          <w:p w14:paraId="430887D8" w14:textId="77777777" w:rsidR="00152E3E" w:rsidRDefault="00152E3E" w:rsidP="00FE021E">
            <w:pPr>
              <w:rPr>
                <w:sz w:val="20"/>
                <w:szCs w:val="20"/>
              </w:rPr>
            </w:pPr>
            <w:r>
              <w:rPr>
                <w:sz w:val="20"/>
                <w:szCs w:val="20"/>
              </w:rPr>
              <w:t>2=Start marking mode.</w:t>
            </w:r>
          </w:p>
          <w:p w14:paraId="39504A80" w14:textId="77777777" w:rsidR="00152E3E" w:rsidRDefault="00152E3E" w:rsidP="00FE021E">
            <w:pPr>
              <w:rPr>
                <w:sz w:val="20"/>
                <w:szCs w:val="20"/>
              </w:rPr>
            </w:pPr>
            <w:r>
              <w:rPr>
                <w:sz w:val="20"/>
                <w:szCs w:val="20"/>
              </w:rPr>
              <w:t>3=Start pre-piercing mode.</w:t>
            </w:r>
          </w:p>
          <w:p w14:paraId="5846F2F4" w14:textId="77777777" w:rsidR="00152E3E" w:rsidRDefault="00152E3E" w:rsidP="00FE021E">
            <w:pPr>
              <w:rPr>
                <w:sz w:val="20"/>
                <w:szCs w:val="20"/>
              </w:rPr>
            </w:pPr>
            <w:r>
              <w:rPr>
                <w:sz w:val="20"/>
                <w:szCs w:val="20"/>
              </w:rPr>
              <w:t>4=Start of cutting mode.</w:t>
            </w:r>
          </w:p>
          <w:p w14:paraId="34E36E68" w14:textId="77777777" w:rsidR="00152E3E" w:rsidRDefault="00152E3E" w:rsidP="00FE021E">
            <w:pPr>
              <w:rPr>
                <w:sz w:val="20"/>
                <w:szCs w:val="20"/>
              </w:rPr>
            </w:pPr>
            <w:r>
              <w:rPr>
                <w:sz w:val="20"/>
                <w:szCs w:val="20"/>
              </w:rPr>
              <w:t>5=Start of inkjet marking mode.</w:t>
            </w:r>
          </w:p>
          <w:p w14:paraId="140F579D" w14:textId="77777777" w:rsidR="00152E3E" w:rsidRDefault="00152E3E" w:rsidP="00FE021E">
            <w:pPr>
              <w:rPr>
                <w:sz w:val="20"/>
                <w:szCs w:val="20"/>
              </w:rPr>
            </w:pPr>
            <w:r>
              <w:rPr>
                <w:sz w:val="20"/>
                <w:szCs w:val="20"/>
              </w:rPr>
              <w:t>6=Start of special marking mode.</w:t>
            </w:r>
          </w:p>
          <w:p w14:paraId="2BA0CE9E" w14:textId="77777777" w:rsidR="00152E3E" w:rsidRDefault="00152E3E" w:rsidP="00FE021E">
            <w:pPr>
              <w:rPr>
                <w:sz w:val="20"/>
                <w:szCs w:val="20"/>
              </w:rPr>
            </w:pPr>
            <w:r>
              <w:rPr>
                <w:sz w:val="20"/>
                <w:szCs w:val="20"/>
              </w:rPr>
              <w:t>7=Start of probe sequence.</w:t>
            </w:r>
          </w:p>
          <w:p w14:paraId="53236029" w14:textId="77777777" w:rsidR="00152E3E" w:rsidRDefault="00152E3E" w:rsidP="00FE021E">
            <w:pPr>
              <w:rPr>
                <w:sz w:val="20"/>
                <w:szCs w:val="20"/>
              </w:rPr>
            </w:pPr>
          </w:p>
          <w:p w14:paraId="0F2CD9CB" w14:textId="77777777" w:rsidR="00152E3E" w:rsidRDefault="00152E3E" w:rsidP="00FE021E">
            <w:pPr>
              <w:rPr>
                <w:sz w:val="20"/>
                <w:szCs w:val="20"/>
              </w:rPr>
            </w:pPr>
            <w:r>
              <w:rPr>
                <w:sz w:val="20"/>
                <w:szCs w:val="20"/>
              </w:rPr>
              <w:t>9=Start of drilling sensoring mode.</w:t>
            </w:r>
          </w:p>
        </w:tc>
      </w:tr>
      <w:tr w:rsidR="00152E3E" w:rsidRPr="00161486" w14:paraId="687FFE69" w14:textId="77777777" w:rsidTr="00FE021E">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CEDB3" w14:textId="77777777" w:rsidR="00152E3E" w:rsidRPr="00161486" w:rsidRDefault="00152E3E" w:rsidP="00FE021E">
            <w:pPr>
              <w:rPr>
                <w:sz w:val="20"/>
                <w:szCs w:val="18"/>
              </w:rPr>
            </w:pPr>
            <w:r w:rsidRPr="00161486">
              <w:rPr>
                <w:sz w:val="20"/>
                <w:szCs w:val="18"/>
              </w:rPr>
              <w:lastRenderedPageBreak/>
              <w:t>$modestr</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B57C7E4" w14:textId="77777777" w:rsidR="00152E3E" w:rsidRPr="00161486" w:rsidRDefault="00152E3E" w:rsidP="00FE021E">
            <w:pPr>
              <w:jc w:val="center"/>
              <w:rPr>
                <w:sz w:val="20"/>
                <w:szCs w:val="18"/>
              </w:rPr>
            </w:pPr>
            <w:r>
              <w:rPr>
                <w:sz w:val="20"/>
                <w:szCs w:val="18"/>
              </w:rPr>
              <w:t>str</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C43D4" w14:textId="77777777" w:rsidR="00152E3E" w:rsidRDefault="00152E3E" w:rsidP="00FE021E">
            <w:pPr>
              <w:rPr>
                <w:sz w:val="20"/>
                <w:szCs w:val="18"/>
              </w:rPr>
            </w:pPr>
            <w:r>
              <w:rPr>
                <w:sz w:val="20"/>
                <w:szCs w:val="18"/>
              </w:rPr>
              <w:t>This is a string describing actual mode</w:t>
            </w:r>
          </w:p>
          <w:p w14:paraId="52E2F93A" w14:textId="77777777" w:rsidR="00152E3E" w:rsidRPr="00161486" w:rsidRDefault="00152E3E" w:rsidP="00FE021E">
            <w:pPr>
              <w:rPr>
                <w:sz w:val="20"/>
                <w:szCs w:val="18"/>
              </w:rPr>
            </w:pPr>
            <w:r w:rsidRPr="00161486">
              <w:rPr>
                <w:sz w:val="20"/>
                <w:szCs w:val="18"/>
              </w:rPr>
              <w:t>"</w:t>
            </w:r>
            <w:r w:rsidRPr="00D10F02">
              <w:rPr>
                <w:sz w:val="20"/>
                <w:szCs w:val="18"/>
              </w:rPr>
              <w:t>MEASURING" "DRILLING" "MARKING" "PRE-PIERCING" "CUTTING" "INKJET" "SPECIAL MARKING" "PROBE" "REFPOINTS" "SENSOR"</w:t>
            </w:r>
          </w:p>
        </w:tc>
      </w:tr>
      <w:tr w:rsidR="00152E3E" w:rsidRPr="00161486" w14:paraId="35DA278B" w14:textId="77777777" w:rsidTr="00FE021E">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FE1E8" w14:textId="77777777" w:rsidR="00152E3E" w:rsidRPr="00161486" w:rsidRDefault="00152E3E" w:rsidP="00FE021E">
            <w:pPr>
              <w:rPr>
                <w:sz w:val="20"/>
                <w:szCs w:val="18"/>
              </w:rPr>
            </w:pPr>
            <w:r w:rsidRPr="00161486">
              <w:rPr>
                <w:sz w:val="20"/>
                <w:szCs w:val="18"/>
              </w:rPr>
              <w:t>$rpm</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09A3A01" w14:textId="77777777" w:rsidR="00152E3E" w:rsidRPr="00161486" w:rsidRDefault="00152E3E" w:rsidP="00FE021E">
            <w:pPr>
              <w:jc w:val="center"/>
              <w:rPr>
                <w:sz w:val="20"/>
                <w:szCs w:val="18"/>
              </w:rPr>
            </w:pPr>
            <w:r w:rsidRPr="00161486">
              <w:rPr>
                <w:sz w:val="20"/>
                <w:szCs w:val="18"/>
              </w:rPr>
              <w:t>Int</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FFF18" w14:textId="77777777" w:rsidR="00152E3E" w:rsidRPr="00161486" w:rsidRDefault="00152E3E" w:rsidP="00FE021E">
            <w:pPr>
              <w:rPr>
                <w:sz w:val="20"/>
                <w:szCs w:val="18"/>
              </w:rPr>
            </w:pPr>
            <w:r w:rsidRPr="00161486">
              <w:rPr>
                <w:sz w:val="20"/>
                <w:szCs w:val="18"/>
              </w:rPr>
              <w:t>Rotation speed of drill if $mode = 1</w:t>
            </w:r>
          </w:p>
        </w:tc>
      </w:tr>
      <w:tr w:rsidR="00152E3E" w14:paraId="7182AA34" w14:textId="77777777" w:rsidTr="00FE021E">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BC1A9" w14:textId="77777777" w:rsidR="00152E3E" w:rsidRDefault="00152E3E" w:rsidP="00FE021E">
            <w:pPr>
              <w:rPr>
                <w:szCs w:val="20"/>
              </w:rP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2B132C7" w14:textId="77777777" w:rsidR="00152E3E" w:rsidRDefault="00152E3E" w:rsidP="00FE021E">
            <w:pPr>
              <w:jc w:val="center"/>
              <w:rPr>
                <w:szCs w:val="20"/>
              </w:rPr>
            </w:pP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5F9F3" w14:textId="77777777" w:rsidR="00152E3E" w:rsidRDefault="00152E3E" w:rsidP="00FE021E">
            <w:pPr>
              <w:rPr>
                <w:szCs w:val="20"/>
              </w:rPr>
            </w:pPr>
          </w:p>
        </w:tc>
      </w:tr>
    </w:tbl>
    <w:p w14:paraId="3CC87F4F" w14:textId="77777777" w:rsidR="00152E3E" w:rsidRDefault="00152E3E" w:rsidP="00152E3E">
      <w:pPr>
        <w:pStyle w:val="LISPSAMPLE"/>
        <w:rPr>
          <w:b/>
        </w:rPr>
      </w:pPr>
      <w:r>
        <w:t>Example:</w:t>
      </w:r>
    </w:p>
    <w:p w14:paraId="72C8BB42" w14:textId="77777777" w:rsidR="00152E3E" w:rsidRDefault="00152E3E" w:rsidP="00152E3E">
      <w:pPr>
        <w:pStyle w:val="LISPSAMPLE"/>
      </w:pPr>
      <w:r>
        <w:t>(DEFUN chmode ()</w:t>
      </w:r>
      <w:r>
        <w:br/>
        <w:t xml:space="preserve">  (COND</w:t>
      </w:r>
      <w:r>
        <w:br/>
        <w:t xml:space="preserve">    ((NOT $mold) nil)</w:t>
      </w:r>
      <w:r>
        <w:br/>
        <w:t xml:space="preserve">    ((= $mold 0) (WRITE (STRCAT (NTXT) "(END OF MEASURE SECTION)")))</w:t>
      </w:r>
      <w:r>
        <w:br/>
        <w:t xml:space="preserve">    ((= $mold 1) (WRITE (STRCAT (NTXT) "(END OF DRILLING SECTION)")))</w:t>
      </w:r>
      <w:r>
        <w:br/>
        <w:t xml:space="preserve">    ((= $mold 2) (WRITE (STRCAT (NTXT) "(END OF MARKING SECTION)")))</w:t>
      </w:r>
      <w:r>
        <w:br/>
        <w:t xml:space="preserve">    ((= $mold 3) (WRITE (STRCAT (NTXT) "(END OF PRE-PIERCING SECTION)")))</w:t>
      </w:r>
      <w:r>
        <w:br/>
        <w:t xml:space="preserve">    ((= $mold 4) (WRITE (STRCAT (NTXT) "(END OF CUTTING SECTION)")))</w:t>
      </w:r>
      <w:r>
        <w:br/>
        <w:t xml:space="preserve">    ((= $mold 5) (WRITE (STRCAT (NTXT) "(END OF INKJET MARKING SECTION)")))</w:t>
      </w:r>
      <w:r>
        <w:br/>
        <w:t xml:space="preserve">    ((= $mold 6) (WRITE (STRCAT (NTXT) "(END OF SPECIAL MARKING SECTION)")))</w:t>
      </w:r>
      <w:r>
        <w:br/>
        <w:t xml:space="preserve">  )</w:t>
      </w:r>
      <w:r>
        <w:br/>
        <w:t xml:space="preserve">  (COND</w:t>
      </w:r>
      <w:r>
        <w:br/>
        <w:t xml:space="preserve">    ((= $mode 0) (WRITE (STRCAT (NTXT) "(START OF MEASURE SECTION)")))</w:t>
      </w:r>
      <w:r>
        <w:br/>
        <w:t xml:space="preserve">    ((= $mode 1) (WRITE (STRCAT (NTXT) "(START OF DRILLING SECTION)")))</w:t>
      </w:r>
      <w:r>
        <w:br/>
        <w:t xml:space="preserve">    ((= $mode 2) (WRITE (STRCAT (NTXT) "(START OF MARKING SECTION)")))</w:t>
      </w:r>
      <w:r>
        <w:br/>
        <w:t xml:space="preserve">    ((= $mode 3) (WRITE (STRCAT (NTXT) "(START OF PRE-PIERCING SECTION)")))</w:t>
      </w:r>
      <w:r>
        <w:br/>
        <w:t xml:space="preserve">    ((= $mode 4) (WRITE (STRCAT (NTXT) "(START OF CUTTING SECTION)")))</w:t>
      </w:r>
      <w:r>
        <w:br/>
        <w:t xml:space="preserve">    ((= $mode 5) (WRITE (STRCAT (NTXT) "(START OF INKJET MARKING SECTION)")))</w:t>
      </w:r>
      <w:r>
        <w:br/>
        <w:t xml:space="preserve">    ((= $mode 6) (WRITE (STRCAT (NTXT) "(START OF SPECIAL MARKING SECTION)")))</w:t>
      </w:r>
      <w:r>
        <w:br/>
        <w:t xml:space="preserve">  )</w:t>
      </w:r>
      <w:r>
        <w:br/>
        <w:t>)</w:t>
      </w:r>
    </w:p>
    <w:p w14:paraId="19C4D0B5" w14:textId="77777777" w:rsidR="00152E3E" w:rsidRDefault="00152E3E" w:rsidP="00152E3E">
      <w:r>
        <w:t>The variables $mold and $mode remains unchanged. This means that the value can be used by other functions.</w:t>
      </w:r>
    </w:p>
    <w:p w14:paraId="5399167B" w14:textId="77777777" w:rsidR="00152E3E" w:rsidRDefault="00152E3E" w:rsidP="00152E3E"/>
    <w:p w14:paraId="1F8B6B58" w14:textId="6DF20C9E" w:rsidR="00152E3E" w:rsidRDefault="00152E3E" w:rsidP="00152E3E">
      <w:hyperlink w:anchor="_List_of_postprocessor" w:history="1">
        <w:r w:rsidRPr="00FC753A">
          <w:rPr>
            <w:rStyle w:val="Hyperlnk"/>
            <w:bdr w:val="none" w:sz="0" w:space="0" w:color="auto"/>
          </w:rPr>
          <w:t>List of postprocessor functions</w:t>
        </w:r>
      </w:hyperlink>
    </w:p>
    <w:bookmarkStart w:id="17" w:name="_RAPID_1"/>
    <w:bookmarkEnd w:id="17"/>
    <w:p w14:paraId="0442D18B" w14:textId="5FF5AE2E" w:rsidR="001D4954" w:rsidRDefault="001D4954" w:rsidP="001D4954">
      <w:pPr>
        <w:pStyle w:val="Rubrik2"/>
      </w:pPr>
      <w:r>
        <w:fldChar w:fldCharType="begin"/>
      </w:r>
      <w:r w:rsidR="00943BDF">
        <w:instrText>HYPERLINK  \l "_RAPID_1"</w:instrText>
      </w:r>
      <w:r>
        <w:fldChar w:fldCharType="separate"/>
      </w:r>
      <w:r w:rsidRPr="00323F90">
        <w:rPr>
          <w:rStyle w:val="Hyperlnk"/>
          <w:bdr w:val="none" w:sz="0" w:space="0" w:color="auto"/>
        </w:rPr>
        <w:t>RAPID</w:t>
      </w:r>
      <w:r>
        <w:fldChar w:fldCharType="end"/>
      </w:r>
    </w:p>
    <w:p w14:paraId="126D6E15" w14:textId="77777777" w:rsidR="001D4954" w:rsidRDefault="001D4954" w:rsidP="001D4954">
      <w:r>
        <w:t>The rapid function is always activated to move the jet between different positions in non-cutting mode.</w:t>
      </w:r>
    </w:p>
    <w:p w14:paraId="4F7205B3" w14:textId="55C3A28F" w:rsidR="00CB1439" w:rsidRDefault="00CB1439" w:rsidP="00CB1439">
      <w:r>
        <w:t>To save production time you can do the rotation of the 5-X head and the rotation unit inside the RAPID function.</w:t>
      </w:r>
    </w:p>
    <w:p w14:paraId="12D5F0DA" w14:textId="5E7E5774" w:rsidR="00CB1439" w:rsidRDefault="00CB1439" w:rsidP="00CB1439">
      <w:r>
        <w:t xml:space="preserve">If you do that you must specify the variable </w:t>
      </w:r>
      <w:r>
        <w:rPr>
          <w:noProof/>
        </w:rPr>
        <w:t>*TiltOnRapid* to T else the simulation will not be correct.</w:t>
      </w:r>
    </w:p>
    <w:p w14:paraId="3485A620" w14:textId="77777777" w:rsidR="00CB1439" w:rsidRDefault="00CB1439" w:rsidP="00CB1439">
      <w:pPr>
        <w:pStyle w:val="LISPSAMPLE"/>
      </w:pPr>
      <w:r>
        <w:t xml:space="preserve">(SETQ </w:t>
      </w:r>
      <w:r>
        <w:rPr>
          <w:noProof/>
        </w:rPr>
        <w:t>*TiltOnRapid* T)</w:t>
      </w:r>
    </w:p>
    <w:p w14:paraId="1234E8DC" w14:textId="77777777" w:rsidR="00CB1439" w:rsidRDefault="00CB1439" w:rsidP="001D4954"/>
    <w:tbl>
      <w:tblPr>
        <w:tblStyle w:val="Tabellrutnt"/>
        <w:tblW w:w="0" w:type="auto"/>
        <w:tblLook w:val="04A0" w:firstRow="1" w:lastRow="0" w:firstColumn="1" w:lastColumn="0" w:noHBand="0" w:noVBand="1"/>
      </w:tblPr>
      <w:tblGrid>
        <w:gridCol w:w="1418"/>
        <w:gridCol w:w="762"/>
        <w:gridCol w:w="7957"/>
      </w:tblGrid>
      <w:tr w:rsidR="001D4954" w14:paraId="47939709"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4D208" w14:textId="77777777" w:rsidR="001D4954" w:rsidRPr="00C54808" w:rsidRDefault="001D4954" w:rsidP="00457AC5">
            <w:pPr>
              <w:rPr>
                <w:sz w:val="20"/>
                <w:szCs w:val="20"/>
              </w:rPr>
            </w:pPr>
            <w:r>
              <w:rPr>
                <w:sz w:val="20"/>
                <w:szCs w:val="20"/>
              </w:rPr>
              <w:t>$ab</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E9A2B70" w14:textId="77777777" w:rsidR="001D4954" w:rsidRPr="00C54808" w:rsidRDefault="001D4954" w:rsidP="00457AC5">
            <w:pPr>
              <w:jc w:val="center"/>
              <w:rPr>
                <w:sz w:val="20"/>
                <w:szCs w:val="20"/>
              </w:rPr>
            </w:pPr>
            <w:r>
              <w:rPr>
                <w:sz w:val="20"/>
                <w:szCs w:val="20"/>
              </w:rPr>
              <w:t>Bool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139D0" w14:textId="77777777" w:rsidR="001D4954" w:rsidRPr="00C54808" w:rsidRDefault="001D4954" w:rsidP="00457AC5">
            <w:pPr>
              <w:rPr>
                <w:sz w:val="20"/>
                <w:szCs w:val="20"/>
              </w:rPr>
            </w:pPr>
            <w:r>
              <w:rPr>
                <w:sz w:val="20"/>
                <w:szCs w:val="20"/>
              </w:rPr>
              <w:t>T if the movement have any A or B information else the variable is nil.</w:t>
            </w:r>
          </w:p>
        </w:tc>
      </w:tr>
      <w:tr w:rsidR="001D4954" w:rsidRPr="00F16899" w14:paraId="6FC1D79E"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61023" w14:textId="77777777" w:rsidR="001D4954" w:rsidRPr="00F16899" w:rsidRDefault="001D4954" w:rsidP="00457AC5">
            <w:pPr>
              <w:rPr>
                <w:sz w:val="20"/>
                <w:szCs w:val="18"/>
              </w:rPr>
            </w:pPr>
            <w:r w:rsidRPr="00F16899">
              <w:rPr>
                <w:sz w:val="20"/>
                <w:szCs w:val="18"/>
              </w:rPr>
              <w:t>$a</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D75B65A" w14:textId="77777777" w:rsidR="001D4954" w:rsidRPr="00F16899" w:rsidRDefault="001D4954" w:rsidP="00457AC5">
            <w:pPr>
              <w:jc w:val="center"/>
              <w:rPr>
                <w:sz w:val="20"/>
                <w:szCs w:val="18"/>
              </w:rPr>
            </w:pPr>
            <w:r w:rsidRPr="00F16899">
              <w:rPr>
                <w:sz w:val="20"/>
                <w:szCs w:val="18"/>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177E9" w14:textId="77777777" w:rsidR="001D4954" w:rsidRPr="00F16899" w:rsidRDefault="001D4954" w:rsidP="00457AC5">
            <w:pPr>
              <w:rPr>
                <w:sz w:val="20"/>
                <w:szCs w:val="18"/>
              </w:rPr>
            </w:pPr>
            <w:r>
              <w:rPr>
                <w:sz w:val="20"/>
                <w:szCs w:val="18"/>
              </w:rPr>
              <w:t xml:space="preserve">The angle in radians of the major axis. </w:t>
            </w:r>
            <w:r w:rsidRPr="00354E8A">
              <w:rPr>
                <w:sz w:val="20"/>
                <w:szCs w:val="20"/>
              </w:rPr>
              <w:t>If no 5</w:t>
            </w:r>
            <w:r>
              <w:rPr>
                <w:sz w:val="20"/>
                <w:szCs w:val="20"/>
              </w:rPr>
              <w:t>-</w:t>
            </w:r>
            <w:r w:rsidRPr="00354E8A">
              <w:rPr>
                <w:sz w:val="20"/>
                <w:szCs w:val="20"/>
              </w:rPr>
              <w:t>axis equipment are in use this variable is always 0</w:t>
            </w:r>
          </w:p>
        </w:tc>
      </w:tr>
      <w:tr w:rsidR="001D4954" w14:paraId="4F50EA47"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9CE84" w14:textId="77777777" w:rsidR="001D4954" w:rsidRPr="00C54808" w:rsidRDefault="001D4954" w:rsidP="00457AC5">
            <w:pPr>
              <w:rPr>
                <w:szCs w:val="20"/>
              </w:rPr>
            </w:pPr>
            <w:r w:rsidRPr="00354E8A">
              <w:rPr>
                <w:sz w:val="20"/>
                <w:szCs w:val="20"/>
              </w:rPr>
              <w:t>$b</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DF4A38D" w14:textId="77777777" w:rsidR="001D4954" w:rsidRPr="00C54808" w:rsidRDefault="001D4954" w:rsidP="00457AC5">
            <w:pPr>
              <w:jc w:val="center"/>
              <w:rPr>
                <w:szCs w:val="20"/>
              </w:rPr>
            </w:pPr>
            <w:r w:rsidRPr="00354E8A">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32CF8" w14:textId="77777777" w:rsidR="001D4954" w:rsidRPr="00C54808" w:rsidRDefault="001D4954" w:rsidP="00457AC5">
            <w:pPr>
              <w:rPr>
                <w:szCs w:val="20"/>
              </w:rPr>
            </w:pPr>
            <w:r w:rsidRPr="00354E8A">
              <w:rPr>
                <w:sz w:val="20"/>
                <w:szCs w:val="20"/>
              </w:rPr>
              <w:t>The angle in radians of the minor axis. If no 5</w:t>
            </w:r>
            <w:r>
              <w:rPr>
                <w:sz w:val="20"/>
                <w:szCs w:val="20"/>
              </w:rPr>
              <w:t>-</w:t>
            </w:r>
            <w:r w:rsidRPr="00354E8A">
              <w:rPr>
                <w:sz w:val="20"/>
                <w:szCs w:val="20"/>
              </w:rPr>
              <w:t>axis equipment are in use this variable is always 0</w:t>
            </w:r>
          </w:p>
        </w:tc>
      </w:tr>
      <w:tr w:rsidR="001D4954" w14:paraId="5A3B482E"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88ADE" w14:textId="77777777" w:rsidR="001D4954" w:rsidRPr="00354E8A" w:rsidRDefault="001D4954" w:rsidP="00457AC5">
            <w:pPr>
              <w:rPr>
                <w:szCs w:val="20"/>
              </w:rPr>
            </w:pPr>
            <w:r w:rsidRPr="00C54808">
              <w:rPr>
                <w:sz w:val="20"/>
                <w:szCs w:val="20"/>
              </w:rPr>
              <w:t>$c</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A346821" w14:textId="77777777" w:rsidR="001D4954" w:rsidRPr="00354E8A" w:rsidRDefault="001D4954" w:rsidP="00457AC5">
            <w:pPr>
              <w:jc w:val="center"/>
              <w:rPr>
                <w:szCs w:val="20"/>
              </w:rPr>
            </w:pPr>
            <w:r w:rsidRPr="00C54808">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B68AC" w14:textId="77777777" w:rsidR="001D4954" w:rsidRPr="00354E8A" w:rsidRDefault="001D4954" w:rsidP="00457AC5">
            <w:pPr>
              <w:rPr>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r>
              <w:rPr>
                <w:sz w:val="20"/>
                <w:szCs w:val="20"/>
              </w:rPr>
              <w:t xml:space="preserve">. This value should only be used if the variable </w:t>
            </w:r>
            <w:r w:rsidRPr="00F16899">
              <w:rPr>
                <w:sz w:val="20"/>
                <w:szCs w:val="20"/>
              </w:rPr>
              <w:t>$uses6x</w:t>
            </w:r>
            <w:r>
              <w:rPr>
                <w:sz w:val="20"/>
                <w:szCs w:val="20"/>
              </w:rPr>
              <w:t xml:space="preserve"> is not nil.</w:t>
            </w:r>
          </w:p>
        </w:tc>
      </w:tr>
      <w:tr w:rsidR="001D4954" w14:paraId="1224F62A"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CE14E" w14:textId="77777777" w:rsidR="001D4954" w:rsidRPr="00676BF5" w:rsidRDefault="001D4954" w:rsidP="00457AC5">
            <w:pPr>
              <w:rPr>
                <w:sz w:val="20"/>
                <w:szCs w:val="20"/>
              </w:rPr>
            </w:pPr>
            <w:r w:rsidRPr="00676BF5">
              <w:rPr>
                <w:sz w:val="20"/>
                <w:szCs w:val="20"/>
              </w:rPr>
              <w:t>$fr</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6C49F3" w14:textId="77777777" w:rsidR="001D4954" w:rsidRPr="00676BF5" w:rsidRDefault="001D4954" w:rsidP="00457AC5">
            <w:pPr>
              <w:jc w:val="center"/>
              <w:rPr>
                <w:sz w:val="20"/>
                <w:szCs w:val="20"/>
              </w:rPr>
            </w:pPr>
            <w:r w:rsidRPr="00676BF5">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DB63C" w14:textId="77777777" w:rsidR="001D4954" w:rsidRPr="00676BF5" w:rsidRDefault="001D4954" w:rsidP="00457AC5">
            <w:pPr>
              <w:rPr>
                <w:sz w:val="20"/>
                <w:szCs w:val="20"/>
              </w:rPr>
            </w:pPr>
            <w:r w:rsidRPr="00676BF5">
              <w:rPr>
                <w:sz w:val="20"/>
                <w:szCs w:val="20"/>
              </w:rPr>
              <w:t>The velocity for the movement in mm/min</w:t>
            </w:r>
          </w:p>
        </w:tc>
      </w:tr>
      <w:tr w:rsidR="001D4954" w14:paraId="532532BC"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045EFC" w14:textId="77777777" w:rsidR="001D4954" w:rsidRPr="00FE4F60" w:rsidRDefault="001D4954" w:rsidP="00457AC5">
            <w:pPr>
              <w:rPr>
                <w:sz w:val="20"/>
                <w:szCs w:val="20"/>
              </w:rPr>
            </w:pPr>
            <w:r w:rsidRPr="00FE4F60">
              <w:rPr>
                <w:sz w:val="20"/>
                <w:szCs w:val="20"/>
              </w:rPr>
              <w:t>$reason</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5BCA617" w14:textId="77777777" w:rsidR="001D4954" w:rsidRPr="00FE4F60" w:rsidRDefault="001D4954" w:rsidP="00457AC5">
            <w:pPr>
              <w:jc w:val="center"/>
              <w:rPr>
                <w:sz w:val="20"/>
                <w:szCs w:val="20"/>
              </w:rPr>
            </w:pPr>
            <w:r w:rsidRPr="00FE4F60">
              <w:rPr>
                <w:sz w:val="20"/>
                <w:szCs w:val="20"/>
              </w:rPr>
              <w:t>Int</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6E7E14" w14:textId="5FF0BF1F" w:rsidR="005E637B" w:rsidRDefault="005E637B" w:rsidP="00457AC5">
            <w:pPr>
              <w:rPr>
                <w:sz w:val="20"/>
                <w:szCs w:val="20"/>
              </w:rPr>
            </w:pPr>
            <w:r>
              <w:rPr>
                <w:sz w:val="20"/>
                <w:szCs w:val="20"/>
              </w:rPr>
              <w:t>-1=Rapid to a startpoint in X and Y as a very first movement on 5X cutting</w:t>
            </w:r>
            <w:r w:rsidR="00550BAD">
              <w:rPr>
                <w:sz w:val="20"/>
                <w:szCs w:val="20"/>
              </w:rPr>
              <w:t xml:space="preserve"> to avoid collision.</w:t>
            </w:r>
            <w:r>
              <w:rPr>
                <w:sz w:val="20"/>
                <w:szCs w:val="20"/>
              </w:rPr>
              <w:t xml:space="preserve"> This point should be a movement in X and Y only.</w:t>
            </w:r>
          </w:p>
          <w:p w14:paraId="413C9134" w14:textId="18B36D22" w:rsidR="001D4954" w:rsidRPr="00FE4F60" w:rsidRDefault="001D4954" w:rsidP="00457AC5">
            <w:pPr>
              <w:rPr>
                <w:sz w:val="20"/>
                <w:szCs w:val="20"/>
              </w:rPr>
            </w:pPr>
            <w:r w:rsidRPr="00FE4F60">
              <w:rPr>
                <w:sz w:val="20"/>
                <w:szCs w:val="20"/>
              </w:rPr>
              <w:t>0=Normal rapid</w:t>
            </w:r>
            <w:r w:rsidR="001B4714">
              <w:rPr>
                <w:sz w:val="20"/>
                <w:szCs w:val="20"/>
              </w:rPr>
              <w:t xml:space="preserve"> No Z-coordinate should be used.</w:t>
            </w:r>
          </w:p>
          <w:p w14:paraId="4B9B515B" w14:textId="77777777" w:rsidR="001D4954" w:rsidRPr="00FE4F60" w:rsidRDefault="001D4954" w:rsidP="00457AC5">
            <w:pPr>
              <w:rPr>
                <w:sz w:val="20"/>
                <w:szCs w:val="20"/>
              </w:rPr>
            </w:pPr>
            <w:r w:rsidRPr="00FE4F60">
              <w:rPr>
                <w:sz w:val="20"/>
                <w:szCs w:val="20"/>
              </w:rPr>
              <w:t>1=Manual rapid inserted in a part (only between cuttings</w:t>
            </w:r>
            <w:r>
              <w:rPr>
                <w:sz w:val="20"/>
                <w:szCs w:val="20"/>
              </w:rPr>
              <w:t xml:space="preserve"> in 2D</w:t>
            </w:r>
            <w:r w:rsidRPr="00FE4F60">
              <w:rPr>
                <w:sz w:val="20"/>
                <w:szCs w:val="20"/>
              </w:rPr>
              <w:t>)</w:t>
            </w:r>
          </w:p>
          <w:p w14:paraId="208CE541" w14:textId="77777777" w:rsidR="001D4954" w:rsidRDefault="001D4954" w:rsidP="00457AC5">
            <w:pPr>
              <w:rPr>
                <w:sz w:val="20"/>
                <w:szCs w:val="20"/>
              </w:rPr>
            </w:pPr>
            <w:r w:rsidRPr="00FE4F60">
              <w:rPr>
                <w:sz w:val="20"/>
                <w:szCs w:val="20"/>
              </w:rPr>
              <w:t>2=Manual rapid inserted in the order command between the parts (only between cuttings)</w:t>
            </w:r>
          </w:p>
          <w:p w14:paraId="5843B63E" w14:textId="77777777" w:rsidR="001D4954" w:rsidRDefault="001D4954" w:rsidP="00457AC5">
            <w:pPr>
              <w:rPr>
                <w:sz w:val="20"/>
                <w:szCs w:val="20"/>
              </w:rPr>
            </w:pPr>
            <w:r>
              <w:rPr>
                <w:sz w:val="20"/>
                <w:szCs w:val="20"/>
              </w:rPr>
              <w:t>3=This is a movement to a sensor position. For example, to take the height before drilling or special marking.</w:t>
            </w:r>
          </w:p>
          <w:p w14:paraId="38B35B3D" w14:textId="77777777" w:rsidR="001D4954" w:rsidRDefault="001D4954" w:rsidP="00457AC5">
            <w:pPr>
              <w:rPr>
                <w:sz w:val="20"/>
                <w:szCs w:val="20"/>
              </w:rPr>
            </w:pPr>
            <w:r>
              <w:rPr>
                <w:sz w:val="20"/>
                <w:szCs w:val="20"/>
              </w:rPr>
              <w:t>4=Rapid inside a 3D-5X part (from R2016.3.1080) Note! It is important that the movements are interpolated. If G00 does not interpolate then use G01 at a high speed.</w:t>
            </w:r>
          </w:p>
          <w:p w14:paraId="53C01085" w14:textId="77777777" w:rsidR="001D4954" w:rsidRDefault="001D4954" w:rsidP="00457AC5">
            <w:pPr>
              <w:rPr>
                <w:sz w:val="20"/>
                <w:szCs w:val="20"/>
              </w:rPr>
            </w:pPr>
            <w:r>
              <w:rPr>
                <w:sz w:val="20"/>
                <w:szCs w:val="20"/>
              </w:rPr>
              <w:t>5=Rapid inside a 3D-5X part, this is the last movement of the rapid, before piercing.</w:t>
            </w:r>
          </w:p>
          <w:p w14:paraId="0A46A499" w14:textId="07D09E92" w:rsidR="001D4954" w:rsidRPr="00FE4F60" w:rsidRDefault="001D4954" w:rsidP="00457AC5">
            <w:pPr>
              <w:rPr>
                <w:sz w:val="20"/>
                <w:szCs w:val="20"/>
              </w:rPr>
            </w:pPr>
            <w:r>
              <w:rPr>
                <w:sz w:val="20"/>
                <w:szCs w:val="20"/>
              </w:rPr>
              <w:lastRenderedPageBreak/>
              <w:t>6=Rapid to the Stop point generated in 3D-5X</w:t>
            </w:r>
            <w:r w:rsidR="001B4714">
              <w:rPr>
                <w:sz w:val="20"/>
                <w:szCs w:val="20"/>
              </w:rPr>
              <w:t>.</w:t>
            </w:r>
            <w:r w:rsidR="001B4714">
              <w:rPr>
                <w:sz w:val="20"/>
                <w:szCs w:val="20"/>
              </w:rPr>
              <w:br/>
            </w:r>
            <w:r w:rsidR="001B4714" w:rsidRPr="001B4714">
              <w:rPr>
                <w:b/>
                <w:bCs/>
                <w:sz w:val="20"/>
                <w:szCs w:val="20"/>
              </w:rPr>
              <w:t>Note! Only $reason 4, 5 or 6 should have Z-value.</w:t>
            </w:r>
          </w:p>
        </w:tc>
      </w:tr>
      <w:tr w:rsidR="001D4954" w:rsidRPr="00442B92" w14:paraId="3DF39481"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83621" w14:textId="77777777" w:rsidR="001D4954" w:rsidRPr="00442B92" w:rsidRDefault="001D4954" w:rsidP="00457AC5">
            <w:pPr>
              <w:rPr>
                <w:sz w:val="20"/>
                <w:szCs w:val="20"/>
              </w:rPr>
            </w:pPr>
            <w:r w:rsidRPr="00442B92">
              <w:rPr>
                <w:sz w:val="20"/>
                <w:szCs w:val="20"/>
              </w:rPr>
              <w:lastRenderedPageBreak/>
              <w:t>$starttan</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CE1760B" w14:textId="77777777" w:rsidR="001D4954" w:rsidRPr="00442B92" w:rsidRDefault="001D4954" w:rsidP="00457AC5">
            <w:pPr>
              <w:jc w:val="center"/>
              <w:rPr>
                <w:sz w:val="20"/>
                <w:szCs w:val="20"/>
              </w:rPr>
            </w:pPr>
            <w:r w:rsidRPr="00442B92">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A469C" w14:textId="77777777" w:rsidR="001D4954" w:rsidRPr="00442B92" w:rsidRDefault="001D4954" w:rsidP="00457AC5">
            <w:pPr>
              <w:rPr>
                <w:sz w:val="20"/>
                <w:szCs w:val="20"/>
              </w:rPr>
            </w:pPr>
            <w:r w:rsidRPr="00442B92">
              <w:rPr>
                <w:sz w:val="20"/>
                <w:szCs w:val="20"/>
              </w:rPr>
              <w:t>Angle of the first cutting direction on the geometry. Note this value is in radians.</w:t>
            </w:r>
            <w:r>
              <w:rPr>
                <w:sz w:val="20"/>
                <w:szCs w:val="20"/>
              </w:rPr>
              <w:t xml:space="preserve"> This variable is also available in the PIERCING and MARKON functions.</w:t>
            </w:r>
          </w:p>
        </w:tc>
      </w:tr>
      <w:tr w:rsidR="001D4954" w14:paraId="6D2CF71F"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4FDCB" w14:textId="77777777" w:rsidR="001D4954" w:rsidRDefault="001D4954" w:rsidP="00457AC5">
            <w:pPr>
              <w:rPr>
                <w:sz w:val="20"/>
                <w:szCs w:val="20"/>
              </w:rPr>
            </w:pPr>
            <w:r>
              <w:rPr>
                <w:sz w:val="20"/>
                <w:szCs w:val="20"/>
              </w:rPr>
              <w:t>$x</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D921ED" w14:textId="77777777" w:rsidR="001D4954" w:rsidRDefault="001D4954" w:rsidP="00457AC5">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73804" w14:textId="77777777" w:rsidR="001D4954" w:rsidRDefault="001D4954" w:rsidP="00457AC5">
            <w:pPr>
              <w:rPr>
                <w:sz w:val="20"/>
                <w:szCs w:val="20"/>
              </w:rPr>
            </w:pPr>
            <w:r>
              <w:rPr>
                <w:sz w:val="20"/>
                <w:szCs w:val="20"/>
              </w:rPr>
              <w:t>The X-coordinate.</w:t>
            </w:r>
          </w:p>
        </w:tc>
      </w:tr>
      <w:tr w:rsidR="001D4954" w14:paraId="7266E48D"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16242" w14:textId="77777777" w:rsidR="001D4954" w:rsidRDefault="001D4954" w:rsidP="00457AC5">
            <w:pPr>
              <w:rPr>
                <w:sz w:val="20"/>
                <w:szCs w:val="20"/>
              </w:rPr>
            </w:pPr>
            <w:r>
              <w:rPr>
                <w:sz w:val="20"/>
                <w:szCs w:val="20"/>
              </w:rPr>
              <w:t>$y</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2F383E0" w14:textId="77777777" w:rsidR="001D4954" w:rsidRDefault="001D4954" w:rsidP="00457AC5">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6F2A2" w14:textId="77777777" w:rsidR="001D4954" w:rsidRDefault="001D4954" w:rsidP="00457AC5">
            <w:pPr>
              <w:rPr>
                <w:sz w:val="20"/>
                <w:szCs w:val="20"/>
              </w:rPr>
            </w:pPr>
            <w:r>
              <w:rPr>
                <w:sz w:val="20"/>
                <w:szCs w:val="20"/>
              </w:rPr>
              <w:t>The Y-coordinate.</w:t>
            </w:r>
          </w:p>
        </w:tc>
      </w:tr>
      <w:tr w:rsidR="001D4954" w14:paraId="02DE5326"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ADBCC" w14:textId="77777777" w:rsidR="001D4954" w:rsidRPr="00C120C9" w:rsidRDefault="001D4954" w:rsidP="00457AC5">
            <w:pPr>
              <w:rPr>
                <w:sz w:val="20"/>
                <w:szCs w:val="20"/>
              </w:rPr>
            </w:pPr>
            <w:r>
              <w:rPr>
                <w:sz w:val="20"/>
                <w:szCs w:val="20"/>
              </w:rPr>
              <w:t>$z</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8AF1492" w14:textId="77777777" w:rsidR="001D4954" w:rsidRPr="00C120C9" w:rsidRDefault="001D4954" w:rsidP="00457AC5">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B217F" w14:textId="77777777" w:rsidR="001D4954" w:rsidRDefault="001D4954" w:rsidP="00457AC5">
            <w:pPr>
              <w:rPr>
                <w:sz w:val="20"/>
                <w:szCs w:val="20"/>
              </w:rPr>
            </w:pPr>
            <w:r>
              <w:rPr>
                <w:sz w:val="20"/>
                <w:szCs w:val="20"/>
              </w:rPr>
              <w:t>The z-value for the tool refer to table, thickness or highest position. This can be set in the machine setting.</w:t>
            </w:r>
          </w:p>
          <w:p w14:paraId="1FB521CC" w14:textId="3F8FB99D" w:rsidR="001B4714" w:rsidRPr="001B4714" w:rsidRDefault="001B4714" w:rsidP="00457AC5">
            <w:pPr>
              <w:rPr>
                <w:b/>
                <w:bCs/>
                <w:sz w:val="20"/>
                <w:szCs w:val="20"/>
              </w:rPr>
            </w:pPr>
            <w:r w:rsidRPr="001B4714">
              <w:rPr>
                <w:b/>
                <w:bCs/>
                <w:sz w:val="20"/>
                <w:szCs w:val="20"/>
              </w:rPr>
              <w:t>Note! Only $reason 4, 5 or 6 should have Z-value</w:t>
            </w:r>
            <w:r>
              <w:rPr>
                <w:b/>
                <w:bCs/>
                <w:sz w:val="20"/>
                <w:szCs w:val="20"/>
              </w:rPr>
              <w:t>.</w:t>
            </w:r>
          </w:p>
        </w:tc>
      </w:tr>
      <w:tr w:rsidR="001D4954" w:rsidRPr="00F54F01" w14:paraId="4E9F6A01" w14:textId="77777777" w:rsidTr="00457AC5">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88996" w14:textId="77777777" w:rsidR="001D4954" w:rsidRPr="00F54F01" w:rsidRDefault="001D4954" w:rsidP="00457AC5">
            <w:pPr>
              <w:rPr>
                <w:sz w:val="20"/>
                <w:szCs w:val="18"/>
              </w:rPr>
            </w:pPr>
            <w:r w:rsidRPr="00F54F01">
              <w:rPr>
                <w:sz w:val="20"/>
                <w:szCs w:val="18"/>
              </w:rPr>
              <w:t>$uses6x</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C32FC7C" w14:textId="77777777" w:rsidR="001D4954" w:rsidRPr="00F54F01" w:rsidRDefault="001D4954" w:rsidP="00457AC5">
            <w:pPr>
              <w:jc w:val="center"/>
              <w:rPr>
                <w:sz w:val="20"/>
                <w:szCs w:val="18"/>
              </w:rPr>
            </w:pPr>
            <w:r w:rsidRPr="00F54F01">
              <w:rPr>
                <w:sz w:val="20"/>
                <w:szCs w:val="18"/>
              </w:rPr>
              <w:t>Bool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D0C58" w14:textId="77777777" w:rsidR="001D4954" w:rsidRPr="00F54F01" w:rsidRDefault="001D4954" w:rsidP="00457AC5">
            <w:pPr>
              <w:rPr>
                <w:sz w:val="20"/>
                <w:szCs w:val="18"/>
              </w:rPr>
            </w:pPr>
            <w:r w:rsidRPr="00F54F01">
              <w:rPr>
                <w:sz w:val="20"/>
                <w:szCs w:val="18"/>
              </w:rPr>
              <w:t>This variable is T if a rotation axis should be used</w:t>
            </w:r>
            <w:r>
              <w:rPr>
                <w:sz w:val="20"/>
                <w:szCs w:val="18"/>
              </w:rPr>
              <w:t>.</w:t>
            </w:r>
          </w:p>
        </w:tc>
      </w:tr>
    </w:tbl>
    <w:p w14:paraId="54B280A1" w14:textId="77777777" w:rsidR="001D4954" w:rsidRDefault="001D4954" w:rsidP="001D4954">
      <w:pPr>
        <w:rPr>
          <w:b/>
        </w:rPr>
      </w:pPr>
      <w:r>
        <w:t>Example:</w:t>
      </w:r>
    </w:p>
    <w:p w14:paraId="42B8D9F3" w14:textId="77777777" w:rsidR="00CB1439" w:rsidRDefault="00CB1439" w:rsidP="001D4954">
      <w:pPr>
        <w:pStyle w:val="LISPSAMPLE"/>
      </w:pPr>
    </w:p>
    <w:p w14:paraId="5A54C0B0" w14:textId="77777777" w:rsidR="00CB1439" w:rsidRDefault="00CB1439" w:rsidP="00CB1439">
      <w:pPr>
        <w:pStyle w:val="LISPSAMPLE"/>
      </w:pPr>
      <w:r>
        <w:t xml:space="preserve">(SETQ </w:t>
      </w:r>
      <w:r>
        <w:rPr>
          <w:noProof/>
        </w:rPr>
        <w:t>*TiltOnRapid* T)</w:t>
      </w:r>
    </w:p>
    <w:p w14:paraId="7980B961" w14:textId="77777777" w:rsidR="00CB1439" w:rsidRDefault="00CB1439" w:rsidP="001D4954">
      <w:pPr>
        <w:pStyle w:val="LISPSAMPLE"/>
      </w:pPr>
    </w:p>
    <w:p w14:paraId="5EFD7947" w14:textId="2E3BAF17" w:rsidR="001D4954" w:rsidRPr="0077421B" w:rsidRDefault="001D4954" w:rsidP="001D4954">
      <w:pPr>
        <w:pStyle w:val="LISPSAMPLE"/>
      </w:pPr>
      <w:r w:rsidRPr="0077421B">
        <w:t>(DEFUN rapid (/ zstr bevstr rotstr)</w:t>
      </w:r>
    </w:p>
    <w:p w14:paraId="1D9A08D6" w14:textId="32B8982B" w:rsidR="001D4954" w:rsidRDefault="001D4954" w:rsidP="001D4954">
      <w:pPr>
        <w:pStyle w:val="LISPSAMPLE"/>
      </w:pPr>
      <w:r w:rsidRPr="0077421B">
        <w:t xml:space="preserve">  </w:t>
      </w:r>
      <w:r>
        <w:t>(SETQ zstr (IF (MEMBER $reason (LIST 4 5 6)</w:t>
      </w:r>
      <w:r w:rsidR="00890AB3">
        <w:t>)</w:t>
      </w:r>
      <w:r>
        <w:t xml:space="preserve"> (STRCAT " Z" (RTS $z)) ""))</w:t>
      </w:r>
    </w:p>
    <w:p w14:paraId="3D227C00" w14:textId="77777777" w:rsidR="001D4954" w:rsidRDefault="001D4954" w:rsidP="001D4954">
      <w:pPr>
        <w:pStyle w:val="LISPSAMPLE"/>
      </w:pPr>
      <w:r>
        <w:t xml:space="preserve">  (SETQ bevstr (IF $ab (STRCAT " A" (ATS $a) " B" (ATS $b)) ""))</w:t>
      </w:r>
    </w:p>
    <w:p w14:paraId="6EFBD25B" w14:textId="77777777" w:rsidR="001D4954" w:rsidRDefault="001D4954" w:rsidP="001D4954">
      <w:pPr>
        <w:pStyle w:val="LISPSAMPLE"/>
      </w:pPr>
      <w:r>
        <w:t xml:space="preserve">  (SETQ rotstr (IF $uses6x (STRCAT " C" (ANGTOS $c 3 nil)) ""))</w:t>
      </w:r>
    </w:p>
    <w:p w14:paraId="4DC1DC67" w14:textId="24564403" w:rsidR="001D4954" w:rsidRDefault="001D4954" w:rsidP="001D4954">
      <w:pPr>
        <w:pStyle w:val="LISPSAMPLE"/>
      </w:pPr>
      <w:r>
        <w:t xml:space="preserve">  (WRITE (STRCAT (NTXT) "G00 X" (RTS $x) " Y" (RTS $y) zstr bevstr rotstr))</w:t>
      </w:r>
    </w:p>
    <w:p w14:paraId="21313243" w14:textId="77777777" w:rsidR="001D4954" w:rsidRDefault="001D4954" w:rsidP="001D4954">
      <w:pPr>
        <w:pStyle w:val="LISPSAMPLE"/>
      </w:pPr>
      <w:r>
        <w:t xml:space="preserve">  (SETQ skiptilt T)</w:t>
      </w:r>
    </w:p>
    <w:p w14:paraId="7761FBD2" w14:textId="77777777" w:rsidR="001D4954" w:rsidRDefault="001D4954" w:rsidP="001D4954">
      <w:pPr>
        <w:pStyle w:val="LISPSAMPLE"/>
      </w:pPr>
      <w:r>
        <w:t>)</w:t>
      </w:r>
    </w:p>
    <w:p w14:paraId="67384DDA" w14:textId="6DEB73B7" w:rsidR="001D4954" w:rsidRDefault="001D4954" w:rsidP="001D4954">
      <w:hyperlink w:anchor="_List_of_postprocessor" w:history="1">
        <w:r w:rsidRPr="00FC753A">
          <w:rPr>
            <w:rStyle w:val="Hyperlnk"/>
            <w:bdr w:val="none" w:sz="0" w:space="0" w:color="auto"/>
          </w:rPr>
          <w:t>List of postprocessor functions</w:t>
        </w:r>
      </w:hyperlink>
    </w:p>
    <w:bookmarkStart w:id="18" w:name="_TILT_1"/>
    <w:bookmarkEnd w:id="18"/>
    <w:p w14:paraId="23A7BF42" w14:textId="66552152" w:rsidR="00890AB3" w:rsidRDefault="00890AB3" w:rsidP="00890AB3">
      <w:pPr>
        <w:pStyle w:val="Rubrik2"/>
      </w:pPr>
      <w:r>
        <w:fldChar w:fldCharType="begin"/>
      </w:r>
      <w:r w:rsidR="00943BDF">
        <w:instrText>HYPERLINK  \l "_TILT_1"</w:instrText>
      </w:r>
      <w:r>
        <w:fldChar w:fldCharType="separate"/>
      </w:r>
      <w:bookmarkStart w:id="19" w:name="_Toc359406402"/>
      <w:r w:rsidRPr="00354E8A">
        <w:rPr>
          <w:rStyle w:val="Hyperlnk"/>
          <w:bdr w:val="none" w:sz="0" w:space="0" w:color="auto"/>
        </w:rPr>
        <w:t>TILT</w:t>
      </w:r>
      <w:bookmarkEnd w:id="19"/>
      <w:r>
        <w:fldChar w:fldCharType="end"/>
      </w:r>
    </w:p>
    <w:p w14:paraId="2D074F6C" w14:textId="1E151DC1" w:rsidR="00D90605" w:rsidRDefault="00890AB3" w:rsidP="00890AB3">
      <w:r>
        <w:t xml:space="preserve">This function is called if you </w:t>
      </w:r>
      <w:r w:rsidR="00604CD9">
        <w:t xml:space="preserve">are </w:t>
      </w:r>
      <w:r>
        <w:t>using a 5-axis kinematic or a rotation unit</w:t>
      </w:r>
      <w:r w:rsidR="00604CD9">
        <w:t>. The function will rotate the 5-X kinematic or/and the rotation.</w:t>
      </w:r>
      <w:r w:rsidR="00D90605">
        <w:t xml:space="preserve"> It </w:t>
      </w:r>
      <w:r w:rsidR="00604CD9">
        <w:t xml:space="preserve">should </w:t>
      </w:r>
      <w:r w:rsidR="00D90605">
        <w:t xml:space="preserve">always </w:t>
      </w:r>
      <w:r w:rsidR="00604CD9">
        <w:t xml:space="preserve">be </w:t>
      </w:r>
      <w:r w:rsidR="00D90605">
        <w:t>done in rapid mode.</w:t>
      </w:r>
    </w:p>
    <w:p w14:paraId="0311C9E8" w14:textId="629AE580" w:rsidR="00604CD9" w:rsidRPr="00604CD9" w:rsidRDefault="00604CD9" w:rsidP="00890AB3">
      <w:pPr>
        <w:rPr>
          <w:b/>
          <w:bCs/>
        </w:rPr>
      </w:pPr>
      <w:r w:rsidRPr="00604CD9">
        <w:rPr>
          <w:b/>
          <w:bCs/>
        </w:rPr>
        <w:t>Note!</w:t>
      </w:r>
    </w:p>
    <w:p w14:paraId="5A397DA7" w14:textId="526D324A" w:rsidR="00604CD9" w:rsidRDefault="00604CD9" w:rsidP="00890AB3">
      <w:r>
        <w:t>It is also possible to do this rotation in the RAPID function.</w:t>
      </w:r>
      <w:r w:rsidR="00CB1439">
        <w:t xml:space="preserve"> In that case you don’t need any TILT function.</w:t>
      </w:r>
    </w:p>
    <w:p w14:paraId="70348631" w14:textId="7BA25599" w:rsidR="00CB1439" w:rsidRDefault="00CB1439" w:rsidP="00890AB3">
      <w:r>
        <w:t xml:space="preserve">If you handle the TILT inside the RAPID function you must specify the variable </w:t>
      </w:r>
      <w:r>
        <w:rPr>
          <w:noProof/>
        </w:rPr>
        <w:t>*TiltOnRapid* to T</w:t>
      </w:r>
    </w:p>
    <w:p w14:paraId="2745D8AB" w14:textId="3D1881B3" w:rsidR="00CB1439" w:rsidRDefault="00CB1439" w:rsidP="00CB1439">
      <w:pPr>
        <w:pStyle w:val="LISPSAMPLE"/>
      </w:pPr>
      <w:r>
        <w:t xml:space="preserve">(SETQ </w:t>
      </w:r>
      <w:r>
        <w:rPr>
          <w:noProof/>
        </w:rPr>
        <w:t>*TiltOnRapid* T)</w:t>
      </w:r>
    </w:p>
    <w:tbl>
      <w:tblPr>
        <w:tblStyle w:val="Tabellrutnt"/>
        <w:tblW w:w="0" w:type="auto"/>
        <w:tblLook w:val="04A0" w:firstRow="1" w:lastRow="0" w:firstColumn="1" w:lastColumn="0" w:noHBand="0" w:noVBand="1"/>
      </w:tblPr>
      <w:tblGrid>
        <w:gridCol w:w="1009"/>
        <w:gridCol w:w="792"/>
        <w:gridCol w:w="8336"/>
      </w:tblGrid>
      <w:tr w:rsidR="00890AB3" w:rsidRPr="00354E8A" w14:paraId="1359D2CF"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76D8F" w14:textId="77777777" w:rsidR="00890AB3" w:rsidRPr="00354E8A" w:rsidRDefault="00890AB3" w:rsidP="00457AC5">
            <w:pPr>
              <w:rPr>
                <w:sz w:val="20"/>
                <w:szCs w:val="20"/>
              </w:rPr>
            </w:pPr>
            <w:r w:rsidRPr="00354E8A">
              <w:rPr>
                <w:sz w:val="20"/>
                <w:szCs w:val="20"/>
              </w:rPr>
              <w:t>$a</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2C478" w14:textId="77777777" w:rsidR="00890AB3" w:rsidRPr="00354E8A" w:rsidRDefault="00890AB3" w:rsidP="00457AC5">
            <w:pPr>
              <w:jc w:val="center"/>
              <w:rPr>
                <w:sz w:val="20"/>
                <w:szCs w:val="20"/>
              </w:rPr>
            </w:pPr>
            <w:r w:rsidRPr="00354E8A">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7E7F0" w14:textId="77777777" w:rsidR="00890AB3" w:rsidRPr="00354E8A" w:rsidRDefault="00890AB3" w:rsidP="00457AC5">
            <w:pPr>
              <w:rPr>
                <w:sz w:val="20"/>
                <w:szCs w:val="20"/>
              </w:rPr>
            </w:pPr>
            <w:r w:rsidRPr="00354E8A">
              <w:rPr>
                <w:sz w:val="20"/>
                <w:szCs w:val="20"/>
              </w:rPr>
              <w:t>The angle in radians of the major axis. If no 5-axis equipment are in use this variable is always 0.</w:t>
            </w:r>
          </w:p>
        </w:tc>
      </w:tr>
      <w:tr w:rsidR="00890AB3" w:rsidRPr="00354E8A" w14:paraId="1A8905DC"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B54CD" w14:textId="4ACEC6DD" w:rsidR="00890AB3" w:rsidRPr="00890AB3" w:rsidRDefault="00890AB3" w:rsidP="00457AC5">
            <w:pPr>
              <w:rPr>
                <w:sz w:val="20"/>
                <w:szCs w:val="20"/>
              </w:rPr>
            </w:pPr>
            <w:r w:rsidRPr="00890AB3">
              <w:rPr>
                <w:sz w:val="20"/>
                <w:szCs w:val="20"/>
              </w:rPr>
              <w:t>$ab</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50F80B" w14:textId="1742B511" w:rsidR="00890AB3" w:rsidRPr="00890AB3" w:rsidRDefault="00890AB3" w:rsidP="00457AC5">
            <w:pPr>
              <w:jc w:val="center"/>
              <w:rPr>
                <w:sz w:val="20"/>
                <w:szCs w:val="20"/>
              </w:rPr>
            </w:pPr>
            <w:r w:rsidRPr="00890AB3">
              <w:rPr>
                <w:sz w:val="20"/>
                <w:szCs w:val="20"/>
              </w:rPr>
              <w:t>Bool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880FC" w14:textId="6EC28CC6" w:rsidR="00890AB3" w:rsidRPr="00890AB3" w:rsidRDefault="00890AB3" w:rsidP="00457AC5">
            <w:pPr>
              <w:rPr>
                <w:sz w:val="20"/>
                <w:szCs w:val="20"/>
              </w:rPr>
            </w:pPr>
            <w:r w:rsidRPr="00890AB3">
              <w:rPr>
                <w:sz w:val="20"/>
                <w:szCs w:val="20"/>
              </w:rPr>
              <w:t>T if the movement have any A or B information else the variable is nil.</w:t>
            </w:r>
          </w:p>
        </w:tc>
      </w:tr>
      <w:tr w:rsidR="00890AB3" w:rsidRPr="00354E8A" w14:paraId="12A04176"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F902E6" w14:textId="77777777" w:rsidR="00890AB3" w:rsidRPr="00354E8A" w:rsidRDefault="00890AB3" w:rsidP="00457AC5">
            <w:pPr>
              <w:rPr>
                <w:sz w:val="20"/>
                <w:szCs w:val="20"/>
              </w:rPr>
            </w:pPr>
            <w:r w:rsidRPr="00354E8A">
              <w:rPr>
                <w:sz w:val="20"/>
                <w:szCs w:val="20"/>
              </w:rPr>
              <w:t>$b</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F11822" w14:textId="77777777" w:rsidR="00890AB3" w:rsidRPr="00354E8A" w:rsidRDefault="00890AB3" w:rsidP="00457AC5">
            <w:pPr>
              <w:jc w:val="center"/>
              <w:rPr>
                <w:sz w:val="20"/>
                <w:szCs w:val="20"/>
              </w:rPr>
            </w:pPr>
            <w:r w:rsidRPr="00354E8A">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379D75" w14:textId="58714522" w:rsidR="00890AB3" w:rsidRPr="00354E8A" w:rsidRDefault="00890AB3" w:rsidP="00457AC5">
            <w:pPr>
              <w:rPr>
                <w:sz w:val="20"/>
                <w:szCs w:val="20"/>
              </w:rPr>
            </w:pPr>
            <w:r w:rsidRPr="00354E8A">
              <w:rPr>
                <w:sz w:val="20"/>
                <w:szCs w:val="20"/>
              </w:rPr>
              <w:t>The angle in radians of the minor axis. If no 5</w:t>
            </w:r>
            <w:r>
              <w:rPr>
                <w:sz w:val="20"/>
                <w:szCs w:val="20"/>
              </w:rPr>
              <w:t>-</w:t>
            </w:r>
            <w:r w:rsidRPr="00354E8A">
              <w:rPr>
                <w:sz w:val="20"/>
                <w:szCs w:val="20"/>
              </w:rPr>
              <w:t>axis equipment are in use this variable is always 0</w:t>
            </w:r>
          </w:p>
        </w:tc>
      </w:tr>
      <w:tr w:rsidR="00890AB3" w:rsidRPr="00890AB3" w14:paraId="2A618320"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CCDAA" w14:textId="6231D1ED" w:rsidR="00890AB3" w:rsidRPr="00890AB3" w:rsidRDefault="00890AB3" w:rsidP="00890AB3">
            <w:pPr>
              <w:rPr>
                <w:sz w:val="20"/>
                <w:szCs w:val="20"/>
              </w:rPr>
            </w:pPr>
            <w:r w:rsidRPr="00890AB3">
              <w:rPr>
                <w:sz w:val="20"/>
                <w:szCs w:val="20"/>
              </w:rPr>
              <w:t>$c</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AC39B" w14:textId="0F1C182F" w:rsidR="00890AB3" w:rsidRPr="00890AB3" w:rsidRDefault="00890AB3" w:rsidP="00890AB3">
            <w:pPr>
              <w:jc w:val="center"/>
              <w:rPr>
                <w:sz w:val="20"/>
                <w:szCs w:val="20"/>
              </w:rPr>
            </w:pPr>
            <w:r w:rsidRPr="00890AB3">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EEAC6" w14:textId="4748211C" w:rsidR="00890AB3" w:rsidRPr="00890AB3" w:rsidRDefault="00890AB3" w:rsidP="00890AB3">
            <w:pPr>
              <w:rPr>
                <w:sz w:val="20"/>
                <w:szCs w:val="20"/>
              </w:rPr>
            </w:pPr>
            <w:r w:rsidRPr="00890AB3">
              <w:rPr>
                <w:sz w:val="20"/>
                <w:szCs w:val="20"/>
              </w:rPr>
              <w:t>The angle in radians of the 6</w:t>
            </w:r>
            <w:r w:rsidRPr="00890AB3">
              <w:rPr>
                <w:sz w:val="20"/>
                <w:szCs w:val="20"/>
                <w:vertAlign w:val="superscript"/>
              </w:rPr>
              <w:t>th</w:t>
            </w:r>
            <w:r w:rsidRPr="00890AB3">
              <w:rPr>
                <w:sz w:val="20"/>
                <w:szCs w:val="20"/>
              </w:rPr>
              <w:t xml:space="preserve"> axis. If no rotation unit are in use this variable is always 0.0. This value should only be used if the variable $uses6x is not nil.</w:t>
            </w:r>
          </w:p>
        </w:tc>
      </w:tr>
      <w:tr w:rsidR="00890AB3" w:rsidRPr="008709CC" w14:paraId="463EBDDB"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C08EF" w14:textId="77777777" w:rsidR="00890AB3" w:rsidRPr="008709CC" w:rsidRDefault="00890AB3" w:rsidP="00890AB3">
            <w:pPr>
              <w:rPr>
                <w:sz w:val="20"/>
                <w:szCs w:val="20"/>
              </w:rPr>
            </w:pPr>
            <w:r w:rsidRPr="008709CC">
              <w:rPr>
                <w:sz w:val="20"/>
                <w:szCs w:val="20"/>
              </w:rPr>
              <w:t>$reason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F9416" w14:textId="77777777" w:rsidR="00890AB3" w:rsidRPr="008709CC" w:rsidRDefault="00890AB3" w:rsidP="00890AB3">
            <w:pPr>
              <w:jc w:val="center"/>
              <w:rPr>
                <w:sz w:val="20"/>
                <w:szCs w:val="20"/>
              </w:rPr>
            </w:pPr>
            <w:r w:rsidRPr="008709CC">
              <w:rPr>
                <w:sz w:val="20"/>
                <w:szCs w:val="20"/>
              </w:rPr>
              <w:t>Int</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0F2F8" w14:textId="77777777" w:rsidR="00890AB3" w:rsidRDefault="00890AB3" w:rsidP="00890AB3">
            <w:pPr>
              <w:rPr>
                <w:sz w:val="20"/>
                <w:szCs w:val="20"/>
              </w:rPr>
            </w:pPr>
            <w:r w:rsidRPr="008709CC">
              <w:rPr>
                <w:sz w:val="20"/>
                <w:szCs w:val="20"/>
              </w:rPr>
              <w:t>The $reason means following:</w:t>
            </w:r>
          </w:p>
          <w:p w14:paraId="3E461246" w14:textId="77777777" w:rsidR="00890AB3" w:rsidRDefault="00890AB3" w:rsidP="00890AB3">
            <w:pPr>
              <w:rPr>
                <w:sz w:val="20"/>
                <w:szCs w:val="20"/>
              </w:rPr>
            </w:pPr>
            <w:r>
              <w:rPr>
                <w:sz w:val="20"/>
                <w:szCs w:val="20"/>
              </w:rPr>
              <w:t>1=Rotate axis straight if no tilt is needed (Added May 16, 2019 before the $reason was 4)</w:t>
            </w:r>
          </w:p>
          <w:p w14:paraId="2137DCC6" w14:textId="77777777" w:rsidR="00890AB3" w:rsidRDefault="00890AB3" w:rsidP="00890AB3">
            <w:pPr>
              <w:rPr>
                <w:sz w:val="20"/>
                <w:szCs w:val="20"/>
              </w:rPr>
            </w:pPr>
            <w:r>
              <w:rPr>
                <w:sz w:val="20"/>
                <w:szCs w:val="20"/>
              </w:rPr>
              <w:t>2=Rotate the axis for tilted piercing.</w:t>
            </w:r>
          </w:p>
          <w:p w14:paraId="771D6D7F" w14:textId="77777777" w:rsidR="00890AB3" w:rsidRDefault="00890AB3" w:rsidP="00890AB3">
            <w:pPr>
              <w:rPr>
                <w:sz w:val="20"/>
                <w:szCs w:val="20"/>
              </w:rPr>
            </w:pPr>
            <w:r>
              <w:rPr>
                <w:sz w:val="20"/>
                <w:szCs w:val="20"/>
              </w:rPr>
              <w:t>3=Rotate the A axis to correct angle before straight piercing.</w:t>
            </w:r>
          </w:p>
          <w:p w14:paraId="3EFE8B9C" w14:textId="4C96B996" w:rsidR="00890AB3" w:rsidRPr="008709CC" w:rsidRDefault="00890AB3" w:rsidP="00890AB3">
            <w:pPr>
              <w:rPr>
                <w:sz w:val="20"/>
                <w:szCs w:val="20"/>
              </w:rPr>
            </w:pPr>
            <w:r>
              <w:rPr>
                <w:sz w:val="20"/>
                <w:szCs w:val="20"/>
              </w:rPr>
              <w:t xml:space="preserve">4: Called from the </w:t>
            </w:r>
            <w:r w:rsidR="005474AA">
              <w:rPr>
                <w:sz w:val="20"/>
                <w:szCs w:val="20"/>
              </w:rPr>
              <w:t>footer</w:t>
            </w:r>
          </w:p>
        </w:tc>
      </w:tr>
      <w:tr w:rsidR="00890AB3" w:rsidRPr="00354E8A" w14:paraId="708122EB"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0660C2" w14:textId="77777777" w:rsidR="00890AB3" w:rsidRPr="00B47F3E" w:rsidRDefault="00890AB3" w:rsidP="00890AB3">
            <w:pPr>
              <w:rPr>
                <w:sz w:val="20"/>
                <w:szCs w:val="20"/>
              </w:rPr>
            </w:pPr>
            <w:r w:rsidRPr="00B47F3E">
              <w:rPr>
                <w:sz w:val="20"/>
                <w:szCs w:val="20"/>
              </w:rPr>
              <w:t>$starttan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AE963" w14:textId="77777777" w:rsidR="00890AB3" w:rsidRPr="00B47F3E" w:rsidRDefault="00890AB3" w:rsidP="00890AB3">
            <w:pPr>
              <w:jc w:val="center"/>
              <w:rPr>
                <w:sz w:val="20"/>
                <w:szCs w:val="20"/>
              </w:rPr>
            </w:pPr>
            <w:r w:rsidRPr="00B47F3E">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85F00" w14:textId="77777777" w:rsidR="00890AB3" w:rsidRPr="00B47F3E" w:rsidRDefault="00890AB3" w:rsidP="00890AB3">
            <w:pPr>
              <w:rPr>
                <w:sz w:val="20"/>
                <w:szCs w:val="20"/>
              </w:rPr>
            </w:pPr>
            <w:r w:rsidRPr="00B47F3E">
              <w:rPr>
                <w:sz w:val="20"/>
                <w:szCs w:val="20"/>
              </w:rPr>
              <w:t>Angle of the first cutting direction on the geometry.</w:t>
            </w:r>
            <w:r>
              <w:rPr>
                <w:sz w:val="20"/>
                <w:szCs w:val="20"/>
              </w:rPr>
              <w:t xml:space="preserve"> Note this value is in radians.</w:t>
            </w:r>
          </w:p>
        </w:tc>
      </w:tr>
      <w:tr w:rsidR="00890AB3" w:rsidRPr="00354E8A" w14:paraId="586A6E73" w14:textId="77777777" w:rsidTr="00457AC5">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2EAB7" w14:textId="7D8077DC" w:rsidR="00890AB3" w:rsidRPr="00B47F3E" w:rsidRDefault="00890AB3" w:rsidP="00890AB3">
            <w:pPr>
              <w:rPr>
                <w:szCs w:val="20"/>
              </w:rPr>
            </w:pPr>
            <w:r w:rsidRPr="00F54F01">
              <w:rPr>
                <w:sz w:val="20"/>
                <w:szCs w:val="18"/>
              </w:rPr>
              <w:t>$uses6x</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33450" w14:textId="36D19E46" w:rsidR="00890AB3" w:rsidRPr="00B47F3E" w:rsidRDefault="00890AB3" w:rsidP="00890AB3">
            <w:pPr>
              <w:jc w:val="center"/>
              <w:rPr>
                <w:szCs w:val="20"/>
              </w:rPr>
            </w:pPr>
            <w:r w:rsidRPr="00F54F01">
              <w:rPr>
                <w:sz w:val="20"/>
                <w:szCs w:val="18"/>
              </w:rPr>
              <w:t>Bool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AC5FD" w14:textId="3864270C" w:rsidR="00890AB3" w:rsidRPr="00B47F3E" w:rsidRDefault="00890AB3" w:rsidP="00890AB3">
            <w:pPr>
              <w:rPr>
                <w:szCs w:val="20"/>
              </w:rPr>
            </w:pPr>
            <w:r w:rsidRPr="00F54F01">
              <w:rPr>
                <w:sz w:val="20"/>
                <w:szCs w:val="18"/>
              </w:rPr>
              <w:t>This variable is T if a rotation axis should be used</w:t>
            </w:r>
            <w:r>
              <w:rPr>
                <w:sz w:val="20"/>
                <w:szCs w:val="18"/>
              </w:rPr>
              <w:t>.</w:t>
            </w:r>
          </w:p>
        </w:tc>
      </w:tr>
    </w:tbl>
    <w:p w14:paraId="68A04B53" w14:textId="77777777" w:rsidR="005474AA" w:rsidRDefault="005474AA" w:rsidP="005474AA"/>
    <w:p w14:paraId="3E04D433" w14:textId="05A91961" w:rsidR="005474AA" w:rsidRDefault="005474AA" w:rsidP="005474AA">
      <w:pPr>
        <w:pStyle w:val="LISPSAMPLE"/>
      </w:pPr>
      <w:r>
        <w:t>(DEFUN tilt (/ bevstr rotstr)</w:t>
      </w:r>
    </w:p>
    <w:p w14:paraId="718F39DC" w14:textId="77777777" w:rsidR="005474AA" w:rsidRDefault="005474AA" w:rsidP="005474AA">
      <w:pPr>
        <w:pStyle w:val="LISPSAMPLE"/>
      </w:pPr>
      <w:r>
        <w:t xml:space="preserve">  (SETQ bevstr (IF $ab (STRCAT " A" (ATS $a) " B" (ATS $b)) ""))</w:t>
      </w:r>
    </w:p>
    <w:p w14:paraId="1EAB8F3B" w14:textId="77777777" w:rsidR="005474AA" w:rsidRDefault="005474AA" w:rsidP="005474AA">
      <w:pPr>
        <w:pStyle w:val="LISPSAMPLE"/>
      </w:pPr>
      <w:r>
        <w:t xml:space="preserve">  (SETQ rotstr (IF $uses6x (STRCAT " C" (ANGTOS $c 3 nil)) ""))</w:t>
      </w:r>
    </w:p>
    <w:p w14:paraId="5A4D6DE9" w14:textId="3C52CAE0" w:rsidR="005474AA" w:rsidRPr="005474AA" w:rsidRDefault="005474AA" w:rsidP="005474AA">
      <w:pPr>
        <w:pStyle w:val="LISPSAMPLE"/>
      </w:pPr>
      <w:r>
        <w:t xml:space="preserve">  (IF (NOT skiptilt) </w:t>
      </w:r>
      <w:r w:rsidRPr="005474AA">
        <w:t>(WRITE (STRCAT (NTXT) "G0" bevstr rotstr)))</w:t>
      </w:r>
    </w:p>
    <w:p w14:paraId="677E6520" w14:textId="77777777" w:rsidR="005474AA" w:rsidRPr="00943BDF" w:rsidRDefault="005474AA" w:rsidP="005474AA">
      <w:pPr>
        <w:pStyle w:val="LISPSAMPLE"/>
      </w:pPr>
      <w:r w:rsidRPr="005474AA">
        <w:t xml:space="preserve">  </w:t>
      </w:r>
      <w:r w:rsidRPr="00943BDF">
        <w:t>(SETQ skiptilt nil)</w:t>
      </w:r>
    </w:p>
    <w:p w14:paraId="27697ED3" w14:textId="11B16040" w:rsidR="005474AA" w:rsidRPr="00943BDF" w:rsidRDefault="005474AA" w:rsidP="005474AA">
      <w:r w:rsidRPr="00943BDF">
        <w:t>)</w:t>
      </w:r>
    </w:p>
    <w:p w14:paraId="684534A9" w14:textId="034FE843" w:rsidR="005474AA" w:rsidRDefault="005474AA" w:rsidP="005474AA">
      <w:hyperlink w:anchor="_List_of_postprocessor" w:history="1">
        <w:r w:rsidRPr="00FC753A">
          <w:rPr>
            <w:rStyle w:val="Hyperlnk"/>
            <w:bdr w:val="none" w:sz="0" w:space="0" w:color="auto"/>
          </w:rPr>
          <w:t>List of postprocessor functions</w:t>
        </w:r>
      </w:hyperlink>
    </w:p>
    <w:bookmarkStart w:id="20" w:name="_QUALITY_3"/>
    <w:bookmarkEnd w:id="20"/>
    <w:p w14:paraId="37E83FFB" w14:textId="0395E830" w:rsidR="005474AA" w:rsidRDefault="005474AA" w:rsidP="005474AA">
      <w:pPr>
        <w:pStyle w:val="Rubrik2"/>
      </w:pPr>
      <w:r>
        <w:fldChar w:fldCharType="begin"/>
      </w:r>
      <w:r w:rsidR="00943BDF">
        <w:instrText>HYPERLINK  \l "_QUALITY_3"</w:instrText>
      </w:r>
      <w:r>
        <w:fldChar w:fldCharType="separate"/>
      </w:r>
      <w:bookmarkStart w:id="21" w:name="_Toc359406397"/>
      <w:r w:rsidRPr="000124C2">
        <w:rPr>
          <w:rStyle w:val="Hyperlnk"/>
          <w:bdr w:val="none" w:sz="0" w:space="0" w:color="auto"/>
        </w:rPr>
        <w:t>QUALITY</w:t>
      </w:r>
      <w:bookmarkEnd w:id="21"/>
      <w:r>
        <w:fldChar w:fldCharType="end"/>
      </w:r>
    </w:p>
    <w:p w14:paraId="63EB44E4" w14:textId="77777777" w:rsidR="005474AA" w:rsidRDefault="005474AA" w:rsidP="005474AA">
      <w:r>
        <w:t>This function is always activated before the PIERCING function. It can also be used during the cutting. In most controllers we don’t need this event. The QUALITY function can use following variables:</w:t>
      </w:r>
    </w:p>
    <w:tbl>
      <w:tblPr>
        <w:tblStyle w:val="Tabellrutnt"/>
        <w:tblW w:w="0" w:type="auto"/>
        <w:tblLook w:val="04A0" w:firstRow="1" w:lastRow="0" w:firstColumn="1" w:lastColumn="0" w:noHBand="0" w:noVBand="1"/>
      </w:tblPr>
      <w:tblGrid>
        <w:gridCol w:w="1464"/>
        <w:gridCol w:w="776"/>
        <w:gridCol w:w="8074"/>
      </w:tblGrid>
      <w:tr w:rsidR="005474AA" w:rsidRPr="00265B45" w14:paraId="6B43F98A" w14:textId="77777777" w:rsidTr="00457AC5">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ECE52" w14:textId="77777777" w:rsidR="005474AA" w:rsidRDefault="005474AA" w:rsidP="00457AC5">
            <w:pPr>
              <w:rPr>
                <w:sz w:val="20"/>
                <w:szCs w:val="20"/>
              </w:rPr>
            </w:pPr>
            <w:r>
              <w:rPr>
                <w:sz w:val="20"/>
                <w:szCs w:val="20"/>
              </w:rPr>
              <w:lastRenderedPageBreak/>
              <w:t>$initqua</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9FE046B" w14:textId="77777777" w:rsidR="005474AA" w:rsidRDefault="005474AA" w:rsidP="00457AC5">
            <w:pPr>
              <w:jc w:val="center"/>
              <w:rPr>
                <w:sz w:val="20"/>
                <w:szCs w:val="20"/>
              </w:rPr>
            </w:pPr>
            <w:r>
              <w:rPr>
                <w:sz w:val="20"/>
                <w:szCs w:val="20"/>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FC548B" w14:textId="77777777" w:rsidR="005474AA" w:rsidRDefault="005474AA" w:rsidP="00457AC5">
            <w:pPr>
              <w:rPr>
                <w:sz w:val="20"/>
                <w:szCs w:val="20"/>
              </w:rPr>
            </w:pPr>
            <w:r>
              <w:rPr>
                <w:sz w:val="20"/>
                <w:szCs w:val="20"/>
              </w:rPr>
              <w:t>If the quality command is called before the piercing (start quality). If this variable is T then $chqua is nil and opposite.</w:t>
            </w:r>
          </w:p>
        </w:tc>
      </w:tr>
      <w:tr w:rsidR="005474AA" w:rsidRPr="00265B45" w14:paraId="6A07DAD7" w14:textId="77777777" w:rsidTr="00457AC5">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900F2" w14:textId="77777777" w:rsidR="005474AA" w:rsidRDefault="005474AA" w:rsidP="00457AC5">
            <w:pPr>
              <w:rPr>
                <w:sz w:val="20"/>
                <w:szCs w:val="20"/>
              </w:rPr>
            </w:pPr>
            <w:r>
              <w:rPr>
                <w:sz w:val="20"/>
                <w:szCs w:val="20"/>
              </w:rPr>
              <w:t>$chqua</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F3612D1" w14:textId="77777777" w:rsidR="005474AA" w:rsidRDefault="005474AA" w:rsidP="00457AC5">
            <w:pPr>
              <w:jc w:val="center"/>
              <w:rPr>
                <w:sz w:val="20"/>
                <w:szCs w:val="20"/>
              </w:rPr>
            </w:pPr>
            <w:r>
              <w:rPr>
                <w:sz w:val="20"/>
                <w:szCs w:val="20"/>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C99AA" w14:textId="3075B3B8" w:rsidR="005474AA" w:rsidRDefault="005474AA" w:rsidP="00457AC5">
            <w:pPr>
              <w:rPr>
                <w:sz w:val="20"/>
                <w:szCs w:val="20"/>
              </w:rPr>
            </w:pPr>
            <w:r>
              <w:rPr>
                <w:sz w:val="20"/>
                <w:szCs w:val="20"/>
              </w:rPr>
              <w:t>If the quality change is inside a geometry while the cutting process is active, then the variable is T else its nil.</w:t>
            </w:r>
          </w:p>
          <w:p w14:paraId="5F20025F" w14:textId="77777777" w:rsidR="005474AA" w:rsidRDefault="005474AA" w:rsidP="00457AC5">
            <w:pPr>
              <w:rPr>
                <w:sz w:val="20"/>
                <w:szCs w:val="20"/>
              </w:rPr>
            </w:pPr>
            <w:r>
              <w:rPr>
                <w:sz w:val="20"/>
                <w:szCs w:val="20"/>
              </w:rPr>
              <w:t>If this variable is T then $initua is nil and opposite.</w:t>
            </w:r>
          </w:p>
        </w:tc>
      </w:tr>
      <w:tr w:rsidR="005474AA" w:rsidRPr="00265B45" w14:paraId="1DBF65D6" w14:textId="77777777" w:rsidTr="00457AC5">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634C43" w14:textId="77777777" w:rsidR="005474AA" w:rsidRDefault="005474AA" w:rsidP="00457AC5">
            <w:pPr>
              <w:rPr>
                <w:sz w:val="20"/>
                <w:szCs w:val="20"/>
              </w:rPr>
            </w:pPr>
            <w:r>
              <w:rPr>
                <w:sz w:val="20"/>
                <w:szCs w:val="20"/>
              </w:rPr>
              <w:t>$qua</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E717E3B" w14:textId="77777777" w:rsidR="005474AA" w:rsidRDefault="005474AA" w:rsidP="00457AC5">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0479BF" w14:textId="77777777" w:rsidR="005474AA" w:rsidRDefault="005474AA" w:rsidP="00457AC5">
            <w:pPr>
              <w:rPr>
                <w:sz w:val="20"/>
                <w:szCs w:val="20"/>
              </w:rPr>
            </w:pPr>
            <w:r>
              <w:rPr>
                <w:sz w:val="20"/>
              </w:rPr>
              <w:t>The quality of the cut. 1=X-Rough, 2=Rough, 3=Medium, 4=Fine and 5 is X-Fine</w:t>
            </w:r>
          </w:p>
        </w:tc>
      </w:tr>
      <w:tr w:rsidR="005474AA" w:rsidRPr="00265B45" w14:paraId="5CD868B8" w14:textId="77777777" w:rsidTr="00457AC5">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2873A" w14:textId="77777777" w:rsidR="005474AA" w:rsidRPr="00587ADB" w:rsidRDefault="005474AA" w:rsidP="00457AC5">
            <w:pPr>
              <w:rPr>
                <w:sz w:val="20"/>
                <w:szCs w:val="20"/>
              </w:rPr>
            </w:pPr>
            <w:r w:rsidRPr="00587ADB">
              <w:rPr>
                <w:sz w:val="20"/>
                <w:szCs w:val="20"/>
              </w:rPr>
              <w:t>$f</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FA96A9" w14:textId="77777777" w:rsidR="005474AA" w:rsidRPr="00587ADB" w:rsidRDefault="005474AA" w:rsidP="00457AC5">
            <w:pPr>
              <w:jc w:val="center"/>
              <w:rPr>
                <w:sz w:val="20"/>
                <w:szCs w:val="20"/>
              </w:rPr>
            </w:pPr>
            <w:r w:rsidRPr="00587ADB">
              <w:rPr>
                <w:sz w:val="20"/>
                <w:szCs w:val="20"/>
              </w:rPr>
              <w:t>Real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29C07" w14:textId="77777777" w:rsidR="005474AA" w:rsidRPr="00587ADB" w:rsidRDefault="005474AA" w:rsidP="00457AC5">
            <w:pPr>
              <w:rPr>
                <w:sz w:val="20"/>
              </w:rPr>
            </w:pPr>
            <w:r w:rsidRPr="00587ADB">
              <w:rPr>
                <w:sz w:val="20"/>
              </w:rPr>
              <w:t>Cutting speed for straight cut in selected quality</w:t>
            </w:r>
          </w:p>
        </w:tc>
      </w:tr>
    </w:tbl>
    <w:p w14:paraId="7536532D" w14:textId="77777777" w:rsidR="005474AA" w:rsidRDefault="005474AA" w:rsidP="005474AA">
      <w:pPr>
        <w:pStyle w:val="LISPSAMPLE"/>
        <w:rPr>
          <w:b/>
        </w:rPr>
      </w:pPr>
      <w:r>
        <w:t>Example:</w:t>
      </w:r>
    </w:p>
    <w:p w14:paraId="4021DA9C" w14:textId="77777777" w:rsidR="005474AA" w:rsidRDefault="005474AA" w:rsidP="005474AA">
      <w:pPr>
        <w:pStyle w:val="LISPSAMPLE"/>
      </w:pPr>
      <w:bookmarkStart w:id="22" w:name="_STOP_1"/>
      <w:bookmarkStart w:id="23" w:name="_STOP"/>
      <w:bookmarkEnd w:id="22"/>
      <w:bookmarkEnd w:id="23"/>
      <w:r>
        <w:t>(DEFUN quality ()</w:t>
      </w:r>
      <w:r>
        <w:br/>
        <w:t xml:space="preserve">  (IF $chqua</w:t>
      </w:r>
      <w:r>
        <w:br/>
        <w:t xml:space="preserve">    (WRITE (STRCAT (NTXT) " (QUALITY CHANGED TO " (ITOA $qua) " DURING CUTTING)"))</w:t>
      </w:r>
      <w:r>
        <w:br/>
        <w:t xml:space="preserve">    (WRITE (STRCAT (NTXT) " (QUALITY INITIALIZED TO " (ITOA $qua) " BEFORE CUTTING START"))</w:t>
      </w:r>
      <w:r>
        <w:br/>
        <w:t xml:space="preserve">  )</w:t>
      </w:r>
      <w:r>
        <w:br/>
        <w:t>)</w:t>
      </w:r>
      <w:bookmarkStart w:id="24" w:name="_RAPID"/>
      <w:bookmarkEnd w:id="24"/>
    </w:p>
    <w:p w14:paraId="57F85D6A" w14:textId="7BD22C71" w:rsidR="005474AA" w:rsidRDefault="005474AA" w:rsidP="005474AA">
      <w:hyperlink w:anchor="_List_of_postprocessor" w:history="1">
        <w:r w:rsidRPr="00FC753A">
          <w:rPr>
            <w:rStyle w:val="Hyperlnk"/>
            <w:bdr w:val="none" w:sz="0" w:space="0" w:color="auto"/>
          </w:rPr>
          <w:t>List of postprocessor functions</w:t>
        </w:r>
      </w:hyperlink>
    </w:p>
    <w:bookmarkStart w:id="25" w:name="_TOOLDOWN_and_TOOLDOWN3D"/>
    <w:bookmarkStart w:id="26" w:name="_Hlk190247926"/>
    <w:bookmarkEnd w:id="25"/>
    <w:p w14:paraId="0FFF0A9C" w14:textId="1C0818EA" w:rsidR="00DD4D13" w:rsidRDefault="005474AA" w:rsidP="00DD4D13">
      <w:pPr>
        <w:pStyle w:val="Rubrik2"/>
      </w:pPr>
      <w:r>
        <w:fldChar w:fldCharType="begin"/>
      </w:r>
      <w:r w:rsidR="00943BDF">
        <w:instrText>HYPERLINK  \l "_TOOLDOWN_and_TOOLDOWN3D"</w:instrText>
      </w:r>
      <w:r>
        <w:fldChar w:fldCharType="separate"/>
      </w:r>
      <w:bookmarkStart w:id="27" w:name="_Toc359406404"/>
      <w:r w:rsidRPr="000124C2">
        <w:rPr>
          <w:rStyle w:val="Hyperlnk"/>
          <w:bdr w:val="none" w:sz="0" w:space="0" w:color="auto"/>
        </w:rPr>
        <w:t>TOOLDOWN</w:t>
      </w:r>
      <w:bookmarkEnd w:id="27"/>
      <w:r>
        <w:fldChar w:fldCharType="end"/>
      </w:r>
    </w:p>
    <w:bookmarkStart w:id="28" w:name="_TOOLDOWN3D"/>
    <w:bookmarkEnd w:id="28"/>
    <w:p w14:paraId="06279240" w14:textId="76F20F39" w:rsidR="005474AA" w:rsidRDefault="00DD4D13" w:rsidP="00DD4D13">
      <w:pPr>
        <w:pStyle w:val="Rubrik2"/>
      </w:pPr>
      <w:r>
        <w:fldChar w:fldCharType="begin"/>
      </w:r>
      <w:r>
        <w:instrText>HYPERLINK  \l "_TOOLDOWN3D"</w:instrText>
      </w:r>
      <w:r>
        <w:fldChar w:fldCharType="separate"/>
      </w:r>
      <w:r w:rsidR="005474AA" w:rsidRPr="00DD4D13">
        <w:rPr>
          <w:rStyle w:val="Hyperlnk"/>
          <w:bdr w:val="none" w:sz="0" w:space="0" w:color="auto"/>
        </w:rPr>
        <w:t>TOOLDOWN3D</w:t>
      </w:r>
      <w:r>
        <w:fldChar w:fldCharType="end"/>
      </w:r>
    </w:p>
    <w:p w14:paraId="3B75311B" w14:textId="77777777" w:rsidR="005474AA" w:rsidRDefault="005474AA" w:rsidP="005474AA">
      <w:r>
        <w:t>TOOLDOWN is used if the jet is moved in a vertical direction (within 0.01 mm).</w:t>
      </w:r>
    </w:p>
    <w:p w14:paraId="19E9A16B" w14:textId="77777777" w:rsidR="005474AA" w:rsidRDefault="005474AA" w:rsidP="005474AA">
      <w:r>
        <w:t>TOOLDOWN3D is used if the jet moves in a non-vertical direction.</w:t>
      </w:r>
    </w:p>
    <w:p w14:paraId="26966067" w14:textId="42EA35B7" w:rsidR="00950532" w:rsidRDefault="00950532" w:rsidP="005474AA">
      <w:r>
        <w:t>In most cases the variable $sensor can handle all needed options.</w:t>
      </w:r>
    </w:p>
    <w:tbl>
      <w:tblPr>
        <w:tblStyle w:val="Tabellrutnt"/>
        <w:tblW w:w="0" w:type="auto"/>
        <w:tblLook w:val="04A0" w:firstRow="1" w:lastRow="0" w:firstColumn="1" w:lastColumn="0" w:noHBand="0" w:noVBand="1"/>
      </w:tblPr>
      <w:tblGrid>
        <w:gridCol w:w="1526"/>
        <w:gridCol w:w="992"/>
        <w:gridCol w:w="7612"/>
      </w:tblGrid>
      <w:tr w:rsidR="005474AA" w:rsidRPr="00265B45" w14:paraId="00DC2448"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CD3C5C" w14:textId="77777777" w:rsidR="005474AA" w:rsidRPr="00676BF5" w:rsidRDefault="005474AA" w:rsidP="00457AC5">
            <w:pPr>
              <w:rPr>
                <w:rFonts w:cs="Tahoma"/>
                <w:sz w:val="20"/>
                <w:szCs w:val="20"/>
              </w:rPr>
            </w:pPr>
            <w:r w:rsidRPr="00676BF5">
              <w:rPr>
                <w:rFonts w:cs="Tahoma"/>
                <w:sz w:val="20"/>
                <w:szCs w:val="20"/>
              </w:rPr>
              <w:t>$fz</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B915A34" w14:textId="77777777" w:rsidR="005474AA" w:rsidRPr="00676BF5" w:rsidRDefault="005474AA" w:rsidP="00457AC5">
            <w:pPr>
              <w:jc w:val="center"/>
              <w:rPr>
                <w:rFonts w:cs="Tahoma"/>
                <w:sz w:val="20"/>
                <w:szCs w:val="20"/>
              </w:rPr>
            </w:pPr>
            <w:r w:rsidRPr="00676BF5">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E735B" w14:textId="77777777" w:rsidR="005474AA" w:rsidRPr="00676BF5" w:rsidRDefault="005474AA" w:rsidP="00457AC5">
            <w:pPr>
              <w:rPr>
                <w:rFonts w:cs="Tahoma"/>
                <w:sz w:val="20"/>
                <w:szCs w:val="20"/>
              </w:rPr>
            </w:pPr>
            <w:r w:rsidRPr="00676BF5">
              <w:rPr>
                <w:rFonts w:cs="Tahoma"/>
                <w:sz w:val="20"/>
                <w:szCs w:val="20"/>
              </w:rPr>
              <w:t>The velocity for the rapid speed in mm/min</w:t>
            </w:r>
          </w:p>
        </w:tc>
      </w:tr>
      <w:tr w:rsidR="005474AA" w:rsidRPr="00265B45" w14:paraId="63A8C8FE"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CFBB3" w14:textId="77777777" w:rsidR="005474AA" w:rsidRPr="0077587B" w:rsidRDefault="005474AA" w:rsidP="00457AC5">
            <w:pPr>
              <w:rPr>
                <w:rFonts w:cs="Tahoma"/>
                <w:sz w:val="20"/>
                <w:szCs w:val="18"/>
              </w:rPr>
            </w:pPr>
            <w:r w:rsidRPr="0077587B">
              <w:rPr>
                <w:rFonts w:cs="Tahoma"/>
                <w:sz w:val="20"/>
                <w:szCs w:val="18"/>
              </w:rPr>
              <w:t>$ipd</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30E921" w14:textId="77777777" w:rsidR="005474AA" w:rsidRPr="0077587B" w:rsidRDefault="005474AA" w:rsidP="00457AC5">
            <w:pPr>
              <w:jc w:val="center"/>
              <w:rPr>
                <w:rFonts w:cs="Tahoma"/>
                <w:sz w:val="20"/>
                <w:szCs w:val="18"/>
              </w:rPr>
            </w:pPr>
            <w:r>
              <w:rPr>
                <w:rFonts w:cs="Tahoma"/>
                <w:sz w:val="20"/>
                <w:szCs w:val="18"/>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C6E6D" w14:textId="77777777" w:rsidR="005474AA" w:rsidRDefault="005474AA" w:rsidP="00457AC5">
            <w:pPr>
              <w:rPr>
                <w:rFonts w:cs="Tahoma"/>
                <w:sz w:val="20"/>
                <w:szCs w:val="18"/>
              </w:rPr>
            </w:pPr>
            <w:r>
              <w:rPr>
                <w:rFonts w:cs="Tahoma"/>
                <w:sz w:val="20"/>
                <w:szCs w:val="18"/>
              </w:rPr>
              <w:t>This value is the value of Increased Piercing Distance. If this is not used, then the value is 0.0. (Cutting tab in the strategy).</w:t>
            </w:r>
          </w:p>
          <w:p w14:paraId="38D54AD4" w14:textId="77777777" w:rsidR="005474AA" w:rsidRDefault="005474AA" w:rsidP="00457AC5">
            <w:pPr>
              <w:rPr>
                <w:rFonts w:cs="Tahoma"/>
                <w:sz w:val="20"/>
                <w:szCs w:val="18"/>
              </w:rPr>
            </w:pPr>
            <w:r w:rsidRPr="00B249B7">
              <w:rPr>
                <w:rFonts w:cs="Tahoma"/>
                <w:noProof/>
                <w:szCs w:val="18"/>
              </w:rPr>
              <w:drawing>
                <wp:inline distT="0" distB="0" distL="0" distR="0" wp14:anchorId="42117618" wp14:editId="1A35472D">
                  <wp:extent cx="3219899" cy="495369"/>
                  <wp:effectExtent l="0" t="0" r="0" b="0"/>
                  <wp:docPr id="1216995335"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5335" name="Bildobjekt 1" descr="En bild som visar text, skärmbild, Teckensnitt, linje&#10;&#10;AI-genererat innehåll kan vara felaktigt."/>
                          <pic:cNvPicPr/>
                        </pic:nvPicPr>
                        <pic:blipFill>
                          <a:blip r:embed="rId14"/>
                          <a:stretch>
                            <a:fillRect/>
                          </a:stretch>
                        </pic:blipFill>
                        <pic:spPr>
                          <a:xfrm>
                            <a:off x="0" y="0"/>
                            <a:ext cx="3219899" cy="495369"/>
                          </a:xfrm>
                          <a:prstGeom prst="rect">
                            <a:avLst/>
                          </a:prstGeom>
                        </pic:spPr>
                      </pic:pic>
                    </a:graphicData>
                  </a:graphic>
                </wp:inline>
              </w:drawing>
            </w:r>
          </w:p>
          <w:p w14:paraId="69A46AF9" w14:textId="77777777" w:rsidR="005474AA" w:rsidRPr="0077587B" w:rsidRDefault="005474AA" w:rsidP="00457AC5">
            <w:pPr>
              <w:rPr>
                <w:rFonts w:cs="Tahoma"/>
                <w:sz w:val="20"/>
                <w:szCs w:val="18"/>
              </w:rPr>
            </w:pPr>
            <w:r>
              <w:rPr>
                <w:rFonts w:cs="Tahoma"/>
                <w:sz w:val="20"/>
                <w:szCs w:val="18"/>
              </w:rPr>
              <w:t>Note! The IPD is not used for Blind leads and Air starts.</w:t>
            </w:r>
          </w:p>
        </w:tc>
      </w:tr>
      <w:tr w:rsidR="005474AA" w:rsidRPr="00265B45" w14:paraId="147DC313"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39FBF" w14:textId="77777777" w:rsidR="005474AA" w:rsidRDefault="005474AA" w:rsidP="00457AC5">
            <w:pPr>
              <w:rPr>
                <w:rFonts w:cs="Tahoma"/>
                <w:szCs w:val="20"/>
              </w:rPr>
            </w:pPr>
            <w:r>
              <w:rPr>
                <w:rFonts w:cs="Tahoma"/>
                <w:sz w:val="20"/>
                <w:szCs w:val="20"/>
              </w:rPr>
              <w:t>$msg</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0845CAC" w14:textId="77777777" w:rsidR="005474AA" w:rsidRDefault="005474AA" w:rsidP="00457AC5">
            <w:pPr>
              <w:jc w:val="center"/>
              <w:rPr>
                <w:rFonts w:cs="Tahoma"/>
                <w:szCs w:val="20"/>
              </w:rPr>
            </w:pPr>
            <w:r>
              <w:rPr>
                <w:rFonts w:cs="Tahoma"/>
                <w:sz w:val="20"/>
                <w:szCs w:val="20"/>
              </w:rPr>
              <w:t>String</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3F6BF" w14:textId="77777777" w:rsidR="005474AA" w:rsidRDefault="005474AA" w:rsidP="00457AC5">
            <w:pPr>
              <w:rPr>
                <w:rFonts w:cs="Tahoma"/>
                <w:szCs w:val="20"/>
              </w:rPr>
            </w:pPr>
            <w:r>
              <w:rPr>
                <w:rFonts w:cs="Tahoma"/>
                <w:sz w:val="20"/>
                <w:szCs w:val="20"/>
              </w:rPr>
              <w:t>An automatic generated text that describes the reason of Toolup</w:t>
            </w:r>
          </w:p>
        </w:tc>
      </w:tr>
      <w:tr w:rsidR="005474AA" w:rsidRPr="00265B45" w14:paraId="11EB8179"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16088" w14:textId="77777777" w:rsidR="005474AA" w:rsidRPr="00265B45" w:rsidRDefault="005474AA" w:rsidP="00457AC5">
            <w:pPr>
              <w:rPr>
                <w:rFonts w:cs="Tahoma"/>
                <w:sz w:val="20"/>
                <w:szCs w:val="20"/>
              </w:rPr>
            </w:pPr>
            <w:r w:rsidRPr="00265B45">
              <w:rPr>
                <w:rFonts w:cs="Tahoma"/>
                <w:sz w:val="20"/>
                <w:szCs w:val="20"/>
              </w:rPr>
              <w:t>$reason</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AD116D3" w14:textId="77777777" w:rsidR="005474AA" w:rsidRPr="00265B45" w:rsidRDefault="005474AA" w:rsidP="00457AC5">
            <w:pPr>
              <w:jc w:val="center"/>
              <w:rPr>
                <w:rFonts w:cs="Tahoma"/>
                <w:sz w:val="20"/>
                <w:szCs w:val="20"/>
              </w:rPr>
            </w:pPr>
            <w:r w:rsidRPr="00265B45">
              <w:rPr>
                <w:rFonts w:cs="Tahoma"/>
                <w:sz w:val="20"/>
                <w:szCs w:val="20"/>
              </w:rPr>
              <w:t>Int</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57931" w14:textId="77777777" w:rsidR="005474AA" w:rsidRPr="00265B45" w:rsidRDefault="005474AA" w:rsidP="00457AC5">
            <w:pPr>
              <w:rPr>
                <w:rFonts w:cs="Tahoma"/>
                <w:sz w:val="20"/>
                <w:szCs w:val="20"/>
              </w:rPr>
            </w:pPr>
            <w:r w:rsidRPr="00265B45">
              <w:rPr>
                <w:rFonts w:cs="Tahoma"/>
                <w:sz w:val="20"/>
                <w:szCs w:val="20"/>
              </w:rPr>
              <w:t>The $reason means following:</w:t>
            </w:r>
          </w:p>
          <w:p w14:paraId="79E70CC9" w14:textId="77777777" w:rsidR="005474AA" w:rsidRDefault="005474AA" w:rsidP="00457AC5">
            <w:pPr>
              <w:spacing w:line="240" w:lineRule="auto"/>
              <w:rPr>
                <w:rFonts w:cs="Tahoma"/>
                <w:sz w:val="20"/>
                <w:szCs w:val="20"/>
              </w:rPr>
            </w:pPr>
            <w:r>
              <w:rPr>
                <w:rFonts w:cs="Tahoma"/>
                <w:sz w:val="20"/>
                <w:szCs w:val="20"/>
              </w:rPr>
              <w:t>1=Initialization in the beginning of the file.</w:t>
            </w:r>
          </w:p>
          <w:p w14:paraId="2FE27FDE" w14:textId="77777777" w:rsidR="005474AA" w:rsidRDefault="005474AA" w:rsidP="00457AC5">
            <w:pPr>
              <w:spacing w:line="240" w:lineRule="auto"/>
              <w:rPr>
                <w:rFonts w:cs="Tahoma"/>
                <w:sz w:val="20"/>
                <w:szCs w:val="20"/>
              </w:rPr>
            </w:pPr>
            <w:r>
              <w:rPr>
                <w:rFonts w:cs="Tahoma"/>
                <w:sz w:val="20"/>
                <w:szCs w:val="20"/>
              </w:rPr>
              <w:t>2=Between drillings</w:t>
            </w:r>
          </w:p>
          <w:p w14:paraId="1F504370" w14:textId="77777777" w:rsidR="005474AA" w:rsidRDefault="005474AA" w:rsidP="00457AC5">
            <w:pPr>
              <w:spacing w:line="240" w:lineRule="auto"/>
              <w:rPr>
                <w:rFonts w:cs="Tahoma"/>
                <w:sz w:val="20"/>
                <w:szCs w:val="20"/>
              </w:rPr>
            </w:pPr>
            <w:r>
              <w:rPr>
                <w:rFonts w:cs="Tahoma"/>
                <w:sz w:val="20"/>
                <w:szCs w:val="20"/>
              </w:rPr>
              <w:t>3=Between markings</w:t>
            </w:r>
          </w:p>
          <w:p w14:paraId="6537E6B8" w14:textId="77777777" w:rsidR="005474AA" w:rsidRDefault="005474AA" w:rsidP="00457AC5">
            <w:pPr>
              <w:spacing w:line="240" w:lineRule="auto"/>
              <w:rPr>
                <w:rFonts w:cs="Tahoma"/>
                <w:sz w:val="20"/>
                <w:szCs w:val="20"/>
              </w:rPr>
            </w:pPr>
            <w:r>
              <w:rPr>
                <w:rFonts w:cs="Tahoma"/>
                <w:sz w:val="20"/>
                <w:szCs w:val="20"/>
              </w:rPr>
              <w:t>4=Between pre piercings</w:t>
            </w:r>
          </w:p>
          <w:p w14:paraId="2C9B022D" w14:textId="77777777" w:rsidR="005474AA" w:rsidRDefault="005474AA" w:rsidP="00457AC5">
            <w:pPr>
              <w:spacing w:line="240" w:lineRule="auto"/>
              <w:rPr>
                <w:rFonts w:cs="Tahoma"/>
                <w:sz w:val="20"/>
                <w:szCs w:val="20"/>
              </w:rPr>
            </w:pPr>
            <w:r>
              <w:rPr>
                <w:rFonts w:cs="Tahoma"/>
                <w:sz w:val="20"/>
                <w:szCs w:val="20"/>
              </w:rPr>
              <w:t>5=Between cuts in a part</w:t>
            </w:r>
          </w:p>
          <w:p w14:paraId="51AF5050" w14:textId="77777777" w:rsidR="005474AA" w:rsidRDefault="005474AA" w:rsidP="00457AC5">
            <w:pPr>
              <w:rPr>
                <w:rFonts w:cs="Tahoma"/>
                <w:sz w:val="20"/>
                <w:szCs w:val="20"/>
              </w:rPr>
            </w:pPr>
            <w:r>
              <w:rPr>
                <w:rFonts w:cs="Tahoma"/>
                <w:sz w:val="20"/>
                <w:szCs w:val="20"/>
              </w:rPr>
              <w:t>6=Between two parts in cutting</w:t>
            </w:r>
          </w:p>
          <w:p w14:paraId="4DA8F058" w14:textId="77777777" w:rsidR="005474AA" w:rsidRDefault="005474AA" w:rsidP="00457AC5">
            <w:pPr>
              <w:rPr>
                <w:rFonts w:cs="Tahoma"/>
                <w:sz w:val="20"/>
                <w:szCs w:val="20"/>
              </w:rPr>
            </w:pPr>
            <w:r>
              <w:rPr>
                <w:rFonts w:cs="Tahoma"/>
                <w:sz w:val="20"/>
                <w:szCs w:val="20"/>
              </w:rPr>
              <w:t>7=Before cleaning or pressure reduce.</w:t>
            </w:r>
          </w:p>
          <w:p w14:paraId="65192D4B" w14:textId="77777777" w:rsidR="005474AA" w:rsidRPr="00265B45" w:rsidRDefault="005474AA" w:rsidP="00457AC5">
            <w:pPr>
              <w:rPr>
                <w:rFonts w:cs="Tahoma"/>
                <w:sz w:val="20"/>
                <w:szCs w:val="20"/>
              </w:rPr>
            </w:pPr>
            <w:r>
              <w:rPr>
                <w:rFonts w:cs="Tahoma"/>
                <w:sz w:val="20"/>
                <w:szCs w:val="20"/>
              </w:rPr>
              <w:t>9=Down for sensoring.</w:t>
            </w:r>
          </w:p>
        </w:tc>
      </w:tr>
      <w:tr w:rsidR="005474AA" w:rsidRPr="00265B45" w14:paraId="0F85135C"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2AFAA" w14:textId="77777777" w:rsidR="005474AA" w:rsidRPr="00AF41E5" w:rsidRDefault="005474AA" w:rsidP="00457AC5">
            <w:pPr>
              <w:rPr>
                <w:rFonts w:cs="Tahoma"/>
                <w:sz w:val="20"/>
                <w:szCs w:val="18"/>
              </w:rPr>
            </w:pPr>
            <w:r w:rsidRPr="00AF41E5">
              <w:rPr>
                <w:rFonts w:cs="Tahoma"/>
                <w:sz w:val="20"/>
                <w:szCs w:val="18"/>
              </w:rPr>
              <w:t>$sensor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7A9C2C8" w14:textId="77777777" w:rsidR="005474AA" w:rsidRPr="00265B45" w:rsidRDefault="005474AA" w:rsidP="00457AC5">
            <w:pPr>
              <w:jc w:val="center"/>
              <w:rPr>
                <w:rFonts w:cs="Tahoma"/>
                <w:szCs w:val="20"/>
              </w:rPr>
            </w:pPr>
            <w:r w:rsidRPr="00185C49">
              <w:rPr>
                <w:rFonts w:cs="Tahoma"/>
                <w:sz w:val="20"/>
                <w:szCs w:val="18"/>
              </w:rPr>
              <w:t>Int</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24B13" w14:textId="77777777" w:rsidR="005474AA" w:rsidRPr="00185C49" w:rsidRDefault="005474AA" w:rsidP="00457AC5">
            <w:pPr>
              <w:rPr>
                <w:sz w:val="20"/>
                <w:szCs w:val="20"/>
              </w:rPr>
            </w:pPr>
            <w:r w:rsidRPr="00185C49">
              <w:rPr>
                <w:sz w:val="20"/>
                <w:szCs w:val="20"/>
              </w:rPr>
              <w:t>0 Use previous height.</w:t>
            </w:r>
            <w:r>
              <w:rPr>
                <w:sz w:val="20"/>
                <w:szCs w:val="20"/>
              </w:rPr>
              <w:t xml:space="preserve"> No need to measure the height again (save time).</w:t>
            </w:r>
          </w:p>
          <w:p w14:paraId="1B26D845" w14:textId="6AC926D8" w:rsidR="005474AA" w:rsidRPr="00185C49" w:rsidRDefault="005474AA" w:rsidP="00457AC5">
            <w:pPr>
              <w:rPr>
                <w:sz w:val="20"/>
                <w:szCs w:val="20"/>
              </w:rPr>
            </w:pPr>
            <w:r w:rsidRPr="00185C49">
              <w:rPr>
                <w:sz w:val="20"/>
                <w:szCs w:val="20"/>
              </w:rPr>
              <w:t xml:space="preserve">1 or -1 </w:t>
            </w:r>
            <w:r w:rsidR="00950532">
              <w:rPr>
                <w:sz w:val="20"/>
                <w:szCs w:val="20"/>
              </w:rPr>
              <w:t>D</w:t>
            </w:r>
            <w:r w:rsidRPr="00185C49">
              <w:rPr>
                <w:sz w:val="20"/>
                <w:szCs w:val="20"/>
              </w:rPr>
              <w:t>etect the height</w:t>
            </w:r>
            <w:r w:rsidR="00950532">
              <w:rPr>
                <w:sz w:val="20"/>
                <w:szCs w:val="20"/>
              </w:rPr>
              <w:t>.</w:t>
            </w:r>
          </w:p>
          <w:p w14:paraId="3C4383AB" w14:textId="77777777" w:rsidR="005474AA" w:rsidRPr="00185C49" w:rsidRDefault="005474AA" w:rsidP="00457AC5">
            <w:pPr>
              <w:rPr>
                <w:sz w:val="20"/>
                <w:szCs w:val="20"/>
              </w:rPr>
            </w:pPr>
            <w:r w:rsidRPr="00185C49">
              <w:rPr>
                <w:sz w:val="20"/>
                <w:szCs w:val="20"/>
              </w:rPr>
              <w:t>2 or -2 Detect the height and continue by stamping sensoring.</w:t>
            </w:r>
          </w:p>
          <w:p w14:paraId="051EFE3B" w14:textId="77777777" w:rsidR="005474AA" w:rsidRPr="00185C49" w:rsidRDefault="005474AA" w:rsidP="00457AC5">
            <w:pPr>
              <w:rPr>
                <w:sz w:val="20"/>
                <w:szCs w:val="20"/>
              </w:rPr>
            </w:pPr>
            <w:r w:rsidRPr="00185C49">
              <w:rPr>
                <w:sz w:val="20"/>
                <w:szCs w:val="20"/>
              </w:rPr>
              <w:t>3 or -3 Detect the height and continue by dragging sensoring.</w:t>
            </w:r>
          </w:p>
          <w:p w14:paraId="110BDF60" w14:textId="3B4D9E4C" w:rsidR="005474AA" w:rsidRPr="00185C49" w:rsidRDefault="005474AA" w:rsidP="00457AC5">
            <w:pPr>
              <w:rPr>
                <w:rFonts w:cs="Tahoma"/>
                <w:sz w:val="20"/>
                <w:szCs w:val="20"/>
              </w:rPr>
            </w:pPr>
            <w:r w:rsidRPr="00185C49">
              <w:rPr>
                <w:rFonts w:cs="Tahoma"/>
                <w:sz w:val="20"/>
                <w:szCs w:val="20"/>
              </w:rPr>
              <w:t>The negative value is for IGEMS cnc. When it's negative then this is overriding the manual sensor mode that is set in the HMI</w:t>
            </w:r>
            <w:r w:rsidR="00950532">
              <w:rPr>
                <w:rFonts w:cs="Tahoma"/>
                <w:sz w:val="20"/>
                <w:szCs w:val="20"/>
              </w:rPr>
              <w:t xml:space="preserve"> (probably only for IGEMS cnc).</w:t>
            </w:r>
          </w:p>
        </w:tc>
      </w:tr>
      <w:tr w:rsidR="005474AA" w:rsidRPr="00265B45" w14:paraId="0F30C99B"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46DB6" w14:textId="77777777" w:rsidR="005474AA" w:rsidRPr="00F232ED" w:rsidRDefault="005474AA" w:rsidP="00457AC5">
            <w:pPr>
              <w:rPr>
                <w:rFonts w:cs="Tahoma"/>
                <w:sz w:val="20"/>
                <w:szCs w:val="20"/>
              </w:rPr>
            </w:pPr>
            <w:r w:rsidRPr="00F232ED">
              <w:rPr>
                <w:rFonts w:cs="Tahoma"/>
                <w:sz w:val="20"/>
                <w:szCs w:val="20"/>
              </w:rPr>
              <w:t>$sensordist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31CF48" w14:textId="77777777" w:rsidR="005474AA" w:rsidRPr="00F232ED" w:rsidRDefault="005474AA" w:rsidP="00457AC5">
            <w:pPr>
              <w:jc w:val="center"/>
              <w:rPr>
                <w:rFonts w:cs="Tahoma"/>
                <w:sz w:val="20"/>
                <w:szCs w:val="20"/>
              </w:rPr>
            </w:pPr>
            <w:r w:rsidRPr="00F232ED">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E9FA36" w14:textId="77777777" w:rsidR="005474AA" w:rsidRPr="00F232ED" w:rsidRDefault="005474AA" w:rsidP="00457AC5">
            <w:pPr>
              <w:rPr>
                <w:rFonts w:cs="Tahoma"/>
                <w:sz w:val="20"/>
                <w:szCs w:val="20"/>
              </w:rPr>
            </w:pPr>
            <w:r w:rsidRPr="00F232ED">
              <w:rPr>
                <w:rFonts w:cs="Tahoma"/>
                <w:sz w:val="20"/>
                <w:szCs w:val="20"/>
              </w:rPr>
              <w:t>The distance between each measurement when using Stamping sensor.</w:t>
            </w:r>
            <w:r>
              <w:rPr>
                <w:rFonts w:cs="Tahoma"/>
                <w:sz w:val="20"/>
                <w:szCs w:val="20"/>
              </w:rPr>
              <w:t xml:space="preserve"> The variable is used to calculate the time between each measurement and are on</w:t>
            </w:r>
            <w:r w:rsidRPr="00F232ED">
              <w:rPr>
                <w:rFonts w:cs="Tahoma"/>
                <w:sz w:val="20"/>
                <w:szCs w:val="20"/>
              </w:rPr>
              <w:t>ly used in AWJ-cutting.</w:t>
            </w:r>
          </w:p>
        </w:tc>
      </w:tr>
      <w:tr w:rsidR="005474AA" w:rsidRPr="00265B45" w14:paraId="3B27B15A"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2E692" w14:textId="77777777" w:rsidR="005474AA" w:rsidRPr="00265B45" w:rsidRDefault="005474AA" w:rsidP="00457AC5">
            <w:pPr>
              <w:rPr>
                <w:rFonts w:cs="Tahoma"/>
                <w:szCs w:val="20"/>
              </w:rPr>
            </w:pPr>
            <w:r w:rsidRPr="003F0B56">
              <w:rPr>
                <w:rFonts w:cs="Tahoma"/>
                <w:sz w:val="20"/>
                <w:szCs w:val="20"/>
              </w:rPr>
              <w:lastRenderedPageBreak/>
              <w:t>$sensorm</w:t>
            </w:r>
            <w:bookmarkStart w:id="29" w:name="ZSensoringMode"/>
            <w:bookmarkEnd w:id="29"/>
            <w:r w:rsidRPr="003F0B56">
              <w:rPr>
                <w:rFonts w:cs="Tahoma"/>
                <w:sz w:val="20"/>
                <w:szCs w:val="20"/>
              </w:rPr>
              <w:t>ode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3444FC6" w14:textId="77777777" w:rsidR="005474AA" w:rsidRPr="003F0B56" w:rsidRDefault="005474AA" w:rsidP="00457AC5">
            <w:pPr>
              <w:jc w:val="center"/>
              <w:rPr>
                <w:rFonts w:cs="Tahoma"/>
                <w:sz w:val="20"/>
                <w:szCs w:val="20"/>
              </w:rPr>
            </w:pPr>
            <w:r w:rsidRPr="003F0B56">
              <w:rPr>
                <w:rFonts w:cs="Tahoma"/>
                <w:sz w:val="20"/>
                <w:szCs w:val="20"/>
              </w:rPr>
              <w:t>Int</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52583" w14:textId="77777777" w:rsidR="005474AA" w:rsidRDefault="005474AA" w:rsidP="00457AC5">
            <w:pPr>
              <w:rPr>
                <w:rFonts w:cs="Tahoma"/>
                <w:sz w:val="20"/>
                <w:szCs w:val="20"/>
              </w:rPr>
            </w:pPr>
            <w:r w:rsidRPr="005672F8">
              <w:rPr>
                <w:rFonts w:cs="Tahoma"/>
                <w:noProof/>
                <w:szCs w:val="20"/>
              </w:rPr>
              <w:drawing>
                <wp:inline distT="0" distB="0" distL="0" distR="0" wp14:anchorId="30903BF7" wp14:editId="08F844C5">
                  <wp:extent cx="2924583" cy="1209844"/>
                  <wp:effectExtent l="0" t="0" r="0" b="9525"/>
                  <wp:docPr id="1421277509" name="Bildobjekt 1" descr="En bild som visar text, Teckensnitt, nummer,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7509" name="Bildobjekt 1" descr="En bild som visar text, Teckensnitt, nummer, linje&#10;&#10;AI-genererat innehåll kan vara felaktigt."/>
                          <pic:cNvPicPr/>
                        </pic:nvPicPr>
                        <pic:blipFill>
                          <a:blip r:embed="rId15"/>
                          <a:stretch>
                            <a:fillRect/>
                          </a:stretch>
                        </pic:blipFill>
                        <pic:spPr>
                          <a:xfrm>
                            <a:off x="0" y="0"/>
                            <a:ext cx="2924583" cy="1209844"/>
                          </a:xfrm>
                          <a:prstGeom prst="rect">
                            <a:avLst/>
                          </a:prstGeom>
                        </pic:spPr>
                      </pic:pic>
                    </a:graphicData>
                  </a:graphic>
                </wp:inline>
              </w:drawing>
            </w:r>
          </w:p>
          <w:p w14:paraId="3AD2500D" w14:textId="77777777" w:rsidR="00180677" w:rsidRDefault="005474AA" w:rsidP="00457AC5">
            <w:pPr>
              <w:rPr>
                <w:rFonts w:cs="Tahoma"/>
                <w:sz w:val="20"/>
                <w:szCs w:val="20"/>
              </w:rPr>
            </w:pPr>
            <w:r>
              <w:rPr>
                <w:rFonts w:cs="Tahoma"/>
                <w:sz w:val="20"/>
                <w:szCs w:val="20"/>
              </w:rPr>
              <w:t>This variable indicates the selected sensor option in the strategy.</w:t>
            </w:r>
          </w:p>
          <w:p w14:paraId="7C5242A5" w14:textId="5FBF807A" w:rsidR="005474AA" w:rsidRDefault="005474AA" w:rsidP="00457AC5">
            <w:pPr>
              <w:rPr>
                <w:rFonts w:cs="Tahoma"/>
                <w:sz w:val="20"/>
                <w:szCs w:val="20"/>
              </w:rPr>
            </w:pPr>
            <w:r>
              <w:rPr>
                <w:rFonts w:cs="Tahoma"/>
                <w:sz w:val="20"/>
                <w:szCs w:val="20"/>
              </w:rPr>
              <w:t>If no height sensor is used</w:t>
            </w:r>
            <w:r w:rsidR="00180677">
              <w:rPr>
                <w:rFonts w:cs="Tahoma"/>
                <w:sz w:val="20"/>
                <w:szCs w:val="20"/>
              </w:rPr>
              <w:t xml:space="preserve"> </w:t>
            </w:r>
            <w:r w:rsidR="001C0712">
              <w:rPr>
                <w:rFonts w:cs="Tahoma"/>
                <w:sz w:val="20"/>
                <w:szCs w:val="20"/>
              </w:rPr>
              <w:t xml:space="preserve">then </w:t>
            </w:r>
            <w:r w:rsidR="00180677">
              <w:rPr>
                <w:rFonts w:cs="Tahoma"/>
                <w:sz w:val="20"/>
                <w:szCs w:val="20"/>
              </w:rPr>
              <w:t>this variable is set to nil.</w:t>
            </w:r>
          </w:p>
          <w:p w14:paraId="7AD3BB55" w14:textId="77777777" w:rsidR="005474AA" w:rsidRDefault="005474AA" w:rsidP="00457AC5">
            <w:pPr>
              <w:rPr>
                <w:rFonts w:cs="Tahoma"/>
                <w:sz w:val="20"/>
                <w:szCs w:val="20"/>
              </w:rPr>
            </w:pPr>
            <w:r>
              <w:rPr>
                <w:rFonts w:cs="Tahoma"/>
                <w:sz w:val="20"/>
                <w:szCs w:val="20"/>
              </w:rPr>
              <w:t>0=Once. Normal implementation is that the sensor measures the height once at the start. In R1 this method was called Sheetwice.</w:t>
            </w:r>
          </w:p>
          <w:p w14:paraId="27C6B4C6" w14:textId="0EEED2BB" w:rsidR="005474AA" w:rsidRDefault="005474AA" w:rsidP="00457AC5">
            <w:pPr>
              <w:rPr>
                <w:rFonts w:cs="Tahoma"/>
                <w:sz w:val="20"/>
                <w:szCs w:val="20"/>
              </w:rPr>
            </w:pPr>
            <w:r>
              <w:rPr>
                <w:rFonts w:cs="Tahoma"/>
                <w:sz w:val="20"/>
                <w:szCs w:val="20"/>
              </w:rPr>
              <w:t xml:space="preserve">1=Partwice. Normal implementation is that the sensor measures the height at every new part. </w:t>
            </w:r>
          </w:p>
          <w:p w14:paraId="0D11E461" w14:textId="77777777" w:rsidR="005474AA" w:rsidRDefault="005474AA" w:rsidP="00457AC5">
            <w:pPr>
              <w:rPr>
                <w:rFonts w:cs="Tahoma"/>
                <w:sz w:val="20"/>
                <w:szCs w:val="20"/>
              </w:rPr>
            </w:pPr>
            <w:r>
              <w:rPr>
                <w:rFonts w:cs="Tahoma"/>
                <w:sz w:val="20"/>
                <w:szCs w:val="20"/>
              </w:rPr>
              <w:t>2=Every piercing</w:t>
            </w:r>
          </w:p>
          <w:p w14:paraId="0273058E" w14:textId="77777777" w:rsidR="005474AA" w:rsidRDefault="005474AA" w:rsidP="00457AC5">
            <w:pPr>
              <w:rPr>
                <w:rFonts w:cs="Tahoma"/>
                <w:sz w:val="20"/>
                <w:szCs w:val="20"/>
              </w:rPr>
            </w:pPr>
            <w:r>
              <w:rPr>
                <w:rFonts w:cs="Tahoma"/>
                <w:sz w:val="20"/>
                <w:szCs w:val="20"/>
              </w:rPr>
              <w:t>3=Stamping. The height sensor measures the height periodical. The time between the measurements is controlled by the variable $sensorsec. See also $sensordist.</w:t>
            </w:r>
          </w:p>
          <w:p w14:paraId="11A8C16D" w14:textId="77777777" w:rsidR="005474AA" w:rsidRDefault="005474AA" w:rsidP="00457AC5">
            <w:pPr>
              <w:rPr>
                <w:rFonts w:cs="Tahoma"/>
                <w:sz w:val="20"/>
                <w:szCs w:val="20"/>
              </w:rPr>
            </w:pPr>
            <w:r>
              <w:rPr>
                <w:rFonts w:cs="Tahoma"/>
                <w:sz w:val="20"/>
                <w:szCs w:val="20"/>
              </w:rPr>
              <w:t>4=Dragging. The height sensor should measure the height continuously all the time. This option should be used when cutting large parts with bevel.</w:t>
            </w:r>
          </w:p>
          <w:p w14:paraId="121125DB" w14:textId="77777777" w:rsidR="005474AA" w:rsidRDefault="005474AA" w:rsidP="00457AC5">
            <w:pPr>
              <w:rPr>
                <w:rFonts w:cs="Tahoma"/>
                <w:sz w:val="20"/>
                <w:szCs w:val="20"/>
              </w:rPr>
            </w:pPr>
            <w:r>
              <w:rPr>
                <w:rFonts w:cs="Tahoma"/>
                <w:sz w:val="20"/>
                <w:szCs w:val="20"/>
              </w:rPr>
              <w:t>5=Zone. This option will make a new sensoring if the distance from previous sensoring is longer than the Flat zone radius.</w:t>
            </w:r>
          </w:p>
          <w:p w14:paraId="36E5EFF7" w14:textId="77777777" w:rsidR="005474AA" w:rsidRDefault="005474AA" w:rsidP="00457AC5">
            <w:pPr>
              <w:rPr>
                <w:rFonts w:cs="Tahoma"/>
                <w:sz w:val="20"/>
                <w:szCs w:val="20"/>
              </w:rPr>
            </w:pPr>
            <w:r w:rsidRPr="00EC262B">
              <w:rPr>
                <w:rFonts w:cs="Tahoma"/>
                <w:noProof/>
                <w:szCs w:val="20"/>
              </w:rPr>
              <w:drawing>
                <wp:inline distT="0" distB="0" distL="0" distR="0" wp14:anchorId="02E72538" wp14:editId="3772EE9E">
                  <wp:extent cx="2638793" cy="781159"/>
                  <wp:effectExtent l="0" t="0" r="9525" b="0"/>
                  <wp:docPr id="9430106"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106" name="Bildobjekt 1" descr="En bild som visar text, skärmbild, Teckensnitt, linje&#10;&#10;AI-genererat innehåll kan vara felaktigt."/>
                          <pic:cNvPicPr/>
                        </pic:nvPicPr>
                        <pic:blipFill>
                          <a:blip r:embed="rId16"/>
                          <a:stretch>
                            <a:fillRect/>
                          </a:stretch>
                        </pic:blipFill>
                        <pic:spPr>
                          <a:xfrm>
                            <a:off x="0" y="0"/>
                            <a:ext cx="2638793" cy="781159"/>
                          </a:xfrm>
                          <a:prstGeom prst="rect">
                            <a:avLst/>
                          </a:prstGeom>
                        </pic:spPr>
                      </pic:pic>
                    </a:graphicData>
                  </a:graphic>
                </wp:inline>
              </w:drawing>
            </w:r>
          </w:p>
          <w:p w14:paraId="2E33B36B" w14:textId="77777777" w:rsidR="005474AA" w:rsidRDefault="005474AA" w:rsidP="00457AC5">
            <w:pPr>
              <w:rPr>
                <w:rFonts w:cs="Tahoma"/>
                <w:sz w:val="20"/>
                <w:szCs w:val="20"/>
              </w:rPr>
            </w:pPr>
            <w:r>
              <w:rPr>
                <w:rFonts w:cs="Tahoma"/>
                <w:sz w:val="20"/>
                <w:szCs w:val="20"/>
              </w:rPr>
              <w:t>6=Auto. This option is automatically switching between Zone, Stamping and Dragging options. Depending on type, size of cut.</w:t>
            </w:r>
          </w:p>
          <w:p w14:paraId="1076DDCD" w14:textId="77777777" w:rsidR="005474AA" w:rsidRPr="003F0B56" w:rsidRDefault="005474AA" w:rsidP="00457AC5">
            <w:pPr>
              <w:rPr>
                <w:rFonts w:cs="Tahoma"/>
                <w:sz w:val="20"/>
                <w:szCs w:val="20"/>
              </w:rPr>
            </w:pPr>
            <w:r>
              <w:rPr>
                <w:rFonts w:cs="Tahoma"/>
                <w:sz w:val="20"/>
                <w:szCs w:val="20"/>
              </w:rPr>
              <w:t>Use the variable $sensor to write different options in the CNC file.</w:t>
            </w:r>
          </w:p>
        </w:tc>
      </w:tr>
      <w:tr w:rsidR="005474AA" w:rsidRPr="00265B45" w14:paraId="07474C3F"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BA627" w14:textId="77777777" w:rsidR="005474AA" w:rsidRPr="00F232ED" w:rsidRDefault="005474AA" w:rsidP="00457AC5">
            <w:pPr>
              <w:rPr>
                <w:rFonts w:cs="Tahoma"/>
                <w:sz w:val="20"/>
                <w:szCs w:val="20"/>
              </w:rPr>
            </w:pPr>
            <w:r w:rsidRPr="00F232ED">
              <w:rPr>
                <w:rFonts w:cs="Tahoma"/>
                <w:sz w:val="20"/>
                <w:szCs w:val="20"/>
              </w:rPr>
              <w:t>$sensorsec</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BB22BEB" w14:textId="77777777" w:rsidR="005474AA" w:rsidRPr="00F232ED" w:rsidRDefault="005474AA" w:rsidP="00457AC5">
            <w:pPr>
              <w:jc w:val="center"/>
              <w:rPr>
                <w:rFonts w:cs="Tahoma"/>
                <w:sz w:val="20"/>
                <w:szCs w:val="20"/>
              </w:rPr>
            </w:pPr>
            <w:r w:rsidRPr="00F232ED">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B92B0" w14:textId="77777777" w:rsidR="005474AA" w:rsidRPr="00F232ED" w:rsidRDefault="005474AA" w:rsidP="00457AC5">
            <w:pPr>
              <w:rPr>
                <w:rFonts w:cs="Tahoma"/>
                <w:szCs w:val="20"/>
              </w:rPr>
            </w:pPr>
            <w:r w:rsidRPr="00F232ED">
              <w:rPr>
                <w:rFonts w:cs="Tahoma"/>
                <w:sz w:val="20"/>
                <w:szCs w:val="20"/>
              </w:rPr>
              <w:t>The time between each measurement when using Stamping sensor.</w:t>
            </w:r>
            <w:r>
              <w:rPr>
                <w:rFonts w:cs="Tahoma"/>
                <w:sz w:val="20"/>
                <w:szCs w:val="20"/>
              </w:rPr>
              <w:t xml:space="preserve"> The time is calculated from the variable $sensordist and the High cutting speed in Normal quality. This variable is only used in AWJ cutting.</w:t>
            </w:r>
          </w:p>
        </w:tc>
      </w:tr>
      <w:tr w:rsidR="005474AA" w:rsidRPr="00810B39" w14:paraId="0D427B7A"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160A9" w14:textId="77777777" w:rsidR="005474AA" w:rsidRPr="00810B39" w:rsidRDefault="005474AA" w:rsidP="00457AC5">
            <w:pPr>
              <w:rPr>
                <w:rFonts w:cs="Tahoma"/>
                <w:sz w:val="20"/>
                <w:szCs w:val="20"/>
              </w:rPr>
            </w:pPr>
            <w:r w:rsidRPr="00810B39">
              <w:rPr>
                <w:rFonts w:cs="Tahoma"/>
                <w:sz w:val="20"/>
                <w:szCs w:val="20"/>
              </w:rPr>
              <w:t>$x</w:t>
            </w:r>
            <w:r>
              <w:rPr>
                <w:rFonts w:cs="Tahoma"/>
                <w:sz w:val="20"/>
                <w:szCs w:val="20"/>
              </w:rPr>
              <w:t xml:space="preserve">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7662821" w14:textId="77777777" w:rsidR="005474AA" w:rsidRPr="00810B39" w:rsidRDefault="005474AA" w:rsidP="00457AC5">
            <w:pPr>
              <w:jc w:val="center"/>
              <w:rPr>
                <w:rFonts w:cs="Tahoma"/>
                <w:sz w:val="20"/>
                <w:szCs w:val="20"/>
              </w:rPr>
            </w:pPr>
            <w:r w:rsidRPr="00810B39">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E7A31" w14:textId="77777777" w:rsidR="005474AA" w:rsidRPr="00810B39" w:rsidRDefault="005474AA" w:rsidP="00457AC5">
            <w:pPr>
              <w:spacing w:line="240" w:lineRule="auto"/>
              <w:rPr>
                <w:rFonts w:cs="Tahoma"/>
                <w:sz w:val="20"/>
                <w:szCs w:val="20"/>
              </w:rPr>
            </w:pPr>
            <w:r>
              <w:rPr>
                <w:rFonts w:cs="Tahoma"/>
                <w:sz w:val="20"/>
                <w:szCs w:val="20"/>
              </w:rPr>
              <w:t xml:space="preserve">The X position. </w:t>
            </w:r>
          </w:p>
        </w:tc>
      </w:tr>
      <w:tr w:rsidR="005474AA" w:rsidRPr="00810B39" w14:paraId="0A9D105F"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87AA59" w14:textId="77777777" w:rsidR="005474AA" w:rsidRPr="00810B39" w:rsidRDefault="005474AA" w:rsidP="00457AC5">
            <w:pPr>
              <w:rPr>
                <w:rFonts w:cs="Tahoma"/>
                <w:sz w:val="20"/>
                <w:szCs w:val="20"/>
              </w:rPr>
            </w:pPr>
            <w:r w:rsidRPr="00810B39">
              <w:rPr>
                <w:rFonts w:cs="Tahoma"/>
                <w:sz w:val="20"/>
                <w:szCs w:val="20"/>
              </w:rPr>
              <w:t>$y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19EE68E" w14:textId="77777777" w:rsidR="005474AA" w:rsidRPr="00810B39" w:rsidRDefault="005474AA" w:rsidP="00457AC5">
            <w:pPr>
              <w:jc w:val="center"/>
              <w:rPr>
                <w:rFonts w:cs="Tahoma"/>
                <w:sz w:val="20"/>
                <w:szCs w:val="20"/>
              </w:rPr>
            </w:pPr>
            <w:r>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FC7B3" w14:textId="77777777" w:rsidR="005474AA" w:rsidRPr="00A109D3" w:rsidRDefault="005474AA" w:rsidP="00457AC5">
            <w:pPr>
              <w:spacing w:line="240" w:lineRule="auto"/>
              <w:rPr>
                <w:rFonts w:cs="Tahoma"/>
                <w:b/>
                <w:bCs/>
                <w:sz w:val="20"/>
                <w:szCs w:val="20"/>
              </w:rPr>
            </w:pPr>
            <w:r>
              <w:rPr>
                <w:rFonts w:cs="Tahoma"/>
                <w:sz w:val="20"/>
                <w:szCs w:val="20"/>
              </w:rPr>
              <w:t>The Y position.</w:t>
            </w:r>
          </w:p>
        </w:tc>
      </w:tr>
      <w:tr w:rsidR="005474AA" w:rsidRPr="00265B45" w14:paraId="2468169B"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708" w14:textId="77777777" w:rsidR="005474AA" w:rsidRDefault="005474AA" w:rsidP="00457AC5">
            <w:pPr>
              <w:rPr>
                <w:rFonts w:cs="Tahoma"/>
                <w:sz w:val="20"/>
                <w:szCs w:val="20"/>
              </w:rPr>
            </w:pPr>
            <w:r>
              <w:rPr>
                <w:rFonts w:cs="Tahoma"/>
                <w:sz w:val="20"/>
                <w:szCs w:val="20"/>
              </w:rPr>
              <w:t>$z</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A5526D" w14:textId="77777777" w:rsidR="005474AA" w:rsidRDefault="005474AA" w:rsidP="00457AC5">
            <w:pPr>
              <w:jc w:val="center"/>
              <w:rPr>
                <w:rFonts w:cs="Tahoma"/>
                <w:sz w:val="20"/>
                <w:szCs w:val="20"/>
              </w:rPr>
            </w:pPr>
            <w:r>
              <w:rPr>
                <w:rFonts w:cs="Tahoma"/>
                <w:sz w:val="20"/>
                <w:szCs w:val="20"/>
              </w:rPr>
              <w:t>Real</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7F53E" w14:textId="77777777" w:rsidR="005474AA" w:rsidRDefault="005474AA" w:rsidP="00457AC5">
            <w:pPr>
              <w:rPr>
                <w:rFonts w:cs="Tahoma"/>
                <w:sz w:val="20"/>
                <w:szCs w:val="20"/>
              </w:rPr>
            </w:pPr>
            <w:r>
              <w:rPr>
                <w:rFonts w:cs="Tahoma"/>
                <w:sz w:val="20"/>
                <w:szCs w:val="20"/>
              </w:rPr>
              <w:t>The Z position.</w:t>
            </w:r>
          </w:p>
        </w:tc>
      </w:tr>
      <w:tr w:rsidR="005474AA" w:rsidRPr="00265B45" w14:paraId="4DC0EC5A"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7EBEF" w14:textId="77777777" w:rsidR="005474AA" w:rsidRPr="00F232ED" w:rsidRDefault="005474AA" w:rsidP="00457AC5">
            <w:pPr>
              <w:rPr>
                <w:rFonts w:cs="Tahoma"/>
                <w:sz w:val="20"/>
                <w:szCs w:val="20"/>
              </w:rPr>
            </w:pPr>
            <w:r w:rsidRPr="00F232ED">
              <w:rPr>
                <w:rFonts w:cs="Tahoma"/>
                <w:sz w:val="20"/>
                <w:szCs w:val="20"/>
              </w:rPr>
              <w:t>$zmode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4630F6F" w14:textId="77777777" w:rsidR="005474AA" w:rsidRPr="00F232ED" w:rsidRDefault="005474AA" w:rsidP="00457AC5">
            <w:pPr>
              <w:jc w:val="center"/>
              <w:rPr>
                <w:rFonts w:cs="Tahoma"/>
                <w:sz w:val="20"/>
                <w:szCs w:val="20"/>
              </w:rPr>
            </w:pPr>
            <w:r w:rsidRPr="00F232ED">
              <w:rPr>
                <w:rFonts w:cs="Tahoma"/>
                <w:sz w:val="20"/>
                <w:szCs w:val="20"/>
              </w:rPr>
              <w:t>Int</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3E67A" w14:textId="77777777" w:rsidR="005474AA" w:rsidRDefault="005474AA" w:rsidP="00457AC5">
            <w:pPr>
              <w:rPr>
                <w:rFonts w:cs="Tahoma"/>
                <w:sz w:val="20"/>
                <w:szCs w:val="20"/>
              </w:rPr>
            </w:pPr>
            <w:r>
              <w:rPr>
                <w:rFonts w:cs="Tahoma"/>
                <w:sz w:val="20"/>
                <w:szCs w:val="20"/>
              </w:rPr>
              <w:t>The $zmode has following meaning.</w:t>
            </w:r>
          </w:p>
          <w:p w14:paraId="38BD7EEF" w14:textId="77777777" w:rsidR="005474AA" w:rsidRDefault="005474AA" w:rsidP="00457AC5">
            <w:pPr>
              <w:rPr>
                <w:rFonts w:cs="Tahoma"/>
                <w:sz w:val="20"/>
                <w:szCs w:val="20"/>
              </w:rPr>
            </w:pPr>
            <w:r>
              <w:rPr>
                <w:rFonts w:cs="Tahoma"/>
                <w:sz w:val="20"/>
                <w:szCs w:val="20"/>
              </w:rPr>
              <w:t>0=Fixed Z-axis.</w:t>
            </w:r>
          </w:p>
          <w:p w14:paraId="58BB5B88" w14:textId="77777777" w:rsidR="005474AA" w:rsidRDefault="005474AA" w:rsidP="00457AC5">
            <w:pPr>
              <w:rPr>
                <w:rFonts w:cs="Tahoma"/>
                <w:sz w:val="20"/>
                <w:szCs w:val="20"/>
              </w:rPr>
            </w:pPr>
            <w:r>
              <w:rPr>
                <w:rFonts w:cs="Tahoma"/>
                <w:sz w:val="20"/>
                <w:szCs w:val="20"/>
              </w:rPr>
              <w:t>1=Automatic, Up/Down controlled by water On/Off.</w:t>
            </w:r>
          </w:p>
          <w:p w14:paraId="26B35FE7" w14:textId="77777777" w:rsidR="005474AA" w:rsidRDefault="005474AA" w:rsidP="00457AC5">
            <w:pPr>
              <w:rPr>
                <w:rFonts w:cs="Tahoma"/>
                <w:sz w:val="20"/>
                <w:szCs w:val="20"/>
              </w:rPr>
            </w:pPr>
            <w:r>
              <w:rPr>
                <w:rFonts w:cs="Tahoma"/>
                <w:sz w:val="20"/>
                <w:szCs w:val="20"/>
              </w:rPr>
              <w:t>2=Up/Down with separate M-codes.</w:t>
            </w:r>
          </w:p>
          <w:p w14:paraId="4A72DF2F" w14:textId="77777777" w:rsidR="005474AA" w:rsidRDefault="005474AA" w:rsidP="00457AC5">
            <w:pPr>
              <w:rPr>
                <w:rFonts w:cs="Tahoma"/>
                <w:sz w:val="20"/>
                <w:szCs w:val="20"/>
              </w:rPr>
            </w:pPr>
            <w:r>
              <w:rPr>
                <w:rFonts w:cs="Tahoma"/>
                <w:sz w:val="20"/>
                <w:szCs w:val="20"/>
              </w:rPr>
              <w:t>3=Up/Down controlled by Z-coordinates.</w:t>
            </w:r>
          </w:p>
          <w:p w14:paraId="33E8E5BE" w14:textId="77777777" w:rsidR="005474AA" w:rsidRDefault="005474AA" w:rsidP="00457AC5">
            <w:pPr>
              <w:rPr>
                <w:rFonts w:cs="Tahoma"/>
                <w:sz w:val="20"/>
                <w:szCs w:val="20"/>
              </w:rPr>
            </w:pPr>
            <w:r>
              <w:rPr>
                <w:rFonts w:cs="Tahoma"/>
                <w:sz w:val="20"/>
                <w:szCs w:val="20"/>
              </w:rPr>
              <w:t>4=Automatic Height sensor that are controlled by water On/Off.</w:t>
            </w:r>
          </w:p>
          <w:p w14:paraId="08C2716F" w14:textId="77777777" w:rsidR="005474AA" w:rsidRDefault="005474AA" w:rsidP="00457AC5">
            <w:pPr>
              <w:rPr>
                <w:rFonts w:cs="Tahoma"/>
                <w:sz w:val="20"/>
                <w:szCs w:val="20"/>
              </w:rPr>
            </w:pPr>
            <w:r>
              <w:rPr>
                <w:rFonts w:cs="Tahoma"/>
                <w:sz w:val="20"/>
                <w:szCs w:val="20"/>
              </w:rPr>
              <w:t>5=Height sensor that is controlled by M-codes.</w:t>
            </w:r>
          </w:p>
          <w:p w14:paraId="268666C6" w14:textId="77777777" w:rsidR="005474AA" w:rsidRDefault="005474AA" w:rsidP="00457AC5">
            <w:pPr>
              <w:rPr>
                <w:rFonts w:cs="Tahoma"/>
                <w:sz w:val="20"/>
                <w:szCs w:val="20"/>
              </w:rPr>
            </w:pPr>
            <w:r>
              <w:rPr>
                <w:rFonts w:cs="Tahoma"/>
                <w:sz w:val="20"/>
                <w:szCs w:val="20"/>
              </w:rPr>
              <w:t>6=Height sensor that is controlled by Z-coordinates.</w:t>
            </w:r>
          </w:p>
          <w:p w14:paraId="0D217D4B" w14:textId="77777777" w:rsidR="005474AA" w:rsidRDefault="005474AA" w:rsidP="00457AC5">
            <w:pPr>
              <w:rPr>
                <w:rFonts w:cs="Tahoma"/>
                <w:sz w:val="20"/>
                <w:szCs w:val="20"/>
              </w:rPr>
            </w:pPr>
            <w:r>
              <w:rPr>
                <w:rFonts w:cs="Tahoma"/>
                <w:sz w:val="20"/>
                <w:szCs w:val="20"/>
              </w:rPr>
              <w:t>7=By measuring probe information.</w:t>
            </w:r>
          </w:p>
          <w:p w14:paraId="58D06509" w14:textId="77777777" w:rsidR="005474AA" w:rsidRDefault="005474AA" w:rsidP="00457AC5">
            <w:pPr>
              <w:rPr>
                <w:rFonts w:cs="Tahoma"/>
                <w:sz w:val="20"/>
                <w:szCs w:val="20"/>
              </w:rPr>
            </w:pPr>
            <w:r>
              <w:rPr>
                <w:rFonts w:cs="Tahoma"/>
                <w:sz w:val="20"/>
                <w:szCs w:val="20"/>
              </w:rPr>
              <w:t>If the machine has a pneumatic stroke, then this can be used together with all options above.</w:t>
            </w:r>
          </w:p>
        </w:tc>
      </w:tr>
      <w:tr w:rsidR="005474AA" w:rsidRPr="00265B45" w14:paraId="41353805" w14:textId="77777777" w:rsidTr="00457AC5">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38099D" w14:textId="77777777" w:rsidR="005474AA" w:rsidRDefault="005474AA" w:rsidP="00457AC5">
            <w:pPr>
              <w:rPr>
                <w:rFonts w:cs="Tahoma"/>
                <w:sz w:val="20"/>
                <w:szCs w:val="20"/>
              </w:rPr>
            </w:pPr>
            <w:r>
              <w:rPr>
                <w:rFonts w:cs="Tahoma"/>
                <w:sz w:val="20"/>
                <w:szCs w:val="20"/>
              </w:rPr>
              <w:t>$zref</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9D5D2D4" w14:textId="77777777" w:rsidR="005474AA" w:rsidRDefault="005474AA" w:rsidP="00457AC5">
            <w:pPr>
              <w:jc w:val="center"/>
              <w:rPr>
                <w:rFonts w:cs="Tahoma"/>
                <w:sz w:val="20"/>
                <w:szCs w:val="20"/>
              </w:rPr>
            </w:pPr>
            <w:r>
              <w:rPr>
                <w:rFonts w:cs="Tahoma"/>
                <w:sz w:val="20"/>
                <w:szCs w:val="20"/>
              </w:rPr>
              <w:t>Bool/Int</w:t>
            </w:r>
          </w:p>
        </w:tc>
        <w:tc>
          <w:tcPr>
            <w:tcW w:w="76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060687" w14:textId="77777777" w:rsidR="005474AA" w:rsidRDefault="005474AA" w:rsidP="00457AC5">
            <w:pPr>
              <w:rPr>
                <w:rFonts w:cs="Tahoma"/>
                <w:sz w:val="20"/>
                <w:szCs w:val="20"/>
              </w:rPr>
            </w:pPr>
            <w:r>
              <w:rPr>
                <w:rFonts w:cs="Tahoma"/>
                <w:sz w:val="20"/>
                <w:szCs w:val="20"/>
              </w:rPr>
              <w:t>This variable is an integer that indicate the closest reference point, measured by the measure function. If you haven’t used the measure function, this variable is nil.</w:t>
            </w:r>
          </w:p>
        </w:tc>
      </w:tr>
    </w:tbl>
    <w:p w14:paraId="31B2DC87" w14:textId="77777777" w:rsidR="005474AA" w:rsidRDefault="005474AA" w:rsidP="005474AA">
      <w:pPr>
        <w:pStyle w:val="LISPSAMPLE"/>
        <w:rPr>
          <w:b/>
        </w:rPr>
      </w:pPr>
      <w:r>
        <w:t>Example</w:t>
      </w:r>
    </w:p>
    <w:p w14:paraId="35C2F02D" w14:textId="77777777" w:rsidR="005474AA" w:rsidRDefault="005474AA" w:rsidP="005474AA">
      <w:pPr>
        <w:pStyle w:val="LISPSAMPLE"/>
      </w:pPr>
      <w:r>
        <w:t>(DEFUN tooldown ()</w:t>
      </w:r>
      <w:r>
        <w:br/>
        <w:t xml:space="preserve">  (IF $sensor </w:t>
      </w:r>
      <w:r>
        <w:br/>
        <w:t xml:space="preserve">    (WRITE (STRCAT (NTXT) "M44 (SENSOR ON, TOOL DOWN)"))</w:t>
      </w:r>
      <w:r>
        <w:br/>
        <w:t xml:space="preserve">    (WRITE (STRCAT (NTXT) "G0 Z" (RTS $z)))))</w:t>
      </w:r>
      <w:r>
        <w:br/>
        <w:t>)</w:t>
      </w:r>
    </w:p>
    <w:bookmarkEnd w:id="26"/>
    <w:p w14:paraId="69537399" w14:textId="6F23DF71" w:rsidR="00F50B09" w:rsidRDefault="00F50B09" w:rsidP="00F50B09">
      <w:r>
        <w:fldChar w:fldCharType="begin"/>
      </w:r>
      <w:r>
        <w:instrText>HYPERLINK \l "_List_of_postprocessor"</w:instrText>
      </w:r>
      <w:r>
        <w:fldChar w:fldCharType="separate"/>
      </w:r>
      <w:r w:rsidRPr="00FC753A">
        <w:rPr>
          <w:rStyle w:val="Hyperlnk"/>
          <w:bdr w:val="none" w:sz="0" w:space="0" w:color="auto"/>
        </w:rPr>
        <w:t>List of postprocessor functions</w:t>
      </w:r>
      <w:r>
        <w:fldChar w:fldCharType="end"/>
      </w:r>
    </w:p>
    <w:bookmarkStart w:id="30" w:name="_PATHINFO_1"/>
    <w:bookmarkStart w:id="31" w:name="_PATHINFO"/>
    <w:bookmarkEnd w:id="30"/>
    <w:bookmarkEnd w:id="31"/>
    <w:p w14:paraId="1808ED21" w14:textId="01CE0C5F" w:rsidR="00E23628" w:rsidRDefault="00E23628" w:rsidP="00E23628">
      <w:pPr>
        <w:pStyle w:val="Rubrik2"/>
      </w:pPr>
      <w:r>
        <w:lastRenderedPageBreak/>
        <w:fldChar w:fldCharType="begin"/>
      </w:r>
      <w:r>
        <w:instrText>HYPERLINK  \l "_PATHINFO_1"</w:instrText>
      </w:r>
      <w:r>
        <w:fldChar w:fldCharType="separate"/>
      </w:r>
      <w:r w:rsidRPr="00736DDE">
        <w:rPr>
          <w:rStyle w:val="Hyperlnk"/>
          <w:bdr w:val="none" w:sz="0" w:space="0" w:color="auto"/>
        </w:rPr>
        <w:t>PATHINFO</w:t>
      </w:r>
      <w:r>
        <w:fldChar w:fldCharType="end"/>
      </w:r>
    </w:p>
    <w:p w14:paraId="297DC236" w14:textId="77777777" w:rsidR="00E23628" w:rsidRDefault="00E23628" w:rsidP="00E23628">
      <w:r>
        <w:t>This event gives information about next coming cutting path.</w:t>
      </w:r>
    </w:p>
    <w:p w14:paraId="5890666F" w14:textId="77777777" w:rsidR="00E23628" w:rsidRDefault="00E23628" w:rsidP="00E23628">
      <w:r>
        <w:t>Following variables are available.</w:t>
      </w:r>
    </w:p>
    <w:tbl>
      <w:tblPr>
        <w:tblStyle w:val="Tabellrutnt"/>
        <w:tblW w:w="0" w:type="auto"/>
        <w:tblLook w:val="04A0" w:firstRow="1" w:lastRow="0" w:firstColumn="1" w:lastColumn="0" w:noHBand="0" w:noVBand="1"/>
      </w:tblPr>
      <w:tblGrid>
        <w:gridCol w:w="1540"/>
        <w:gridCol w:w="755"/>
        <w:gridCol w:w="8387"/>
      </w:tblGrid>
      <w:tr w:rsidR="00E23628" w:rsidRPr="00265B45" w14:paraId="6E7FBE7E" w14:textId="77777777" w:rsidTr="00BE5AC5">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6A1D7" w14:textId="77777777" w:rsidR="00E23628" w:rsidRDefault="00E23628" w:rsidP="00BE5AC5">
            <w:pPr>
              <w:rPr>
                <w:sz w:val="20"/>
                <w:szCs w:val="20"/>
              </w:rPr>
            </w:pPr>
            <w:r>
              <w:rPr>
                <w:sz w:val="20"/>
                <w:szCs w:val="20"/>
              </w:rPr>
              <w:t>$box</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76B9611" w14:textId="77777777" w:rsidR="00E23628" w:rsidRDefault="00E23628" w:rsidP="00BE5AC5">
            <w:pPr>
              <w:jc w:val="center"/>
              <w:rPr>
                <w:sz w:val="20"/>
                <w:szCs w:val="20"/>
              </w:rPr>
            </w:pPr>
            <w:r>
              <w:rPr>
                <w:sz w:val="20"/>
                <w:szCs w:val="20"/>
              </w:rPr>
              <w:t>List</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8BF4E" w14:textId="77777777" w:rsidR="00E23628" w:rsidRDefault="00E23628" w:rsidP="00BE5AC5">
            <w:pPr>
              <w:rPr>
                <w:sz w:val="20"/>
                <w:szCs w:val="20"/>
              </w:rPr>
            </w:pPr>
            <w:r>
              <w:rPr>
                <w:sz w:val="20"/>
                <w:szCs w:val="20"/>
              </w:rPr>
              <w:t>A list of four reals that describe Lowe Left corner and Upper Right corner (X Y X Y)</w:t>
            </w:r>
          </w:p>
        </w:tc>
      </w:tr>
      <w:tr w:rsidR="00E23628" w:rsidRPr="00265B45" w14:paraId="102C5673" w14:textId="77777777" w:rsidTr="00BE5AC5">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BBD997" w14:textId="77777777" w:rsidR="00E23628" w:rsidRDefault="00E23628" w:rsidP="00BE5AC5">
            <w:pPr>
              <w:rPr>
                <w:sz w:val="20"/>
                <w:szCs w:val="20"/>
              </w:rPr>
            </w:pPr>
            <w:r>
              <w:rPr>
                <w:sz w:val="20"/>
                <w:szCs w:val="20"/>
              </w:rPr>
              <w:t>$y</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2974C67" w14:textId="77777777" w:rsidR="00E23628" w:rsidRDefault="00E23628" w:rsidP="00BE5AC5">
            <w:pPr>
              <w:jc w:val="center"/>
              <w:rPr>
                <w:sz w:val="20"/>
                <w:szCs w:val="20"/>
              </w:rPr>
            </w:pPr>
            <w:r>
              <w:rPr>
                <w:sz w:val="20"/>
                <w:szCs w:val="20"/>
              </w:rPr>
              <w:t>List</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AB708" w14:textId="77777777" w:rsidR="00E23628" w:rsidRDefault="00E23628" w:rsidP="00BE5AC5">
            <w:pPr>
              <w:rPr>
                <w:sz w:val="20"/>
                <w:szCs w:val="20"/>
              </w:rPr>
            </w:pPr>
            <w:r w:rsidRPr="00590301">
              <w:rPr>
                <w:sz w:val="20"/>
                <w:szCs w:val="20"/>
              </w:rPr>
              <w:t>Center of the bounding $box</w:t>
            </w:r>
          </w:p>
        </w:tc>
      </w:tr>
      <w:tr w:rsidR="00E23628" w:rsidRPr="00265B45" w14:paraId="693EBB7D" w14:textId="77777777" w:rsidTr="00BE5AC5">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D2828" w14:textId="77777777" w:rsidR="00E23628" w:rsidRDefault="00E23628" w:rsidP="00BE5AC5">
            <w:pPr>
              <w:rPr>
                <w:sz w:val="20"/>
                <w:szCs w:val="20"/>
              </w:rPr>
            </w:pPr>
            <w:r>
              <w:rPr>
                <w:sz w:val="20"/>
                <w:szCs w:val="20"/>
              </w:rPr>
              <w:t>$connected</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DFA3796" w14:textId="77777777" w:rsidR="00E23628" w:rsidRDefault="00E23628" w:rsidP="00BE5AC5">
            <w:pPr>
              <w:jc w:val="center"/>
              <w:rPr>
                <w:sz w:val="20"/>
                <w:szCs w:val="20"/>
              </w:rPr>
            </w:pPr>
            <w:r>
              <w:rPr>
                <w:sz w:val="20"/>
                <w:szCs w:val="20"/>
              </w:rPr>
              <w:t>Int</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37C93" w14:textId="77777777" w:rsidR="00E23628" w:rsidRDefault="00E23628" w:rsidP="00BE5AC5">
            <w:pPr>
              <w:rPr>
                <w:sz w:val="20"/>
                <w:szCs w:val="20"/>
              </w:rPr>
            </w:pPr>
            <w:r>
              <w:rPr>
                <w:sz w:val="20"/>
                <w:szCs w:val="20"/>
              </w:rPr>
              <w:t>T if the toolpath is connected with the part</w:t>
            </w:r>
          </w:p>
        </w:tc>
      </w:tr>
    </w:tbl>
    <w:p w14:paraId="26AB8B12" w14:textId="77777777" w:rsidR="00E23628" w:rsidRDefault="00E23628" w:rsidP="00E23628"/>
    <w:p w14:paraId="2F1A1E4B" w14:textId="77777777" w:rsidR="00E23628" w:rsidRDefault="00E23628" w:rsidP="00F50B09"/>
    <w:bookmarkStart w:id="32" w:name="_PIERCING_1"/>
    <w:bookmarkStart w:id="33" w:name="_Toc359406394"/>
    <w:bookmarkEnd w:id="32"/>
    <w:p w14:paraId="4AE9438F" w14:textId="7382FEC7" w:rsidR="00DD4D13" w:rsidRDefault="00B83758" w:rsidP="00DD4D13">
      <w:pPr>
        <w:pStyle w:val="Rubrik2"/>
      </w:pPr>
      <w:r>
        <w:fldChar w:fldCharType="begin"/>
      </w:r>
      <w:r>
        <w:instrText>HYPERLINK  \l "_PIERCING_1"</w:instrText>
      </w:r>
      <w:r>
        <w:fldChar w:fldCharType="separate"/>
      </w:r>
      <w:r w:rsidR="00DD4D13" w:rsidRPr="00B83758">
        <w:rPr>
          <w:rStyle w:val="Hyperlnk"/>
          <w:bdr w:val="none" w:sz="0" w:space="0" w:color="auto"/>
        </w:rPr>
        <w:t>PIERCING</w:t>
      </w:r>
      <w:bookmarkEnd w:id="33"/>
      <w:r>
        <w:fldChar w:fldCharType="end"/>
      </w:r>
    </w:p>
    <w:p w14:paraId="71D1AF1F" w14:textId="3B4E3382" w:rsidR="00DD4D13" w:rsidRDefault="00DD4D13" w:rsidP="00DD4D13">
      <w:r>
        <w:t xml:space="preserve">This event is used to turn ON the cutting or the marking process (see also </w:t>
      </w:r>
      <w:hyperlink w:anchor="_MARKON" w:history="1">
        <w:r w:rsidRPr="000124C2">
          <w:rPr>
            <w:rStyle w:val="Hyperlnk"/>
            <w:bdr w:val="none" w:sz="0" w:space="0" w:color="auto"/>
          </w:rPr>
          <w:t>MARKON</w:t>
        </w:r>
      </w:hyperlink>
      <w:r>
        <w:t>).</w:t>
      </w:r>
    </w:p>
    <w:p w14:paraId="143820DD" w14:textId="77777777" w:rsidR="00DD4D13" w:rsidRDefault="00DD4D13" w:rsidP="00DD4D13">
      <w:r>
        <w:t>To be able to use this event a function named PIERCING must be implemented in the post.</w:t>
      </w:r>
    </w:p>
    <w:p w14:paraId="2993E5CF" w14:textId="612652C2" w:rsidR="00DD4D13" w:rsidRDefault="00DD4D13" w:rsidP="00DD4D13">
      <w:r>
        <w:t xml:space="preserve">The variable $delay is deprecated. </w:t>
      </w:r>
      <w:r>
        <w:rPr>
          <w:szCs w:val="18"/>
        </w:rPr>
        <w:t xml:space="preserve">Use </w:t>
      </w:r>
      <w:r w:rsidR="00202E13">
        <w:rPr>
          <w:szCs w:val="18"/>
        </w:rPr>
        <w:t>$</w:t>
      </w:r>
      <w:r>
        <w:rPr>
          <w:szCs w:val="18"/>
        </w:rPr>
        <w:t>JetValveOn,</w:t>
      </w:r>
      <w:r w:rsidR="00202E13">
        <w:rPr>
          <w:szCs w:val="18"/>
        </w:rPr>
        <w:t xml:space="preserve"> </w:t>
      </w:r>
      <w:r>
        <w:rPr>
          <w:szCs w:val="18"/>
        </w:rPr>
        <w:t xml:space="preserve">$JetAbrasiveOn </w:t>
      </w:r>
      <w:r w:rsidR="00202E13">
        <w:rPr>
          <w:szCs w:val="18"/>
        </w:rPr>
        <w:t>and $JetPreload</w:t>
      </w:r>
    </w:p>
    <w:p w14:paraId="485187A4" w14:textId="77777777" w:rsidR="00DD4D13" w:rsidRDefault="00DD4D13" w:rsidP="00DD4D13">
      <w:r>
        <w:t>Following variables are available:</w:t>
      </w:r>
    </w:p>
    <w:tbl>
      <w:tblPr>
        <w:tblStyle w:val="Tabellrutnt"/>
        <w:tblW w:w="0" w:type="auto"/>
        <w:tblLook w:val="04A0" w:firstRow="1" w:lastRow="0" w:firstColumn="1" w:lastColumn="0" w:noHBand="0" w:noVBand="1"/>
      </w:tblPr>
      <w:tblGrid>
        <w:gridCol w:w="1733"/>
        <w:gridCol w:w="755"/>
        <w:gridCol w:w="7649"/>
      </w:tblGrid>
      <w:tr w:rsidR="00DD4D13" w:rsidRPr="00265B45" w14:paraId="60F02B83"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D71BF" w14:textId="77777777" w:rsidR="00DD4D13" w:rsidRDefault="00DD4D13" w:rsidP="00457AC5">
            <w:pPr>
              <w:rPr>
                <w:sz w:val="20"/>
                <w:szCs w:val="20"/>
              </w:rPr>
            </w:pPr>
            <w:r>
              <w:rPr>
                <w:sz w:val="20"/>
                <w:szCs w:val="20"/>
              </w:rPr>
              <w:t>$attrib</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6919E0E" w14:textId="77777777" w:rsidR="00DD4D13" w:rsidRDefault="00DD4D13" w:rsidP="00457AC5">
            <w:pPr>
              <w:jc w:val="center"/>
              <w:rPr>
                <w:sz w:val="20"/>
                <w:szCs w:val="20"/>
              </w:rPr>
            </w:pPr>
            <w:r>
              <w:rPr>
                <w:sz w:val="20"/>
                <w:szCs w:val="20"/>
              </w:rPr>
              <w:t>String</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947B2" w14:textId="77777777" w:rsidR="00DD4D13" w:rsidRDefault="00DD4D13" w:rsidP="00457AC5">
            <w:pPr>
              <w:rPr>
                <w:sz w:val="20"/>
                <w:szCs w:val="20"/>
              </w:rPr>
            </w:pPr>
            <w:r>
              <w:rPr>
                <w:sz w:val="20"/>
                <w:szCs w:val="20"/>
              </w:rPr>
              <w:t>This is the attribute given in the hole command or the attribute given in the marking command. New in R2017.3.388</w:t>
            </w:r>
          </w:p>
        </w:tc>
      </w:tr>
      <w:tr w:rsidR="00DD4D13" w:rsidRPr="00265B45" w14:paraId="5D6CF7AC"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2351A" w14:textId="77777777" w:rsidR="00DD4D13" w:rsidRDefault="00DD4D13" w:rsidP="00457AC5">
            <w:pPr>
              <w:rPr>
                <w:sz w:val="20"/>
                <w:szCs w:val="20"/>
              </w:rPr>
            </w:pPr>
            <w:r>
              <w:rPr>
                <w:sz w:val="20"/>
                <w:szCs w:val="20"/>
              </w:rPr>
              <w:t>$ab</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D7C1198" w14:textId="77777777" w:rsidR="00DD4D13"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BC478" w14:textId="77777777" w:rsidR="00DD4D13" w:rsidRDefault="00DD4D13" w:rsidP="00457AC5">
            <w:pPr>
              <w:rPr>
                <w:sz w:val="20"/>
                <w:szCs w:val="20"/>
              </w:rPr>
            </w:pPr>
            <w:r>
              <w:rPr>
                <w:sz w:val="20"/>
                <w:szCs w:val="20"/>
              </w:rPr>
              <w:t>T if the movement have any A or B information else the variable is nil.</w:t>
            </w:r>
          </w:p>
        </w:tc>
      </w:tr>
      <w:tr w:rsidR="00DD4D13" w:rsidRPr="005F7142" w14:paraId="6F9D48D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6677A6" w14:textId="77777777" w:rsidR="00DD4D13" w:rsidRPr="005F7142" w:rsidRDefault="00DD4D13" w:rsidP="00457AC5">
            <w:pPr>
              <w:rPr>
                <w:sz w:val="20"/>
                <w:szCs w:val="20"/>
              </w:rPr>
            </w:pPr>
            <w:r>
              <w:rPr>
                <w:sz w:val="20"/>
                <w:szCs w:val="20"/>
              </w:rPr>
              <w:t>$bar</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E08DFF0" w14:textId="77777777" w:rsidR="00DD4D13" w:rsidRPr="005F7142" w:rsidRDefault="00DD4D13" w:rsidP="00457AC5">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3E2B6" w14:textId="77777777" w:rsidR="00DD4D13" w:rsidRPr="005F7142" w:rsidRDefault="00DD4D13" w:rsidP="00457AC5">
            <w:pPr>
              <w:rPr>
                <w:sz w:val="20"/>
                <w:szCs w:val="20"/>
              </w:rPr>
            </w:pPr>
            <w:r>
              <w:rPr>
                <w:sz w:val="20"/>
                <w:szCs w:val="20"/>
              </w:rPr>
              <w:t>Actual pressure that will be used at the start of the piercing.</w:t>
            </w:r>
          </w:p>
        </w:tc>
      </w:tr>
      <w:tr w:rsidR="00DD4D13" w:rsidRPr="00265B45" w14:paraId="487014E6"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143F2" w14:textId="77777777" w:rsidR="00DD4D13" w:rsidRDefault="00DD4D13" w:rsidP="00457AC5">
            <w:pPr>
              <w:rPr>
                <w:szCs w:val="20"/>
              </w:rPr>
            </w:pPr>
            <w:r>
              <w:rPr>
                <w:sz w:val="20"/>
                <w:szCs w:val="20"/>
              </w:rPr>
              <w:t>$circ</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B983F8E" w14:textId="77777777" w:rsidR="00DD4D13" w:rsidRDefault="00DD4D13" w:rsidP="00457AC5">
            <w:pPr>
              <w:jc w:val="center"/>
              <w:rPr>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AFD9C" w14:textId="77777777" w:rsidR="00DD4D13" w:rsidRDefault="00DD4D13" w:rsidP="00457AC5">
            <w:pPr>
              <w:rPr>
                <w:szCs w:val="20"/>
              </w:rPr>
            </w:pPr>
            <w:r>
              <w:rPr>
                <w:sz w:val="20"/>
                <w:szCs w:val="20"/>
              </w:rPr>
              <w:t>If circular piercing should be used or not.</w:t>
            </w:r>
          </w:p>
        </w:tc>
      </w:tr>
      <w:tr w:rsidR="00DD4D13" w:rsidRPr="00E020BA" w14:paraId="4F86F4B1"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EA37C" w14:textId="77777777" w:rsidR="00DD4D13" w:rsidRPr="00E020BA" w:rsidRDefault="00DD4D13" w:rsidP="00457AC5">
            <w:pPr>
              <w:rPr>
                <w:sz w:val="20"/>
                <w:szCs w:val="18"/>
              </w:rPr>
            </w:pPr>
            <w:r w:rsidRPr="00E020BA">
              <w:rPr>
                <w:sz w:val="20"/>
                <w:szCs w:val="18"/>
              </w:rPr>
              <w:t>$clen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E327D0E" w14:textId="77777777" w:rsidR="00DD4D13" w:rsidRPr="00E020BA" w:rsidRDefault="00DD4D13" w:rsidP="00457AC5">
            <w:pPr>
              <w:jc w:val="center"/>
              <w:rPr>
                <w:sz w:val="20"/>
                <w:szCs w:val="18"/>
              </w:rPr>
            </w:pPr>
            <w:r w:rsidRPr="00E020BA">
              <w:rPr>
                <w:sz w:val="20"/>
                <w:szCs w:val="18"/>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42D9F" w14:textId="77777777" w:rsidR="00DD4D13" w:rsidRPr="00E020BA" w:rsidRDefault="00DD4D13" w:rsidP="00457AC5">
            <w:pPr>
              <w:rPr>
                <w:sz w:val="20"/>
                <w:szCs w:val="18"/>
              </w:rPr>
            </w:pPr>
            <w:r w:rsidRPr="00E020BA">
              <w:rPr>
                <w:sz w:val="20"/>
                <w:szCs w:val="18"/>
              </w:rPr>
              <w:t>Cutting length without lead-in and lead-out.</w:t>
            </w:r>
          </w:p>
        </w:tc>
      </w:tr>
      <w:tr w:rsidR="00DD4D13" w:rsidRPr="00265B45" w14:paraId="414F974F"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61288" w14:textId="77777777" w:rsidR="00DD4D13" w:rsidRDefault="00DD4D13" w:rsidP="00457AC5">
            <w:pPr>
              <w:rPr>
                <w:sz w:val="20"/>
                <w:szCs w:val="20"/>
              </w:rPr>
            </w:pPr>
            <w:r>
              <w:rPr>
                <w:sz w:val="20"/>
                <w:szCs w:val="20"/>
              </w:rPr>
              <w:t>$cpfeed</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1E191EB" w14:textId="77777777" w:rsidR="00DD4D13" w:rsidRDefault="00DD4D13" w:rsidP="00457AC5">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7CC25" w14:textId="77777777" w:rsidR="00DD4D13" w:rsidRDefault="00DD4D13" w:rsidP="00457AC5">
            <w:pPr>
              <w:rPr>
                <w:sz w:val="20"/>
                <w:szCs w:val="20"/>
              </w:rPr>
            </w:pPr>
            <w:r>
              <w:rPr>
                <w:sz w:val="20"/>
                <w:szCs w:val="20"/>
              </w:rPr>
              <w:t>The velocity used in circular piercing.</w:t>
            </w:r>
          </w:p>
        </w:tc>
      </w:tr>
      <w:tr w:rsidR="00DD4D13" w:rsidRPr="00265B45" w14:paraId="1C44792B"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C92E2" w14:textId="77777777" w:rsidR="00DD4D13" w:rsidRDefault="00DD4D13" w:rsidP="00457AC5">
            <w:pPr>
              <w:rPr>
                <w:sz w:val="20"/>
                <w:szCs w:val="20"/>
              </w:rPr>
            </w:pPr>
            <w:r>
              <w:rPr>
                <w:sz w:val="20"/>
                <w:szCs w:val="20"/>
              </w:rPr>
              <w:t>$cpradius</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14BB221" w14:textId="77777777" w:rsidR="00DD4D13" w:rsidRDefault="00DD4D13" w:rsidP="00457AC5">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FD8782" w14:textId="77777777" w:rsidR="00DD4D13" w:rsidRDefault="00DD4D13" w:rsidP="00457AC5">
            <w:pPr>
              <w:rPr>
                <w:sz w:val="20"/>
                <w:szCs w:val="20"/>
              </w:rPr>
            </w:pPr>
            <w:r>
              <w:rPr>
                <w:sz w:val="20"/>
                <w:szCs w:val="20"/>
              </w:rPr>
              <w:t>This is the movement radius that should be used for circular piercing.</w:t>
            </w:r>
          </w:p>
        </w:tc>
      </w:tr>
      <w:tr w:rsidR="00DD4D13" w:rsidRPr="00265B45" w14:paraId="05E7683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93287" w14:textId="77777777" w:rsidR="00DD4D13" w:rsidRDefault="00DD4D13" w:rsidP="00457AC5">
            <w:pPr>
              <w:rPr>
                <w:sz w:val="20"/>
                <w:szCs w:val="20"/>
              </w:rPr>
            </w:pPr>
            <w:r>
              <w:rPr>
                <w:sz w:val="20"/>
                <w:szCs w:val="20"/>
              </w:rPr>
              <w:t>$cpturns</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2441898" w14:textId="77777777" w:rsidR="00DD4D13" w:rsidRDefault="00DD4D13" w:rsidP="00457AC5">
            <w:pPr>
              <w:jc w:val="center"/>
              <w:rPr>
                <w:sz w:val="20"/>
                <w:szCs w:val="20"/>
              </w:rPr>
            </w:pPr>
            <w:r>
              <w:rPr>
                <w:sz w:val="20"/>
                <w:szCs w:val="20"/>
              </w:rPr>
              <w:t xml:space="preserve">Real </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057DD" w14:textId="77777777" w:rsidR="00DD4D13" w:rsidRDefault="00DD4D13" w:rsidP="00457AC5">
            <w:pPr>
              <w:rPr>
                <w:sz w:val="20"/>
                <w:szCs w:val="20"/>
              </w:rPr>
            </w:pPr>
            <w:r>
              <w:rPr>
                <w:sz w:val="20"/>
                <w:szCs w:val="20"/>
              </w:rPr>
              <w:t>Number of turns that should be used for circular piercing</w:t>
            </w:r>
          </w:p>
        </w:tc>
      </w:tr>
      <w:tr w:rsidR="00DD4D13" w:rsidRPr="00265B45" w14:paraId="3C933D64"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4EE67" w14:textId="77777777" w:rsidR="00DD4D13" w:rsidRDefault="00DD4D13" w:rsidP="00457AC5">
            <w:pPr>
              <w:rPr>
                <w:szCs w:val="20"/>
              </w:rPr>
            </w:pPr>
            <w:r w:rsidRPr="00AB5153">
              <w:rPr>
                <w:sz w:val="20"/>
                <w:szCs w:val="20"/>
              </w:rPr>
              <w:t>$ctype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18AADA7" w14:textId="77777777" w:rsidR="00DD4D13" w:rsidRDefault="00DD4D13" w:rsidP="00457AC5">
            <w:pPr>
              <w:jc w:val="center"/>
              <w:rPr>
                <w:szCs w:val="20"/>
              </w:rPr>
            </w:pPr>
            <w:r w:rsidRPr="00AB5153">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4970A" w14:textId="77777777" w:rsidR="00DD4D13" w:rsidRPr="00AB5153" w:rsidRDefault="00DD4D13" w:rsidP="00457AC5">
            <w:pPr>
              <w:rPr>
                <w:sz w:val="20"/>
              </w:rPr>
            </w:pPr>
            <w:r w:rsidRPr="00AB5153">
              <w:rPr>
                <w:sz w:val="20"/>
              </w:rPr>
              <w:t>1: Tilted piercing</w:t>
            </w:r>
            <w:r w:rsidRPr="00AB5153">
              <w:rPr>
                <w:sz w:val="20"/>
              </w:rPr>
              <w:br/>
              <w:t>2: Tilted cutting (bevel mode is top, bottom or advanced)</w:t>
            </w:r>
            <w:r w:rsidRPr="00AB5153">
              <w:rPr>
                <w:sz w:val="20"/>
              </w:rPr>
              <w:br/>
              <w:t>4: Top bevel</w:t>
            </w:r>
            <w:r w:rsidRPr="00AB5153">
              <w:rPr>
                <w:sz w:val="20"/>
              </w:rPr>
              <w:br/>
              <w:t>8: Bottom bevel</w:t>
            </w:r>
            <w:r w:rsidRPr="00AB5153">
              <w:rPr>
                <w:sz w:val="20"/>
              </w:rPr>
              <w:br/>
              <w:t>16: Ruled bevel</w:t>
            </w:r>
            <w:r>
              <w:rPr>
                <w:sz w:val="20"/>
              </w:rPr>
              <w:t>.</w:t>
            </w:r>
          </w:p>
        </w:tc>
      </w:tr>
      <w:tr w:rsidR="00DD4D13" w:rsidRPr="00265B45" w14:paraId="5D72A9A5"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C21767" w14:textId="77777777" w:rsidR="00DD4D13" w:rsidRPr="00A11E17" w:rsidRDefault="00DD4D13" w:rsidP="00457AC5">
            <w:pPr>
              <w:rPr>
                <w:sz w:val="20"/>
                <w:szCs w:val="20"/>
              </w:rPr>
            </w:pPr>
            <w:r w:rsidRPr="00A11E17">
              <w:rPr>
                <w:sz w:val="20"/>
                <w:szCs w:val="20"/>
              </w:rPr>
              <w:t>$external</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708C320" w14:textId="77777777" w:rsidR="00DD4D13" w:rsidRPr="00A11E17" w:rsidRDefault="00DD4D13" w:rsidP="00457AC5">
            <w:pPr>
              <w:jc w:val="center"/>
              <w:rPr>
                <w:sz w:val="20"/>
                <w:szCs w:val="20"/>
              </w:rPr>
            </w:pPr>
            <w:r w:rsidRPr="00A11E17">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2945F" w14:textId="77777777" w:rsidR="00DD4D13" w:rsidRPr="00A11E17" w:rsidRDefault="00DD4D13" w:rsidP="00457AC5">
            <w:pPr>
              <w:rPr>
                <w:sz w:val="20"/>
                <w:szCs w:val="20"/>
              </w:rPr>
            </w:pPr>
            <w:r w:rsidRPr="00A11E17">
              <w:rPr>
                <w:sz w:val="20"/>
                <w:szCs w:val="20"/>
              </w:rPr>
              <w:t>T if the piercing belongs to an external geometry else nil</w:t>
            </w:r>
            <w:r>
              <w:rPr>
                <w:sz w:val="20"/>
                <w:szCs w:val="20"/>
              </w:rPr>
              <w:t xml:space="preserve"> (NOTE! See $edge below)</w:t>
            </w:r>
          </w:p>
        </w:tc>
      </w:tr>
      <w:tr w:rsidR="00DD4D13" w:rsidRPr="00587707" w14:paraId="438596A3"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3146F" w14:textId="77777777" w:rsidR="00DD4D13" w:rsidRPr="00587707" w:rsidRDefault="00DD4D13" w:rsidP="00457AC5">
            <w:pPr>
              <w:rPr>
                <w:sz w:val="20"/>
                <w:szCs w:val="20"/>
              </w:rPr>
            </w:pPr>
            <w:r w:rsidRPr="00587707">
              <w:rPr>
                <w:sz w:val="20"/>
                <w:szCs w:val="20"/>
              </w:rPr>
              <w:t>$edge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C93929C" w14:textId="77777777" w:rsidR="00DD4D13" w:rsidRPr="00587707" w:rsidRDefault="00DD4D13" w:rsidP="00457AC5">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C2B90" w14:textId="77777777" w:rsidR="00DD4D13" w:rsidRDefault="00DD4D13" w:rsidP="00457AC5">
            <w:pPr>
              <w:rPr>
                <w:sz w:val="20"/>
                <w:szCs w:val="20"/>
              </w:rPr>
            </w:pPr>
            <w:r>
              <w:rPr>
                <w:sz w:val="20"/>
                <w:szCs w:val="20"/>
              </w:rPr>
              <w:t>-1 Means it’s an external contour</w:t>
            </w:r>
          </w:p>
          <w:p w14:paraId="34CFF254" w14:textId="77777777" w:rsidR="00DD4D13" w:rsidRDefault="00DD4D13" w:rsidP="00457AC5">
            <w:pPr>
              <w:rPr>
                <w:sz w:val="20"/>
                <w:szCs w:val="20"/>
              </w:rPr>
            </w:pPr>
            <w:r>
              <w:rPr>
                <w:sz w:val="20"/>
                <w:szCs w:val="20"/>
              </w:rPr>
              <w:t>0 Means an open contour (slot or common cutline or marking)</w:t>
            </w:r>
          </w:p>
          <w:p w14:paraId="28905124" w14:textId="77777777" w:rsidR="00DD4D13" w:rsidRPr="00587707" w:rsidRDefault="00DD4D13" w:rsidP="00457AC5">
            <w:pPr>
              <w:rPr>
                <w:sz w:val="20"/>
                <w:szCs w:val="20"/>
              </w:rPr>
            </w:pPr>
            <w:r>
              <w:rPr>
                <w:sz w:val="20"/>
                <w:szCs w:val="20"/>
              </w:rPr>
              <w:t>1 Means it’s an inside contour</w:t>
            </w:r>
          </w:p>
        </w:tc>
      </w:tr>
      <w:tr w:rsidR="00DD4D13" w:rsidRPr="005F7142" w14:paraId="291529A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0CCC5" w14:textId="77777777" w:rsidR="00DD4D13" w:rsidRPr="005F7142" w:rsidRDefault="00DD4D13" w:rsidP="00457AC5">
            <w:pPr>
              <w:rPr>
                <w:sz w:val="20"/>
                <w:szCs w:val="20"/>
              </w:rPr>
            </w:pPr>
            <w:r>
              <w:rPr>
                <w:sz w:val="20"/>
                <w:szCs w:val="20"/>
              </w:rPr>
              <w:t>$gram</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EEC8E71" w14:textId="77777777" w:rsidR="00DD4D13" w:rsidRPr="005F7142" w:rsidRDefault="00DD4D13" w:rsidP="00457AC5">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2135AE" w14:textId="77777777" w:rsidR="00DD4D13" w:rsidRPr="005F7142" w:rsidRDefault="00DD4D13" w:rsidP="00457AC5">
            <w:pPr>
              <w:rPr>
                <w:sz w:val="20"/>
                <w:szCs w:val="20"/>
              </w:rPr>
            </w:pPr>
            <w:r>
              <w:rPr>
                <w:sz w:val="20"/>
                <w:szCs w:val="20"/>
              </w:rPr>
              <w:t>Actual amount of abrasive that should be used at the start of the piercing.</w:t>
            </w:r>
          </w:p>
        </w:tc>
      </w:tr>
      <w:tr w:rsidR="00DD4D13" w:rsidRPr="00265B45" w14:paraId="29347F9E"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E207" w14:textId="77777777" w:rsidR="00DD4D13" w:rsidRPr="0053437E" w:rsidRDefault="00DD4D13" w:rsidP="00457AC5">
            <w:pPr>
              <w:rPr>
                <w:sz w:val="20"/>
                <w:szCs w:val="20"/>
              </w:rPr>
            </w:pPr>
            <w:r w:rsidRPr="0053437E">
              <w:rPr>
                <w:sz w:val="20"/>
                <w:szCs w:val="20"/>
              </w:rPr>
              <w:t>$high</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CEDE688" w14:textId="77777777" w:rsidR="00DD4D13" w:rsidRPr="0053437E" w:rsidRDefault="00DD4D13" w:rsidP="00457AC5">
            <w:pPr>
              <w:jc w:val="center"/>
              <w:rPr>
                <w:sz w:val="20"/>
                <w:szCs w:val="20"/>
              </w:rPr>
            </w:pPr>
            <w:r w:rsidRPr="0053437E">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1CDE3" w14:textId="77777777" w:rsidR="00DD4D13" w:rsidRPr="0053437E" w:rsidRDefault="00DD4D13" w:rsidP="00457AC5">
            <w:pPr>
              <w:rPr>
                <w:sz w:val="20"/>
                <w:szCs w:val="20"/>
              </w:rPr>
            </w:pPr>
            <w:r w:rsidRPr="0053437E">
              <w:rPr>
                <w:sz w:val="20"/>
                <w:szCs w:val="20"/>
              </w:rPr>
              <w:t>If the piercing is made with the same pressure as cutting then variable is T else nil.</w:t>
            </w:r>
          </w:p>
        </w:tc>
      </w:tr>
      <w:tr w:rsidR="00DD4D13" w14:paraId="2540E41A"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09781" w14:textId="77777777" w:rsidR="00DD4D13" w:rsidRPr="005474C6" w:rsidRDefault="00DD4D13" w:rsidP="00457AC5">
            <w:pPr>
              <w:rPr>
                <w:sz w:val="20"/>
                <w:szCs w:val="20"/>
              </w:rPr>
            </w:pPr>
            <w:r w:rsidRPr="005474C6">
              <w:rPr>
                <w:sz w:val="20"/>
                <w:szCs w:val="20"/>
              </w:rPr>
              <w:t>$kerf</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D91182A" w14:textId="77777777" w:rsidR="00DD4D13" w:rsidRPr="005474C6" w:rsidRDefault="00DD4D13" w:rsidP="00457AC5">
            <w:pPr>
              <w:jc w:val="center"/>
              <w:rPr>
                <w:sz w:val="20"/>
                <w:szCs w:val="20"/>
              </w:rPr>
            </w:pPr>
            <w:r w:rsidRPr="005474C6">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8D71B" w14:textId="77777777" w:rsidR="00DD4D13" w:rsidRPr="005474C6" w:rsidRDefault="00DD4D13" w:rsidP="00457AC5">
            <w:pPr>
              <w:rPr>
                <w:sz w:val="20"/>
                <w:szCs w:val="20"/>
              </w:rPr>
            </w:pPr>
            <w:r w:rsidRPr="005474C6">
              <w:rPr>
                <w:sz w:val="20"/>
                <w:szCs w:val="20"/>
              </w:rPr>
              <w:t>The variable gives information about the kerf that will be used after the piercing is finish.</w:t>
            </w:r>
            <w:r>
              <w:rPr>
                <w:sz w:val="20"/>
                <w:szCs w:val="20"/>
              </w:rPr>
              <w:t xml:space="preserve"> 0=No kerf, 1=Left (G41), 2=Right (G42). Tis instruction shoul nomraly be written to the CNC-file. When using all kind of bevel cutting and when using IGEMS internal toll radius compensation this value is always 0.</w:t>
            </w:r>
            <w:r>
              <w:rPr>
                <w:sz w:val="20"/>
                <w:szCs w:val="20"/>
              </w:rPr>
              <w:br/>
              <w:t>Note! See also $side that have a similar meaning.</w:t>
            </w:r>
          </w:p>
        </w:tc>
      </w:tr>
      <w:tr w:rsidR="00DD4D13" w14:paraId="0A79151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B8341" w14:textId="77777777" w:rsidR="00DD4D13" w:rsidRPr="000D6C2D" w:rsidRDefault="00DD4D13" w:rsidP="00457AC5">
            <w:pPr>
              <w:rPr>
                <w:sz w:val="20"/>
                <w:szCs w:val="20"/>
              </w:rPr>
            </w:pPr>
            <w:r>
              <w:rPr>
                <w:sz w:val="20"/>
                <w:szCs w:val="20"/>
              </w:rPr>
              <w:t>$jetabrasiveon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E671BDF" w14:textId="77777777" w:rsidR="00DD4D13" w:rsidRPr="000D6C2D" w:rsidRDefault="00DD4D13" w:rsidP="00457AC5">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509E3" w14:textId="77777777" w:rsidR="00DD4D13" w:rsidRPr="000D6C2D" w:rsidRDefault="00DD4D13" w:rsidP="00457AC5">
            <w:pPr>
              <w:rPr>
                <w:sz w:val="20"/>
                <w:szCs w:val="20"/>
              </w:rPr>
            </w:pPr>
            <w:r>
              <w:rPr>
                <w:sz w:val="20"/>
                <w:szCs w:val="20"/>
              </w:rPr>
              <w:t>This is the time it takes for the abrasive to arrive the material after the CNC have send the signal Abrasive On. The value depends on the length of the hose and other equipment. Probably around 1 to 3 seconds.</w:t>
            </w:r>
          </w:p>
        </w:tc>
      </w:tr>
      <w:tr w:rsidR="00DD4D13" w:rsidRPr="00FB2745" w14:paraId="6AD565B7"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D5AFF" w14:textId="77777777" w:rsidR="00DD4D13" w:rsidRPr="00FB2745" w:rsidRDefault="00DD4D13" w:rsidP="00457AC5">
            <w:pPr>
              <w:rPr>
                <w:sz w:val="20"/>
                <w:szCs w:val="18"/>
              </w:rPr>
            </w:pPr>
            <w:r w:rsidRPr="00FB2745">
              <w:rPr>
                <w:sz w:val="20"/>
                <w:szCs w:val="18"/>
              </w:rPr>
              <w:t>$jetpreload</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7E8B5D0" w14:textId="77777777" w:rsidR="00DD4D13" w:rsidRPr="00FB2745" w:rsidRDefault="00DD4D13" w:rsidP="00457AC5">
            <w:pPr>
              <w:jc w:val="center"/>
              <w:rPr>
                <w:sz w:val="20"/>
                <w:szCs w:val="18"/>
              </w:rPr>
            </w:pPr>
            <w:r w:rsidRPr="00FB2745">
              <w:rPr>
                <w:sz w:val="20"/>
                <w:szCs w:val="18"/>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93C9D9" w14:textId="77777777" w:rsidR="00DD4D13" w:rsidRDefault="00DD4D13" w:rsidP="00457AC5">
            <w:pPr>
              <w:rPr>
                <w:sz w:val="20"/>
                <w:szCs w:val="18"/>
              </w:rPr>
            </w:pPr>
            <w:r>
              <w:rPr>
                <w:sz w:val="20"/>
                <w:szCs w:val="18"/>
              </w:rPr>
              <w:t>If this value is a value, then the abrasive should be turned on before the water (opposite as normal piercing) In that case the variable is the time for the pre load.</w:t>
            </w:r>
          </w:p>
          <w:p w14:paraId="51B36924" w14:textId="77777777" w:rsidR="00DD4D13" w:rsidRPr="00FB2745" w:rsidRDefault="00DD4D13" w:rsidP="00457AC5">
            <w:pPr>
              <w:rPr>
                <w:sz w:val="20"/>
                <w:szCs w:val="18"/>
              </w:rPr>
            </w:pPr>
            <w:r>
              <w:rPr>
                <w:sz w:val="20"/>
                <w:szCs w:val="18"/>
              </w:rPr>
              <w:t>This is used on low pressure piercings, to avoid that the material is dammed.</w:t>
            </w:r>
          </w:p>
        </w:tc>
      </w:tr>
      <w:tr w:rsidR="00DD4D13" w14:paraId="1B1EEEA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32EFB9" w14:textId="77777777" w:rsidR="00DD4D13" w:rsidRPr="000D6C2D" w:rsidRDefault="00DD4D13" w:rsidP="00457AC5">
            <w:pPr>
              <w:rPr>
                <w:sz w:val="20"/>
                <w:szCs w:val="20"/>
              </w:rPr>
            </w:pPr>
            <w:r>
              <w:rPr>
                <w:sz w:val="20"/>
                <w:szCs w:val="20"/>
              </w:rPr>
              <w:t>$jetvalveon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0236CA4" w14:textId="77777777" w:rsidR="00DD4D13" w:rsidRPr="000D6C2D" w:rsidRDefault="00DD4D13" w:rsidP="00457AC5">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0BA0A7" w14:textId="77777777" w:rsidR="00DD4D13" w:rsidRPr="000D6C2D" w:rsidRDefault="00DD4D13" w:rsidP="00457AC5">
            <w:pPr>
              <w:rPr>
                <w:sz w:val="20"/>
                <w:szCs w:val="20"/>
              </w:rPr>
            </w:pPr>
            <w:r>
              <w:rPr>
                <w:sz w:val="20"/>
                <w:szCs w:val="20"/>
              </w:rPr>
              <w:t>This value is the time in seconds that it takes for the waterjet valve to react after the CNC have send the signal Water ON. This is normally very short probably around 0.1 to 0.2 seconds.</w:t>
            </w:r>
          </w:p>
        </w:tc>
      </w:tr>
      <w:tr w:rsidR="00DD4D13" w:rsidRPr="00947A86" w14:paraId="158FCD03"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72BAE" w14:textId="77777777" w:rsidR="00DD4D13" w:rsidRPr="00947A86" w:rsidRDefault="00DD4D13" w:rsidP="00457AC5">
            <w:pPr>
              <w:rPr>
                <w:sz w:val="20"/>
                <w:szCs w:val="18"/>
              </w:rPr>
            </w:pPr>
            <w:r w:rsidRPr="00947A86">
              <w:rPr>
                <w:sz w:val="20"/>
                <w:szCs w:val="18"/>
              </w:rPr>
              <w:t>$lastcutonpart</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A137AF7" w14:textId="77777777" w:rsidR="00DD4D13" w:rsidRPr="00947A86" w:rsidRDefault="00DD4D13" w:rsidP="00457AC5">
            <w:pPr>
              <w:jc w:val="center"/>
              <w:rPr>
                <w:sz w:val="20"/>
                <w:szCs w:val="18"/>
              </w:rPr>
            </w:pPr>
            <w:r w:rsidRPr="00947A86">
              <w:rPr>
                <w:sz w:val="20"/>
                <w:szCs w:val="18"/>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13DE2" w14:textId="77777777" w:rsidR="00DD4D13" w:rsidRPr="00947A86" w:rsidRDefault="00DD4D13" w:rsidP="00457AC5">
            <w:pPr>
              <w:rPr>
                <w:sz w:val="20"/>
                <w:szCs w:val="18"/>
              </w:rPr>
            </w:pPr>
            <w:r>
              <w:rPr>
                <w:sz w:val="20"/>
                <w:szCs w:val="18"/>
              </w:rPr>
              <w:t>This variable I T if it is the last cut before the machining continuous on another part. This variable is set during the actual geometry LINE,ARC,CUTOFF.</w:t>
            </w:r>
          </w:p>
        </w:tc>
      </w:tr>
      <w:tr w:rsidR="00DD4D13" w:rsidRPr="00520759" w14:paraId="69CC227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8B1A0" w14:textId="77777777" w:rsidR="00DD4D13" w:rsidRPr="00520759" w:rsidRDefault="00DD4D13" w:rsidP="00457AC5">
            <w:pPr>
              <w:rPr>
                <w:sz w:val="20"/>
                <w:szCs w:val="18"/>
              </w:rPr>
            </w:pPr>
            <w:r w:rsidRPr="00520759">
              <w:rPr>
                <w:sz w:val="20"/>
                <w:szCs w:val="18"/>
              </w:rPr>
              <w:t>$leadname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083102D" w14:textId="77777777" w:rsidR="00DD4D13" w:rsidRPr="00520759" w:rsidRDefault="00DD4D13" w:rsidP="00457AC5">
            <w:pPr>
              <w:jc w:val="center"/>
              <w:rPr>
                <w:sz w:val="20"/>
                <w:szCs w:val="18"/>
              </w:rPr>
            </w:pPr>
            <w:r>
              <w:rPr>
                <w:sz w:val="20"/>
                <w:szCs w:val="18"/>
              </w:rPr>
              <w:t>String</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0925E" w14:textId="77777777" w:rsidR="00DD4D13" w:rsidRPr="00520759" w:rsidRDefault="00DD4D13" w:rsidP="00457AC5">
            <w:pPr>
              <w:rPr>
                <w:sz w:val="20"/>
                <w:szCs w:val="18"/>
              </w:rPr>
            </w:pPr>
            <w:r>
              <w:rPr>
                <w:sz w:val="20"/>
                <w:szCs w:val="18"/>
              </w:rPr>
              <w:t>The name of the lead used in the Contour command.</w:t>
            </w:r>
          </w:p>
        </w:tc>
      </w:tr>
      <w:tr w:rsidR="00DD4D13" w:rsidRPr="00031E5D" w14:paraId="0622CCB6"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26AD2" w14:textId="77777777" w:rsidR="00DD4D13" w:rsidRPr="00031E5D" w:rsidRDefault="00DD4D13" w:rsidP="00457AC5">
            <w:pPr>
              <w:rPr>
                <w:sz w:val="20"/>
                <w:szCs w:val="16"/>
              </w:rPr>
            </w:pPr>
            <w:r>
              <w:rPr>
                <w:sz w:val="20"/>
                <w:szCs w:val="16"/>
              </w:rPr>
              <w:lastRenderedPageBreak/>
              <w:t>$leadplan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FD8DA5A" w14:textId="77777777" w:rsidR="00DD4D13" w:rsidRPr="00031E5D" w:rsidRDefault="00DD4D13" w:rsidP="00457AC5">
            <w:pPr>
              <w:jc w:val="center"/>
              <w:rPr>
                <w:sz w:val="20"/>
                <w:szCs w:val="16"/>
              </w:rPr>
            </w:pPr>
            <w:r>
              <w:rPr>
                <w:sz w:val="20"/>
                <w:szCs w:val="16"/>
              </w:rPr>
              <w:t>List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D5CEE" w14:textId="77777777" w:rsidR="00DD4D13" w:rsidRPr="00031E5D" w:rsidRDefault="00DD4D13" w:rsidP="00457AC5">
            <w:pPr>
              <w:rPr>
                <w:sz w:val="18"/>
                <w:szCs w:val="14"/>
              </w:rPr>
            </w:pPr>
            <w:r>
              <w:rPr>
                <w:sz w:val="20"/>
                <w:szCs w:val="16"/>
              </w:rPr>
              <w:t>New in IGEMS2: In normal 2D cutting this variable is (0 0 -1) and describe then normal into the material for the circular piercing and the lead movement. (See also $leadtilt below)</w:t>
            </w:r>
          </w:p>
        </w:tc>
      </w:tr>
      <w:tr w:rsidR="00DD4D13" w:rsidRPr="000011A3" w14:paraId="4D39E9E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142914" w14:textId="77777777" w:rsidR="00DD4D13" w:rsidRPr="000011A3" w:rsidRDefault="00DD4D13" w:rsidP="00457AC5">
            <w:pPr>
              <w:rPr>
                <w:sz w:val="20"/>
                <w:szCs w:val="18"/>
              </w:rPr>
            </w:pPr>
            <w:r>
              <w:rPr>
                <w:sz w:val="20"/>
                <w:szCs w:val="18"/>
              </w:rPr>
              <w:t>$leadtilt</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0789845" w14:textId="77777777" w:rsidR="00DD4D13" w:rsidRPr="00DD4D13" w:rsidRDefault="00DD4D13" w:rsidP="00457AC5">
            <w:pPr>
              <w:jc w:val="center"/>
              <w:rPr>
                <w:sz w:val="20"/>
                <w:szCs w:val="20"/>
              </w:rPr>
            </w:pPr>
            <w:r w:rsidRPr="00DD4D13">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644CA" w14:textId="72D7CA45" w:rsidR="00DD4D13" w:rsidRPr="00DD4D13" w:rsidRDefault="00DD4D13" w:rsidP="00457AC5">
            <w:pPr>
              <w:rPr>
                <w:sz w:val="20"/>
                <w:szCs w:val="20"/>
              </w:rPr>
            </w:pPr>
            <w:r w:rsidRPr="00DD4D13">
              <w:rPr>
                <w:sz w:val="20"/>
                <w:szCs w:val="20"/>
              </w:rPr>
              <w:t xml:space="preserve">If the lead-in and the circular piercing is not planar with XY-plan then the variable is T else nil. Use the functions </w:t>
            </w:r>
            <w:hyperlink w:anchor="_CHTOOL" w:history="1">
              <w:r w:rsidRPr="00DD4D13">
                <w:rPr>
                  <w:rStyle w:val="Hyperlnk"/>
                  <w:sz w:val="20"/>
                  <w:szCs w:val="20"/>
                  <w:bdr w:val="none" w:sz="0" w:space="0" w:color="auto"/>
                </w:rPr>
                <w:t>CPIERC-LINE</w:t>
              </w:r>
            </w:hyperlink>
            <w:r w:rsidRPr="00DD4D13">
              <w:rPr>
                <w:sz w:val="20"/>
                <w:szCs w:val="20"/>
              </w:rPr>
              <w:t xml:space="preserve"> and </w:t>
            </w:r>
            <w:hyperlink w:anchor="_(CPIERCE-CIRCLE)" w:history="1">
              <w:r w:rsidRPr="00DD4D13">
                <w:rPr>
                  <w:rStyle w:val="Hyperlnk"/>
                  <w:sz w:val="20"/>
                  <w:szCs w:val="20"/>
                  <w:bdr w:val="none" w:sz="0" w:space="0" w:color="auto"/>
                </w:rPr>
                <w:t>CPIERC-CIRCLE</w:t>
              </w:r>
            </w:hyperlink>
            <w:r w:rsidRPr="00DD4D13">
              <w:rPr>
                <w:sz w:val="20"/>
                <w:szCs w:val="20"/>
              </w:rPr>
              <w:t xml:space="preserve"> to generate the circular movements.</w:t>
            </w:r>
          </w:p>
        </w:tc>
      </w:tr>
      <w:tr w:rsidR="00DD4D13" w:rsidRPr="00D35F7A" w14:paraId="2484980A"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FFC31" w14:textId="77777777" w:rsidR="00DD4D13" w:rsidRPr="00D35F7A" w:rsidRDefault="00DD4D13" w:rsidP="00457AC5">
            <w:pPr>
              <w:rPr>
                <w:sz w:val="20"/>
                <w:szCs w:val="20"/>
              </w:rPr>
            </w:pPr>
            <w:r w:rsidRPr="00D35F7A">
              <w:rPr>
                <w:sz w:val="20"/>
                <w:szCs w:val="20"/>
              </w:rPr>
              <w:t>$lowatoff</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30ACE7F" w14:textId="77777777" w:rsidR="00DD4D13" w:rsidRPr="00D35F7A"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A0D127" w14:textId="77777777" w:rsidR="00DD4D13" w:rsidRPr="00D35F7A" w:rsidRDefault="00DD4D13" w:rsidP="00457AC5">
            <w:pPr>
              <w:rPr>
                <w:sz w:val="20"/>
                <w:szCs w:val="20"/>
              </w:rPr>
            </w:pPr>
            <w:r>
              <w:rPr>
                <w:sz w:val="20"/>
                <w:szCs w:val="20"/>
              </w:rPr>
              <w:t>If this cut should end in low pressure, to have the value correct for next piercing.</w:t>
            </w:r>
          </w:p>
        </w:tc>
      </w:tr>
      <w:tr w:rsidR="00DD4D13" w:rsidRPr="00265B45" w14:paraId="7565B003"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98D6E" w14:textId="77777777" w:rsidR="00DD4D13" w:rsidRPr="00D21BF0" w:rsidRDefault="00DD4D13" w:rsidP="00457AC5">
            <w:pPr>
              <w:rPr>
                <w:sz w:val="20"/>
                <w:szCs w:val="20"/>
              </w:rPr>
            </w:pPr>
            <w:r w:rsidRPr="00D21BF0">
              <w:rPr>
                <w:sz w:val="20"/>
                <w:szCs w:val="20"/>
              </w:rPr>
              <w:t>$lowhigh</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843679E" w14:textId="77777777" w:rsidR="00DD4D13" w:rsidRPr="00D21BF0"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EAC3C9" w14:textId="77777777" w:rsidR="00DD4D13" w:rsidRPr="00D21BF0" w:rsidRDefault="00DD4D13" w:rsidP="00457AC5">
            <w:pPr>
              <w:rPr>
                <w:sz w:val="20"/>
                <w:szCs w:val="20"/>
              </w:rPr>
            </w:pPr>
            <w:r>
              <w:rPr>
                <w:sz w:val="20"/>
                <w:szCs w:val="20"/>
              </w:rPr>
              <w:t xml:space="preserve">If it's a low pressure piercing without optimizing. </w:t>
            </w:r>
            <w:r w:rsidRPr="00056192">
              <w:rPr>
                <w:b/>
                <w:sz w:val="20"/>
                <w:szCs w:val="20"/>
              </w:rPr>
              <w:t>Note!</w:t>
            </w:r>
            <w:r>
              <w:rPr>
                <w:sz w:val="20"/>
                <w:szCs w:val="20"/>
              </w:rPr>
              <w:t xml:space="preserve"> The variable $high is also T in this case, be sure to test $lowhigh first in a COND function.</w:t>
            </w:r>
          </w:p>
        </w:tc>
      </w:tr>
      <w:tr w:rsidR="00DD4D13" w:rsidRPr="00265B45" w14:paraId="65D5635F"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E538E" w14:textId="77777777" w:rsidR="00DD4D13" w:rsidRPr="004B020E" w:rsidRDefault="00DD4D13" w:rsidP="00457AC5">
            <w:pPr>
              <w:rPr>
                <w:sz w:val="20"/>
                <w:szCs w:val="20"/>
              </w:rPr>
            </w:pPr>
            <w:r w:rsidRPr="004B020E">
              <w:rPr>
                <w:sz w:val="20"/>
                <w:szCs w:val="20"/>
              </w:rPr>
              <w:t>$maxslope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B786126" w14:textId="77777777" w:rsidR="00DD4D13" w:rsidRPr="004B020E" w:rsidRDefault="00DD4D13" w:rsidP="00457AC5">
            <w:pPr>
              <w:jc w:val="center"/>
              <w:rPr>
                <w:sz w:val="20"/>
                <w:szCs w:val="20"/>
              </w:rPr>
            </w:pPr>
            <w:r w:rsidRPr="004B020E">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3E497" w14:textId="77777777" w:rsidR="00DD4D13" w:rsidRPr="004B020E" w:rsidRDefault="00DD4D13" w:rsidP="00457AC5">
            <w:pPr>
              <w:rPr>
                <w:sz w:val="20"/>
                <w:szCs w:val="20"/>
              </w:rPr>
            </w:pPr>
            <w:r w:rsidRPr="004B020E">
              <w:rPr>
                <w:sz w:val="20"/>
                <w:szCs w:val="20"/>
              </w:rPr>
              <w:t xml:space="preserve">Maximum cutting angle that will be used on </w:t>
            </w:r>
            <w:r>
              <w:rPr>
                <w:sz w:val="20"/>
                <w:szCs w:val="20"/>
              </w:rPr>
              <w:t xml:space="preserve">actual geometry. </w:t>
            </w:r>
            <w:r w:rsidRPr="004B020E">
              <w:rPr>
                <w:sz w:val="20"/>
                <w:szCs w:val="20"/>
              </w:rPr>
              <w:t>Note! This variable has</w:t>
            </w:r>
            <w:r>
              <w:rPr>
                <w:sz w:val="20"/>
                <w:szCs w:val="20"/>
              </w:rPr>
              <w:t xml:space="preserve"> another meaning in the Header</w:t>
            </w:r>
            <w:r w:rsidRPr="004B020E">
              <w:rPr>
                <w:sz w:val="20"/>
                <w:szCs w:val="20"/>
              </w:rPr>
              <w:t xml:space="preserve"> f</w:t>
            </w:r>
            <w:r>
              <w:rPr>
                <w:sz w:val="20"/>
                <w:szCs w:val="20"/>
              </w:rPr>
              <w:t>unction. The value is not negative and in degree</w:t>
            </w:r>
            <w:r w:rsidRPr="004B020E">
              <w:rPr>
                <w:sz w:val="20"/>
                <w:szCs w:val="20"/>
              </w:rPr>
              <w:t>.</w:t>
            </w:r>
          </w:p>
        </w:tc>
      </w:tr>
      <w:tr w:rsidR="00DD4D13" w:rsidRPr="00265B45" w14:paraId="1ACB5DD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230A4" w14:textId="77777777" w:rsidR="00DD4D13" w:rsidRDefault="00DD4D13" w:rsidP="00457AC5">
            <w:pPr>
              <w:rPr>
                <w:sz w:val="20"/>
                <w:szCs w:val="20"/>
              </w:rPr>
            </w:pPr>
            <w:r>
              <w:rPr>
                <w:sz w:val="20"/>
                <w:szCs w:val="20"/>
              </w:rPr>
              <w:t>$marking</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A20EA74" w14:textId="77777777" w:rsidR="00DD4D13"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CF4D0A" w14:textId="77777777" w:rsidR="00DD4D13" w:rsidRDefault="00DD4D13" w:rsidP="00457AC5">
            <w:pPr>
              <w:rPr>
                <w:sz w:val="20"/>
                <w:szCs w:val="20"/>
              </w:rPr>
            </w:pPr>
            <w:r>
              <w:rPr>
                <w:sz w:val="20"/>
                <w:szCs w:val="20"/>
              </w:rPr>
              <w:t>The variable is T if the cuton belongs to a marking else this variable is nil</w:t>
            </w:r>
          </w:p>
        </w:tc>
      </w:tr>
      <w:tr w:rsidR="00DD4D13" w:rsidRPr="00600DBD" w14:paraId="21A13293"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DCA9FA" w14:textId="77777777" w:rsidR="00DD4D13" w:rsidRPr="00600DBD" w:rsidRDefault="00DD4D13" w:rsidP="00457AC5">
            <w:pPr>
              <w:rPr>
                <w:sz w:val="20"/>
                <w:szCs w:val="18"/>
              </w:rPr>
            </w:pPr>
            <w:r w:rsidRPr="00600DBD">
              <w:rPr>
                <w:sz w:val="20"/>
                <w:szCs w:val="18"/>
              </w:rPr>
              <w:t>$nodename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A718242" w14:textId="77777777" w:rsidR="00DD4D13" w:rsidRPr="00600DBD" w:rsidRDefault="00DD4D13" w:rsidP="00457AC5">
            <w:pPr>
              <w:jc w:val="center"/>
              <w:rPr>
                <w:sz w:val="20"/>
                <w:szCs w:val="18"/>
              </w:rPr>
            </w:pPr>
            <w:r>
              <w:rPr>
                <w:sz w:val="20"/>
                <w:szCs w:val="18"/>
              </w:rPr>
              <w:t>String</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EFEC9" w14:textId="77777777" w:rsidR="00DD4D13" w:rsidRPr="00600DBD" w:rsidRDefault="00DD4D13" w:rsidP="00457AC5">
            <w:pPr>
              <w:rPr>
                <w:sz w:val="20"/>
                <w:szCs w:val="18"/>
              </w:rPr>
            </w:pPr>
            <w:r>
              <w:rPr>
                <w:sz w:val="20"/>
                <w:szCs w:val="18"/>
              </w:rPr>
              <w:t>The name of the actual toolpath.</w:t>
            </w:r>
          </w:p>
        </w:tc>
      </w:tr>
      <w:tr w:rsidR="00DD4D13" w:rsidRPr="00924A6C" w14:paraId="1FB92BCB"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DE4CE" w14:textId="77777777" w:rsidR="00DD4D13" w:rsidRPr="00924A6C" w:rsidRDefault="00DD4D13" w:rsidP="00457AC5">
            <w:pPr>
              <w:rPr>
                <w:sz w:val="20"/>
                <w:szCs w:val="20"/>
              </w:rPr>
            </w:pPr>
            <w:r w:rsidRPr="00924A6C">
              <w:rPr>
                <w:sz w:val="20"/>
                <w:szCs w:val="20"/>
              </w:rPr>
              <w:t>$path5x</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5DF7D8A" w14:textId="77777777" w:rsidR="00DD4D13" w:rsidRPr="00924A6C" w:rsidRDefault="00DD4D13" w:rsidP="00457AC5">
            <w:pPr>
              <w:jc w:val="center"/>
              <w:rPr>
                <w:sz w:val="20"/>
                <w:szCs w:val="20"/>
              </w:rPr>
            </w:pPr>
            <w:r w:rsidRPr="00924A6C">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FF4A4" w14:textId="77777777" w:rsidR="00DD4D13" w:rsidRPr="00924A6C" w:rsidRDefault="00DD4D13" w:rsidP="00457AC5">
            <w:pPr>
              <w:rPr>
                <w:sz w:val="20"/>
                <w:szCs w:val="20"/>
              </w:rPr>
            </w:pPr>
            <w:r w:rsidRPr="00924A6C">
              <w:rPr>
                <w:sz w:val="20"/>
                <w:szCs w:val="20"/>
              </w:rPr>
              <w:t>Actual path requires 5-axis kinematic</w:t>
            </w:r>
          </w:p>
        </w:tc>
      </w:tr>
      <w:tr w:rsidR="00DD4D13" w:rsidRPr="00265B45" w14:paraId="07C20625"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1DA19" w14:textId="77777777" w:rsidR="00DD4D13" w:rsidRPr="00965794" w:rsidRDefault="00DD4D13" w:rsidP="00457AC5">
            <w:pPr>
              <w:rPr>
                <w:sz w:val="20"/>
                <w:szCs w:val="20"/>
              </w:rPr>
            </w:pPr>
            <w:r w:rsidRPr="00965794">
              <w:rPr>
                <w:sz w:val="20"/>
                <w:szCs w:val="20"/>
              </w:rPr>
              <w:t>$piercingpos</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6A8B246" w14:textId="77777777" w:rsidR="00DD4D13" w:rsidRPr="00965794" w:rsidRDefault="00DD4D13" w:rsidP="00457AC5">
            <w:pPr>
              <w:jc w:val="center"/>
              <w:rPr>
                <w:sz w:val="20"/>
                <w:szCs w:val="20"/>
              </w:rPr>
            </w:pPr>
            <w:r w:rsidRPr="00965794">
              <w:rPr>
                <w:sz w:val="20"/>
                <w:szCs w:val="20"/>
              </w:rPr>
              <w:t>List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BDBF4" w14:textId="77777777" w:rsidR="00DD4D13" w:rsidRPr="00965794" w:rsidRDefault="00DD4D13" w:rsidP="00457AC5">
            <w:pPr>
              <w:rPr>
                <w:sz w:val="20"/>
                <w:szCs w:val="20"/>
              </w:rPr>
            </w:pPr>
            <w:r w:rsidRPr="00965794">
              <w:rPr>
                <w:sz w:val="20"/>
                <w:szCs w:val="20"/>
              </w:rPr>
              <w:t xml:space="preserve">A list of three reals describing </w:t>
            </w:r>
            <w:r>
              <w:rPr>
                <w:sz w:val="20"/>
                <w:szCs w:val="20"/>
              </w:rPr>
              <w:t>the piercing position from the actual zero point. Note the third real is always from the bottom of the material.</w:t>
            </w:r>
          </w:p>
        </w:tc>
      </w:tr>
      <w:tr w:rsidR="00DD4D13" w:rsidRPr="00934290" w14:paraId="363FFDFC"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27F80" w14:textId="77777777" w:rsidR="00DD4D13" w:rsidRPr="00965794" w:rsidRDefault="00DD4D13" w:rsidP="00457AC5">
            <w:pPr>
              <w:rPr>
                <w:sz w:val="20"/>
                <w:szCs w:val="20"/>
              </w:rPr>
            </w:pPr>
            <w:r w:rsidRPr="00965794">
              <w:rPr>
                <w:sz w:val="20"/>
                <w:szCs w:val="20"/>
              </w:rPr>
              <w:t>$</w:t>
            </w:r>
            <w:r>
              <w:rPr>
                <w:sz w:val="20"/>
                <w:szCs w:val="20"/>
              </w:rPr>
              <w:t>sensor</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89224F8" w14:textId="77777777" w:rsidR="00DD4D13" w:rsidRPr="00965794" w:rsidRDefault="00DD4D13" w:rsidP="00457AC5">
            <w:pPr>
              <w:jc w:val="center"/>
              <w:rPr>
                <w:sz w:val="20"/>
                <w:szCs w:val="20"/>
              </w:rPr>
            </w:pPr>
            <w:r w:rsidRPr="00965794">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12546" w14:textId="77777777" w:rsidR="00DD4D13" w:rsidRPr="00965794" w:rsidRDefault="00DD4D13" w:rsidP="00457AC5">
            <w:pPr>
              <w:rPr>
                <w:sz w:val="20"/>
                <w:szCs w:val="20"/>
              </w:rPr>
            </w:pPr>
            <w:r w:rsidRPr="00965794">
              <w:rPr>
                <w:sz w:val="20"/>
                <w:szCs w:val="20"/>
              </w:rPr>
              <w:t>This variable can be used on IGEMS CNC and instruct the controller what sensoring mode that should be used when using the Automatic sensoring function.</w:t>
            </w:r>
            <w:r w:rsidRPr="00965794">
              <w:rPr>
                <w:sz w:val="20"/>
                <w:szCs w:val="20"/>
              </w:rPr>
              <w:br/>
              <w:t>0=Use previous Z height probing for the Z-level.</w:t>
            </w:r>
          </w:p>
          <w:p w14:paraId="561FA68D" w14:textId="77777777" w:rsidR="00DD4D13" w:rsidRPr="00965794" w:rsidRDefault="00DD4D13" w:rsidP="00457AC5">
            <w:pPr>
              <w:rPr>
                <w:sz w:val="20"/>
                <w:szCs w:val="20"/>
              </w:rPr>
            </w:pPr>
            <w:r w:rsidRPr="00965794">
              <w:rPr>
                <w:sz w:val="20"/>
                <w:szCs w:val="20"/>
              </w:rPr>
              <w:t>1=Make a new Z-height probing.</w:t>
            </w:r>
          </w:p>
          <w:p w14:paraId="17454AF0" w14:textId="2731CFB7" w:rsidR="00DD4D13" w:rsidRPr="00965794" w:rsidRDefault="00DD4D13" w:rsidP="00457AC5">
            <w:pPr>
              <w:rPr>
                <w:sz w:val="20"/>
                <w:szCs w:val="20"/>
              </w:rPr>
            </w:pPr>
            <w:r w:rsidRPr="00965794">
              <w:rPr>
                <w:sz w:val="20"/>
                <w:szCs w:val="20"/>
              </w:rPr>
              <w:t>2=Use Stamping sensoring (for straight cuts)</w:t>
            </w:r>
            <w:r w:rsidR="00202E13">
              <w:rPr>
                <w:sz w:val="20"/>
                <w:szCs w:val="20"/>
              </w:rPr>
              <w:t>.</w:t>
            </w:r>
          </w:p>
          <w:p w14:paraId="59FC11B4" w14:textId="3CFA6B88" w:rsidR="00DD4D13" w:rsidRPr="00965794" w:rsidRDefault="00DD4D13" w:rsidP="00202E13">
            <w:pPr>
              <w:rPr>
                <w:sz w:val="20"/>
                <w:szCs w:val="20"/>
              </w:rPr>
            </w:pPr>
            <w:r w:rsidRPr="00965794">
              <w:rPr>
                <w:sz w:val="20"/>
                <w:szCs w:val="20"/>
              </w:rPr>
              <w:t>3=Use Dragging sensoring (for bevel cuts)</w:t>
            </w:r>
            <w:r w:rsidR="00202E13">
              <w:rPr>
                <w:sz w:val="20"/>
                <w:szCs w:val="20"/>
              </w:rPr>
              <w:t>.</w:t>
            </w:r>
          </w:p>
        </w:tc>
      </w:tr>
      <w:tr w:rsidR="00DD4D13" w:rsidRPr="00265B45" w14:paraId="10B2FEC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F6CFC" w14:textId="77777777" w:rsidR="00DD4D13" w:rsidRDefault="00DD4D13" w:rsidP="00457AC5">
            <w:pPr>
              <w:rPr>
                <w:sz w:val="20"/>
                <w:szCs w:val="20"/>
              </w:rPr>
            </w:pPr>
            <w:r>
              <w:rPr>
                <w:sz w:val="20"/>
                <w:szCs w:val="20"/>
              </w:rPr>
              <w:t>$pstat</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504E17B" w14:textId="77777777" w:rsidR="00DD4D13" w:rsidRDefault="00DD4D13" w:rsidP="00457AC5">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AEEAB" w14:textId="77777777" w:rsidR="00DD4D13" w:rsidRDefault="00DD4D13" w:rsidP="00457AC5">
            <w:pPr>
              <w:rPr>
                <w:sz w:val="20"/>
                <w:szCs w:val="20"/>
              </w:rPr>
            </w:pPr>
            <w:r>
              <w:rPr>
                <w:sz w:val="20"/>
                <w:szCs w:val="20"/>
              </w:rPr>
              <w:t>Piercing time on for stationary piercing (you can normally use $time that have the time for the actual piercing type).</w:t>
            </w:r>
          </w:p>
        </w:tc>
      </w:tr>
      <w:tr w:rsidR="00DD4D13" w:rsidRPr="00265B45" w14:paraId="2279CBE6"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5A882" w14:textId="77777777" w:rsidR="00DD4D13" w:rsidRDefault="00DD4D13" w:rsidP="00457AC5">
            <w:pPr>
              <w:rPr>
                <w:sz w:val="20"/>
                <w:szCs w:val="20"/>
              </w:rPr>
            </w:pPr>
            <w:r>
              <w:rPr>
                <w:sz w:val="20"/>
                <w:szCs w:val="20"/>
              </w:rPr>
              <w:t>$ptype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7E593F" w14:textId="77777777" w:rsidR="00DD4D13" w:rsidRDefault="00DD4D13" w:rsidP="00457AC5">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28D72" w14:textId="77777777" w:rsidR="00DD4D13" w:rsidRDefault="00DD4D13" w:rsidP="00457AC5">
            <w:pPr>
              <w:rPr>
                <w:sz w:val="20"/>
                <w:szCs w:val="20"/>
              </w:rPr>
            </w:pPr>
            <w:r>
              <w:rPr>
                <w:sz w:val="20"/>
                <w:szCs w:val="20"/>
              </w:rPr>
              <w:t>The piercing type:</w:t>
            </w:r>
          </w:p>
          <w:p w14:paraId="6E6913CC" w14:textId="77777777" w:rsidR="00DD4D13" w:rsidRDefault="00DD4D13" w:rsidP="00457AC5">
            <w:pPr>
              <w:rPr>
                <w:sz w:val="20"/>
                <w:szCs w:val="20"/>
              </w:rPr>
            </w:pPr>
            <w:r>
              <w:rPr>
                <w:sz w:val="20"/>
                <w:szCs w:val="20"/>
              </w:rPr>
              <w:t>-2=Point marking</w:t>
            </w:r>
          </w:p>
          <w:p w14:paraId="50295A97" w14:textId="77777777" w:rsidR="00DD4D13" w:rsidRDefault="00DD4D13" w:rsidP="00457AC5">
            <w:pPr>
              <w:rPr>
                <w:sz w:val="20"/>
                <w:szCs w:val="20"/>
              </w:rPr>
            </w:pPr>
            <w:r>
              <w:rPr>
                <w:sz w:val="20"/>
                <w:szCs w:val="20"/>
              </w:rPr>
              <w:t>-1=Marking</w:t>
            </w:r>
          </w:p>
          <w:p w14:paraId="5D8538D5" w14:textId="77777777" w:rsidR="00DD4D13" w:rsidRDefault="00DD4D13" w:rsidP="00457AC5">
            <w:pPr>
              <w:rPr>
                <w:sz w:val="20"/>
                <w:szCs w:val="20"/>
              </w:rPr>
            </w:pPr>
            <w:r>
              <w:rPr>
                <w:sz w:val="20"/>
                <w:szCs w:val="20"/>
              </w:rPr>
              <w:t>0=Blind lead</w:t>
            </w:r>
          </w:p>
          <w:p w14:paraId="5AE22562" w14:textId="77777777" w:rsidR="00DD4D13" w:rsidRDefault="00DD4D13" w:rsidP="00457AC5">
            <w:pPr>
              <w:rPr>
                <w:sz w:val="20"/>
                <w:szCs w:val="20"/>
              </w:rPr>
            </w:pPr>
            <w:r>
              <w:rPr>
                <w:sz w:val="20"/>
                <w:szCs w:val="20"/>
              </w:rPr>
              <w:t>1=Linear piercing</w:t>
            </w:r>
          </w:p>
          <w:p w14:paraId="30C110EC" w14:textId="77777777" w:rsidR="00DD4D13" w:rsidRDefault="00DD4D13" w:rsidP="00457AC5">
            <w:pPr>
              <w:rPr>
                <w:sz w:val="20"/>
                <w:szCs w:val="20"/>
              </w:rPr>
            </w:pPr>
            <w:r>
              <w:rPr>
                <w:sz w:val="20"/>
                <w:szCs w:val="20"/>
              </w:rPr>
              <w:t>2=Stationary piercing</w:t>
            </w:r>
          </w:p>
          <w:p w14:paraId="79B2EBEC" w14:textId="77777777" w:rsidR="00DD4D13" w:rsidRDefault="00DD4D13" w:rsidP="00457AC5">
            <w:pPr>
              <w:rPr>
                <w:sz w:val="20"/>
                <w:szCs w:val="20"/>
              </w:rPr>
            </w:pPr>
            <w:r>
              <w:rPr>
                <w:sz w:val="20"/>
                <w:szCs w:val="20"/>
              </w:rPr>
              <w:t>3=Circular piercing</w:t>
            </w:r>
          </w:p>
          <w:p w14:paraId="6011B3CB" w14:textId="77777777" w:rsidR="00DD4D13" w:rsidRDefault="00DD4D13" w:rsidP="00457AC5">
            <w:pPr>
              <w:rPr>
                <w:sz w:val="20"/>
                <w:szCs w:val="20"/>
              </w:rPr>
            </w:pPr>
            <w:r>
              <w:rPr>
                <w:sz w:val="20"/>
                <w:szCs w:val="20"/>
              </w:rPr>
              <w:t>4=Drilling with no optimizing (Se also the drilling function)</w:t>
            </w:r>
          </w:p>
          <w:p w14:paraId="222B64B7" w14:textId="77777777" w:rsidR="00DD4D13" w:rsidRDefault="00DD4D13" w:rsidP="00457AC5">
            <w:pPr>
              <w:rPr>
                <w:sz w:val="20"/>
                <w:szCs w:val="20"/>
              </w:rPr>
            </w:pPr>
            <w:r>
              <w:rPr>
                <w:sz w:val="20"/>
                <w:szCs w:val="20"/>
              </w:rPr>
              <w:t>5=Air start</w:t>
            </w:r>
          </w:p>
          <w:p w14:paraId="75C37E85" w14:textId="77777777" w:rsidR="00DD4D13" w:rsidRDefault="00DD4D13" w:rsidP="00457AC5">
            <w:pPr>
              <w:rPr>
                <w:sz w:val="20"/>
                <w:szCs w:val="20"/>
              </w:rPr>
            </w:pPr>
            <w:r>
              <w:rPr>
                <w:sz w:val="20"/>
                <w:szCs w:val="20"/>
              </w:rPr>
              <w:t>6=User</w:t>
            </w:r>
          </w:p>
          <w:p w14:paraId="67D99D70" w14:textId="77777777" w:rsidR="00DD4D13" w:rsidRDefault="00DD4D13" w:rsidP="00457AC5">
            <w:pPr>
              <w:rPr>
                <w:sz w:val="20"/>
                <w:szCs w:val="20"/>
              </w:rPr>
            </w:pPr>
            <w:r>
              <w:rPr>
                <w:sz w:val="20"/>
                <w:szCs w:val="20"/>
              </w:rPr>
              <w:t>(The piercing type 4 means drilling and it do not use the Piercing function, it use the drilling function.)</w:t>
            </w:r>
          </w:p>
        </w:tc>
      </w:tr>
      <w:tr w:rsidR="00DD4D13" w:rsidRPr="00265B45" w14:paraId="4578185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FF3D9" w14:textId="77777777" w:rsidR="00DD4D13" w:rsidRPr="00680004" w:rsidRDefault="00DD4D13" w:rsidP="00457AC5">
            <w:pPr>
              <w:rPr>
                <w:sz w:val="20"/>
                <w:szCs w:val="20"/>
              </w:rPr>
            </w:pPr>
            <w:r w:rsidRPr="00680004">
              <w:rPr>
                <w:sz w:val="20"/>
                <w:szCs w:val="20"/>
              </w:rPr>
              <w:t>$side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E8A95A2" w14:textId="77777777" w:rsidR="00DD4D13" w:rsidRDefault="00DD4D13" w:rsidP="00457AC5">
            <w:pPr>
              <w:jc w:val="center"/>
              <w:rPr>
                <w:szCs w:val="20"/>
              </w:rPr>
            </w:pPr>
            <w:r>
              <w:rPr>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B64D5" w14:textId="77777777" w:rsidR="00DD4D13" w:rsidRDefault="00DD4D13" w:rsidP="00457AC5">
            <w:pPr>
              <w:rPr>
                <w:szCs w:val="20"/>
              </w:rPr>
            </w:pPr>
            <w:r w:rsidRPr="005474C6">
              <w:rPr>
                <w:sz w:val="20"/>
                <w:szCs w:val="20"/>
              </w:rPr>
              <w:t xml:space="preserve">The variable gives information about the </w:t>
            </w:r>
            <w:r>
              <w:rPr>
                <w:sz w:val="20"/>
                <w:szCs w:val="20"/>
              </w:rPr>
              <w:t>tool side used when making the toolpath. This value is 0, 1 or 2 also when IGEMS Internal tool radius compensation are used. This variable is similar as $kerf, but for special cases when it’s important to know the kerf side. 1 or 2 does not means that G41 or G42 should be used in the CNC-file.</w:t>
            </w:r>
          </w:p>
        </w:tc>
      </w:tr>
      <w:tr w:rsidR="00DD4D13" w:rsidRPr="00A1458F" w14:paraId="5CFC54F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9CC92" w14:textId="77777777" w:rsidR="00DD4D13" w:rsidRPr="00A1458F" w:rsidRDefault="00DD4D13" w:rsidP="00457AC5">
            <w:pPr>
              <w:rPr>
                <w:sz w:val="20"/>
                <w:szCs w:val="20"/>
              </w:rPr>
            </w:pPr>
            <w:r>
              <w:rPr>
                <w:sz w:val="20"/>
                <w:szCs w:val="20"/>
              </w:rPr>
              <w:t>$speedramp</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939BB28" w14:textId="77777777" w:rsidR="00DD4D13" w:rsidRPr="00A1458F"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DB743" w14:textId="77777777" w:rsidR="00DD4D13" w:rsidRPr="00A1458F" w:rsidRDefault="00DD4D13" w:rsidP="00457AC5">
            <w:pPr>
              <w:rPr>
                <w:sz w:val="20"/>
                <w:szCs w:val="20"/>
              </w:rPr>
            </w:pPr>
            <w:r>
              <w:rPr>
                <w:sz w:val="20"/>
                <w:szCs w:val="20"/>
              </w:rPr>
              <w:t xml:space="preserve">Flag for the speed optimization command. </w:t>
            </w:r>
          </w:p>
        </w:tc>
      </w:tr>
      <w:tr w:rsidR="00DD4D13" w:rsidRPr="008C1A76" w14:paraId="5BF71B11"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54AF8" w14:textId="77777777" w:rsidR="00DD4D13" w:rsidRPr="008C1A76" w:rsidRDefault="00DD4D13" w:rsidP="00457AC5">
            <w:pPr>
              <w:rPr>
                <w:sz w:val="20"/>
                <w:szCs w:val="20"/>
              </w:rPr>
            </w:pPr>
            <w:r w:rsidRPr="008C1A76">
              <w:rPr>
                <w:sz w:val="20"/>
                <w:szCs w:val="20"/>
              </w:rPr>
              <w:t>$startindex</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E29FCDB" w14:textId="77777777" w:rsidR="00DD4D13" w:rsidRPr="008C1A76" w:rsidRDefault="00DD4D13" w:rsidP="00457AC5">
            <w:pPr>
              <w:jc w:val="center"/>
              <w:rPr>
                <w:sz w:val="20"/>
                <w:szCs w:val="20"/>
              </w:rPr>
            </w:pPr>
            <w:r w:rsidRPr="008C1A76">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66BED" w14:textId="77777777" w:rsidR="00DD4D13" w:rsidRPr="008C1A76" w:rsidRDefault="00DD4D13" w:rsidP="00457AC5">
            <w:pPr>
              <w:rPr>
                <w:sz w:val="20"/>
                <w:szCs w:val="20"/>
              </w:rPr>
            </w:pPr>
            <w:r w:rsidRPr="008C1A76">
              <w:rPr>
                <w:sz w:val="20"/>
                <w:szCs w:val="20"/>
              </w:rPr>
              <w:t>New in IGEMS2.LSP: A counter for each new pie</w:t>
            </w:r>
            <w:r>
              <w:rPr>
                <w:sz w:val="20"/>
                <w:szCs w:val="20"/>
              </w:rPr>
              <w:t>rcing, pre-piercing or marking. The counter starts with 1 at the first piercing. See also $startmax at the HEADER</w:t>
            </w:r>
          </w:p>
        </w:tc>
      </w:tr>
      <w:tr w:rsidR="00DD4D13" w:rsidRPr="00265B45" w14:paraId="18917D8F"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64F51" w14:textId="77777777" w:rsidR="00DD4D13" w:rsidRPr="00B47F3E" w:rsidRDefault="00DD4D13" w:rsidP="00457AC5">
            <w:pPr>
              <w:rPr>
                <w:sz w:val="20"/>
                <w:szCs w:val="20"/>
              </w:rPr>
            </w:pPr>
            <w:r w:rsidRPr="00B47F3E">
              <w:rPr>
                <w:sz w:val="20"/>
                <w:szCs w:val="20"/>
              </w:rPr>
              <w:t>$starttan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5AD9EBC" w14:textId="77777777" w:rsidR="00DD4D13" w:rsidRPr="00B47F3E" w:rsidRDefault="00DD4D13" w:rsidP="00457AC5">
            <w:pPr>
              <w:jc w:val="center"/>
              <w:rPr>
                <w:sz w:val="20"/>
                <w:szCs w:val="20"/>
              </w:rPr>
            </w:pPr>
            <w:r w:rsidRPr="00B47F3E">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F50A2" w14:textId="77777777" w:rsidR="00DD4D13" w:rsidRDefault="00DD4D13" w:rsidP="00457AC5">
            <w:pPr>
              <w:rPr>
                <w:sz w:val="20"/>
                <w:szCs w:val="20"/>
              </w:rPr>
            </w:pPr>
            <w:r w:rsidRPr="00B47F3E">
              <w:rPr>
                <w:sz w:val="20"/>
                <w:szCs w:val="20"/>
              </w:rPr>
              <w:t>Angle of the first cutting direction on the geometry.</w:t>
            </w:r>
            <w:r>
              <w:rPr>
                <w:sz w:val="20"/>
                <w:szCs w:val="20"/>
              </w:rPr>
              <w:t xml:space="preserve"> Note this value is in radians.</w:t>
            </w:r>
          </w:p>
          <w:p w14:paraId="10B55BDA" w14:textId="77777777" w:rsidR="00DD4D13" w:rsidRPr="00B47F3E" w:rsidRDefault="00DD4D13" w:rsidP="00457AC5">
            <w:pPr>
              <w:rPr>
                <w:sz w:val="20"/>
                <w:szCs w:val="20"/>
              </w:rPr>
            </w:pPr>
            <w:r>
              <w:rPr>
                <w:sz w:val="20"/>
                <w:szCs w:val="20"/>
              </w:rPr>
              <w:t>This variable is also available in the RAPID function.</w:t>
            </w:r>
          </w:p>
        </w:tc>
      </w:tr>
      <w:tr w:rsidR="00DD4D13" w:rsidRPr="00680004" w14:paraId="5AE16658"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A95BE" w14:textId="77777777" w:rsidR="00DD4D13" w:rsidRPr="00680004" w:rsidRDefault="00DD4D13" w:rsidP="00457AC5">
            <w:pPr>
              <w:rPr>
                <w:sz w:val="20"/>
                <w:szCs w:val="20"/>
              </w:rPr>
            </w:pPr>
            <w:r w:rsidRPr="00680004">
              <w:rPr>
                <w:sz w:val="20"/>
                <w:szCs w:val="20"/>
              </w:rPr>
              <w:t>$tacflag</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9F55BD" w14:textId="77777777" w:rsidR="00DD4D13" w:rsidRPr="00680004"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92AF3" w14:textId="77777777" w:rsidR="00DD4D13" w:rsidRPr="00680004" w:rsidRDefault="00DD4D13" w:rsidP="00457AC5">
            <w:pPr>
              <w:rPr>
                <w:sz w:val="20"/>
                <w:szCs w:val="20"/>
              </w:rPr>
            </w:pPr>
            <w:r>
              <w:rPr>
                <w:sz w:val="20"/>
                <w:szCs w:val="20"/>
              </w:rPr>
              <w:t>This 2D geometry should be cut with TAC</w:t>
            </w:r>
          </w:p>
        </w:tc>
      </w:tr>
      <w:tr w:rsidR="00DD4D13" w:rsidRPr="00265B45" w14:paraId="37C42ABD"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203568" w14:textId="77777777" w:rsidR="00DD4D13" w:rsidRPr="00B26C0F" w:rsidRDefault="00DD4D13" w:rsidP="00457AC5">
            <w:pPr>
              <w:rPr>
                <w:sz w:val="20"/>
                <w:szCs w:val="20"/>
              </w:rPr>
            </w:pPr>
            <w:r w:rsidRPr="00B26C0F">
              <w:rPr>
                <w:sz w:val="20"/>
                <w:szCs w:val="20"/>
              </w:rPr>
              <w:t>$time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2AD9ECA" w14:textId="77777777" w:rsidR="00DD4D13" w:rsidRPr="00B26C0F" w:rsidRDefault="00DD4D13" w:rsidP="00457AC5">
            <w:pPr>
              <w:jc w:val="center"/>
              <w:rPr>
                <w:sz w:val="20"/>
                <w:szCs w:val="20"/>
              </w:rPr>
            </w:pPr>
            <w:r w:rsidRPr="00B26C0F">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B17436" w14:textId="77777777" w:rsidR="00DD4D13" w:rsidRPr="00B26C0F" w:rsidRDefault="00DD4D13" w:rsidP="00457AC5">
            <w:pPr>
              <w:rPr>
                <w:sz w:val="20"/>
                <w:szCs w:val="20"/>
              </w:rPr>
            </w:pPr>
            <w:r w:rsidRPr="00B26C0F">
              <w:rPr>
                <w:sz w:val="20"/>
                <w:szCs w:val="20"/>
              </w:rPr>
              <w:t>The time for the piercing.</w:t>
            </w:r>
          </w:p>
        </w:tc>
      </w:tr>
      <w:tr w:rsidR="00DD4D13" w:rsidRPr="00265B45" w14:paraId="479DB2E2"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85672" w14:textId="77777777" w:rsidR="00DD4D13" w:rsidRDefault="00DD4D13" w:rsidP="00457AC5">
            <w:pPr>
              <w:rPr>
                <w:sz w:val="20"/>
                <w:szCs w:val="20"/>
              </w:rPr>
            </w:pPr>
            <w:r>
              <w:rPr>
                <w:sz w:val="20"/>
                <w:szCs w:val="20"/>
              </w:rPr>
              <w:t>$useabr</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4093FB0" w14:textId="77777777" w:rsidR="00DD4D13"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D088B" w14:textId="77777777" w:rsidR="00DD4D13" w:rsidRDefault="00DD4D13" w:rsidP="00457AC5">
            <w:pPr>
              <w:rPr>
                <w:sz w:val="20"/>
                <w:szCs w:val="20"/>
              </w:rPr>
            </w:pPr>
            <w:r>
              <w:rPr>
                <w:sz w:val="20"/>
                <w:szCs w:val="20"/>
              </w:rPr>
              <w:t>Is T if abrasive should be used else nil</w:t>
            </w:r>
          </w:p>
        </w:tc>
      </w:tr>
      <w:tr w:rsidR="00DD4D13" w:rsidRPr="00812886" w14:paraId="62992C7F"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461A5" w14:textId="77777777" w:rsidR="00DD4D13" w:rsidRPr="00812886" w:rsidRDefault="00DD4D13" w:rsidP="00457AC5">
            <w:pPr>
              <w:rPr>
                <w:sz w:val="20"/>
                <w:szCs w:val="20"/>
              </w:rPr>
            </w:pPr>
            <w:r w:rsidRPr="00812886">
              <w:rPr>
                <w:sz w:val="20"/>
                <w:szCs w:val="20"/>
              </w:rPr>
              <w:t>$usebevel</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F82ACBD" w14:textId="77777777" w:rsidR="00DD4D13" w:rsidRPr="00812886"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9B889" w14:textId="77777777" w:rsidR="00DD4D13" w:rsidRPr="00812886" w:rsidRDefault="00DD4D13" w:rsidP="00457AC5">
            <w:pPr>
              <w:rPr>
                <w:sz w:val="20"/>
                <w:szCs w:val="20"/>
              </w:rPr>
            </w:pPr>
            <w:r>
              <w:rPr>
                <w:sz w:val="20"/>
                <w:szCs w:val="20"/>
              </w:rPr>
              <w:t>This value is T if the actual cut has Bevel cuts.</w:t>
            </w:r>
          </w:p>
        </w:tc>
      </w:tr>
      <w:tr w:rsidR="00DD4D13" w:rsidRPr="003C3422" w14:paraId="5F26E17B"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CDDFA" w14:textId="77777777" w:rsidR="00DD4D13" w:rsidRPr="003C3422" w:rsidRDefault="00DD4D13" w:rsidP="00457AC5">
            <w:pPr>
              <w:rPr>
                <w:sz w:val="20"/>
                <w:szCs w:val="20"/>
              </w:rPr>
            </w:pPr>
            <w:r w:rsidRPr="003C3422">
              <w:rPr>
                <w:sz w:val="20"/>
                <w:szCs w:val="20"/>
              </w:rPr>
              <w:t>$usebeveltac</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4EC917F" w14:textId="77777777" w:rsidR="00DD4D13" w:rsidRPr="003C3422"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96682B" w14:textId="77777777" w:rsidR="00DD4D13" w:rsidRPr="003C3422" w:rsidRDefault="00DD4D13" w:rsidP="00457AC5">
            <w:pPr>
              <w:rPr>
                <w:sz w:val="20"/>
                <w:szCs w:val="20"/>
              </w:rPr>
            </w:pPr>
            <w:r>
              <w:rPr>
                <w:sz w:val="20"/>
                <w:szCs w:val="20"/>
              </w:rPr>
              <w:t>This value is T if TAC is activated on Bevel cuts</w:t>
            </w:r>
          </w:p>
        </w:tc>
      </w:tr>
      <w:tr w:rsidR="00DD4D13" w:rsidRPr="00077EA6" w14:paraId="3B326538"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51DCD" w14:textId="77777777" w:rsidR="00DD4D13" w:rsidRPr="00077EA6" w:rsidRDefault="00DD4D13" w:rsidP="00457AC5">
            <w:pPr>
              <w:rPr>
                <w:sz w:val="20"/>
                <w:szCs w:val="20"/>
              </w:rPr>
            </w:pPr>
            <w:r>
              <w:rPr>
                <w:sz w:val="20"/>
                <w:szCs w:val="20"/>
              </w:rPr>
              <w:lastRenderedPageBreak/>
              <w:t>$use</w:t>
            </w:r>
            <w:r w:rsidRPr="00077EA6">
              <w:rPr>
                <w:sz w:val="20"/>
                <w:szCs w:val="20"/>
              </w:rPr>
              <w:t>tac</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6752473" w14:textId="77777777" w:rsidR="00DD4D13" w:rsidRPr="00077EA6" w:rsidRDefault="00DD4D13" w:rsidP="00457AC5">
            <w:pPr>
              <w:jc w:val="center"/>
              <w:rPr>
                <w:sz w:val="20"/>
                <w:szCs w:val="20"/>
              </w:rPr>
            </w:pPr>
            <w:r w:rsidRPr="00077EA6">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44E08" w14:textId="77777777" w:rsidR="00DD4D13" w:rsidRPr="00077EA6" w:rsidRDefault="00DD4D13" w:rsidP="00457AC5">
            <w:pPr>
              <w:rPr>
                <w:sz w:val="20"/>
                <w:szCs w:val="20"/>
              </w:rPr>
            </w:pPr>
            <w:r>
              <w:rPr>
                <w:sz w:val="20"/>
                <w:szCs w:val="20"/>
              </w:rPr>
              <w:t xml:space="preserve">This value is T if TAC will be used on the actual 2D-geometry. </w:t>
            </w:r>
            <w:r>
              <w:rPr>
                <w:sz w:val="20"/>
                <w:szCs w:val="20"/>
              </w:rPr>
              <w:br/>
            </w:r>
            <w:r w:rsidRPr="00D72D7F">
              <w:rPr>
                <w:b/>
                <w:sz w:val="20"/>
                <w:szCs w:val="20"/>
              </w:rPr>
              <w:t>Note!</w:t>
            </w:r>
            <w:r>
              <w:rPr>
                <w:sz w:val="20"/>
                <w:szCs w:val="20"/>
              </w:rPr>
              <w:t xml:space="preserve"> This flag is nil on all Bevel cuts.</w:t>
            </w:r>
          </w:p>
        </w:tc>
      </w:tr>
      <w:tr w:rsidR="00DD4D13" w:rsidRPr="00C120C9" w14:paraId="344D88CF"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1E6CB" w14:textId="77777777" w:rsidR="00DD4D13" w:rsidRPr="00C120C9" w:rsidRDefault="00DD4D13" w:rsidP="00457AC5">
            <w:pPr>
              <w:rPr>
                <w:sz w:val="20"/>
                <w:szCs w:val="20"/>
              </w:rPr>
            </w:pPr>
            <w:r w:rsidRPr="00C120C9">
              <w:rPr>
                <w:sz w:val="20"/>
                <w:szCs w:val="20"/>
              </w:rPr>
              <w:t>$vaccumAssist</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1DFBE3C" w14:textId="77777777" w:rsidR="00DD4D13" w:rsidRPr="00C120C9" w:rsidRDefault="00DD4D13" w:rsidP="00457AC5">
            <w:pPr>
              <w:jc w:val="center"/>
              <w:rPr>
                <w:sz w:val="20"/>
                <w:szCs w:val="20"/>
              </w:rPr>
            </w:pPr>
            <w:r w:rsidRPr="00C120C9">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1B806" w14:textId="77777777" w:rsidR="00DD4D13" w:rsidRPr="00C120C9" w:rsidRDefault="00DD4D13" w:rsidP="00457AC5">
            <w:pPr>
              <w:rPr>
                <w:sz w:val="20"/>
                <w:szCs w:val="20"/>
              </w:rPr>
            </w:pPr>
            <w:r w:rsidRPr="00C120C9">
              <w:rPr>
                <w:sz w:val="20"/>
                <w:szCs w:val="20"/>
              </w:rPr>
              <w:t>This value is T is vacuum assist should be used on low pressure piercings.</w:t>
            </w:r>
            <w:r w:rsidRPr="00C120C9">
              <w:rPr>
                <w:sz w:val="20"/>
                <w:szCs w:val="20"/>
              </w:rPr>
              <w:br/>
              <w:t>The function is only activated on Sheet wise, Tool wise and Part wise pre-piercing.</w:t>
            </w:r>
          </w:p>
        </w:tc>
      </w:tr>
      <w:tr w:rsidR="00DD4D13" w:rsidRPr="00C120C9" w14:paraId="456CA5E0"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643BE" w14:textId="77777777" w:rsidR="00DD4D13" w:rsidRPr="00C120C9" w:rsidRDefault="00DD4D13" w:rsidP="00457AC5">
            <w:pPr>
              <w:rPr>
                <w:sz w:val="20"/>
                <w:szCs w:val="20"/>
              </w:rPr>
            </w:pPr>
            <w:r w:rsidRPr="00C120C9">
              <w:rPr>
                <w:sz w:val="20"/>
                <w:szCs w:val="20"/>
              </w:rPr>
              <w:t>$vacuumOndelay</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2E1A1FF" w14:textId="77777777" w:rsidR="00DD4D13" w:rsidRPr="00C120C9" w:rsidRDefault="00DD4D13" w:rsidP="00457AC5">
            <w:pPr>
              <w:jc w:val="center"/>
              <w:rPr>
                <w:sz w:val="20"/>
                <w:szCs w:val="20"/>
              </w:rPr>
            </w:pPr>
            <w:r w:rsidRPr="00C120C9">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08289" w14:textId="77777777" w:rsidR="00DD4D13" w:rsidRPr="00C120C9" w:rsidRDefault="00DD4D13" w:rsidP="00457AC5">
            <w:pPr>
              <w:rPr>
                <w:sz w:val="20"/>
                <w:szCs w:val="20"/>
              </w:rPr>
            </w:pPr>
            <w:r w:rsidRPr="00C120C9">
              <w:rPr>
                <w:sz w:val="20"/>
                <w:szCs w:val="20"/>
              </w:rPr>
              <w:t>Delay time between vacuum on and abrasive on</w:t>
            </w:r>
          </w:p>
        </w:tc>
      </w:tr>
      <w:tr w:rsidR="00DD4D13" w14:paraId="6E341E59" w14:textId="77777777" w:rsidTr="00457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44FA0" w14:textId="77777777" w:rsidR="00DD4D13" w:rsidRDefault="00DD4D13" w:rsidP="00457AC5">
            <w:pPr>
              <w:rPr>
                <w:sz w:val="20"/>
                <w:szCs w:val="20"/>
              </w:rPr>
            </w:pPr>
            <w:r>
              <w:rPr>
                <w:sz w:val="20"/>
                <w:szCs w:val="20"/>
              </w:rPr>
              <w:t>$wacode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00F9161" w14:textId="77777777" w:rsidR="00DD4D13" w:rsidRDefault="00DD4D13" w:rsidP="00457AC5">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91193" w14:textId="77777777" w:rsidR="00DD4D13" w:rsidRDefault="00DD4D13" w:rsidP="00457AC5">
            <w:pPr>
              <w:rPr>
                <w:sz w:val="20"/>
                <w:szCs w:val="20"/>
              </w:rPr>
            </w:pPr>
            <w:r>
              <w:rPr>
                <w:sz w:val="20"/>
                <w:szCs w:val="20"/>
              </w:rPr>
              <w:t>Is T if different codes should be used for Abrasive and water on. Is nil if only one code should be used.</w:t>
            </w:r>
          </w:p>
        </w:tc>
      </w:tr>
    </w:tbl>
    <w:p w14:paraId="607D3663" w14:textId="77777777" w:rsidR="00DD4D13" w:rsidRDefault="00DD4D13" w:rsidP="00DD4D13">
      <w:pPr>
        <w:pStyle w:val="LISPSAMPLE"/>
      </w:pPr>
      <w:bookmarkStart w:id="34" w:name="_QUALITY"/>
      <w:bookmarkEnd w:id="34"/>
      <w:r>
        <w:t>Example</w:t>
      </w:r>
    </w:p>
    <w:p w14:paraId="3E9C701F" w14:textId="77777777" w:rsidR="00DD4D13" w:rsidRDefault="00DD4D13" w:rsidP="00DD4D13">
      <w:pPr>
        <w:pStyle w:val="LISPSAMPLE"/>
      </w:pPr>
      <w:r>
        <w:t>(DEFUN piercing()</w:t>
      </w:r>
    </w:p>
    <w:p w14:paraId="12862E48" w14:textId="77777777" w:rsidR="00DD4D13" w:rsidRDefault="00DD4D13" w:rsidP="00DD4D13">
      <w:pPr>
        <w:pStyle w:val="LISPSAMPLE"/>
      </w:pPr>
      <w:r>
        <w:t xml:space="preserve">  (IF $jetpreload</w:t>
      </w:r>
    </w:p>
    <w:p w14:paraId="40AA2B8A" w14:textId="77777777" w:rsidR="00DD4D13" w:rsidRDefault="00DD4D13" w:rsidP="00DD4D13">
      <w:pPr>
        <w:pStyle w:val="LISPSAMPLE"/>
      </w:pPr>
      <w:r>
        <w:t xml:space="preserve">    (PROGN</w:t>
      </w:r>
    </w:p>
    <w:p w14:paraId="5B552D7D" w14:textId="77777777" w:rsidR="00DD4D13" w:rsidRDefault="00DD4D13" w:rsidP="00DD4D13">
      <w:pPr>
        <w:pStyle w:val="LISPSAMPLE"/>
      </w:pPr>
      <w:r>
        <w:t xml:space="preserve">      (WRITE (STRCAT (NTXT) "M06" (MSG "ABRASIVE ON")))</w:t>
      </w:r>
    </w:p>
    <w:p w14:paraId="6DBF04E0" w14:textId="77777777" w:rsidR="00DD4D13" w:rsidRDefault="00DD4D13" w:rsidP="00DD4D13">
      <w:pPr>
        <w:pStyle w:val="LISPSAMPLE"/>
      </w:pPr>
      <w:r>
        <w:t xml:space="preserve">      (DELAY $jetpreload)</w:t>
      </w:r>
    </w:p>
    <w:p w14:paraId="542AF7DD" w14:textId="77777777" w:rsidR="00DD4D13" w:rsidRDefault="00DD4D13" w:rsidP="00DD4D13">
      <w:pPr>
        <w:pStyle w:val="LISPSAMPLE"/>
      </w:pPr>
      <w:r>
        <w:t xml:space="preserve">      (WRITE (STRCAT (NTXT) "M04" (MSG "WATER ON")))</w:t>
      </w:r>
    </w:p>
    <w:p w14:paraId="0F73C81B" w14:textId="77777777" w:rsidR="00DD4D13" w:rsidRDefault="00DD4D13" w:rsidP="00DD4D13">
      <w:pPr>
        <w:pStyle w:val="LISPSAMPLE"/>
      </w:pPr>
      <w:r>
        <w:t xml:space="preserve">      (DELAY $jetvalveon))</w:t>
      </w:r>
    </w:p>
    <w:p w14:paraId="67D08015" w14:textId="77777777" w:rsidR="00DD4D13" w:rsidRDefault="00DD4D13" w:rsidP="00DD4D13">
      <w:pPr>
        <w:pStyle w:val="LISPSAMPLE"/>
      </w:pPr>
      <w:r>
        <w:t xml:space="preserve">    (PROGN</w:t>
      </w:r>
    </w:p>
    <w:p w14:paraId="44CEA262" w14:textId="77777777" w:rsidR="00DD4D13" w:rsidRDefault="00DD4D13" w:rsidP="00DD4D13">
      <w:pPr>
        <w:pStyle w:val="LISPSAMPLE"/>
      </w:pPr>
      <w:r>
        <w:t xml:space="preserve">      (WRITE (STRCAT (NTXT) "M04" (MSG "WATER ON")))</w:t>
      </w:r>
    </w:p>
    <w:p w14:paraId="46387400" w14:textId="77777777" w:rsidR="00DD4D13" w:rsidRDefault="00DD4D13" w:rsidP="00DD4D13">
      <w:pPr>
        <w:pStyle w:val="LISPSAMPLE"/>
      </w:pPr>
      <w:r>
        <w:t xml:space="preserve">      (DELAY $jetvalveon)</w:t>
      </w:r>
    </w:p>
    <w:p w14:paraId="7EC6FB23" w14:textId="77777777" w:rsidR="00DD4D13" w:rsidRDefault="00DD4D13" w:rsidP="00DD4D13">
      <w:pPr>
        <w:pStyle w:val="LISPSAMPLE"/>
      </w:pPr>
      <w:r>
        <w:t xml:space="preserve">      (IF $useabr</w:t>
      </w:r>
    </w:p>
    <w:p w14:paraId="329D776F" w14:textId="77777777" w:rsidR="00DD4D13" w:rsidRDefault="00DD4D13" w:rsidP="00DD4D13">
      <w:pPr>
        <w:pStyle w:val="LISPSAMPLE"/>
      </w:pPr>
      <w:r>
        <w:t xml:space="preserve">        (PROGN</w:t>
      </w:r>
    </w:p>
    <w:p w14:paraId="5DFBB1C4" w14:textId="77777777" w:rsidR="00DD4D13" w:rsidRDefault="00DD4D13" w:rsidP="00DD4D13">
      <w:pPr>
        <w:pStyle w:val="LISPSAMPLE"/>
      </w:pPr>
      <w:r>
        <w:t xml:space="preserve">          (WRITE (STRCAT (NTXT) "M06" (MSG "ABRASIVE ON")))</w:t>
      </w:r>
    </w:p>
    <w:p w14:paraId="1BDFA13E" w14:textId="77777777" w:rsidR="00DD4D13" w:rsidRDefault="00DD4D13" w:rsidP="00DD4D13">
      <w:pPr>
        <w:pStyle w:val="LISPSAMPLE"/>
      </w:pPr>
      <w:r>
        <w:t xml:space="preserve">          (DELAY $JetAbrasiveOn)))</w:t>
      </w:r>
    </w:p>
    <w:p w14:paraId="6D3996B8" w14:textId="77777777" w:rsidR="00DD4D13" w:rsidRDefault="00DD4D13" w:rsidP="00DD4D13">
      <w:pPr>
        <w:pStyle w:val="LISPSAMPLE"/>
      </w:pPr>
      <w:r>
        <w:t xml:space="preserve">    )   </w:t>
      </w:r>
    </w:p>
    <w:p w14:paraId="555810D2" w14:textId="77777777" w:rsidR="00DD4D13" w:rsidRDefault="00DD4D13" w:rsidP="00DD4D13">
      <w:pPr>
        <w:pStyle w:val="LISPSAMPLE"/>
      </w:pPr>
      <w:r>
        <w:t xml:space="preserve">  )  </w:t>
      </w:r>
    </w:p>
    <w:p w14:paraId="2E8A2B6C" w14:textId="77777777" w:rsidR="00DD4D13" w:rsidRDefault="00DD4D13" w:rsidP="00DD4D13">
      <w:pPr>
        <w:pStyle w:val="LISPSAMPLE"/>
      </w:pPr>
      <w:r>
        <w:t xml:space="preserve">  (COND</w:t>
      </w:r>
    </w:p>
    <w:p w14:paraId="05B08DA1" w14:textId="77777777" w:rsidR="00DD4D13" w:rsidRDefault="00DD4D13" w:rsidP="00DD4D13">
      <w:pPr>
        <w:pStyle w:val="LISPSAMPLE"/>
      </w:pPr>
      <w:r>
        <w:t xml:space="preserve">    ((NOT $circ)     ; If it's a non circular piercing, wait $time seconds</w:t>
      </w:r>
    </w:p>
    <w:p w14:paraId="61360039" w14:textId="77777777" w:rsidR="00DD4D13" w:rsidRDefault="00DD4D13" w:rsidP="00DD4D13">
      <w:pPr>
        <w:pStyle w:val="LISPSAMPLE"/>
      </w:pPr>
      <w:r>
        <w:t xml:space="preserve">      (DELAY $time)) </w:t>
      </w:r>
    </w:p>
    <w:p w14:paraId="6FB38763" w14:textId="6F57D175" w:rsidR="00DD4D13" w:rsidRDefault="00DD4D13" w:rsidP="00DD4D13">
      <w:pPr>
        <w:pStyle w:val="LISPSAMPLE"/>
      </w:pPr>
      <w:r>
        <w:t xml:space="preserve">    ((NOT $leadtilt) ; Circular piercing on flat material</w:t>
      </w:r>
    </w:p>
    <w:p w14:paraId="555DC465" w14:textId="77777777" w:rsidR="00DD4D13" w:rsidRDefault="00DD4D13" w:rsidP="00DD4D13">
      <w:pPr>
        <w:pStyle w:val="LISPSAMPLE"/>
      </w:pPr>
      <w:r>
        <w:t xml:space="preserve">      (SETQ *CustomCircularPiercing* T) ; Activate simulation</w:t>
      </w:r>
    </w:p>
    <w:p w14:paraId="09443208" w14:textId="0B204084" w:rsidR="00DD4D13" w:rsidRDefault="00DD4D13" w:rsidP="00DD4D13">
      <w:pPr>
        <w:pStyle w:val="LISPSAMPLE"/>
      </w:pPr>
      <w:r>
        <w:t xml:space="preserve">      (WRITE (STRCAT (NTXT) "M12 S" (RTT $time)))); Call a fantasy "M12" </w:t>
      </w:r>
    </w:p>
    <w:p w14:paraId="1840207F" w14:textId="77777777" w:rsidR="00DD4D13" w:rsidRDefault="00DD4D13" w:rsidP="00DD4D13">
      <w:pPr>
        <w:pStyle w:val="LISPSAMPLE"/>
      </w:pPr>
      <w:r>
        <w:t xml:space="preserve">    (nil  ; Create long file without variables and logical conditions </w:t>
      </w:r>
    </w:p>
    <w:p w14:paraId="6F2B5577" w14:textId="77777777" w:rsidR="00DD4D13" w:rsidRDefault="00DD4D13" w:rsidP="00DD4D13">
      <w:pPr>
        <w:pStyle w:val="LISPSAMPLE"/>
      </w:pPr>
      <w:r>
        <w:t xml:space="preserve">      (SETQ *CustomCircularPiercing* nil)</w:t>
      </w:r>
    </w:p>
    <w:p w14:paraId="6C7AB24F" w14:textId="77777777" w:rsidR="00DD4D13" w:rsidRDefault="00DD4D13" w:rsidP="00DD4D13">
      <w:pPr>
        <w:pStyle w:val="LISPSAMPLE"/>
      </w:pPr>
      <w:r>
        <w:t xml:space="preserve">      (CPIERC-LINE T)</w:t>
      </w:r>
    </w:p>
    <w:p w14:paraId="3A17791C" w14:textId="77777777" w:rsidR="00DD4D13" w:rsidRDefault="00DD4D13" w:rsidP="00DD4D13">
      <w:pPr>
        <w:pStyle w:val="LISPSAMPLE"/>
      </w:pPr>
      <w:r>
        <w:t xml:space="preserve">      (REPEAT $cpturns (CPIERC-CIRCLE))</w:t>
      </w:r>
    </w:p>
    <w:p w14:paraId="318DFD1E" w14:textId="77777777" w:rsidR="00DD4D13" w:rsidRDefault="00DD4D13" w:rsidP="00DD4D13">
      <w:pPr>
        <w:pStyle w:val="LISPSAMPLE"/>
      </w:pPr>
      <w:r>
        <w:t xml:space="preserve">      (CPIERC-LINE nil))</w:t>
      </w:r>
    </w:p>
    <w:p w14:paraId="2F34287D" w14:textId="77777777" w:rsidR="00DD4D13" w:rsidRDefault="00DD4D13" w:rsidP="00DD4D13">
      <w:pPr>
        <w:pStyle w:val="LISPSAMPLE"/>
      </w:pPr>
      <w:r>
        <w:t xml:space="preserve">    (T ; Create short file useing variables and logical conditions</w:t>
      </w:r>
    </w:p>
    <w:p w14:paraId="7F020CE9" w14:textId="77777777" w:rsidR="00DD4D13" w:rsidRDefault="00DD4D13" w:rsidP="00DD4D13">
      <w:pPr>
        <w:pStyle w:val="LISPSAMPLE"/>
      </w:pPr>
      <w:r>
        <w:t xml:space="preserve">      (SETQ *CustomCircularPiercing* T)</w:t>
      </w:r>
    </w:p>
    <w:p w14:paraId="0CB64E1E" w14:textId="77777777" w:rsidR="00DD4D13" w:rsidRDefault="00DD4D13" w:rsidP="00DD4D13">
      <w:pPr>
        <w:pStyle w:val="LISPSAMPLE"/>
      </w:pPr>
      <w:r>
        <w:t xml:space="preserve">      (CPIERC-LINE T)</w:t>
      </w:r>
    </w:p>
    <w:p w14:paraId="48DF97F6" w14:textId="77777777" w:rsidR="00DD4D13" w:rsidRDefault="00DD4D13" w:rsidP="00DD4D13">
      <w:pPr>
        <w:pStyle w:val="LISPSAMPLE"/>
      </w:pPr>
      <w:r>
        <w:t xml:space="preserve">      (WRITE (STRCAT (NTXT) "R20=" (ITOA $cpturns)))      </w:t>
      </w:r>
    </w:p>
    <w:p w14:paraId="44D581A6" w14:textId="77777777" w:rsidR="00DD4D13" w:rsidRDefault="00DD4D13" w:rsidP="00DD4D13">
      <w:pPr>
        <w:pStyle w:val="LISPSAMPLE"/>
      </w:pPr>
      <w:r>
        <w:t xml:space="preserve">      (WRITE (STRCAT (NTXT) "$WHILE R20"))</w:t>
      </w:r>
    </w:p>
    <w:p w14:paraId="4DDB8982" w14:textId="77777777" w:rsidR="00DD4D13" w:rsidRDefault="00DD4D13" w:rsidP="00DD4D13">
      <w:pPr>
        <w:pStyle w:val="LISPSAMPLE"/>
      </w:pPr>
      <w:r>
        <w:t xml:space="preserve">      (WRITE (STRCAT (NTXT) "R20=R20-1"))</w:t>
      </w:r>
    </w:p>
    <w:p w14:paraId="7A370FA6" w14:textId="77777777" w:rsidR="00DD4D13" w:rsidRDefault="00DD4D13" w:rsidP="00DD4D13">
      <w:pPr>
        <w:pStyle w:val="LISPSAMPLE"/>
      </w:pPr>
      <w:r>
        <w:t xml:space="preserve">      (CPIERC-CIRCLE)</w:t>
      </w:r>
    </w:p>
    <w:p w14:paraId="2D6041D3" w14:textId="77777777" w:rsidR="00DD4D13" w:rsidRDefault="00DD4D13" w:rsidP="00DD4D13">
      <w:pPr>
        <w:pStyle w:val="LISPSAMPLE"/>
      </w:pPr>
      <w:r>
        <w:t xml:space="preserve">      (WRITE (STRCAT (NTXT) "$ENDWHILE"))</w:t>
      </w:r>
    </w:p>
    <w:p w14:paraId="60CA127E" w14:textId="77777777" w:rsidR="00DD4D13" w:rsidRDefault="00DD4D13" w:rsidP="00DD4D13">
      <w:pPr>
        <w:pStyle w:val="LISPSAMPLE"/>
      </w:pPr>
      <w:r>
        <w:t xml:space="preserve">      (CPIERC-LINE nil))</w:t>
      </w:r>
    </w:p>
    <w:p w14:paraId="4334599E" w14:textId="77777777" w:rsidR="00DD4D13" w:rsidRDefault="00DD4D13" w:rsidP="00DD4D13">
      <w:pPr>
        <w:pStyle w:val="LISPSAMPLE"/>
      </w:pPr>
      <w:r>
        <w:t xml:space="preserve">  )</w:t>
      </w:r>
    </w:p>
    <w:p w14:paraId="4A5EE72D" w14:textId="77777777" w:rsidR="00DD4D13" w:rsidRDefault="00DD4D13" w:rsidP="00DD4D13">
      <w:pPr>
        <w:pStyle w:val="LISPSAMPLE"/>
      </w:pPr>
      <w:r>
        <w:t>)</w:t>
      </w:r>
    </w:p>
    <w:p w14:paraId="5384D679" w14:textId="1AC38120" w:rsidR="00D31E9F" w:rsidRDefault="00D31E9F" w:rsidP="00D31E9F">
      <w:hyperlink w:anchor="_List_of_postprocessor" w:history="1">
        <w:r w:rsidRPr="00FC753A">
          <w:rPr>
            <w:rStyle w:val="Hyperlnk"/>
            <w:bdr w:val="none" w:sz="0" w:space="0" w:color="auto"/>
          </w:rPr>
          <w:t>List of postprocessor functions</w:t>
        </w:r>
      </w:hyperlink>
    </w:p>
    <w:bookmarkStart w:id="35" w:name="_LINE3D_1"/>
    <w:bookmarkEnd w:id="35"/>
    <w:p w14:paraId="6547D4EF" w14:textId="2239C0A9" w:rsidR="002A20AF" w:rsidRDefault="002A20AF" w:rsidP="002A20AF">
      <w:pPr>
        <w:pStyle w:val="Rubrik2"/>
      </w:pPr>
      <w:r>
        <w:fldChar w:fldCharType="begin"/>
      </w:r>
      <w:r>
        <w:instrText>HYPERLINK  \l "_LINE3D_1"</w:instrText>
      </w:r>
      <w:r>
        <w:fldChar w:fldCharType="separate"/>
      </w:r>
      <w:r w:rsidRPr="00A33B86">
        <w:rPr>
          <w:rStyle w:val="Hyperlnk"/>
          <w:bdr w:val="none" w:sz="0" w:space="0" w:color="auto"/>
        </w:rPr>
        <w:t>LINE3D</w:t>
      </w:r>
      <w:r>
        <w:fldChar w:fldCharType="end"/>
      </w:r>
    </w:p>
    <w:p w14:paraId="0FC0C392" w14:textId="792B0FA2" w:rsidR="002A20AF" w:rsidRDefault="002A20AF" w:rsidP="002A20AF">
      <w:r>
        <w:t xml:space="preserve">The function is used to move the jet to correct </w:t>
      </w:r>
      <w:r w:rsidR="00202E13">
        <w:t xml:space="preserve">distance </w:t>
      </w:r>
      <w:r>
        <w:t>after tooldown or tooldown3d if Increased Piercing Height is used.</w:t>
      </w:r>
    </w:p>
    <w:tbl>
      <w:tblPr>
        <w:tblStyle w:val="Tabellrutnt"/>
        <w:tblW w:w="10137" w:type="dxa"/>
        <w:tblLook w:val="04A0" w:firstRow="1" w:lastRow="0" w:firstColumn="1" w:lastColumn="0" w:noHBand="0" w:noVBand="1"/>
      </w:tblPr>
      <w:tblGrid>
        <w:gridCol w:w="1405"/>
        <w:gridCol w:w="764"/>
        <w:gridCol w:w="7968"/>
      </w:tblGrid>
      <w:tr w:rsidR="002A20AF" w:rsidRPr="00265B45" w14:paraId="56740570"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B7D58" w14:textId="77777777" w:rsidR="002A20AF" w:rsidRDefault="002A20AF" w:rsidP="00BE5AC5">
            <w:pPr>
              <w:rPr>
                <w:sz w:val="20"/>
                <w:szCs w:val="20"/>
              </w:rPr>
            </w:pPr>
            <w:r>
              <w:rPr>
                <w:sz w:val="20"/>
                <w:szCs w:val="20"/>
              </w:rPr>
              <w:t>$vertical</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6A499D8" w14:textId="77777777" w:rsidR="002A20AF" w:rsidRDefault="002A20AF" w:rsidP="00BE5AC5">
            <w:pPr>
              <w:jc w:val="center"/>
              <w:rPr>
                <w:sz w:val="20"/>
                <w:szCs w:val="20"/>
              </w:rPr>
            </w:pPr>
            <w:r>
              <w:rPr>
                <w:sz w:val="20"/>
                <w:szCs w:val="20"/>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EDD7E" w14:textId="77777777" w:rsidR="002A20AF" w:rsidRDefault="002A20AF" w:rsidP="00BE5AC5">
            <w:pPr>
              <w:rPr>
                <w:sz w:val="20"/>
                <w:szCs w:val="20"/>
              </w:rPr>
            </w:pPr>
            <w:r>
              <w:rPr>
                <w:sz w:val="20"/>
                <w:szCs w:val="20"/>
              </w:rPr>
              <w:t>This variable is T if the motion is only in Z axis.</w:t>
            </w:r>
          </w:p>
        </w:tc>
      </w:tr>
      <w:tr w:rsidR="002A20AF" w:rsidRPr="00265B45" w14:paraId="45F07EEF"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16B49" w14:textId="77777777" w:rsidR="002A20AF" w:rsidRDefault="002A20AF" w:rsidP="00BE5AC5">
            <w:pPr>
              <w:rPr>
                <w:szCs w:val="20"/>
              </w:rPr>
            </w:pPr>
            <w:r>
              <w:rPr>
                <w:sz w:val="20"/>
                <w:szCs w:val="20"/>
              </w:rPr>
              <w:t>$x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D7DA1F1" w14:textId="77777777" w:rsidR="002A20AF" w:rsidRDefault="002A20AF" w:rsidP="00BE5AC5">
            <w:pPr>
              <w:jc w:val="center"/>
              <w:rPr>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A6CE5" w14:textId="77777777" w:rsidR="002A20AF" w:rsidRDefault="002A20AF" w:rsidP="00BE5AC5">
            <w:pPr>
              <w:rPr>
                <w:szCs w:val="20"/>
              </w:rPr>
            </w:pPr>
            <w:r>
              <w:rPr>
                <w:sz w:val="20"/>
                <w:szCs w:val="20"/>
              </w:rPr>
              <w:t>The X-coordinate of the endpoint of the movement.</w:t>
            </w:r>
          </w:p>
        </w:tc>
      </w:tr>
      <w:tr w:rsidR="002A20AF" w:rsidRPr="00265B45" w14:paraId="6111A358"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26679" w14:textId="77777777" w:rsidR="002A20AF" w:rsidRDefault="002A20AF" w:rsidP="00BE5AC5">
            <w:pPr>
              <w:rPr>
                <w:sz w:val="20"/>
                <w:szCs w:val="20"/>
              </w:rPr>
            </w:pPr>
            <w:r>
              <w:rPr>
                <w:sz w:val="20"/>
                <w:szCs w:val="20"/>
              </w:rPr>
              <w:t>$y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C620D05" w14:textId="77777777" w:rsidR="002A20AF" w:rsidRDefault="002A20AF"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9A4338" w14:textId="77777777" w:rsidR="002A20AF" w:rsidRDefault="002A20AF" w:rsidP="00BE5AC5">
            <w:pPr>
              <w:rPr>
                <w:sz w:val="20"/>
                <w:szCs w:val="20"/>
              </w:rPr>
            </w:pPr>
            <w:r>
              <w:rPr>
                <w:sz w:val="20"/>
                <w:szCs w:val="20"/>
              </w:rPr>
              <w:t>The Y-coordinate of the endpoint of the movement.</w:t>
            </w:r>
          </w:p>
        </w:tc>
      </w:tr>
      <w:tr w:rsidR="002A20AF" w:rsidRPr="00265B45" w14:paraId="7CD9C38C"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4454D" w14:textId="77777777" w:rsidR="002A20AF" w:rsidRPr="00C120C9" w:rsidRDefault="002A20AF" w:rsidP="00BE5AC5">
            <w:pPr>
              <w:rPr>
                <w:sz w:val="20"/>
                <w:szCs w:val="20"/>
              </w:rPr>
            </w:pPr>
            <w:r>
              <w:rPr>
                <w:sz w:val="20"/>
                <w:szCs w:val="20"/>
              </w:rPr>
              <w:t>$z</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AD38F1D" w14:textId="77777777" w:rsidR="002A20AF" w:rsidRPr="00C120C9" w:rsidRDefault="002A20AF"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613FE" w14:textId="77777777" w:rsidR="002A20AF" w:rsidRPr="00C120C9" w:rsidRDefault="002A20AF" w:rsidP="00BE5AC5">
            <w:pPr>
              <w:rPr>
                <w:sz w:val="20"/>
                <w:szCs w:val="20"/>
              </w:rPr>
            </w:pPr>
            <w:r>
              <w:rPr>
                <w:sz w:val="20"/>
                <w:szCs w:val="20"/>
              </w:rPr>
              <w:t>The z-value for the tool refer to table, thickness or highest position. This can be set in the machine setting.</w:t>
            </w:r>
          </w:p>
        </w:tc>
      </w:tr>
    </w:tbl>
    <w:p w14:paraId="45010760" w14:textId="56CFC545" w:rsidR="00D31E9F" w:rsidRDefault="002A20AF" w:rsidP="00D31E9F">
      <w:r>
        <w:t>Example:</w:t>
      </w:r>
    </w:p>
    <w:p w14:paraId="5A533462" w14:textId="77777777" w:rsidR="002A20AF" w:rsidRDefault="002A20AF" w:rsidP="00D31E9F"/>
    <w:p w14:paraId="555CACE4" w14:textId="77777777" w:rsidR="002A20AF" w:rsidRPr="002A20AF" w:rsidRDefault="002A20AF" w:rsidP="002A20AF">
      <w:pPr>
        <w:rPr>
          <w:rFonts w:ascii="Courier New" w:eastAsiaTheme="minorHAnsi" w:hAnsi="Courier New" w:cs="Courier New"/>
          <w:sz w:val="18"/>
          <w:szCs w:val="21"/>
        </w:rPr>
      </w:pPr>
      <w:bookmarkStart w:id="36" w:name="_LINE"/>
      <w:bookmarkEnd w:id="36"/>
      <w:r w:rsidRPr="002A20AF">
        <w:rPr>
          <w:rFonts w:ascii="Courier New" w:eastAsiaTheme="minorHAnsi" w:hAnsi="Courier New" w:cs="Courier New"/>
          <w:sz w:val="18"/>
          <w:szCs w:val="21"/>
        </w:rPr>
        <w:t>(DEFUN line3d ()</w:t>
      </w:r>
    </w:p>
    <w:p w14:paraId="5F617D98" w14:textId="77777777" w:rsidR="002A20AF" w:rsidRPr="002A20AF" w:rsidRDefault="002A20AF" w:rsidP="002A20AF">
      <w:pPr>
        <w:rPr>
          <w:rFonts w:ascii="Courier New" w:eastAsiaTheme="minorHAnsi" w:hAnsi="Courier New" w:cs="Courier New"/>
          <w:sz w:val="18"/>
          <w:szCs w:val="21"/>
        </w:rPr>
      </w:pPr>
      <w:r w:rsidRPr="002A20AF">
        <w:rPr>
          <w:rFonts w:ascii="Courier New" w:eastAsiaTheme="minorHAnsi" w:hAnsi="Courier New" w:cs="Courier New"/>
          <w:sz w:val="18"/>
          <w:szCs w:val="21"/>
        </w:rPr>
        <w:t xml:space="preserve">  (IF $vertical</w:t>
      </w:r>
    </w:p>
    <w:p w14:paraId="3A1C1719" w14:textId="77777777" w:rsidR="002A20AF" w:rsidRPr="002A20AF" w:rsidRDefault="002A20AF" w:rsidP="002A20AF">
      <w:pPr>
        <w:rPr>
          <w:rFonts w:ascii="Courier New" w:eastAsiaTheme="minorHAnsi" w:hAnsi="Courier New" w:cs="Courier New"/>
          <w:sz w:val="18"/>
          <w:szCs w:val="21"/>
        </w:rPr>
      </w:pPr>
      <w:r w:rsidRPr="002A20AF">
        <w:rPr>
          <w:rFonts w:ascii="Courier New" w:eastAsiaTheme="minorHAnsi" w:hAnsi="Courier New" w:cs="Courier New"/>
          <w:sz w:val="18"/>
          <w:szCs w:val="21"/>
        </w:rPr>
        <w:t xml:space="preserve">    (WRITE (STRCAT (NTXT) "G1 Z" (RTS $z) " F" (RTS $fe)))</w:t>
      </w:r>
    </w:p>
    <w:p w14:paraId="62AEDC9E" w14:textId="77777777" w:rsidR="002A20AF" w:rsidRPr="002A20AF" w:rsidRDefault="002A20AF" w:rsidP="002A20AF">
      <w:pPr>
        <w:rPr>
          <w:rFonts w:ascii="Courier New" w:eastAsiaTheme="minorHAnsi" w:hAnsi="Courier New" w:cs="Courier New"/>
          <w:sz w:val="18"/>
          <w:szCs w:val="21"/>
        </w:rPr>
      </w:pPr>
      <w:r w:rsidRPr="002A20AF">
        <w:rPr>
          <w:rFonts w:ascii="Courier New" w:eastAsiaTheme="minorHAnsi" w:hAnsi="Courier New" w:cs="Courier New"/>
          <w:sz w:val="18"/>
          <w:szCs w:val="21"/>
        </w:rPr>
        <w:t xml:space="preserve">    (WRITE (STRCAT (NTXT) "G1 X" (RTS $x) " Y" (RTS $y) " Z" (RTS $z) " F" (RTS $fe)))</w:t>
      </w:r>
    </w:p>
    <w:p w14:paraId="69527EA0" w14:textId="6417E076" w:rsidR="002A20AF" w:rsidRDefault="002A20AF" w:rsidP="002A20AF">
      <w:pPr>
        <w:rPr>
          <w:rFonts w:ascii="Courier New" w:eastAsiaTheme="minorHAnsi" w:hAnsi="Courier New" w:cs="Courier New"/>
          <w:sz w:val="18"/>
          <w:szCs w:val="21"/>
        </w:rPr>
      </w:pPr>
      <w:r w:rsidRPr="002A20AF">
        <w:rPr>
          <w:rFonts w:ascii="Courier New" w:eastAsiaTheme="minorHAnsi" w:hAnsi="Courier New" w:cs="Courier New"/>
          <w:sz w:val="18"/>
          <w:szCs w:val="21"/>
        </w:rPr>
        <w:t xml:space="preserve">  )</w:t>
      </w:r>
    </w:p>
    <w:p w14:paraId="76A1CE95" w14:textId="387F2A42" w:rsidR="002A20AF" w:rsidRDefault="002A20AF" w:rsidP="002A20AF">
      <w:pPr>
        <w:rPr>
          <w:rFonts w:ascii="Courier New" w:eastAsiaTheme="minorHAnsi" w:hAnsi="Courier New" w:cs="Courier New"/>
          <w:sz w:val="18"/>
          <w:szCs w:val="21"/>
        </w:rPr>
      </w:pPr>
      <w:r>
        <w:rPr>
          <w:rFonts w:ascii="Courier New" w:eastAsiaTheme="minorHAnsi" w:hAnsi="Courier New" w:cs="Courier New"/>
          <w:sz w:val="18"/>
          <w:szCs w:val="21"/>
        </w:rPr>
        <w:t>)</w:t>
      </w:r>
    </w:p>
    <w:p w14:paraId="0A3FA23D" w14:textId="646C4BF5" w:rsidR="002A20AF" w:rsidRDefault="002A20AF" w:rsidP="002A20AF">
      <w:hyperlink w:anchor="_List_of_postprocessor" w:history="1">
        <w:r w:rsidRPr="00FC753A">
          <w:rPr>
            <w:rStyle w:val="Hyperlnk"/>
            <w:bdr w:val="none" w:sz="0" w:space="0" w:color="auto"/>
          </w:rPr>
          <w:t>List of postprocessor functions</w:t>
        </w:r>
      </w:hyperlink>
    </w:p>
    <w:p w14:paraId="0931E57F" w14:textId="1E10484D" w:rsidR="001E6F35" w:rsidRDefault="001E6F35" w:rsidP="002A20AF">
      <w:pPr>
        <w:pStyle w:val="Rubrik2"/>
      </w:pPr>
      <w:hyperlink w:anchor="_LINE" w:history="1">
        <w:bookmarkStart w:id="37" w:name="_Toc359406389"/>
        <w:r w:rsidRPr="000124C2">
          <w:rPr>
            <w:rStyle w:val="Hyperlnk"/>
            <w:bdr w:val="none" w:sz="0" w:space="0" w:color="auto"/>
          </w:rPr>
          <w:t>LINE</w:t>
        </w:r>
        <w:bookmarkEnd w:id="37"/>
      </w:hyperlink>
    </w:p>
    <w:p w14:paraId="5A3DE93D" w14:textId="7B9CD5D4" w:rsidR="001E6F35" w:rsidRDefault="001E6F35" w:rsidP="001E6F35">
      <w:r>
        <w:t xml:space="preserve">This is the basic movement event. In </w:t>
      </w:r>
      <w:r w:rsidR="00D31E9F">
        <w:t>fact,</w:t>
      </w:r>
      <w:r>
        <w:t xml:space="preserve"> all movements can be with lines.</w:t>
      </w:r>
    </w:p>
    <w:p w14:paraId="1429BA88" w14:textId="77777777" w:rsidR="001E6F35" w:rsidRDefault="001E6F35" w:rsidP="001E6F35">
      <w:r>
        <w:t>The function can use following variables:</w:t>
      </w:r>
    </w:p>
    <w:tbl>
      <w:tblPr>
        <w:tblStyle w:val="Tabellrutnt"/>
        <w:tblW w:w="10137" w:type="dxa"/>
        <w:tblLook w:val="04A0" w:firstRow="1" w:lastRow="0" w:firstColumn="1" w:lastColumn="0" w:noHBand="0" w:noVBand="1"/>
      </w:tblPr>
      <w:tblGrid>
        <w:gridCol w:w="1405"/>
        <w:gridCol w:w="764"/>
        <w:gridCol w:w="7968"/>
      </w:tblGrid>
      <w:tr w:rsidR="001E6F35" w:rsidRPr="00265B45" w14:paraId="582F8B90"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E5A011" w14:textId="77777777" w:rsidR="001E6F35" w:rsidRPr="00354E8A" w:rsidRDefault="001E6F35" w:rsidP="00457AC5">
            <w:pPr>
              <w:rPr>
                <w:sz w:val="20"/>
                <w:szCs w:val="20"/>
              </w:rPr>
            </w:pPr>
            <w:r w:rsidRPr="00354E8A">
              <w:rPr>
                <w:sz w:val="20"/>
                <w:szCs w:val="20"/>
              </w:rPr>
              <w:t>$a</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3A698B" w14:textId="77777777" w:rsidR="001E6F35" w:rsidRPr="00354E8A" w:rsidRDefault="001E6F35" w:rsidP="00457AC5">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FCA45" w14:textId="77777777" w:rsidR="001E6F35" w:rsidRPr="00354E8A" w:rsidRDefault="001E6F35" w:rsidP="00457AC5">
            <w:pPr>
              <w:rPr>
                <w:sz w:val="20"/>
                <w:szCs w:val="20"/>
              </w:rPr>
            </w:pPr>
            <w:r w:rsidRPr="00354E8A">
              <w:rPr>
                <w:sz w:val="20"/>
                <w:szCs w:val="20"/>
              </w:rPr>
              <w:t>The angle in radians of the major axis. If no 5-axis equipment is in use this variable is always 0.</w:t>
            </w:r>
          </w:p>
        </w:tc>
      </w:tr>
      <w:tr w:rsidR="001E6F35" w:rsidRPr="00265B45" w14:paraId="4AB423F1"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9ECA1" w14:textId="77777777" w:rsidR="001E6F35" w:rsidRPr="00CC3AC4" w:rsidRDefault="001E6F35" w:rsidP="00457AC5">
            <w:pPr>
              <w:rPr>
                <w:sz w:val="20"/>
                <w:szCs w:val="20"/>
              </w:rPr>
            </w:pPr>
            <w:r w:rsidRPr="00CC3AC4">
              <w:rPr>
                <w:sz w:val="20"/>
                <w:szCs w:val="20"/>
              </w:rPr>
              <w:t>$amotor</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EC7A3BF" w14:textId="77777777" w:rsidR="001E6F35" w:rsidRPr="00CC3AC4"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1A642" w14:textId="77777777" w:rsidR="001E6F35" w:rsidRPr="00CC3AC4" w:rsidRDefault="001E6F35" w:rsidP="00457AC5">
            <w:pPr>
              <w:rPr>
                <w:sz w:val="20"/>
                <w:szCs w:val="20"/>
              </w:rPr>
            </w:pPr>
            <w:r>
              <w:rPr>
                <w:sz w:val="20"/>
                <w:szCs w:val="20"/>
              </w:rPr>
              <w:t>The angle in radians of the major axis. The value is always in motor degree.</w:t>
            </w:r>
          </w:p>
        </w:tc>
      </w:tr>
      <w:tr w:rsidR="001E6F35" w:rsidRPr="00265B45" w14:paraId="624E4058"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D3B907" w14:textId="77777777" w:rsidR="001E6F35" w:rsidRDefault="001E6F35" w:rsidP="00457AC5">
            <w:pPr>
              <w:rPr>
                <w:sz w:val="20"/>
                <w:szCs w:val="20"/>
              </w:rPr>
            </w:pPr>
            <w:r>
              <w:rPr>
                <w:sz w:val="20"/>
                <w:szCs w:val="20"/>
              </w:rPr>
              <w:t>$ab</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46E31A4" w14:textId="77777777" w:rsidR="001E6F35" w:rsidRDefault="001E6F35" w:rsidP="00457AC5">
            <w:pPr>
              <w:jc w:val="center"/>
              <w:rPr>
                <w:sz w:val="20"/>
                <w:szCs w:val="20"/>
              </w:rPr>
            </w:pPr>
            <w:r>
              <w:rPr>
                <w:sz w:val="20"/>
                <w:szCs w:val="20"/>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309DE" w14:textId="77777777" w:rsidR="001E6F35" w:rsidRDefault="001E6F35" w:rsidP="00457AC5">
            <w:pPr>
              <w:rPr>
                <w:sz w:val="20"/>
                <w:szCs w:val="20"/>
              </w:rPr>
            </w:pPr>
            <w:r>
              <w:rPr>
                <w:sz w:val="20"/>
                <w:szCs w:val="20"/>
              </w:rPr>
              <w:t>T if the movement has any A or B information else the variable is nil.</w:t>
            </w:r>
          </w:p>
        </w:tc>
      </w:tr>
      <w:tr w:rsidR="001E6F35" w:rsidRPr="00265B45" w14:paraId="2DD042B1"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760BC" w14:textId="77777777" w:rsidR="001E6F35" w:rsidRPr="00354E8A" w:rsidRDefault="001E6F35" w:rsidP="00457AC5">
            <w:pPr>
              <w:rPr>
                <w:sz w:val="20"/>
                <w:szCs w:val="20"/>
              </w:rPr>
            </w:pPr>
            <w:r w:rsidRPr="00354E8A">
              <w:rPr>
                <w:sz w:val="20"/>
                <w:szCs w:val="20"/>
              </w:rPr>
              <w:t>$b</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916F44D" w14:textId="77777777" w:rsidR="001E6F35" w:rsidRPr="00354E8A" w:rsidRDefault="001E6F35" w:rsidP="00457AC5">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6E5F2" w14:textId="77777777" w:rsidR="001E6F35" w:rsidRPr="00354E8A" w:rsidRDefault="001E6F35" w:rsidP="00457AC5">
            <w:pPr>
              <w:rPr>
                <w:sz w:val="20"/>
                <w:szCs w:val="20"/>
              </w:rPr>
            </w:pPr>
            <w:r w:rsidRPr="00354E8A">
              <w:rPr>
                <w:sz w:val="20"/>
                <w:szCs w:val="20"/>
              </w:rPr>
              <w:t>The angle in radians of the minor axis. If no 5-axis equipment are in use this variable is always 0</w:t>
            </w:r>
          </w:p>
        </w:tc>
      </w:tr>
      <w:tr w:rsidR="001E6F35" w:rsidRPr="00265B45" w14:paraId="7C8CCEDA"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B489C" w14:textId="77777777" w:rsidR="001E6F35" w:rsidRPr="00CC3AC4" w:rsidRDefault="001E6F35" w:rsidP="00457AC5">
            <w:pPr>
              <w:rPr>
                <w:sz w:val="20"/>
                <w:szCs w:val="20"/>
              </w:rPr>
            </w:pPr>
            <w:r>
              <w:rPr>
                <w:sz w:val="20"/>
                <w:szCs w:val="20"/>
              </w:rPr>
              <w:t>$b</w:t>
            </w:r>
            <w:r w:rsidRPr="00CC3AC4">
              <w:rPr>
                <w:sz w:val="20"/>
                <w:szCs w:val="20"/>
              </w:rPr>
              <w:t>motor</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53D4703" w14:textId="77777777" w:rsidR="001E6F35" w:rsidRPr="00CC3AC4"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A1CB9" w14:textId="77777777" w:rsidR="001E6F35" w:rsidRPr="00CC3AC4" w:rsidRDefault="001E6F35" w:rsidP="00457AC5">
            <w:pPr>
              <w:rPr>
                <w:sz w:val="20"/>
                <w:szCs w:val="20"/>
              </w:rPr>
            </w:pPr>
            <w:r>
              <w:rPr>
                <w:sz w:val="20"/>
                <w:szCs w:val="20"/>
              </w:rPr>
              <w:t>The angle in radians of the minor axis. The value is always in motor degree.</w:t>
            </w:r>
          </w:p>
        </w:tc>
      </w:tr>
      <w:tr w:rsidR="001E6F35" w:rsidRPr="00265B45" w14:paraId="5C72083E"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885BE" w14:textId="77777777" w:rsidR="001E6F35" w:rsidRPr="00C54808" w:rsidRDefault="001E6F35" w:rsidP="00457AC5">
            <w:pPr>
              <w:rPr>
                <w:sz w:val="20"/>
                <w:szCs w:val="20"/>
              </w:rPr>
            </w:pPr>
            <w:r w:rsidRPr="00C54808">
              <w:rPr>
                <w:sz w:val="20"/>
                <w:szCs w:val="20"/>
              </w:rPr>
              <w:t>$c</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5FB04D" w14:textId="77777777" w:rsidR="001E6F35" w:rsidRPr="00C54808" w:rsidRDefault="001E6F35" w:rsidP="00457AC5">
            <w:pPr>
              <w:jc w:val="center"/>
              <w:rPr>
                <w:sz w:val="20"/>
                <w:szCs w:val="20"/>
              </w:rPr>
            </w:pPr>
            <w:r w:rsidRPr="00C54808">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B517C" w14:textId="77777777" w:rsidR="001E6F35" w:rsidRPr="00C54808" w:rsidRDefault="001E6F35" w:rsidP="00457AC5">
            <w:pPr>
              <w:rPr>
                <w:sz w:val="20"/>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p>
        </w:tc>
      </w:tr>
      <w:tr w:rsidR="001E6F35" w:rsidRPr="00265B45" w14:paraId="75DF82BE"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318A7" w14:textId="77777777" w:rsidR="001E6F35" w:rsidRPr="00F665A5" w:rsidRDefault="001E6F35" w:rsidP="00457AC5">
            <w:pPr>
              <w:rPr>
                <w:sz w:val="20"/>
                <w:szCs w:val="18"/>
              </w:rPr>
            </w:pPr>
            <w:r>
              <w:rPr>
                <w:sz w:val="20"/>
                <w:szCs w:val="18"/>
              </w:rPr>
              <w:t>$chkerf</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AC5883F" w14:textId="77777777" w:rsidR="001E6F35" w:rsidRPr="00F665A5" w:rsidRDefault="001E6F35" w:rsidP="00457AC5">
            <w:pPr>
              <w:jc w:val="center"/>
              <w:rPr>
                <w:sz w:val="20"/>
                <w:szCs w:val="18"/>
              </w:rPr>
            </w:pPr>
            <w:r>
              <w:rPr>
                <w:sz w:val="20"/>
                <w:szCs w:val="18"/>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8C0F7" w14:textId="77777777" w:rsidR="001E6F35" w:rsidRPr="00F665A5" w:rsidRDefault="001E6F35" w:rsidP="00457AC5">
            <w:pPr>
              <w:rPr>
                <w:sz w:val="20"/>
                <w:szCs w:val="18"/>
              </w:rPr>
            </w:pPr>
            <w:r>
              <w:rPr>
                <w:sz w:val="20"/>
                <w:szCs w:val="18"/>
              </w:rPr>
              <w:t>The value is T if the kerf should be activated or deactivated</w:t>
            </w:r>
          </w:p>
        </w:tc>
      </w:tr>
      <w:tr w:rsidR="001E6F35" w14:paraId="3A9C82CB"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7AA03" w14:textId="77777777" w:rsidR="001E6F35" w:rsidRDefault="001E6F35" w:rsidP="00457AC5">
            <w:pPr>
              <w:rPr>
                <w:sz w:val="20"/>
                <w:szCs w:val="20"/>
              </w:rPr>
            </w:pPr>
            <w:r>
              <w:rPr>
                <w:sz w:val="20"/>
                <w:szCs w:val="20"/>
              </w:rPr>
              <w:t>$delta</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D31F9A7" w14:textId="77777777" w:rsidR="001E6F35"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336DC" w14:textId="77777777" w:rsidR="001E6F35" w:rsidRDefault="001E6F35" w:rsidP="00457AC5">
            <w:pPr>
              <w:rPr>
                <w:sz w:val="20"/>
                <w:szCs w:val="20"/>
              </w:rPr>
            </w:pPr>
            <w:r>
              <w:rPr>
                <w:sz w:val="20"/>
                <w:szCs w:val="20"/>
              </w:rPr>
              <w:t>This value describes the tangential angle between current LINE and next movement. The value is 0 if next movement is in same direction. It’s negative is next movement start in minus relative direction. It’s positive if next object start in positive relative direction. The value is always between –PI to +PI</w:t>
            </w:r>
          </w:p>
        </w:tc>
      </w:tr>
      <w:tr w:rsidR="001E6F35" w:rsidRPr="00265B45" w14:paraId="3E611B01"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E6BA02" w14:textId="77777777" w:rsidR="001E6F35" w:rsidRDefault="001E6F35" w:rsidP="00457AC5">
            <w:pPr>
              <w:rPr>
                <w:sz w:val="20"/>
                <w:szCs w:val="20"/>
              </w:rPr>
            </w:pPr>
            <w:r>
              <w:rPr>
                <w:sz w:val="20"/>
                <w:szCs w:val="20"/>
              </w:rPr>
              <w:t>$fe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97AB651" w14:textId="77777777" w:rsidR="001E6F35"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1283B" w14:textId="77777777" w:rsidR="001E6F35" w:rsidRDefault="001E6F35" w:rsidP="00457AC5">
            <w:pPr>
              <w:rPr>
                <w:sz w:val="20"/>
                <w:szCs w:val="20"/>
              </w:rPr>
            </w:pPr>
            <w:r>
              <w:rPr>
                <w:sz w:val="20"/>
                <w:szCs w:val="20"/>
              </w:rPr>
              <w:t>The cutting speed at the end of the movement in mm/min. If using the RTF function, then the speed will automatically be calculated inch/min or mm/min.</w:t>
            </w:r>
          </w:p>
        </w:tc>
      </w:tr>
      <w:tr w:rsidR="001E6F35" w:rsidRPr="00265B45" w14:paraId="56D76FA9"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5B85A" w14:textId="77777777" w:rsidR="001E6F35" w:rsidRPr="003244E7" w:rsidRDefault="001E6F35" w:rsidP="00457AC5">
            <w:pPr>
              <w:rPr>
                <w:sz w:val="20"/>
                <w:szCs w:val="20"/>
              </w:rPr>
            </w:pPr>
            <w:r w:rsidRPr="003244E7">
              <w:rPr>
                <w:sz w:val="20"/>
                <w:szCs w:val="20"/>
              </w:rPr>
              <w:t>$flag</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98E1702" w14:textId="77777777" w:rsidR="001E6F35" w:rsidRPr="003244E7" w:rsidRDefault="001E6F35" w:rsidP="00457AC5">
            <w:pPr>
              <w:jc w:val="center"/>
              <w:rPr>
                <w:sz w:val="20"/>
                <w:szCs w:val="20"/>
              </w:rPr>
            </w:pPr>
            <w:r w:rsidRPr="003244E7">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15780D" w14:textId="77777777" w:rsidR="001E6F35" w:rsidRDefault="001E6F35" w:rsidP="00457AC5">
            <w:pPr>
              <w:rPr>
                <w:sz w:val="20"/>
                <w:szCs w:val="20"/>
              </w:rPr>
            </w:pPr>
            <w:r>
              <w:rPr>
                <w:sz w:val="20"/>
                <w:szCs w:val="20"/>
              </w:rPr>
              <w:t>This is a bit value with following meaning:</w:t>
            </w:r>
          </w:p>
          <w:p w14:paraId="11AB59C6" w14:textId="77777777" w:rsidR="001E6F35" w:rsidRDefault="001E6F35" w:rsidP="00457AC5">
            <w:pPr>
              <w:rPr>
                <w:sz w:val="20"/>
                <w:szCs w:val="20"/>
              </w:rPr>
            </w:pPr>
            <w:r>
              <w:rPr>
                <w:sz w:val="20"/>
                <w:szCs w:val="20"/>
              </w:rPr>
              <w:t>1=Belongs to a lead-in</w:t>
            </w:r>
          </w:p>
          <w:p w14:paraId="759FCC9B" w14:textId="77777777" w:rsidR="001E6F35" w:rsidRDefault="001E6F35" w:rsidP="00457AC5">
            <w:pPr>
              <w:rPr>
                <w:sz w:val="20"/>
                <w:szCs w:val="20"/>
              </w:rPr>
            </w:pPr>
            <w:r>
              <w:rPr>
                <w:sz w:val="20"/>
                <w:szCs w:val="20"/>
              </w:rPr>
              <w:t>2=Belongs to a lead out</w:t>
            </w:r>
          </w:p>
          <w:p w14:paraId="0E7941AF" w14:textId="77777777" w:rsidR="001E6F35" w:rsidRDefault="001E6F35" w:rsidP="00457AC5">
            <w:pPr>
              <w:rPr>
                <w:sz w:val="20"/>
                <w:szCs w:val="20"/>
              </w:rPr>
            </w:pPr>
            <w:r>
              <w:rPr>
                <w:sz w:val="20"/>
                <w:szCs w:val="20"/>
              </w:rPr>
              <w:t>4=Belongs to marking</w:t>
            </w:r>
          </w:p>
          <w:p w14:paraId="5CD9954A" w14:textId="77777777" w:rsidR="001E6F35" w:rsidRDefault="001E6F35" w:rsidP="00457AC5">
            <w:pPr>
              <w:rPr>
                <w:sz w:val="20"/>
                <w:szCs w:val="20"/>
              </w:rPr>
            </w:pPr>
            <w:r>
              <w:rPr>
                <w:sz w:val="20"/>
                <w:szCs w:val="20"/>
              </w:rPr>
              <w:t>8=Belongs to circular piercing</w:t>
            </w:r>
          </w:p>
          <w:p w14:paraId="224112FF" w14:textId="77777777" w:rsidR="001E6F35" w:rsidRDefault="001E6F35" w:rsidP="00457AC5">
            <w:pPr>
              <w:rPr>
                <w:sz w:val="20"/>
                <w:szCs w:val="20"/>
              </w:rPr>
            </w:pPr>
            <w:r>
              <w:rPr>
                <w:sz w:val="20"/>
                <w:szCs w:val="20"/>
              </w:rPr>
              <w:t>16</w:t>
            </w:r>
          </w:p>
          <w:p w14:paraId="358295AE" w14:textId="77777777" w:rsidR="001E6F35" w:rsidRDefault="001E6F35" w:rsidP="00457AC5">
            <w:pPr>
              <w:rPr>
                <w:sz w:val="20"/>
                <w:szCs w:val="20"/>
              </w:rPr>
            </w:pPr>
            <w:r>
              <w:rPr>
                <w:sz w:val="20"/>
                <w:szCs w:val="20"/>
              </w:rPr>
              <w:t>32</w:t>
            </w:r>
          </w:p>
          <w:p w14:paraId="6DB51444" w14:textId="77777777" w:rsidR="001E6F35" w:rsidRDefault="001E6F35" w:rsidP="00457AC5">
            <w:pPr>
              <w:rPr>
                <w:szCs w:val="20"/>
              </w:rPr>
            </w:pPr>
            <w:r>
              <w:rPr>
                <w:sz w:val="20"/>
                <w:szCs w:val="20"/>
              </w:rPr>
              <w:t>64=Belongs to a custom line.</w:t>
            </w:r>
          </w:p>
        </w:tc>
      </w:tr>
      <w:tr w:rsidR="001E6F35" w:rsidRPr="00265B45" w14:paraId="3A95847A"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38315" w14:textId="77777777" w:rsidR="001E6F35" w:rsidRDefault="001E6F35" w:rsidP="00457AC5">
            <w:pPr>
              <w:rPr>
                <w:sz w:val="20"/>
                <w:szCs w:val="20"/>
              </w:rPr>
            </w:pPr>
            <w:r>
              <w:rPr>
                <w:sz w:val="20"/>
                <w:szCs w:val="20"/>
              </w:rPr>
              <w:t>$fs</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0288A8E" w14:textId="77777777" w:rsidR="001E6F35"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583FD5" w14:textId="77777777" w:rsidR="001E6F35" w:rsidRDefault="001E6F35" w:rsidP="00457AC5">
            <w:pPr>
              <w:rPr>
                <w:sz w:val="20"/>
                <w:szCs w:val="20"/>
              </w:rPr>
            </w:pPr>
            <w:r>
              <w:rPr>
                <w:sz w:val="20"/>
                <w:szCs w:val="20"/>
              </w:rPr>
              <w:t>The cutting speed at the start of the movement. This value can be different from $fe when using cutting speed interpolation. If not using cutting speed interpolation then this value is always the same as $fe.</w:t>
            </w:r>
          </w:p>
        </w:tc>
      </w:tr>
      <w:tr w:rsidR="001E6F35" w:rsidRPr="00C01B39" w14:paraId="347FE17B"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81BB5" w14:textId="77777777" w:rsidR="001E6F35" w:rsidRPr="00C01B39" w:rsidRDefault="001E6F35" w:rsidP="00457AC5">
            <w:pPr>
              <w:rPr>
                <w:sz w:val="20"/>
                <w:szCs w:val="18"/>
              </w:rPr>
            </w:pPr>
            <w:r w:rsidRPr="00C01B39">
              <w:rPr>
                <w:sz w:val="20"/>
                <w:szCs w:val="18"/>
              </w:rPr>
              <w:t>$ft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31BAAFE" w14:textId="77777777" w:rsidR="001E6F35" w:rsidRPr="00C01B39" w:rsidRDefault="001E6F35" w:rsidP="00457AC5">
            <w:pPr>
              <w:jc w:val="center"/>
              <w:rPr>
                <w:sz w:val="20"/>
                <w:szCs w:val="18"/>
              </w:rPr>
            </w:pPr>
            <w:r w:rsidRPr="00C01B39">
              <w:rPr>
                <w:sz w:val="20"/>
                <w:szCs w:val="18"/>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BD3FA" w14:textId="77777777" w:rsidR="001E6F35" w:rsidRPr="00C01B39" w:rsidRDefault="001E6F35" w:rsidP="00457AC5">
            <w:pPr>
              <w:rPr>
                <w:sz w:val="20"/>
                <w:szCs w:val="18"/>
              </w:rPr>
            </w:pPr>
            <w:r>
              <w:rPr>
                <w:sz w:val="20"/>
                <w:szCs w:val="18"/>
              </w:rPr>
              <w:t>The time for the movement in minutes.</w:t>
            </w:r>
          </w:p>
        </w:tc>
      </w:tr>
      <w:tr w:rsidR="001E6F35" w:rsidRPr="00265B45" w14:paraId="71197972"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A0659" w14:textId="77777777" w:rsidR="001E6F35" w:rsidRDefault="001E6F35" w:rsidP="00457AC5">
            <w:pPr>
              <w:rPr>
                <w:sz w:val="20"/>
                <w:szCs w:val="20"/>
              </w:rPr>
            </w:pPr>
            <w:r>
              <w:rPr>
                <w:sz w:val="20"/>
                <w:szCs w:val="20"/>
              </w:rPr>
              <w:t>$kerf</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AD255EE" w14:textId="77777777" w:rsidR="001E6F35" w:rsidRDefault="001E6F35" w:rsidP="00457AC5">
            <w:pPr>
              <w:jc w:val="center"/>
              <w:rPr>
                <w:sz w:val="20"/>
                <w:szCs w:val="20"/>
              </w:rPr>
            </w:pPr>
            <w:r>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75DE3" w14:textId="77777777" w:rsidR="001E6F35" w:rsidRDefault="001E6F35" w:rsidP="00457AC5">
            <w:pPr>
              <w:rPr>
                <w:sz w:val="20"/>
                <w:szCs w:val="20"/>
              </w:rPr>
            </w:pPr>
            <w:r>
              <w:rPr>
                <w:sz w:val="20"/>
                <w:szCs w:val="20"/>
              </w:rPr>
              <w:t>Actual kerf: 0=No kerf (G40), 1=Tool on right side (G41), 2=Tool on left side (G42)</w:t>
            </w:r>
          </w:p>
        </w:tc>
      </w:tr>
      <w:tr w:rsidR="001E6F35" w:rsidRPr="00442B92" w14:paraId="2D631D35"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4FC27" w14:textId="77777777" w:rsidR="001E6F35" w:rsidRPr="00442B92" w:rsidRDefault="001E6F35" w:rsidP="00457AC5">
            <w:pPr>
              <w:rPr>
                <w:sz w:val="20"/>
                <w:szCs w:val="20"/>
              </w:rPr>
            </w:pPr>
            <w:r w:rsidRPr="00442B92">
              <w:rPr>
                <w:sz w:val="20"/>
                <w:szCs w:val="20"/>
              </w:rPr>
              <w:t>$last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C5A5A2E" w14:textId="77777777" w:rsidR="001E6F35" w:rsidRPr="00442B92" w:rsidRDefault="001E6F35" w:rsidP="00457AC5">
            <w:pPr>
              <w:jc w:val="center"/>
              <w:rPr>
                <w:sz w:val="20"/>
                <w:szCs w:val="20"/>
              </w:rPr>
            </w:pPr>
            <w:r w:rsidRPr="00442B92">
              <w:rPr>
                <w:sz w:val="20"/>
                <w:szCs w:val="20"/>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273D9" w14:textId="77777777" w:rsidR="001E6F35" w:rsidRPr="00442B92" w:rsidRDefault="001E6F35" w:rsidP="00457AC5">
            <w:pPr>
              <w:rPr>
                <w:sz w:val="20"/>
                <w:szCs w:val="20"/>
              </w:rPr>
            </w:pPr>
            <w:r>
              <w:rPr>
                <w:sz w:val="20"/>
                <w:szCs w:val="20"/>
              </w:rPr>
              <w:t>This variable I T if it's the last movement before jet turns of</w:t>
            </w:r>
          </w:p>
        </w:tc>
      </w:tr>
      <w:tr w:rsidR="001E6F35" w:rsidRPr="00265B45" w14:paraId="50EF337F"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6437C5" w14:textId="77777777" w:rsidR="001E6F35" w:rsidRPr="00F467E2" w:rsidRDefault="001E6F35" w:rsidP="00457AC5">
            <w:pPr>
              <w:rPr>
                <w:sz w:val="20"/>
                <w:szCs w:val="20"/>
              </w:rPr>
            </w:pPr>
            <w:r w:rsidRPr="00F467E2">
              <w:rPr>
                <w:sz w:val="20"/>
                <w:szCs w:val="20"/>
              </w:rPr>
              <w:t>$len</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5BC5F46" w14:textId="77777777" w:rsidR="001E6F35" w:rsidRPr="00F467E2" w:rsidRDefault="001E6F35" w:rsidP="00457AC5">
            <w:pPr>
              <w:jc w:val="center"/>
              <w:rPr>
                <w:sz w:val="20"/>
                <w:szCs w:val="20"/>
              </w:rPr>
            </w:pPr>
            <w:r w:rsidRPr="00F467E2">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FF10C" w14:textId="77777777" w:rsidR="001E6F35" w:rsidRPr="00F467E2" w:rsidRDefault="001E6F35" w:rsidP="00457AC5">
            <w:pPr>
              <w:rPr>
                <w:sz w:val="20"/>
                <w:szCs w:val="20"/>
              </w:rPr>
            </w:pPr>
            <w:r w:rsidRPr="00F467E2">
              <w:rPr>
                <w:sz w:val="20"/>
                <w:szCs w:val="20"/>
              </w:rPr>
              <w:t xml:space="preserve">The length of the </w:t>
            </w:r>
            <w:r>
              <w:rPr>
                <w:sz w:val="20"/>
                <w:szCs w:val="20"/>
              </w:rPr>
              <w:t>line.</w:t>
            </w:r>
          </w:p>
        </w:tc>
      </w:tr>
      <w:tr w:rsidR="001E6F35" w:rsidRPr="00265B45" w14:paraId="5399FDCF"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77CB0" w14:textId="77777777" w:rsidR="001E6F35" w:rsidRPr="00A42228" w:rsidRDefault="001E6F35" w:rsidP="00457AC5">
            <w:pPr>
              <w:rPr>
                <w:sz w:val="20"/>
                <w:szCs w:val="20"/>
              </w:rPr>
            </w:pPr>
            <w:r w:rsidRPr="00A42228">
              <w:rPr>
                <w:sz w:val="20"/>
                <w:szCs w:val="20"/>
              </w:rPr>
              <w:t>$slope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5970E7A" w14:textId="77777777" w:rsidR="001E6F35" w:rsidRPr="00A42228"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35468" w14:textId="77777777" w:rsidR="001E6F35" w:rsidRPr="00A42228" w:rsidRDefault="001E6F35" w:rsidP="00457AC5">
            <w:pPr>
              <w:rPr>
                <w:noProof/>
                <w:sz w:val="20"/>
                <w:szCs w:val="20"/>
                <w:lang w:eastAsia="sv-SE" w:bidi="ar-SA"/>
              </w:rPr>
            </w:pPr>
            <w:r>
              <w:rPr>
                <w:noProof/>
                <w:sz w:val="20"/>
                <w:szCs w:val="20"/>
                <w:lang w:eastAsia="sv-SE" w:bidi="ar-SA"/>
              </w:rPr>
              <w:t>The max cutting angle at this position. Vertical is 0.0 The angle is caclulated in the vector direction as radians.</w:t>
            </w:r>
          </w:p>
        </w:tc>
      </w:tr>
      <w:tr w:rsidR="001E6F35" w:rsidRPr="00265B45" w14:paraId="0627E6E5"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ADAEB" w14:textId="77777777" w:rsidR="001E6F35" w:rsidRPr="009E7015" w:rsidRDefault="001E6F35" w:rsidP="00457AC5">
            <w:pPr>
              <w:rPr>
                <w:sz w:val="20"/>
                <w:szCs w:val="20"/>
              </w:rPr>
            </w:pPr>
            <w:r w:rsidRPr="009E7015">
              <w:rPr>
                <w:sz w:val="20"/>
                <w:szCs w:val="20"/>
              </w:rPr>
              <w:t>$vector</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69D58B8" w14:textId="77777777" w:rsidR="001E6F35" w:rsidRPr="009E7015" w:rsidRDefault="001E6F35" w:rsidP="00457AC5">
            <w:pPr>
              <w:jc w:val="center"/>
              <w:rPr>
                <w:sz w:val="20"/>
                <w:szCs w:val="20"/>
              </w:rPr>
            </w:pPr>
            <w:r w:rsidRPr="009E7015">
              <w:rPr>
                <w:sz w:val="20"/>
                <w:szCs w:val="20"/>
              </w:rPr>
              <w:t>list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13B2D" w14:textId="3DC98D15" w:rsidR="001E6F35" w:rsidRPr="009E7015" w:rsidRDefault="001E6F35" w:rsidP="00457AC5">
            <w:pPr>
              <w:rPr>
                <w:sz w:val="20"/>
                <w:szCs w:val="20"/>
              </w:rPr>
            </w:pPr>
            <w:r w:rsidRPr="009E7015">
              <w:rPr>
                <w:sz w:val="20"/>
                <w:szCs w:val="20"/>
              </w:rPr>
              <w:t>A list of three values that describe the direction of the jet. Example: (0 0 -1</w:t>
            </w:r>
            <w:r w:rsidR="00D31E9F">
              <w:rPr>
                <w:sz w:val="20"/>
                <w:szCs w:val="20"/>
              </w:rPr>
              <w:t>0</w:t>
            </w:r>
            <w:r w:rsidRPr="009E7015">
              <w:rPr>
                <w:sz w:val="20"/>
                <w:szCs w:val="20"/>
              </w:rPr>
              <w:t>)</w:t>
            </w:r>
            <w:r>
              <w:rPr>
                <w:sz w:val="20"/>
                <w:szCs w:val="20"/>
              </w:rPr>
              <w:t>. The X,Y Z is always in IGEMS coordinates no matter if the Axis direction settings.</w:t>
            </w:r>
            <w:r w:rsidR="00D31E9F">
              <w:rPr>
                <w:sz w:val="20"/>
                <w:szCs w:val="20"/>
              </w:rPr>
              <w:t xml:space="preserve"> The distance between (0 0 0) to the vector list describes the cutting length at each point.</w:t>
            </w:r>
          </w:p>
        </w:tc>
      </w:tr>
      <w:tr w:rsidR="001E6F35" w:rsidRPr="00265B45" w14:paraId="171BE4DA"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1A5D9" w14:textId="77777777" w:rsidR="001E6F35" w:rsidRDefault="001E6F35" w:rsidP="00457AC5">
            <w:pPr>
              <w:rPr>
                <w:sz w:val="20"/>
                <w:szCs w:val="20"/>
              </w:rPr>
            </w:pPr>
            <w:r>
              <w:rPr>
                <w:sz w:val="20"/>
                <w:szCs w:val="20"/>
              </w:rPr>
              <w:t>$x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D45AAF" w14:textId="77777777" w:rsidR="001E6F35"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7D825" w14:textId="77777777" w:rsidR="001E6F35" w:rsidRDefault="001E6F35" w:rsidP="00457AC5">
            <w:pPr>
              <w:rPr>
                <w:sz w:val="20"/>
                <w:szCs w:val="20"/>
              </w:rPr>
            </w:pPr>
            <w:r>
              <w:rPr>
                <w:sz w:val="20"/>
                <w:szCs w:val="20"/>
              </w:rPr>
              <w:t>The X-coordinate of the endpoint of the movement. The value is transformed according to the axis direction in the machine setup.</w:t>
            </w:r>
          </w:p>
        </w:tc>
      </w:tr>
      <w:tr w:rsidR="001E6F35" w:rsidRPr="00265B45" w14:paraId="5E90E6BF"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2737C5" w14:textId="77777777" w:rsidR="001E6F35" w:rsidRDefault="001E6F35" w:rsidP="00457AC5">
            <w:pPr>
              <w:rPr>
                <w:sz w:val="20"/>
                <w:szCs w:val="20"/>
              </w:rPr>
            </w:pPr>
            <w:r>
              <w:rPr>
                <w:sz w:val="20"/>
                <w:szCs w:val="20"/>
              </w:rPr>
              <w:t>$y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F93395E" w14:textId="77777777" w:rsidR="001E6F35"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C727D" w14:textId="77777777" w:rsidR="001E6F35" w:rsidRDefault="001E6F35" w:rsidP="00457AC5">
            <w:pPr>
              <w:rPr>
                <w:sz w:val="20"/>
                <w:szCs w:val="20"/>
              </w:rPr>
            </w:pPr>
            <w:r>
              <w:rPr>
                <w:sz w:val="20"/>
                <w:szCs w:val="20"/>
              </w:rPr>
              <w:t>The Y-coordinate of the endpoint of the movement. The value is transformed according to the axis direction in the machine setup.</w:t>
            </w:r>
          </w:p>
        </w:tc>
      </w:tr>
      <w:tr w:rsidR="001E6F35" w:rsidRPr="00265B45" w14:paraId="3BFA181A"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11635" w14:textId="77777777" w:rsidR="001E6F35" w:rsidRPr="00C120C9" w:rsidRDefault="001E6F35" w:rsidP="00457AC5">
            <w:pPr>
              <w:rPr>
                <w:sz w:val="20"/>
                <w:szCs w:val="20"/>
              </w:rPr>
            </w:pPr>
            <w:r>
              <w:rPr>
                <w:sz w:val="20"/>
                <w:szCs w:val="20"/>
              </w:rPr>
              <w:t>$z</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6EDF3E0" w14:textId="77777777" w:rsidR="001E6F35" w:rsidRPr="00C120C9" w:rsidRDefault="001E6F35" w:rsidP="00457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1C5B3" w14:textId="77777777" w:rsidR="001E6F35" w:rsidRPr="00C120C9" w:rsidRDefault="001E6F35" w:rsidP="00457AC5">
            <w:pPr>
              <w:rPr>
                <w:sz w:val="20"/>
                <w:szCs w:val="20"/>
              </w:rPr>
            </w:pPr>
            <w:r>
              <w:rPr>
                <w:sz w:val="20"/>
                <w:szCs w:val="20"/>
              </w:rPr>
              <w:t>The z-value for the tool refers to table, thickness or highest position. This can be set in the machine setting.</w:t>
            </w:r>
          </w:p>
        </w:tc>
      </w:tr>
      <w:tr w:rsidR="001E6F35" w:rsidRPr="00265B45" w14:paraId="349D20F8"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B8081" w14:textId="77777777" w:rsidR="001E6F35" w:rsidRDefault="001E6F35" w:rsidP="00457AC5">
            <w:pPr>
              <w:rPr>
                <w:sz w:val="20"/>
                <w:szCs w:val="20"/>
              </w:rPr>
            </w:pPr>
            <w:r>
              <w:rPr>
                <w:sz w:val="20"/>
                <w:szCs w:val="20"/>
              </w:rPr>
              <w:t>$zref</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0FD8D4A" w14:textId="77777777" w:rsidR="001E6F35" w:rsidRDefault="001E6F35" w:rsidP="00457AC5">
            <w:pPr>
              <w:jc w:val="center"/>
              <w:rPr>
                <w:sz w:val="20"/>
                <w:szCs w:val="20"/>
              </w:rPr>
            </w:pPr>
            <w:r>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21FABD" w14:textId="77777777" w:rsidR="001E6F35" w:rsidRDefault="001E6F35" w:rsidP="00457AC5">
            <w:pPr>
              <w:rPr>
                <w:sz w:val="20"/>
                <w:szCs w:val="20"/>
              </w:rPr>
            </w:pPr>
            <w:r>
              <w:rPr>
                <w:sz w:val="20"/>
                <w:szCs w:val="20"/>
              </w:rPr>
              <w:t>This variable is nil if no pre-measuring tool are used. In other case it’s an integer that refers to that measure point that is measured by the MEASURE function.</w:t>
            </w:r>
          </w:p>
        </w:tc>
      </w:tr>
      <w:tr w:rsidR="00D31E9F" w:rsidRPr="00265B45" w14:paraId="4E26796B" w14:textId="77777777" w:rsidTr="00457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EF58B" w14:textId="61FA84ED" w:rsidR="00D31E9F" w:rsidRDefault="00D31E9F" w:rsidP="00D31E9F">
            <w:pPr>
              <w:rPr>
                <w:szCs w:val="20"/>
              </w:rPr>
            </w:pPr>
            <w:r w:rsidRPr="00F54F01">
              <w:rPr>
                <w:sz w:val="20"/>
                <w:szCs w:val="18"/>
              </w:rPr>
              <w:t>$uses6x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2AE957E" w14:textId="62CA7500" w:rsidR="00D31E9F" w:rsidRDefault="00D31E9F" w:rsidP="00D31E9F">
            <w:pPr>
              <w:jc w:val="center"/>
              <w:rPr>
                <w:szCs w:val="20"/>
              </w:rPr>
            </w:pPr>
            <w:r w:rsidRPr="00F54F01">
              <w:rPr>
                <w:sz w:val="20"/>
                <w:szCs w:val="18"/>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9AB88" w14:textId="0BF77957" w:rsidR="00D31E9F" w:rsidRDefault="00D31E9F" w:rsidP="00D31E9F">
            <w:pPr>
              <w:rPr>
                <w:szCs w:val="20"/>
              </w:rPr>
            </w:pPr>
            <w:r w:rsidRPr="00F54F01">
              <w:rPr>
                <w:sz w:val="20"/>
                <w:szCs w:val="18"/>
              </w:rPr>
              <w:t>This variable is T if a rotation axis should be used</w:t>
            </w:r>
            <w:r>
              <w:rPr>
                <w:sz w:val="20"/>
                <w:szCs w:val="18"/>
              </w:rPr>
              <w:t>.</w:t>
            </w:r>
          </w:p>
        </w:tc>
      </w:tr>
    </w:tbl>
    <w:p w14:paraId="0B068AAF" w14:textId="77777777" w:rsidR="001E6F35" w:rsidRDefault="001E6F35" w:rsidP="001E6F35"/>
    <w:p w14:paraId="15032515" w14:textId="77777777" w:rsidR="001E6F35" w:rsidRDefault="001E6F35" w:rsidP="001E6F35">
      <w:pPr>
        <w:pStyle w:val="LISPSAMPLE"/>
        <w:rPr>
          <w:b/>
        </w:rPr>
      </w:pPr>
      <w:r>
        <w:t>Example:</w:t>
      </w:r>
    </w:p>
    <w:p w14:paraId="34B25160" w14:textId="60874A84" w:rsidR="001E6F35" w:rsidRPr="00895CC5" w:rsidRDefault="001E6F35" w:rsidP="00D31E9F">
      <w:pPr>
        <w:pStyle w:val="LISPSAMPLE"/>
      </w:pPr>
      <w:r w:rsidRPr="00895CC5">
        <w:lastRenderedPageBreak/>
        <w:t>(DEFUN line (</w:t>
      </w:r>
      <w:r w:rsidR="00D31E9F">
        <w:t>/ bevstr rotstr feedstr</w:t>
      </w:r>
      <w:r w:rsidRPr="00895CC5">
        <w:t>)</w:t>
      </w:r>
    </w:p>
    <w:p w14:paraId="37E892F0" w14:textId="77777777" w:rsidR="001E6F35" w:rsidRDefault="001E6F35" w:rsidP="00D31E9F">
      <w:pPr>
        <w:pStyle w:val="LISPSAMPLE"/>
      </w:pPr>
      <w:r w:rsidRPr="00895CC5">
        <w:t xml:space="preserve">  (SETQ bevstr (IF $ab (STRCAT " A" (ATS $a) " B" (ATS $b)) ""))</w:t>
      </w:r>
    </w:p>
    <w:p w14:paraId="023D593A" w14:textId="03916BA2" w:rsidR="00D31E9F" w:rsidRPr="00895CC5" w:rsidRDefault="00D31E9F" w:rsidP="00D31E9F">
      <w:pPr>
        <w:pStyle w:val="LISPSAMPLE"/>
      </w:pPr>
      <w:r>
        <w:t xml:space="preserve">  (SETQ rotstr (IF $uses6x (STRCAT " C" (ANGTOS $c 3 nil)) ""))</w:t>
      </w:r>
    </w:p>
    <w:p w14:paraId="7059CA77" w14:textId="77777777" w:rsidR="001E6F35" w:rsidRPr="00895CC5" w:rsidRDefault="001E6F35" w:rsidP="00D31E9F">
      <w:pPr>
        <w:pStyle w:val="LISPSAMPLE"/>
      </w:pPr>
      <w:r w:rsidRPr="00895CC5">
        <w:t xml:space="preserve">  (SETQ feedstr (IF (NOT (EQUAL $fe oldfeed 0.5)) (STRCAT " F" (RTF (SETQ oldfeed $fe))) ""))</w:t>
      </w:r>
    </w:p>
    <w:p w14:paraId="3FB929CC" w14:textId="77777777" w:rsidR="001E6F35" w:rsidRPr="00895CC5" w:rsidRDefault="001E6F35" w:rsidP="00D31E9F">
      <w:pPr>
        <w:pStyle w:val="LISPSAMPLE"/>
      </w:pPr>
      <w:r w:rsidRPr="00895CC5">
        <w:t xml:space="preserve">  (IF </w:t>
      </w:r>
      <w:r>
        <w:t>$</w:t>
      </w:r>
      <w:r w:rsidRPr="00895CC5">
        <w:t xml:space="preserve">chkerf (WRITE (STRCAT (NTXT) "G4" (ITOA $kerf))))  </w:t>
      </w:r>
    </w:p>
    <w:p w14:paraId="3D85469C" w14:textId="51CE363F" w:rsidR="001E6F35" w:rsidRPr="00895CC5" w:rsidRDefault="001E6F35" w:rsidP="00D31E9F">
      <w:pPr>
        <w:pStyle w:val="LISPSAMPLE"/>
      </w:pPr>
      <w:r w:rsidRPr="00895CC5">
        <w:t xml:space="preserve">  (WRITE (STRCAT (NTXT) "G1 X" (RTS $x) " Y" (RTS $y) " Z" (RTS $z) bevstr </w:t>
      </w:r>
      <w:r w:rsidR="00D31E9F">
        <w:t xml:space="preserve">rotstr </w:t>
      </w:r>
      <w:r w:rsidRPr="00895CC5">
        <w:t>feedstr))</w:t>
      </w:r>
    </w:p>
    <w:p w14:paraId="3CF29DCC" w14:textId="77777777" w:rsidR="001E6F35" w:rsidRDefault="001E6F35" w:rsidP="00D31E9F">
      <w:pPr>
        <w:pStyle w:val="LISPSAMPLE"/>
      </w:pPr>
      <w:r w:rsidRPr="00895CC5">
        <w:t>)</w:t>
      </w:r>
    </w:p>
    <w:p w14:paraId="429C6DC1" w14:textId="5831BFE9" w:rsidR="001E6F35" w:rsidRDefault="001E6F35" w:rsidP="001E6F35">
      <w:r>
        <w:t>If the function should write angle information for major and minor axis it will set the variable</w:t>
      </w:r>
      <w:r w:rsidR="00D31E9F">
        <w:t xml:space="preserve"> else it</w:t>
      </w:r>
      <w:r>
        <w:t xml:space="preserve"> be set to an empty string.</w:t>
      </w:r>
    </w:p>
    <w:p w14:paraId="262B61CB" w14:textId="27C40CDC" w:rsidR="00F50B09" w:rsidRDefault="001E6F35" w:rsidP="001E6F35">
      <w:r>
        <w:t>If the speed is changed more than 0.5 mm/min then the variable feedstr will be set to that value else to an empty string.</w:t>
      </w:r>
      <w:r w:rsidR="00D31E9F">
        <w:t xml:space="preserve"> </w:t>
      </w:r>
      <w:r>
        <w:t>If you are using a cutting speed interpolation, then you can use the variables $fs and $fe . By comparing these values, you can calculate if the cutting speed on the line is in retardation or in acceleration mode or if the cutting speed is the same for the whole object.</w:t>
      </w:r>
    </w:p>
    <w:p w14:paraId="2A24CFAD" w14:textId="648E9713" w:rsidR="00D31E9F" w:rsidRDefault="00D31E9F" w:rsidP="00D31E9F">
      <w:hyperlink w:anchor="_List_of_postprocessor" w:history="1">
        <w:r w:rsidRPr="00FC753A">
          <w:rPr>
            <w:rStyle w:val="Hyperlnk"/>
            <w:bdr w:val="none" w:sz="0" w:space="0" w:color="auto"/>
          </w:rPr>
          <w:t>List of postprocessor functions</w:t>
        </w:r>
      </w:hyperlink>
    </w:p>
    <w:bookmarkStart w:id="38" w:name="_ARC_1"/>
    <w:bookmarkStart w:id="39" w:name="_Toc359406379"/>
    <w:bookmarkEnd w:id="38"/>
    <w:p w14:paraId="79CFFC66" w14:textId="2BB4CA47" w:rsidR="00D90884" w:rsidRDefault="00D31E9F" w:rsidP="00D90884">
      <w:pPr>
        <w:pStyle w:val="Rubrik2"/>
      </w:pPr>
      <w:r>
        <w:fldChar w:fldCharType="begin"/>
      </w:r>
      <w:r>
        <w:instrText>HYPERLINK  \l "_ARC_1"</w:instrText>
      </w:r>
      <w:r>
        <w:fldChar w:fldCharType="separate"/>
      </w:r>
      <w:r w:rsidR="00D90884" w:rsidRPr="00D31E9F">
        <w:rPr>
          <w:rStyle w:val="Hyperlnk"/>
          <w:bdr w:val="none" w:sz="0" w:space="0" w:color="auto"/>
        </w:rPr>
        <w:t>ARC</w:t>
      </w:r>
      <w:bookmarkEnd w:id="39"/>
      <w:r>
        <w:fldChar w:fldCharType="end"/>
      </w:r>
    </w:p>
    <w:p w14:paraId="7A3C057D" w14:textId="6AA5BE2F" w:rsidR="00D90884" w:rsidRPr="003B1D72" w:rsidRDefault="00D90884" w:rsidP="00D90884">
      <w:r>
        <w:t xml:space="preserve">This event handles </w:t>
      </w:r>
      <w:r w:rsidR="007A79D9">
        <w:t>circular</w:t>
      </w:r>
      <w:r>
        <w:t xml:space="preserve"> movements. If you do not include a function for this event then the movement will be done LINE vectors.</w:t>
      </w:r>
    </w:p>
    <w:p w14:paraId="6BAB7EF9" w14:textId="01A8719D" w:rsidR="00D90884" w:rsidRDefault="00D90884" w:rsidP="00D90884">
      <w:r>
        <w:t xml:space="preserve">The function can use </w:t>
      </w:r>
      <w:r w:rsidR="007A79D9">
        <w:t>the following</w:t>
      </w:r>
      <w:r>
        <w:t xml:space="preserve"> variables:</w:t>
      </w:r>
    </w:p>
    <w:tbl>
      <w:tblPr>
        <w:tblStyle w:val="Tabellrutnt"/>
        <w:tblW w:w="26683" w:type="dxa"/>
        <w:tblLook w:val="04A0" w:firstRow="1" w:lastRow="0" w:firstColumn="1" w:lastColumn="0" w:noHBand="0" w:noVBand="1"/>
      </w:tblPr>
      <w:tblGrid>
        <w:gridCol w:w="1082"/>
        <w:gridCol w:w="782"/>
        <w:gridCol w:w="8273"/>
        <w:gridCol w:w="8273"/>
        <w:gridCol w:w="8273"/>
      </w:tblGrid>
      <w:tr w:rsidR="00D90884" w:rsidRPr="00265B45" w14:paraId="624EE2CF"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30C52" w14:textId="77777777" w:rsidR="00D90884" w:rsidRPr="00354E8A" w:rsidRDefault="00D90884" w:rsidP="00045522">
            <w:pPr>
              <w:rPr>
                <w:sz w:val="20"/>
                <w:szCs w:val="20"/>
              </w:rPr>
            </w:pPr>
            <w:r w:rsidRPr="00354E8A">
              <w:rPr>
                <w:sz w:val="20"/>
                <w:szCs w:val="20"/>
              </w:rPr>
              <w:t>$a</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1A6C74FE" w14:textId="77777777" w:rsidR="00D90884" w:rsidRPr="00354E8A" w:rsidRDefault="00D90884" w:rsidP="00045522">
            <w:pPr>
              <w:jc w:val="center"/>
              <w:rPr>
                <w:sz w:val="20"/>
                <w:szCs w:val="20"/>
              </w:rPr>
            </w:pPr>
            <w:r w:rsidRPr="00354E8A">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D0E786" w14:textId="77777777" w:rsidR="00D90884" w:rsidRPr="00354E8A" w:rsidRDefault="00D90884" w:rsidP="00045522">
            <w:pPr>
              <w:rPr>
                <w:sz w:val="20"/>
                <w:szCs w:val="20"/>
              </w:rPr>
            </w:pPr>
            <w:r w:rsidRPr="00354E8A">
              <w:rPr>
                <w:sz w:val="20"/>
                <w:szCs w:val="20"/>
              </w:rPr>
              <w:t>The angle in radians of the major axis. If no 5-axis equipment are in use this variable is always 0.</w:t>
            </w:r>
            <w:r>
              <w:rPr>
                <w:sz w:val="20"/>
                <w:szCs w:val="20"/>
              </w:rPr>
              <w:t xml:space="preserve"> The value is transformed to the actual kinematic.</w:t>
            </w:r>
          </w:p>
        </w:tc>
      </w:tr>
      <w:tr w:rsidR="00D90884" w:rsidRPr="00CC3AC4" w14:paraId="3D40B909"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6004F5" w14:textId="77777777" w:rsidR="00D90884" w:rsidRPr="00CC3AC4" w:rsidRDefault="00D90884" w:rsidP="00045522">
            <w:pPr>
              <w:rPr>
                <w:sz w:val="20"/>
                <w:szCs w:val="20"/>
              </w:rPr>
            </w:pPr>
            <w:r w:rsidRPr="00CC3AC4">
              <w:rPr>
                <w:sz w:val="20"/>
                <w:szCs w:val="20"/>
              </w:rPr>
              <w:t>$amotor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09AAD1BF" w14:textId="77777777" w:rsidR="00D90884" w:rsidRPr="00CC3AC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D3C56" w14:textId="77777777" w:rsidR="00D90884" w:rsidRPr="00CC3AC4" w:rsidRDefault="00D90884" w:rsidP="00045522">
            <w:pPr>
              <w:rPr>
                <w:sz w:val="20"/>
                <w:szCs w:val="20"/>
              </w:rPr>
            </w:pPr>
            <w:r>
              <w:rPr>
                <w:sz w:val="20"/>
                <w:szCs w:val="20"/>
              </w:rPr>
              <w:t>The angle in radians of the major axis. The value is always in motor degree.</w:t>
            </w:r>
          </w:p>
        </w:tc>
      </w:tr>
      <w:tr w:rsidR="00D90884" w:rsidRPr="00265B45" w14:paraId="53B82805"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7699B" w14:textId="77777777" w:rsidR="00D90884" w:rsidRDefault="00D90884" w:rsidP="00045522">
            <w:pPr>
              <w:rPr>
                <w:sz w:val="20"/>
                <w:szCs w:val="20"/>
              </w:rPr>
            </w:pPr>
            <w:r>
              <w:rPr>
                <w:sz w:val="20"/>
                <w:szCs w:val="20"/>
              </w:rPr>
              <w:t>$ab</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726B4941" w14:textId="77777777" w:rsidR="00D90884" w:rsidRDefault="00D90884" w:rsidP="00045522">
            <w:pPr>
              <w:jc w:val="center"/>
              <w:rPr>
                <w:sz w:val="20"/>
                <w:szCs w:val="20"/>
              </w:rPr>
            </w:pPr>
            <w:r>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63CD3" w14:textId="77777777" w:rsidR="00D90884" w:rsidRDefault="00D90884" w:rsidP="00045522">
            <w:pPr>
              <w:rPr>
                <w:sz w:val="20"/>
                <w:szCs w:val="20"/>
              </w:rPr>
            </w:pPr>
            <w:r>
              <w:rPr>
                <w:sz w:val="20"/>
                <w:szCs w:val="20"/>
              </w:rPr>
              <w:t>T if the movement have any A or B information else nil.</w:t>
            </w:r>
          </w:p>
        </w:tc>
      </w:tr>
      <w:tr w:rsidR="00D90884" w:rsidRPr="00265B45" w14:paraId="65533B58"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41896" w14:textId="77777777" w:rsidR="00D90884" w:rsidRPr="00354E8A" w:rsidRDefault="00D90884" w:rsidP="00045522">
            <w:pPr>
              <w:rPr>
                <w:sz w:val="20"/>
                <w:szCs w:val="20"/>
              </w:rPr>
            </w:pPr>
            <w:r w:rsidRPr="00354E8A">
              <w:rPr>
                <w:sz w:val="20"/>
                <w:szCs w:val="20"/>
              </w:rPr>
              <w:t>$b</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7B902B59" w14:textId="77777777" w:rsidR="00D90884" w:rsidRPr="00354E8A" w:rsidRDefault="00D90884" w:rsidP="00045522">
            <w:pPr>
              <w:jc w:val="center"/>
              <w:rPr>
                <w:sz w:val="20"/>
                <w:szCs w:val="20"/>
              </w:rPr>
            </w:pPr>
            <w:r w:rsidRPr="00354E8A">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BF502" w14:textId="77777777" w:rsidR="00D90884" w:rsidRPr="00354E8A" w:rsidRDefault="00D90884" w:rsidP="00045522">
            <w:pPr>
              <w:rPr>
                <w:sz w:val="20"/>
                <w:szCs w:val="20"/>
              </w:rPr>
            </w:pPr>
            <w:r w:rsidRPr="00354E8A">
              <w:rPr>
                <w:sz w:val="20"/>
                <w:szCs w:val="20"/>
              </w:rPr>
              <w:t>The angle in rad</w:t>
            </w:r>
            <w:r w:rsidR="00C54808">
              <w:rPr>
                <w:sz w:val="20"/>
                <w:szCs w:val="20"/>
              </w:rPr>
              <w:t>ians of the minor axis. If no 5-</w:t>
            </w:r>
            <w:r w:rsidRPr="00354E8A">
              <w:rPr>
                <w:sz w:val="20"/>
                <w:szCs w:val="20"/>
              </w:rPr>
              <w:t>axis equipment are in use this variable is always 0</w:t>
            </w:r>
          </w:p>
        </w:tc>
      </w:tr>
      <w:tr w:rsidR="00D90884" w:rsidRPr="00265B45" w14:paraId="76A10C7D"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89535" w14:textId="77777777" w:rsidR="00D90884" w:rsidRPr="00CC3AC4" w:rsidRDefault="00D90884" w:rsidP="00045522">
            <w:pPr>
              <w:rPr>
                <w:sz w:val="20"/>
                <w:szCs w:val="20"/>
              </w:rPr>
            </w:pPr>
            <w:r>
              <w:rPr>
                <w:sz w:val="20"/>
                <w:szCs w:val="20"/>
              </w:rPr>
              <w:t>$b</w:t>
            </w:r>
            <w:r w:rsidRPr="00CC3AC4">
              <w:rPr>
                <w:sz w:val="20"/>
                <w:szCs w:val="20"/>
              </w:rPr>
              <w:t>motor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5B20DDDB" w14:textId="77777777" w:rsidR="00D90884" w:rsidRPr="00CC3AC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BFEF7" w14:textId="77777777" w:rsidR="00D90884" w:rsidRPr="00CC3AC4" w:rsidRDefault="00D90884" w:rsidP="00045522">
            <w:pPr>
              <w:rPr>
                <w:sz w:val="20"/>
                <w:szCs w:val="20"/>
              </w:rPr>
            </w:pPr>
            <w:r>
              <w:rPr>
                <w:sz w:val="20"/>
                <w:szCs w:val="20"/>
              </w:rPr>
              <w:t>The angle in radians of the minor axis. The value is always in motor degree.</w:t>
            </w:r>
          </w:p>
        </w:tc>
      </w:tr>
      <w:tr w:rsidR="00C54808" w:rsidRPr="00265B45" w14:paraId="1D7BCD07"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9118C" w14:textId="77777777" w:rsidR="00C54808" w:rsidRPr="00C54808" w:rsidRDefault="00C54808" w:rsidP="00045522">
            <w:pPr>
              <w:rPr>
                <w:sz w:val="20"/>
                <w:szCs w:val="20"/>
              </w:rPr>
            </w:pPr>
            <w:r w:rsidRPr="00C54808">
              <w:rPr>
                <w:sz w:val="20"/>
                <w:szCs w:val="20"/>
              </w:rPr>
              <w:t>$c</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28D2DE56" w14:textId="77777777" w:rsidR="00C54808" w:rsidRPr="00C54808" w:rsidRDefault="00C54808" w:rsidP="00045522">
            <w:pPr>
              <w:jc w:val="center"/>
              <w:rPr>
                <w:sz w:val="20"/>
                <w:szCs w:val="20"/>
              </w:rPr>
            </w:pPr>
            <w:r w:rsidRPr="00C54808">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83EBE" w14:textId="77777777" w:rsidR="00C54808" w:rsidRPr="00C54808" w:rsidRDefault="00C54808" w:rsidP="00045522">
            <w:pPr>
              <w:rPr>
                <w:sz w:val="20"/>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p>
        </w:tc>
      </w:tr>
      <w:tr w:rsidR="001D6336" w:rsidRPr="00265B45" w14:paraId="6924792B"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7843A" w14:textId="1726BDCF" w:rsidR="001D6336" w:rsidRPr="001D6336" w:rsidRDefault="001D6336" w:rsidP="00045522">
            <w:pPr>
              <w:rPr>
                <w:sz w:val="20"/>
                <w:szCs w:val="20"/>
              </w:rPr>
            </w:pPr>
            <w:r w:rsidRPr="001D6336">
              <w:rPr>
                <w:sz w:val="20"/>
                <w:szCs w:val="20"/>
              </w:rPr>
              <w:t>$ccw</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55B87671" w14:textId="2A564F3A" w:rsidR="001D6336" w:rsidRPr="001D6336" w:rsidRDefault="001D6336" w:rsidP="00045522">
            <w:pPr>
              <w:jc w:val="center"/>
              <w:rPr>
                <w:sz w:val="20"/>
                <w:szCs w:val="20"/>
              </w:rPr>
            </w:pPr>
            <w:r w:rsidRPr="001D6336">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4B0EF" w14:textId="11C5BD61" w:rsidR="001D6336" w:rsidRPr="001D6336" w:rsidRDefault="001D6336" w:rsidP="00045522">
            <w:pPr>
              <w:rPr>
                <w:sz w:val="20"/>
                <w:szCs w:val="20"/>
              </w:rPr>
            </w:pPr>
            <w:r w:rsidRPr="001D6336">
              <w:rPr>
                <w:sz w:val="20"/>
                <w:szCs w:val="20"/>
              </w:rPr>
              <w:t>The variable I T if the movement is counterclockwise</w:t>
            </w:r>
            <w:r>
              <w:rPr>
                <w:sz w:val="20"/>
                <w:szCs w:val="20"/>
              </w:rPr>
              <w:t xml:space="preserve"> (G03). Else the movement is clockwise (G02).</w:t>
            </w:r>
          </w:p>
        </w:tc>
      </w:tr>
      <w:tr w:rsidR="00F665A5" w:rsidRPr="00265B45" w14:paraId="23AC59F7"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647A20" w14:textId="0807BD5D" w:rsidR="00F665A5" w:rsidRDefault="00F665A5" w:rsidP="00F665A5">
            <w:pPr>
              <w:rPr>
                <w:sz w:val="20"/>
                <w:szCs w:val="20"/>
              </w:rPr>
            </w:pPr>
            <w:r>
              <w:rPr>
                <w:sz w:val="20"/>
                <w:szCs w:val="20"/>
              </w:rPr>
              <w:t>$fe</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59AE0134" w14:textId="726117AD" w:rsidR="00F665A5" w:rsidRDefault="00F665A5" w:rsidP="00F665A5">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1112B" w14:textId="655A63AC" w:rsidR="00F665A5" w:rsidRDefault="00F665A5" w:rsidP="00F665A5">
            <w:pPr>
              <w:rPr>
                <w:sz w:val="20"/>
                <w:szCs w:val="20"/>
              </w:rPr>
            </w:pPr>
            <w:r>
              <w:rPr>
                <w:sz w:val="20"/>
                <w:szCs w:val="20"/>
              </w:rPr>
              <w:t>The cutting speed at the end of the movement in mm/min. If using the RTF function, then the speed will automatically be calculated inch/min or mm/min.</w:t>
            </w:r>
          </w:p>
        </w:tc>
      </w:tr>
      <w:tr w:rsidR="00D90884" w:rsidRPr="00265B45" w14:paraId="1701D930"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42D2D" w14:textId="77777777" w:rsidR="00D90884" w:rsidRPr="00DC313E" w:rsidRDefault="00D90884" w:rsidP="00045522">
            <w:pPr>
              <w:rPr>
                <w:sz w:val="20"/>
                <w:szCs w:val="20"/>
              </w:rPr>
            </w:pPr>
            <w:r w:rsidRPr="00DC313E">
              <w:rPr>
                <w:sz w:val="20"/>
                <w:szCs w:val="20"/>
              </w:rPr>
              <w:t>$flag</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0945E607" w14:textId="77777777" w:rsidR="00D90884" w:rsidRPr="00DC313E" w:rsidRDefault="00D90884" w:rsidP="00045522">
            <w:pPr>
              <w:jc w:val="center"/>
              <w:rPr>
                <w:sz w:val="20"/>
                <w:szCs w:val="20"/>
              </w:rPr>
            </w:pPr>
            <w:r w:rsidRPr="00DC313E">
              <w:rPr>
                <w:sz w:val="20"/>
                <w:szCs w:val="20"/>
              </w:rPr>
              <w:t>Int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64361" w14:textId="77777777" w:rsidR="00D90884" w:rsidRDefault="00D90884" w:rsidP="00045522">
            <w:pPr>
              <w:rPr>
                <w:sz w:val="20"/>
                <w:szCs w:val="20"/>
              </w:rPr>
            </w:pPr>
            <w:r>
              <w:rPr>
                <w:sz w:val="20"/>
                <w:szCs w:val="20"/>
              </w:rPr>
              <w:t>This is a bit value with following meaning:</w:t>
            </w:r>
          </w:p>
          <w:p w14:paraId="74A3B9DA" w14:textId="77777777" w:rsidR="00D90884" w:rsidRDefault="00D90884" w:rsidP="00045522">
            <w:pPr>
              <w:rPr>
                <w:sz w:val="20"/>
                <w:szCs w:val="20"/>
              </w:rPr>
            </w:pPr>
            <w:r>
              <w:rPr>
                <w:sz w:val="20"/>
                <w:szCs w:val="20"/>
              </w:rPr>
              <w:t>1=Belongs to a lead-in</w:t>
            </w:r>
          </w:p>
          <w:p w14:paraId="481DC353" w14:textId="77777777" w:rsidR="00D90884" w:rsidRDefault="00D90884" w:rsidP="00045522">
            <w:pPr>
              <w:rPr>
                <w:sz w:val="20"/>
                <w:szCs w:val="20"/>
              </w:rPr>
            </w:pPr>
            <w:r>
              <w:rPr>
                <w:sz w:val="20"/>
                <w:szCs w:val="20"/>
              </w:rPr>
              <w:t>2=Belongs to a lead out</w:t>
            </w:r>
          </w:p>
          <w:p w14:paraId="38DB2CFB" w14:textId="77777777" w:rsidR="00D90884" w:rsidRDefault="00D90884" w:rsidP="00045522">
            <w:pPr>
              <w:rPr>
                <w:sz w:val="20"/>
                <w:szCs w:val="20"/>
              </w:rPr>
            </w:pPr>
            <w:r>
              <w:rPr>
                <w:sz w:val="20"/>
                <w:szCs w:val="20"/>
              </w:rPr>
              <w:t>4=Belongs to marking</w:t>
            </w:r>
          </w:p>
          <w:p w14:paraId="4B596D41" w14:textId="77777777" w:rsidR="00D90884" w:rsidRDefault="00D90884" w:rsidP="00045522">
            <w:pPr>
              <w:rPr>
                <w:sz w:val="20"/>
                <w:szCs w:val="20"/>
              </w:rPr>
            </w:pPr>
            <w:r>
              <w:rPr>
                <w:sz w:val="20"/>
                <w:szCs w:val="20"/>
              </w:rPr>
              <w:t>8=Belongs to circular piercing</w:t>
            </w:r>
          </w:p>
          <w:p w14:paraId="40C128CF" w14:textId="77777777" w:rsidR="00D90884" w:rsidRDefault="00D90884" w:rsidP="00045522">
            <w:pPr>
              <w:rPr>
                <w:sz w:val="20"/>
                <w:szCs w:val="20"/>
              </w:rPr>
            </w:pPr>
            <w:r>
              <w:rPr>
                <w:sz w:val="20"/>
                <w:szCs w:val="20"/>
              </w:rPr>
              <w:t>16</w:t>
            </w:r>
          </w:p>
          <w:p w14:paraId="48C70B1B" w14:textId="1F307F53" w:rsidR="00D90884" w:rsidRPr="00DC313E" w:rsidRDefault="00D90884" w:rsidP="007C0183">
            <w:pPr>
              <w:rPr>
                <w:sz w:val="20"/>
                <w:szCs w:val="20"/>
              </w:rPr>
            </w:pPr>
            <w:r>
              <w:rPr>
                <w:sz w:val="20"/>
                <w:szCs w:val="20"/>
              </w:rPr>
              <w:t>32</w:t>
            </w:r>
          </w:p>
        </w:tc>
      </w:tr>
      <w:tr w:rsidR="00D90884" w:rsidRPr="00265B45" w14:paraId="2D7E0CC4"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5B9C4" w14:textId="77777777" w:rsidR="00D90884" w:rsidRDefault="00D90884" w:rsidP="00045522">
            <w:pPr>
              <w:rPr>
                <w:sz w:val="20"/>
                <w:szCs w:val="20"/>
              </w:rPr>
            </w:pPr>
            <w:r>
              <w:rPr>
                <w:sz w:val="20"/>
                <w:szCs w:val="20"/>
              </w:rPr>
              <w:t>$fs</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39E457F0"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E73D3" w14:textId="3F31E574" w:rsidR="00D90884" w:rsidRDefault="00F665A5" w:rsidP="00045522">
            <w:pPr>
              <w:rPr>
                <w:sz w:val="20"/>
                <w:szCs w:val="20"/>
              </w:rPr>
            </w:pPr>
            <w:r>
              <w:rPr>
                <w:sz w:val="20"/>
                <w:szCs w:val="20"/>
              </w:rPr>
              <w:t xml:space="preserve">The cutting speed at the start of the movement. This value can be different from $fe when using cutting speed interpolation. If not using cutting speed </w:t>
            </w:r>
            <w:r w:rsidR="00391A9D">
              <w:rPr>
                <w:sz w:val="20"/>
                <w:szCs w:val="20"/>
              </w:rPr>
              <w:t>interpolation,</w:t>
            </w:r>
            <w:r>
              <w:rPr>
                <w:sz w:val="20"/>
                <w:szCs w:val="20"/>
              </w:rPr>
              <w:t xml:space="preserve"> then this value is always the same as $fe.</w:t>
            </w:r>
          </w:p>
        </w:tc>
      </w:tr>
      <w:tr w:rsidR="00C01B39" w:rsidRPr="00265B45" w14:paraId="5DCEBB49"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64A1D" w14:textId="52E941D8" w:rsidR="00C01B39" w:rsidRDefault="00C01B39" w:rsidP="00C01B39">
            <w:pPr>
              <w:rPr>
                <w:szCs w:val="20"/>
              </w:rPr>
            </w:pPr>
            <w:r w:rsidRPr="00C01B39">
              <w:rPr>
                <w:sz w:val="20"/>
                <w:szCs w:val="18"/>
              </w:rPr>
              <w:t>$ft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14E5DD88" w14:textId="598FF035" w:rsidR="00C01B39" w:rsidRDefault="00C01B39" w:rsidP="00C01B39">
            <w:pPr>
              <w:jc w:val="center"/>
              <w:rPr>
                <w:szCs w:val="20"/>
              </w:rPr>
            </w:pPr>
            <w:r w:rsidRPr="00C01B39">
              <w:rPr>
                <w:sz w:val="20"/>
                <w:szCs w:val="18"/>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05737" w14:textId="01FEFAF2" w:rsidR="00C01B39" w:rsidRDefault="00C01B39" w:rsidP="00C01B39">
            <w:pPr>
              <w:rPr>
                <w:szCs w:val="20"/>
              </w:rPr>
            </w:pPr>
            <w:r>
              <w:rPr>
                <w:sz w:val="20"/>
                <w:szCs w:val="18"/>
              </w:rPr>
              <w:t>The time for the movement in minutes.</w:t>
            </w:r>
          </w:p>
        </w:tc>
      </w:tr>
      <w:tr w:rsidR="00D90884" w:rsidRPr="00265B45" w14:paraId="075849D5"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C8DFF" w14:textId="77777777" w:rsidR="00D90884" w:rsidRDefault="00D90884" w:rsidP="00045522">
            <w:pPr>
              <w:rPr>
                <w:sz w:val="20"/>
                <w:szCs w:val="20"/>
              </w:rPr>
            </w:pPr>
            <w:r>
              <w:rPr>
                <w:sz w:val="20"/>
                <w:szCs w:val="20"/>
              </w:rPr>
              <w:t>$i</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77A064D2"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48CFC9" w14:textId="77777777" w:rsidR="00D90884" w:rsidRDefault="00D90884" w:rsidP="00045522">
            <w:pPr>
              <w:rPr>
                <w:sz w:val="20"/>
                <w:szCs w:val="20"/>
              </w:rPr>
            </w:pPr>
            <w:r>
              <w:rPr>
                <w:sz w:val="20"/>
                <w:szCs w:val="20"/>
              </w:rPr>
              <w:t>Circle center in X (the value can be in absolute or incremental mode depending on the geometry settings in the machine setup).</w:t>
            </w:r>
          </w:p>
        </w:tc>
      </w:tr>
      <w:tr w:rsidR="00D90884" w14:paraId="7DC624E7"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534DD" w14:textId="77777777" w:rsidR="00D90884" w:rsidRDefault="00D90884" w:rsidP="00045522">
            <w:pPr>
              <w:rPr>
                <w:sz w:val="20"/>
                <w:szCs w:val="20"/>
              </w:rPr>
            </w:pPr>
            <w:r>
              <w:rPr>
                <w:sz w:val="20"/>
                <w:szCs w:val="20"/>
              </w:rPr>
              <w:t>$Iabs</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0599DCE1"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B4800" w14:textId="77777777" w:rsidR="00D90884" w:rsidRDefault="00D90884" w:rsidP="00045522">
            <w:pPr>
              <w:rPr>
                <w:sz w:val="20"/>
                <w:szCs w:val="20"/>
              </w:rPr>
            </w:pPr>
            <w:r>
              <w:rPr>
                <w:sz w:val="20"/>
                <w:szCs w:val="20"/>
              </w:rPr>
              <w:t>Circle center in X</w:t>
            </w:r>
          </w:p>
        </w:tc>
      </w:tr>
      <w:tr w:rsidR="00D90884" w:rsidRPr="00265B45" w14:paraId="57B5C328"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82AA54" w14:textId="77777777" w:rsidR="00D90884" w:rsidRDefault="00D90884" w:rsidP="00045522">
            <w:pPr>
              <w:rPr>
                <w:sz w:val="20"/>
                <w:szCs w:val="20"/>
              </w:rPr>
            </w:pPr>
            <w:r>
              <w:rPr>
                <w:sz w:val="20"/>
                <w:szCs w:val="20"/>
              </w:rPr>
              <w:t>$Irel</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70CD2E75"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C2576" w14:textId="77777777" w:rsidR="00D90884" w:rsidRDefault="00D90884" w:rsidP="00045522">
            <w:pPr>
              <w:rPr>
                <w:sz w:val="20"/>
                <w:szCs w:val="20"/>
              </w:rPr>
            </w:pPr>
            <w:r>
              <w:rPr>
                <w:sz w:val="20"/>
                <w:szCs w:val="20"/>
              </w:rPr>
              <w:t>Circle center in X relative from arc start point</w:t>
            </w:r>
          </w:p>
        </w:tc>
      </w:tr>
      <w:tr w:rsidR="00D90884" w:rsidRPr="00265B45" w14:paraId="231B69B6"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0CC492" w14:textId="77777777" w:rsidR="00D90884" w:rsidRDefault="00D90884" w:rsidP="00045522">
            <w:pPr>
              <w:rPr>
                <w:sz w:val="20"/>
                <w:szCs w:val="20"/>
              </w:rPr>
            </w:pPr>
            <w:r>
              <w:rPr>
                <w:sz w:val="20"/>
                <w:szCs w:val="20"/>
              </w:rPr>
              <w:t>$j</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4BDE1C95"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FB7099" w14:textId="77777777" w:rsidR="00D90884" w:rsidRDefault="00D90884" w:rsidP="00045522">
            <w:pPr>
              <w:rPr>
                <w:sz w:val="20"/>
                <w:szCs w:val="20"/>
              </w:rPr>
            </w:pPr>
            <w:r>
              <w:rPr>
                <w:sz w:val="20"/>
                <w:szCs w:val="20"/>
              </w:rPr>
              <w:t>Circle center in Y (the value can be in absolute or incremental mode depending on the geometry settings in the machine setup.</w:t>
            </w:r>
          </w:p>
        </w:tc>
      </w:tr>
      <w:tr w:rsidR="00D90884" w14:paraId="5D590D15"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B33392" w14:textId="77777777" w:rsidR="00D90884" w:rsidRDefault="00D90884" w:rsidP="00045522">
            <w:pPr>
              <w:rPr>
                <w:sz w:val="20"/>
                <w:szCs w:val="20"/>
              </w:rPr>
            </w:pPr>
            <w:r>
              <w:rPr>
                <w:sz w:val="20"/>
                <w:szCs w:val="20"/>
              </w:rPr>
              <w:t>$Jabs</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0ECE5AAF"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99BC1" w14:textId="77777777" w:rsidR="00D90884" w:rsidRDefault="00D90884" w:rsidP="00045522">
            <w:pPr>
              <w:rPr>
                <w:sz w:val="20"/>
                <w:szCs w:val="20"/>
              </w:rPr>
            </w:pPr>
            <w:r>
              <w:rPr>
                <w:sz w:val="20"/>
                <w:szCs w:val="20"/>
              </w:rPr>
              <w:t>Circle center in Y</w:t>
            </w:r>
          </w:p>
        </w:tc>
      </w:tr>
      <w:tr w:rsidR="00D90884" w:rsidRPr="00265B45" w14:paraId="6E044027"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7D3E4" w14:textId="77777777" w:rsidR="00D90884" w:rsidRDefault="00D90884" w:rsidP="00045522">
            <w:pPr>
              <w:rPr>
                <w:sz w:val="20"/>
                <w:szCs w:val="20"/>
              </w:rPr>
            </w:pPr>
            <w:r>
              <w:rPr>
                <w:sz w:val="20"/>
                <w:szCs w:val="20"/>
              </w:rPr>
              <w:t>$Jrel</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1068B5F0"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85F14" w14:textId="77777777" w:rsidR="00D90884" w:rsidRDefault="00D90884" w:rsidP="00045522">
            <w:pPr>
              <w:rPr>
                <w:sz w:val="20"/>
                <w:szCs w:val="20"/>
              </w:rPr>
            </w:pPr>
            <w:r>
              <w:rPr>
                <w:sz w:val="20"/>
                <w:szCs w:val="20"/>
              </w:rPr>
              <w:t>Circle center in Y relative from arc start point</w:t>
            </w:r>
          </w:p>
        </w:tc>
      </w:tr>
      <w:tr w:rsidR="00442B92" w:rsidRPr="00442B92" w14:paraId="07F44CF1" w14:textId="77777777" w:rsidTr="00943BDF">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E19B8" w14:textId="77777777" w:rsidR="00442B92" w:rsidRPr="00442B92" w:rsidRDefault="00442B92" w:rsidP="00442B92">
            <w:pPr>
              <w:rPr>
                <w:sz w:val="20"/>
                <w:szCs w:val="20"/>
              </w:rPr>
            </w:pPr>
            <w:r w:rsidRPr="00442B92">
              <w:rPr>
                <w:sz w:val="20"/>
                <w:szCs w:val="20"/>
              </w:rPr>
              <w:t>$last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01CD83EF" w14:textId="77777777" w:rsidR="00442B92" w:rsidRPr="00442B92" w:rsidRDefault="00442B92" w:rsidP="00442B92">
            <w:pPr>
              <w:jc w:val="center"/>
              <w:rPr>
                <w:sz w:val="20"/>
                <w:szCs w:val="20"/>
              </w:rPr>
            </w:pPr>
            <w:r w:rsidRPr="00442B92">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B245E" w14:textId="082DB41D" w:rsidR="00442B92" w:rsidRPr="00442B92" w:rsidRDefault="00442B92" w:rsidP="00442B92">
            <w:pPr>
              <w:rPr>
                <w:sz w:val="20"/>
                <w:szCs w:val="20"/>
              </w:rPr>
            </w:pPr>
            <w:r w:rsidRPr="00442B92">
              <w:rPr>
                <w:sz w:val="20"/>
                <w:szCs w:val="20"/>
              </w:rPr>
              <w:t>This variable is T if this is the last movement on the</w:t>
            </w:r>
            <w:r>
              <w:rPr>
                <w:sz w:val="20"/>
                <w:szCs w:val="20"/>
              </w:rPr>
              <w:t xml:space="preserve"> contour</w:t>
            </w:r>
            <w:r w:rsidR="00823C2F">
              <w:rPr>
                <w:sz w:val="20"/>
                <w:szCs w:val="20"/>
              </w:rPr>
              <w:t>.</w:t>
            </w:r>
          </w:p>
        </w:tc>
        <w:tc>
          <w:tcPr>
            <w:tcW w:w="8273" w:type="dxa"/>
          </w:tcPr>
          <w:p w14:paraId="11BEFB00" w14:textId="77777777" w:rsidR="00442B92" w:rsidRPr="00442B92" w:rsidRDefault="00442B92" w:rsidP="00442B92">
            <w:pPr>
              <w:jc w:val="center"/>
              <w:rPr>
                <w:sz w:val="20"/>
                <w:szCs w:val="20"/>
              </w:rPr>
            </w:pPr>
          </w:p>
        </w:tc>
        <w:tc>
          <w:tcPr>
            <w:tcW w:w="8273" w:type="dxa"/>
          </w:tcPr>
          <w:p w14:paraId="66AFF91A" w14:textId="77777777" w:rsidR="00442B92" w:rsidRPr="00442B92" w:rsidRDefault="00442B92" w:rsidP="00442B92">
            <w:pPr>
              <w:rPr>
                <w:sz w:val="20"/>
                <w:szCs w:val="20"/>
              </w:rPr>
            </w:pPr>
          </w:p>
        </w:tc>
      </w:tr>
      <w:tr w:rsidR="00442B92" w:rsidRPr="00265B45" w14:paraId="6A1125B1"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85BA5" w14:textId="77777777" w:rsidR="00442B92" w:rsidRPr="00F467E2" w:rsidRDefault="00442B92" w:rsidP="00442B92">
            <w:pPr>
              <w:rPr>
                <w:sz w:val="20"/>
                <w:szCs w:val="20"/>
              </w:rPr>
            </w:pPr>
            <w:r w:rsidRPr="00F467E2">
              <w:rPr>
                <w:sz w:val="20"/>
                <w:szCs w:val="20"/>
              </w:rPr>
              <w:t>$len</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07209539" w14:textId="77777777" w:rsidR="00442B92" w:rsidRPr="00F467E2" w:rsidRDefault="00442B92" w:rsidP="00442B92">
            <w:pPr>
              <w:jc w:val="center"/>
              <w:rPr>
                <w:sz w:val="20"/>
                <w:szCs w:val="20"/>
              </w:rPr>
            </w:pPr>
            <w:r w:rsidRPr="00F467E2">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95BBD" w14:textId="77777777" w:rsidR="00442B92" w:rsidRPr="00F467E2" w:rsidRDefault="00442B92" w:rsidP="00442B92">
            <w:pPr>
              <w:rPr>
                <w:sz w:val="20"/>
                <w:szCs w:val="20"/>
              </w:rPr>
            </w:pPr>
            <w:r w:rsidRPr="00F467E2">
              <w:rPr>
                <w:sz w:val="20"/>
                <w:szCs w:val="20"/>
              </w:rPr>
              <w:t>The length of the arc</w:t>
            </w:r>
          </w:p>
        </w:tc>
      </w:tr>
      <w:tr w:rsidR="00442B92" w:rsidRPr="00265B45" w14:paraId="4E8191D2"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DFF4CF" w14:textId="77777777" w:rsidR="00442B92" w:rsidRDefault="00442B92" w:rsidP="00442B92">
            <w:pPr>
              <w:rPr>
                <w:sz w:val="20"/>
                <w:szCs w:val="20"/>
              </w:rPr>
            </w:pPr>
            <w:r>
              <w:rPr>
                <w:sz w:val="20"/>
                <w:szCs w:val="20"/>
              </w:rPr>
              <w:t>$r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60BF6630" w14:textId="77777777" w:rsidR="00442B92"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03A19" w14:textId="77777777" w:rsidR="00442B92" w:rsidRDefault="00442B92" w:rsidP="00442B92">
            <w:pPr>
              <w:rPr>
                <w:sz w:val="20"/>
                <w:szCs w:val="20"/>
              </w:rPr>
            </w:pPr>
            <w:r>
              <w:rPr>
                <w:sz w:val="20"/>
                <w:szCs w:val="20"/>
              </w:rPr>
              <w:t>The radius of the movement. On many controllers this value can be used for circular movements with an included angle less than 180 degree</w:t>
            </w:r>
          </w:p>
        </w:tc>
      </w:tr>
      <w:tr w:rsidR="00442B92" w:rsidRPr="00E0103F" w14:paraId="2AFBF8C2"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3FCBB" w14:textId="77777777" w:rsidR="00442B92" w:rsidRPr="00E0103F" w:rsidRDefault="00442B92" w:rsidP="00442B92">
            <w:pPr>
              <w:rPr>
                <w:sz w:val="20"/>
                <w:szCs w:val="20"/>
              </w:rPr>
            </w:pPr>
            <w:r w:rsidRPr="00E0103F">
              <w:rPr>
                <w:sz w:val="20"/>
                <w:szCs w:val="20"/>
              </w:rPr>
              <w:lastRenderedPageBreak/>
              <w:t>$segment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08C36ACD" w14:textId="77777777" w:rsidR="00442B92" w:rsidRPr="00E0103F"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E4FE48" w14:textId="77777777" w:rsidR="00442B92" w:rsidRPr="00E0103F" w:rsidRDefault="00442B92" w:rsidP="00442B92">
            <w:pPr>
              <w:rPr>
                <w:sz w:val="20"/>
                <w:szCs w:val="20"/>
              </w:rPr>
            </w:pPr>
            <w:r>
              <w:rPr>
                <w:sz w:val="20"/>
                <w:szCs w:val="20"/>
              </w:rPr>
              <w:t>The segment angle of the arc. The value is positive for CCW and negative for CW.</w:t>
            </w:r>
          </w:p>
        </w:tc>
      </w:tr>
      <w:tr w:rsidR="00442B92" w:rsidRPr="00265B45" w14:paraId="29713685"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82F3D5" w14:textId="77777777" w:rsidR="00442B92" w:rsidRDefault="00442B92" w:rsidP="00442B92">
            <w:pPr>
              <w:rPr>
                <w:sz w:val="20"/>
                <w:szCs w:val="20"/>
              </w:rPr>
            </w:pPr>
            <w:r>
              <w:rPr>
                <w:sz w:val="20"/>
                <w:szCs w:val="20"/>
              </w:rPr>
              <w:t>$short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7DD1058C" w14:textId="77777777" w:rsidR="00442B92" w:rsidRDefault="00442B92" w:rsidP="00442B92">
            <w:pPr>
              <w:jc w:val="center"/>
              <w:rPr>
                <w:sz w:val="20"/>
                <w:szCs w:val="20"/>
              </w:rPr>
            </w:pPr>
            <w:r>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EBD86" w14:textId="77777777" w:rsidR="00442B92" w:rsidRDefault="00442B92" w:rsidP="00442B92">
            <w:pPr>
              <w:rPr>
                <w:sz w:val="20"/>
                <w:szCs w:val="20"/>
              </w:rPr>
            </w:pPr>
            <w:r>
              <w:rPr>
                <w:noProof/>
                <w:szCs w:val="20"/>
                <w:lang w:val="sv-SE" w:eastAsia="sv-SE" w:bidi="ar-SA"/>
              </w:rPr>
              <w:drawing>
                <wp:inline distT="0" distB="0" distL="0" distR="0" wp14:anchorId="0775442F" wp14:editId="38C567FC">
                  <wp:extent cx="2238375" cy="1616710"/>
                  <wp:effectExtent l="19050" t="0" r="9525" b="0"/>
                  <wp:docPr id="2"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9"/>
                          <pic:cNvPicPr>
                            <a:picLocks noChangeAspect="1" noChangeArrowheads="1"/>
                          </pic:cNvPicPr>
                        </pic:nvPicPr>
                        <pic:blipFill>
                          <a:blip r:embed="rId17" cstate="print"/>
                          <a:srcRect/>
                          <a:stretch>
                            <a:fillRect/>
                          </a:stretch>
                        </pic:blipFill>
                        <pic:spPr bwMode="auto">
                          <a:xfrm>
                            <a:off x="0" y="0"/>
                            <a:ext cx="2238375" cy="1616710"/>
                          </a:xfrm>
                          <a:prstGeom prst="rect">
                            <a:avLst/>
                          </a:prstGeom>
                          <a:noFill/>
                          <a:ln w="9525">
                            <a:noFill/>
                            <a:miter lim="800000"/>
                            <a:headEnd/>
                            <a:tailEnd/>
                          </a:ln>
                        </pic:spPr>
                      </pic:pic>
                    </a:graphicData>
                  </a:graphic>
                </wp:inline>
              </w:drawing>
            </w:r>
          </w:p>
          <w:p w14:paraId="5449ACA6" w14:textId="72AFCC71" w:rsidR="00442B92" w:rsidRDefault="00442B92" w:rsidP="00442B92">
            <w:pPr>
              <w:rPr>
                <w:sz w:val="20"/>
                <w:szCs w:val="20"/>
              </w:rPr>
            </w:pPr>
            <w:r>
              <w:rPr>
                <w:sz w:val="20"/>
                <w:szCs w:val="20"/>
              </w:rPr>
              <w:t xml:space="preserve">The variable is T if the move </w:t>
            </w:r>
            <w:r w:rsidR="00014BB9">
              <w:rPr>
                <w:sz w:val="20"/>
                <w:szCs w:val="20"/>
              </w:rPr>
              <w:t>segment angle is less than 3.0 radians (171.89 degree)</w:t>
            </w:r>
          </w:p>
        </w:tc>
      </w:tr>
      <w:tr w:rsidR="00442B92" w:rsidRPr="00A42228" w14:paraId="72D45A7D"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55A77" w14:textId="77777777" w:rsidR="00442B92" w:rsidRPr="00A42228" w:rsidRDefault="00442B92" w:rsidP="00442B92">
            <w:pPr>
              <w:rPr>
                <w:sz w:val="20"/>
                <w:szCs w:val="20"/>
              </w:rPr>
            </w:pPr>
            <w:r w:rsidRPr="00A42228">
              <w:rPr>
                <w:sz w:val="20"/>
                <w:szCs w:val="20"/>
              </w:rPr>
              <w:t>$slope</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3AAC7261" w14:textId="77777777" w:rsidR="00442B92" w:rsidRPr="00A42228"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ACC37E" w14:textId="77777777" w:rsidR="00442B92" w:rsidRPr="00A42228" w:rsidRDefault="00442B92" w:rsidP="00442B92">
            <w:pPr>
              <w:rPr>
                <w:noProof/>
                <w:sz w:val="20"/>
                <w:szCs w:val="20"/>
                <w:lang w:eastAsia="sv-SE" w:bidi="ar-SA"/>
              </w:rPr>
            </w:pPr>
            <w:r>
              <w:rPr>
                <w:noProof/>
                <w:sz w:val="20"/>
                <w:szCs w:val="20"/>
                <w:lang w:eastAsia="sv-SE" w:bidi="ar-SA"/>
              </w:rPr>
              <w:t>The max cutting angle at this position. Vertical is 0.0 The angle is caclulated in the vector direction as radians.</w:t>
            </w:r>
          </w:p>
        </w:tc>
      </w:tr>
      <w:tr w:rsidR="00442B92" w:rsidRPr="00265B45" w14:paraId="4AAD7663"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06392" w14:textId="77777777" w:rsidR="00442B92" w:rsidRPr="009E7015" w:rsidRDefault="00442B92" w:rsidP="00442B92">
            <w:pPr>
              <w:rPr>
                <w:sz w:val="20"/>
                <w:szCs w:val="20"/>
              </w:rPr>
            </w:pPr>
            <w:r w:rsidRPr="009E7015">
              <w:rPr>
                <w:sz w:val="20"/>
                <w:szCs w:val="20"/>
              </w:rPr>
              <w:t>$vector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3F18C31D" w14:textId="77777777" w:rsidR="00442B92" w:rsidRPr="009E7015" w:rsidRDefault="00442B92" w:rsidP="00442B92">
            <w:pPr>
              <w:jc w:val="center"/>
              <w:rPr>
                <w:sz w:val="20"/>
                <w:szCs w:val="20"/>
              </w:rPr>
            </w:pPr>
            <w:r w:rsidRPr="009E7015">
              <w:rPr>
                <w:sz w:val="20"/>
                <w:szCs w:val="20"/>
              </w:rPr>
              <w:t>list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1F8AB" w14:textId="77777777" w:rsidR="00442B92" w:rsidRPr="009E7015" w:rsidRDefault="00442B92" w:rsidP="00442B92">
            <w:pPr>
              <w:rPr>
                <w:sz w:val="20"/>
                <w:szCs w:val="20"/>
              </w:rPr>
            </w:pPr>
            <w:r w:rsidRPr="009E7015">
              <w:rPr>
                <w:sz w:val="20"/>
                <w:szCs w:val="20"/>
              </w:rPr>
              <w:t>A list of three values that describe the direction of the jet. Example: (0 0 -1)</w:t>
            </w:r>
            <w:r w:rsidR="00874041">
              <w:rPr>
                <w:sz w:val="20"/>
                <w:szCs w:val="20"/>
              </w:rPr>
              <w:t>. The X,Y Z is always in IGEMS coordinates no matter if the Axis direction settings.</w:t>
            </w:r>
          </w:p>
        </w:tc>
      </w:tr>
      <w:tr w:rsidR="00442B92" w:rsidRPr="00265B45" w14:paraId="304FBA9E"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38BA1" w14:textId="77777777" w:rsidR="00442B92" w:rsidRDefault="00442B92" w:rsidP="00442B92">
            <w:pPr>
              <w:rPr>
                <w:szCs w:val="20"/>
              </w:rPr>
            </w:pPr>
            <w:r>
              <w:rPr>
                <w:sz w:val="20"/>
                <w:szCs w:val="20"/>
              </w:rPr>
              <w:t>$x</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4C308D42" w14:textId="77777777" w:rsidR="00442B92" w:rsidRDefault="00442B92" w:rsidP="00442B92">
            <w:pPr>
              <w:jc w:val="center"/>
              <w:rPr>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7FADC" w14:textId="77777777" w:rsidR="00442B92" w:rsidRDefault="00442B92" w:rsidP="00442B92">
            <w:pPr>
              <w:rPr>
                <w:szCs w:val="20"/>
              </w:rPr>
            </w:pPr>
            <w:r>
              <w:rPr>
                <w:sz w:val="20"/>
                <w:szCs w:val="20"/>
              </w:rPr>
              <w:t>The endpoint in X (the value is transformed according to the Axis direction setting in the Machine Setup).</w:t>
            </w:r>
          </w:p>
        </w:tc>
      </w:tr>
      <w:tr w:rsidR="00442B92" w:rsidRPr="00514A11" w14:paraId="23C2CD42"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6FA10" w14:textId="77777777" w:rsidR="00442B92" w:rsidRPr="00514A11" w:rsidRDefault="00442B92" w:rsidP="00442B92">
            <w:pPr>
              <w:rPr>
                <w:sz w:val="20"/>
                <w:szCs w:val="20"/>
              </w:rPr>
            </w:pPr>
            <w:r w:rsidRPr="00514A11">
              <w:rPr>
                <w:sz w:val="20"/>
                <w:szCs w:val="20"/>
              </w:rPr>
              <w:t>$xm</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6FA440A1" w14:textId="77777777" w:rsidR="00442B92" w:rsidRPr="00514A11" w:rsidRDefault="00442B92" w:rsidP="00442B92">
            <w:pPr>
              <w:jc w:val="center"/>
              <w:rPr>
                <w:sz w:val="20"/>
                <w:szCs w:val="20"/>
              </w:rPr>
            </w:pPr>
            <w:r w:rsidRPr="00514A11">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05468" w14:textId="77777777" w:rsidR="00442B92" w:rsidRPr="00514A11" w:rsidRDefault="00442B92" w:rsidP="00442B92">
            <w:pPr>
              <w:rPr>
                <w:sz w:val="20"/>
                <w:szCs w:val="20"/>
              </w:rPr>
            </w:pPr>
            <w:r w:rsidRPr="00514A11">
              <w:rPr>
                <w:sz w:val="20"/>
                <w:szCs w:val="20"/>
              </w:rPr>
              <w:t>The midpoint of the arc</w:t>
            </w:r>
            <w:r>
              <w:rPr>
                <w:sz w:val="20"/>
                <w:szCs w:val="20"/>
              </w:rPr>
              <w:t xml:space="preserve"> in X</w:t>
            </w:r>
            <w:r w:rsidRPr="00514A11">
              <w:rPr>
                <w:sz w:val="20"/>
                <w:szCs w:val="20"/>
              </w:rPr>
              <w:t>. This is the standard method for robot programming of arcs</w:t>
            </w:r>
          </w:p>
        </w:tc>
      </w:tr>
      <w:tr w:rsidR="00442B92" w:rsidRPr="00265B45" w14:paraId="2C338696"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92EA7" w14:textId="77777777" w:rsidR="00442B92" w:rsidRDefault="00442B92" w:rsidP="00442B92">
            <w:pPr>
              <w:rPr>
                <w:sz w:val="20"/>
                <w:szCs w:val="20"/>
              </w:rPr>
            </w:pPr>
            <w:r>
              <w:rPr>
                <w:sz w:val="20"/>
                <w:szCs w:val="20"/>
              </w:rPr>
              <w:t>$y</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298F6FB2" w14:textId="77777777" w:rsidR="00442B92"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CCDE3" w14:textId="77777777" w:rsidR="00442B92" w:rsidRDefault="00442B92" w:rsidP="00442B92">
            <w:pPr>
              <w:rPr>
                <w:sz w:val="20"/>
                <w:szCs w:val="20"/>
              </w:rPr>
            </w:pPr>
            <w:r>
              <w:rPr>
                <w:sz w:val="20"/>
                <w:szCs w:val="20"/>
              </w:rPr>
              <w:t>The endpoint in Y (the value is transformed according to the Axis direction setting in the Machine Setup).</w:t>
            </w:r>
          </w:p>
        </w:tc>
      </w:tr>
      <w:tr w:rsidR="00442B92" w:rsidRPr="00514A11" w14:paraId="1C2A719F"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EEB8D" w14:textId="77777777" w:rsidR="00442B92" w:rsidRPr="00514A11" w:rsidRDefault="00442B92" w:rsidP="00442B92">
            <w:pPr>
              <w:rPr>
                <w:sz w:val="20"/>
                <w:szCs w:val="20"/>
              </w:rPr>
            </w:pPr>
            <w:r w:rsidRPr="00514A11">
              <w:rPr>
                <w:sz w:val="20"/>
                <w:szCs w:val="20"/>
              </w:rPr>
              <w:t>$ym</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6A5F6FDD" w14:textId="77777777" w:rsidR="00442B92" w:rsidRPr="00514A11" w:rsidRDefault="00442B92" w:rsidP="00442B92">
            <w:pPr>
              <w:jc w:val="center"/>
              <w:rPr>
                <w:sz w:val="20"/>
                <w:szCs w:val="20"/>
              </w:rPr>
            </w:pPr>
            <w:r w:rsidRPr="00514A11">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363D9" w14:textId="77777777" w:rsidR="00442B92" w:rsidRPr="00514A11" w:rsidRDefault="00442B92" w:rsidP="00442B92">
            <w:pPr>
              <w:rPr>
                <w:sz w:val="20"/>
                <w:szCs w:val="20"/>
              </w:rPr>
            </w:pPr>
            <w:r w:rsidRPr="00514A11">
              <w:rPr>
                <w:sz w:val="20"/>
                <w:szCs w:val="20"/>
              </w:rPr>
              <w:t>The midpoint of the arc</w:t>
            </w:r>
            <w:r>
              <w:rPr>
                <w:sz w:val="20"/>
                <w:szCs w:val="20"/>
              </w:rPr>
              <w:t xml:space="preserve"> in Y</w:t>
            </w:r>
            <w:r w:rsidRPr="00514A11">
              <w:rPr>
                <w:sz w:val="20"/>
                <w:szCs w:val="20"/>
              </w:rPr>
              <w:t>. This is the standard method for robot programming of arcs</w:t>
            </w:r>
          </w:p>
        </w:tc>
      </w:tr>
      <w:tr w:rsidR="00442B92" w:rsidRPr="00C120C9" w14:paraId="7B3640C0"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5A8EB" w14:textId="77777777" w:rsidR="00442B92" w:rsidRPr="00C120C9" w:rsidRDefault="00442B92" w:rsidP="00442B92">
            <w:pPr>
              <w:rPr>
                <w:sz w:val="20"/>
                <w:szCs w:val="20"/>
              </w:rPr>
            </w:pPr>
            <w:r>
              <w:rPr>
                <w:sz w:val="20"/>
                <w:szCs w:val="20"/>
              </w:rPr>
              <w:t>$z</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tcPr>
          <w:p w14:paraId="283E1624" w14:textId="77777777" w:rsidR="00442B92" w:rsidRPr="00C120C9"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42397" w14:textId="65C397D7" w:rsidR="00442B92" w:rsidRPr="00C120C9" w:rsidRDefault="00442B92" w:rsidP="00442B92">
            <w:pPr>
              <w:rPr>
                <w:sz w:val="20"/>
                <w:szCs w:val="20"/>
              </w:rPr>
            </w:pPr>
            <w:r>
              <w:rPr>
                <w:sz w:val="20"/>
                <w:szCs w:val="20"/>
              </w:rPr>
              <w:t xml:space="preserve">The z-value for the tool </w:t>
            </w:r>
            <w:r w:rsidR="00391A9D">
              <w:rPr>
                <w:sz w:val="20"/>
                <w:szCs w:val="20"/>
              </w:rPr>
              <w:t>refers</w:t>
            </w:r>
            <w:r>
              <w:rPr>
                <w:sz w:val="20"/>
                <w:szCs w:val="20"/>
              </w:rPr>
              <w:t xml:space="preserve"> to table, thickness or highest position. This can be set in the machine setting.</w:t>
            </w:r>
          </w:p>
        </w:tc>
      </w:tr>
      <w:tr w:rsidR="00442B92" w:rsidRPr="00265B45" w14:paraId="6763E1F2" w14:textId="77777777" w:rsidTr="00943BDF">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5F1157" w14:textId="77777777" w:rsidR="00442B92" w:rsidRDefault="00442B92" w:rsidP="00442B92">
            <w:pPr>
              <w:rPr>
                <w:sz w:val="20"/>
                <w:szCs w:val="20"/>
              </w:rPr>
            </w:pPr>
            <w:r>
              <w:rPr>
                <w:sz w:val="20"/>
                <w:szCs w:val="20"/>
              </w:rPr>
              <w:t>$zref</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10" w:color="auto" w:fill="auto"/>
            <w:hideMark/>
          </w:tcPr>
          <w:p w14:paraId="39291FBB" w14:textId="77777777" w:rsidR="00442B92" w:rsidRDefault="00442B92" w:rsidP="00442B92">
            <w:pPr>
              <w:jc w:val="center"/>
              <w:rPr>
                <w:sz w:val="20"/>
                <w:szCs w:val="20"/>
              </w:rPr>
            </w:pPr>
            <w:r>
              <w:rPr>
                <w:sz w:val="20"/>
                <w:szCs w:val="20"/>
              </w:rPr>
              <w:t>Int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B31CC6" w14:textId="45909897" w:rsidR="00442B92" w:rsidRDefault="00442B92" w:rsidP="00442B92">
            <w:pPr>
              <w:rPr>
                <w:sz w:val="20"/>
                <w:szCs w:val="20"/>
              </w:rPr>
            </w:pPr>
            <w:r>
              <w:rPr>
                <w:sz w:val="20"/>
                <w:szCs w:val="20"/>
              </w:rPr>
              <w:t xml:space="preserve">This variable is nil if no pre-measuring tool </w:t>
            </w:r>
            <w:r w:rsidR="00391A9D">
              <w:rPr>
                <w:sz w:val="20"/>
                <w:szCs w:val="20"/>
              </w:rPr>
              <w:t>is</w:t>
            </w:r>
            <w:r>
              <w:rPr>
                <w:sz w:val="20"/>
                <w:szCs w:val="20"/>
              </w:rPr>
              <w:t xml:space="preserve"> used. In other case it’s an integer that </w:t>
            </w:r>
            <w:r w:rsidR="00391A9D">
              <w:rPr>
                <w:sz w:val="20"/>
                <w:szCs w:val="20"/>
              </w:rPr>
              <w:t>refers</w:t>
            </w:r>
            <w:r>
              <w:rPr>
                <w:sz w:val="20"/>
                <w:szCs w:val="20"/>
              </w:rPr>
              <w:t xml:space="preserve"> to that measure point that are measured by the MEASURE function.</w:t>
            </w:r>
          </w:p>
        </w:tc>
      </w:tr>
    </w:tbl>
    <w:p w14:paraId="7DDFF13A" w14:textId="77777777" w:rsidR="00D90884" w:rsidRDefault="00D90884" w:rsidP="00D90884">
      <w:pPr>
        <w:pStyle w:val="LISPSAMPLE"/>
        <w:rPr>
          <w:b/>
        </w:rPr>
      </w:pPr>
    </w:p>
    <w:p w14:paraId="15A58E39" w14:textId="44A9770C" w:rsidR="009A7612" w:rsidRDefault="00D90884" w:rsidP="009A7612">
      <w:r>
        <w:t>Example:</w:t>
      </w:r>
    </w:p>
    <w:p w14:paraId="64FA05F0" w14:textId="6A428998" w:rsidR="00D90884" w:rsidRDefault="00D90884" w:rsidP="009A7612">
      <w:pPr>
        <w:pStyle w:val="LISPSAMPLE"/>
        <w:rPr>
          <w:b/>
        </w:rPr>
      </w:pPr>
      <w:r>
        <w:br/>
        <w:t>This example use the R (radius) if the included angle is less than 180 degree</w:t>
      </w:r>
    </w:p>
    <w:p w14:paraId="6CB9D1E0" w14:textId="31181E41" w:rsidR="009A7612" w:rsidRPr="007206C0" w:rsidRDefault="00D90884" w:rsidP="00D90884">
      <w:pPr>
        <w:pStyle w:val="LISPSAMPLE"/>
      </w:pPr>
      <w:r w:rsidRPr="007206C0">
        <w:t>(DEFUN arc (</w:t>
      </w:r>
      <w:r w:rsidR="00492AA4" w:rsidRPr="007206C0">
        <w:t>/ bevstr rotstr feedstr</w:t>
      </w:r>
      <w:r w:rsidRPr="007206C0">
        <w:t>)</w:t>
      </w:r>
    </w:p>
    <w:p w14:paraId="395ACC4B" w14:textId="77777777" w:rsidR="009A7612" w:rsidRDefault="009A7612" w:rsidP="009A7612">
      <w:pPr>
        <w:pStyle w:val="LISPSAMPLE"/>
      </w:pPr>
      <w:r w:rsidRPr="007206C0">
        <w:t xml:space="preserve">  </w:t>
      </w:r>
      <w:r w:rsidRPr="00895CC5">
        <w:t>(SETQ bevstr (IF $ab (STRCAT " A" (ATS $a) " B" (ATS $b)) ""))</w:t>
      </w:r>
    </w:p>
    <w:p w14:paraId="6B5C3B66" w14:textId="77777777" w:rsidR="009A7612" w:rsidRPr="00895CC5" w:rsidRDefault="009A7612" w:rsidP="009A7612">
      <w:pPr>
        <w:pStyle w:val="LISPSAMPLE"/>
      </w:pPr>
      <w:r>
        <w:t xml:space="preserve">  (SETQ rotstr (IF $</w:t>
      </w:r>
      <w:r w:rsidRPr="009A7612">
        <w:t>uses6x</w:t>
      </w:r>
      <w:r>
        <w:t xml:space="preserve"> (STRCAT " C" (ANGTOS $c 3 nil)) ""))</w:t>
      </w:r>
    </w:p>
    <w:p w14:paraId="4C5FB64F" w14:textId="77777777" w:rsidR="009A7612" w:rsidRPr="00895CC5" w:rsidRDefault="009A7612" w:rsidP="009A7612">
      <w:pPr>
        <w:pStyle w:val="LISPSAMPLE"/>
      </w:pPr>
      <w:r w:rsidRPr="00895CC5">
        <w:t xml:space="preserve">  (SETQ feedstr (IF (NOT (EQUAL $fe oldfeed 0.5)) (STRCAT " F" (RTF (SETQ oldfeed $fe))) ""))</w:t>
      </w:r>
    </w:p>
    <w:p w14:paraId="234A0B1E" w14:textId="6AD03B99" w:rsidR="00492AA4" w:rsidRDefault="00D90884" w:rsidP="00D90884">
      <w:pPr>
        <w:pStyle w:val="LISPSAMPLE"/>
      </w:pPr>
      <w:r>
        <w:t xml:space="preserve">  (</w:t>
      </w:r>
      <w:r w:rsidR="009A7612">
        <w:t>IF $ccw</w:t>
      </w:r>
      <w:r>
        <w:br/>
      </w:r>
      <w:r w:rsidR="009A7612">
        <w:t xml:space="preserve"> </w:t>
      </w:r>
      <w:r>
        <w:t xml:space="preserve">   (WRITE (STRCAT (NTXT) "G03 X" (RTS $</w:t>
      </w:r>
      <w:r w:rsidR="009A7612">
        <w:t>x</w:t>
      </w:r>
      <w:r>
        <w:t>) " Y" (RTS $</w:t>
      </w:r>
      <w:r w:rsidR="009A7612">
        <w:t>y</w:t>
      </w:r>
      <w:r>
        <w:t xml:space="preserve">) " </w:t>
      </w:r>
      <w:r w:rsidR="00492AA4">
        <w:t>I</w:t>
      </w:r>
      <w:r>
        <w:t>" (RTS $</w:t>
      </w:r>
      <w:r w:rsidR="00492AA4">
        <w:t>i</w:t>
      </w:r>
      <w:r>
        <w:t>)</w:t>
      </w:r>
      <w:r w:rsidR="00492AA4">
        <w:t xml:space="preserve"> " J" (RTS $j)</w:t>
      </w:r>
      <w:r w:rsidR="009A7612">
        <w:t xml:space="preserve"> bevstr rotstr feedstr)</w:t>
      </w:r>
      <w:r w:rsidR="00492AA4">
        <w:t>)</w:t>
      </w:r>
    </w:p>
    <w:p w14:paraId="4F8E21CA" w14:textId="518B5C2F" w:rsidR="00492AA4" w:rsidRDefault="00492AA4" w:rsidP="00492AA4">
      <w:pPr>
        <w:pStyle w:val="LISPSAMPLE"/>
      </w:pPr>
      <w:r>
        <w:t xml:space="preserve">    (WRITE (STRCAT (NTXT) "G02 X" (RTS $x) " Y" (RTS $y) " I" (RTS $i) " J" (RTS $j) bevstr rotstr feedstr))</w:t>
      </w:r>
    </w:p>
    <w:p w14:paraId="7DE12DB9" w14:textId="62326564" w:rsidR="00492AA4" w:rsidRDefault="00492AA4" w:rsidP="00D90884">
      <w:pPr>
        <w:pStyle w:val="LISPSAMPLE"/>
      </w:pPr>
      <w:r>
        <w:t xml:space="preserve">  )</w:t>
      </w:r>
    </w:p>
    <w:p w14:paraId="42A8652B" w14:textId="513DF5DE" w:rsidR="00492AA4" w:rsidRDefault="00492AA4" w:rsidP="00D90884">
      <w:pPr>
        <w:pStyle w:val="LISPSAMPLE"/>
      </w:pPr>
      <w:r>
        <w:t>)</w:t>
      </w:r>
    </w:p>
    <w:bookmarkStart w:id="40" w:name="_CHBARGRAM"/>
    <w:bookmarkEnd w:id="40"/>
    <w:p w14:paraId="6DE45D1F" w14:textId="6B3F8A56" w:rsidR="00D31E9F" w:rsidRDefault="00D31E9F" w:rsidP="00D31E9F">
      <w:r>
        <w:fldChar w:fldCharType="begin"/>
      </w:r>
      <w:r>
        <w:instrText>HYPERLINK \l "_List_of_postprocessor"</w:instrText>
      </w:r>
      <w:r>
        <w:fldChar w:fldCharType="separate"/>
      </w:r>
      <w:r w:rsidRPr="00FC753A">
        <w:rPr>
          <w:rStyle w:val="Hyperlnk"/>
          <w:bdr w:val="none" w:sz="0" w:space="0" w:color="auto"/>
        </w:rPr>
        <w:t>List of postprocessor functions</w:t>
      </w:r>
      <w:r>
        <w:fldChar w:fldCharType="end"/>
      </w:r>
    </w:p>
    <w:bookmarkStart w:id="41" w:name="_ROTAX_1"/>
    <w:bookmarkStart w:id="42" w:name="_ROTAX"/>
    <w:bookmarkEnd w:id="41"/>
    <w:bookmarkEnd w:id="42"/>
    <w:p w14:paraId="5F5CFC28" w14:textId="5E44C070" w:rsidR="00032A2D" w:rsidRPr="008A10A7" w:rsidRDefault="008A10A7" w:rsidP="00032A2D">
      <w:pPr>
        <w:pStyle w:val="Rubrik2"/>
        <w:rPr>
          <w:rStyle w:val="Hyperlnk"/>
          <w:bdr w:val="none" w:sz="0" w:space="0" w:color="auto"/>
        </w:rPr>
      </w:pPr>
      <w:r>
        <w:fldChar w:fldCharType="begin"/>
      </w:r>
      <w:r>
        <w:instrText>HYPERLINK  \l "_ROTAX_1"</w:instrText>
      </w:r>
      <w:r>
        <w:fldChar w:fldCharType="separate"/>
      </w:r>
      <w:r w:rsidR="00032A2D" w:rsidRPr="008A10A7">
        <w:rPr>
          <w:rStyle w:val="Hyperlnk"/>
          <w:bdr w:val="none" w:sz="0" w:space="0" w:color="auto"/>
        </w:rPr>
        <w:t>ROTAX</w:t>
      </w:r>
    </w:p>
    <w:p w14:paraId="0D4263C6" w14:textId="4B96FABA" w:rsidR="00032A2D" w:rsidRDefault="008A10A7" w:rsidP="00032A2D">
      <w:r>
        <w:rPr>
          <w:rFonts w:eastAsiaTheme="majorEastAsia" w:cstheme="majorBidi"/>
          <w:b/>
          <w:bCs/>
          <w:sz w:val="28"/>
          <w:szCs w:val="26"/>
        </w:rPr>
        <w:fldChar w:fldCharType="end"/>
      </w:r>
      <w:r w:rsidR="00032A2D">
        <w:t>This function is called when there is no motion in X, Y or Z. The only motion is on the rotation axis A, B or C.</w:t>
      </w:r>
    </w:p>
    <w:p w14:paraId="46FA6338" w14:textId="77777777" w:rsidR="00032A2D" w:rsidRDefault="00032A2D" w:rsidP="00032A2D">
      <w:r>
        <w:t>When this happens, it is not possible to use speed in mm/minute or inch/minute. The speed must be entered by time or by degree/minute.</w:t>
      </w:r>
    </w:p>
    <w:p w14:paraId="0EBD2F57" w14:textId="77777777" w:rsidR="00032A2D" w:rsidRDefault="00032A2D" w:rsidP="00032A2D">
      <w:r>
        <w:t>If this function is not declared in the postprocessor, then the postprocessor will give a warning and use the LINE function. The speed will probably be incorrect in that case.</w:t>
      </w:r>
    </w:p>
    <w:p w14:paraId="0ACDE7D6" w14:textId="77777777" w:rsidR="00032A2D" w:rsidRDefault="00032A2D" w:rsidP="00032A2D">
      <w:r>
        <w:t>The following variables are available:</w:t>
      </w:r>
    </w:p>
    <w:tbl>
      <w:tblPr>
        <w:tblStyle w:val="Tabellrutnt"/>
        <w:tblW w:w="0" w:type="auto"/>
        <w:tblLook w:val="04A0" w:firstRow="1" w:lastRow="0" w:firstColumn="1" w:lastColumn="0" w:noHBand="0" w:noVBand="1"/>
      </w:tblPr>
      <w:tblGrid>
        <w:gridCol w:w="1354"/>
        <w:gridCol w:w="766"/>
        <w:gridCol w:w="8194"/>
      </w:tblGrid>
      <w:tr w:rsidR="00032A2D" w14:paraId="7B5E52E3"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3BE4F" w14:textId="77777777" w:rsidR="00032A2D" w:rsidRPr="00FE4F60" w:rsidRDefault="00032A2D" w:rsidP="00457AC5">
            <w:pPr>
              <w:rPr>
                <w:sz w:val="20"/>
                <w:szCs w:val="20"/>
              </w:rPr>
            </w:pPr>
            <w:r>
              <w:rPr>
                <w:sz w:val="20"/>
                <w:szCs w:val="20"/>
              </w:rPr>
              <w:t>$arel</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9E88DB3" w14:textId="77777777" w:rsidR="00032A2D" w:rsidRPr="00FE4F60" w:rsidRDefault="00032A2D" w:rsidP="00457AC5">
            <w:pPr>
              <w:jc w:val="center"/>
              <w:rPr>
                <w:sz w:val="20"/>
                <w:szCs w:val="20"/>
              </w:rPr>
            </w:pPr>
            <w:r>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10449" w14:textId="77777777" w:rsidR="00032A2D" w:rsidRPr="00FE4F60" w:rsidRDefault="00032A2D" w:rsidP="00457AC5">
            <w:pPr>
              <w:rPr>
                <w:sz w:val="20"/>
                <w:szCs w:val="20"/>
              </w:rPr>
            </w:pPr>
            <w:r>
              <w:rPr>
                <w:sz w:val="20"/>
                <w:szCs w:val="20"/>
              </w:rPr>
              <w:t>The relative changing of the primary axis in radians.</w:t>
            </w:r>
          </w:p>
        </w:tc>
      </w:tr>
      <w:tr w:rsidR="00032A2D" w14:paraId="75059EC8"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EBDA8" w14:textId="77777777" w:rsidR="00032A2D" w:rsidRDefault="00032A2D" w:rsidP="00457AC5">
            <w:pPr>
              <w:rPr>
                <w:sz w:val="20"/>
                <w:szCs w:val="20"/>
              </w:rPr>
            </w:pPr>
            <w:r>
              <w:rPr>
                <w:sz w:val="20"/>
                <w:szCs w:val="20"/>
              </w:rPr>
              <w:t>$brel</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0DEC527" w14:textId="77777777" w:rsidR="00032A2D" w:rsidRDefault="00032A2D" w:rsidP="00457AC5">
            <w:pPr>
              <w:jc w:val="center"/>
              <w:rPr>
                <w:sz w:val="20"/>
                <w:szCs w:val="20"/>
              </w:rPr>
            </w:pPr>
            <w:r>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E2B08" w14:textId="77777777" w:rsidR="00032A2D" w:rsidRDefault="00032A2D" w:rsidP="00457AC5">
            <w:pPr>
              <w:rPr>
                <w:sz w:val="20"/>
                <w:szCs w:val="20"/>
              </w:rPr>
            </w:pPr>
            <w:r>
              <w:rPr>
                <w:sz w:val="20"/>
                <w:szCs w:val="20"/>
              </w:rPr>
              <w:t>The relative changing of the secondary axis in radians.</w:t>
            </w:r>
          </w:p>
        </w:tc>
      </w:tr>
      <w:tr w:rsidR="00032A2D" w14:paraId="25071D8F"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9466E" w14:textId="77777777" w:rsidR="00032A2D" w:rsidRPr="00BE072B" w:rsidRDefault="00032A2D" w:rsidP="00457AC5">
            <w:pPr>
              <w:rPr>
                <w:sz w:val="20"/>
                <w:szCs w:val="18"/>
              </w:rPr>
            </w:pPr>
            <w:r w:rsidRPr="00BE072B">
              <w:rPr>
                <w:sz w:val="20"/>
                <w:szCs w:val="18"/>
              </w:rPr>
              <w:t>$crel</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FFFD9D4" w14:textId="77777777" w:rsidR="00032A2D" w:rsidRPr="00BE072B" w:rsidRDefault="00032A2D" w:rsidP="00457AC5">
            <w:pPr>
              <w:jc w:val="center"/>
              <w:rPr>
                <w:sz w:val="20"/>
                <w:szCs w:val="18"/>
              </w:rPr>
            </w:pPr>
            <w:r w:rsidRPr="00BE072B">
              <w:rPr>
                <w:sz w:val="20"/>
                <w:szCs w:val="18"/>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47B32" w14:textId="77777777" w:rsidR="00032A2D" w:rsidRPr="00BE072B" w:rsidRDefault="00032A2D" w:rsidP="00457AC5">
            <w:pPr>
              <w:rPr>
                <w:sz w:val="20"/>
                <w:szCs w:val="18"/>
              </w:rPr>
            </w:pPr>
            <w:r w:rsidRPr="00BE072B">
              <w:rPr>
                <w:sz w:val="20"/>
                <w:szCs w:val="18"/>
              </w:rPr>
              <w:t>The relative change of the rotation axis. If no rotation axis is available, then this value is 0</w:t>
            </w:r>
          </w:p>
        </w:tc>
      </w:tr>
      <w:tr w:rsidR="00032A2D" w14:paraId="71ECE567"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5BC1C" w14:textId="77777777" w:rsidR="00032A2D" w:rsidRPr="00676BF5" w:rsidRDefault="00032A2D" w:rsidP="00457AC5">
            <w:pPr>
              <w:rPr>
                <w:sz w:val="20"/>
                <w:szCs w:val="20"/>
              </w:rPr>
            </w:pPr>
            <w:r>
              <w:rPr>
                <w:sz w:val="20"/>
                <w:szCs w:val="20"/>
              </w:rPr>
              <w:t>$ft</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00E4AC1" w14:textId="77777777" w:rsidR="00032A2D" w:rsidRPr="00676BF5" w:rsidRDefault="00032A2D" w:rsidP="00457AC5">
            <w:pPr>
              <w:jc w:val="center"/>
              <w:rPr>
                <w:sz w:val="20"/>
                <w:szCs w:val="20"/>
              </w:rPr>
            </w:pPr>
            <w:r w:rsidRPr="00676BF5">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673A7" w14:textId="77777777" w:rsidR="00032A2D" w:rsidRDefault="00032A2D" w:rsidP="00457AC5">
            <w:pPr>
              <w:rPr>
                <w:sz w:val="20"/>
                <w:szCs w:val="20"/>
              </w:rPr>
            </w:pPr>
            <w:r>
              <w:rPr>
                <w:sz w:val="20"/>
                <w:szCs w:val="20"/>
              </w:rPr>
              <w:t>The time it should take for the movement in minutes.</w:t>
            </w:r>
          </w:p>
          <w:p w14:paraId="729FA795" w14:textId="77777777" w:rsidR="00032A2D" w:rsidRPr="00676BF5" w:rsidRDefault="00032A2D" w:rsidP="00457AC5">
            <w:pPr>
              <w:rPr>
                <w:sz w:val="20"/>
                <w:szCs w:val="20"/>
              </w:rPr>
            </w:pPr>
            <w:r>
              <w:rPr>
                <w:sz w:val="20"/>
                <w:szCs w:val="20"/>
              </w:rPr>
              <w:t>(Note in some older version the time was in seconds for 2D)</w:t>
            </w:r>
          </w:p>
        </w:tc>
      </w:tr>
      <w:tr w:rsidR="00032A2D" w:rsidRPr="00775110" w14:paraId="06DB9A84"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99E60" w14:textId="77777777" w:rsidR="00032A2D" w:rsidRPr="00775110" w:rsidRDefault="00032A2D" w:rsidP="00457AC5">
            <w:pPr>
              <w:rPr>
                <w:sz w:val="20"/>
                <w:szCs w:val="20"/>
              </w:rPr>
            </w:pPr>
            <w:r w:rsidRPr="00775110">
              <w:rPr>
                <w:sz w:val="20"/>
                <w:szCs w:val="20"/>
              </w:rPr>
              <w:lastRenderedPageBreak/>
              <w:t>$a</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FAD8963" w14:textId="77777777" w:rsidR="00032A2D" w:rsidRPr="00775110" w:rsidRDefault="00032A2D" w:rsidP="00457AC5">
            <w:pPr>
              <w:jc w:val="center"/>
              <w:rPr>
                <w:sz w:val="20"/>
                <w:szCs w:val="20"/>
              </w:rPr>
            </w:pPr>
            <w:r w:rsidRPr="00775110">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C83DE" w14:textId="77777777" w:rsidR="00032A2D" w:rsidRPr="00775110" w:rsidRDefault="00032A2D" w:rsidP="00457AC5">
            <w:pPr>
              <w:rPr>
                <w:sz w:val="20"/>
                <w:szCs w:val="20"/>
              </w:rPr>
            </w:pPr>
            <w:r w:rsidRPr="00775110">
              <w:rPr>
                <w:sz w:val="20"/>
                <w:szCs w:val="20"/>
              </w:rPr>
              <w:t>The major axis rotation in radians</w:t>
            </w:r>
          </w:p>
        </w:tc>
      </w:tr>
      <w:tr w:rsidR="00032A2D" w:rsidRPr="00775110" w14:paraId="73A9E7E8"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37CA4" w14:textId="77777777" w:rsidR="00032A2D" w:rsidRPr="00775110" w:rsidRDefault="00032A2D" w:rsidP="00457AC5">
            <w:pPr>
              <w:rPr>
                <w:sz w:val="20"/>
                <w:szCs w:val="20"/>
              </w:rPr>
            </w:pPr>
            <w:r w:rsidRPr="00775110">
              <w:rPr>
                <w:sz w:val="20"/>
                <w:szCs w:val="20"/>
              </w:rPr>
              <w:t>$b</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916C61" w14:textId="77777777" w:rsidR="00032A2D" w:rsidRPr="00775110" w:rsidRDefault="00032A2D" w:rsidP="00457AC5">
            <w:pPr>
              <w:jc w:val="center"/>
              <w:rPr>
                <w:sz w:val="20"/>
                <w:szCs w:val="20"/>
              </w:rPr>
            </w:pPr>
            <w:r w:rsidRPr="00775110">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F7A60B" w14:textId="77777777" w:rsidR="00032A2D" w:rsidRPr="00775110" w:rsidRDefault="00032A2D" w:rsidP="00457AC5">
            <w:pPr>
              <w:rPr>
                <w:sz w:val="20"/>
                <w:szCs w:val="20"/>
              </w:rPr>
            </w:pPr>
            <w:r w:rsidRPr="00775110">
              <w:rPr>
                <w:sz w:val="20"/>
                <w:szCs w:val="20"/>
              </w:rPr>
              <w:t>The secondary axis rotation in radians</w:t>
            </w:r>
          </w:p>
        </w:tc>
      </w:tr>
      <w:tr w:rsidR="00032A2D" w:rsidRPr="00775110" w14:paraId="6B3BF7E0"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F0C91" w14:textId="1FF8F5A8" w:rsidR="00032A2D" w:rsidRPr="00EA1ED3" w:rsidRDefault="00032A2D" w:rsidP="00457AC5">
            <w:pPr>
              <w:rPr>
                <w:sz w:val="20"/>
                <w:szCs w:val="18"/>
              </w:rPr>
            </w:pPr>
            <w:r w:rsidRPr="00EA1ED3">
              <w:rPr>
                <w:sz w:val="20"/>
                <w:szCs w:val="18"/>
              </w:rPr>
              <w:t>$c</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42218C0" w14:textId="5AB72FF8" w:rsidR="00032A2D" w:rsidRPr="00EA1ED3" w:rsidRDefault="00032A2D" w:rsidP="00457AC5">
            <w:pPr>
              <w:jc w:val="center"/>
              <w:rPr>
                <w:sz w:val="20"/>
                <w:szCs w:val="18"/>
              </w:rPr>
            </w:pPr>
            <w:r w:rsidRPr="00EA1ED3">
              <w:rPr>
                <w:sz w:val="20"/>
                <w:szCs w:val="18"/>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C642D" w14:textId="302C069D" w:rsidR="00032A2D" w:rsidRPr="00EA1ED3" w:rsidRDefault="00032A2D" w:rsidP="00457AC5">
            <w:pPr>
              <w:rPr>
                <w:sz w:val="20"/>
                <w:szCs w:val="18"/>
              </w:rPr>
            </w:pPr>
            <w:r w:rsidRPr="00EA1ED3">
              <w:rPr>
                <w:sz w:val="20"/>
                <w:szCs w:val="18"/>
              </w:rPr>
              <w:t xml:space="preserve">The rotation axis (tube cutting) </w:t>
            </w:r>
            <w:r w:rsidR="00EA1ED3" w:rsidRPr="00EA1ED3">
              <w:rPr>
                <w:sz w:val="20"/>
                <w:szCs w:val="18"/>
              </w:rPr>
              <w:t>in radians</w:t>
            </w:r>
          </w:p>
        </w:tc>
      </w:tr>
      <w:tr w:rsidR="00032A2D" w:rsidRPr="00BE072B" w14:paraId="09BDF2EB"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2AF7B" w14:textId="77777777" w:rsidR="00032A2D" w:rsidRPr="00BE072B" w:rsidRDefault="00032A2D" w:rsidP="00457AC5">
            <w:pPr>
              <w:rPr>
                <w:sz w:val="20"/>
                <w:szCs w:val="18"/>
              </w:rPr>
            </w:pPr>
            <w:r w:rsidRPr="00BE072B">
              <w:rPr>
                <w:sz w:val="20"/>
                <w:szCs w:val="18"/>
              </w:rPr>
              <w:t>$uses6x</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B82F9CC" w14:textId="77777777" w:rsidR="00032A2D" w:rsidRPr="00BE072B" w:rsidRDefault="00032A2D" w:rsidP="00457AC5">
            <w:pPr>
              <w:jc w:val="center"/>
              <w:rPr>
                <w:sz w:val="20"/>
                <w:szCs w:val="18"/>
              </w:rPr>
            </w:pPr>
            <w:r>
              <w:rPr>
                <w:sz w:val="20"/>
                <w:szCs w:val="18"/>
              </w:rPr>
              <w:t>Bool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5C11A" w14:textId="77777777" w:rsidR="00032A2D" w:rsidRPr="00BE072B" w:rsidRDefault="00032A2D" w:rsidP="00457AC5">
            <w:pPr>
              <w:rPr>
                <w:sz w:val="20"/>
                <w:szCs w:val="18"/>
              </w:rPr>
            </w:pPr>
            <w:r>
              <w:rPr>
                <w:sz w:val="20"/>
                <w:szCs w:val="18"/>
              </w:rPr>
              <w:t>This variable I T if a rotation axis is available.</w:t>
            </w:r>
          </w:p>
        </w:tc>
      </w:tr>
      <w:tr w:rsidR="001D114C" w:rsidRPr="00BE072B" w14:paraId="21D748EA"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F27F2" w14:textId="77A33CCE" w:rsidR="001D114C" w:rsidRPr="001D114C" w:rsidRDefault="001D114C" w:rsidP="00457AC5">
            <w:pPr>
              <w:rPr>
                <w:sz w:val="20"/>
                <w:szCs w:val="16"/>
              </w:rPr>
            </w:pPr>
            <w:r>
              <w:rPr>
                <w:sz w:val="20"/>
                <w:szCs w:val="16"/>
              </w:rPr>
              <w:t>$ton</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40C2F0E" w14:textId="2B0D68E1" w:rsidR="001D114C" w:rsidRPr="001D114C" w:rsidRDefault="001D114C" w:rsidP="00457AC5">
            <w:pPr>
              <w:jc w:val="center"/>
              <w:rPr>
                <w:sz w:val="20"/>
                <w:szCs w:val="16"/>
              </w:rPr>
            </w:pPr>
            <w:r>
              <w:rPr>
                <w:sz w:val="20"/>
                <w:szCs w:val="16"/>
              </w:rPr>
              <w:t>Bool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5F225" w14:textId="7BBDE941" w:rsidR="001D114C" w:rsidRPr="001D114C" w:rsidRDefault="001D114C" w:rsidP="00457AC5">
            <w:pPr>
              <w:rPr>
                <w:sz w:val="20"/>
                <w:szCs w:val="16"/>
              </w:rPr>
            </w:pPr>
            <w:r>
              <w:rPr>
                <w:sz w:val="20"/>
                <w:szCs w:val="16"/>
              </w:rPr>
              <w:t xml:space="preserve">The variable is T if time mode should be </w:t>
            </w:r>
            <w:r w:rsidRPr="00093CAA">
              <w:rPr>
                <w:sz w:val="20"/>
                <w:szCs w:val="16"/>
              </w:rPr>
              <w:t>activated</w:t>
            </w:r>
            <w:r w:rsidR="00093CAA" w:rsidRPr="00093CAA">
              <w:rPr>
                <w:sz w:val="20"/>
                <w:szCs w:val="16"/>
              </w:rPr>
              <w:t>. Note! This is not</w:t>
            </w:r>
            <w:r w:rsidR="00093CAA">
              <w:rPr>
                <w:sz w:val="20"/>
                <w:szCs w:val="16"/>
              </w:rPr>
              <w:t xml:space="preserve"> used when using a rotation axis.</w:t>
            </w:r>
          </w:p>
        </w:tc>
      </w:tr>
      <w:tr w:rsidR="001D114C" w:rsidRPr="00BE072B" w14:paraId="54BD7E00" w14:textId="77777777" w:rsidTr="00457AC5">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533785" w14:textId="709C2DF4" w:rsidR="001D114C" w:rsidRPr="001D114C" w:rsidRDefault="001D114C" w:rsidP="00457AC5">
            <w:pPr>
              <w:rPr>
                <w:sz w:val="20"/>
                <w:szCs w:val="16"/>
              </w:rPr>
            </w:pPr>
            <w:r>
              <w:rPr>
                <w:sz w:val="20"/>
                <w:szCs w:val="16"/>
              </w:rPr>
              <w:t>$toff</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8858D35" w14:textId="7CA3D8C1" w:rsidR="001D114C" w:rsidRPr="001D114C" w:rsidRDefault="00093CAA" w:rsidP="00457AC5">
            <w:pPr>
              <w:jc w:val="center"/>
              <w:rPr>
                <w:sz w:val="20"/>
                <w:szCs w:val="16"/>
              </w:rPr>
            </w:pPr>
            <w:r>
              <w:rPr>
                <w:sz w:val="20"/>
                <w:szCs w:val="16"/>
              </w:rPr>
              <w:t>Bool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70452" w14:textId="05CD334A" w:rsidR="001D114C" w:rsidRPr="001D114C" w:rsidRDefault="001D114C" w:rsidP="00457AC5">
            <w:pPr>
              <w:rPr>
                <w:sz w:val="20"/>
                <w:szCs w:val="16"/>
              </w:rPr>
            </w:pPr>
            <w:r>
              <w:rPr>
                <w:sz w:val="20"/>
                <w:szCs w:val="16"/>
              </w:rPr>
              <w:t xml:space="preserve">The variable is T if time mode should be </w:t>
            </w:r>
            <w:r w:rsidRPr="00093CAA">
              <w:rPr>
                <w:sz w:val="20"/>
                <w:szCs w:val="16"/>
              </w:rPr>
              <w:t>deactivated</w:t>
            </w:r>
            <w:r w:rsidR="00093CAA" w:rsidRPr="00093CAA">
              <w:rPr>
                <w:sz w:val="20"/>
                <w:szCs w:val="16"/>
              </w:rPr>
              <w:t>. Note! This</w:t>
            </w:r>
            <w:r w:rsidR="00093CAA">
              <w:rPr>
                <w:sz w:val="20"/>
                <w:szCs w:val="16"/>
              </w:rPr>
              <w:t xml:space="preserve"> is not used when using a rotation axis.</w:t>
            </w:r>
          </w:p>
        </w:tc>
      </w:tr>
    </w:tbl>
    <w:p w14:paraId="571CC722" w14:textId="77777777" w:rsidR="00032A2D" w:rsidRDefault="00032A2D" w:rsidP="00032A2D">
      <w:r>
        <w:t>Some controllers switch automatically to degree/minutes if no X or Y movement is mentioned.</w:t>
      </w:r>
    </w:p>
    <w:p w14:paraId="0610522D" w14:textId="77777777" w:rsidR="00032A2D" w:rsidRDefault="00032A2D" w:rsidP="00032A2D">
      <w:r>
        <w:t>Following example can be used if the summary of the rotations of primary and secondary axis should be calculated:</w:t>
      </w:r>
    </w:p>
    <w:p w14:paraId="3B2D2E43" w14:textId="77777777" w:rsidR="00032A2D" w:rsidRDefault="00032A2D" w:rsidP="00032A2D">
      <w:pPr>
        <w:pStyle w:val="LISPSAMPLE"/>
      </w:pPr>
      <w:r>
        <w:t>(DEFUN rotax (/ rot)</w:t>
      </w:r>
      <w:r>
        <w:br/>
        <w:t xml:space="preserve">  (SETQ drot (DISTANCE (LIST 0.0 0.0 0.0) </w:t>
      </w:r>
    </w:p>
    <w:p w14:paraId="4F5496BB" w14:textId="77777777" w:rsidR="00032A2D" w:rsidRPr="007206C0" w:rsidRDefault="00032A2D" w:rsidP="00032A2D">
      <w:pPr>
        <w:pStyle w:val="LISPSAMPLE"/>
        <w:rPr>
          <w:lang w:val="nb-NO"/>
        </w:rPr>
      </w:pPr>
      <w:r>
        <w:t xml:space="preserve">                       </w:t>
      </w:r>
      <w:r w:rsidRPr="007206C0">
        <w:rPr>
          <w:lang w:val="nb-NO"/>
        </w:rPr>
        <w:t>(LIST (RADTODEG $arel) (RADTODEG $brel) (RADTODEG $crel))))</w:t>
      </w:r>
    </w:p>
    <w:p w14:paraId="7B276E54" w14:textId="77777777" w:rsidR="00032A2D" w:rsidRPr="007206C0" w:rsidRDefault="00032A2D" w:rsidP="00032A2D">
      <w:pPr>
        <w:pStyle w:val="LISPSAMPLE"/>
        <w:rPr>
          <w:lang w:val="nb-NO"/>
        </w:rPr>
      </w:pPr>
      <w:r w:rsidRPr="007206C0">
        <w:rPr>
          <w:lang w:val="nb-NO"/>
        </w:rPr>
        <w:t xml:space="preserve">  (SETQ feedstr (STRCAT " F" (RTF (/ drot $ft))))</w:t>
      </w:r>
    </w:p>
    <w:p w14:paraId="32C08A06" w14:textId="77777777" w:rsidR="00032A2D" w:rsidRDefault="00032A2D" w:rsidP="00032A2D">
      <w:pPr>
        <w:pStyle w:val="LISPSAMPLE"/>
      </w:pPr>
      <w:r w:rsidRPr="007206C0">
        <w:rPr>
          <w:lang w:val="nb-NO"/>
        </w:rPr>
        <w:t xml:space="preserve">  </w:t>
      </w:r>
      <w:r>
        <w:t>(WRITE (STRCAT (NTXT) "G1 C"(ATS $a) " A" (ATS $b) feedstr))</w:t>
      </w:r>
      <w:r>
        <w:br/>
        <w:t>)</w:t>
      </w:r>
    </w:p>
    <w:p w14:paraId="1F7BC540" w14:textId="77777777" w:rsidR="00032A2D" w:rsidRDefault="00032A2D" w:rsidP="00032A2D">
      <w:r>
        <w:t>Use this example if the speed should be calculated in that rotation axis that have the most rotation:</w:t>
      </w:r>
    </w:p>
    <w:p w14:paraId="6A4ADD26" w14:textId="77777777" w:rsidR="00032A2D" w:rsidRDefault="00032A2D" w:rsidP="00032A2D">
      <w:pPr>
        <w:pStyle w:val="LISPSAMPLE"/>
      </w:pPr>
      <w:r>
        <w:t>(DEFUN rotax (/ rot)</w:t>
      </w:r>
      <w:r>
        <w:br/>
        <w:t xml:space="preserve">  (SETQ rot (MAX (ABS (* (/ 180 PI) $arel)) (ABS (* (/ 180 PI) $brel))))</w:t>
      </w:r>
      <w:r>
        <w:br/>
        <w:t xml:space="preserve">  (SETQ feedstr (STRCAT " F" (RTF (/ rot $ft))))</w:t>
      </w:r>
      <w:r>
        <w:br/>
        <w:t xml:space="preserve">  (WRITE (STRCAT (NTXT) "G1 C"(ATS $a) " A" (ATS $b) feedstr))</w:t>
      </w:r>
      <w:r>
        <w:br/>
        <w:t>)</w:t>
      </w:r>
    </w:p>
    <w:p w14:paraId="5512DDC9" w14:textId="77777777" w:rsidR="00032A2D" w:rsidRDefault="00032A2D" w:rsidP="00032A2D">
      <w:r>
        <w:t>Use this example if you want to use speed defined by Invers time (normally G93)</w:t>
      </w:r>
    </w:p>
    <w:p w14:paraId="4FD33FD6" w14:textId="221D0F16" w:rsidR="00032A2D" w:rsidRDefault="00032A2D" w:rsidP="00032A2D">
      <w:pPr>
        <w:pStyle w:val="LISPSAMPLE"/>
      </w:pPr>
      <w:r>
        <w:t>(DEFUN rotax ()</w:t>
      </w:r>
      <w:r>
        <w:br/>
        <w:t xml:space="preserve">  </w:t>
      </w:r>
      <w:r w:rsidRPr="00B862AD">
        <w:t>(SETQ feedstr (STRCAT "F"</w:t>
      </w:r>
      <w:r>
        <w:t xml:space="preserve"> (RTOS (/ 1 $ft) 2)))</w:t>
      </w:r>
      <w:r>
        <w:br/>
        <w:t xml:space="preserve">  </w:t>
      </w:r>
      <w:r w:rsidR="001D114C">
        <w:t xml:space="preserve">(IF $ton </w:t>
      </w:r>
      <w:r>
        <w:t>(WRITE (STRCAT (NTXT) "G93</w:t>
      </w:r>
      <w:r w:rsidRPr="00B862AD">
        <w:t>"</w:t>
      </w:r>
      <w:r>
        <w:t>))</w:t>
      </w:r>
      <w:r w:rsidR="001D114C">
        <w:t>)</w:t>
      </w:r>
      <w:r>
        <w:br/>
        <w:t xml:space="preserve">  (WRITE (STRCAT (NTXT) "G1 C"(ATS $a) " A" (ATS $b) feedstr))</w:t>
      </w:r>
      <w:r>
        <w:br/>
        <w:t xml:space="preserve">  </w:t>
      </w:r>
      <w:r w:rsidR="001D114C">
        <w:t xml:space="preserve">(IF $toff </w:t>
      </w:r>
      <w:r>
        <w:t>(WRITE (STRCAT (NTXT) "G94</w:t>
      </w:r>
      <w:r w:rsidRPr="00B862AD">
        <w:t>"</w:t>
      </w:r>
      <w:r>
        <w:t>))</w:t>
      </w:r>
      <w:r w:rsidR="001D114C">
        <w:t>)</w:t>
      </w:r>
      <w:r>
        <w:t xml:space="preserve"> ;change back to mm/min</w:t>
      </w:r>
      <w:r>
        <w:br/>
        <w:t>)</w:t>
      </w:r>
    </w:p>
    <w:p w14:paraId="7644CA15" w14:textId="77777777" w:rsidR="00032A2D" w:rsidRDefault="00032A2D" w:rsidP="00032A2D">
      <w:r>
        <w:t>On some machines use time in seconds instead of inverse time. In this case. How many seconds the motion will take</w:t>
      </w:r>
    </w:p>
    <w:p w14:paraId="4809838F" w14:textId="7A44C5E7" w:rsidR="00032A2D" w:rsidRDefault="00032A2D" w:rsidP="00032A2D">
      <w:pPr>
        <w:pStyle w:val="LISPSAMPLE"/>
      </w:pPr>
      <w:r>
        <w:t>(DEFUN rotax (/ rotstr)</w:t>
      </w:r>
      <w:r>
        <w:br/>
        <w:t xml:space="preserve">  </w:t>
      </w:r>
      <w:r w:rsidRPr="00B862AD">
        <w:t>(SETQ feedstr (STRCAT " F"</w:t>
      </w:r>
      <w:r>
        <w:t xml:space="preserve"> (RTOS (* $ft 60.0) 3))); convert minutes to seconds</w:t>
      </w:r>
      <w:r>
        <w:br/>
        <w:t xml:space="preserve">  </w:t>
      </w:r>
      <w:r w:rsidR="001D114C">
        <w:t xml:space="preserve">(IF $ton </w:t>
      </w:r>
      <w:r>
        <w:t>(WRITE (STRCAT (NTXT) "G93</w:t>
      </w:r>
      <w:r w:rsidRPr="00B862AD">
        <w:t>"</w:t>
      </w:r>
      <w:r>
        <w:t>))</w:t>
      </w:r>
      <w:r w:rsidR="001D114C">
        <w:t>)</w:t>
      </w:r>
      <w:r>
        <w:t xml:space="preserve"> ; change to time mode</w:t>
      </w:r>
      <w:r>
        <w:br/>
      </w:r>
      <w:r w:rsidRPr="00BE072B">
        <w:t xml:space="preserve">  (SETQ rotstr (IF $uses6x (STRCAT " C" (ATS $c)) ""))</w:t>
      </w:r>
    </w:p>
    <w:p w14:paraId="3008EF93" w14:textId="0C5C0ADC" w:rsidR="00032A2D" w:rsidRDefault="00032A2D" w:rsidP="00032A2D">
      <w:pPr>
        <w:pStyle w:val="LISPSAMPLE"/>
      </w:pPr>
      <w:r>
        <w:t xml:space="preserve">  (WRITE (STRCAT (NTXT) "G1 A"(ATS $a) " B" (ATS $b) rotstr feedstr))</w:t>
      </w:r>
      <w:r>
        <w:br/>
        <w:t xml:space="preserve">  </w:t>
      </w:r>
      <w:r w:rsidR="001D114C">
        <w:t xml:space="preserve">(IF $toff </w:t>
      </w:r>
      <w:r>
        <w:t>(WRITE (STRCAT (NTXT) "G94</w:t>
      </w:r>
      <w:r w:rsidRPr="00B862AD">
        <w:t>"</w:t>
      </w:r>
      <w:r>
        <w:t>))</w:t>
      </w:r>
      <w:r w:rsidR="001D114C">
        <w:t>)</w:t>
      </w:r>
      <w:r>
        <w:t xml:space="preserve"> ;change back to mm/min</w:t>
      </w:r>
      <w:r>
        <w:br/>
        <w:t>)</w:t>
      </w:r>
    </w:p>
    <w:p w14:paraId="419942FC" w14:textId="60F0A39C" w:rsidR="00032A2D" w:rsidRDefault="00032A2D" w:rsidP="00032A2D">
      <w:hyperlink w:anchor="_List_of_postprocessor" w:history="1">
        <w:r w:rsidRPr="00FC753A">
          <w:rPr>
            <w:rStyle w:val="Hyperlnk"/>
            <w:bdr w:val="none" w:sz="0" w:space="0" w:color="auto"/>
          </w:rPr>
          <w:t>List of postprocessor functions</w:t>
        </w:r>
      </w:hyperlink>
    </w:p>
    <w:bookmarkStart w:id="43" w:name="_REWIND_1"/>
    <w:bookmarkEnd w:id="43"/>
    <w:p w14:paraId="401CB020" w14:textId="3C88251B" w:rsidR="00032A2D" w:rsidRDefault="00032A2D" w:rsidP="00032A2D">
      <w:pPr>
        <w:pStyle w:val="Rubrik2"/>
      </w:pPr>
      <w:r>
        <w:fldChar w:fldCharType="begin"/>
      </w:r>
      <w:r>
        <w:instrText>HYPERLINK  \l "_REWIND_1"</w:instrText>
      </w:r>
      <w:r>
        <w:fldChar w:fldCharType="separate"/>
      </w:r>
      <w:r w:rsidRPr="00775110">
        <w:rPr>
          <w:rStyle w:val="Hyperlnk"/>
          <w:bdr w:val="none" w:sz="0" w:space="0" w:color="auto"/>
        </w:rPr>
        <w:t>REWIND</w:t>
      </w:r>
      <w:r>
        <w:fldChar w:fldCharType="end"/>
      </w:r>
    </w:p>
    <w:p w14:paraId="128CBB49" w14:textId="4FD7B329" w:rsidR="00032A2D" w:rsidRDefault="00032A2D" w:rsidP="00032A2D">
      <w:r>
        <w:t xml:space="preserve">On kinematic solutions where the major axis is vertical or almost vertical then the construction will do a </w:t>
      </w:r>
      <w:r w:rsidR="001D0795">
        <w:t>lot of rotations</w:t>
      </w:r>
      <w:r>
        <w:t xml:space="preserve">. Many constructions have a </w:t>
      </w:r>
      <w:r w:rsidR="001D0795">
        <w:t xml:space="preserve">mechanical </w:t>
      </w:r>
      <w:r>
        <w:t>limit of how many degrees the major axis can rotate in negative or positive direction.</w:t>
      </w:r>
      <w:r w:rsidR="001D0795">
        <w:t xml:space="preserve"> This function is called before this is happen, it will rotate </w:t>
      </w:r>
    </w:p>
    <w:p w14:paraId="3BF9A235" w14:textId="2DFE9B80" w:rsidR="00032A2D" w:rsidRDefault="00032A2D" w:rsidP="00032A2D">
      <w:r>
        <w:t xml:space="preserve">Sometimes the rotation can come to a mechanical limit, then this function will close the jet then rotate the jet </w:t>
      </w:r>
      <w:r w:rsidR="00604CD9">
        <w:t xml:space="preserve">back or forward </w:t>
      </w:r>
      <w:r>
        <w:t>to avoid the mechanical limit.</w:t>
      </w:r>
      <w:r w:rsidR="00604CD9">
        <w:t xml:space="preserve"> How much the major axis will rotate is depend of the limits and the geometry.</w:t>
      </w:r>
    </w:p>
    <w:tbl>
      <w:tblPr>
        <w:tblStyle w:val="Tabellrutnt"/>
        <w:tblW w:w="0" w:type="auto"/>
        <w:tblLook w:val="04A0" w:firstRow="1" w:lastRow="0" w:firstColumn="1" w:lastColumn="0" w:noHBand="0" w:noVBand="1"/>
      </w:tblPr>
      <w:tblGrid>
        <w:gridCol w:w="1298"/>
        <w:gridCol w:w="768"/>
        <w:gridCol w:w="8071"/>
      </w:tblGrid>
      <w:tr w:rsidR="00032A2D" w14:paraId="0A24B1CB" w14:textId="77777777" w:rsidTr="00457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0980D" w14:textId="77777777" w:rsidR="00032A2D" w:rsidRPr="00676BF5" w:rsidRDefault="00032A2D" w:rsidP="00457AC5">
            <w:pPr>
              <w:rPr>
                <w:sz w:val="20"/>
                <w:szCs w:val="20"/>
              </w:rPr>
            </w:pPr>
            <w:r>
              <w:rPr>
                <w:sz w:val="20"/>
                <w:szCs w:val="20"/>
              </w:rPr>
              <w:t>$a</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6631E5" w14:textId="77777777" w:rsidR="00032A2D" w:rsidRPr="00676BF5" w:rsidRDefault="00032A2D" w:rsidP="00457AC5">
            <w:pPr>
              <w:jc w:val="center"/>
              <w:rPr>
                <w:sz w:val="20"/>
                <w:szCs w:val="20"/>
              </w:rPr>
            </w:pPr>
            <w:r w:rsidRPr="00676BF5">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4EBBE" w14:textId="77777777" w:rsidR="00032A2D" w:rsidRPr="00676BF5" w:rsidRDefault="00032A2D" w:rsidP="00457AC5">
            <w:pPr>
              <w:rPr>
                <w:sz w:val="20"/>
                <w:szCs w:val="20"/>
              </w:rPr>
            </w:pPr>
            <w:r>
              <w:rPr>
                <w:sz w:val="20"/>
                <w:szCs w:val="20"/>
              </w:rPr>
              <w:t>The major axis rotation in radians</w:t>
            </w:r>
          </w:p>
        </w:tc>
      </w:tr>
      <w:tr w:rsidR="00032A2D" w:rsidRPr="00A709E3" w14:paraId="075897D5" w14:textId="77777777" w:rsidTr="00457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55D16" w14:textId="77777777" w:rsidR="00032A2D" w:rsidRPr="00A709E3" w:rsidRDefault="00032A2D" w:rsidP="00457AC5">
            <w:pPr>
              <w:rPr>
                <w:sz w:val="20"/>
                <w:szCs w:val="18"/>
              </w:rPr>
            </w:pPr>
            <w:r w:rsidRPr="00A709E3">
              <w:rPr>
                <w:sz w:val="20"/>
                <w:szCs w:val="18"/>
              </w:rPr>
              <w:t>$arel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A90F280" w14:textId="77777777" w:rsidR="00032A2D" w:rsidRPr="00A709E3" w:rsidRDefault="00032A2D" w:rsidP="00457AC5">
            <w:pPr>
              <w:jc w:val="center"/>
              <w:rPr>
                <w:sz w:val="20"/>
                <w:szCs w:val="18"/>
              </w:rPr>
            </w:pPr>
            <w:r w:rsidRPr="00A709E3">
              <w:rPr>
                <w:sz w:val="20"/>
                <w:szCs w:val="18"/>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40CB7" w14:textId="77777777" w:rsidR="00032A2D" w:rsidRPr="00A709E3" w:rsidRDefault="00032A2D" w:rsidP="00457AC5">
            <w:pPr>
              <w:rPr>
                <w:sz w:val="20"/>
                <w:szCs w:val="18"/>
              </w:rPr>
            </w:pPr>
            <w:r w:rsidRPr="00A709E3">
              <w:rPr>
                <w:sz w:val="20"/>
                <w:szCs w:val="18"/>
              </w:rPr>
              <w:t>The relative changing of the primary axis in radians.</w:t>
            </w:r>
          </w:p>
        </w:tc>
      </w:tr>
      <w:tr w:rsidR="00032A2D" w:rsidRPr="00775110" w14:paraId="4C4CE9EE" w14:textId="77777777" w:rsidTr="00457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58790" w14:textId="77777777" w:rsidR="00032A2D" w:rsidRPr="00775110" w:rsidRDefault="00032A2D" w:rsidP="00457AC5">
            <w:pPr>
              <w:rPr>
                <w:sz w:val="20"/>
                <w:szCs w:val="20"/>
              </w:rPr>
            </w:pPr>
            <w:r w:rsidRPr="00775110">
              <w:rPr>
                <w:sz w:val="20"/>
                <w:szCs w:val="20"/>
              </w:rPr>
              <w:t>$b</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0EEA090" w14:textId="77777777" w:rsidR="00032A2D" w:rsidRPr="00775110" w:rsidRDefault="00032A2D" w:rsidP="00457AC5">
            <w:pPr>
              <w:jc w:val="center"/>
              <w:rPr>
                <w:sz w:val="20"/>
                <w:szCs w:val="20"/>
              </w:rPr>
            </w:pPr>
            <w:r w:rsidRPr="00775110">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29AE5" w14:textId="77777777" w:rsidR="00032A2D" w:rsidRPr="00775110" w:rsidRDefault="00032A2D" w:rsidP="00457AC5">
            <w:pPr>
              <w:rPr>
                <w:sz w:val="20"/>
                <w:szCs w:val="20"/>
              </w:rPr>
            </w:pPr>
            <w:r w:rsidRPr="00775110">
              <w:rPr>
                <w:sz w:val="20"/>
                <w:szCs w:val="20"/>
              </w:rPr>
              <w:t>The secondary axis rotation in radians</w:t>
            </w:r>
          </w:p>
        </w:tc>
      </w:tr>
      <w:tr w:rsidR="00032A2D" w:rsidRPr="00A709E3" w14:paraId="2E797893" w14:textId="77777777" w:rsidTr="00457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725C7" w14:textId="77777777" w:rsidR="00032A2D" w:rsidRPr="00A709E3" w:rsidRDefault="00032A2D" w:rsidP="00457AC5">
            <w:pPr>
              <w:rPr>
                <w:sz w:val="20"/>
                <w:szCs w:val="18"/>
              </w:rPr>
            </w:pPr>
            <w:r w:rsidRPr="00A709E3">
              <w:rPr>
                <w:sz w:val="20"/>
                <w:szCs w:val="18"/>
              </w:rPr>
              <w:t>$brel</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63126B9" w14:textId="77777777" w:rsidR="00032A2D" w:rsidRPr="00A709E3" w:rsidRDefault="00032A2D" w:rsidP="00457AC5">
            <w:pPr>
              <w:jc w:val="center"/>
              <w:rPr>
                <w:sz w:val="20"/>
                <w:szCs w:val="18"/>
              </w:rPr>
            </w:pPr>
            <w:r w:rsidRPr="00A709E3">
              <w:rPr>
                <w:sz w:val="20"/>
                <w:szCs w:val="18"/>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76279" w14:textId="77777777" w:rsidR="00032A2D" w:rsidRPr="00A709E3" w:rsidRDefault="00032A2D" w:rsidP="00457AC5">
            <w:pPr>
              <w:rPr>
                <w:sz w:val="20"/>
                <w:szCs w:val="18"/>
              </w:rPr>
            </w:pPr>
            <w:r w:rsidRPr="00A709E3">
              <w:rPr>
                <w:sz w:val="20"/>
                <w:szCs w:val="18"/>
              </w:rPr>
              <w:t>The relative changing of the secondary axis in radians.</w:t>
            </w:r>
          </w:p>
        </w:tc>
      </w:tr>
    </w:tbl>
    <w:p w14:paraId="05137739" w14:textId="06BF00A0" w:rsidR="00032A2D" w:rsidRDefault="00032A2D" w:rsidP="00032A2D">
      <w:pPr>
        <w:pStyle w:val="LISPSAMPLE"/>
      </w:pPr>
      <w:r>
        <w:t>Example:</w:t>
      </w:r>
      <w:r>
        <w:br/>
        <w:t>(DEFUN rewind ()</w:t>
      </w:r>
      <w:r>
        <w:br/>
        <w:t xml:space="preserve">  (WRITE (STRCAT (NTXT) "M5 (JET OFF)"))</w:t>
      </w:r>
      <w:r>
        <w:br/>
        <w:t xml:space="preserve">  (WRITE (STRCAT (NTXT) "G00 A" (ATS $a) "</w:t>
      </w:r>
      <w:r w:rsidR="00BF7A92">
        <w:t xml:space="preserve"> </w:t>
      </w:r>
      <w:r>
        <w:t>B" (ATS $b)))</w:t>
      </w:r>
      <w:r>
        <w:br/>
        <w:t xml:space="preserve">  (WRITE (STRCAT (NTXT) "M3 (JET ON)"))</w:t>
      </w:r>
    </w:p>
    <w:p w14:paraId="56D174B0" w14:textId="77777777" w:rsidR="00032A2D" w:rsidRDefault="00032A2D" w:rsidP="00032A2D">
      <w:pPr>
        <w:pStyle w:val="LISPSAMPLE"/>
      </w:pPr>
      <w:r>
        <w:t>)</w:t>
      </w:r>
    </w:p>
    <w:p w14:paraId="34019543" w14:textId="143595BE" w:rsidR="00032A2D" w:rsidRDefault="00032A2D" w:rsidP="00032A2D">
      <w:hyperlink w:anchor="_List_of_postprocessor" w:history="1">
        <w:r w:rsidRPr="00FC753A">
          <w:rPr>
            <w:rStyle w:val="Hyperlnk"/>
            <w:bdr w:val="none" w:sz="0" w:space="0" w:color="auto"/>
          </w:rPr>
          <w:t>List of postprocessor functions</w:t>
        </w:r>
      </w:hyperlink>
    </w:p>
    <w:bookmarkStart w:id="44" w:name="_FLYCTRL_1"/>
    <w:bookmarkStart w:id="45" w:name="_Hlk118787282"/>
    <w:bookmarkEnd w:id="44"/>
    <w:p w14:paraId="3DF384FF" w14:textId="2FBB21A3" w:rsidR="00EA1ED3" w:rsidRDefault="00EA1ED3" w:rsidP="00EA1ED3">
      <w:pPr>
        <w:pStyle w:val="Rubrik2"/>
      </w:pPr>
      <w:r>
        <w:fldChar w:fldCharType="begin"/>
      </w:r>
      <w:r>
        <w:instrText>HYPERLINK  \l "_FLYCTRL_1"</w:instrText>
      </w:r>
      <w:r>
        <w:fldChar w:fldCharType="separate"/>
      </w:r>
      <w:r w:rsidRPr="00895FEA">
        <w:rPr>
          <w:rStyle w:val="Hyperlnk"/>
          <w:bdr w:val="none" w:sz="0" w:space="0" w:color="auto"/>
        </w:rPr>
        <w:t>FLYCTRL</w:t>
      </w:r>
      <w:r>
        <w:fldChar w:fldCharType="end"/>
      </w:r>
    </w:p>
    <w:p w14:paraId="368C11E5" w14:textId="35DD6CE2" w:rsidR="00943BDF" w:rsidRPr="00943BDF" w:rsidRDefault="00943BDF" w:rsidP="00EA1ED3">
      <w:pPr>
        <w:rPr>
          <w:b/>
          <w:bCs/>
        </w:rPr>
      </w:pPr>
      <w:r w:rsidRPr="00943BDF">
        <w:rPr>
          <w:b/>
          <w:bCs/>
        </w:rPr>
        <w:t>NOTE! This function will probably be deprecated.</w:t>
      </w:r>
    </w:p>
    <w:p w14:paraId="4241EDA0" w14:textId="2DA88F3E" w:rsidR="00EA1ED3" w:rsidRDefault="00EA1ED3" w:rsidP="00EA1ED3">
      <w:r>
        <w:lastRenderedPageBreak/>
        <w:t xml:space="preserve">This function will only be called if the checkbox "Flying jet ON/OFF control" is activated in the machine settings. This functionality can be used on CNC machines that can turn ON/OFF water and abrasive without making a stop in the movement. In the HEADER function it's a variable $useflyctrl that are T of the FLYCTRL function are activated in the machine settings. </w:t>
      </w:r>
    </w:p>
    <w:tbl>
      <w:tblPr>
        <w:tblStyle w:val="Tabellrutnt"/>
        <w:tblW w:w="0" w:type="auto"/>
        <w:tblLook w:val="04A0" w:firstRow="1" w:lastRow="0" w:firstColumn="1" w:lastColumn="0" w:noHBand="0" w:noVBand="1"/>
      </w:tblPr>
      <w:tblGrid>
        <w:gridCol w:w="1426"/>
        <w:gridCol w:w="790"/>
        <w:gridCol w:w="8098"/>
      </w:tblGrid>
      <w:tr w:rsidR="00EA1ED3" w:rsidRPr="00265B45" w14:paraId="14252CC0" w14:textId="77777777" w:rsidTr="00457AC5">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5EC70" w14:textId="77777777" w:rsidR="00EA1ED3" w:rsidRDefault="00EA1ED3" w:rsidP="00457AC5">
            <w:pPr>
              <w:rPr>
                <w:sz w:val="20"/>
                <w:szCs w:val="20"/>
              </w:rPr>
            </w:pPr>
            <w:r>
              <w:rPr>
                <w:sz w:val="20"/>
                <w:szCs w:val="20"/>
              </w:rPr>
              <w:t>$reason</w:t>
            </w:r>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38C724E" w14:textId="77777777" w:rsidR="00EA1ED3" w:rsidRDefault="00EA1ED3" w:rsidP="00457AC5">
            <w:pPr>
              <w:jc w:val="center"/>
              <w:rPr>
                <w:sz w:val="20"/>
                <w:szCs w:val="20"/>
              </w:rPr>
            </w:pPr>
            <w:r>
              <w:rPr>
                <w:sz w:val="20"/>
                <w:szCs w:val="20"/>
              </w:rPr>
              <w:t>Int</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0A10A5" w14:textId="77777777" w:rsidR="00EA1ED3" w:rsidRDefault="00EA1ED3" w:rsidP="00457AC5">
            <w:pPr>
              <w:rPr>
                <w:sz w:val="20"/>
                <w:szCs w:val="20"/>
              </w:rPr>
            </w:pPr>
            <w:r>
              <w:rPr>
                <w:sz w:val="20"/>
                <w:szCs w:val="20"/>
              </w:rPr>
              <w:t>1=Turn on water</w:t>
            </w:r>
          </w:p>
          <w:p w14:paraId="132D82F4" w14:textId="77777777" w:rsidR="00EA1ED3" w:rsidRDefault="00EA1ED3" w:rsidP="00457AC5">
            <w:pPr>
              <w:rPr>
                <w:sz w:val="20"/>
                <w:szCs w:val="20"/>
              </w:rPr>
            </w:pPr>
            <w:r>
              <w:rPr>
                <w:sz w:val="20"/>
                <w:szCs w:val="20"/>
              </w:rPr>
              <w:t>2=Turn on abrasive</w:t>
            </w:r>
          </w:p>
          <w:p w14:paraId="54058B9A" w14:textId="77777777" w:rsidR="00EA1ED3" w:rsidRDefault="00EA1ED3" w:rsidP="00457AC5">
            <w:pPr>
              <w:rPr>
                <w:sz w:val="20"/>
                <w:szCs w:val="20"/>
              </w:rPr>
            </w:pPr>
            <w:r>
              <w:rPr>
                <w:sz w:val="20"/>
                <w:szCs w:val="20"/>
              </w:rPr>
              <w:t>3=Turn off abrasive</w:t>
            </w:r>
          </w:p>
          <w:p w14:paraId="73C97F4A" w14:textId="77777777" w:rsidR="00EA1ED3" w:rsidRDefault="00EA1ED3" w:rsidP="00457AC5">
            <w:pPr>
              <w:rPr>
                <w:sz w:val="20"/>
                <w:szCs w:val="20"/>
              </w:rPr>
            </w:pPr>
            <w:r>
              <w:rPr>
                <w:sz w:val="20"/>
                <w:szCs w:val="20"/>
              </w:rPr>
              <w:t>4=Turn off water</w:t>
            </w:r>
          </w:p>
        </w:tc>
      </w:tr>
    </w:tbl>
    <w:p w14:paraId="4C0E3BCF" w14:textId="77777777" w:rsidR="00EA1ED3" w:rsidRPr="00B16D61" w:rsidRDefault="00EA1ED3" w:rsidP="00EA1ED3">
      <w:pPr>
        <w:rPr>
          <w:b/>
          <w:bCs/>
        </w:rPr>
      </w:pPr>
      <w:r w:rsidRPr="00B16D61">
        <w:rPr>
          <w:b/>
          <w:bCs/>
        </w:rPr>
        <w:t>Note!</w:t>
      </w:r>
    </w:p>
    <w:p w14:paraId="59193F0D" w14:textId="77777777" w:rsidR="00EA1ED3" w:rsidRDefault="00EA1ED3" w:rsidP="00EA1ED3">
      <w:bookmarkStart w:id="46" w:name="_Hlk118788298"/>
      <w:r>
        <w:t>On some controllers it's also important where in the line the M-code is written.</w:t>
      </w:r>
    </w:p>
    <w:p w14:paraId="3894C12C" w14:textId="77777777" w:rsidR="00EA1ED3" w:rsidRDefault="00EA1ED3" w:rsidP="00EA1ED3">
      <w:pPr>
        <w:pStyle w:val="LISPSAMPLE"/>
      </w:pPr>
      <w:r>
        <w:t xml:space="preserve">"G1 X100 Y100 M3" </w:t>
      </w:r>
      <w:r w:rsidRPr="00B16D61">
        <w:t>or</w:t>
      </w:r>
      <w:r>
        <w:t xml:space="preserve"> "M3 G1 X100 Y100"</w:t>
      </w:r>
    </w:p>
    <w:p w14:paraId="3DC37A98" w14:textId="77777777" w:rsidR="00EA1ED3" w:rsidRDefault="00EA1ED3" w:rsidP="00EA1ED3">
      <w:r>
        <w:t xml:space="preserve"> may give different result.</w:t>
      </w:r>
    </w:p>
    <w:bookmarkEnd w:id="46"/>
    <w:p w14:paraId="0F42E93F" w14:textId="77777777" w:rsidR="00EA1ED3" w:rsidRDefault="00EA1ED3" w:rsidP="00EA1ED3"/>
    <w:bookmarkEnd w:id="45"/>
    <w:p w14:paraId="14FAC911" w14:textId="77777777" w:rsidR="00EA1ED3" w:rsidRDefault="00EA1ED3" w:rsidP="00EA1ED3">
      <w:r>
        <w:t>Example for IGEMS cnc:</w:t>
      </w:r>
    </w:p>
    <w:p w14:paraId="740046F9" w14:textId="77777777" w:rsidR="00EA1ED3" w:rsidRDefault="00EA1ED3" w:rsidP="00EA1ED3">
      <w:pPr>
        <w:pStyle w:val="LISPSAMPLE"/>
      </w:pPr>
      <w:r>
        <w:t>(DEFUN flyctrl ()</w:t>
      </w:r>
    </w:p>
    <w:p w14:paraId="49AFA855" w14:textId="77777777" w:rsidR="00EA1ED3" w:rsidRDefault="00EA1ED3" w:rsidP="00EA1ED3">
      <w:pPr>
        <w:pStyle w:val="LISPSAMPLE"/>
      </w:pPr>
      <w:r>
        <w:t xml:space="preserve">  (COND</w:t>
      </w:r>
    </w:p>
    <w:p w14:paraId="72D991AD" w14:textId="77777777" w:rsidR="00EA1ED3" w:rsidRDefault="00EA1ED3" w:rsidP="00EA1ED3">
      <w:pPr>
        <w:pStyle w:val="LISPSAMPLE"/>
      </w:pPr>
      <w:r>
        <w:t xml:space="preserve">    ((= $reason 1) (WRITE (STRCAT (NTXT) "M3" (MSG "FLYING WATER ON"))))</w:t>
      </w:r>
    </w:p>
    <w:p w14:paraId="1FB6A105" w14:textId="77777777" w:rsidR="00EA1ED3" w:rsidRDefault="00EA1ED3" w:rsidP="00EA1ED3">
      <w:pPr>
        <w:pStyle w:val="LISPSAMPLE"/>
      </w:pPr>
      <w:r>
        <w:t xml:space="preserve">    ((= $reason 2) (WRITE (STRCAT (NTXT) "M7" (MSG "FLYING ABRASIVE ON"))))</w:t>
      </w:r>
    </w:p>
    <w:p w14:paraId="3C4C0A5E" w14:textId="77777777" w:rsidR="00EA1ED3" w:rsidRDefault="00EA1ED3" w:rsidP="00EA1ED3">
      <w:pPr>
        <w:pStyle w:val="LISPSAMPLE"/>
      </w:pPr>
      <w:r>
        <w:t xml:space="preserve">    ((= $reason 3) (WRITE (STRCAT (NTXT) "M9" (MSG "FLYING ABRASIVE OFF"))))</w:t>
      </w:r>
    </w:p>
    <w:p w14:paraId="4C3691EA" w14:textId="77777777" w:rsidR="00EA1ED3" w:rsidRDefault="00EA1ED3" w:rsidP="00EA1ED3">
      <w:pPr>
        <w:pStyle w:val="LISPSAMPLE"/>
      </w:pPr>
      <w:r>
        <w:t xml:space="preserve">    ((= $reason 4) (WRITE (STRCAT (NTXT) "M5" (MSG "FLYING WATER OFF"))))</w:t>
      </w:r>
    </w:p>
    <w:p w14:paraId="648888B6" w14:textId="77777777" w:rsidR="00EA1ED3" w:rsidRDefault="00EA1ED3" w:rsidP="00EA1ED3">
      <w:pPr>
        <w:pStyle w:val="LISPSAMPLE"/>
      </w:pPr>
      <w:r>
        <w:t xml:space="preserve">  )</w:t>
      </w:r>
    </w:p>
    <w:p w14:paraId="187319D4" w14:textId="0AA6D825" w:rsidR="00AB274D" w:rsidRDefault="00EA1ED3" w:rsidP="00943BDF">
      <w:pPr>
        <w:pStyle w:val="LISPSAMPLE"/>
      </w:pPr>
      <w:r>
        <w:t>)</w:t>
      </w:r>
    </w:p>
    <w:p w14:paraId="5672B92A" w14:textId="3D31C401" w:rsidR="00943BDF" w:rsidRDefault="00943BDF" w:rsidP="00943BDF">
      <w:hyperlink w:anchor="_List_of_postprocessor" w:history="1">
        <w:r w:rsidRPr="00FC753A">
          <w:rPr>
            <w:rStyle w:val="Hyperlnk"/>
            <w:bdr w:val="none" w:sz="0" w:space="0" w:color="auto"/>
          </w:rPr>
          <w:t>List of postprocessor functions</w:t>
        </w:r>
      </w:hyperlink>
    </w:p>
    <w:bookmarkStart w:id="47" w:name="_CHTOOL"/>
    <w:bookmarkStart w:id="48" w:name="_(CPIERCE-LINE_&lt;start&gt;)"/>
    <w:bookmarkStart w:id="49" w:name="_CHPRESSURE_1"/>
    <w:bookmarkStart w:id="50" w:name="_CUTOFF"/>
    <w:bookmarkStart w:id="51" w:name="_Toc359406384"/>
    <w:bookmarkEnd w:id="47"/>
    <w:bookmarkEnd w:id="48"/>
    <w:bookmarkEnd w:id="49"/>
    <w:bookmarkEnd w:id="50"/>
    <w:p w14:paraId="098FE54C" w14:textId="6227457A" w:rsidR="00D90884" w:rsidRPr="00DF41FF" w:rsidRDefault="00D90884" w:rsidP="00D90884">
      <w:pPr>
        <w:pStyle w:val="Rubrik2"/>
        <w:rPr>
          <w:rStyle w:val="Hyperlnk"/>
          <w:bdr w:val="none" w:sz="0" w:space="0" w:color="auto"/>
        </w:rPr>
      </w:pPr>
      <w:r>
        <w:fldChar w:fldCharType="begin"/>
      </w:r>
      <w:r>
        <w:instrText xml:space="preserve"> HYPERLINK  \l "_CHPRESSURE_1" </w:instrText>
      </w:r>
      <w:r>
        <w:fldChar w:fldCharType="separate"/>
      </w:r>
      <w:r w:rsidRPr="00DF41FF">
        <w:rPr>
          <w:rStyle w:val="Hyperlnk"/>
          <w:bdr w:val="none" w:sz="0" w:space="0" w:color="auto"/>
        </w:rPr>
        <w:t>CUTOFF</w:t>
      </w:r>
      <w:bookmarkEnd w:id="51"/>
    </w:p>
    <w:p w14:paraId="705C4815" w14:textId="4DE4625E" w:rsidR="00D90884" w:rsidRDefault="00D90884" w:rsidP="00D90884">
      <w:r>
        <w:rPr>
          <w:rFonts w:eastAsiaTheme="majorEastAsia" w:cstheme="majorBidi"/>
          <w:b/>
          <w:bCs/>
          <w:sz w:val="28"/>
          <w:szCs w:val="26"/>
        </w:rPr>
        <w:fldChar w:fldCharType="end"/>
      </w:r>
      <w:r>
        <w:t xml:space="preserve">This </w:t>
      </w:r>
      <w:r w:rsidR="001A420E">
        <w:t xml:space="preserve">function </w:t>
      </w:r>
      <w:r>
        <w:t>turns of</w:t>
      </w:r>
      <w:r w:rsidR="00943BDF">
        <w:t>f</w:t>
      </w:r>
      <w:r>
        <w:t xml:space="preserve"> cutting and </w:t>
      </w:r>
      <w:r w:rsidR="001A420E">
        <w:t xml:space="preserve">waterjet </w:t>
      </w:r>
      <w:r>
        <w:t>marking.</w:t>
      </w:r>
    </w:p>
    <w:p w14:paraId="5662CCAE" w14:textId="07F927F0" w:rsidR="00532D0B" w:rsidRDefault="00F9639F" w:rsidP="00D90884">
      <w:r w:rsidRPr="00F9639F">
        <w:rPr>
          <w:b/>
          <w:bCs/>
        </w:rPr>
        <w:t>Note!</w:t>
      </w:r>
      <w:r>
        <w:br/>
      </w:r>
      <w:r w:rsidR="001A420E">
        <w:t xml:space="preserve">Variable </w:t>
      </w:r>
      <w:r>
        <w:t xml:space="preserve">$release and </w:t>
      </w:r>
      <w:r w:rsidR="001A420E">
        <w:t xml:space="preserve">$delay </w:t>
      </w:r>
      <w:r w:rsidR="00532D0B">
        <w:t>are now used if the pump has no bleed out valve for releasing the pressure</w:t>
      </w:r>
      <w:r>
        <w:t xml:space="preserve"> and the var</w:t>
      </w:r>
      <w:r w:rsidR="00532D0B">
        <w:t>iable $time is deprecated.</w:t>
      </w:r>
    </w:p>
    <w:p w14:paraId="1F4645AB" w14:textId="77777777" w:rsidR="00D90884" w:rsidRDefault="00D90884" w:rsidP="00D90884">
      <w:r>
        <w:t>The function can use following variables:</w:t>
      </w:r>
    </w:p>
    <w:tbl>
      <w:tblPr>
        <w:tblStyle w:val="Tabellrutnt"/>
        <w:tblW w:w="0" w:type="auto"/>
        <w:tblLook w:val="04A0" w:firstRow="1" w:lastRow="0" w:firstColumn="1" w:lastColumn="0" w:noHBand="0" w:noVBand="1"/>
      </w:tblPr>
      <w:tblGrid>
        <w:gridCol w:w="1523"/>
        <w:gridCol w:w="1137"/>
        <w:gridCol w:w="7966"/>
      </w:tblGrid>
      <w:tr w:rsidR="00D90884" w:rsidRPr="00265B45" w14:paraId="434779C7"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B644C" w14:textId="77777777" w:rsidR="00D90884" w:rsidRDefault="00D90884" w:rsidP="00045522">
            <w:pPr>
              <w:rPr>
                <w:sz w:val="20"/>
                <w:szCs w:val="20"/>
              </w:rPr>
            </w:pPr>
            <w:r>
              <w:rPr>
                <w:sz w:val="20"/>
                <w:szCs w:val="20"/>
              </w:rPr>
              <w:t>$chkerf</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27393C6" w14:textId="77777777" w:rsidR="00D90884" w:rsidRDefault="00D90884" w:rsidP="00045522">
            <w:pPr>
              <w:jc w:val="center"/>
              <w:rPr>
                <w:sz w:val="20"/>
                <w:szCs w:val="20"/>
              </w:rPr>
            </w:pPr>
            <w:r>
              <w:rPr>
                <w:sz w:val="20"/>
                <w:szCs w:val="20"/>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8D670" w14:textId="77777777" w:rsidR="00D90884" w:rsidRDefault="00D90884" w:rsidP="00045522">
            <w:pPr>
              <w:rPr>
                <w:sz w:val="20"/>
                <w:szCs w:val="20"/>
              </w:rPr>
            </w:pPr>
            <w:r>
              <w:rPr>
                <w:sz w:val="20"/>
                <w:szCs w:val="20"/>
              </w:rPr>
              <w:t>This variable is T if the kerf should be changed else this variable is nil</w:t>
            </w:r>
          </w:p>
        </w:tc>
      </w:tr>
      <w:tr w:rsidR="00532D0B" w:rsidRPr="00532D0B" w14:paraId="4B42472A"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BCFBE" w14:textId="07FDF8B5" w:rsidR="00532D0B" w:rsidRPr="00532D0B" w:rsidRDefault="00532D0B" w:rsidP="00045522">
            <w:pPr>
              <w:rPr>
                <w:sz w:val="20"/>
                <w:szCs w:val="18"/>
              </w:rPr>
            </w:pPr>
            <w:r>
              <w:rPr>
                <w:sz w:val="20"/>
                <w:szCs w:val="18"/>
              </w:rPr>
              <w:t>$delay</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51D6E08" w14:textId="5CCED9CE" w:rsidR="00532D0B" w:rsidRPr="00532D0B" w:rsidRDefault="00532D0B" w:rsidP="00045522">
            <w:pPr>
              <w:jc w:val="center"/>
              <w:rPr>
                <w:sz w:val="20"/>
                <w:szCs w:val="18"/>
              </w:rPr>
            </w:pPr>
            <w:r>
              <w:rPr>
                <w:sz w:val="20"/>
                <w:szCs w:val="18"/>
              </w:rPr>
              <w:t>Real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32A16" w14:textId="42EA4BE8" w:rsidR="00532D0B" w:rsidRPr="00532D0B" w:rsidRDefault="00F9639F" w:rsidP="00045522">
            <w:pPr>
              <w:rPr>
                <w:sz w:val="20"/>
                <w:szCs w:val="18"/>
              </w:rPr>
            </w:pPr>
            <w:r>
              <w:rPr>
                <w:sz w:val="20"/>
                <w:szCs w:val="18"/>
              </w:rPr>
              <w:t>If the pressure should be reduced during before the water is turned off then this is the time it takes to reduce the pressure. See also example below and the $relaese variable.</w:t>
            </w:r>
          </w:p>
        </w:tc>
      </w:tr>
      <w:tr w:rsidR="00C90795" w:rsidRPr="00C90795" w14:paraId="02CAF5C4"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39E91" w14:textId="7E12A46E" w:rsidR="00C90795" w:rsidRPr="00C90795" w:rsidRDefault="00C90795" w:rsidP="00045522">
            <w:pPr>
              <w:rPr>
                <w:sz w:val="20"/>
                <w:szCs w:val="18"/>
              </w:rPr>
            </w:pPr>
            <w:r w:rsidRPr="00C90795">
              <w:rPr>
                <w:sz w:val="20"/>
                <w:szCs w:val="18"/>
              </w:rPr>
              <w:t>$jetabrasiveoff</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5B70CB8" w14:textId="704B9659" w:rsidR="00C90795" w:rsidRPr="00C90795" w:rsidRDefault="00C90795" w:rsidP="00045522">
            <w:pPr>
              <w:jc w:val="center"/>
              <w:rPr>
                <w:sz w:val="20"/>
                <w:szCs w:val="18"/>
              </w:rPr>
            </w:pPr>
            <w:r>
              <w:rPr>
                <w:sz w:val="20"/>
                <w:szCs w:val="18"/>
              </w:rPr>
              <w:t>Real/Bool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FEC5A" w14:textId="0FDA1BC3" w:rsidR="00C90795" w:rsidRPr="00C90795" w:rsidRDefault="00740C5C" w:rsidP="00740C5C">
            <w:pPr>
              <w:rPr>
                <w:sz w:val="20"/>
                <w:szCs w:val="18"/>
              </w:rPr>
            </w:pPr>
            <w:r>
              <w:rPr>
                <w:sz w:val="20"/>
                <w:szCs w:val="20"/>
              </w:rPr>
              <w:t xml:space="preserve">This is the time it takes to empty the hose after the Abrasive has been turned off. The value is also depending on the length of the abrasive hose. Normal value is around 1 to 3 seconds. </w:t>
            </w:r>
            <w:r w:rsidR="00C90795">
              <w:rPr>
                <w:sz w:val="20"/>
                <w:szCs w:val="18"/>
              </w:rPr>
              <w:t xml:space="preserve">If the abrasive already </w:t>
            </w:r>
            <w:r w:rsidR="003A16C7">
              <w:rPr>
                <w:sz w:val="20"/>
                <w:szCs w:val="18"/>
              </w:rPr>
              <w:t>is</w:t>
            </w:r>
            <w:r w:rsidR="00C90795">
              <w:rPr>
                <w:sz w:val="20"/>
                <w:szCs w:val="18"/>
              </w:rPr>
              <w:t xml:space="preserve"> turned off (because off flying on/off control) </w:t>
            </w:r>
            <w:r w:rsidR="00DF3242">
              <w:rPr>
                <w:sz w:val="20"/>
                <w:szCs w:val="18"/>
              </w:rPr>
              <w:t xml:space="preserve">or if you cut in pure water </w:t>
            </w:r>
            <w:r w:rsidR="00C90795">
              <w:rPr>
                <w:sz w:val="20"/>
                <w:szCs w:val="18"/>
              </w:rPr>
              <w:t>then this value is nil.</w:t>
            </w:r>
          </w:p>
        </w:tc>
      </w:tr>
      <w:tr w:rsidR="00740C5C" w:rsidRPr="00C90795" w14:paraId="7CBE2FAD"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7062F" w14:textId="4546FA91" w:rsidR="00740C5C" w:rsidRPr="00C90795" w:rsidRDefault="00740C5C" w:rsidP="00740C5C">
            <w:pPr>
              <w:rPr>
                <w:sz w:val="20"/>
                <w:szCs w:val="16"/>
              </w:rPr>
            </w:pPr>
            <w:r>
              <w:rPr>
                <w:sz w:val="20"/>
                <w:szCs w:val="16"/>
              </w:rPr>
              <w:t>$jetvalveoff</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FC4F564" w14:textId="1EF1100E" w:rsidR="00740C5C" w:rsidRPr="00C90795" w:rsidRDefault="00740C5C" w:rsidP="00740C5C">
            <w:pPr>
              <w:jc w:val="center"/>
              <w:rPr>
                <w:sz w:val="20"/>
                <w:szCs w:val="16"/>
              </w:rPr>
            </w:pPr>
            <w:r>
              <w:rPr>
                <w:sz w:val="20"/>
                <w:szCs w:val="18"/>
              </w:rPr>
              <w:t>Real/Bool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6DFA3" w14:textId="70FD1843" w:rsidR="00740C5C" w:rsidRPr="00C90795" w:rsidRDefault="00740C5C" w:rsidP="00740C5C">
            <w:pPr>
              <w:rPr>
                <w:sz w:val="20"/>
                <w:szCs w:val="16"/>
              </w:rPr>
            </w:pPr>
            <w:r>
              <w:rPr>
                <w:sz w:val="20"/>
                <w:szCs w:val="20"/>
              </w:rPr>
              <w:t>This value is the time in seconds that it takes for the waterjet valve to react after the CNC have send the signal Water ON. This is normally very short probably around 0.1 to 0.2 seconds.</w:t>
            </w:r>
          </w:p>
        </w:tc>
      </w:tr>
      <w:tr w:rsidR="00740C5C" w:rsidRPr="00265B45" w14:paraId="3AFFDAC0"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38975" w14:textId="77777777" w:rsidR="00740C5C" w:rsidRDefault="00740C5C" w:rsidP="00740C5C">
            <w:pPr>
              <w:rPr>
                <w:sz w:val="20"/>
                <w:szCs w:val="20"/>
              </w:rPr>
            </w:pPr>
            <w:r>
              <w:rPr>
                <w:sz w:val="20"/>
                <w:szCs w:val="20"/>
              </w:rPr>
              <w:t>$kerf</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AD198E" w14:textId="77777777" w:rsidR="00740C5C" w:rsidRDefault="00740C5C" w:rsidP="00740C5C">
            <w:pPr>
              <w:jc w:val="center"/>
              <w:rPr>
                <w:sz w:val="20"/>
                <w:szCs w:val="20"/>
              </w:rPr>
            </w:pPr>
            <w:r>
              <w:rPr>
                <w:sz w:val="20"/>
                <w:szCs w:val="20"/>
              </w:rPr>
              <w:t>Int</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A4470" w14:textId="77777777" w:rsidR="00740C5C" w:rsidRDefault="00740C5C" w:rsidP="00740C5C">
            <w:pPr>
              <w:rPr>
                <w:sz w:val="20"/>
                <w:szCs w:val="20"/>
              </w:rPr>
            </w:pPr>
            <w:r>
              <w:rPr>
                <w:sz w:val="20"/>
                <w:szCs w:val="20"/>
              </w:rPr>
              <w:t>If $chkerf is T then the variable handle what the kerf should be changed to.</w:t>
            </w:r>
            <w:r>
              <w:rPr>
                <w:sz w:val="20"/>
                <w:szCs w:val="20"/>
              </w:rPr>
              <w:br/>
              <w:t>If $chkerf is nil then the variable shows the actual kerf.</w:t>
            </w:r>
          </w:p>
          <w:p w14:paraId="5FE04D3C" w14:textId="77777777" w:rsidR="00740C5C" w:rsidRDefault="00740C5C" w:rsidP="00740C5C">
            <w:pPr>
              <w:rPr>
                <w:sz w:val="20"/>
                <w:szCs w:val="20"/>
              </w:rPr>
            </w:pPr>
            <w:r>
              <w:rPr>
                <w:sz w:val="20"/>
                <w:szCs w:val="20"/>
              </w:rPr>
              <w:t>0=No kerf (G40), 1=Right side (G41), 2=Left side (G42)</w:t>
            </w:r>
          </w:p>
        </w:tc>
      </w:tr>
      <w:tr w:rsidR="00740C5C" w:rsidRPr="00C40701" w14:paraId="64D0CB96"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7DD6F" w14:textId="77777777" w:rsidR="00740C5C" w:rsidRPr="00C40701" w:rsidRDefault="00740C5C" w:rsidP="00740C5C">
            <w:pPr>
              <w:rPr>
                <w:sz w:val="20"/>
                <w:szCs w:val="20"/>
              </w:rPr>
            </w:pPr>
            <w:r>
              <w:rPr>
                <w:sz w:val="20"/>
                <w:szCs w:val="20"/>
              </w:rPr>
              <w:t>$lowatoff</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5768B19" w14:textId="77777777" w:rsidR="00740C5C" w:rsidRPr="00C40701" w:rsidRDefault="00740C5C" w:rsidP="00740C5C">
            <w:pPr>
              <w:jc w:val="center"/>
              <w:rPr>
                <w:sz w:val="20"/>
                <w:szCs w:val="20"/>
              </w:rPr>
            </w:pPr>
            <w:r>
              <w:rPr>
                <w:sz w:val="20"/>
                <w:szCs w:val="20"/>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2F229" w14:textId="77777777" w:rsidR="00740C5C" w:rsidRPr="00C40701" w:rsidRDefault="00740C5C" w:rsidP="00740C5C">
            <w:pPr>
              <w:rPr>
                <w:sz w:val="20"/>
                <w:szCs w:val="20"/>
              </w:rPr>
            </w:pPr>
            <w:r>
              <w:rPr>
                <w:sz w:val="20"/>
                <w:szCs w:val="20"/>
              </w:rPr>
              <w:t>T if next piercing should be in low pressure else nil.</w:t>
            </w:r>
          </w:p>
        </w:tc>
      </w:tr>
      <w:tr w:rsidR="00740C5C" w:rsidRPr="00265B45" w14:paraId="7F9EB1B7"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1F1847" w14:textId="77777777" w:rsidR="00740C5C" w:rsidRDefault="00740C5C" w:rsidP="00740C5C">
            <w:pPr>
              <w:rPr>
                <w:sz w:val="20"/>
                <w:szCs w:val="20"/>
              </w:rPr>
            </w:pPr>
            <w:r>
              <w:rPr>
                <w:sz w:val="20"/>
                <w:szCs w:val="20"/>
              </w:rPr>
              <w:t>$marking</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F32D03" w14:textId="77777777" w:rsidR="00740C5C" w:rsidRDefault="00740C5C" w:rsidP="00740C5C">
            <w:pPr>
              <w:jc w:val="center"/>
              <w:rPr>
                <w:sz w:val="20"/>
                <w:szCs w:val="20"/>
              </w:rPr>
            </w:pPr>
            <w:r>
              <w:rPr>
                <w:sz w:val="20"/>
                <w:szCs w:val="20"/>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2C866" w14:textId="77777777" w:rsidR="00740C5C" w:rsidRDefault="00740C5C" w:rsidP="00740C5C">
            <w:pPr>
              <w:rPr>
                <w:sz w:val="20"/>
                <w:szCs w:val="20"/>
              </w:rPr>
            </w:pPr>
            <w:r>
              <w:rPr>
                <w:sz w:val="20"/>
                <w:szCs w:val="20"/>
              </w:rPr>
              <w:t>The variable is T if the cutoff belongs to a marking else this variable is nil</w:t>
            </w:r>
          </w:p>
        </w:tc>
      </w:tr>
      <w:tr w:rsidR="00740C5C" w:rsidRPr="00532D0B" w14:paraId="7568E523"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8989B" w14:textId="71D2AB4A" w:rsidR="00740C5C" w:rsidRPr="00532D0B" w:rsidRDefault="00740C5C" w:rsidP="00740C5C">
            <w:pPr>
              <w:rPr>
                <w:sz w:val="20"/>
                <w:szCs w:val="18"/>
              </w:rPr>
            </w:pPr>
            <w:r>
              <w:rPr>
                <w:sz w:val="20"/>
                <w:szCs w:val="18"/>
              </w:rPr>
              <w:t>$release</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67369F7" w14:textId="22D5D3C7" w:rsidR="00740C5C" w:rsidRPr="00532D0B" w:rsidRDefault="00740C5C" w:rsidP="00740C5C">
            <w:pPr>
              <w:jc w:val="center"/>
              <w:rPr>
                <w:sz w:val="20"/>
                <w:szCs w:val="18"/>
              </w:rPr>
            </w:pPr>
            <w:r>
              <w:rPr>
                <w:sz w:val="20"/>
                <w:szCs w:val="18"/>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52C14" w14:textId="44BFD8D0" w:rsidR="00740C5C" w:rsidRPr="00532D0B" w:rsidRDefault="00740C5C" w:rsidP="00740C5C">
            <w:pPr>
              <w:rPr>
                <w:sz w:val="20"/>
                <w:szCs w:val="18"/>
              </w:rPr>
            </w:pPr>
            <w:r>
              <w:rPr>
                <w:sz w:val="20"/>
                <w:szCs w:val="18"/>
              </w:rPr>
              <w:t>If the pressure should be reduced by having the water on while the pump is reducing the pressure. See example below and $delay variable above.</w:t>
            </w:r>
          </w:p>
        </w:tc>
      </w:tr>
      <w:tr w:rsidR="00740C5C" w:rsidRPr="00265B45" w14:paraId="5C1E2E17"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958AD" w14:textId="77777777" w:rsidR="00740C5C" w:rsidRDefault="00740C5C" w:rsidP="00740C5C">
            <w:pPr>
              <w:rPr>
                <w:sz w:val="20"/>
                <w:szCs w:val="20"/>
              </w:rPr>
            </w:pPr>
            <w:r>
              <w:rPr>
                <w:sz w:val="20"/>
                <w:szCs w:val="20"/>
              </w:rPr>
              <w:t>$useabr</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7ABBB3D" w14:textId="77777777" w:rsidR="00740C5C" w:rsidRDefault="00740C5C" w:rsidP="00740C5C">
            <w:pPr>
              <w:jc w:val="center"/>
              <w:rPr>
                <w:sz w:val="20"/>
                <w:szCs w:val="20"/>
              </w:rPr>
            </w:pPr>
            <w:r>
              <w:rPr>
                <w:sz w:val="20"/>
                <w:szCs w:val="20"/>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3AFD8E" w14:textId="77777777" w:rsidR="00740C5C" w:rsidRDefault="00740C5C" w:rsidP="00740C5C">
            <w:pPr>
              <w:rPr>
                <w:sz w:val="20"/>
                <w:szCs w:val="20"/>
              </w:rPr>
            </w:pPr>
            <w:r>
              <w:rPr>
                <w:sz w:val="20"/>
                <w:szCs w:val="20"/>
              </w:rPr>
              <w:t>This variable is T if abrasive is used else this value is nil.</w:t>
            </w:r>
          </w:p>
        </w:tc>
      </w:tr>
      <w:tr w:rsidR="00740C5C" w:rsidRPr="00265B45" w14:paraId="7D897087" w14:textId="77777777" w:rsidTr="00943BDF">
        <w:tc>
          <w:tcPr>
            <w:tcW w:w="15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B0BCA" w14:textId="77777777" w:rsidR="00740C5C" w:rsidRDefault="00740C5C" w:rsidP="00740C5C">
            <w:pPr>
              <w:rPr>
                <w:sz w:val="20"/>
                <w:szCs w:val="20"/>
              </w:rPr>
            </w:pPr>
            <w:r>
              <w:rPr>
                <w:sz w:val="20"/>
                <w:szCs w:val="20"/>
              </w:rPr>
              <w:t>$wacode</w:t>
            </w:r>
          </w:p>
        </w:tc>
        <w:tc>
          <w:tcPr>
            <w:tcW w:w="1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5FF948" w14:textId="77777777" w:rsidR="00740C5C" w:rsidRDefault="00740C5C" w:rsidP="00740C5C">
            <w:pPr>
              <w:jc w:val="center"/>
              <w:rPr>
                <w:sz w:val="20"/>
                <w:szCs w:val="20"/>
              </w:rPr>
            </w:pPr>
            <w:r>
              <w:rPr>
                <w:sz w:val="20"/>
                <w:szCs w:val="20"/>
              </w:rPr>
              <w:t>Bool</w:t>
            </w:r>
          </w:p>
        </w:tc>
        <w:tc>
          <w:tcPr>
            <w:tcW w:w="79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B2223" w14:textId="77777777" w:rsidR="00740C5C" w:rsidRDefault="00740C5C" w:rsidP="00740C5C">
            <w:pPr>
              <w:rPr>
                <w:sz w:val="20"/>
                <w:szCs w:val="20"/>
              </w:rPr>
            </w:pPr>
            <w:r>
              <w:rPr>
                <w:sz w:val="20"/>
                <w:szCs w:val="20"/>
              </w:rPr>
              <w:t>This variable is T the controller is using different codes for abrasive and water off.</w:t>
            </w:r>
          </w:p>
        </w:tc>
      </w:tr>
    </w:tbl>
    <w:p w14:paraId="1FA1FCBC" w14:textId="4664C73D" w:rsidR="00C90795" w:rsidRDefault="00532D0B" w:rsidP="00532D0B">
      <w:r>
        <w:t>Example</w:t>
      </w:r>
    </w:p>
    <w:p w14:paraId="67550885"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(DEFUN cutoff ()</w:t>
      </w:r>
    </w:p>
    <w:p w14:paraId="4434D339"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(IF $Jetabrasiveoff</w:t>
      </w:r>
    </w:p>
    <w:p w14:paraId="399803AE"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(PROGN</w:t>
      </w:r>
    </w:p>
    <w:p w14:paraId="17D1F91D"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(WRITE (STRCAT (NTXT) "M7" (MSG "ABRASIVE OFF")))</w:t>
      </w:r>
    </w:p>
    <w:p w14:paraId="6D4E8B46"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(DELAY $JetabrasiveOff)))</w:t>
      </w:r>
    </w:p>
    <w:p w14:paraId="7941F00A"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(IF $JetValveOff</w:t>
      </w:r>
    </w:p>
    <w:p w14:paraId="71A2BA53"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lastRenderedPageBreak/>
        <w:t xml:space="preserve">    (PROGN</w:t>
      </w:r>
    </w:p>
    <w:p w14:paraId="0AD2E463"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(IF $release </w:t>
      </w:r>
    </w:p>
    <w:p w14:paraId="57906289"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(PROGN</w:t>
      </w:r>
    </w:p>
    <w:p w14:paraId="592100ED"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(WRITE (STRCAT (NTXT) "M76 ;LOW PRESSURE"))</w:t>
      </w:r>
    </w:p>
    <w:p w14:paraId="622D7829"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(DELAY $delay)))</w:t>
      </w:r>
    </w:p>
    <w:p w14:paraId="0567A499"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(WRITE (STRCAT (NTXT) "M5" (MSG "WATER OFF")))</w:t>
      </w:r>
    </w:p>
    <w:p w14:paraId="7422440A"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(DELAY $jetvalveoff)))</w:t>
      </w:r>
    </w:p>
    <w:p w14:paraId="61993841" w14:textId="77777777" w:rsidR="00532D0B" w:rsidRP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 xml:space="preserve">  (IF $chkerf (WRITE (STRCAT (NTXT) "G4" (ITOA $kerf))))</w:t>
      </w:r>
    </w:p>
    <w:p w14:paraId="4F2FBE86" w14:textId="77777777" w:rsidR="00532D0B" w:rsidRDefault="00532D0B" w:rsidP="00532D0B">
      <w:pPr>
        <w:rPr>
          <w:rFonts w:ascii="Courier New" w:eastAsiaTheme="minorHAnsi" w:hAnsi="Courier New" w:cs="Courier New"/>
          <w:sz w:val="18"/>
          <w:szCs w:val="21"/>
        </w:rPr>
      </w:pPr>
      <w:r w:rsidRPr="00532D0B">
        <w:rPr>
          <w:rFonts w:ascii="Courier New" w:eastAsiaTheme="minorHAnsi" w:hAnsi="Courier New" w:cs="Courier New"/>
          <w:sz w:val="18"/>
          <w:szCs w:val="21"/>
        </w:rPr>
        <w:t>)</w:t>
      </w:r>
    </w:p>
    <w:p w14:paraId="57DBFE1A" w14:textId="1E9BF8EA" w:rsidR="001A420E" w:rsidRDefault="001A420E" w:rsidP="00532D0B">
      <w:hyperlink w:anchor="_List_of_postprocessor" w:history="1">
        <w:r w:rsidRPr="00FC753A">
          <w:rPr>
            <w:rStyle w:val="Hyperlnk"/>
            <w:bdr w:val="none" w:sz="0" w:space="0" w:color="auto"/>
          </w:rPr>
          <w:t>List of postprocessor functions</w:t>
        </w:r>
      </w:hyperlink>
    </w:p>
    <w:bookmarkStart w:id="52" w:name="_DRILLING"/>
    <w:bookmarkStart w:id="53" w:name="_DATAPOINT"/>
    <w:bookmarkEnd w:id="52"/>
    <w:bookmarkEnd w:id="53"/>
    <w:p w14:paraId="29A8BE19" w14:textId="49D18AB3" w:rsidR="001A420E" w:rsidRDefault="001A420E" w:rsidP="001A420E">
      <w:pPr>
        <w:pStyle w:val="Rubrik2"/>
      </w:pPr>
      <w:r>
        <w:fldChar w:fldCharType="begin"/>
      </w:r>
      <w:r>
        <w:instrText>HYPERLINK  \l "_DRILLING"</w:instrText>
      </w:r>
      <w:r>
        <w:fldChar w:fldCharType="separate"/>
      </w:r>
      <w:bookmarkStart w:id="54" w:name="_Toc359406403"/>
      <w:r w:rsidRPr="000124C2">
        <w:rPr>
          <w:rStyle w:val="Hyperlnk"/>
          <w:bdr w:val="none" w:sz="0" w:space="0" w:color="auto"/>
        </w:rPr>
        <w:t>TOOLUP</w:t>
      </w:r>
      <w:bookmarkEnd w:id="54"/>
      <w:r>
        <w:fldChar w:fldCharType="end"/>
      </w:r>
    </w:p>
    <w:bookmarkStart w:id="55" w:name="_TOOLUP3D"/>
    <w:bookmarkEnd w:id="55"/>
    <w:p w14:paraId="499181D9" w14:textId="7C69D697" w:rsidR="001A420E" w:rsidRDefault="001A420E" w:rsidP="001A420E">
      <w:pPr>
        <w:pStyle w:val="Rubrik2"/>
      </w:pPr>
      <w:r>
        <w:fldChar w:fldCharType="begin"/>
      </w:r>
      <w:r>
        <w:instrText>HYPERLINK  \l "_TOOLUP3D"</w:instrText>
      </w:r>
      <w:r>
        <w:fldChar w:fldCharType="separate"/>
      </w:r>
      <w:r w:rsidRPr="005E0C21">
        <w:rPr>
          <w:rStyle w:val="Hyperlnk"/>
          <w:bdr w:val="none" w:sz="0" w:space="0" w:color="auto"/>
        </w:rPr>
        <w:t>TOOLUP3D</w:t>
      </w:r>
      <w:r>
        <w:fldChar w:fldCharType="end"/>
      </w:r>
    </w:p>
    <w:p w14:paraId="26DA1298" w14:textId="552952F1" w:rsidR="001A420E" w:rsidRDefault="001A420E" w:rsidP="001A420E">
      <w:r>
        <w:t>TOOLUP is used if the jet is moved up in a vertical direction (within 0.01 mm).</w:t>
      </w:r>
    </w:p>
    <w:p w14:paraId="1708279D" w14:textId="77777777" w:rsidR="001A420E" w:rsidRDefault="001A420E" w:rsidP="001A420E">
      <w:r>
        <w:t>TOOLUP3D is used if the jet moves in a non-vertical direction.</w:t>
      </w:r>
    </w:p>
    <w:p w14:paraId="2EE47612" w14:textId="77777777" w:rsidR="001A420E" w:rsidRPr="005E0C21" w:rsidRDefault="001A420E" w:rsidP="001A420E"/>
    <w:p w14:paraId="1DED6A40" w14:textId="77777777" w:rsidR="001A420E" w:rsidRDefault="001A420E" w:rsidP="001A420E">
      <w:r>
        <w:t>The function is only called if the machine has a movable Z-axis that can be controlled from the CNC-file.</w:t>
      </w:r>
    </w:p>
    <w:p w14:paraId="0D9267AF" w14:textId="1F68FBEA" w:rsidR="001A420E" w:rsidRDefault="001A420E" w:rsidP="001A420E">
      <w:r>
        <w:t xml:space="preserve">It’s called every time the tool should be moved up from cutting position to a specified lift height. </w:t>
      </w:r>
    </w:p>
    <w:p w14:paraId="44A06191" w14:textId="77777777" w:rsidR="001A420E" w:rsidRDefault="001A420E" w:rsidP="001A420E">
      <w:r>
        <w:t>The following variable is available.</w:t>
      </w:r>
    </w:p>
    <w:tbl>
      <w:tblPr>
        <w:tblStyle w:val="Tabellrutnt"/>
        <w:tblW w:w="0" w:type="auto"/>
        <w:tblLook w:val="04A0" w:firstRow="1" w:lastRow="0" w:firstColumn="1" w:lastColumn="0" w:noHBand="0" w:noVBand="1"/>
      </w:tblPr>
      <w:tblGrid>
        <w:gridCol w:w="1478"/>
        <w:gridCol w:w="804"/>
        <w:gridCol w:w="7918"/>
      </w:tblGrid>
      <w:tr w:rsidR="001A420E" w:rsidRPr="00265B45" w14:paraId="37083629"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BCBF8" w14:textId="77777777" w:rsidR="001A420E" w:rsidRPr="00822A73" w:rsidRDefault="001A420E" w:rsidP="00BE5AC5">
            <w:pPr>
              <w:rPr>
                <w:rFonts w:cs="Tahoma"/>
                <w:sz w:val="20"/>
                <w:szCs w:val="20"/>
              </w:rPr>
            </w:pPr>
            <w:r w:rsidRPr="00822A73">
              <w:rPr>
                <w:rFonts w:cs="Tahoma"/>
                <w:sz w:val="20"/>
                <w:szCs w:val="20"/>
              </w:rPr>
              <w:t>$lastcutonpart</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05CD032" w14:textId="77777777" w:rsidR="001A420E" w:rsidRPr="00822A73" w:rsidRDefault="001A420E" w:rsidP="00BE5AC5">
            <w:pPr>
              <w:jc w:val="center"/>
              <w:rPr>
                <w:rFonts w:cs="Tahoma"/>
                <w:sz w:val="20"/>
                <w:szCs w:val="20"/>
              </w:rPr>
            </w:pPr>
            <w:r w:rsidRPr="00822A73">
              <w:rPr>
                <w:rFonts w:cs="Tahoma"/>
                <w:sz w:val="20"/>
                <w:szCs w:val="20"/>
              </w:rPr>
              <w:t>Bool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BE59B" w14:textId="77777777" w:rsidR="001A420E" w:rsidRDefault="001A420E" w:rsidP="00BE5AC5">
            <w:pPr>
              <w:rPr>
                <w:rFonts w:cs="Tahoma"/>
                <w:sz w:val="20"/>
                <w:szCs w:val="20"/>
              </w:rPr>
            </w:pPr>
            <w:r w:rsidRPr="00822A73">
              <w:rPr>
                <w:rFonts w:cs="Tahoma"/>
                <w:sz w:val="20"/>
                <w:szCs w:val="20"/>
              </w:rPr>
              <w:t>This value is T if it’s the last cut on the part else nil</w:t>
            </w:r>
            <w:r>
              <w:rPr>
                <w:rFonts w:cs="Tahoma"/>
                <w:sz w:val="20"/>
                <w:szCs w:val="20"/>
              </w:rPr>
              <w:t>.</w:t>
            </w:r>
          </w:p>
          <w:p w14:paraId="3494442D" w14:textId="77777777" w:rsidR="001A420E" w:rsidRPr="00822A73" w:rsidRDefault="001A420E" w:rsidP="00BE5AC5">
            <w:pPr>
              <w:rPr>
                <w:rFonts w:cs="Tahoma"/>
                <w:sz w:val="20"/>
                <w:szCs w:val="20"/>
              </w:rPr>
            </w:pPr>
            <w:r>
              <w:rPr>
                <w:rFonts w:cs="Tahoma"/>
                <w:sz w:val="20"/>
                <w:szCs w:val="20"/>
              </w:rPr>
              <w:t>Note! This variable can only be used for cutting and pre-piercing. It is not set on Drilling, Marking, Special marking or Inkjet marking.</w:t>
            </w:r>
          </w:p>
        </w:tc>
      </w:tr>
      <w:tr w:rsidR="001A420E" w:rsidRPr="00265B45" w14:paraId="660A7B66"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28521" w14:textId="77777777" w:rsidR="001A420E" w:rsidRDefault="001A420E" w:rsidP="00BE5AC5">
            <w:pPr>
              <w:rPr>
                <w:rFonts w:cs="Tahoma"/>
                <w:szCs w:val="20"/>
              </w:rPr>
            </w:pPr>
            <w:r>
              <w:rPr>
                <w:rFonts w:cs="Tahoma"/>
                <w:sz w:val="20"/>
                <w:szCs w:val="20"/>
              </w:rPr>
              <w:t>$msg</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E8A32B5" w14:textId="77777777" w:rsidR="001A420E" w:rsidRDefault="001A420E" w:rsidP="00BE5AC5">
            <w:pPr>
              <w:jc w:val="center"/>
              <w:rPr>
                <w:rFonts w:cs="Tahoma"/>
                <w:szCs w:val="20"/>
              </w:rPr>
            </w:pPr>
            <w:r>
              <w:rPr>
                <w:rFonts w:cs="Tahoma"/>
                <w:sz w:val="20"/>
                <w:szCs w:val="20"/>
              </w:rPr>
              <w:t>String</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81CED" w14:textId="77777777" w:rsidR="001A420E" w:rsidRDefault="001A420E" w:rsidP="00BE5AC5">
            <w:pPr>
              <w:rPr>
                <w:rFonts w:cs="Tahoma"/>
                <w:szCs w:val="20"/>
              </w:rPr>
            </w:pPr>
            <w:r>
              <w:rPr>
                <w:rFonts w:cs="Tahoma"/>
                <w:sz w:val="20"/>
                <w:szCs w:val="20"/>
              </w:rPr>
              <w:t>An automatic generated text that describes the reason of Toolup</w:t>
            </w:r>
          </w:p>
        </w:tc>
      </w:tr>
      <w:tr w:rsidR="001A420E" w:rsidRPr="00265B45" w14:paraId="5C8B460C"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2CE6F3" w14:textId="77777777" w:rsidR="001A420E" w:rsidRPr="00676BF5" w:rsidRDefault="001A420E" w:rsidP="00BE5AC5">
            <w:pPr>
              <w:rPr>
                <w:rFonts w:cs="Tahoma"/>
                <w:sz w:val="20"/>
                <w:szCs w:val="20"/>
              </w:rPr>
            </w:pPr>
            <w:r w:rsidRPr="00676BF5">
              <w:rPr>
                <w:rFonts w:cs="Tahoma"/>
                <w:sz w:val="20"/>
                <w:szCs w:val="20"/>
              </w:rPr>
              <w:t>$fz</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4A4CB86" w14:textId="77777777" w:rsidR="001A420E" w:rsidRPr="00676BF5" w:rsidRDefault="001A420E" w:rsidP="00BE5AC5">
            <w:pPr>
              <w:jc w:val="center"/>
              <w:rPr>
                <w:rFonts w:cs="Tahoma"/>
                <w:sz w:val="20"/>
                <w:szCs w:val="20"/>
              </w:rPr>
            </w:pPr>
            <w:r w:rsidRPr="00676BF5">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0A5F5" w14:textId="77777777" w:rsidR="001A420E" w:rsidRPr="00676BF5" w:rsidRDefault="001A420E" w:rsidP="00BE5AC5">
            <w:pPr>
              <w:rPr>
                <w:rFonts w:cs="Tahoma"/>
                <w:sz w:val="20"/>
                <w:szCs w:val="20"/>
              </w:rPr>
            </w:pPr>
            <w:r w:rsidRPr="00676BF5">
              <w:rPr>
                <w:rFonts w:cs="Tahoma"/>
                <w:sz w:val="20"/>
                <w:szCs w:val="20"/>
              </w:rPr>
              <w:t>The velocity for the rapid speed in mm/min</w:t>
            </w:r>
          </w:p>
        </w:tc>
      </w:tr>
      <w:tr w:rsidR="001A420E" w:rsidRPr="00265B45" w14:paraId="1ABBA1F3"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8529A8" w14:textId="77777777" w:rsidR="001A420E" w:rsidRDefault="001A420E" w:rsidP="00BE5AC5">
            <w:pPr>
              <w:rPr>
                <w:rFonts w:cs="Tahoma"/>
                <w:sz w:val="20"/>
                <w:szCs w:val="20"/>
              </w:rPr>
            </w:pPr>
            <w:r>
              <w:rPr>
                <w:rFonts w:cs="Tahoma"/>
                <w:sz w:val="20"/>
                <w:szCs w:val="20"/>
              </w:rPr>
              <w:t>$reason</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9BFE26" w14:textId="77777777" w:rsidR="001A420E" w:rsidRDefault="001A420E" w:rsidP="00BE5AC5">
            <w:pPr>
              <w:jc w:val="center"/>
              <w:rPr>
                <w:rFonts w:cs="Tahoma"/>
                <w:sz w:val="20"/>
                <w:szCs w:val="20"/>
              </w:rPr>
            </w:pPr>
            <w:r>
              <w:rPr>
                <w:rFonts w:cs="Tahoma"/>
                <w:sz w:val="20"/>
                <w:szCs w:val="20"/>
              </w:rPr>
              <w:t>Int</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1FC21" w14:textId="77777777" w:rsidR="001A420E" w:rsidRDefault="001A420E" w:rsidP="00BE5AC5">
            <w:pPr>
              <w:spacing w:line="240" w:lineRule="auto"/>
              <w:rPr>
                <w:rFonts w:cs="Tahoma"/>
                <w:sz w:val="20"/>
                <w:szCs w:val="20"/>
              </w:rPr>
            </w:pPr>
            <w:r>
              <w:rPr>
                <w:rFonts w:cs="Tahoma"/>
                <w:sz w:val="20"/>
                <w:szCs w:val="20"/>
              </w:rPr>
              <w:t>The reason means following</w:t>
            </w:r>
          </w:p>
          <w:p w14:paraId="05E24F70" w14:textId="77777777" w:rsidR="001A420E" w:rsidRDefault="001A420E" w:rsidP="00BE5AC5">
            <w:pPr>
              <w:spacing w:line="240" w:lineRule="auto"/>
              <w:rPr>
                <w:rFonts w:cs="Tahoma"/>
                <w:sz w:val="20"/>
                <w:szCs w:val="20"/>
              </w:rPr>
            </w:pPr>
            <w:r>
              <w:rPr>
                <w:rFonts w:cs="Tahoma"/>
                <w:sz w:val="20"/>
                <w:szCs w:val="20"/>
              </w:rPr>
              <w:t>(0=Called if you have a fixed Z)</w:t>
            </w:r>
          </w:p>
          <w:p w14:paraId="560E402C" w14:textId="77777777" w:rsidR="001A420E" w:rsidRDefault="001A420E" w:rsidP="00BE5AC5">
            <w:pPr>
              <w:spacing w:line="240" w:lineRule="auto"/>
              <w:rPr>
                <w:rFonts w:cs="Tahoma"/>
                <w:sz w:val="20"/>
                <w:szCs w:val="20"/>
              </w:rPr>
            </w:pPr>
            <w:r>
              <w:rPr>
                <w:rFonts w:cs="Tahoma"/>
                <w:sz w:val="20"/>
                <w:szCs w:val="20"/>
              </w:rPr>
              <w:t>1=Initialization in the beginning of the file.</w:t>
            </w:r>
          </w:p>
          <w:p w14:paraId="7BC0B292" w14:textId="77777777" w:rsidR="001A420E" w:rsidRDefault="001A420E" w:rsidP="00BE5AC5">
            <w:pPr>
              <w:spacing w:line="240" w:lineRule="auto"/>
              <w:rPr>
                <w:rFonts w:cs="Tahoma"/>
                <w:sz w:val="20"/>
                <w:szCs w:val="20"/>
              </w:rPr>
            </w:pPr>
            <w:r>
              <w:rPr>
                <w:rFonts w:cs="Tahoma"/>
                <w:sz w:val="20"/>
                <w:szCs w:val="20"/>
              </w:rPr>
              <w:t>2=Between drillings</w:t>
            </w:r>
          </w:p>
          <w:p w14:paraId="2A8F7C08" w14:textId="77777777" w:rsidR="001A420E" w:rsidRDefault="001A420E" w:rsidP="00BE5AC5">
            <w:pPr>
              <w:spacing w:line="240" w:lineRule="auto"/>
              <w:rPr>
                <w:rFonts w:cs="Tahoma"/>
                <w:sz w:val="20"/>
                <w:szCs w:val="20"/>
              </w:rPr>
            </w:pPr>
            <w:r>
              <w:rPr>
                <w:rFonts w:cs="Tahoma"/>
                <w:sz w:val="20"/>
                <w:szCs w:val="20"/>
              </w:rPr>
              <w:t>3=Between markings</w:t>
            </w:r>
          </w:p>
          <w:p w14:paraId="5D961572" w14:textId="77777777" w:rsidR="001A420E" w:rsidRDefault="001A420E" w:rsidP="00BE5AC5">
            <w:pPr>
              <w:spacing w:line="240" w:lineRule="auto"/>
              <w:rPr>
                <w:rFonts w:cs="Tahoma"/>
                <w:sz w:val="20"/>
                <w:szCs w:val="20"/>
              </w:rPr>
            </w:pPr>
            <w:r>
              <w:rPr>
                <w:rFonts w:cs="Tahoma"/>
                <w:sz w:val="20"/>
                <w:szCs w:val="20"/>
              </w:rPr>
              <w:t>4=Between pre-piercings</w:t>
            </w:r>
          </w:p>
          <w:p w14:paraId="61C1AEBF" w14:textId="77777777" w:rsidR="001A420E" w:rsidRDefault="001A420E" w:rsidP="00BE5AC5">
            <w:pPr>
              <w:spacing w:line="240" w:lineRule="auto"/>
              <w:rPr>
                <w:rFonts w:cs="Tahoma"/>
                <w:sz w:val="20"/>
                <w:szCs w:val="20"/>
              </w:rPr>
            </w:pPr>
            <w:r>
              <w:rPr>
                <w:rFonts w:cs="Tahoma"/>
                <w:sz w:val="20"/>
                <w:szCs w:val="20"/>
              </w:rPr>
              <w:t>5=Between cuts in a part</w:t>
            </w:r>
          </w:p>
          <w:p w14:paraId="5E59CAA6" w14:textId="77777777" w:rsidR="001A420E" w:rsidRDefault="001A420E" w:rsidP="00BE5AC5">
            <w:pPr>
              <w:spacing w:line="240" w:lineRule="auto"/>
              <w:rPr>
                <w:rFonts w:cs="Tahoma"/>
                <w:sz w:val="20"/>
                <w:szCs w:val="20"/>
              </w:rPr>
            </w:pPr>
            <w:r>
              <w:rPr>
                <w:rFonts w:cs="Tahoma"/>
                <w:sz w:val="20"/>
                <w:szCs w:val="20"/>
              </w:rPr>
              <w:t>6=Between two parts in cutting or at last part</w:t>
            </w:r>
          </w:p>
          <w:p w14:paraId="35C02669" w14:textId="77777777" w:rsidR="001A420E" w:rsidRDefault="001A420E" w:rsidP="00BE5AC5">
            <w:pPr>
              <w:spacing w:line="240" w:lineRule="auto"/>
              <w:rPr>
                <w:rFonts w:cs="Tahoma"/>
                <w:sz w:val="20"/>
                <w:szCs w:val="20"/>
              </w:rPr>
            </w:pPr>
            <w:r>
              <w:rPr>
                <w:rFonts w:cs="Tahoma"/>
                <w:sz w:val="20"/>
                <w:szCs w:val="20"/>
              </w:rPr>
              <w:t>7=After cleaning or pressure educe.</w:t>
            </w:r>
          </w:p>
          <w:p w14:paraId="278E5766" w14:textId="77777777" w:rsidR="001A420E" w:rsidRDefault="001A420E" w:rsidP="00BE5AC5">
            <w:pPr>
              <w:spacing w:line="240" w:lineRule="auto"/>
              <w:rPr>
                <w:rFonts w:cs="Tahoma"/>
                <w:sz w:val="20"/>
                <w:szCs w:val="20"/>
              </w:rPr>
            </w:pPr>
            <w:r>
              <w:rPr>
                <w:rFonts w:cs="Tahoma"/>
                <w:sz w:val="20"/>
                <w:szCs w:val="20"/>
              </w:rPr>
              <w:t>9=Move up after sensoring.</w:t>
            </w:r>
          </w:p>
        </w:tc>
      </w:tr>
      <w:tr w:rsidR="001A420E" w:rsidRPr="00810B39" w14:paraId="7BC7AD04"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09C1A" w14:textId="77777777" w:rsidR="001A420E" w:rsidRPr="00810B39" w:rsidRDefault="001A420E" w:rsidP="00BE5AC5">
            <w:pPr>
              <w:rPr>
                <w:rFonts w:cs="Tahoma"/>
                <w:sz w:val="20"/>
                <w:szCs w:val="20"/>
              </w:rPr>
            </w:pPr>
            <w:r w:rsidRPr="00810B39">
              <w:rPr>
                <w:rFonts w:cs="Tahoma"/>
                <w:sz w:val="20"/>
                <w:szCs w:val="20"/>
              </w:rPr>
              <w:t>$x</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8B16D75" w14:textId="77777777" w:rsidR="001A420E" w:rsidRPr="00810B39" w:rsidRDefault="001A420E" w:rsidP="00BE5AC5">
            <w:pPr>
              <w:jc w:val="center"/>
              <w:rPr>
                <w:rFonts w:cs="Tahoma"/>
                <w:sz w:val="20"/>
                <w:szCs w:val="20"/>
              </w:rPr>
            </w:pPr>
            <w:r w:rsidRPr="00810B39">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0FD70" w14:textId="77777777" w:rsidR="001A420E" w:rsidRPr="00810B39" w:rsidRDefault="001A420E" w:rsidP="00BE5AC5">
            <w:pPr>
              <w:spacing w:line="240" w:lineRule="auto"/>
              <w:rPr>
                <w:rFonts w:cs="Tahoma"/>
                <w:sz w:val="20"/>
                <w:szCs w:val="20"/>
              </w:rPr>
            </w:pPr>
            <w:r>
              <w:rPr>
                <w:rFonts w:cs="Tahoma"/>
                <w:sz w:val="20"/>
                <w:szCs w:val="20"/>
              </w:rPr>
              <w:t>It’s important to use this X-movement in the TOOLUP3D function.</w:t>
            </w:r>
          </w:p>
        </w:tc>
      </w:tr>
      <w:tr w:rsidR="001A420E" w:rsidRPr="00810B39" w14:paraId="5B77A126"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5720F" w14:textId="77777777" w:rsidR="001A420E" w:rsidRPr="00810B39" w:rsidRDefault="001A420E" w:rsidP="00BE5AC5">
            <w:pPr>
              <w:rPr>
                <w:rFonts w:cs="Tahoma"/>
                <w:sz w:val="20"/>
                <w:szCs w:val="20"/>
              </w:rPr>
            </w:pPr>
            <w:r w:rsidRPr="00810B39">
              <w:rPr>
                <w:rFonts w:cs="Tahoma"/>
                <w:sz w:val="20"/>
                <w:szCs w:val="20"/>
              </w:rPr>
              <w:t>$y</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13569D1" w14:textId="77777777" w:rsidR="001A420E" w:rsidRPr="00810B39" w:rsidRDefault="001A420E" w:rsidP="00BE5AC5">
            <w:pPr>
              <w:jc w:val="center"/>
              <w:rPr>
                <w:rFonts w:cs="Tahoma"/>
                <w:sz w:val="20"/>
                <w:szCs w:val="20"/>
              </w:rPr>
            </w:pPr>
            <w:r>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92B87" w14:textId="77777777" w:rsidR="001A420E" w:rsidRPr="00A109D3" w:rsidRDefault="001A420E" w:rsidP="00BE5AC5">
            <w:pPr>
              <w:spacing w:line="240" w:lineRule="auto"/>
              <w:rPr>
                <w:rFonts w:cs="Tahoma"/>
                <w:b/>
                <w:bCs/>
                <w:sz w:val="20"/>
                <w:szCs w:val="20"/>
              </w:rPr>
            </w:pPr>
            <w:r>
              <w:rPr>
                <w:rFonts w:cs="Tahoma"/>
                <w:sz w:val="20"/>
                <w:szCs w:val="20"/>
              </w:rPr>
              <w:t>It’s important to use this Y movement in the TOOLUP3D function.</w:t>
            </w:r>
          </w:p>
        </w:tc>
      </w:tr>
      <w:tr w:rsidR="001A420E" w:rsidRPr="00265B45" w14:paraId="1A9BC61C"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6E171C" w14:textId="77777777" w:rsidR="001A420E" w:rsidRDefault="001A420E" w:rsidP="00BE5AC5">
            <w:pPr>
              <w:rPr>
                <w:rFonts w:cs="Tahoma"/>
                <w:sz w:val="20"/>
                <w:szCs w:val="20"/>
              </w:rPr>
            </w:pPr>
            <w:r>
              <w:rPr>
                <w:rFonts w:cs="Tahoma"/>
                <w:sz w:val="20"/>
                <w:szCs w:val="20"/>
              </w:rPr>
              <w:t>$z</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5793AA7" w14:textId="77777777" w:rsidR="001A420E" w:rsidRDefault="001A420E" w:rsidP="00BE5AC5">
            <w:pPr>
              <w:jc w:val="center"/>
              <w:rPr>
                <w:rFonts w:cs="Tahoma"/>
                <w:sz w:val="20"/>
                <w:szCs w:val="20"/>
              </w:rPr>
            </w:pPr>
            <w:r>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CBFC53" w14:textId="77777777" w:rsidR="001A420E" w:rsidRDefault="001A420E" w:rsidP="00BE5AC5">
            <w:pPr>
              <w:rPr>
                <w:rFonts w:cs="Tahoma"/>
                <w:sz w:val="20"/>
                <w:szCs w:val="20"/>
              </w:rPr>
            </w:pPr>
            <w:r>
              <w:rPr>
                <w:rFonts w:cs="Tahoma"/>
                <w:sz w:val="20"/>
                <w:szCs w:val="20"/>
              </w:rPr>
              <w:t>The lift height in mm. The value is checked against over travel and can't exceed Max Z-axis movement minus the material thickness and the Standoff.</w:t>
            </w:r>
          </w:p>
        </w:tc>
      </w:tr>
      <w:tr w:rsidR="001A420E" w:rsidRPr="00265B45" w14:paraId="7E2D54EC" w14:textId="77777777" w:rsidTr="001A420E">
        <w:tc>
          <w:tcPr>
            <w:tcW w:w="14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0BDE5C" w14:textId="77777777" w:rsidR="001A420E" w:rsidRDefault="001A420E" w:rsidP="00BE5AC5">
            <w:pPr>
              <w:rPr>
                <w:rFonts w:cs="Tahoma"/>
                <w:sz w:val="20"/>
                <w:szCs w:val="20"/>
              </w:rPr>
            </w:pPr>
            <w:r>
              <w:rPr>
                <w:rFonts w:cs="Tahoma"/>
                <w:sz w:val="20"/>
                <w:szCs w:val="20"/>
              </w:rPr>
              <w:t>$zmode</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5E667C" w14:textId="77777777" w:rsidR="001A420E" w:rsidRDefault="001A420E" w:rsidP="00BE5AC5">
            <w:pPr>
              <w:jc w:val="center"/>
              <w:rPr>
                <w:rFonts w:cs="Tahoma"/>
                <w:sz w:val="20"/>
                <w:szCs w:val="20"/>
              </w:rPr>
            </w:pPr>
            <w:r>
              <w:rPr>
                <w:rFonts w:cs="Tahoma"/>
                <w:sz w:val="20"/>
                <w:szCs w:val="20"/>
              </w:rPr>
              <w:t>Int</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E6E94" w14:textId="77777777" w:rsidR="001A420E" w:rsidRDefault="001A420E" w:rsidP="00BE5AC5">
            <w:pPr>
              <w:rPr>
                <w:rFonts w:cs="Tahoma"/>
                <w:sz w:val="20"/>
                <w:szCs w:val="20"/>
              </w:rPr>
            </w:pPr>
            <w:r>
              <w:rPr>
                <w:rFonts w:cs="Tahoma"/>
                <w:sz w:val="20"/>
                <w:szCs w:val="20"/>
              </w:rPr>
              <w:t>The $zmode have following meaning.</w:t>
            </w:r>
          </w:p>
          <w:p w14:paraId="1E34DAD7" w14:textId="77777777" w:rsidR="001A420E" w:rsidRDefault="001A420E" w:rsidP="00BE5AC5">
            <w:pPr>
              <w:rPr>
                <w:rFonts w:cs="Tahoma"/>
                <w:sz w:val="20"/>
                <w:szCs w:val="20"/>
              </w:rPr>
            </w:pPr>
            <w:r>
              <w:rPr>
                <w:rFonts w:cs="Tahoma"/>
                <w:sz w:val="20"/>
                <w:szCs w:val="20"/>
              </w:rPr>
              <w:t>0=Fixed Z-axis.</w:t>
            </w:r>
          </w:p>
          <w:p w14:paraId="6CBC30FC" w14:textId="77777777" w:rsidR="001A420E" w:rsidRDefault="001A420E" w:rsidP="00BE5AC5">
            <w:pPr>
              <w:rPr>
                <w:rFonts w:cs="Tahoma"/>
                <w:sz w:val="20"/>
                <w:szCs w:val="20"/>
              </w:rPr>
            </w:pPr>
            <w:r>
              <w:rPr>
                <w:rFonts w:cs="Tahoma"/>
                <w:sz w:val="20"/>
                <w:szCs w:val="20"/>
              </w:rPr>
              <w:t>1=Automatic, Up/Down controlled by water On/Off.</w:t>
            </w:r>
          </w:p>
          <w:p w14:paraId="0AB02D4F" w14:textId="77777777" w:rsidR="001A420E" w:rsidRDefault="001A420E" w:rsidP="00BE5AC5">
            <w:pPr>
              <w:rPr>
                <w:rFonts w:cs="Tahoma"/>
                <w:sz w:val="20"/>
                <w:szCs w:val="20"/>
              </w:rPr>
            </w:pPr>
            <w:r>
              <w:rPr>
                <w:rFonts w:cs="Tahoma"/>
                <w:sz w:val="20"/>
                <w:szCs w:val="20"/>
              </w:rPr>
              <w:t>2=Up/Down with separate M-codes.</w:t>
            </w:r>
          </w:p>
          <w:p w14:paraId="23C6E99F" w14:textId="77777777" w:rsidR="001A420E" w:rsidRDefault="001A420E" w:rsidP="00BE5AC5">
            <w:pPr>
              <w:rPr>
                <w:rFonts w:cs="Tahoma"/>
                <w:sz w:val="20"/>
                <w:szCs w:val="20"/>
              </w:rPr>
            </w:pPr>
            <w:r>
              <w:rPr>
                <w:rFonts w:cs="Tahoma"/>
                <w:sz w:val="20"/>
                <w:szCs w:val="20"/>
              </w:rPr>
              <w:t>3=Up/Down controlled by Z-coordinates.</w:t>
            </w:r>
          </w:p>
          <w:p w14:paraId="20FD3BE6" w14:textId="77777777" w:rsidR="001A420E" w:rsidRDefault="001A420E" w:rsidP="00BE5AC5">
            <w:pPr>
              <w:rPr>
                <w:rFonts w:cs="Tahoma"/>
                <w:sz w:val="20"/>
                <w:szCs w:val="20"/>
              </w:rPr>
            </w:pPr>
            <w:r>
              <w:rPr>
                <w:rFonts w:cs="Tahoma"/>
                <w:sz w:val="20"/>
                <w:szCs w:val="20"/>
              </w:rPr>
              <w:t>4=Automatic Height sensor that are controlled by water On/Off.</w:t>
            </w:r>
          </w:p>
          <w:p w14:paraId="2DEFB6CE" w14:textId="77777777" w:rsidR="001A420E" w:rsidRDefault="001A420E" w:rsidP="00BE5AC5">
            <w:pPr>
              <w:rPr>
                <w:rFonts w:cs="Tahoma"/>
                <w:sz w:val="20"/>
                <w:szCs w:val="20"/>
              </w:rPr>
            </w:pPr>
            <w:r>
              <w:rPr>
                <w:rFonts w:cs="Tahoma"/>
                <w:sz w:val="20"/>
                <w:szCs w:val="20"/>
              </w:rPr>
              <w:t>5=Height sensor that are controlled by M-codes.</w:t>
            </w:r>
          </w:p>
          <w:p w14:paraId="6044C4EA" w14:textId="77777777" w:rsidR="001A420E" w:rsidRDefault="001A420E" w:rsidP="00BE5AC5">
            <w:pPr>
              <w:rPr>
                <w:rFonts w:cs="Tahoma"/>
                <w:sz w:val="20"/>
                <w:szCs w:val="20"/>
              </w:rPr>
            </w:pPr>
            <w:r>
              <w:rPr>
                <w:rFonts w:cs="Tahoma"/>
                <w:sz w:val="20"/>
                <w:szCs w:val="20"/>
              </w:rPr>
              <w:t>6=Height sensor that are controlled by Z-coordinates.</w:t>
            </w:r>
          </w:p>
          <w:p w14:paraId="49433B2B" w14:textId="77777777" w:rsidR="001A420E" w:rsidRDefault="001A420E" w:rsidP="00BE5AC5">
            <w:pPr>
              <w:rPr>
                <w:rFonts w:cs="Tahoma"/>
                <w:sz w:val="20"/>
                <w:szCs w:val="20"/>
              </w:rPr>
            </w:pPr>
            <w:r>
              <w:rPr>
                <w:rFonts w:cs="Tahoma"/>
                <w:sz w:val="20"/>
                <w:szCs w:val="20"/>
              </w:rPr>
              <w:t>7=By measuring probe information.</w:t>
            </w:r>
          </w:p>
          <w:p w14:paraId="3341CB9F" w14:textId="77777777" w:rsidR="001A420E" w:rsidRDefault="001A420E" w:rsidP="00BE5AC5">
            <w:pPr>
              <w:rPr>
                <w:rFonts w:cs="Tahoma"/>
                <w:sz w:val="20"/>
                <w:szCs w:val="20"/>
              </w:rPr>
            </w:pPr>
            <w:r>
              <w:rPr>
                <w:rFonts w:cs="Tahoma"/>
                <w:sz w:val="20"/>
                <w:szCs w:val="20"/>
              </w:rPr>
              <w:t>If the machine has a pneumatic stroke, then this can be used together with all options above.</w:t>
            </w:r>
          </w:p>
        </w:tc>
      </w:tr>
    </w:tbl>
    <w:p w14:paraId="2C1FCA7C" w14:textId="77777777" w:rsidR="001A420E" w:rsidRPr="008704BD" w:rsidRDefault="001A420E" w:rsidP="001A420E">
      <w:pPr>
        <w:pStyle w:val="LISPSAMPLE"/>
        <w:rPr>
          <w:b/>
        </w:rPr>
      </w:pPr>
      <w:r w:rsidRPr="008704BD">
        <w:t>Example:</w:t>
      </w:r>
    </w:p>
    <w:p w14:paraId="5AA7CE7D" w14:textId="77777777" w:rsidR="001A420E" w:rsidRDefault="001A420E" w:rsidP="001A420E">
      <w:pPr>
        <w:pStyle w:val="LISPSAMPLE"/>
      </w:pPr>
      <w:r>
        <w:t>(DEFUN toolup ()</w:t>
      </w:r>
      <w:r>
        <w:br/>
        <w:t xml:space="preserve">  (IF sensorisdown (WRITE (STRCAT (NTXT) "M45 (SENSOR OFF)")))</w:t>
      </w:r>
    </w:p>
    <w:p w14:paraId="72A96A46" w14:textId="77777777" w:rsidR="001A420E" w:rsidRDefault="001A420E" w:rsidP="001A420E">
      <w:pPr>
        <w:pStyle w:val="LISPSAMPLE"/>
      </w:pPr>
      <w:r>
        <w:t xml:space="preserve">  (IF (&gt; $reason 1)</w:t>
      </w:r>
    </w:p>
    <w:p w14:paraId="685EE99A" w14:textId="77777777" w:rsidR="001A420E" w:rsidRDefault="001A420E" w:rsidP="001A420E">
      <w:pPr>
        <w:pStyle w:val="LISPSAMPLE"/>
      </w:pPr>
      <w:r>
        <w:t xml:space="preserve">    (WRITE (STRCAT (NTXT) "G0 Z" (RTS $z) " (TOOL UP)")))</w:t>
      </w:r>
    </w:p>
    <w:p w14:paraId="1C34A19F" w14:textId="77777777" w:rsidR="001A420E" w:rsidRDefault="001A420E" w:rsidP="001A420E">
      <w:pPr>
        <w:pStyle w:val="LISPSAMPLE"/>
      </w:pPr>
      <w:r>
        <w:t>)</w:t>
      </w:r>
    </w:p>
    <w:p w14:paraId="2A292116" w14:textId="77777777" w:rsidR="001A420E" w:rsidRDefault="001A420E" w:rsidP="001A420E">
      <w:r>
        <w:lastRenderedPageBreak/>
        <w:t>The sample above will turn off the sensor "M45" if the variable sensorisdown is True. The variable should be set in tooldown or tooldown3d function. Toolup will move up Z-axis if the $reason is higher than 1.</w:t>
      </w:r>
    </w:p>
    <w:p w14:paraId="06E7180C" w14:textId="77777777" w:rsidR="001A420E" w:rsidRPr="002C62BD" w:rsidRDefault="001A420E" w:rsidP="001A420E">
      <w:pPr>
        <w:pStyle w:val="LISPSAMPLE"/>
        <w:rPr>
          <w:b/>
          <w:bCs/>
        </w:rPr>
      </w:pPr>
      <w:r w:rsidRPr="002C62BD">
        <w:rPr>
          <w:bCs/>
        </w:rPr>
        <w:t>Example 2:</w:t>
      </w:r>
    </w:p>
    <w:p w14:paraId="6A9229AC" w14:textId="77777777" w:rsidR="001A420E" w:rsidRDefault="001A420E" w:rsidP="001A420E">
      <w:pPr>
        <w:pStyle w:val="LISPSAMPLE"/>
      </w:pPr>
      <w:r>
        <w:t>(DEFUN toolup3d ()</w:t>
      </w:r>
    </w:p>
    <w:p w14:paraId="045596DC" w14:textId="77777777" w:rsidR="001A420E" w:rsidRDefault="001A420E" w:rsidP="001A420E">
      <w:pPr>
        <w:pStyle w:val="LISPSAMPLE"/>
      </w:pPr>
      <w:r>
        <w:t xml:space="preserve">  (IF sensorisdown (WRITE (STRCAT (NTXT) "M45 (SENSOR OFF)")))</w:t>
      </w:r>
    </w:p>
    <w:p w14:paraId="6289348F" w14:textId="77777777" w:rsidR="001A420E" w:rsidRDefault="001A420E" w:rsidP="001A420E">
      <w:pPr>
        <w:pStyle w:val="LISPSAMPLE"/>
      </w:pPr>
      <w:r>
        <w:t xml:space="preserve">  (WRITE (STRCAT (NTXT) "G1 X" (RTS $x) " Y" (RTS $y) " Z" (RTS $z) " F" (RTF $fz) (TOOL UP3D))) )</w:t>
      </w:r>
    </w:p>
    <w:p w14:paraId="44B24C75" w14:textId="77777777" w:rsidR="001A420E" w:rsidRDefault="001A420E" w:rsidP="001A420E">
      <w:r>
        <w:t>In this function it is important to move the jet with X Y and Z-coordinates using G1 with a feedrate.</w:t>
      </w:r>
    </w:p>
    <w:p w14:paraId="62C7E25C" w14:textId="3CA75814" w:rsidR="001A420E" w:rsidRDefault="001A420E" w:rsidP="001A420E">
      <w:hyperlink w:anchor="_List_of_postprocessor" w:history="1">
        <w:r w:rsidRPr="00FC753A">
          <w:rPr>
            <w:rStyle w:val="Hyperlnk"/>
            <w:bdr w:val="none" w:sz="0" w:space="0" w:color="auto"/>
          </w:rPr>
          <w:t>List of postprocessor functions</w:t>
        </w:r>
      </w:hyperlink>
    </w:p>
    <w:bookmarkStart w:id="56" w:name="_SRAPID_1"/>
    <w:bookmarkStart w:id="57" w:name="_Hlk132102178"/>
    <w:bookmarkEnd w:id="56"/>
    <w:p w14:paraId="059434CF" w14:textId="19E6D2B4" w:rsidR="00D30897" w:rsidRDefault="00D30897" w:rsidP="00D30897">
      <w:pPr>
        <w:pStyle w:val="Rubrik2"/>
      </w:pPr>
      <w:r>
        <w:fldChar w:fldCharType="begin"/>
      </w:r>
      <w:r>
        <w:instrText>HYPERLINK  \l "_SRAPID_1"</w:instrText>
      </w:r>
      <w:r>
        <w:fldChar w:fldCharType="separate"/>
      </w:r>
      <w:bookmarkStart w:id="58" w:name="_Toc359406399"/>
      <w:r w:rsidRPr="000124C2">
        <w:rPr>
          <w:rStyle w:val="Hyperlnk"/>
          <w:bdr w:val="none" w:sz="0" w:space="0" w:color="auto"/>
        </w:rPr>
        <w:t>SRAPID</w:t>
      </w:r>
      <w:bookmarkEnd w:id="58"/>
      <w:r>
        <w:fldChar w:fldCharType="end"/>
      </w:r>
    </w:p>
    <w:p w14:paraId="4914B328" w14:textId="0AB9E121" w:rsidR="00D30897" w:rsidRDefault="00D30897" w:rsidP="00D30897">
      <w:r>
        <w:rPr>
          <w:szCs w:val="20"/>
        </w:rPr>
        <w:t>Sr</w:t>
      </w:r>
      <w:r w:rsidRPr="001A75A2">
        <w:rPr>
          <w:szCs w:val="20"/>
        </w:rPr>
        <w:t xml:space="preserve">apids </w:t>
      </w:r>
      <w:r>
        <w:rPr>
          <w:szCs w:val="20"/>
        </w:rPr>
        <w:t xml:space="preserve">is </w:t>
      </w:r>
      <w:r w:rsidRPr="001A75A2">
        <w:rPr>
          <w:szCs w:val="20"/>
        </w:rPr>
        <w:t>used for localization of the part before cutting</w:t>
      </w:r>
      <w:r>
        <w:rPr>
          <w:szCs w:val="20"/>
        </w:rPr>
        <w:t>, and it's implemented just in a few postprocessors.</w:t>
      </w:r>
    </w:p>
    <w:p w14:paraId="21BAA0A6" w14:textId="2C3003F6" w:rsidR="00D30897" w:rsidRDefault="00D30897" w:rsidP="00D30897">
      <w:r>
        <w:t>The SRAPID function handles the Start rapid points that can be entered from the part order command. The function is called in the beginning of postprocessing.</w:t>
      </w:r>
    </w:p>
    <w:p w14:paraId="0FB1C3AB" w14:textId="77777777" w:rsidR="00D30897" w:rsidRDefault="00D30897" w:rsidP="00D30897">
      <w:r>
        <w:t>The SRAPID function can use following variables.</w:t>
      </w:r>
    </w:p>
    <w:tbl>
      <w:tblPr>
        <w:tblStyle w:val="Tabellrutnt"/>
        <w:tblW w:w="0" w:type="auto"/>
        <w:tblLook w:val="04A0" w:firstRow="1" w:lastRow="0" w:firstColumn="1" w:lastColumn="0" w:noHBand="0" w:noVBand="1"/>
      </w:tblPr>
      <w:tblGrid>
        <w:gridCol w:w="1430"/>
        <w:gridCol w:w="811"/>
        <w:gridCol w:w="8073"/>
      </w:tblGrid>
      <w:tr w:rsidR="00D30897" w:rsidRPr="00265B45" w14:paraId="09EFE736" w14:textId="77777777" w:rsidTr="00BE5AC5">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C35EA" w14:textId="77777777" w:rsidR="00D30897" w:rsidRDefault="00D30897" w:rsidP="00BE5AC5">
            <w:pPr>
              <w:rPr>
                <w:sz w:val="20"/>
                <w:szCs w:val="20"/>
              </w:rPr>
            </w:pPr>
            <w:r>
              <w:rPr>
                <w:sz w:val="20"/>
                <w:szCs w:val="20"/>
              </w:rPr>
              <w:t>$attrib</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69D0DBA" w14:textId="77777777" w:rsidR="00D30897" w:rsidRDefault="00D30897" w:rsidP="00BE5AC5">
            <w:pPr>
              <w:jc w:val="center"/>
              <w:rPr>
                <w:sz w:val="20"/>
                <w:szCs w:val="20"/>
              </w:rPr>
            </w:pPr>
            <w:r>
              <w:rPr>
                <w:sz w:val="20"/>
                <w:szCs w:val="20"/>
              </w:rPr>
              <w:t>String</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4697E" w14:textId="77777777" w:rsidR="00D30897" w:rsidRDefault="00D30897" w:rsidP="00BE5AC5">
            <w:pPr>
              <w:rPr>
                <w:sz w:val="20"/>
                <w:szCs w:val="20"/>
              </w:rPr>
            </w:pPr>
            <w:r>
              <w:rPr>
                <w:sz w:val="20"/>
                <w:szCs w:val="20"/>
              </w:rPr>
              <w:t>This is a text string with the text attribute (used to handle different equipment)</w:t>
            </w:r>
          </w:p>
        </w:tc>
      </w:tr>
      <w:tr w:rsidR="00D30897" w:rsidRPr="006141D2" w14:paraId="21F3E259" w14:textId="77777777" w:rsidTr="00BE5AC5">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5AD53" w14:textId="77777777" w:rsidR="00D30897" w:rsidRPr="006141D2" w:rsidRDefault="00D30897" w:rsidP="00BE5AC5">
            <w:pPr>
              <w:rPr>
                <w:sz w:val="20"/>
                <w:szCs w:val="18"/>
              </w:rPr>
            </w:pPr>
            <w:r w:rsidRPr="006141D2">
              <w:rPr>
                <w:sz w:val="20"/>
                <w:szCs w:val="18"/>
              </w:rPr>
              <w:t>$idx</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A573785" w14:textId="77777777" w:rsidR="00D30897" w:rsidRPr="006141D2" w:rsidRDefault="00D30897" w:rsidP="00BE5AC5">
            <w:pPr>
              <w:jc w:val="center"/>
              <w:rPr>
                <w:sz w:val="20"/>
                <w:szCs w:val="18"/>
              </w:rPr>
            </w:pPr>
            <w:r>
              <w:rPr>
                <w:sz w:val="20"/>
                <w:szCs w:val="18"/>
              </w:rPr>
              <w:t>Int</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9D883" w14:textId="77777777" w:rsidR="00D30897" w:rsidRPr="006141D2" w:rsidRDefault="00D30897" w:rsidP="00BE5AC5">
            <w:pPr>
              <w:rPr>
                <w:sz w:val="20"/>
                <w:szCs w:val="18"/>
              </w:rPr>
            </w:pPr>
            <w:r>
              <w:rPr>
                <w:sz w:val="20"/>
                <w:szCs w:val="18"/>
              </w:rPr>
              <w:t>This number is counted down with one for each SRAPID. If there is 3 SRAPID the number will be 3, 2, 1</w:t>
            </w:r>
          </w:p>
        </w:tc>
      </w:tr>
      <w:tr w:rsidR="00D30897" w:rsidRPr="00265B45" w14:paraId="0CEF7D60" w14:textId="77777777" w:rsidTr="00BE5AC5">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F321F" w14:textId="77777777" w:rsidR="00D30897" w:rsidRDefault="00D30897" w:rsidP="00BE5AC5">
            <w:pPr>
              <w:rPr>
                <w:sz w:val="20"/>
                <w:szCs w:val="20"/>
              </w:rPr>
            </w:pPr>
            <w:r>
              <w:rPr>
                <w:sz w:val="20"/>
                <w:szCs w:val="20"/>
              </w:rPr>
              <w:t>$x</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772952C" w14:textId="77777777" w:rsidR="00D30897" w:rsidRDefault="00D30897" w:rsidP="00BE5AC5">
            <w:pPr>
              <w:jc w:val="center"/>
              <w:rPr>
                <w:sz w:val="20"/>
                <w:szCs w:val="20"/>
              </w:rPr>
            </w:pPr>
            <w:r>
              <w:rPr>
                <w:sz w:val="20"/>
                <w:szCs w:val="20"/>
              </w:rPr>
              <w:t>Real</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17E84" w14:textId="77777777" w:rsidR="00D30897" w:rsidRDefault="00D30897" w:rsidP="00BE5AC5">
            <w:pPr>
              <w:rPr>
                <w:sz w:val="20"/>
                <w:szCs w:val="20"/>
              </w:rPr>
            </w:pPr>
            <w:r>
              <w:rPr>
                <w:sz w:val="20"/>
                <w:szCs w:val="20"/>
              </w:rPr>
              <w:t>The X-coordinate of the endpoint of the movement.</w:t>
            </w:r>
          </w:p>
        </w:tc>
      </w:tr>
      <w:tr w:rsidR="00D30897" w:rsidRPr="00265B45" w14:paraId="61A952E6" w14:textId="77777777" w:rsidTr="00BE5AC5">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A9833F" w14:textId="77777777" w:rsidR="00D30897" w:rsidRDefault="00D30897" w:rsidP="00BE5AC5">
            <w:pPr>
              <w:rPr>
                <w:sz w:val="20"/>
                <w:szCs w:val="20"/>
              </w:rPr>
            </w:pPr>
            <w:r>
              <w:rPr>
                <w:sz w:val="20"/>
                <w:szCs w:val="20"/>
              </w:rPr>
              <w:t>$y</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41CEAA5" w14:textId="77777777" w:rsidR="00D30897" w:rsidRDefault="00D30897" w:rsidP="00BE5AC5">
            <w:pPr>
              <w:jc w:val="center"/>
              <w:rPr>
                <w:sz w:val="20"/>
                <w:szCs w:val="20"/>
              </w:rPr>
            </w:pPr>
            <w:r>
              <w:rPr>
                <w:sz w:val="20"/>
                <w:szCs w:val="20"/>
              </w:rPr>
              <w:t>Real</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27EDA" w14:textId="77777777" w:rsidR="00D30897" w:rsidRDefault="00D30897" w:rsidP="00BE5AC5">
            <w:pPr>
              <w:rPr>
                <w:sz w:val="20"/>
                <w:szCs w:val="20"/>
              </w:rPr>
            </w:pPr>
            <w:r>
              <w:rPr>
                <w:sz w:val="20"/>
                <w:szCs w:val="20"/>
              </w:rPr>
              <w:t>The Y-coordinate of the endpoint of the movement.</w:t>
            </w:r>
          </w:p>
        </w:tc>
      </w:tr>
    </w:tbl>
    <w:p w14:paraId="37DE3C5D" w14:textId="77777777" w:rsidR="00D30897" w:rsidRDefault="00D30897" w:rsidP="00D30897">
      <w:r>
        <w:t>The SRAPID will never be called to handle normal rapid events.</w:t>
      </w:r>
    </w:p>
    <w:bookmarkEnd w:id="57"/>
    <w:p w14:paraId="1FD2A012" w14:textId="4BAED9F0" w:rsidR="00D30897" w:rsidRDefault="00D30897" w:rsidP="00D30897">
      <w:r>
        <w:fldChar w:fldCharType="begin"/>
      </w:r>
      <w:r>
        <w:instrText>HYPERLINK \l "_List_of_postprocessor"</w:instrText>
      </w:r>
      <w:r>
        <w:fldChar w:fldCharType="separate"/>
      </w:r>
      <w:r w:rsidRPr="00FC753A">
        <w:rPr>
          <w:rStyle w:val="Hyperlnk"/>
          <w:bdr w:val="none" w:sz="0" w:space="0" w:color="auto"/>
        </w:rPr>
        <w:t>List of postprocessor functions</w:t>
      </w:r>
      <w:r>
        <w:fldChar w:fldCharType="end"/>
      </w:r>
    </w:p>
    <w:bookmarkStart w:id="59" w:name="_STOP_3"/>
    <w:bookmarkEnd w:id="59"/>
    <w:p w14:paraId="1C4D6466" w14:textId="24BA674D" w:rsidR="00D30897" w:rsidRDefault="00D30897" w:rsidP="00D30897">
      <w:pPr>
        <w:pStyle w:val="Rubrik2"/>
      </w:pPr>
      <w:r>
        <w:fldChar w:fldCharType="begin"/>
      </w:r>
      <w:r>
        <w:instrText>HYPERLINK  \l "_STOP_3"</w:instrText>
      </w:r>
      <w:r>
        <w:fldChar w:fldCharType="separate"/>
      </w:r>
      <w:bookmarkStart w:id="60" w:name="_Toc359406400"/>
      <w:r w:rsidRPr="000124C2">
        <w:rPr>
          <w:rStyle w:val="Hyperlnk"/>
          <w:bdr w:val="none" w:sz="0" w:space="0" w:color="auto"/>
        </w:rPr>
        <w:t>STOP</w:t>
      </w:r>
      <w:bookmarkEnd w:id="60"/>
      <w:r>
        <w:fldChar w:fldCharType="end"/>
      </w:r>
    </w:p>
    <w:p w14:paraId="60115819" w14:textId="77777777" w:rsidR="00D30897" w:rsidRDefault="00D30897" w:rsidP="00D30897">
      <w:r>
        <w:t>The stop event is used to generate a stop in the cutting process.</w:t>
      </w:r>
    </w:p>
    <w:p w14:paraId="146D9605" w14:textId="77777777" w:rsidR="00D30897" w:rsidRDefault="00D30897" w:rsidP="00D30897">
      <w:r>
        <w:t>Following variables are available.</w:t>
      </w:r>
    </w:p>
    <w:tbl>
      <w:tblPr>
        <w:tblStyle w:val="Tabellrutnt"/>
        <w:tblW w:w="0" w:type="auto"/>
        <w:tblLook w:val="04A0" w:firstRow="1" w:lastRow="0" w:firstColumn="1" w:lastColumn="0" w:noHBand="0" w:noVBand="1"/>
      </w:tblPr>
      <w:tblGrid>
        <w:gridCol w:w="1461"/>
        <w:gridCol w:w="810"/>
        <w:gridCol w:w="8043"/>
      </w:tblGrid>
      <w:tr w:rsidR="00D30897" w:rsidRPr="00265B45" w14:paraId="594FC876"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0F69D" w14:textId="77777777" w:rsidR="00D30897" w:rsidRDefault="00D30897" w:rsidP="00BE5AC5">
            <w:pPr>
              <w:rPr>
                <w:sz w:val="20"/>
                <w:szCs w:val="20"/>
              </w:rPr>
            </w:pPr>
            <w:r>
              <w:rPr>
                <w:sz w:val="20"/>
                <w:szCs w:val="20"/>
              </w:rPr>
              <w:t>$msg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A1B2BC" w14:textId="77777777" w:rsidR="00D30897" w:rsidRDefault="00D30897" w:rsidP="00BE5AC5">
            <w:pPr>
              <w:jc w:val="center"/>
              <w:rPr>
                <w:sz w:val="20"/>
                <w:szCs w:val="20"/>
              </w:rPr>
            </w:pPr>
            <w:r>
              <w:rPr>
                <w:sz w:val="20"/>
                <w:szCs w:val="20"/>
              </w:rPr>
              <w:t>String</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52BE00" w14:textId="77777777" w:rsidR="00D30897" w:rsidRDefault="00D30897" w:rsidP="00BE5AC5">
            <w:pPr>
              <w:rPr>
                <w:sz w:val="20"/>
                <w:szCs w:val="20"/>
              </w:rPr>
            </w:pPr>
            <w:r>
              <w:rPr>
                <w:sz w:val="20"/>
                <w:szCs w:val="20"/>
              </w:rPr>
              <w:t>A text message that is added in the Edit toolpath or Order command or an automatic generated text that comes from the stop options in the Method window.</w:t>
            </w:r>
          </w:p>
        </w:tc>
      </w:tr>
      <w:tr w:rsidR="00D30897" w:rsidRPr="00925659" w14:paraId="27F3131A"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A3520" w14:textId="77777777" w:rsidR="00D30897" w:rsidRPr="00925659" w:rsidRDefault="00D30897" w:rsidP="00BE5AC5">
            <w:pPr>
              <w:rPr>
                <w:sz w:val="20"/>
                <w:szCs w:val="20"/>
              </w:rPr>
            </w:pPr>
            <w:r w:rsidRPr="00925659">
              <w:rPr>
                <w:sz w:val="20"/>
                <w:szCs w:val="20"/>
              </w:rPr>
              <w:t>$cond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C64F9CC" w14:textId="77777777" w:rsidR="00D30897" w:rsidRPr="00925659" w:rsidRDefault="00D30897" w:rsidP="00BE5AC5">
            <w:pPr>
              <w:jc w:val="center"/>
              <w:rPr>
                <w:sz w:val="20"/>
                <w:szCs w:val="20"/>
              </w:rPr>
            </w:pPr>
            <w:r w:rsidRPr="00925659">
              <w:rPr>
                <w:sz w:val="20"/>
                <w:szCs w:val="20"/>
              </w:rPr>
              <w:t>Bool</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FD38A" w14:textId="77777777" w:rsidR="00D30897" w:rsidRPr="00925659" w:rsidRDefault="00D30897" w:rsidP="00BE5AC5">
            <w:pPr>
              <w:rPr>
                <w:sz w:val="20"/>
                <w:szCs w:val="20"/>
              </w:rPr>
            </w:pPr>
            <w:r>
              <w:rPr>
                <w:sz w:val="20"/>
                <w:szCs w:val="20"/>
              </w:rPr>
              <w:t>The variable is T if the checkbox Conditional is activated in the Stop dialog else nil.</w:t>
            </w:r>
          </w:p>
        </w:tc>
      </w:tr>
      <w:tr w:rsidR="00D30897" w:rsidRPr="00265B45" w14:paraId="387366E2"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0883D" w14:textId="77777777" w:rsidR="00D30897" w:rsidRDefault="00D30897" w:rsidP="00BE5AC5">
            <w:pPr>
              <w:rPr>
                <w:sz w:val="20"/>
                <w:szCs w:val="20"/>
              </w:rPr>
            </w:pPr>
            <w:r>
              <w:rPr>
                <w:sz w:val="20"/>
                <w:szCs w:val="20"/>
              </w:rPr>
              <w:t>$reason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7E7640D" w14:textId="77777777" w:rsidR="00D30897" w:rsidRDefault="00D30897" w:rsidP="00BE5AC5">
            <w:pPr>
              <w:jc w:val="center"/>
              <w:rPr>
                <w:sz w:val="20"/>
                <w:szCs w:val="20"/>
              </w:rPr>
            </w:pPr>
            <w:r>
              <w:rPr>
                <w:sz w:val="20"/>
                <w:szCs w:val="20"/>
              </w:rPr>
              <w:t>Int</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62309" w14:textId="77777777" w:rsidR="00D30897" w:rsidRDefault="00D30897" w:rsidP="00BE5AC5">
            <w:pPr>
              <w:rPr>
                <w:sz w:val="20"/>
              </w:rPr>
            </w:pPr>
            <w:bookmarkStart w:id="61" w:name="_Hlk40771299"/>
            <w:r>
              <w:rPr>
                <w:sz w:val="20"/>
              </w:rPr>
              <w:t>The reason value has following meaning:</w:t>
            </w:r>
          </w:p>
          <w:p w14:paraId="27AAE1B8" w14:textId="77777777" w:rsidR="00D30897" w:rsidRDefault="00D30897" w:rsidP="00BE5AC5">
            <w:pPr>
              <w:rPr>
                <w:sz w:val="20"/>
              </w:rPr>
            </w:pPr>
            <w:r>
              <w:rPr>
                <w:sz w:val="20"/>
              </w:rPr>
              <w:t>0=Generated in case of TOOLSET and other automatic generated stops because of not complete postprocessor.</w:t>
            </w:r>
          </w:p>
          <w:p w14:paraId="61A21454" w14:textId="77777777" w:rsidR="00D30897" w:rsidRDefault="00D30897" w:rsidP="00BE5AC5">
            <w:pPr>
              <w:rPr>
                <w:sz w:val="20"/>
              </w:rPr>
            </w:pPr>
            <w:r>
              <w:rPr>
                <w:sz w:val="20"/>
              </w:rPr>
              <w:t>1=A stop generated in the Edit part command.</w:t>
            </w:r>
          </w:p>
          <w:p w14:paraId="21F2B51B" w14:textId="77777777" w:rsidR="00D30897" w:rsidRDefault="00D30897" w:rsidP="00BE5AC5">
            <w:pPr>
              <w:rPr>
                <w:sz w:val="20"/>
              </w:rPr>
            </w:pPr>
            <w:r>
              <w:rPr>
                <w:sz w:val="20"/>
              </w:rPr>
              <w:t>2=A stop generated in the Order command.</w:t>
            </w:r>
          </w:p>
          <w:p w14:paraId="771A976F" w14:textId="77777777" w:rsidR="00D30897" w:rsidRDefault="00D30897" w:rsidP="00BE5AC5">
            <w:pPr>
              <w:rPr>
                <w:sz w:val="20"/>
              </w:rPr>
            </w:pPr>
            <w:r>
              <w:rPr>
                <w:sz w:val="20"/>
              </w:rPr>
              <w:t>3=If the option "Stop after first cut" is activated.</w:t>
            </w:r>
          </w:p>
          <w:p w14:paraId="52307A3B" w14:textId="77777777" w:rsidR="00D30897" w:rsidRDefault="00D30897" w:rsidP="00BE5AC5">
            <w:pPr>
              <w:rPr>
                <w:sz w:val="20"/>
              </w:rPr>
            </w:pPr>
            <w:r>
              <w:rPr>
                <w:sz w:val="20"/>
              </w:rPr>
              <w:t>4=If the option "Stop after first part" is activated.</w:t>
            </w:r>
          </w:p>
          <w:p w14:paraId="28CDFB7B" w14:textId="77777777" w:rsidR="00D30897" w:rsidRDefault="00D30897" w:rsidP="00BE5AC5">
            <w:pPr>
              <w:rPr>
                <w:sz w:val="20"/>
              </w:rPr>
            </w:pPr>
            <w:r>
              <w:rPr>
                <w:sz w:val="20"/>
              </w:rPr>
              <w:t>5=If the option "Always pre-piercing is activated". This is mainly developed for 5-axis cutting, the STOP event will be used just before the cutting start.</w:t>
            </w:r>
          </w:p>
          <w:p w14:paraId="0135738E" w14:textId="77777777" w:rsidR="00D30897" w:rsidRDefault="00D30897" w:rsidP="00BE5AC5">
            <w:pPr>
              <w:rPr>
                <w:sz w:val="20"/>
              </w:rPr>
            </w:pPr>
            <w:r>
              <w:rPr>
                <w:sz w:val="20"/>
              </w:rPr>
              <w:t>6=If no cleaning or pressure release point is specified.</w:t>
            </w:r>
          </w:p>
          <w:p w14:paraId="7A9EC834" w14:textId="77777777" w:rsidR="00D30897" w:rsidRDefault="00D30897" w:rsidP="00BE5AC5">
            <w:pPr>
              <w:rPr>
                <w:sz w:val="20"/>
                <w:szCs w:val="20"/>
              </w:rPr>
            </w:pPr>
            <w:r>
              <w:rPr>
                <w:sz w:val="20"/>
              </w:rPr>
              <w:t>7=Stop generated by the Stop command in 3D-5X</w:t>
            </w:r>
            <w:bookmarkEnd w:id="61"/>
          </w:p>
        </w:tc>
      </w:tr>
    </w:tbl>
    <w:p w14:paraId="3E3EB203" w14:textId="77777777" w:rsidR="00D30897" w:rsidRDefault="00D30897" w:rsidP="00D30897"/>
    <w:p w14:paraId="063FE2A1" w14:textId="77777777" w:rsidR="00D30897" w:rsidRDefault="00D30897" w:rsidP="00D30897">
      <w:pPr>
        <w:pStyle w:val="LISPSAMPLE"/>
        <w:rPr>
          <w:b/>
        </w:rPr>
      </w:pPr>
      <w:r>
        <w:t>Example 1:</w:t>
      </w:r>
      <w:r>
        <w:br/>
        <w:t>This example will add M00 and automatic generated message</w:t>
      </w:r>
    </w:p>
    <w:p w14:paraId="5BE5DD2E" w14:textId="77777777" w:rsidR="00D30897" w:rsidRDefault="00D30897" w:rsidP="00D30897">
      <w:pPr>
        <w:pStyle w:val="LISPSAMPLE"/>
      </w:pPr>
      <w:r>
        <w:br/>
        <w:t>(DEFUN stop ()</w:t>
      </w:r>
      <w:r>
        <w:br/>
        <w:t xml:space="preserve">  (WRITE (STRCAT (NTXT) "M00 (" $msg ")"))</w:t>
      </w:r>
      <w:r>
        <w:br/>
        <w:t>)</w:t>
      </w:r>
    </w:p>
    <w:p w14:paraId="1C630B60" w14:textId="77777777" w:rsidR="00D30897" w:rsidRDefault="00D30897" w:rsidP="00D30897">
      <w:pPr>
        <w:pStyle w:val="LISPSAMPLE"/>
        <w:rPr>
          <w:b/>
        </w:rPr>
      </w:pPr>
      <w:r>
        <w:t>Example 2:</w:t>
      </w:r>
      <w:r>
        <w:br/>
        <w:t>This example shows how the STOP event can be customized. Depending on the $reason you can add different information to the CNC-file.</w:t>
      </w:r>
    </w:p>
    <w:p w14:paraId="1EB8174D" w14:textId="5E95D971" w:rsidR="00D30897" w:rsidRDefault="00D30897" w:rsidP="00D30897">
      <w:pPr>
        <w:pStyle w:val="LISPSAMPLE"/>
      </w:pPr>
      <w:bookmarkStart w:id="62" w:name="_TOOLUP"/>
      <w:bookmarkEnd w:id="62"/>
      <w:r>
        <w:t>(DEFUN stop ()</w:t>
      </w:r>
      <w:r>
        <w:br/>
        <w:t xml:space="preserve">  (COND</w:t>
      </w:r>
      <w:r>
        <w:br/>
        <w:t xml:space="preserve">    ((= $REASON 1)</w:t>
      </w:r>
      <w:r>
        <w:br/>
        <w:t xml:space="preserve">      (WRITE (STRCAT (</w:t>
      </w:r>
      <w:hyperlink w:anchor="_(NTXT)" w:history="1">
        <w:r w:rsidR="003638C2" w:rsidRPr="00200A47">
          <w:rPr>
            <w:rStyle w:val="Hyperlnk"/>
            <w:bdr w:val="none" w:sz="0" w:space="0" w:color="auto"/>
          </w:rPr>
          <w:t>NTXT</w:t>
        </w:r>
      </w:hyperlink>
      <w:r w:rsidR="003638C2">
        <w:t xml:space="preserve">) </w:t>
      </w:r>
      <w:r>
        <w:t>"M00 (STOP IN EDIT PART MESSAGE: " $msg ")")))</w:t>
      </w:r>
      <w:r>
        <w:br/>
        <w:t xml:space="preserve">    ((= $REASON 2)</w:t>
      </w:r>
      <w:r>
        <w:br/>
        <w:t xml:space="preserve">      (WRITE (STRCAT (NTXT) "M00 (STOP IN ORDER MESSAGE: " $msg ")")))</w:t>
      </w:r>
      <w:r>
        <w:br/>
        <w:t xml:space="preserve">    ((= $REASON 3)</w:t>
      </w:r>
      <w:r>
        <w:br/>
      </w:r>
      <w:r>
        <w:lastRenderedPageBreak/>
        <w:t xml:space="preserve">      (WRITE (STRCAT (NTXT) "M00 (STOP AFTER FIRST CUT)")))</w:t>
      </w:r>
      <w:r>
        <w:br/>
        <w:t xml:space="preserve">    ((= $reason 4)</w:t>
      </w:r>
      <w:r>
        <w:br/>
        <w:t xml:space="preserve">      (WRITE (STRCAT (NTXT) "M00 (STOP AFTER FIRST PART)")))</w:t>
      </w:r>
      <w:r>
        <w:br/>
        <w:t xml:space="preserve">    ((= $reason 5)</w:t>
      </w:r>
      <w:r>
        <w:br/>
        <w:t xml:space="preserve">      (WRITE (STRCAT (NTXT) "M00 (STOP BEFORE 5X-CUTTING)")))</w:t>
      </w:r>
      <w:r>
        <w:br/>
        <w:t xml:space="preserve">  )</w:t>
      </w:r>
      <w:r>
        <w:br/>
        <w:t>)</w:t>
      </w:r>
    </w:p>
    <w:p w14:paraId="3B6AB99C" w14:textId="2D61BBEE" w:rsidR="00D30897" w:rsidRDefault="00D30897" w:rsidP="00D30897">
      <w:hyperlink w:anchor="_List_of_postprocessor" w:history="1">
        <w:r w:rsidRPr="00FC753A">
          <w:rPr>
            <w:rStyle w:val="Hyperlnk"/>
            <w:bdr w:val="none" w:sz="0" w:space="0" w:color="auto"/>
          </w:rPr>
          <w:t>List of postprocessor functions</w:t>
        </w:r>
      </w:hyperlink>
    </w:p>
    <w:bookmarkStart w:id="63" w:name="_DRILLING_1"/>
    <w:bookmarkEnd w:id="63"/>
    <w:p w14:paraId="7BB967A2" w14:textId="7D54A00E" w:rsidR="00D30897" w:rsidRDefault="00D30897" w:rsidP="00D30897">
      <w:pPr>
        <w:pStyle w:val="Rubrik2"/>
      </w:pPr>
      <w:r>
        <w:fldChar w:fldCharType="begin"/>
      </w:r>
      <w:r>
        <w:instrText>HYPERLINK  \l "_DRILLING_1"</w:instrText>
      </w:r>
      <w:r>
        <w:fldChar w:fldCharType="separate"/>
      </w:r>
      <w:bookmarkStart w:id="64" w:name="_Toc359406385"/>
      <w:r w:rsidRPr="000124C2">
        <w:rPr>
          <w:rStyle w:val="Hyperlnk"/>
          <w:bdr w:val="none" w:sz="0" w:space="0" w:color="auto"/>
        </w:rPr>
        <w:t>DRILLING</w:t>
      </w:r>
      <w:bookmarkEnd w:id="64"/>
      <w:r>
        <w:fldChar w:fldCharType="end"/>
      </w:r>
    </w:p>
    <w:p w14:paraId="12C9AA0A" w14:textId="77777777" w:rsidR="00D30897" w:rsidRDefault="00D30897" w:rsidP="00D30897">
      <w:r>
        <w:t>This event activate the drilling cycle. The drilling tool is already in position for drilling.</w:t>
      </w:r>
    </w:p>
    <w:tbl>
      <w:tblPr>
        <w:tblStyle w:val="Tabellrutnt"/>
        <w:tblW w:w="0" w:type="auto"/>
        <w:tblLook w:val="04A0" w:firstRow="1" w:lastRow="0" w:firstColumn="1" w:lastColumn="0" w:noHBand="0" w:noVBand="1"/>
      </w:tblPr>
      <w:tblGrid>
        <w:gridCol w:w="1622"/>
        <w:gridCol w:w="769"/>
        <w:gridCol w:w="7746"/>
      </w:tblGrid>
      <w:tr w:rsidR="00D30897" w:rsidRPr="00021979" w14:paraId="712849A4"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D0298" w14:textId="77777777" w:rsidR="00D30897" w:rsidRPr="00021979" w:rsidRDefault="00D30897" w:rsidP="00BE5AC5">
            <w:pPr>
              <w:spacing w:line="240" w:lineRule="auto"/>
              <w:rPr>
                <w:rFonts w:cs="Tahoma"/>
                <w:sz w:val="20"/>
              </w:rPr>
            </w:pPr>
            <w:r>
              <w:rPr>
                <w:rFonts w:cs="Tahoma"/>
                <w:sz w:val="20"/>
              </w:rPr>
              <w:t>$attrib</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5A96D92" w14:textId="77777777" w:rsidR="00D30897" w:rsidRPr="00021979" w:rsidRDefault="00D30897" w:rsidP="00BE5AC5">
            <w:pPr>
              <w:spacing w:line="240" w:lineRule="auto"/>
              <w:rPr>
                <w:rFonts w:cs="Tahoma"/>
                <w:sz w:val="20"/>
              </w:rPr>
            </w:pPr>
            <w:r>
              <w:rPr>
                <w:rFonts w:cs="Tahoma"/>
                <w:sz w:val="20"/>
              </w:rPr>
              <w:t>String</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D202D" w14:textId="77777777" w:rsidR="00D30897" w:rsidRPr="00021979" w:rsidRDefault="00D30897" w:rsidP="00BE5AC5">
            <w:pPr>
              <w:spacing w:line="240" w:lineRule="auto"/>
              <w:rPr>
                <w:rFonts w:cs="Tahoma"/>
                <w:sz w:val="20"/>
              </w:rPr>
            </w:pPr>
            <w:r>
              <w:rPr>
                <w:rFonts w:cs="Tahoma"/>
                <w:sz w:val="20"/>
              </w:rPr>
              <w:t>The variable shows the value entered in the HOLE drilling function. If no attribute are entered or if the drilling are used as piercing then the value is an empty string.</w:t>
            </w:r>
          </w:p>
        </w:tc>
      </w:tr>
      <w:tr w:rsidR="00D30897" w:rsidRPr="00021979" w14:paraId="456FECC1"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E1CFA" w14:textId="77777777" w:rsidR="00D30897" w:rsidRPr="00021979" w:rsidRDefault="00D30897" w:rsidP="00BE5AC5">
            <w:pPr>
              <w:spacing w:line="240" w:lineRule="auto"/>
              <w:rPr>
                <w:rFonts w:cs="Tahoma"/>
              </w:rPr>
            </w:pPr>
            <w:r>
              <w:rPr>
                <w:rFonts w:cs="Tahoma"/>
              </w:rPr>
              <w:t>$</w:t>
            </w:r>
            <w:r w:rsidRPr="006B6F71">
              <w:rPr>
                <w:rFonts w:cs="Tahoma"/>
                <w:sz w:val="20"/>
              </w:rPr>
              <w:t>depth</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9CA7B2A" w14:textId="77777777" w:rsidR="00D30897" w:rsidRPr="00021979" w:rsidRDefault="00D30897" w:rsidP="00BE5AC5">
            <w:pPr>
              <w:spacing w:line="240" w:lineRule="auto"/>
              <w:rPr>
                <w:rFonts w:cs="Tahoma"/>
              </w:rPr>
            </w:pPr>
            <w:r>
              <w:rPr>
                <w:rFonts w:cs="Tahoma"/>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3B3A8" w14:textId="77777777" w:rsidR="00D30897" w:rsidRPr="00021979" w:rsidRDefault="00D30897" w:rsidP="00BE5AC5">
            <w:pPr>
              <w:spacing w:line="240" w:lineRule="auto"/>
              <w:rPr>
                <w:rFonts w:cs="Tahoma"/>
              </w:rPr>
            </w:pPr>
            <w:r w:rsidRPr="006B6F71">
              <w:rPr>
                <w:rFonts w:cs="Tahoma"/>
                <w:sz w:val="20"/>
              </w:rPr>
              <w:t>The incremental depth from the start points x,</w:t>
            </w:r>
            <w:r>
              <w:rPr>
                <w:rFonts w:cs="Tahoma"/>
                <w:sz w:val="20"/>
              </w:rPr>
              <w:t xml:space="preserve"> </w:t>
            </w:r>
            <w:r w:rsidRPr="006B6F71">
              <w:rPr>
                <w:rFonts w:cs="Tahoma"/>
                <w:sz w:val="20"/>
              </w:rPr>
              <w:t>y,</w:t>
            </w:r>
            <w:r>
              <w:rPr>
                <w:rFonts w:cs="Tahoma"/>
                <w:sz w:val="20"/>
              </w:rPr>
              <w:t xml:space="preserve"> </w:t>
            </w:r>
            <w:r w:rsidRPr="006B6F71">
              <w:rPr>
                <w:rFonts w:cs="Tahoma"/>
                <w:sz w:val="20"/>
              </w:rPr>
              <w:t>z</w:t>
            </w:r>
          </w:p>
        </w:tc>
      </w:tr>
      <w:tr w:rsidR="00D30897" w:rsidRPr="00021979" w14:paraId="6A9175D8"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A6ED8" w14:textId="77777777" w:rsidR="00D30897" w:rsidRPr="00021979" w:rsidRDefault="00D30897" w:rsidP="00BE5AC5">
            <w:pPr>
              <w:spacing w:line="240" w:lineRule="auto"/>
              <w:rPr>
                <w:rFonts w:cs="Tahoma"/>
                <w:sz w:val="20"/>
              </w:rPr>
            </w:pPr>
            <w:r w:rsidRPr="00021979">
              <w:rPr>
                <w:rFonts w:cs="Tahoma"/>
                <w:sz w:val="20"/>
              </w:rPr>
              <w:t>$drillbytype</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3DB404A" w14:textId="77777777" w:rsidR="00D30897" w:rsidRPr="00021979" w:rsidRDefault="00D30897" w:rsidP="00BE5AC5">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E3F68" w14:textId="77777777" w:rsidR="00D30897" w:rsidRPr="00021979" w:rsidRDefault="00D30897" w:rsidP="00BE5AC5">
            <w:pPr>
              <w:spacing w:line="240" w:lineRule="auto"/>
              <w:rPr>
                <w:rFonts w:cs="Tahoma"/>
                <w:sz w:val="20"/>
              </w:rPr>
            </w:pPr>
            <w:r w:rsidRPr="00021979">
              <w:rPr>
                <w:rFonts w:cs="Tahoma"/>
                <w:sz w:val="20"/>
              </w:rPr>
              <w:t xml:space="preserve">By this variable you can read what kind of optimizing the drilling sequences is set to: </w:t>
            </w:r>
            <w:r w:rsidRPr="00021979">
              <w:rPr>
                <w:rFonts w:cs="Tahoma"/>
                <w:sz w:val="20"/>
              </w:rPr>
              <w:br/>
              <w:t>0=Sheetwice, 1=Toolwice, 2=Partwice, 3=No optimation.</w:t>
            </w:r>
          </w:p>
          <w:p w14:paraId="08136189" w14:textId="77777777" w:rsidR="00D30897" w:rsidRPr="00021979" w:rsidRDefault="00D30897" w:rsidP="00BE5AC5">
            <w:pPr>
              <w:spacing w:line="240" w:lineRule="auto"/>
              <w:rPr>
                <w:rFonts w:cs="Tahoma"/>
                <w:sz w:val="20"/>
              </w:rPr>
            </w:pPr>
            <w:r w:rsidRPr="00021979">
              <w:rPr>
                <w:rFonts w:cs="Tahoma"/>
                <w:sz w:val="20"/>
              </w:rPr>
              <w:t xml:space="preserve">When using number 3 (No optimizing), then the </w:t>
            </w:r>
            <w:r>
              <w:rPr>
                <w:rFonts w:cs="Tahoma"/>
                <w:sz w:val="20"/>
              </w:rPr>
              <w:t>PIERCING</w:t>
            </w:r>
            <w:r w:rsidRPr="00021979">
              <w:rPr>
                <w:rFonts w:cs="Tahoma"/>
                <w:sz w:val="20"/>
              </w:rPr>
              <w:t xml:space="preserve"> will set the variable $ptype to 4.</w:t>
            </w:r>
          </w:p>
        </w:tc>
      </w:tr>
      <w:tr w:rsidR="00D30897" w:rsidRPr="00021979" w14:paraId="63BDE752"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2DEB2" w14:textId="77777777" w:rsidR="00D30897" w:rsidRPr="00DB7D77" w:rsidRDefault="00D30897" w:rsidP="00BE5AC5">
            <w:pPr>
              <w:spacing w:line="240" w:lineRule="auto"/>
              <w:rPr>
                <w:rFonts w:cs="Tahoma"/>
                <w:sz w:val="20"/>
              </w:rPr>
            </w:pPr>
            <w:r w:rsidRPr="00DB7D77">
              <w:rPr>
                <w:rFonts w:cs="Tahoma"/>
                <w:sz w:val="20"/>
              </w:rPr>
              <w:t>$drillfeed</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063CD7" w14:textId="77777777" w:rsidR="00D30897" w:rsidRPr="00DB7D77" w:rsidRDefault="00D30897" w:rsidP="00BE5AC5">
            <w:pPr>
              <w:spacing w:line="240" w:lineRule="auto"/>
              <w:rPr>
                <w:rFonts w:cs="Tahoma"/>
                <w:sz w:val="20"/>
              </w:rPr>
            </w:pPr>
            <w:r w:rsidRPr="00DB7D77">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8C658" w14:textId="77777777" w:rsidR="00D30897" w:rsidRPr="00DB7D77" w:rsidRDefault="00D30897" w:rsidP="00BE5AC5">
            <w:pPr>
              <w:spacing w:line="240" w:lineRule="auto"/>
              <w:rPr>
                <w:rFonts w:cs="Tahoma"/>
                <w:sz w:val="20"/>
              </w:rPr>
            </w:pPr>
            <w:r w:rsidRPr="00DB7D77">
              <w:rPr>
                <w:rFonts w:cs="Tahoma"/>
                <w:sz w:val="20"/>
              </w:rPr>
              <w:t>Drilling feed in mm/min</w:t>
            </w:r>
            <w:r>
              <w:rPr>
                <w:rFonts w:cs="Tahoma"/>
                <w:sz w:val="20"/>
              </w:rPr>
              <w:t xml:space="preserve"> (this variable is available also in the header).</w:t>
            </w:r>
          </w:p>
        </w:tc>
      </w:tr>
      <w:tr w:rsidR="00D30897" w:rsidRPr="00021979" w14:paraId="1446D285"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02E54" w14:textId="77777777" w:rsidR="00D30897" w:rsidRPr="00021979" w:rsidRDefault="00D30897" w:rsidP="00BE5AC5">
            <w:pPr>
              <w:spacing w:line="240" w:lineRule="auto"/>
              <w:rPr>
                <w:rFonts w:cs="Tahoma"/>
                <w:sz w:val="20"/>
              </w:rPr>
            </w:pPr>
            <w:r w:rsidRPr="00021979">
              <w:rPr>
                <w:rFonts w:cs="Tahoma"/>
                <w:sz w:val="20"/>
              </w:rPr>
              <w:t>$drillmax</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FDDF175" w14:textId="77777777" w:rsidR="00D30897" w:rsidRPr="00021979" w:rsidRDefault="00D30897" w:rsidP="00BE5AC5">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4DE09" w14:textId="77777777" w:rsidR="00D30897" w:rsidRPr="00021979" w:rsidRDefault="00D30897" w:rsidP="00BE5AC5">
            <w:pPr>
              <w:spacing w:line="240" w:lineRule="auto"/>
              <w:rPr>
                <w:rFonts w:cs="Tahoma"/>
                <w:sz w:val="20"/>
              </w:rPr>
            </w:pPr>
            <w:r w:rsidRPr="00021979">
              <w:rPr>
                <w:rFonts w:cs="Tahoma"/>
                <w:sz w:val="20"/>
              </w:rPr>
              <w:t>Number of drillings made together</w:t>
            </w:r>
            <w:r>
              <w:rPr>
                <w:rFonts w:cs="Tahoma"/>
                <w:sz w:val="20"/>
              </w:rPr>
              <w:t xml:space="preserve"> in this sequence</w:t>
            </w:r>
            <w:r w:rsidRPr="00021979">
              <w:rPr>
                <w:rFonts w:cs="Tahoma"/>
                <w:sz w:val="20"/>
              </w:rPr>
              <w:t>.</w:t>
            </w:r>
          </w:p>
        </w:tc>
      </w:tr>
      <w:tr w:rsidR="00D30897" w:rsidRPr="00021979" w14:paraId="39BEA9F5"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6E439" w14:textId="77777777" w:rsidR="00D30897" w:rsidRPr="00021979" w:rsidRDefault="00D30897" w:rsidP="00BE5AC5">
            <w:pPr>
              <w:spacing w:line="240" w:lineRule="auto"/>
              <w:rPr>
                <w:rFonts w:cs="Tahoma"/>
                <w:sz w:val="20"/>
              </w:rPr>
            </w:pPr>
            <w:r w:rsidRPr="00021979">
              <w:rPr>
                <w:rFonts w:cs="Tahoma"/>
                <w:sz w:val="20"/>
              </w:rPr>
              <w:t>$drillnum</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F6E497B" w14:textId="77777777" w:rsidR="00D30897" w:rsidRPr="00021979" w:rsidRDefault="00D30897" w:rsidP="00BE5AC5">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5C761" w14:textId="77777777" w:rsidR="00D30897" w:rsidRPr="00021979" w:rsidRDefault="00D30897" w:rsidP="00BE5AC5">
            <w:pPr>
              <w:spacing w:line="240" w:lineRule="auto"/>
              <w:rPr>
                <w:rFonts w:cs="Tahoma"/>
                <w:sz w:val="20"/>
              </w:rPr>
            </w:pPr>
            <w:r w:rsidRPr="00021979">
              <w:rPr>
                <w:rFonts w:cs="Tahoma"/>
                <w:sz w:val="20"/>
              </w:rPr>
              <w:t>First drilling will have number 1 the second number 2 and so on.</w:t>
            </w:r>
          </w:p>
        </w:tc>
      </w:tr>
      <w:tr w:rsidR="00D30897" w:rsidRPr="00021979" w14:paraId="3CFC33BB"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8AEE0C" w14:textId="77777777" w:rsidR="00D30897" w:rsidRPr="00DB7D77" w:rsidRDefault="00D30897" w:rsidP="00BE5AC5">
            <w:pPr>
              <w:spacing w:line="240" w:lineRule="auto"/>
              <w:rPr>
                <w:rFonts w:cs="Tahoma"/>
                <w:sz w:val="20"/>
              </w:rPr>
            </w:pPr>
            <w:r w:rsidRPr="00DB7D77">
              <w:rPr>
                <w:rFonts w:cs="Tahoma"/>
                <w:sz w:val="20"/>
              </w:rPr>
              <w:t>$drillrpm</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DB3E98" w14:textId="77777777" w:rsidR="00D30897" w:rsidRPr="00DB7D77" w:rsidRDefault="00D30897" w:rsidP="00BE5AC5">
            <w:pPr>
              <w:spacing w:line="240" w:lineRule="auto"/>
              <w:rPr>
                <w:rFonts w:cs="Tahoma"/>
                <w:sz w:val="20"/>
              </w:rPr>
            </w:pPr>
            <w:r w:rsidRPr="00DB7D77">
              <w:rPr>
                <w:rFonts w:cs="Tahoma"/>
                <w:sz w:val="20"/>
              </w:rPr>
              <w:t>I</w:t>
            </w:r>
            <w:r>
              <w:rPr>
                <w:rFonts w:cs="Tahoma"/>
                <w:sz w:val="20"/>
              </w:rPr>
              <w:t>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D06D7" w14:textId="77777777" w:rsidR="00D30897" w:rsidRPr="00DB7D77" w:rsidRDefault="00D30897" w:rsidP="00BE5AC5">
            <w:pPr>
              <w:spacing w:line="240" w:lineRule="auto"/>
              <w:rPr>
                <w:rFonts w:cs="Tahoma"/>
                <w:sz w:val="20"/>
              </w:rPr>
            </w:pPr>
            <w:r w:rsidRPr="00DB7D77">
              <w:rPr>
                <w:rFonts w:cs="Tahoma"/>
                <w:sz w:val="20"/>
              </w:rPr>
              <w:t>Revolutions per minute</w:t>
            </w:r>
            <w:r>
              <w:rPr>
                <w:rFonts w:cs="Tahoma"/>
                <w:sz w:val="20"/>
              </w:rPr>
              <w:t xml:space="preserve"> (this variable is available also in the header).</w:t>
            </w:r>
          </w:p>
        </w:tc>
      </w:tr>
      <w:tr w:rsidR="00D30897" w:rsidRPr="00021979" w14:paraId="56D5C01F"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96DAB" w14:textId="77777777" w:rsidR="00D30897" w:rsidRPr="00DB7D77" w:rsidRDefault="00D30897" w:rsidP="00BE5AC5">
            <w:pPr>
              <w:spacing w:line="240" w:lineRule="auto"/>
              <w:rPr>
                <w:rFonts w:cs="Tahoma"/>
                <w:sz w:val="20"/>
              </w:rPr>
            </w:pPr>
            <w:r w:rsidRPr="00DB7D77">
              <w:rPr>
                <w:rFonts w:cs="Tahoma"/>
                <w:sz w:val="20"/>
              </w:rPr>
              <w:t>$drillstep</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BD0FFB5" w14:textId="77777777" w:rsidR="00D30897" w:rsidRPr="00DB7D77" w:rsidRDefault="00D30897" w:rsidP="00BE5AC5">
            <w:pPr>
              <w:spacing w:line="240" w:lineRule="auto"/>
              <w:rPr>
                <w:rFonts w:cs="Tahoma"/>
                <w:sz w:val="20"/>
              </w:rPr>
            </w:pPr>
            <w:r w:rsidRPr="00DB7D77">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E7A47" w14:textId="77777777" w:rsidR="00D30897" w:rsidRPr="00DB7D77" w:rsidRDefault="00D30897" w:rsidP="00BE5AC5">
            <w:pPr>
              <w:spacing w:line="240" w:lineRule="auto"/>
              <w:rPr>
                <w:rFonts w:cs="Tahoma"/>
                <w:sz w:val="20"/>
              </w:rPr>
            </w:pPr>
            <w:r w:rsidRPr="00DB7D77">
              <w:rPr>
                <w:rFonts w:cs="Tahoma"/>
                <w:sz w:val="20"/>
              </w:rPr>
              <w:t>D</w:t>
            </w:r>
            <w:r>
              <w:rPr>
                <w:rFonts w:cs="Tahoma"/>
                <w:sz w:val="20"/>
              </w:rPr>
              <w:t>r</w:t>
            </w:r>
            <w:r w:rsidRPr="00DB7D77">
              <w:rPr>
                <w:rFonts w:cs="Tahoma"/>
                <w:sz w:val="20"/>
              </w:rPr>
              <w:t>illing step</w:t>
            </w:r>
            <w:r>
              <w:rPr>
                <w:rFonts w:cs="Tahoma"/>
                <w:sz w:val="20"/>
              </w:rPr>
              <w:t xml:space="preserve"> (this variable is available also in the header).</w:t>
            </w:r>
          </w:p>
        </w:tc>
      </w:tr>
      <w:tr w:rsidR="00D30897" w:rsidRPr="00021979" w14:paraId="249EDA93"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38464B" w14:textId="77777777" w:rsidR="00D30897" w:rsidRPr="00463700" w:rsidRDefault="00D30897" w:rsidP="00BE5AC5">
            <w:pPr>
              <w:spacing w:line="240" w:lineRule="auto"/>
              <w:rPr>
                <w:rFonts w:cs="Tahoma"/>
                <w:sz w:val="20"/>
              </w:rPr>
            </w:pPr>
            <w:r w:rsidRPr="00463700">
              <w:rPr>
                <w:rFonts w:cs="Tahoma"/>
                <w:sz w:val="20"/>
              </w:rPr>
              <w:t>$f</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6ED8DB4" w14:textId="77777777" w:rsidR="00D30897" w:rsidRPr="00463700" w:rsidRDefault="00D30897" w:rsidP="00BE5AC5">
            <w:pPr>
              <w:spacing w:line="240" w:lineRule="auto"/>
              <w:rPr>
                <w:rFonts w:cs="Tahoma"/>
                <w:sz w:val="20"/>
              </w:rPr>
            </w:pPr>
            <w:r w:rsidRPr="00463700">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1FFCB" w14:textId="77777777" w:rsidR="00D30897" w:rsidRPr="00463700" w:rsidRDefault="00D30897" w:rsidP="00BE5AC5">
            <w:pPr>
              <w:spacing w:line="240" w:lineRule="auto"/>
              <w:rPr>
                <w:rFonts w:cs="Tahoma"/>
                <w:sz w:val="20"/>
              </w:rPr>
            </w:pPr>
            <w:r w:rsidRPr="00463700">
              <w:rPr>
                <w:rFonts w:cs="Tahoma"/>
                <w:sz w:val="20"/>
              </w:rPr>
              <w:t>Drilling feed in mm/min</w:t>
            </w:r>
          </w:p>
        </w:tc>
      </w:tr>
      <w:tr w:rsidR="00D30897" w:rsidRPr="00261E1B" w14:paraId="0BECF8E7"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40C58" w14:textId="77777777" w:rsidR="00D30897" w:rsidRPr="00261E1B" w:rsidRDefault="00D30897" w:rsidP="00BE5AC5">
            <w:pPr>
              <w:spacing w:line="240" w:lineRule="auto"/>
              <w:rPr>
                <w:rFonts w:cs="Tahoma"/>
                <w:sz w:val="20"/>
                <w:szCs w:val="20"/>
              </w:rPr>
            </w:pPr>
            <w:r>
              <w:rPr>
                <w:rFonts w:cs="Tahoma"/>
                <w:sz w:val="20"/>
                <w:szCs w:val="20"/>
              </w:rPr>
              <w:t>$</w:t>
            </w:r>
            <w:r w:rsidRPr="00261E1B">
              <w:rPr>
                <w:rFonts w:cs="Tahoma"/>
                <w:sz w:val="20"/>
                <w:szCs w:val="20"/>
              </w:rPr>
              <w:t>height</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0CA8F18" w14:textId="77777777" w:rsidR="00D30897" w:rsidRPr="00261E1B" w:rsidRDefault="00D30897" w:rsidP="00BE5AC5">
            <w:pPr>
              <w:spacing w:line="240" w:lineRule="auto"/>
              <w:rPr>
                <w:rFonts w:cs="Tahoma"/>
                <w:sz w:val="20"/>
                <w:szCs w:val="20"/>
              </w:rPr>
            </w:pPr>
            <w:r w:rsidRPr="00261E1B">
              <w:rPr>
                <w:rFonts w:cs="Tahoma"/>
                <w:sz w:val="20"/>
                <w:szCs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060C4" w14:textId="77777777" w:rsidR="00D30897" w:rsidRPr="00261E1B" w:rsidRDefault="00D30897" w:rsidP="00BE5AC5">
            <w:pPr>
              <w:spacing w:line="240" w:lineRule="auto"/>
              <w:rPr>
                <w:rFonts w:cs="Tahoma"/>
                <w:sz w:val="20"/>
                <w:szCs w:val="20"/>
              </w:rPr>
            </w:pPr>
          </w:p>
        </w:tc>
      </w:tr>
      <w:tr w:rsidR="00D30897" w:rsidRPr="00021979" w14:paraId="55504461"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56427" w14:textId="77777777" w:rsidR="00D30897" w:rsidRPr="00463700" w:rsidRDefault="00D30897" w:rsidP="00BE5AC5">
            <w:pPr>
              <w:spacing w:line="240" w:lineRule="auto"/>
              <w:rPr>
                <w:rFonts w:cs="Tahoma"/>
              </w:rPr>
            </w:pPr>
            <w:r w:rsidRPr="00D914A6">
              <w:rPr>
                <w:rFonts w:cs="Tahoma"/>
                <w:sz w:val="20"/>
              </w:rPr>
              <w:t>$holediameter</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8AFE26A" w14:textId="77777777" w:rsidR="00D30897" w:rsidRPr="00463700" w:rsidRDefault="00D30897" w:rsidP="00BE5AC5">
            <w:pPr>
              <w:spacing w:line="240" w:lineRule="auto"/>
              <w:rPr>
                <w:rFonts w:cs="Tahoma"/>
              </w:rPr>
            </w:pPr>
            <w:r>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DE9D3" w14:textId="77777777" w:rsidR="00D30897" w:rsidRPr="00463700" w:rsidRDefault="00D30897" w:rsidP="00BE5AC5">
            <w:pPr>
              <w:spacing w:line="240" w:lineRule="auto"/>
              <w:rPr>
                <w:rFonts w:cs="Tahoma"/>
              </w:rPr>
            </w:pPr>
            <w:r>
              <w:rPr>
                <w:rFonts w:cs="Tahoma"/>
                <w:sz w:val="20"/>
              </w:rPr>
              <w:t xml:space="preserve">If the drilling is made with the HOLE command and the source is a circle then ths variable is the diameter of the circle. When the drilling is done for piercing or if the source is not a circle then the value is 0. </w:t>
            </w:r>
          </w:p>
        </w:tc>
      </w:tr>
      <w:tr w:rsidR="00D30897" w:rsidRPr="00021979" w14:paraId="3807558E"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5C197B" w14:textId="77777777" w:rsidR="00D30897" w:rsidRPr="00021979" w:rsidRDefault="00D30897" w:rsidP="00BE5AC5">
            <w:pPr>
              <w:spacing w:line="240" w:lineRule="auto"/>
              <w:rPr>
                <w:rFonts w:cs="Tahoma"/>
                <w:sz w:val="20"/>
              </w:rPr>
            </w:pPr>
            <w:r w:rsidRPr="00021979">
              <w:rPr>
                <w:rFonts w:cs="Tahoma"/>
                <w:sz w:val="20"/>
              </w:rPr>
              <w:t>$x</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4A27CC" w14:textId="77777777" w:rsidR="00D30897" w:rsidRPr="00021979" w:rsidRDefault="00D30897" w:rsidP="00BE5AC5">
            <w:pPr>
              <w:spacing w:line="240" w:lineRule="auto"/>
              <w:rPr>
                <w:rFonts w:cs="Tahoma"/>
                <w:sz w:val="20"/>
              </w:rPr>
            </w:pPr>
            <w:r w:rsidRPr="00021979">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5AC14" w14:textId="77777777" w:rsidR="00D30897" w:rsidRPr="00021979" w:rsidRDefault="00D30897" w:rsidP="00BE5AC5">
            <w:pPr>
              <w:spacing w:line="240" w:lineRule="auto"/>
              <w:rPr>
                <w:rFonts w:cs="Tahoma"/>
                <w:sz w:val="20"/>
              </w:rPr>
            </w:pPr>
            <w:r w:rsidRPr="00021979">
              <w:rPr>
                <w:rFonts w:cs="Tahoma"/>
                <w:sz w:val="20"/>
              </w:rPr>
              <w:t>The X-coordinate for the drilling position.</w:t>
            </w:r>
          </w:p>
        </w:tc>
      </w:tr>
      <w:tr w:rsidR="00D30897" w:rsidRPr="00BC5B42" w14:paraId="3233B2F5"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69FDB5" w14:textId="77777777" w:rsidR="00D30897" w:rsidRPr="00BC5B42" w:rsidRDefault="00D30897" w:rsidP="00BE5AC5">
            <w:pPr>
              <w:spacing w:line="240" w:lineRule="auto"/>
              <w:rPr>
                <w:rFonts w:cs="Tahoma"/>
                <w:sz w:val="20"/>
              </w:rPr>
            </w:pPr>
            <w:r w:rsidRPr="00BC5B42">
              <w:rPr>
                <w:rFonts w:cs="Tahoma"/>
                <w:sz w:val="20"/>
              </w:rPr>
              <w:t>$xraw</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936C96A" w14:textId="77777777" w:rsidR="00D30897" w:rsidRPr="00BC5B42" w:rsidRDefault="00D30897" w:rsidP="00BE5AC5">
            <w:pPr>
              <w:spacing w:line="240" w:lineRule="auto"/>
              <w:rPr>
                <w:rFonts w:cs="Tahoma"/>
                <w:sz w:val="20"/>
              </w:rPr>
            </w:pPr>
            <w:r>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9DE59" w14:textId="77777777" w:rsidR="00D30897" w:rsidRPr="00BC5B42" w:rsidRDefault="00D30897" w:rsidP="00BE5AC5">
            <w:pPr>
              <w:spacing w:line="240" w:lineRule="auto"/>
              <w:rPr>
                <w:rFonts w:cs="Tahoma"/>
                <w:sz w:val="20"/>
              </w:rPr>
            </w:pPr>
            <w:r>
              <w:rPr>
                <w:rFonts w:cs="Tahoma"/>
                <w:sz w:val="20"/>
              </w:rPr>
              <w:t>The X-coordinate for height sensoring position.</w:t>
            </w:r>
          </w:p>
        </w:tc>
      </w:tr>
      <w:tr w:rsidR="00D30897" w:rsidRPr="00021979" w14:paraId="48067531"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52471" w14:textId="77777777" w:rsidR="00D30897" w:rsidRPr="00021979" w:rsidRDefault="00D30897" w:rsidP="00BE5AC5">
            <w:pPr>
              <w:spacing w:line="240" w:lineRule="auto"/>
              <w:rPr>
                <w:rFonts w:cs="Tahoma"/>
                <w:sz w:val="20"/>
              </w:rPr>
            </w:pPr>
            <w:r w:rsidRPr="00021979">
              <w:rPr>
                <w:rFonts w:cs="Tahoma"/>
                <w:sz w:val="20"/>
              </w:rPr>
              <w:t>$y</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733C8CF" w14:textId="77777777" w:rsidR="00D30897" w:rsidRPr="00021979" w:rsidRDefault="00D30897" w:rsidP="00BE5AC5">
            <w:pPr>
              <w:spacing w:line="240" w:lineRule="auto"/>
              <w:rPr>
                <w:rFonts w:cs="Tahoma"/>
                <w:sz w:val="20"/>
              </w:rPr>
            </w:pPr>
            <w:r>
              <w:rPr>
                <w:rFonts w:cs="Tahoma"/>
                <w:sz w:val="20"/>
              </w:rPr>
              <w:t>R</w:t>
            </w:r>
            <w:r w:rsidRPr="00021979">
              <w:rPr>
                <w:rFonts w:cs="Tahoma"/>
                <w:sz w:val="20"/>
              </w:rPr>
              <w:t>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B8B28" w14:textId="77777777" w:rsidR="00D30897" w:rsidRPr="00021979" w:rsidRDefault="00D30897" w:rsidP="00BE5AC5">
            <w:pPr>
              <w:spacing w:line="240" w:lineRule="auto"/>
              <w:rPr>
                <w:rFonts w:cs="Tahoma"/>
                <w:sz w:val="20"/>
              </w:rPr>
            </w:pPr>
            <w:r w:rsidRPr="00021979">
              <w:rPr>
                <w:rFonts w:cs="Tahoma"/>
                <w:sz w:val="20"/>
              </w:rPr>
              <w:t>The Y-coordinate for the drilling position.</w:t>
            </w:r>
          </w:p>
        </w:tc>
      </w:tr>
      <w:tr w:rsidR="00D30897" w:rsidRPr="00BC5B42" w14:paraId="4C17B11E"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AB5B6" w14:textId="77777777" w:rsidR="00D30897" w:rsidRPr="00BC5B42" w:rsidRDefault="00D30897" w:rsidP="00BE5AC5">
            <w:pPr>
              <w:rPr>
                <w:sz w:val="20"/>
                <w:szCs w:val="20"/>
              </w:rPr>
            </w:pPr>
            <w:r w:rsidRPr="00BC5B42">
              <w:rPr>
                <w:sz w:val="20"/>
                <w:szCs w:val="20"/>
              </w:rPr>
              <w:t>$</w:t>
            </w:r>
            <w:r>
              <w:rPr>
                <w:sz w:val="20"/>
                <w:szCs w:val="20"/>
              </w:rPr>
              <w:t>y</w:t>
            </w:r>
            <w:r w:rsidRPr="00BC5B42">
              <w:rPr>
                <w:sz w:val="20"/>
                <w:szCs w:val="20"/>
              </w:rPr>
              <w:t>raw</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DA9E9F3" w14:textId="77777777" w:rsidR="00D30897" w:rsidRPr="00BC5B42" w:rsidRDefault="00D30897" w:rsidP="00BE5AC5">
            <w:pPr>
              <w:jc w:val="center"/>
              <w:rPr>
                <w:sz w:val="20"/>
                <w:szCs w:val="20"/>
              </w:rPr>
            </w:pP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80D928" w14:textId="77777777" w:rsidR="00D30897" w:rsidRPr="00BC5B42" w:rsidRDefault="00D30897" w:rsidP="00BE5AC5">
            <w:pPr>
              <w:spacing w:line="240" w:lineRule="auto"/>
              <w:rPr>
                <w:rFonts w:cs="Tahoma"/>
                <w:sz w:val="20"/>
              </w:rPr>
            </w:pPr>
            <w:r>
              <w:rPr>
                <w:rFonts w:cs="Tahoma"/>
                <w:sz w:val="20"/>
              </w:rPr>
              <w:t>The Y-coordinate for height sensoring position.</w:t>
            </w:r>
          </w:p>
        </w:tc>
      </w:tr>
      <w:tr w:rsidR="00D30897" w:rsidRPr="00021979" w14:paraId="553422B5"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2A0B8" w14:textId="77777777" w:rsidR="00D30897" w:rsidRPr="00C120C9" w:rsidRDefault="00D30897" w:rsidP="00BE5AC5">
            <w:pPr>
              <w:rPr>
                <w:sz w:val="20"/>
                <w:szCs w:val="20"/>
              </w:rPr>
            </w:pPr>
            <w:r>
              <w:rPr>
                <w:sz w:val="20"/>
                <w:szCs w:val="20"/>
              </w:rPr>
              <w:t>$z</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E0C7DFF" w14:textId="77777777" w:rsidR="00D30897" w:rsidRPr="00C120C9" w:rsidRDefault="00D30897" w:rsidP="00BE5AC5">
            <w:pPr>
              <w:jc w:val="center"/>
              <w:rPr>
                <w:sz w:val="20"/>
                <w:szCs w:val="20"/>
              </w:rPr>
            </w:pPr>
            <w:r>
              <w:rPr>
                <w:sz w:val="20"/>
                <w:szCs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A8098" w14:textId="77777777" w:rsidR="00D30897" w:rsidRPr="00C120C9" w:rsidRDefault="00D30897" w:rsidP="00BE5AC5">
            <w:pPr>
              <w:rPr>
                <w:sz w:val="20"/>
                <w:szCs w:val="20"/>
              </w:rPr>
            </w:pPr>
            <w:r>
              <w:rPr>
                <w:sz w:val="20"/>
                <w:szCs w:val="20"/>
              </w:rPr>
              <w:t>The z-coordinate for the drilling position at the surface.</w:t>
            </w:r>
          </w:p>
        </w:tc>
      </w:tr>
      <w:tr w:rsidR="00D30897" w:rsidRPr="00021979" w14:paraId="4C62D710" w14:textId="77777777" w:rsidTr="00BE5AC5">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44B47" w14:textId="77777777" w:rsidR="00D30897" w:rsidRDefault="00D30897" w:rsidP="00BE5AC5">
            <w:pPr>
              <w:rPr>
                <w:szCs w:val="20"/>
              </w:rPr>
            </w:pPr>
            <w:r w:rsidRPr="00DF4995">
              <w:rPr>
                <w:sz w:val="20"/>
                <w:szCs w:val="18"/>
              </w:rPr>
              <w:t>$zclearence</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768AE3F" w14:textId="77777777" w:rsidR="00D30897" w:rsidRDefault="00D30897" w:rsidP="00BE5AC5">
            <w:pPr>
              <w:jc w:val="center"/>
              <w:rPr>
                <w:szCs w:val="20"/>
              </w:rPr>
            </w:pPr>
            <w:r w:rsidRPr="00DF4995">
              <w:rPr>
                <w:sz w:val="20"/>
                <w:szCs w:val="18"/>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17D5A" w14:textId="77777777" w:rsidR="00D30897" w:rsidRDefault="00D30897" w:rsidP="00BE5AC5">
            <w:pPr>
              <w:rPr>
                <w:szCs w:val="20"/>
              </w:rPr>
            </w:pPr>
            <w:r>
              <w:rPr>
                <w:rFonts w:cs="Tahoma"/>
                <w:sz w:val="20"/>
                <w:szCs w:val="20"/>
              </w:rPr>
              <w:t>The height that the drill should move up to after the drilling is finish. This value is a relative distance from the Z value.</w:t>
            </w:r>
          </w:p>
        </w:tc>
      </w:tr>
    </w:tbl>
    <w:bookmarkStart w:id="65" w:name="_FOOTER"/>
    <w:bookmarkEnd w:id="65"/>
    <w:p w14:paraId="3D89CAD6" w14:textId="6DEFE83B" w:rsidR="00D30897" w:rsidRDefault="00D30897" w:rsidP="00D30897">
      <w:r>
        <w:fldChar w:fldCharType="begin"/>
      </w:r>
      <w:r>
        <w:instrText>HYPERLINK \l "_List_of_postprocessor"</w:instrText>
      </w:r>
      <w:r>
        <w:fldChar w:fldCharType="separate"/>
      </w:r>
      <w:r w:rsidRPr="00FC753A">
        <w:rPr>
          <w:rStyle w:val="Hyperlnk"/>
          <w:bdr w:val="none" w:sz="0" w:space="0" w:color="auto"/>
        </w:rPr>
        <w:t>List of postprocessor functions</w:t>
      </w:r>
      <w:r>
        <w:fldChar w:fldCharType="end"/>
      </w:r>
    </w:p>
    <w:bookmarkStart w:id="66" w:name="_FMODE_1"/>
    <w:bookmarkEnd w:id="66"/>
    <w:p w14:paraId="3D3934B0" w14:textId="3783E34F" w:rsidR="00D30897" w:rsidRDefault="00D30897" w:rsidP="00D30897">
      <w:pPr>
        <w:pStyle w:val="Rubrik2"/>
      </w:pPr>
      <w:r>
        <w:fldChar w:fldCharType="begin"/>
      </w:r>
      <w:r>
        <w:instrText>HYPERLINK  \l "_FMODE_1"</w:instrText>
      </w:r>
      <w:r>
        <w:fldChar w:fldCharType="separate"/>
      </w:r>
      <w:bookmarkStart w:id="67" w:name="_Toc359406387"/>
      <w:r w:rsidRPr="000124C2">
        <w:rPr>
          <w:rStyle w:val="Hyperlnk"/>
          <w:bdr w:val="none" w:sz="0" w:space="0" w:color="auto"/>
        </w:rPr>
        <w:t>FMODE</w:t>
      </w:r>
      <w:bookmarkEnd w:id="67"/>
      <w:r>
        <w:fldChar w:fldCharType="end"/>
      </w:r>
    </w:p>
    <w:p w14:paraId="56A70E31" w14:textId="5ADF3877" w:rsidR="00D30897" w:rsidRDefault="00D30897" w:rsidP="00D30897">
      <w:r>
        <w:t xml:space="preserve">This function handles different </w:t>
      </w:r>
      <w:r w:rsidR="00CD5AFB">
        <w:t>speed</w:t>
      </w:r>
      <w:r>
        <w:t xml:space="preserve"> modes.</w:t>
      </w:r>
    </w:p>
    <w:p w14:paraId="61D847DD" w14:textId="77777777" w:rsidR="00D30897" w:rsidRDefault="00D30897" w:rsidP="00D30897">
      <w:r>
        <w:t>The function has following variables:</w:t>
      </w:r>
    </w:p>
    <w:tbl>
      <w:tblPr>
        <w:tblStyle w:val="Tabellrutnt"/>
        <w:tblW w:w="0" w:type="auto"/>
        <w:tblLook w:val="04A0" w:firstRow="1" w:lastRow="0" w:firstColumn="1" w:lastColumn="0" w:noHBand="0" w:noVBand="1"/>
      </w:tblPr>
      <w:tblGrid>
        <w:gridCol w:w="1426"/>
        <w:gridCol w:w="790"/>
        <w:gridCol w:w="8098"/>
      </w:tblGrid>
      <w:tr w:rsidR="00D30897" w:rsidRPr="00265B45" w14:paraId="7285848F" w14:textId="77777777" w:rsidTr="00BE5AC5">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49CFDD" w14:textId="77777777" w:rsidR="00D30897" w:rsidRDefault="00D30897" w:rsidP="00BE5AC5">
            <w:pPr>
              <w:rPr>
                <w:sz w:val="20"/>
                <w:szCs w:val="20"/>
              </w:rPr>
            </w:pPr>
            <w:bookmarkStart w:id="68" w:name="_HEADER"/>
            <w:bookmarkStart w:id="69" w:name="_HEADER_1"/>
            <w:bookmarkEnd w:id="68"/>
            <w:bookmarkEnd w:id="69"/>
            <w:r>
              <w:rPr>
                <w:sz w:val="20"/>
                <w:szCs w:val="20"/>
              </w:rPr>
              <w:t>$flin</w:t>
            </w:r>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B81E50" w14:textId="77777777" w:rsidR="00D30897" w:rsidRDefault="00D30897" w:rsidP="00BE5AC5">
            <w:pPr>
              <w:jc w:val="center"/>
              <w:rPr>
                <w:sz w:val="20"/>
                <w:szCs w:val="20"/>
              </w:rPr>
            </w:pPr>
            <w:r>
              <w:rPr>
                <w:sz w:val="20"/>
                <w:szCs w:val="20"/>
              </w:rPr>
              <w:t>Int</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FB268" w14:textId="77777777" w:rsidR="00D30897" w:rsidRDefault="00D30897" w:rsidP="00BE5AC5">
            <w:pPr>
              <w:rPr>
                <w:sz w:val="20"/>
                <w:szCs w:val="20"/>
              </w:rPr>
            </w:pPr>
            <w:r>
              <w:rPr>
                <w:sz w:val="20"/>
                <w:szCs w:val="20"/>
              </w:rPr>
              <w:t>The variable can have following settings:</w:t>
            </w:r>
          </w:p>
          <w:p w14:paraId="411C4DB2" w14:textId="77777777" w:rsidR="00D30897" w:rsidRDefault="00D30897" w:rsidP="00BE5AC5">
            <w:pPr>
              <w:rPr>
                <w:sz w:val="20"/>
                <w:szCs w:val="20"/>
              </w:rPr>
            </w:pPr>
            <w:r>
              <w:rPr>
                <w:sz w:val="20"/>
                <w:szCs w:val="20"/>
              </w:rPr>
              <w:t>0=Flin main switch. Flin should be deactivated</w:t>
            </w:r>
          </w:p>
          <w:p w14:paraId="75DD80B3" w14:textId="77777777" w:rsidR="00D30897" w:rsidRDefault="00D30897" w:rsidP="00BE5AC5">
            <w:pPr>
              <w:rPr>
                <w:sz w:val="20"/>
                <w:szCs w:val="20"/>
              </w:rPr>
            </w:pPr>
            <w:r>
              <w:rPr>
                <w:sz w:val="20"/>
                <w:szCs w:val="20"/>
              </w:rPr>
              <w:t>1=Flin main switch. Flin should be activated, next movements has different start and end speed.</w:t>
            </w:r>
          </w:p>
          <w:p w14:paraId="4D9F4777" w14:textId="77777777" w:rsidR="00D30897" w:rsidRDefault="00D30897" w:rsidP="00BE5AC5">
            <w:pPr>
              <w:rPr>
                <w:sz w:val="20"/>
                <w:szCs w:val="20"/>
              </w:rPr>
            </w:pPr>
            <w:r>
              <w:rPr>
                <w:sz w:val="20"/>
                <w:szCs w:val="20"/>
              </w:rPr>
              <w:t>2=Next movement have another start speed than last movements end speed.</w:t>
            </w:r>
          </w:p>
        </w:tc>
      </w:tr>
      <w:tr w:rsidR="00D30897" w:rsidRPr="00265B45" w14:paraId="4B2CD0D5" w14:textId="77777777" w:rsidTr="00BE5AC5">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B441C" w14:textId="77777777" w:rsidR="00D30897" w:rsidRDefault="00D30897" w:rsidP="00BE5AC5">
            <w:pPr>
              <w:rPr>
                <w:sz w:val="20"/>
                <w:szCs w:val="20"/>
              </w:rPr>
            </w:pPr>
            <w:r>
              <w:rPr>
                <w:sz w:val="20"/>
                <w:szCs w:val="20"/>
              </w:rPr>
              <w:t>$fe</w:t>
            </w:r>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7B097DA" w14:textId="77777777" w:rsidR="00D30897" w:rsidRDefault="00D30897" w:rsidP="00BE5AC5">
            <w:pPr>
              <w:jc w:val="center"/>
              <w:rPr>
                <w:sz w:val="20"/>
                <w:szCs w:val="20"/>
              </w:rPr>
            </w:pPr>
            <w:r>
              <w:rPr>
                <w:sz w:val="20"/>
                <w:szCs w:val="20"/>
              </w:rPr>
              <w:t>Real</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E4A15" w14:textId="77777777" w:rsidR="00D30897" w:rsidRDefault="00D30897" w:rsidP="00BE5AC5">
            <w:pPr>
              <w:rPr>
                <w:sz w:val="20"/>
                <w:szCs w:val="20"/>
              </w:rPr>
            </w:pPr>
            <w:r>
              <w:rPr>
                <w:sz w:val="20"/>
                <w:szCs w:val="20"/>
              </w:rPr>
              <w:t>The cutting speed at the end of next object.</w:t>
            </w:r>
          </w:p>
        </w:tc>
      </w:tr>
      <w:tr w:rsidR="00D30897" w:rsidRPr="00265B45" w14:paraId="7A34E5E5" w14:textId="77777777" w:rsidTr="00BE5AC5">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466FB" w14:textId="77777777" w:rsidR="00D30897" w:rsidRDefault="00D30897" w:rsidP="00BE5AC5">
            <w:pPr>
              <w:rPr>
                <w:sz w:val="20"/>
                <w:szCs w:val="20"/>
              </w:rPr>
            </w:pPr>
            <w:r>
              <w:rPr>
                <w:sz w:val="20"/>
                <w:szCs w:val="20"/>
              </w:rPr>
              <w:t>$fs</w:t>
            </w:r>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DFF585D" w14:textId="77777777" w:rsidR="00D30897" w:rsidRDefault="00D30897" w:rsidP="00BE5AC5">
            <w:pPr>
              <w:jc w:val="center"/>
              <w:rPr>
                <w:sz w:val="20"/>
                <w:szCs w:val="20"/>
              </w:rPr>
            </w:pPr>
            <w:r>
              <w:rPr>
                <w:sz w:val="20"/>
                <w:szCs w:val="20"/>
              </w:rPr>
              <w:t>Real</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DD5ED" w14:textId="77777777" w:rsidR="00D30897" w:rsidRDefault="00D30897" w:rsidP="00BE5AC5">
            <w:pPr>
              <w:rPr>
                <w:sz w:val="20"/>
                <w:szCs w:val="20"/>
              </w:rPr>
            </w:pPr>
            <w:r>
              <w:rPr>
                <w:sz w:val="20"/>
                <w:szCs w:val="20"/>
              </w:rPr>
              <w:t>The cutting speed at the beginning of next object.</w:t>
            </w:r>
          </w:p>
        </w:tc>
      </w:tr>
    </w:tbl>
    <w:p w14:paraId="5A648BAF" w14:textId="650947CD" w:rsidR="00D30897" w:rsidRDefault="00D30897" w:rsidP="00D30897">
      <w:r>
        <w:t>The variable $flin can be used in other function. It’s nil if FLIN in not activated. In all other cases it is 0, 1 or 2.</w:t>
      </w:r>
    </w:p>
    <w:p w14:paraId="74F75F19" w14:textId="7057BF8D" w:rsidR="00CD5AFB" w:rsidRDefault="00CD5AFB" w:rsidP="00D30897">
      <w:hyperlink w:anchor="_List_of_postprocessor" w:history="1">
        <w:r w:rsidRPr="00FC753A">
          <w:rPr>
            <w:rStyle w:val="Hyperlnk"/>
            <w:bdr w:val="none" w:sz="0" w:space="0" w:color="auto"/>
          </w:rPr>
          <w:t>List of postprocessor functions</w:t>
        </w:r>
      </w:hyperlink>
    </w:p>
    <w:bookmarkStart w:id="70" w:name="_TEXT_1"/>
    <w:bookmarkEnd w:id="70"/>
    <w:p w14:paraId="455FE025" w14:textId="034312F1" w:rsidR="00CD5AFB" w:rsidRDefault="00CD5AFB" w:rsidP="00CD5AFB">
      <w:pPr>
        <w:pStyle w:val="Rubrik2"/>
      </w:pPr>
      <w:r>
        <w:fldChar w:fldCharType="begin"/>
      </w:r>
      <w:r>
        <w:instrText>HYPERLINK  \l "_TEXT_1"</w:instrText>
      </w:r>
      <w:r>
        <w:fldChar w:fldCharType="separate"/>
      </w:r>
      <w:bookmarkStart w:id="71" w:name="_Toc359406401"/>
      <w:r w:rsidRPr="000124C2">
        <w:rPr>
          <w:rStyle w:val="Hyperlnk"/>
          <w:bdr w:val="none" w:sz="0" w:space="0" w:color="auto"/>
        </w:rPr>
        <w:t>TEXT</w:t>
      </w:r>
      <w:bookmarkEnd w:id="71"/>
      <w:r>
        <w:fldChar w:fldCharType="end"/>
      </w:r>
    </w:p>
    <w:p w14:paraId="7E8B7474" w14:textId="3B5212D1" w:rsidR="00BA4D89" w:rsidRDefault="00BA4D89" w:rsidP="00CD5AFB">
      <w:r>
        <w:t xml:space="preserve">If you want the text should be generated by X, Y movements using the waterjet or the special marking tool then you </w:t>
      </w:r>
      <w:r w:rsidR="00604CD9">
        <w:t xml:space="preserve">can skip this </w:t>
      </w:r>
      <w:r>
        <w:t xml:space="preserve">function. It is handled automatically by </w:t>
      </w:r>
      <w:r w:rsidR="00370202">
        <w:t>a pre-defined inbu</w:t>
      </w:r>
      <w:r>
        <w:t>ild text function.</w:t>
      </w:r>
    </w:p>
    <w:p w14:paraId="4E72A936" w14:textId="77777777" w:rsidR="00BA4D89" w:rsidRDefault="00BA4D89" w:rsidP="00CD5AFB"/>
    <w:p w14:paraId="31060CFB" w14:textId="0F502B03" w:rsidR="00370202" w:rsidRDefault="00BA4D89" w:rsidP="00CD5AFB">
      <w:r>
        <w:t xml:space="preserve">If you have some special text marking </w:t>
      </w:r>
      <w:r w:rsidR="00370202">
        <w:t xml:space="preserve">device that you want to </w:t>
      </w:r>
      <w:r w:rsidR="00604CD9">
        <w:t>support,</w:t>
      </w:r>
      <w:r w:rsidR="00370202">
        <w:t xml:space="preserve"> </w:t>
      </w:r>
      <w:r>
        <w:t>then you can define</w:t>
      </w:r>
      <w:r w:rsidR="00370202">
        <w:t xml:space="preserve"> your own </w:t>
      </w:r>
      <w:r>
        <w:t>text function</w:t>
      </w:r>
      <w:r w:rsidR="00370202">
        <w:t>.</w:t>
      </w:r>
    </w:p>
    <w:p w14:paraId="0CBBA936" w14:textId="6A9204CC" w:rsidR="00CD5AFB" w:rsidRDefault="00370202" w:rsidP="00CD5AFB">
      <w:r>
        <w:lastRenderedPageBreak/>
        <w:t xml:space="preserve">The function can use </w:t>
      </w:r>
      <w:r w:rsidR="00CD5AFB">
        <w:t>following variables:</w:t>
      </w:r>
    </w:p>
    <w:tbl>
      <w:tblPr>
        <w:tblStyle w:val="Tabellrutnt"/>
        <w:tblW w:w="0" w:type="auto"/>
        <w:tblLook w:val="04A0" w:firstRow="1" w:lastRow="0" w:firstColumn="1" w:lastColumn="0" w:noHBand="0" w:noVBand="1"/>
      </w:tblPr>
      <w:tblGrid>
        <w:gridCol w:w="1493"/>
        <w:gridCol w:w="810"/>
        <w:gridCol w:w="8011"/>
      </w:tblGrid>
      <w:tr w:rsidR="00CD5AFB" w:rsidRPr="00265B45" w14:paraId="0640CA0C"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572F59" w14:textId="77777777" w:rsidR="00CD5AFB" w:rsidRDefault="00CD5AFB" w:rsidP="00BE5AC5">
            <w:pPr>
              <w:rPr>
                <w:rFonts w:cs="Tahoma"/>
                <w:sz w:val="20"/>
                <w:szCs w:val="20"/>
              </w:rPr>
            </w:pPr>
            <w:r>
              <w:rPr>
                <w:rFonts w:cs="Tahoma"/>
                <w:sz w:val="20"/>
                <w:szCs w:val="20"/>
              </w:rPr>
              <w:t>$angle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9C01BAF" w14:textId="77777777" w:rsidR="00CD5AFB" w:rsidRDefault="00CD5AFB" w:rsidP="00BE5AC5">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E4D0" w14:textId="77777777" w:rsidR="00CD5AFB" w:rsidRDefault="00CD5AFB" w:rsidP="00BE5AC5">
            <w:pPr>
              <w:rPr>
                <w:rFonts w:cs="Tahoma"/>
                <w:sz w:val="20"/>
                <w:szCs w:val="20"/>
              </w:rPr>
            </w:pPr>
            <w:r>
              <w:rPr>
                <w:rFonts w:cs="Tahoma"/>
                <w:sz w:val="20"/>
                <w:szCs w:val="20"/>
              </w:rPr>
              <w:t>The angle of the text</w:t>
            </w:r>
          </w:p>
        </w:tc>
      </w:tr>
      <w:tr w:rsidR="00CD5AFB" w:rsidRPr="00265B45" w14:paraId="0C51C626"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3D099" w14:textId="77777777" w:rsidR="00CD5AFB" w:rsidRDefault="00CD5AFB" w:rsidP="00BE5AC5">
            <w:pPr>
              <w:rPr>
                <w:rFonts w:cs="Tahoma"/>
                <w:sz w:val="20"/>
                <w:szCs w:val="20"/>
              </w:rPr>
            </w:pPr>
            <w:r>
              <w:rPr>
                <w:rFonts w:cs="Tahoma"/>
                <w:sz w:val="20"/>
                <w:szCs w:val="20"/>
              </w:rPr>
              <w:t>$attrib</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7B67E2A" w14:textId="77777777" w:rsidR="00CD5AFB" w:rsidRDefault="00CD5AFB" w:rsidP="00BE5AC5">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2B90B" w14:textId="77777777" w:rsidR="00CD5AFB" w:rsidRDefault="00CD5AFB" w:rsidP="00BE5AC5">
            <w:pPr>
              <w:spacing w:line="240" w:lineRule="auto"/>
              <w:rPr>
                <w:rFonts w:cs="Tahoma"/>
                <w:sz w:val="20"/>
                <w:szCs w:val="20"/>
              </w:rPr>
            </w:pPr>
            <w:r>
              <w:rPr>
                <w:rFonts w:cs="Tahoma"/>
                <w:sz w:val="20"/>
                <w:szCs w:val="20"/>
              </w:rPr>
              <w:t>The attrib as is was given in the Marking command.</w:t>
            </w:r>
          </w:p>
        </w:tc>
      </w:tr>
      <w:tr w:rsidR="00CD5AFB" w14:paraId="26460221"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2B49B1" w14:textId="77777777" w:rsidR="00CD5AFB" w:rsidRDefault="00CD5AFB" w:rsidP="00BE5AC5">
            <w:pPr>
              <w:rPr>
                <w:rFonts w:cs="Tahoma"/>
                <w:sz w:val="20"/>
                <w:szCs w:val="20"/>
              </w:rPr>
            </w:pPr>
            <w:r>
              <w:rPr>
                <w:rFonts w:cs="Tahoma"/>
                <w:sz w:val="20"/>
                <w:szCs w:val="20"/>
              </w:rPr>
              <w:t>$height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B6D361" w14:textId="77777777" w:rsidR="00CD5AFB" w:rsidRDefault="00CD5AFB" w:rsidP="00BE5AC5">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82666" w14:textId="77777777" w:rsidR="00CD5AFB" w:rsidRDefault="00CD5AFB" w:rsidP="00BE5AC5">
            <w:pPr>
              <w:rPr>
                <w:rFonts w:cs="Tahoma"/>
                <w:sz w:val="20"/>
                <w:szCs w:val="20"/>
              </w:rPr>
            </w:pPr>
            <w:r>
              <w:rPr>
                <w:rFonts w:cs="Tahoma"/>
                <w:sz w:val="20"/>
                <w:szCs w:val="20"/>
              </w:rPr>
              <w:t>The text height</w:t>
            </w:r>
          </w:p>
        </w:tc>
      </w:tr>
      <w:tr w:rsidR="00CD5AFB" w:rsidRPr="00265B45" w14:paraId="7EFB9B85"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C751E" w14:textId="77777777" w:rsidR="00CD5AFB" w:rsidRDefault="00CD5AFB" w:rsidP="00BE5AC5">
            <w:pPr>
              <w:rPr>
                <w:rFonts w:cs="Tahoma"/>
                <w:sz w:val="20"/>
                <w:szCs w:val="20"/>
              </w:rPr>
            </w:pPr>
            <w:r>
              <w:rPr>
                <w:rFonts w:cs="Tahoma"/>
                <w:sz w:val="20"/>
                <w:szCs w:val="20"/>
              </w:rPr>
              <w:t>$length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CB5E487" w14:textId="77777777" w:rsidR="00CD5AFB" w:rsidRDefault="00CD5AFB" w:rsidP="00BE5AC5">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0CE6B5" w14:textId="77777777" w:rsidR="00CD5AFB" w:rsidRDefault="00CD5AFB" w:rsidP="00BE5AC5">
            <w:pPr>
              <w:rPr>
                <w:rFonts w:cs="Tahoma"/>
                <w:sz w:val="20"/>
                <w:szCs w:val="20"/>
              </w:rPr>
            </w:pPr>
            <w:r>
              <w:rPr>
                <w:rFonts w:cs="Tahoma"/>
                <w:sz w:val="20"/>
                <w:szCs w:val="20"/>
              </w:rPr>
              <w:t>The length of the text</w:t>
            </w:r>
          </w:p>
        </w:tc>
      </w:tr>
      <w:tr w:rsidR="00CD5AFB" w:rsidRPr="00265B45" w14:paraId="52EEAC09"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A4191" w14:textId="77777777" w:rsidR="00CD5AFB" w:rsidRDefault="00CD5AFB" w:rsidP="00BE5AC5">
            <w:pPr>
              <w:rPr>
                <w:rFonts w:cs="Tahoma"/>
                <w:sz w:val="20"/>
                <w:szCs w:val="20"/>
              </w:rPr>
            </w:pPr>
            <w:r>
              <w:rPr>
                <w:rFonts w:cs="Tahoma"/>
                <w:sz w:val="20"/>
                <w:szCs w:val="20"/>
              </w:rPr>
              <w:t>$font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4022214" w14:textId="77777777" w:rsidR="00CD5AFB" w:rsidRDefault="00CD5AFB" w:rsidP="00BE5AC5">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24145" w14:textId="77777777" w:rsidR="00CD5AFB" w:rsidRDefault="00CD5AFB" w:rsidP="00BE5AC5">
            <w:pPr>
              <w:rPr>
                <w:rFonts w:cs="Tahoma"/>
                <w:sz w:val="20"/>
                <w:szCs w:val="20"/>
              </w:rPr>
            </w:pPr>
            <w:r>
              <w:rPr>
                <w:rFonts w:cs="Tahoma"/>
                <w:sz w:val="20"/>
                <w:szCs w:val="20"/>
              </w:rPr>
              <w:t>The name of the text font</w:t>
            </w:r>
          </w:p>
        </w:tc>
      </w:tr>
      <w:tr w:rsidR="00CD5AFB" w14:paraId="27267E52"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AC969" w14:textId="77777777" w:rsidR="00CD5AFB" w:rsidRDefault="00CD5AFB" w:rsidP="00BE5AC5">
            <w:pPr>
              <w:rPr>
                <w:rFonts w:cs="Tahoma"/>
                <w:sz w:val="20"/>
                <w:szCs w:val="20"/>
              </w:rPr>
            </w:pPr>
            <w:r>
              <w:rPr>
                <w:rFonts w:cs="Tahoma"/>
                <w:sz w:val="20"/>
                <w:szCs w:val="20"/>
              </w:rPr>
              <w:t>$txt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51D8974" w14:textId="77777777" w:rsidR="00CD5AFB" w:rsidRDefault="00CD5AFB" w:rsidP="00BE5AC5">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EE57B" w14:textId="2E3D0BEA" w:rsidR="00CD5AFB" w:rsidRDefault="00CD5AFB" w:rsidP="00BE5AC5">
            <w:pPr>
              <w:rPr>
                <w:rFonts w:cs="Tahoma"/>
                <w:sz w:val="20"/>
                <w:szCs w:val="20"/>
              </w:rPr>
            </w:pPr>
            <w:r>
              <w:rPr>
                <w:rFonts w:cs="Tahoma"/>
                <w:sz w:val="20"/>
                <w:szCs w:val="20"/>
              </w:rPr>
              <w:t>The text in Unicode</w:t>
            </w:r>
            <w:r w:rsidR="00370202">
              <w:rPr>
                <w:rFonts w:cs="Tahoma"/>
                <w:sz w:val="20"/>
                <w:szCs w:val="20"/>
              </w:rPr>
              <w:t>.</w:t>
            </w:r>
          </w:p>
        </w:tc>
      </w:tr>
      <w:tr w:rsidR="00CD5AFB" w:rsidRPr="00265B45" w14:paraId="3D9846B6"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8D314" w14:textId="77777777" w:rsidR="00CD5AFB" w:rsidRDefault="00CD5AFB" w:rsidP="00BE5AC5">
            <w:pPr>
              <w:rPr>
                <w:rFonts w:cs="Tahoma"/>
                <w:sz w:val="20"/>
                <w:szCs w:val="20"/>
              </w:rPr>
            </w:pPr>
            <w:r>
              <w:rPr>
                <w:rFonts w:cs="Tahoma"/>
                <w:sz w:val="20"/>
                <w:szCs w:val="20"/>
              </w:rPr>
              <w:t>$fonttype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5565E16" w14:textId="77777777" w:rsidR="00CD5AFB" w:rsidRDefault="00CD5AFB" w:rsidP="00BE5AC5">
            <w:pPr>
              <w:jc w:val="center"/>
              <w:rPr>
                <w:rFonts w:cs="Tahoma"/>
                <w:sz w:val="20"/>
                <w:szCs w:val="20"/>
              </w:rPr>
            </w:pPr>
            <w:r>
              <w:rPr>
                <w:rFonts w:cs="Tahoma"/>
                <w:sz w:val="20"/>
                <w:szCs w:val="20"/>
              </w:rPr>
              <w:t>Int</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645831" w14:textId="77777777" w:rsidR="00CD5AFB" w:rsidRDefault="00CD5AFB" w:rsidP="00BE5AC5">
            <w:pPr>
              <w:spacing w:line="240" w:lineRule="auto"/>
              <w:rPr>
                <w:rFonts w:cs="Tahoma"/>
                <w:sz w:val="20"/>
                <w:szCs w:val="20"/>
              </w:rPr>
            </w:pPr>
            <w:r>
              <w:rPr>
                <w:rFonts w:cs="Tahoma"/>
                <w:sz w:val="20"/>
                <w:szCs w:val="20"/>
              </w:rPr>
              <w:t>The type of font. 0=trueType</w:t>
            </w:r>
          </w:p>
        </w:tc>
      </w:tr>
      <w:tr w:rsidR="00370202" w:rsidRPr="00370202" w14:paraId="63F26728"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FFFD7" w14:textId="13D54A28" w:rsidR="00370202" w:rsidRPr="00370202" w:rsidRDefault="00370202" w:rsidP="00BE5AC5">
            <w:pPr>
              <w:rPr>
                <w:rFonts w:cs="Tahoma"/>
                <w:sz w:val="20"/>
                <w:szCs w:val="18"/>
              </w:rPr>
            </w:pPr>
            <w:r>
              <w:rPr>
                <w:rFonts w:cs="Tahoma"/>
                <w:sz w:val="20"/>
                <w:szCs w:val="18"/>
              </w:rPr>
              <w:t>$spmark</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C16ADE7" w14:textId="3C739312" w:rsidR="00370202" w:rsidRPr="00370202" w:rsidRDefault="00370202" w:rsidP="00BE5AC5">
            <w:pPr>
              <w:jc w:val="center"/>
              <w:rPr>
                <w:rFonts w:cs="Tahoma"/>
                <w:sz w:val="20"/>
                <w:szCs w:val="18"/>
              </w:rPr>
            </w:pPr>
            <w:r>
              <w:rPr>
                <w:rFonts w:cs="Tahoma"/>
                <w:sz w:val="20"/>
                <w:szCs w:val="18"/>
              </w:rPr>
              <w:t>Bool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C2CA5" w14:textId="77777777" w:rsidR="00370202" w:rsidRDefault="00370202" w:rsidP="00BE5AC5">
            <w:pPr>
              <w:spacing w:line="240" w:lineRule="auto"/>
              <w:rPr>
                <w:rFonts w:cs="Tahoma"/>
                <w:sz w:val="20"/>
                <w:szCs w:val="18"/>
              </w:rPr>
            </w:pPr>
            <w:r>
              <w:rPr>
                <w:rFonts w:cs="Tahoma"/>
                <w:sz w:val="20"/>
                <w:szCs w:val="18"/>
              </w:rPr>
              <w:t>The variable is T if the text marked by special marking else nil</w:t>
            </w:r>
          </w:p>
          <w:p w14:paraId="2D1A45BE" w14:textId="0FB84F29" w:rsidR="00370202" w:rsidRPr="00370202" w:rsidRDefault="00370202" w:rsidP="00BE5AC5">
            <w:pPr>
              <w:spacing w:line="240" w:lineRule="auto"/>
              <w:rPr>
                <w:rFonts w:cs="Tahoma"/>
                <w:sz w:val="20"/>
                <w:szCs w:val="18"/>
              </w:rPr>
            </w:pPr>
            <w:r>
              <w:rPr>
                <w:noProof/>
              </w:rPr>
              <w:drawing>
                <wp:inline distT="0" distB="0" distL="0" distR="0" wp14:anchorId="2CC18EF8" wp14:editId="189686FB">
                  <wp:extent cx="2638425" cy="571500"/>
                  <wp:effectExtent l="0" t="0" r="9525" b="0"/>
                  <wp:docPr id="122395107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51075" name=""/>
                          <pic:cNvPicPr/>
                        </pic:nvPicPr>
                        <pic:blipFill>
                          <a:blip r:embed="rId18"/>
                          <a:stretch>
                            <a:fillRect/>
                          </a:stretch>
                        </pic:blipFill>
                        <pic:spPr>
                          <a:xfrm>
                            <a:off x="0" y="0"/>
                            <a:ext cx="2638425" cy="571500"/>
                          </a:xfrm>
                          <a:prstGeom prst="rect">
                            <a:avLst/>
                          </a:prstGeom>
                        </pic:spPr>
                      </pic:pic>
                    </a:graphicData>
                  </a:graphic>
                </wp:inline>
              </w:drawing>
            </w:r>
          </w:p>
        </w:tc>
      </w:tr>
      <w:tr w:rsidR="00CD5AFB" w:rsidRPr="00265B45" w14:paraId="17E2050A"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DD9826" w14:textId="77777777" w:rsidR="00CD5AFB" w:rsidRDefault="00CD5AFB" w:rsidP="00BE5AC5">
            <w:pPr>
              <w:rPr>
                <w:rFonts w:cs="Tahoma"/>
                <w:sz w:val="20"/>
                <w:szCs w:val="20"/>
              </w:rPr>
            </w:pPr>
            <w:r>
              <w:rPr>
                <w:rFonts w:cs="Tahoma"/>
                <w:sz w:val="20"/>
                <w:szCs w:val="20"/>
              </w:rPr>
              <w:t>$x</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122B016" w14:textId="77777777" w:rsidR="00CD5AFB" w:rsidRDefault="00CD5AFB" w:rsidP="00BE5AC5">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CA245E" w14:textId="77777777" w:rsidR="00CD5AFB" w:rsidRDefault="00CD5AFB" w:rsidP="00BE5AC5">
            <w:pPr>
              <w:rPr>
                <w:rFonts w:cs="Tahoma"/>
                <w:sz w:val="20"/>
                <w:szCs w:val="20"/>
              </w:rPr>
            </w:pPr>
            <w:r>
              <w:rPr>
                <w:rFonts w:cs="Tahoma"/>
                <w:sz w:val="20"/>
                <w:szCs w:val="20"/>
              </w:rPr>
              <w:t>The X-coordinate of the center of a box containing the text.</w:t>
            </w:r>
          </w:p>
        </w:tc>
      </w:tr>
      <w:tr w:rsidR="00CD5AFB" w:rsidRPr="00265B45" w14:paraId="2260226B"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810C5" w14:textId="77777777" w:rsidR="00CD5AFB" w:rsidRDefault="00CD5AFB" w:rsidP="00BE5AC5">
            <w:pPr>
              <w:rPr>
                <w:rFonts w:cs="Tahoma"/>
                <w:sz w:val="20"/>
                <w:szCs w:val="20"/>
              </w:rPr>
            </w:pPr>
            <w:r>
              <w:rPr>
                <w:rFonts w:cs="Tahoma"/>
                <w:sz w:val="20"/>
                <w:szCs w:val="20"/>
              </w:rPr>
              <w:t>$y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5D841FC" w14:textId="77777777" w:rsidR="00CD5AFB" w:rsidRDefault="00CD5AFB" w:rsidP="00BE5AC5">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85A62" w14:textId="77777777" w:rsidR="00CD5AFB" w:rsidRDefault="00CD5AFB" w:rsidP="00BE5AC5">
            <w:pPr>
              <w:rPr>
                <w:rFonts w:cs="Tahoma"/>
                <w:sz w:val="20"/>
                <w:szCs w:val="20"/>
              </w:rPr>
            </w:pPr>
            <w:r>
              <w:rPr>
                <w:rFonts w:cs="Tahoma"/>
                <w:sz w:val="20"/>
                <w:szCs w:val="20"/>
              </w:rPr>
              <w:t>The Y-coordinate of the center of a box containing the text</w:t>
            </w:r>
          </w:p>
        </w:tc>
      </w:tr>
      <w:tr w:rsidR="00BA4D89" w:rsidRPr="00265B45" w14:paraId="00FD5455" w14:textId="77777777" w:rsidTr="00BE5AC5">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4F1E0" w14:textId="34FCCC0F" w:rsidR="00BA4D89" w:rsidRDefault="00BA4D89" w:rsidP="00BE5AC5">
            <w:pPr>
              <w:rPr>
                <w:rFonts w:cs="Tahoma"/>
                <w:szCs w:val="20"/>
              </w:rPr>
            </w:pPr>
            <w:r>
              <w:rPr>
                <w:rFonts w:cs="Tahoma"/>
                <w:szCs w:val="20"/>
              </w:rPr>
              <w:t>$z</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65003AF" w14:textId="1DA94546" w:rsidR="00BA4D89" w:rsidRDefault="00BA4D89" w:rsidP="00BE5AC5">
            <w:pPr>
              <w:jc w:val="center"/>
              <w:rPr>
                <w:rFonts w:cs="Tahoma"/>
                <w:szCs w:val="20"/>
              </w:rPr>
            </w:pPr>
            <w:r>
              <w:rPr>
                <w:rFonts w:cs="Tahoma"/>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9F3DE" w14:textId="0E1D4B2C" w:rsidR="00BA4D89" w:rsidRDefault="00BA4D89" w:rsidP="00BE5AC5">
            <w:pPr>
              <w:rPr>
                <w:rFonts w:cs="Tahoma"/>
                <w:szCs w:val="20"/>
              </w:rPr>
            </w:pPr>
            <w:r>
              <w:rPr>
                <w:rFonts w:cs="Tahoma"/>
                <w:szCs w:val="20"/>
              </w:rPr>
              <w:t xml:space="preserve">The Z-coordinate of </w:t>
            </w:r>
          </w:p>
        </w:tc>
      </w:tr>
    </w:tbl>
    <w:p w14:paraId="5D151AEA" w14:textId="77777777" w:rsidR="00CD5AFB" w:rsidRDefault="00CD5AFB" w:rsidP="00CD5AFB">
      <w:r>
        <w:t>Example:</w:t>
      </w:r>
    </w:p>
    <w:p w14:paraId="64C01882" w14:textId="73DCDA0E" w:rsidR="00370202" w:rsidRDefault="00370202" w:rsidP="00370202">
      <w:pPr>
        <w:pStyle w:val="LISPSAMPLE"/>
      </w:pPr>
      <w:r>
        <w:t>(DEFUN text ()</w:t>
      </w:r>
    </w:p>
    <w:p w14:paraId="387920B3" w14:textId="3ABD847F" w:rsidR="00370202" w:rsidRDefault="00370202" w:rsidP="00370202">
      <w:pPr>
        <w:pStyle w:val="LISPSAMPLE"/>
      </w:pPr>
      <w:r>
        <w:t xml:space="preserve">  (WRITE (STRCAT </w:t>
      </w:r>
      <w:r w:rsidR="00200A47">
        <w:t>(</w:t>
      </w:r>
      <w:hyperlink w:anchor="_(NTXT)" w:history="1">
        <w:r w:rsidR="00200A47" w:rsidRPr="00200A47">
          <w:rPr>
            <w:rStyle w:val="Hyperlnk"/>
            <w:bdr w:val="none" w:sz="0" w:space="0" w:color="auto"/>
          </w:rPr>
          <w:t>NTXT</w:t>
        </w:r>
      </w:hyperlink>
      <w:r w:rsidR="00200A47">
        <w:t xml:space="preserve">) </w:t>
      </w:r>
      <w:r>
        <w:t>"G0 X" (RTS $x) " Y" (RTS $y) " Z" (RTS $z)))</w:t>
      </w:r>
    </w:p>
    <w:p w14:paraId="19E834F8" w14:textId="709AC59B" w:rsidR="00370202" w:rsidRDefault="00370202" w:rsidP="00370202">
      <w:pPr>
        <w:pStyle w:val="LISPSAMPLE"/>
      </w:pPr>
      <w:r>
        <w:t xml:space="preserve">  (WRITE (STRCAT </w:t>
      </w:r>
      <w:r w:rsidR="00200A47">
        <w:t xml:space="preserve">(NTXT) </w:t>
      </w:r>
      <w:r>
        <w:t>"TEXTMARK(" (CHR 34) $txt (CHR 34) ")"))</w:t>
      </w:r>
    </w:p>
    <w:p w14:paraId="5641C30C" w14:textId="12D1EF06" w:rsidR="00370202" w:rsidRDefault="00370202" w:rsidP="00370202">
      <w:pPr>
        <w:pStyle w:val="LISPSAMPLE"/>
      </w:pPr>
      <w:r>
        <w:t>)</w:t>
      </w:r>
    </w:p>
    <w:p w14:paraId="5F5362D2" w14:textId="35FD8E89" w:rsidR="00370202" w:rsidRDefault="00370202" w:rsidP="00370202">
      <w:hyperlink w:anchor="_List_of_postprocessor" w:history="1">
        <w:r w:rsidRPr="00FC753A">
          <w:rPr>
            <w:rStyle w:val="Hyperlnk"/>
            <w:bdr w:val="none" w:sz="0" w:space="0" w:color="auto"/>
          </w:rPr>
          <w:t>List of postprocessor functions</w:t>
        </w:r>
      </w:hyperlink>
    </w:p>
    <w:bookmarkStart w:id="72" w:name="_MARKON_1"/>
    <w:bookmarkStart w:id="73" w:name="_Toc359406390"/>
    <w:bookmarkEnd w:id="72"/>
    <w:p w14:paraId="559B150A" w14:textId="739A8192" w:rsidR="001604D4" w:rsidRPr="009F120E" w:rsidRDefault="001604D4" w:rsidP="009F120E">
      <w:pPr>
        <w:pStyle w:val="Rubrik2"/>
        <w:rPr>
          <w:rStyle w:val="Hyperlnk"/>
          <w:color w:val="auto"/>
          <w:bdr w:val="none" w:sz="0" w:space="0" w:color="auto"/>
        </w:rPr>
      </w:pPr>
      <w:r>
        <w:fldChar w:fldCharType="begin"/>
      </w:r>
      <w:r>
        <w:instrText>HYPERLINK  \l "_MARKON_1"</w:instrText>
      </w:r>
      <w:r>
        <w:fldChar w:fldCharType="separate"/>
      </w:r>
      <w:r w:rsidRPr="001604D4">
        <w:rPr>
          <w:rStyle w:val="Hyperlnk"/>
          <w:bdr w:val="none" w:sz="0" w:space="0" w:color="auto"/>
        </w:rPr>
        <w:t>MARKON</w:t>
      </w:r>
      <w:bookmarkEnd w:id="73"/>
    </w:p>
    <w:p w14:paraId="7C768340" w14:textId="0A1E6C4E" w:rsidR="00064DD9" w:rsidRDefault="001604D4" w:rsidP="001604D4">
      <w:r>
        <w:rPr>
          <w:rFonts w:eastAsiaTheme="majorEastAsia" w:cstheme="majorBidi"/>
          <w:b/>
          <w:bCs/>
          <w:sz w:val="28"/>
          <w:szCs w:val="26"/>
        </w:rPr>
        <w:fldChar w:fldCharType="end"/>
      </w:r>
      <w:r>
        <w:t xml:space="preserve">This function is used for activate marking </w:t>
      </w:r>
      <w:r w:rsidR="00064DD9">
        <w:t>for special marking tool. (Not for waterjet marking)</w:t>
      </w:r>
      <w:r w:rsidR="00616401">
        <w:t>.</w:t>
      </w:r>
    </w:p>
    <w:tbl>
      <w:tblPr>
        <w:tblStyle w:val="Tabellrutnt"/>
        <w:tblW w:w="0" w:type="auto"/>
        <w:tblLook w:val="04A0" w:firstRow="1" w:lastRow="0" w:firstColumn="1" w:lastColumn="0" w:noHBand="0" w:noVBand="1"/>
      </w:tblPr>
      <w:tblGrid>
        <w:gridCol w:w="1733"/>
        <w:gridCol w:w="755"/>
        <w:gridCol w:w="7649"/>
      </w:tblGrid>
      <w:tr w:rsidR="001604D4" w:rsidRPr="00934290" w14:paraId="6EB7F1A6" w14:textId="77777777" w:rsidTr="00BE5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76654" w14:textId="77777777" w:rsidR="001604D4" w:rsidRPr="00934290" w:rsidRDefault="001604D4" w:rsidP="00BE5AC5">
            <w:pPr>
              <w:rPr>
                <w:sz w:val="20"/>
                <w:szCs w:val="18"/>
              </w:rPr>
            </w:pPr>
            <w:r w:rsidRPr="00934290">
              <w:rPr>
                <w:sz w:val="20"/>
                <w:szCs w:val="18"/>
              </w:rPr>
              <w:t>$starttan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C6DA46B" w14:textId="77777777" w:rsidR="001604D4" w:rsidRPr="00934290" w:rsidRDefault="001604D4" w:rsidP="00BE5AC5">
            <w:pPr>
              <w:jc w:val="center"/>
              <w:rPr>
                <w:sz w:val="20"/>
                <w:szCs w:val="18"/>
              </w:rPr>
            </w:pPr>
            <w:r w:rsidRPr="00934290">
              <w:rPr>
                <w:sz w:val="20"/>
                <w:szCs w:val="18"/>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9791D" w14:textId="77777777" w:rsidR="001604D4" w:rsidRPr="00934290" w:rsidRDefault="001604D4" w:rsidP="00BE5AC5">
            <w:pPr>
              <w:rPr>
                <w:sz w:val="20"/>
                <w:szCs w:val="18"/>
              </w:rPr>
            </w:pPr>
            <w:r w:rsidRPr="00934290">
              <w:rPr>
                <w:sz w:val="20"/>
                <w:szCs w:val="18"/>
              </w:rPr>
              <w:t>Angle of the first cutting direction on the geometry. Note this value is in radians. This variable is also available in the RAPID function.</w:t>
            </w:r>
          </w:p>
        </w:tc>
      </w:tr>
      <w:tr w:rsidR="00616401" w:rsidRPr="00265B45" w14:paraId="005C8AC9" w14:textId="77777777" w:rsidTr="00BE5AC5">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BE5C47" w14:textId="6B26D2A7" w:rsidR="00616401" w:rsidRDefault="00616401" w:rsidP="00616401">
            <w:pPr>
              <w:rPr>
                <w:szCs w:val="20"/>
              </w:rPr>
            </w:pPr>
            <w:r>
              <w:rPr>
                <w:sz w:val="20"/>
                <w:szCs w:val="20"/>
              </w:rPr>
              <w:t>$attrib</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EE6C3B8" w14:textId="13D1FF12" w:rsidR="00616401" w:rsidRDefault="00616401" w:rsidP="00616401">
            <w:pPr>
              <w:jc w:val="center"/>
              <w:rPr>
                <w:szCs w:val="20"/>
              </w:rPr>
            </w:pPr>
            <w:r>
              <w:rPr>
                <w:sz w:val="20"/>
                <w:szCs w:val="20"/>
              </w:rPr>
              <w:t>String</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B0F965" w14:textId="15CAAF26" w:rsidR="00616401" w:rsidRPr="00B47F3E" w:rsidRDefault="00616401" w:rsidP="00616401">
            <w:pPr>
              <w:rPr>
                <w:szCs w:val="20"/>
              </w:rPr>
            </w:pPr>
            <w:r>
              <w:rPr>
                <w:sz w:val="20"/>
                <w:szCs w:val="20"/>
              </w:rPr>
              <w:t>This is a text string with the text attribute (used to handle different equipment)</w:t>
            </w:r>
          </w:p>
        </w:tc>
      </w:tr>
    </w:tbl>
    <w:p w14:paraId="4134F2CB" w14:textId="77777777" w:rsidR="00616401" w:rsidRDefault="00616401" w:rsidP="00616401">
      <w:r>
        <w:t>Example:</w:t>
      </w:r>
    </w:p>
    <w:p w14:paraId="275330A3" w14:textId="77777777" w:rsidR="00616401" w:rsidRDefault="00616401" w:rsidP="00616401">
      <w:pPr>
        <w:pStyle w:val="LISPSAMPLE"/>
      </w:pPr>
      <w:r>
        <w:t>(DEFUN markon ()</w:t>
      </w:r>
    </w:p>
    <w:p w14:paraId="3D7D9D5B" w14:textId="77777777" w:rsidR="00616401" w:rsidRDefault="00616401" w:rsidP="00616401">
      <w:pPr>
        <w:pStyle w:val="LISPSAMPLE"/>
      </w:pPr>
      <w:r>
        <w:t xml:space="preserve">  (WRITE (STRCAT (NTXT) "M17 (SPECIAL MARKING ON)"))</w:t>
      </w:r>
    </w:p>
    <w:p w14:paraId="3FDCD390" w14:textId="5AEC6D92" w:rsidR="00616401" w:rsidRDefault="00616401" w:rsidP="00616401">
      <w:pPr>
        <w:pStyle w:val="LISPSAMPLE"/>
      </w:pPr>
      <w:r>
        <w:t>)</w:t>
      </w:r>
    </w:p>
    <w:p w14:paraId="2B4DD3A3" w14:textId="39ED7419" w:rsidR="00616401" w:rsidRDefault="00616401" w:rsidP="00616401">
      <w:hyperlink w:anchor="_List_of_postprocessor" w:history="1">
        <w:r w:rsidRPr="00FC753A">
          <w:rPr>
            <w:rStyle w:val="Hyperlnk"/>
            <w:bdr w:val="none" w:sz="0" w:space="0" w:color="auto"/>
          </w:rPr>
          <w:t>List of postprocessor functions</w:t>
        </w:r>
      </w:hyperlink>
    </w:p>
    <w:bookmarkStart w:id="74" w:name="_MARKOFF"/>
    <w:bookmarkEnd w:id="74"/>
    <w:p w14:paraId="0A8A6CA0" w14:textId="3E7688EA" w:rsidR="001604D4" w:rsidRDefault="009F120E" w:rsidP="00D90884">
      <w:pPr>
        <w:pStyle w:val="Rubrik2"/>
      </w:pPr>
      <w:r>
        <w:fldChar w:fldCharType="begin"/>
      </w:r>
      <w:r>
        <w:instrText>HYPERLINK  \l "_MARKOFF"</w:instrText>
      </w:r>
      <w:r>
        <w:fldChar w:fldCharType="separate"/>
      </w:r>
      <w:r w:rsidRPr="009F120E">
        <w:rPr>
          <w:rStyle w:val="Hyperlnk"/>
          <w:bdr w:val="none" w:sz="0" w:space="0" w:color="auto"/>
        </w:rPr>
        <w:t>MARKOFF</w:t>
      </w:r>
      <w:r>
        <w:fldChar w:fldCharType="end"/>
      </w:r>
    </w:p>
    <w:p w14:paraId="15FA2365" w14:textId="1A5F46F1" w:rsidR="009F120E" w:rsidRDefault="009F120E" w:rsidP="009F120E">
      <w:r>
        <w:t>This function is used for deactivate the special marking tool (Not for waterjet marking).</w:t>
      </w:r>
    </w:p>
    <w:p w14:paraId="62C92462" w14:textId="4CB6CF74" w:rsidR="009F120E" w:rsidRDefault="009F120E" w:rsidP="009F120E">
      <w:r>
        <w:t>Example:</w:t>
      </w:r>
    </w:p>
    <w:p w14:paraId="2D808A05" w14:textId="77777777" w:rsidR="00B125CF" w:rsidRDefault="00B125CF" w:rsidP="00B125CF">
      <w:pPr>
        <w:pStyle w:val="LISPSAMPLE"/>
      </w:pPr>
      <w:r>
        <w:t>(DEFUN markoff ()</w:t>
      </w:r>
    </w:p>
    <w:p w14:paraId="373BA8C6" w14:textId="77777777" w:rsidR="00B125CF" w:rsidRDefault="00B125CF" w:rsidP="00B125CF">
      <w:pPr>
        <w:pStyle w:val="LISPSAMPLE"/>
      </w:pPr>
      <w:r>
        <w:t xml:space="preserve">  (WRITE (STRCAT (NTXT) "M19 (SPECIAL MARKING OFF)"))</w:t>
      </w:r>
    </w:p>
    <w:p w14:paraId="16343A62" w14:textId="06C68E4C" w:rsidR="009F120E" w:rsidRDefault="00B125CF" w:rsidP="00B125CF">
      <w:pPr>
        <w:pStyle w:val="LISPSAMPLE"/>
      </w:pPr>
      <w:r>
        <w:t>)</w:t>
      </w:r>
    </w:p>
    <w:p w14:paraId="168C7E87" w14:textId="1BA51935" w:rsidR="00C0288B" w:rsidRPr="009F120E" w:rsidRDefault="00C0288B" w:rsidP="00C0288B">
      <w:hyperlink w:anchor="_List_of_postprocessor" w:history="1">
        <w:r w:rsidRPr="00FC753A">
          <w:rPr>
            <w:rStyle w:val="Hyperlnk"/>
            <w:bdr w:val="none" w:sz="0" w:space="0" w:color="auto"/>
          </w:rPr>
          <w:t>List of postprocessor functions</w:t>
        </w:r>
      </w:hyperlink>
    </w:p>
    <w:bookmarkStart w:id="75" w:name="_(DEFUN_example_()"/>
    <w:bookmarkStart w:id="76" w:name="_ITEXT"/>
    <w:bookmarkEnd w:id="75"/>
    <w:bookmarkEnd w:id="76"/>
    <w:p w14:paraId="46B52070" w14:textId="43FE8B1C" w:rsidR="00C0288B" w:rsidRDefault="00C0288B" w:rsidP="00C0288B">
      <w:pPr>
        <w:pStyle w:val="Rubrik2"/>
      </w:pPr>
      <w:r>
        <w:fldChar w:fldCharType="begin"/>
      </w:r>
      <w:r>
        <w:instrText>HYPERLINK  \l "_ITEXT"</w:instrText>
      </w:r>
      <w:r>
        <w:fldChar w:fldCharType="separate"/>
      </w:r>
      <w:r w:rsidRPr="00C0288B">
        <w:rPr>
          <w:rStyle w:val="Hyperlnk"/>
          <w:bdr w:val="none" w:sz="0" w:space="0" w:color="auto"/>
        </w:rPr>
        <w:t>ITEXT</w:t>
      </w:r>
      <w:r>
        <w:fldChar w:fldCharType="end"/>
      </w:r>
    </w:p>
    <w:p w14:paraId="7A95A661" w14:textId="707CE5F0" w:rsidR="00C0288B" w:rsidRDefault="00C0288B" w:rsidP="00C0288B">
      <w:r>
        <w:t>This function is called if you are using inkjet equipment.</w:t>
      </w:r>
    </w:p>
    <w:tbl>
      <w:tblPr>
        <w:tblStyle w:val="Tabellrutnt"/>
        <w:tblW w:w="10137" w:type="dxa"/>
        <w:tblLook w:val="04A0" w:firstRow="1" w:lastRow="0" w:firstColumn="1" w:lastColumn="0" w:noHBand="0" w:noVBand="1"/>
      </w:tblPr>
      <w:tblGrid>
        <w:gridCol w:w="1405"/>
        <w:gridCol w:w="764"/>
        <w:gridCol w:w="7968"/>
      </w:tblGrid>
      <w:tr w:rsidR="00C0288B" w:rsidRPr="00265B45" w14:paraId="4DBC707C"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CDC89" w14:textId="77777777" w:rsidR="00C0288B" w:rsidRPr="00354E8A" w:rsidRDefault="00C0288B" w:rsidP="00BE5AC5">
            <w:pPr>
              <w:rPr>
                <w:sz w:val="20"/>
                <w:szCs w:val="20"/>
              </w:rPr>
            </w:pPr>
            <w:r>
              <w:rPr>
                <w:sz w:val="20"/>
                <w:szCs w:val="20"/>
              </w:rPr>
              <w:t>$angle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0455301" w14:textId="77777777" w:rsidR="00C0288B" w:rsidRPr="00354E8A" w:rsidRDefault="00C0288B" w:rsidP="00BE5AC5">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8E2209" w14:textId="77777777" w:rsidR="00C0288B" w:rsidRPr="00354E8A" w:rsidRDefault="00C0288B" w:rsidP="00BE5AC5">
            <w:pPr>
              <w:rPr>
                <w:sz w:val="20"/>
                <w:szCs w:val="20"/>
              </w:rPr>
            </w:pPr>
            <w:r w:rsidRPr="00354E8A">
              <w:rPr>
                <w:sz w:val="20"/>
                <w:szCs w:val="20"/>
              </w:rPr>
              <w:t xml:space="preserve">The angle in radians of the </w:t>
            </w:r>
            <w:r>
              <w:rPr>
                <w:sz w:val="20"/>
                <w:szCs w:val="20"/>
              </w:rPr>
              <w:t>text.</w:t>
            </w:r>
          </w:p>
        </w:tc>
      </w:tr>
      <w:tr w:rsidR="00C0288B" w:rsidRPr="00265B45" w14:paraId="61886799"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42E3F" w14:textId="77777777" w:rsidR="00C0288B" w:rsidRPr="00CC3AC4" w:rsidRDefault="00C0288B" w:rsidP="00BE5AC5">
            <w:pPr>
              <w:rPr>
                <w:sz w:val="20"/>
                <w:szCs w:val="20"/>
              </w:rPr>
            </w:pPr>
            <w:r>
              <w:rPr>
                <w:sz w:val="20"/>
                <w:szCs w:val="20"/>
              </w:rPr>
              <w:t>$length</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9DF01A0" w14:textId="77777777" w:rsidR="00C0288B" w:rsidRPr="00CC3AC4" w:rsidRDefault="00C0288B"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E2FB0" w14:textId="77777777" w:rsidR="00C0288B" w:rsidRPr="00CC3AC4" w:rsidRDefault="00C0288B" w:rsidP="00BE5AC5">
            <w:pPr>
              <w:rPr>
                <w:sz w:val="20"/>
                <w:szCs w:val="20"/>
              </w:rPr>
            </w:pPr>
            <w:r>
              <w:rPr>
                <w:sz w:val="20"/>
                <w:szCs w:val="20"/>
              </w:rPr>
              <w:t>The length of the text.</w:t>
            </w:r>
          </w:p>
        </w:tc>
      </w:tr>
      <w:tr w:rsidR="00C0288B" w:rsidRPr="00265B45" w14:paraId="00CC3C6B"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B51AA" w14:textId="77777777" w:rsidR="00C0288B" w:rsidRDefault="00C0288B" w:rsidP="00BE5AC5">
            <w:pPr>
              <w:rPr>
                <w:sz w:val="20"/>
                <w:szCs w:val="20"/>
              </w:rPr>
            </w:pPr>
            <w:r>
              <w:rPr>
                <w:sz w:val="20"/>
                <w:szCs w:val="20"/>
              </w:rPr>
              <w:t xml:space="preserve">$height </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C78D4FA" w14:textId="77777777" w:rsidR="00C0288B" w:rsidRDefault="00C0288B"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F5C13" w14:textId="77777777" w:rsidR="00C0288B" w:rsidRDefault="00C0288B" w:rsidP="00BE5AC5">
            <w:pPr>
              <w:rPr>
                <w:sz w:val="20"/>
                <w:szCs w:val="20"/>
              </w:rPr>
            </w:pPr>
            <w:r>
              <w:rPr>
                <w:sz w:val="20"/>
                <w:szCs w:val="20"/>
              </w:rPr>
              <w:t>The height of the text.</w:t>
            </w:r>
          </w:p>
        </w:tc>
      </w:tr>
      <w:tr w:rsidR="00C0288B" w:rsidRPr="00265B45" w14:paraId="33E91C5B"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67D8F" w14:textId="77777777" w:rsidR="00C0288B" w:rsidRPr="00354E8A" w:rsidRDefault="00C0288B" w:rsidP="00BE5AC5">
            <w:pPr>
              <w:rPr>
                <w:sz w:val="20"/>
                <w:szCs w:val="20"/>
              </w:rPr>
            </w:pPr>
            <w:r>
              <w:rPr>
                <w:sz w:val="20"/>
                <w:szCs w:val="20"/>
              </w:rPr>
              <w:t>$font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37BA2A0" w14:textId="77777777" w:rsidR="00C0288B" w:rsidRPr="00354E8A" w:rsidRDefault="00C0288B" w:rsidP="00BE5AC5">
            <w:pPr>
              <w:jc w:val="center"/>
              <w:rPr>
                <w:sz w:val="20"/>
                <w:szCs w:val="20"/>
              </w:rPr>
            </w:pPr>
            <w:r>
              <w:rPr>
                <w:sz w:val="20"/>
                <w:szCs w:val="20"/>
              </w:rPr>
              <w:t>String</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ACAF7" w14:textId="77777777" w:rsidR="00C0288B" w:rsidRPr="00354E8A" w:rsidRDefault="00C0288B" w:rsidP="00BE5AC5">
            <w:pPr>
              <w:rPr>
                <w:sz w:val="20"/>
                <w:szCs w:val="20"/>
              </w:rPr>
            </w:pPr>
            <w:r>
              <w:rPr>
                <w:sz w:val="20"/>
                <w:szCs w:val="20"/>
              </w:rPr>
              <w:t>The font used.</w:t>
            </w:r>
          </w:p>
        </w:tc>
      </w:tr>
      <w:tr w:rsidR="00C0288B" w:rsidRPr="00265B45" w14:paraId="1A498B78"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1927F" w14:textId="77777777" w:rsidR="00C0288B" w:rsidRPr="00CC3AC4" w:rsidRDefault="00C0288B" w:rsidP="00BE5AC5">
            <w:pPr>
              <w:rPr>
                <w:sz w:val="20"/>
                <w:szCs w:val="20"/>
              </w:rPr>
            </w:pPr>
            <w:r>
              <w:rPr>
                <w:sz w:val="20"/>
                <w:szCs w:val="20"/>
              </w:rPr>
              <w:t>$txt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E8DD7E6" w14:textId="77777777" w:rsidR="00C0288B" w:rsidRPr="00CC3AC4" w:rsidRDefault="00C0288B" w:rsidP="00BE5AC5">
            <w:pPr>
              <w:jc w:val="center"/>
              <w:rPr>
                <w:sz w:val="20"/>
                <w:szCs w:val="20"/>
              </w:rPr>
            </w:pPr>
            <w:r>
              <w:rPr>
                <w:sz w:val="20"/>
                <w:szCs w:val="20"/>
              </w:rPr>
              <w:t>String</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A04A27" w14:textId="77777777" w:rsidR="00C0288B" w:rsidRPr="00CC3AC4" w:rsidRDefault="00C0288B" w:rsidP="00BE5AC5">
            <w:pPr>
              <w:rPr>
                <w:sz w:val="20"/>
                <w:szCs w:val="20"/>
              </w:rPr>
            </w:pPr>
            <w:r>
              <w:rPr>
                <w:sz w:val="20"/>
                <w:szCs w:val="20"/>
              </w:rPr>
              <w:t xml:space="preserve">The text that should be printed. The $txt is always the first object in the $txtlist and this is used for compatibility reason. </w:t>
            </w:r>
          </w:p>
        </w:tc>
      </w:tr>
      <w:tr w:rsidR="00C0288B" w:rsidRPr="001B35C1" w14:paraId="6E930A43"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3125" w14:textId="77777777" w:rsidR="00C0288B" w:rsidRPr="001B35C1" w:rsidRDefault="00C0288B" w:rsidP="00BE5AC5">
            <w:pPr>
              <w:rPr>
                <w:sz w:val="20"/>
                <w:szCs w:val="18"/>
              </w:rPr>
            </w:pPr>
            <w:r>
              <w:rPr>
                <w:sz w:val="20"/>
                <w:szCs w:val="18"/>
              </w:rPr>
              <w:t>$txtlist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80214E9" w14:textId="77777777" w:rsidR="00C0288B" w:rsidRPr="001B35C1" w:rsidRDefault="00C0288B" w:rsidP="00BE5AC5">
            <w:pPr>
              <w:jc w:val="center"/>
              <w:rPr>
                <w:sz w:val="20"/>
                <w:szCs w:val="18"/>
              </w:rPr>
            </w:pPr>
            <w:r>
              <w:rPr>
                <w:sz w:val="20"/>
                <w:szCs w:val="18"/>
              </w:rPr>
              <w:t>List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8F885" w14:textId="77777777" w:rsidR="00C0288B" w:rsidRPr="001B35C1" w:rsidRDefault="00C0288B" w:rsidP="00BE5AC5">
            <w:pPr>
              <w:rPr>
                <w:sz w:val="20"/>
                <w:szCs w:val="18"/>
              </w:rPr>
            </w:pPr>
            <w:r>
              <w:rPr>
                <w:sz w:val="20"/>
                <w:szCs w:val="18"/>
              </w:rPr>
              <w:t xml:space="preserve">A list with several strings. This to support inkjet printers with multiline </w:t>
            </w:r>
            <w:r w:rsidRPr="001B35C1">
              <w:rPr>
                <w:sz w:val="20"/>
                <w:szCs w:val="18"/>
              </w:rPr>
              <w:t>capability</w:t>
            </w:r>
            <w:r>
              <w:rPr>
                <w:sz w:val="20"/>
                <w:szCs w:val="18"/>
              </w:rPr>
              <w:t>.</w:t>
            </w:r>
          </w:p>
        </w:tc>
      </w:tr>
      <w:tr w:rsidR="00C0288B" w:rsidRPr="00265B45" w14:paraId="5618EED2"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DA799" w14:textId="77777777" w:rsidR="00C0288B" w:rsidRPr="00C54808" w:rsidRDefault="00C0288B" w:rsidP="00BE5AC5">
            <w:pPr>
              <w:rPr>
                <w:sz w:val="20"/>
                <w:szCs w:val="20"/>
              </w:rPr>
            </w:pPr>
            <w:r>
              <w:rPr>
                <w:sz w:val="20"/>
                <w:szCs w:val="20"/>
              </w:rPr>
              <w:t>$x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136AC8" w14:textId="77777777" w:rsidR="00C0288B" w:rsidRPr="00C54808" w:rsidRDefault="00C0288B" w:rsidP="00BE5AC5">
            <w:pPr>
              <w:jc w:val="center"/>
              <w:rPr>
                <w:sz w:val="20"/>
                <w:szCs w:val="20"/>
              </w:rPr>
            </w:pPr>
            <w:r w:rsidRPr="00C54808">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4381A" w14:textId="77777777" w:rsidR="00C0288B" w:rsidRPr="00C54808" w:rsidRDefault="00C0288B" w:rsidP="00BE5AC5">
            <w:pPr>
              <w:rPr>
                <w:sz w:val="20"/>
                <w:szCs w:val="20"/>
              </w:rPr>
            </w:pPr>
            <w:r>
              <w:rPr>
                <w:sz w:val="20"/>
                <w:szCs w:val="20"/>
              </w:rPr>
              <w:t>The center of the text in X</w:t>
            </w:r>
          </w:p>
        </w:tc>
      </w:tr>
      <w:tr w:rsidR="00C0288B" w14:paraId="6D886509"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EE308" w14:textId="77777777" w:rsidR="00C0288B" w:rsidRDefault="00C0288B" w:rsidP="00BE5AC5">
            <w:pPr>
              <w:rPr>
                <w:sz w:val="20"/>
                <w:szCs w:val="20"/>
              </w:rPr>
            </w:pPr>
            <w:r>
              <w:rPr>
                <w:sz w:val="20"/>
                <w:szCs w:val="20"/>
              </w:rPr>
              <w:t>$y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A85D3C" w14:textId="77777777" w:rsidR="00C0288B" w:rsidRDefault="00C0288B"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D8A88" w14:textId="77777777" w:rsidR="00C0288B" w:rsidRDefault="00C0288B" w:rsidP="00BE5AC5">
            <w:pPr>
              <w:rPr>
                <w:sz w:val="20"/>
                <w:szCs w:val="20"/>
              </w:rPr>
            </w:pPr>
            <w:r>
              <w:rPr>
                <w:sz w:val="20"/>
                <w:szCs w:val="20"/>
              </w:rPr>
              <w:t>The center of the text in Y</w:t>
            </w:r>
          </w:p>
        </w:tc>
      </w:tr>
      <w:tr w:rsidR="00C0288B" w:rsidRPr="00265B45" w14:paraId="27711A4A"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8FE1C" w14:textId="77777777" w:rsidR="00C0288B" w:rsidRDefault="00C0288B" w:rsidP="00BE5AC5">
            <w:pPr>
              <w:rPr>
                <w:sz w:val="20"/>
                <w:szCs w:val="20"/>
              </w:rPr>
            </w:pPr>
            <w:r>
              <w:rPr>
                <w:sz w:val="20"/>
                <w:szCs w:val="20"/>
              </w:rPr>
              <w:t>$z</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C594B1F" w14:textId="77777777" w:rsidR="00C0288B" w:rsidRDefault="00C0288B"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A39AA9" w14:textId="77777777" w:rsidR="00C0288B" w:rsidRDefault="00C0288B" w:rsidP="00BE5AC5">
            <w:pPr>
              <w:rPr>
                <w:sz w:val="20"/>
                <w:szCs w:val="20"/>
              </w:rPr>
            </w:pPr>
            <w:r>
              <w:rPr>
                <w:sz w:val="20"/>
                <w:szCs w:val="20"/>
              </w:rPr>
              <w:t>The center of the text in Z</w:t>
            </w:r>
          </w:p>
        </w:tc>
      </w:tr>
      <w:tr w:rsidR="00C0288B" w:rsidRPr="00265B45" w14:paraId="47486C54" w14:textId="77777777" w:rsidTr="00BE5AC5">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0A5B01" w14:textId="77777777" w:rsidR="00C0288B" w:rsidRDefault="00C0288B" w:rsidP="00BE5AC5">
            <w:pPr>
              <w:rPr>
                <w:sz w:val="20"/>
                <w:szCs w:val="20"/>
              </w:rPr>
            </w:pPr>
            <w:r>
              <w:rPr>
                <w:sz w:val="20"/>
                <w:szCs w:val="20"/>
              </w:rPr>
              <w:lastRenderedPageBreak/>
              <w:t>$fe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D521233" w14:textId="77777777" w:rsidR="00C0288B" w:rsidRDefault="00C0288B" w:rsidP="00BE5AC5">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10A64" w14:textId="77777777" w:rsidR="00C0288B" w:rsidRDefault="00C0288B" w:rsidP="00BE5AC5">
            <w:pPr>
              <w:rPr>
                <w:sz w:val="20"/>
                <w:szCs w:val="20"/>
              </w:rPr>
            </w:pPr>
            <w:r>
              <w:rPr>
                <w:sz w:val="20"/>
                <w:szCs w:val="20"/>
              </w:rPr>
              <w:t>The cutting speed at the end of the movement.</w:t>
            </w:r>
          </w:p>
        </w:tc>
      </w:tr>
    </w:tbl>
    <w:p w14:paraId="4070AFBA" w14:textId="28D6E75D" w:rsidR="00C0288B" w:rsidRDefault="00C24400" w:rsidP="00C0288B">
      <w:r>
        <w:t>Example:</w:t>
      </w:r>
    </w:p>
    <w:p w14:paraId="3E124AE9" w14:textId="77777777" w:rsidR="00C0288B" w:rsidRPr="00BE2793" w:rsidRDefault="00C0288B" w:rsidP="00C0288B">
      <w:pPr>
        <w:pStyle w:val="LISPSAMPLE"/>
        <w:rPr>
          <w:b/>
          <w:bCs/>
        </w:rPr>
      </w:pPr>
      <w:r>
        <w:t>(DEFUN itext ()</w:t>
      </w:r>
      <w:r>
        <w:br/>
        <w:t xml:space="preserve">  (WRITE (STRCAT (NTXT) "G00 X" (RTS $x) " Y" (RTS $y) " Z" (RTS $z))) </w:t>
      </w:r>
      <w:r>
        <w:br/>
        <w:t xml:space="preserve">  (WRITE (STRCAT (NTXT) "A:" (ATS $angle) " (ANGLE OF TEXT)"))</w:t>
      </w:r>
      <w:r>
        <w:br/>
        <w:t xml:space="preserve">  (WRITE (STRCAT (NTXT) "L:" (RTS $length) " (LENGTH OF TEXT)"))</w:t>
      </w:r>
      <w:r>
        <w:br/>
        <w:t xml:space="preserve">  (WRITE (STRCAT (NTXT) "H:" (RTS $height) " (HEIGHT OF TEXT)"))</w:t>
      </w:r>
      <w:r>
        <w:br/>
        <w:t xml:space="preserve">  (WRITE (STRCAT (NTXT) "F:" $font " (TEXT FONT)"))</w:t>
      </w:r>
      <w:r>
        <w:br/>
      </w:r>
      <w:r w:rsidRPr="00BE2793">
        <w:rPr>
          <w:bCs/>
        </w:rPr>
        <w:t xml:space="preserve">  (SETQ $txt "")</w:t>
      </w:r>
    </w:p>
    <w:p w14:paraId="5ED0AC67" w14:textId="77777777" w:rsidR="00C0288B" w:rsidRPr="00B34711" w:rsidRDefault="00C0288B" w:rsidP="00C0288B">
      <w:pPr>
        <w:pStyle w:val="LISPSAMPLE"/>
        <w:rPr>
          <w:b/>
          <w:bCs/>
        </w:rPr>
      </w:pPr>
      <w:r w:rsidRPr="00B34711">
        <w:rPr>
          <w:bCs/>
        </w:rPr>
        <w:t xml:space="preserve">  (FOREACH s $txtlist (SETQ </w:t>
      </w:r>
      <w:r w:rsidRPr="00BE2793">
        <w:rPr>
          <w:bCs/>
        </w:rPr>
        <w:t>$</w:t>
      </w:r>
      <w:r w:rsidRPr="00B34711">
        <w:rPr>
          <w:bCs/>
        </w:rPr>
        <w:t xml:space="preserve">txt (STRCAT </w:t>
      </w:r>
      <w:r w:rsidRPr="00BE2793">
        <w:rPr>
          <w:bCs/>
        </w:rPr>
        <w:t>$</w:t>
      </w:r>
      <w:r w:rsidRPr="00B34711">
        <w:rPr>
          <w:bCs/>
        </w:rPr>
        <w:t>txt s "/")))</w:t>
      </w:r>
    </w:p>
    <w:p w14:paraId="0672CA81" w14:textId="77777777" w:rsidR="00C0288B" w:rsidRPr="00B34711" w:rsidRDefault="00C0288B" w:rsidP="00C0288B">
      <w:pPr>
        <w:pStyle w:val="LISPSAMPLE"/>
        <w:rPr>
          <w:b/>
          <w:bCs/>
        </w:rPr>
      </w:pPr>
      <w:r w:rsidRPr="00B34711">
        <w:rPr>
          <w:bCs/>
        </w:rPr>
        <w:t xml:space="preserve">  (SETQ </w:t>
      </w:r>
      <w:r w:rsidRPr="00BE2793">
        <w:rPr>
          <w:bCs/>
        </w:rPr>
        <w:t>$</w:t>
      </w:r>
      <w:r w:rsidRPr="00B34711">
        <w:rPr>
          <w:bCs/>
        </w:rPr>
        <w:t xml:space="preserve">txt (STRSUB </w:t>
      </w:r>
      <w:r w:rsidRPr="00BE2793">
        <w:rPr>
          <w:bCs/>
        </w:rPr>
        <w:t>$</w:t>
      </w:r>
      <w:r w:rsidRPr="00B34711">
        <w:rPr>
          <w:bCs/>
        </w:rPr>
        <w:t>txt 1 -2))</w:t>
      </w:r>
    </w:p>
    <w:p w14:paraId="7CCF7D98" w14:textId="77777777" w:rsidR="00C0288B" w:rsidRDefault="00C0288B" w:rsidP="00C0288B">
      <w:pPr>
        <w:pStyle w:val="LISPSAMPLE"/>
      </w:pPr>
      <w:r>
        <w:t xml:space="preserve">  (WRITE (STRCAT (NTXT) "T:" $txt)) ; text to print</w:t>
      </w:r>
      <w:r>
        <w:br/>
        <w:t xml:space="preserve">  (WRITE (STRCAT (NTXT) "M100 (PRINT)"))</w:t>
      </w:r>
      <w:r>
        <w:br/>
        <w:t xml:space="preserve">  (WRITE "")</w:t>
      </w:r>
      <w:r>
        <w:br/>
        <w:t>)</w:t>
      </w:r>
    </w:p>
    <w:p w14:paraId="3F121C0A" w14:textId="77777777" w:rsidR="00C0288B" w:rsidRDefault="00C0288B" w:rsidP="00C0288B">
      <w:r>
        <w:t>In the example above the forward slash "/"</w:t>
      </w:r>
      <w:r w:rsidRPr="00BE2793">
        <w:rPr>
          <w:rFonts w:hint="eastAsia"/>
        </w:rPr>
        <w:t xml:space="preserve"> </w:t>
      </w:r>
      <w:r>
        <w:t>is used to separate lines.</w:t>
      </w:r>
    </w:p>
    <w:p w14:paraId="29B47A41" w14:textId="7D7518C4" w:rsidR="00E23628" w:rsidRDefault="00E23628" w:rsidP="00C0288B">
      <w:hyperlink w:anchor="_List_of_postprocessor" w:history="1">
        <w:r w:rsidRPr="00FC753A">
          <w:rPr>
            <w:rStyle w:val="Hyperlnk"/>
            <w:bdr w:val="none" w:sz="0" w:space="0" w:color="auto"/>
          </w:rPr>
          <w:t>List of postprocessor functions</w:t>
        </w:r>
      </w:hyperlink>
    </w:p>
    <w:bookmarkStart w:id="77" w:name="_MEASURE_1"/>
    <w:bookmarkEnd w:id="77"/>
    <w:p w14:paraId="09C6D629" w14:textId="1E70EC0C" w:rsidR="00E23628" w:rsidRDefault="00E23628" w:rsidP="00E23628">
      <w:pPr>
        <w:pStyle w:val="Rubrik2"/>
      </w:pPr>
      <w:r>
        <w:fldChar w:fldCharType="begin"/>
      </w:r>
      <w:r>
        <w:instrText>HYPERLINK  \l "_MEASURE_1"</w:instrText>
      </w:r>
      <w:r>
        <w:fldChar w:fldCharType="separate"/>
      </w:r>
      <w:bookmarkStart w:id="78" w:name="_Toc359406391"/>
      <w:r w:rsidRPr="000124C2">
        <w:rPr>
          <w:rStyle w:val="Hyperlnk"/>
          <w:bdr w:val="none" w:sz="0" w:space="0" w:color="auto"/>
        </w:rPr>
        <w:t>MEASURE</w:t>
      </w:r>
      <w:bookmarkEnd w:id="78"/>
      <w:r>
        <w:fldChar w:fldCharType="end"/>
      </w:r>
    </w:p>
    <w:p w14:paraId="2C12873C" w14:textId="1C620B9D" w:rsidR="00E23628" w:rsidRDefault="00E23628" w:rsidP="00E23628">
      <w:r>
        <w:t xml:space="preserve">This function is called if the option "Measuring in advance" is activated. </w:t>
      </w:r>
      <w:r>
        <w:br/>
        <w:t xml:space="preserve">The idea is that the machine will measure the height on the given </w:t>
      </w:r>
      <w:r w:rsidR="00202E13">
        <w:t>positions,</w:t>
      </w:r>
      <w:r>
        <w:t xml:space="preserve"> and the height is stored in the controller memory for later use during the cutting. The method is often used on 5-axis cutting machines that can’t use a height sensor during the cutting.</w:t>
      </w:r>
      <w:r>
        <w:br/>
        <w:t>The function can use following variables.</w:t>
      </w:r>
    </w:p>
    <w:tbl>
      <w:tblPr>
        <w:tblStyle w:val="Tabellrutnt"/>
        <w:tblW w:w="0" w:type="auto"/>
        <w:tblLook w:val="04A0" w:firstRow="1" w:lastRow="0" w:firstColumn="1" w:lastColumn="0" w:noHBand="0" w:noVBand="1"/>
      </w:tblPr>
      <w:tblGrid>
        <w:gridCol w:w="1403"/>
        <w:gridCol w:w="778"/>
        <w:gridCol w:w="8133"/>
      </w:tblGrid>
      <w:tr w:rsidR="00E23628" w:rsidRPr="00265B45" w14:paraId="3E775AB8" w14:textId="77777777" w:rsidTr="00BE5AC5">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AE64E" w14:textId="77777777" w:rsidR="00E23628" w:rsidRDefault="00E23628" w:rsidP="00BE5AC5">
            <w:pPr>
              <w:rPr>
                <w:sz w:val="20"/>
                <w:szCs w:val="20"/>
              </w:rPr>
            </w:pPr>
            <w:r>
              <w:rPr>
                <w:sz w:val="20"/>
                <w:szCs w:val="20"/>
              </w:rPr>
              <w:t>$x</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1C2328D" w14:textId="77777777" w:rsidR="00E23628" w:rsidRDefault="00E23628" w:rsidP="00BE5AC5">
            <w:pPr>
              <w:jc w:val="center"/>
              <w:rPr>
                <w:sz w:val="20"/>
                <w:szCs w:val="20"/>
              </w:rPr>
            </w:pPr>
            <w:r>
              <w:rPr>
                <w:sz w:val="20"/>
                <w:szCs w:val="20"/>
              </w:rPr>
              <w:t>Real</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1A1A80" w14:textId="77777777" w:rsidR="00E23628" w:rsidRDefault="00E23628" w:rsidP="00BE5AC5">
            <w:pPr>
              <w:rPr>
                <w:sz w:val="20"/>
                <w:szCs w:val="20"/>
              </w:rPr>
            </w:pPr>
            <w:r>
              <w:rPr>
                <w:sz w:val="20"/>
                <w:szCs w:val="20"/>
              </w:rPr>
              <w:t>The X-coordinate of the endpoint of the movement.</w:t>
            </w:r>
          </w:p>
        </w:tc>
      </w:tr>
      <w:tr w:rsidR="00E23628" w:rsidRPr="00265B45" w14:paraId="21C62772" w14:textId="77777777" w:rsidTr="00BE5AC5">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023DC" w14:textId="77777777" w:rsidR="00E23628" w:rsidRDefault="00E23628" w:rsidP="00BE5AC5">
            <w:pPr>
              <w:rPr>
                <w:sz w:val="20"/>
                <w:szCs w:val="20"/>
              </w:rPr>
            </w:pPr>
            <w:r>
              <w:rPr>
                <w:sz w:val="20"/>
                <w:szCs w:val="20"/>
              </w:rPr>
              <w:t>$y</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8CC5F53" w14:textId="77777777" w:rsidR="00E23628" w:rsidRDefault="00E23628" w:rsidP="00BE5AC5">
            <w:pPr>
              <w:jc w:val="center"/>
              <w:rPr>
                <w:sz w:val="20"/>
                <w:szCs w:val="20"/>
              </w:rPr>
            </w:pPr>
            <w:r>
              <w:rPr>
                <w:sz w:val="20"/>
                <w:szCs w:val="20"/>
              </w:rPr>
              <w:t>Real</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1DA07" w14:textId="77777777" w:rsidR="00E23628" w:rsidRDefault="00E23628" w:rsidP="00BE5AC5">
            <w:pPr>
              <w:rPr>
                <w:sz w:val="20"/>
                <w:szCs w:val="20"/>
              </w:rPr>
            </w:pPr>
            <w:r>
              <w:rPr>
                <w:sz w:val="20"/>
                <w:szCs w:val="20"/>
              </w:rPr>
              <w:t>The Y-coordinate of the endpoint of the movement.</w:t>
            </w:r>
          </w:p>
        </w:tc>
      </w:tr>
      <w:tr w:rsidR="00E23628" w:rsidRPr="00265B45" w14:paraId="0866BDE1" w14:textId="77777777" w:rsidTr="00BE5AC5">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3FF47" w14:textId="77777777" w:rsidR="00E23628" w:rsidRDefault="00E23628" w:rsidP="00BE5AC5">
            <w:pPr>
              <w:rPr>
                <w:sz w:val="20"/>
                <w:szCs w:val="20"/>
              </w:rPr>
            </w:pPr>
            <w:r>
              <w:rPr>
                <w:sz w:val="20"/>
                <w:szCs w:val="20"/>
              </w:rPr>
              <w:t>$zref</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C52FD8" w14:textId="77777777" w:rsidR="00E23628" w:rsidRDefault="00E23628" w:rsidP="00BE5AC5">
            <w:pPr>
              <w:jc w:val="center"/>
              <w:rPr>
                <w:sz w:val="20"/>
                <w:szCs w:val="20"/>
              </w:rPr>
            </w:pPr>
            <w:r>
              <w:rPr>
                <w:sz w:val="20"/>
                <w:szCs w:val="20"/>
              </w:rPr>
              <w:t>Int</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93E46" w14:textId="77777777" w:rsidR="00E23628" w:rsidRDefault="00E23628" w:rsidP="00BE5AC5">
            <w:pPr>
              <w:rPr>
                <w:sz w:val="20"/>
                <w:szCs w:val="20"/>
              </w:rPr>
            </w:pPr>
            <w:r>
              <w:rPr>
                <w:sz w:val="20"/>
                <w:szCs w:val="20"/>
              </w:rPr>
              <w:t>This variable is index that counts up by one for each point. The index starts with 0 or 1 for each new measuring sequence.</w:t>
            </w:r>
          </w:p>
        </w:tc>
      </w:tr>
    </w:tbl>
    <w:p w14:paraId="688F07EC" w14:textId="77777777" w:rsidR="00E23628" w:rsidRDefault="00E23628" w:rsidP="00E23628">
      <w:pPr>
        <w:rPr>
          <w:b/>
        </w:rPr>
      </w:pPr>
      <w:r>
        <w:t>Example:</w:t>
      </w:r>
    </w:p>
    <w:p w14:paraId="7D263C49" w14:textId="77777777" w:rsidR="00E23628" w:rsidRDefault="00E23628" w:rsidP="00E23628">
      <w:pPr>
        <w:pStyle w:val="LISPSAMPLE"/>
      </w:pPr>
      <w:r>
        <w:t>(DEFUN measure ()</w:t>
      </w:r>
      <w:r>
        <w:br/>
        <w:t xml:space="preserve">  (WRITE (STRCAT (NTXT) "G00 X" (RTS $x) " Y" (RTS $y)))</w:t>
      </w:r>
      <w:r>
        <w:br/>
        <w:t xml:space="preserve">  (WRITE (STRCAT (NTXT) "MEASURE(" (ITOA $zref) ")"))</w:t>
      </w:r>
    </w:p>
    <w:p w14:paraId="2E977570" w14:textId="39EA85A5" w:rsidR="00E23628" w:rsidRDefault="00E23628" w:rsidP="00E23628">
      <w:pPr>
        <w:pStyle w:val="LISPSAMPLE"/>
      </w:pPr>
      <w:r>
        <w:t xml:space="preserve">  (SIM-DELAY 2.5)</w:t>
      </w:r>
    </w:p>
    <w:p w14:paraId="630DC8CD" w14:textId="77777777" w:rsidR="00E23628" w:rsidRDefault="00E23628" w:rsidP="00E23628">
      <w:pPr>
        <w:pStyle w:val="LISPSAMPLE"/>
      </w:pPr>
      <w:r>
        <w:t>)</w:t>
      </w:r>
    </w:p>
    <w:p w14:paraId="130530FE" w14:textId="77777777" w:rsidR="00E23628" w:rsidRDefault="00E23628" w:rsidP="00E23628">
      <w:r>
        <w:t>The function could generate following CNC-file.</w:t>
      </w:r>
    </w:p>
    <w:p w14:paraId="4935376C" w14:textId="77777777" w:rsidR="00E23628" w:rsidRDefault="00E23628" w:rsidP="00E23628">
      <w:pPr>
        <w:pStyle w:val="CNC"/>
      </w:pPr>
      <w:r>
        <w:t>N12 G00 X200.513 Y201.678</w:t>
      </w:r>
    </w:p>
    <w:p w14:paraId="199BF816" w14:textId="77777777" w:rsidR="00E23628" w:rsidRDefault="00E23628" w:rsidP="00E23628">
      <w:pPr>
        <w:pStyle w:val="CNC"/>
      </w:pPr>
      <w:r>
        <w:t>N13 MEASURE(1)</w:t>
      </w:r>
    </w:p>
    <w:p w14:paraId="0F893345" w14:textId="77777777" w:rsidR="00E23628" w:rsidRDefault="00E23628" w:rsidP="00E23628">
      <w:pPr>
        <w:pStyle w:val="CNC"/>
      </w:pPr>
      <w:r>
        <w:t>N14 G00 X200.000 Y101.780</w:t>
      </w:r>
    </w:p>
    <w:p w14:paraId="1D80984A" w14:textId="77777777" w:rsidR="00E23628" w:rsidRDefault="00E23628" w:rsidP="00E23628">
      <w:pPr>
        <w:pStyle w:val="CNC"/>
      </w:pPr>
      <w:r>
        <w:t>N15 MEASURE(2)</w:t>
      </w:r>
    </w:p>
    <w:p w14:paraId="695F0787" w14:textId="77777777" w:rsidR="00E23628" w:rsidRDefault="00E23628" w:rsidP="00E23628">
      <w:pPr>
        <w:pStyle w:val="CNC"/>
      </w:pPr>
      <w:r>
        <w:t>N16 G00 X200.000 Y2.000</w:t>
      </w:r>
    </w:p>
    <w:p w14:paraId="7DB0AC2B" w14:textId="77777777" w:rsidR="00E23628" w:rsidRDefault="00E23628" w:rsidP="00E23628">
      <w:pPr>
        <w:pStyle w:val="CNC"/>
      </w:pPr>
      <w:r>
        <w:t>N17 MEASURE(3)</w:t>
      </w:r>
    </w:p>
    <w:p w14:paraId="7DC9DD8F" w14:textId="77777777" w:rsidR="00E23628" w:rsidRDefault="00E23628" w:rsidP="00E23628">
      <w:pPr>
        <w:pStyle w:val="CNC"/>
      </w:pPr>
      <w:r>
        <w:t>N18 G00 X102.000 Y0.000</w:t>
      </w:r>
    </w:p>
    <w:p w14:paraId="4445C58A" w14:textId="77777777" w:rsidR="00E23628" w:rsidRDefault="00E23628" w:rsidP="00E23628">
      <w:pPr>
        <w:pStyle w:val="CNC"/>
      </w:pPr>
      <w:r>
        <w:t>N19 MEASURE(4)</w:t>
      </w:r>
    </w:p>
    <w:p w14:paraId="182D74C2" w14:textId="704CE59C" w:rsidR="00E23628" w:rsidRDefault="00E23628" w:rsidP="00E23628">
      <w:hyperlink w:anchor="_List_of_postprocessor" w:history="1">
        <w:r w:rsidRPr="00FC753A">
          <w:rPr>
            <w:rStyle w:val="Hyperlnk"/>
            <w:bdr w:val="none" w:sz="0" w:space="0" w:color="auto"/>
          </w:rPr>
          <w:t>List of postprocessor functions</w:t>
        </w:r>
      </w:hyperlink>
    </w:p>
    <w:bookmarkStart w:id="79" w:name="_MEASUREPOINT"/>
    <w:bookmarkEnd w:id="79"/>
    <w:p w14:paraId="4A578EC6" w14:textId="26617ACD" w:rsidR="00296A10" w:rsidRDefault="00296A10" w:rsidP="00296A10">
      <w:pPr>
        <w:pStyle w:val="Rubrik2"/>
      </w:pPr>
      <w:r>
        <w:fldChar w:fldCharType="begin"/>
      </w:r>
      <w:r w:rsidR="0093766F">
        <w:instrText>HYPERLINK  \l "_MEASUREPOINT"</w:instrText>
      </w:r>
      <w:r>
        <w:fldChar w:fldCharType="separate"/>
      </w:r>
      <w:r w:rsidRPr="000B3904">
        <w:rPr>
          <w:rStyle w:val="Hyperlnk"/>
          <w:bdr w:val="none" w:sz="0" w:space="0" w:color="auto"/>
        </w:rPr>
        <w:t>MEASUREPOINT</w:t>
      </w:r>
      <w:r>
        <w:fldChar w:fldCharType="end"/>
      </w:r>
    </w:p>
    <w:p w14:paraId="4D388BCB" w14:textId="3AE45CE3" w:rsidR="0093766F" w:rsidRDefault="0093766F" w:rsidP="00296A10">
      <w:r w:rsidRPr="0093766F">
        <w:rPr>
          <w:noProof/>
        </w:rPr>
        <w:drawing>
          <wp:inline distT="0" distB="0" distL="0" distR="0" wp14:anchorId="65CC4A27" wp14:editId="6945A444">
            <wp:extent cx="1724266" cy="743054"/>
            <wp:effectExtent l="0" t="0" r="9525" b="0"/>
            <wp:docPr id="9114078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7843" name=""/>
                    <pic:cNvPicPr/>
                  </pic:nvPicPr>
                  <pic:blipFill>
                    <a:blip r:embed="rId19"/>
                    <a:stretch>
                      <a:fillRect/>
                    </a:stretch>
                  </pic:blipFill>
                  <pic:spPr>
                    <a:xfrm>
                      <a:off x="0" y="0"/>
                      <a:ext cx="1724266" cy="743054"/>
                    </a:xfrm>
                    <a:prstGeom prst="rect">
                      <a:avLst/>
                    </a:prstGeom>
                  </pic:spPr>
                </pic:pic>
              </a:graphicData>
            </a:graphic>
          </wp:inline>
        </w:drawing>
      </w:r>
    </w:p>
    <w:p w14:paraId="1C0D2FA1" w14:textId="1307E583" w:rsidR="00296A10" w:rsidRDefault="00296A10" w:rsidP="00296A10">
      <w:r>
        <w:t xml:space="preserve">This instruction comes from the command "Measure points" in 3D-5X. This command is for automatic pre-location of parts on the CNC machine before the machine starts to work. Therefor all measurepoint will come </w:t>
      </w:r>
      <w:r w:rsidR="0093766F">
        <w:t>as the very first operations</w:t>
      </w:r>
      <w:r>
        <w:t>.</w:t>
      </w:r>
      <w:r w:rsidR="0093766F">
        <w:t xml:space="preserve"> This is a very special function that are in use just by a few customers.</w:t>
      </w:r>
    </w:p>
    <w:tbl>
      <w:tblPr>
        <w:tblStyle w:val="Tabellrutnt"/>
        <w:tblW w:w="0" w:type="auto"/>
        <w:tblLook w:val="04A0" w:firstRow="1" w:lastRow="0" w:firstColumn="1" w:lastColumn="0" w:noHBand="0" w:noVBand="1"/>
      </w:tblPr>
      <w:tblGrid>
        <w:gridCol w:w="1384"/>
        <w:gridCol w:w="992"/>
        <w:gridCol w:w="8230"/>
      </w:tblGrid>
      <w:tr w:rsidR="00296A10" w:rsidRPr="0093766F" w14:paraId="7CD32E4F" w14:textId="77777777" w:rsidTr="00BE5AC5">
        <w:tc>
          <w:tcPr>
            <w:tcW w:w="1384" w:type="dxa"/>
          </w:tcPr>
          <w:p w14:paraId="40E8E3F8" w14:textId="58CD1FC2" w:rsidR="00296A10" w:rsidRPr="0093766F" w:rsidRDefault="00296A10" w:rsidP="00BE5AC5">
            <w:pPr>
              <w:rPr>
                <w:sz w:val="20"/>
                <w:szCs w:val="20"/>
              </w:rPr>
            </w:pPr>
            <w:r w:rsidRPr="0093766F">
              <w:rPr>
                <w:sz w:val="20"/>
                <w:szCs w:val="20"/>
              </w:rPr>
              <w:t>$x</w:t>
            </w:r>
          </w:p>
        </w:tc>
        <w:tc>
          <w:tcPr>
            <w:tcW w:w="992" w:type="dxa"/>
          </w:tcPr>
          <w:p w14:paraId="417E6893" w14:textId="72511D69" w:rsidR="00296A10" w:rsidRPr="0093766F" w:rsidRDefault="00296A10" w:rsidP="00BE5AC5">
            <w:pPr>
              <w:rPr>
                <w:sz w:val="20"/>
                <w:szCs w:val="20"/>
              </w:rPr>
            </w:pPr>
            <w:r w:rsidRPr="0093766F">
              <w:rPr>
                <w:sz w:val="20"/>
                <w:szCs w:val="20"/>
              </w:rPr>
              <w:t>real</w:t>
            </w:r>
          </w:p>
        </w:tc>
        <w:tc>
          <w:tcPr>
            <w:tcW w:w="8230" w:type="dxa"/>
          </w:tcPr>
          <w:p w14:paraId="297EB42F" w14:textId="5AA97F63" w:rsidR="00296A10" w:rsidRPr="0093766F" w:rsidRDefault="00296A10" w:rsidP="00BE5AC5">
            <w:pPr>
              <w:rPr>
                <w:sz w:val="20"/>
                <w:szCs w:val="20"/>
              </w:rPr>
            </w:pPr>
            <w:r w:rsidRPr="0093766F">
              <w:rPr>
                <w:sz w:val="20"/>
                <w:szCs w:val="20"/>
              </w:rPr>
              <w:t>X position near the model.</w:t>
            </w:r>
          </w:p>
        </w:tc>
      </w:tr>
      <w:tr w:rsidR="00296A10" w:rsidRPr="0093766F" w14:paraId="1C6798B0" w14:textId="77777777" w:rsidTr="00BE5AC5">
        <w:tc>
          <w:tcPr>
            <w:tcW w:w="1384" w:type="dxa"/>
          </w:tcPr>
          <w:p w14:paraId="14FB6304" w14:textId="6192D4D4" w:rsidR="00296A10" w:rsidRPr="0093766F" w:rsidRDefault="00296A10" w:rsidP="00BE5AC5">
            <w:pPr>
              <w:rPr>
                <w:sz w:val="20"/>
                <w:szCs w:val="20"/>
              </w:rPr>
            </w:pPr>
            <w:r w:rsidRPr="0093766F">
              <w:rPr>
                <w:sz w:val="20"/>
                <w:szCs w:val="20"/>
              </w:rPr>
              <w:t>$y</w:t>
            </w:r>
          </w:p>
        </w:tc>
        <w:tc>
          <w:tcPr>
            <w:tcW w:w="992" w:type="dxa"/>
          </w:tcPr>
          <w:p w14:paraId="0B12546B" w14:textId="013FBF73" w:rsidR="00296A10" w:rsidRPr="0093766F" w:rsidRDefault="00296A10" w:rsidP="00BE5AC5">
            <w:pPr>
              <w:rPr>
                <w:sz w:val="20"/>
                <w:szCs w:val="20"/>
              </w:rPr>
            </w:pPr>
            <w:r w:rsidRPr="0093766F">
              <w:rPr>
                <w:sz w:val="20"/>
                <w:szCs w:val="20"/>
              </w:rPr>
              <w:t>real</w:t>
            </w:r>
          </w:p>
        </w:tc>
        <w:tc>
          <w:tcPr>
            <w:tcW w:w="8230" w:type="dxa"/>
          </w:tcPr>
          <w:p w14:paraId="593D36AE" w14:textId="3388EB15" w:rsidR="00296A10" w:rsidRPr="0093766F" w:rsidRDefault="00296A10" w:rsidP="00BE5AC5">
            <w:pPr>
              <w:rPr>
                <w:sz w:val="20"/>
                <w:szCs w:val="20"/>
              </w:rPr>
            </w:pPr>
            <w:r w:rsidRPr="0093766F">
              <w:rPr>
                <w:sz w:val="20"/>
                <w:szCs w:val="20"/>
              </w:rPr>
              <w:t>Y position near the model.</w:t>
            </w:r>
          </w:p>
        </w:tc>
      </w:tr>
      <w:tr w:rsidR="00296A10" w:rsidRPr="0093766F" w14:paraId="35D32A11" w14:textId="77777777" w:rsidTr="00BE5AC5">
        <w:tc>
          <w:tcPr>
            <w:tcW w:w="1384" w:type="dxa"/>
          </w:tcPr>
          <w:p w14:paraId="24C4AD57" w14:textId="24D40900" w:rsidR="00296A10" w:rsidRPr="0093766F" w:rsidRDefault="00296A10" w:rsidP="00BE5AC5">
            <w:pPr>
              <w:rPr>
                <w:sz w:val="20"/>
                <w:szCs w:val="20"/>
              </w:rPr>
            </w:pPr>
            <w:r w:rsidRPr="0093766F">
              <w:rPr>
                <w:sz w:val="20"/>
                <w:szCs w:val="20"/>
              </w:rPr>
              <w:t>$z</w:t>
            </w:r>
          </w:p>
        </w:tc>
        <w:tc>
          <w:tcPr>
            <w:tcW w:w="992" w:type="dxa"/>
          </w:tcPr>
          <w:p w14:paraId="283AB88D" w14:textId="0AC6C6BA" w:rsidR="00296A10" w:rsidRPr="0093766F" w:rsidRDefault="00296A10" w:rsidP="00BE5AC5">
            <w:pPr>
              <w:rPr>
                <w:sz w:val="20"/>
                <w:szCs w:val="20"/>
              </w:rPr>
            </w:pPr>
            <w:r w:rsidRPr="0093766F">
              <w:rPr>
                <w:sz w:val="20"/>
                <w:szCs w:val="20"/>
              </w:rPr>
              <w:t>real</w:t>
            </w:r>
          </w:p>
        </w:tc>
        <w:tc>
          <w:tcPr>
            <w:tcW w:w="8230" w:type="dxa"/>
          </w:tcPr>
          <w:p w14:paraId="6FC6B9CF" w14:textId="26AF509C" w:rsidR="00296A10" w:rsidRPr="0093766F" w:rsidRDefault="00296A10" w:rsidP="00BE5AC5">
            <w:pPr>
              <w:rPr>
                <w:sz w:val="20"/>
                <w:szCs w:val="20"/>
              </w:rPr>
            </w:pPr>
            <w:r w:rsidRPr="0093766F">
              <w:rPr>
                <w:sz w:val="20"/>
                <w:szCs w:val="20"/>
              </w:rPr>
              <w:t>X position near the model.</w:t>
            </w:r>
          </w:p>
        </w:tc>
      </w:tr>
      <w:tr w:rsidR="00296A10" w:rsidRPr="0093766F" w14:paraId="7194DC44" w14:textId="77777777" w:rsidTr="00BE5AC5">
        <w:tc>
          <w:tcPr>
            <w:tcW w:w="1384" w:type="dxa"/>
          </w:tcPr>
          <w:p w14:paraId="7E161962" w14:textId="5CBD9BC7" w:rsidR="00296A10" w:rsidRPr="0093766F" w:rsidRDefault="00296A10" w:rsidP="00BE5AC5">
            <w:pPr>
              <w:rPr>
                <w:sz w:val="20"/>
                <w:szCs w:val="20"/>
              </w:rPr>
            </w:pPr>
            <w:r w:rsidRPr="0093766F">
              <w:rPr>
                <w:sz w:val="20"/>
                <w:szCs w:val="20"/>
              </w:rPr>
              <w:t>$probetype</w:t>
            </w:r>
          </w:p>
        </w:tc>
        <w:tc>
          <w:tcPr>
            <w:tcW w:w="992" w:type="dxa"/>
          </w:tcPr>
          <w:p w14:paraId="30D8C4F4" w14:textId="67F4591D" w:rsidR="00296A10" w:rsidRPr="0093766F" w:rsidRDefault="00296A10" w:rsidP="00BE5AC5">
            <w:pPr>
              <w:rPr>
                <w:sz w:val="20"/>
                <w:szCs w:val="20"/>
              </w:rPr>
            </w:pPr>
            <w:r w:rsidRPr="0093766F">
              <w:rPr>
                <w:sz w:val="20"/>
                <w:szCs w:val="20"/>
              </w:rPr>
              <w:t>int</w:t>
            </w:r>
          </w:p>
        </w:tc>
        <w:tc>
          <w:tcPr>
            <w:tcW w:w="8230" w:type="dxa"/>
          </w:tcPr>
          <w:p w14:paraId="0708A454" w14:textId="02ADB5B3" w:rsidR="00296A10" w:rsidRPr="0093766F" w:rsidRDefault="00296A10" w:rsidP="00BE5AC5">
            <w:pPr>
              <w:rPr>
                <w:sz w:val="20"/>
                <w:szCs w:val="20"/>
              </w:rPr>
            </w:pPr>
            <w:r w:rsidRPr="0093766F">
              <w:rPr>
                <w:sz w:val="20"/>
                <w:szCs w:val="20"/>
              </w:rPr>
              <w:t>This is the probetype selected in 3D-5X</w:t>
            </w:r>
          </w:p>
        </w:tc>
      </w:tr>
      <w:tr w:rsidR="0093766F" w:rsidRPr="0093766F" w14:paraId="48CAABF7" w14:textId="77777777" w:rsidTr="00BE5AC5">
        <w:tc>
          <w:tcPr>
            <w:tcW w:w="1384" w:type="dxa"/>
          </w:tcPr>
          <w:p w14:paraId="074AFFD7" w14:textId="4BDB0027" w:rsidR="0093766F" w:rsidRPr="0093766F" w:rsidRDefault="0093766F" w:rsidP="00BE5AC5">
            <w:pPr>
              <w:rPr>
                <w:szCs w:val="20"/>
              </w:rPr>
            </w:pPr>
            <w:r>
              <w:rPr>
                <w:szCs w:val="20"/>
              </w:rPr>
              <w:t>$index</w:t>
            </w:r>
          </w:p>
        </w:tc>
        <w:tc>
          <w:tcPr>
            <w:tcW w:w="992" w:type="dxa"/>
          </w:tcPr>
          <w:p w14:paraId="6345801E" w14:textId="1C47CDE8" w:rsidR="0093766F" w:rsidRPr="0093766F" w:rsidRDefault="0093766F" w:rsidP="00BE5AC5">
            <w:pPr>
              <w:rPr>
                <w:szCs w:val="20"/>
              </w:rPr>
            </w:pPr>
            <w:r>
              <w:rPr>
                <w:szCs w:val="20"/>
              </w:rPr>
              <w:t>int</w:t>
            </w:r>
          </w:p>
        </w:tc>
        <w:tc>
          <w:tcPr>
            <w:tcW w:w="8230" w:type="dxa"/>
          </w:tcPr>
          <w:p w14:paraId="7C50F4C2" w14:textId="79D0CF31" w:rsidR="0093766F" w:rsidRPr="0093766F" w:rsidRDefault="0093766F" w:rsidP="00BE5AC5">
            <w:pPr>
              <w:rPr>
                <w:szCs w:val="20"/>
              </w:rPr>
            </w:pPr>
            <w:r>
              <w:rPr>
                <w:szCs w:val="20"/>
              </w:rPr>
              <w:t>a</w:t>
            </w:r>
          </w:p>
        </w:tc>
      </w:tr>
      <w:tr w:rsidR="00296A10" w:rsidRPr="0093766F" w14:paraId="4AA4BDA2" w14:textId="77777777" w:rsidTr="00BE5AC5">
        <w:tc>
          <w:tcPr>
            <w:tcW w:w="1384" w:type="dxa"/>
          </w:tcPr>
          <w:p w14:paraId="4CA49897" w14:textId="7EA05D4B" w:rsidR="00296A10" w:rsidRPr="0093766F" w:rsidRDefault="0093766F" w:rsidP="00BE5AC5">
            <w:pPr>
              <w:rPr>
                <w:sz w:val="20"/>
                <w:szCs w:val="20"/>
              </w:rPr>
            </w:pPr>
            <w:r>
              <w:rPr>
                <w:sz w:val="20"/>
                <w:szCs w:val="20"/>
              </w:rPr>
              <w:t>$vector</w:t>
            </w:r>
          </w:p>
        </w:tc>
        <w:tc>
          <w:tcPr>
            <w:tcW w:w="992" w:type="dxa"/>
          </w:tcPr>
          <w:p w14:paraId="617EB77D" w14:textId="77777777" w:rsidR="00296A10" w:rsidRPr="0093766F" w:rsidRDefault="00296A10" w:rsidP="00BE5AC5">
            <w:pPr>
              <w:rPr>
                <w:sz w:val="20"/>
                <w:szCs w:val="20"/>
              </w:rPr>
            </w:pPr>
            <w:r w:rsidRPr="0093766F">
              <w:rPr>
                <w:sz w:val="20"/>
                <w:szCs w:val="20"/>
              </w:rPr>
              <w:t>list</w:t>
            </w:r>
          </w:p>
        </w:tc>
        <w:tc>
          <w:tcPr>
            <w:tcW w:w="8230" w:type="dxa"/>
          </w:tcPr>
          <w:p w14:paraId="5552200F" w14:textId="019D5B95" w:rsidR="00296A10" w:rsidRPr="0093766F" w:rsidRDefault="00296A10" w:rsidP="00BE5AC5">
            <w:pPr>
              <w:rPr>
                <w:sz w:val="20"/>
                <w:szCs w:val="20"/>
              </w:rPr>
            </w:pPr>
            <w:r w:rsidRPr="0093766F">
              <w:rPr>
                <w:sz w:val="20"/>
                <w:szCs w:val="20"/>
              </w:rPr>
              <w:t xml:space="preserve">This is a direction vector that starts at the </w:t>
            </w:r>
            <w:r w:rsidR="0093766F">
              <w:rPr>
                <w:sz w:val="20"/>
                <w:szCs w:val="20"/>
              </w:rPr>
              <w:t>x y z.</w:t>
            </w:r>
            <w:r w:rsidRPr="0093766F">
              <w:rPr>
                <w:sz w:val="20"/>
                <w:szCs w:val="20"/>
              </w:rPr>
              <w:t xml:space="preserve"> The measuring will start at the end of the </w:t>
            </w:r>
            <w:r w:rsidRPr="0093766F">
              <w:rPr>
                <w:sz w:val="20"/>
                <w:szCs w:val="20"/>
              </w:rPr>
              <w:lastRenderedPageBreak/>
              <w:t>vector.</w:t>
            </w:r>
          </w:p>
        </w:tc>
      </w:tr>
    </w:tbl>
    <w:p w14:paraId="3A5A0DA8" w14:textId="206E35CB" w:rsidR="00202E13" w:rsidRDefault="0093766F" w:rsidP="00202E13">
      <w:hyperlink w:anchor="_List_of_postprocessor" w:history="1">
        <w:r w:rsidRPr="00FC753A">
          <w:rPr>
            <w:rStyle w:val="Hyperlnk"/>
            <w:bdr w:val="none" w:sz="0" w:space="0" w:color="auto"/>
          </w:rPr>
          <w:t>List of postprocessor functions</w:t>
        </w:r>
      </w:hyperlink>
    </w:p>
    <w:bookmarkStart w:id="80" w:name="_REFPOS"/>
    <w:bookmarkEnd w:id="80"/>
    <w:p w14:paraId="72AA4BEE" w14:textId="0ACF19A0" w:rsidR="008B314C" w:rsidRDefault="008B314C" w:rsidP="008B314C">
      <w:pPr>
        <w:pStyle w:val="Rubrik2"/>
      </w:pPr>
      <w:r>
        <w:fldChar w:fldCharType="begin"/>
      </w:r>
      <w:r>
        <w:instrText>HYPERLINK \l "_REFPOS"</w:instrText>
      </w:r>
      <w:r>
        <w:fldChar w:fldCharType="separate"/>
      </w:r>
      <w:r w:rsidRPr="00661181">
        <w:rPr>
          <w:rStyle w:val="Hyperlnk"/>
          <w:bdr w:val="none" w:sz="0" w:space="0" w:color="auto"/>
        </w:rPr>
        <w:t>REFPOS</w:t>
      </w:r>
      <w:r>
        <w:fldChar w:fldCharType="end"/>
      </w:r>
    </w:p>
    <w:p w14:paraId="1E60A56E" w14:textId="20A77318" w:rsidR="00C64F1C" w:rsidRDefault="00C64F1C" w:rsidP="008B314C">
      <w:r>
        <w:rPr>
          <w:noProof/>
        </w:rPr>
        <w:drawing>
          <wp:inline distT="0" distB="0" distL="0" distR="0" wp14:anchorId="52F726C0" wp14:editId="6E967514">
            <wp:extent cx="1704975" cy="1123950"/>
            <wp:effectExtent l="0" t="0" r="9525" b="0"/>
            <wp:docPr id="4560205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0574" name=""/>
                    <pic:cNvPicPr/>
                  </pic:nvPicPr>
                  <pic:blipFill>
                    <a:blip r:embed="rId20"/>
                    <a:stretch>
                      <a:fillRect/>
                    </a:stretch>
                  </pic:blipFill>
                  <pic:spPr>
                    <a:xfrm>
                      <a:off x="0" y="0"/>
                      <a:ext cx="1704975" cy="1123950"/>
                    </a:xfrm>
                    <a:prstGeom prst="rect">
                      <a:avLst/>
                    </a:prstGeom>
                  </pic:spPr>
                </pic:pic>
              </a:graphicData>
            </a:graphic>
          </wp:inline>
        </w:drawing>
      </w:r>
    </w:p>
    <w:p w14:paraId="0A2FCE51" w14:textId="27A70010" w:rsidR="008B314C" w:rsidRDefault="008B314C" w:rsidP="008B314C">
      <w:r>
        <w:t>This function will be called if the Ref pos option is used in the toolpath command in 3D-5X. The function will be called just before the RAPID to the piercing point before cuton.</w:t>
      </w:r>
    </w:p>
    <w:tbl>
      <w:tblPr>
        <w:tblStyle w:val="Tabellrutnt"/>
        <w:tblW w:w="0" w:type="auto"/>
        <w:tblLook w:val="04A0" w:firstRow="1" w:lastRow="0" w:firstColumn="1" w:lastColumn="0" w:noHBand="0" w:noVBand="1"/>
      </w:tblPr>
      <w:tblGrid>
        <w:gridCol w:w="1298"/>
        <w:gridCol w:w="768"/>
        <w:gridCol w:w="8071"/>
      </w:tblGrid>
      <w:tr w:rsidR="008B314C" w14:paraId="45FB0735"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ABFC8" w14:textId="77777777" w:rsidR="008B314C" w:rsidRPr="00676BF5" w:rsidRDefault="008B314C" w:rsidP="00BE5AC5">
            <w:pPr>
              <w:rPr>
                <w:sz w:val="20"/>
                <w:szCs w:val="20"/>
              </w:rPr>
            </w:pPr>
            <w:r>
              <w:rPr>
                <w:sz w:val="20"/>
                <w:szCs w:val="20"/>
              </w:rPr>
              <w:t>$a</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6C4B00" w14:textId="77777777" w:rsidR="008B314C" w:rsidRPr="00676BF5" w:rsidRDefault="008B314C" w:rsidP="00BE5AC5">
            <w:pPr>
              <w:jc w:val="center"/>
              <w:rPr>
                <w:sz w:val="20"/>
                <w:szCs w:val="20"/>
              </w:rPr>
            </w:pPr>
            <w:r w:rsidRPr="00676BF5">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615B2" w14:textId="77777777" w:rsidR="008B314C" w:rsidRPr="00676BF5" w:rsidRDefault="008B314C" w:rsidP="00BE5AC5">
            <w:pPr>
              <w:rPr>
                <w:sz w:val="20"/>
                <w:szCs w:val="20"/>
              </w:rPr>
            </w:pPr>
            <w:r>
              <w:rPr>
                <w:sz w:val="20"/>
                <w:szCs w:val="20"/>
              </w:rPr>
              <w:t>The major axis rotation in radians</w:t>
            </w:r>
          </w:p>
        </w:tc>
      </w:tr>
      <w:tr w:rsidR="008B314C" w:rsidRPr="00775110" w14:paraId="6F19DDF9"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06946" w14:textId="77777777" w:rsidR="008B314C" w:rsidRPr="00775110" w:rsidRDefault="008B314C" w:rsidP="00BE5AC5">
            <w:pPr>
              <w:rPr>
                <w:sz w:val="20"/>
                <w:szCs w:val="20"/>
              </w:rPr>
            </w:pPr>
            <w:r w:rsidRPr="00775110">
              <w:rPr>
                <w:sz w:val="20"/>
                <w:szCs w:val="20"/>
              </w:rPr>
              <w:t>$b</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9E38749" w14:textId="77777777" w:rsidR="008B314C" w:rsidRPr="00775110" w:rsidRDefault="008B314C" w:rsidP="00BE5AC5">
            <w:pPr>
              <w:jc w:val="center"/>
              <w:rPr>
                <w:sz w:val="20"/>
                <w:szCs w:val="20"/>
              </w:rPr>
            </w:pPr>
            <w:r w:rsidRPr="00775110">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9C1B9" w14:textId="77777777" w:rsidR="008B314C" w:rsidRPr="00775110" w:rsidRDefault="008B314C" w:rsidP="00BE5AC5">
            <w:pPr>
              <w:rPr>
                <w:sz w:val="20"/>
                <w:szCs w:val="20"/>
              </w:rPr>
            </w:pPr>
            <w:r w:rsidRPr="00775110">
              <w:rPr>
                <w:sz w:val="20"/>
                <w:szCs w:val="20"/>
              </w:rPr>
              <w:t>The secondary axis rotation in radians</w:t>
            </w:r>
          </w:p>
        </w:tc>
      </w:tr>
      <w:tr w:rsidR="008B314C" w:rsidRPr="00775110" w14:paraId="1F0BFB95"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59EC1" w14:textId="77777777" w:rsidR="008B314C" w:rsidRPr="00A063BA" w:rsidRDefault="008B314C" w:rsidP="00BE5AC5">
            <w:pPr>
              <w:rPr>
                <w:sz w:val="20"/>
                <w:szCs w:val="20"/>
              </w:rPr>
            </w:pPr>
            <w:r>
              <w:rPr>
                <w:sz w:val="20"/>
                <w:szCs w:val="20"/>
              </w:rPr>
              <w:t>$x</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B883159" w14:textId="77777777" w:rsidR="008B314C" w:rsidRPr="00A063BA" w:rsidRDefault="008B314C" w:rsidP="00BE5AC5">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D9F801" w14:textId="77777777" w:rsidR="008B314C" w:rsidRPr="00A063BA" w:rsidRDefault="008B314C" w:rsidP="00BE5AC5">
            <w:pPr>
              <w:rPr>
                <w:sz w:val="20"/>
                <w:szCs w:val="20"/>
              </w:rPr>
            </w:pPr>
            <w:r>
              <w:rPr>
                <w:sz w:val="20"/>
                <w:szCs w:val="20"/>
              </w:rPr>
              <w:t>The position in X</w:t>
            </w:r>
          </w:p>
        </w:tc>
      </w:tr>
      <w:tr w:rsidR="008B314C" w:rsidRPr="00775110" w14:paraId="736F9E31"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F45F7" w14:textId="77777777" w:rsidR="008B314C" w:rsidRPr="00A063BA" w:rsidRDefault="008B314C" w:rsidP="00BE5AC5">
            <w:pPr>
              <w:rPr>
                <w:sz w:val="20"/>
                <w:szCs w:val="20"/>
              </w:rPr>
            </w:pPr>
            <w:r>
              <w:rPr>
                <w:sz w:val="20"/>
                <w:szCs w:val="20"/>
              </w:rPr>
              <w:t>$y</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9EBEF78" w14:textId="77777777" w:rsidR="008B314C" w:rsidRPr="00A063BA" w:rsidRDefault="008B314C" w:rsidP="00BE5AC5">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EA728" w14:textId="77777777" w:rsidR="008B314C" w:rsidRPr="00A063BA" w:rsidRDefault="008B314C" w:rsidP="00BE5AC5">
            <w:pPr>
              <w:rPr>
                <w:sz w:val="20"/>
                <w:szCs w:val="20"/>
              </w:rPr>
            </w:pPr>
            <w:r>
              <w:rPr>
                <w:sz w:val="20"/>
                <w:szCs w:val="20"/>
              </w:rPr>
              <w:t>The position in Y</w:t>
            </w:r>
          </w:p>
        </w:tc>
      </w:tr>
      <w:tr w:rsidR="008B314C" w:rsidRPr="00775110" w14:paraId="0486F65C"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14B6E3" w14:textId="77777777" w:rsidR="008B314C" w:rsidRPr="00A063BA" w:rsidRDefault="008B314C" w:rsidP="00BE5AC5">
            <w:pPr>
              <w:rPr>
                <w:sz w:val="20"/>
                <w:szCs w:val="20"/>
              </w:rPr>
            </w:pPr>
            <w:r>
              <w:rPr>
                <w:sz w:val="20"/>
                <w:szCs w:val="20"/>
              </w:rPr>
              <w:t>$z</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1B8EA52" w14:textId="77777777" w:rsidR="008B314C" w:rsidRPr="00A063BA" w:rsidRDefault="008B314C" w:rsidP="00BE5AC5">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22D0D" w14:textId="77777777" w:rsidR="008B314C" w:rsidRPr="00A063BA" w:rsidRDefault="008B314C" w:rsidP="00BE5AC5">
            <w:pPr>
              <w:rPr>
                <w:sz w:val="20"/>
                <w:szCs w:val="20"/>
              </w:rPr>
            </w:pPr>
            <w:r>
              <w:rPr>
                <w:sz w:val="20"/>
                <w:szCs w:val="20"/>
              </w:rPr>
              <w:t>The position in Z</w:t>
            </w:r>
          </w:p>
        </w:tc>
      </w:tr>
      <w:tr w:rsidR="008B314C" w:rsidRPr="00775110" w14:paraId="5CF4E6CB" w14:textId="77777777" w:rsidTr="00BE5AC5">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5E876" w14:textId="77777777" w:rsidR="008B314C" w:rsidRPr="00A063BA" w:rsidRDefault="008B314C" w:rsidP="00BE5AC5">
            <w:pPr>
              <w:rPr>
                <w:sz w:val="20"/>
                <w:szCs w:val="20"/>
              </w:rPr>
            </w:pPr>
            <w:r>
              <w:rPr>
                <w:sz w:val="20"/>
                <w:szCs w:val="20"/>
              </w:rPr>
              <w:t>$vector</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FD3C3D2" w14:textId="77777777" w:rsidR="008B314C" w:rsidRPr="00A063BA" w:rsidRDefault="008B314C" w:rsidP="00BE5AC5">
            <w:pPr>
              <w:jc w:val="center"/>
              <w:rPr>
                <w:sz w:val="20"/>
                <w:szCs w:val="20"/>
              </w:rPr>
            </w:pPr>
            <w:r>
              <w:rPr>
                <w:sz w:val="20"/>
                <w:szCs w:val="20"/>
              </w:rPr>
              <w:t>List</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C17AC" w14:textId="77777777" w:rsidR="008B314C" w:rsidRPr="009E7015" w:rsidRDefault="008B314C" w:rsidP="00BE5AC5">
            <w:pPr>
              <w:rPr>
                <w:sz w:val="20"/>
                <w:szCs w:val="20"/>
              </w:rPr>
            </w:pPr>
            <w:r w:rsidRPr="009E7015">
              <w:rPr>
                <w:sz w:val="20"/>
                <w:szCs w:val="20"/>
              </w:rPr>
              <w:t>A list of three values that describe the direction of the jet. Example: (0 0 -1)</w:t>
            </w:r>
            <w:r>
              <w:rPr>
                <w:sz w:val="20"/>
                <w:szCs w:val="20"/>
              </w:rPr>
              <w:t>. The X,Y Z is always in IGEMS coordinates no matter if the Axis direction settings.</w:t>
            </w:r>
          </w:p>
        </w:tc>
      </w:tr>
    </w:tbl>
    <w:p w14:paraId="3A46D443" w14:textId="77777777" w:rsidR="008B314C" w:rsidRDefault="008B314C" w:rsidP="008B314C">
      <w:pPr>
        <w:pStyle w:val="LISPSAMPLE"/>
      </w:pPr>
      <w:r>
        <w:t>(DEFUN refpos ()</w:t>
      </w:r>
      <w:r>
        <w:br/>
        <w:t xml:space="preserve">  (WRITE (STRCAT (NTXT) "(REFPOS X" (RTS $x) " Y" (RTS $y) " Z" (RTS $z) </w:t>
      </w:r>
      <w:r>
        <w:br/>
        <w:t xml:space="preserve">        " C"(ATS $a) " A" (ATS $b) " VECTOR:" (TOSTR $vector) ")"))</w:t>
      </w:r>
      <w:r>
        <w:br/>
        <w:t>)</w:t>
      </w:r>
    </w:p>
    <w:p w14:paraId="06E371C1" w14:textId="75451C4F" w:rsidR="00C64F1C" w:rsidRPr="00661181" w:rsidRDefault="00C64F1C" w:rsidP="003709DF">
      <w:hyperlink w:anchor="_List_of_postprocessor" w:history="1">
        <w:r w:rsidRPr="00FC753A">
          <w:rPr>
            <w:rStyle w:val="Hyperlnk"/>
            <w:bdr w:val="none" w:sz="0" w:space="0" w:color="auto"/>
          </w:rPr>
          <w:t>List of postprocessor functions</w:t>
        </w:r>
      </w:hyperlink>
    </w:p>
    <w:bookmarkStart w:id="81" w:name="_DATAPOINT_1"/>
    <w:bookmarkStart w:id="82" w:name="_MRAPID"/>
    <w:bookmarkEnd w:id="81"/>
    <w:bookmarkEnd w:id="82"/>
    <w:p w14:paraId="54BE0848" w14:textId="1DF6E01E" w:rsidR="003709DF" w:rsidRPr="006406EF" w:rsidRDefault="003709DF" w:rsidP="003709DF">
      <w:pPr>
        <w:pStyle w:val="Rubrik2"/>
      </w:pPr>
      <w:r>
        <w:fldChar w:fldCharType="begin"/>
      </w:r>
      <w:r>
        <w:instrText>HYPERLINK  \l "_MRAPID"</w:instrText>
      </w:r>
      <w:r>
        <w:fldChar w:fldCharType="separate"/>
      </w:r>
      <w:r w:rsidRPr="003709DF">
        <w:rPr>
          <w:rStyle w:val="Hyperlnk"/>
          <w:bdr w:val="none" w:sz="0" w:space="0" w:color="auto"/>
        </w:rPr>
        <w:t>MRAPID</w:t>
      </w:r>
      <w:r>
        <w:fldChar w:fldCharType="end"/>
      </w:r>
    </w:p>
    <w:p w14:paraId="19508ACD" w14:textId="75E5AFCA" w:rsidR="003709DF" w:rsidRDefault="003709DF" w:rsidP="003709DF">
      <w:r>
        <w:t>This event should move the tools to the X,</w:t>
      </w:r>
      <w:r w:rsidR="00C24400">
        <w:t xml:space="preserve"> </w:t>
      </w:r>
      <w:r>
        <w:t>Y position using the machine coordinate system.</w:t>
      </w:r>
      <w:r w:rsidR="00584C87">
        <w:t xml:space="preserve"> The picture below is from the Various tab in the Strategy command.</w:t>
      </w:r>
    </w:p>
    <w:p w14:paraId="58C67A89" w14:textId="5CD40F8B" w:rsidR="00C24400" w:rsidRDefault="00C24400" w:rsidP="003709DF">
      <w:r w:rsidRPr="00C24400">
        <w:rPr>
          <w:noProof/>
        </w:rPr>
        <w:drawing>
          <wp:inline distT="0" distB="0" distL="0" distR="0" wp14:anchorId="4E6537AA" wp14:editId="1C154B61">
            <wp:extent cx="2553056" cy="1038370"/>
            <wp:effectExtent l="0" t="0" r="0" b="9525"/>
            <wp:docPr id="36748039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80396" name=""/>
                    <pic:cNvPicPr/>
                  </pic:nvPicPr>
                  <pic:blipFill>
                    <a:blip r:embed="rId21"/>
                    <a:stretch>
                      <a:fillRect/>
                    </a:stretch>
                  </pic:blipFill>
                  <pic:spPr>
                    <a:xfrm>
                      <a:off x="0" y="0"/>
                      <a:ext cx="2553056" cy="1038370"/>
                    </a:xfrm>
                    <a:prstGeom prst="rect">
                      <a:avLst/>
                    </a:prstGeom>
                  </pic:spPr>
                </pic:pic>
              </a:graphicData>
            </a:graphic>
          </wp:inline>
        </w:drawing>
      </w:r>
    </w:p>
    <w:tbl>
      <w:tblPr>
        <w:tblStyle w:val="Tabellrutnt"/>
        <w:tblW w:w="0" w:type="auto"/>
        <w:tblLook w:val="04A0" w:firstRow="1" w:lastRow="0" w:firstColumn="1" w:lastColumn="0" w:noHBand="0" w:noVBand="1"/>
      </w:tblPr>
      <w:tblGrid>
        <w:gridCol w:w="1461"/>
        <w:gridCol w:w="776"/>
        <w:gridCol w:w="8445"/>
      </w:tblGrid>
      <w:tr w:rsidR="003709DF" w:rsidRPr="00265B45" w14:paraId="30BCBCFB"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E98961" w14:textId="77777777" w:rsidR="003709DF" w:rsidRDefault="003709DF" w:rsidP="00BE5AC5">
            <w:pPr>
              <w:rPr>
                <w:sz w:val="20"/>
                <w:szCs w:val="20"/>
              </w:rPr>
            </w:pPr>
            <w:r>
              <w:rPr>
                <w:sz w:val="20"/>
                <w:szCs w:val="20"/>
              </w:rPr>
              <w:t>$x</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7481CD7" w14:textId="77777777" w:rsidR="003709DF" w:rsidRDefault="003709DF" w:rsidP="00BE5AC5">
            <w:pPr>
              <w:jc w:val="center"/>
              <w:rPr>
                <w:sz w:val="20"/>
                <w:szCs w:val="20"/>
              </w:rPr>
            </w:pPr>
            <w:r>
              <w:rPr>
                <w:sz w:val="20"/>
                <w:szCs w:val="20"/>
              </w:rPr>
              <w:t>Real</w:t>
            </w:r>
          </w:p>
        </w:tc>
        <w:tc>
          <w:tcPr>
            <w:tcW w:w="8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72C56" w14:textId="0658C02E" w:rsidR="003709DF" w:rsidRDefault="00C24400" w:rsidP="00BE5AC5">
            <w:pPr>
              <w:rPr>
                <w:sz w:val="20"/>
                <w:szCs w:val="20"/>
              </w:rPr>
            </w:pPr>
            <w:r w:rsidRPr="00347BA9">
              <w:rPr>
                <w:rFonts w:cs="Tahoma"/>
                <w:sz w:val="20"/>
                <w:szCs w:val="20"/>
              </w:rPr>
              <w:t xml:space="preserve">The X-coordinate for the parking position. This coordinate are not transformed. It’s exactly the value that are set in </w:t>
            </w:r>
            <w:r w:rsidR="00584C87">
              <w:rPr>
                <w:rFonts w:cs="Tahoma"/>
                <w:sz w:val="20"/>
                <w:szCs w:val="20"/>
              </w:rPr>
              <w:t>picture above</w:t>
            </w:r>
            <w:r w:rsidRPr="00347BA9">
              <w:rPr>
                <w:rFonts w:cs="Tahoma"/>
                <w:sz w:val="20"/>
                <w:szCs w:val="20"/>
              </w:rPr>
              <w:t>.</w:t>
            </w:r>
          </w:p>
        </w:tc>
      </w:tr>
      <w:tr w:rsidR="003709DF" w:rsidRPr="00265B45" w14:paraId="56AA9B07"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AA593" w14:textId="77777777" w:rsidR="003709DF" w:rsidRDefault="003709DF" w:rsidP="00BE5AC5">
            <w:pPr>
              <w:rPr>
                <w:sz w:val="20"/>
                <w:szCs w:val="20"/>
              </w:rPr>
            </w:pPr>
            <w:r>
              <w:rPr>
                <w:sz w:val="20"/>
                <w:szCs w:val="20"/>
              </w:rPr>
              <w:t>$y</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49EE1AD" w14:textId="77777777" w:rsidR="003709DF" w:rsidRDefault="003709DF" w:rsidP="00BE5AC5">
            <w:pPr>
              <w:jc w:val="center"/>
              <w:rPr>
                <w:sz w:val="20"/>
                <w:szCs w:val="20"/>
              </w:rPr>
            </w:pPr>
            <w:r>
              <w:rPr>
                <w:sz w:val="20"/>
                <w:szCs w:val="20"/>
              </w:rPr>
              <w:t>Real</w:t>
            </w:r>
          </w:p>
        </w:tc>
        <w:tc>
          <w:tcPr>
            <w:tcW w:w="8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48B8D" w14:textId="37DA9338" w:rsidR="003709DF" w:rsidRDefault="00C24400" w:rsidP="00BE5AC5">
            <w:pPr>
              <w:rPr>
                <w:sz w:val="20"/>
                <w:szCs w:val="20"/>
              </w:rPr>
            </w:pPr>
            <w:r w:rsidRPr="00347BA9">
              <w:rPr>
                <w:rFonts w:cs="Tahoma"/>
                <w:sz w:val="20"/>
                <w:szCs w:val="20"/>
              </w:rPr>
              <w:t xml:space="preserve">The Y-coordinate for the parking position. This coordinate are not transformed. It’s exactly the value that are set in </w:t>
            </w:r>
            <w:r w:rsidR="00584C87">
              <w:rPr>
                <w:rFonts w:cs="Tahoma"/>
                <w:sz w:val="20"/>
                <w:szCs w:val="20"/>
              </w:rPr>
              <w:t>picture above</w:t>
            </w:r>
            <w:r w:rsidRPr="00347BA9">
              <w:rPr>
                <w:rFonts w:cs="Tahoma"/>
                <w:sz w:val="20"/>
                <w:szCs w:val="20"/>
              </w:rPr>
              <w:t>.</w:t>
            </w:r>
          </w:p>
        </w:tc>
      </w:tr>
      <w:tr w:rsidR="003709DF" w:rsidRPr="00265B45" w14:paraId="24067AAD" w14:textId="77777777" w:rsidTr="00BE5AC5">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A50A7" w14:textId="77777777" w:rsidR="003709DF" w:rsidRDefault="003709DF" w:rsidP="00BE5AC5">
            <w:pPr>
              <w:rPr>
                <w:sz w:val="20"/>
                <w:szCs w:val="20"/>
              </w:rPr>
            </w:pPr>
            <w:r>
              <w:rPr>
                <w:sz w:val="20"/>
                <w:szCs w:val="20"/>
              </w:rPr>
              <w:t>$reason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C51333" w14:textId="77777777" w:rsidR="003709DF" w:rsidRDefault="003709DF" w:rsidP="00BE5AC5">
            <w:pPr>
              <w:jc w:val="center"/>
              <w:rPr>
                <w:sz w:val="20"/>
                <w:szCs w:val="20"/>
              </w:rPr>
            </w:pPr>
            <w:r>
              <w:rPr>
                <w:sz w:val="20"/>
                <w:szCs w:val="20"/>
              </w:rPr>
              <w:t>Int</w:t>
            </w:r>
          </w:p>
        </w:tc>
        <w:tc>
          <w:tcPr>
            <w:tcW w:w="8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E6106" w14:textId="77777777" w:rsidR="003709DF" w:rsidRDefault="003709DF" w:rsidP="00BE5AC5">
            <w:pPr>
              <w:rPr>
                <w:sz w:val="20"/>
                <w:szCs w:val="20"/>
              </w:rPr>
            </w:pPr>
            <w:r>
              <w:rPr>
                <w:sz w:val="20"/>
                <w:szCs w:val="20"/>
              </w:rPr>
              <w:t>This value have the following meaning:</w:t>
            </w:r>
          </w:p>
          <w:p w14:paraId="2A5CE053" w14:textId="77777777" w:rsidR="003709DF" w:rsidRDefault="003709DF" w:rsidP="00BE5AC5">
            <w:pPr>
              <w:rPr>
                <w:sz w:val="20"/>
                <w:szCs w:val="20"/>
              </w:rPr>
            </w:pPr>
            <w:r>
              <w:rPr>
                <w:sz w:val="20"/>
                <w:szCs w:val="20"/>
              </w:rPr>
              <w:t>1=If the MRAPID is called on making a Parking position</w:t>
            </w:r>
          </w:p>
          <w:p w14:paraId="48168C05" w14:textId="77777777" w:rsidR="003709DF" w:rsidRDefault="003709DF" w:rsidP="00BE5AC5">
            <w:pPr>
              <w:rPr>
                <w:sz w:val="20"/>
                <w:szCs w:val="20"/>
              </w:rPr>
            </w:pPr>
            <w:r>
              <w:rPr>
                <w:sz w:val="20"/>
                <w:szCs w:val="20"/>
              </w:rPr>
              <w:t>Other $reasons may be added in the future.</w:t>
            </w:r>
          </w:p>
        </w:tc>
      </w:tr>
    </w:tbl>
    <w:p w14:paraId="279D170A" w14:textId="77777777" w:rsidR="003709DF" w:rsidRPr="00D64886" w:rsidRDefault="003709DF" w:rsidP="003709DF">
      <w:pPr>
        <w:rPr>
          <w:rFonts w:ascii="Courier New" w:eastAsiaTheme="minorHAnsi" w:hAnsi="Courier New" w:cs="Courier New"/>
          <w:sz w:val="18"/>
          <w:szCs w:val="21"/>
        </w:rPr>
      </w:pPr>
      <w:r>
        <w:t>Example:</w:t>
      </w:r>
    </w:p>
    <w:p w14:paraId="5089AC74" w14:textId="77777777" w:rsidR="003709DF" w:rsidRDefault="003709DF" w:rsidP="003709DF">
      <w:pPr>
        <w:pStyle w:val="LISPSAMPLE"/>
      </w:pPr>
      <w:r>
        <w:t>(DEFUN mrapid ()</w:t>
      </w:r>
    </w:p>
    <w:p w14:paraId="4CA9C577" w14:textId="77777777" w:rsidR="003709DF" w:rsidRDefault="003709DF" w:rsidP="003709DF">
      <w:pPr>
        <w:pStyle w:val="LISPSAMPLE"/>
      </w:pPr>
      <w:r>
        <w:t xml:space="preserve">  (WRITE (STRCAT (NTXT) "G53 G0 X" (RTS $x) " Y" (RTS $y) " (PARKING POSITION)"))</w:t>
      </w:r>
    </w:p>
    <w:p w14:paraId="28095294" w14:textId="77777777" w:rsidR="003709DF" w:rsidRPr="00D64886" w:rsidRDefault="003709DF" w:rsidP="003709DF">
      <w:pPr>
        <w:pStyle w:val="LISPSAMPLE"/>
      </w:pPr>
      <w:r>
        <w:t>)</w:t>
      </w:r>
    </w:p>
    <w:p w14:paraId="5E8942D1" w14:textId="67A042AF" w:rsidR="003709DF" w:rsidRPr="00661181" w:rsidRDefault="00C24400" w:rsidP="003709DF">
      <w:hyperlink w:anchor="_List_of_postprocessor" w:history="1">
        <w:r w:rsidRPr="00FC753A">
          <w:rPr>
            <w:rStyle w:val="Hyperlnk"/>
            <w:bdr w:val="none" w:sz="0" w:space="0" w:color="auto"/>
          </w:rPr>
          <w:t>List of postprocessor functions</w:t>
        </w:r>
      </w:hyperlink>
    </w:p>
    <w:bookmarkStart w:id="83" w:name="_FOOTER_1"/>
    <w:bookmarkEnd w:id="83"/>
    <w:p w14:paraId="6DA3BE6F" w14:textId="332110FD" w:rsidR="00D90884" w:rsidRDefault="00D90884" w:rsidP="00D90884">
      <w:pPr>
        <w:pStyle w:val="Rubrik2"/>
      </w:pPr>
      <w:r>
        <w:fldChar w:fldCharType="begin"/>
      </w:r>
      <w:r w:rsidR="00C24400">
        <w:instrText>HYPERLINK  \l "_FOOTER_1"</w:instrText>
      </w:r>
      <w:r>
        <w:fldChar w:fldCharType="separate"/>
      </w:r>
      <w:r w:rsidRPr="00347BA9">
        <w:rPr>
          <w:rStyle w:val="Hyperlnk"/>
          <w:bdr w:val="none" w:sz="0" w:space="0" w:color="auto"/>
        </w:rPr>
        <w:t>FOOTER</w:t>
      </w:r>
      <w:r>
        <w:fldChar w:fldCharType="end"/>
      </w:r>
    </w:p>
    <w:p w14:paraId="3DCD8B9B" w14:textId="77777777" w:rsidR="00D90884" w:rsidRDefault="00D90884" w:rsidP="00D90884">
      <w:r>
        <w:t>This function are the last function that will be called while the CNC-file is open. Following variable can be used.</w:t>
      </w:r>
    </w:p>
    <w:tbl>
      <w:tblPr>
        <w:tblStyle w:val="Tabellrutnt"/>
        <w:tblW w:w="0" w:type="auto"/>
        <w:tblLook w:val="04A0" w:firstRow="1" w:lastRow="0" w:firstColumn="1" w:lastColumn="0" w:noHBand="0" w:noVBand="1"/>
      </w:tblPr>
      <w:tblGrid>
        <w:gridCol w:w="1730"/>
        <w:gridCol w:w="815"/>
        <w:gridCol w:w="7839"/>
      </w:tblGrid>
      <w:tr w:rsidR="00D90884" w:rsidRPr="00347BA9" w14:paraId="5530C9AF"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186B6" w14:textId="698DCFBC" w:rsidR="00D90884" w:rsidRPr="00347BA9" w:rsidRDefault="00AF112A" w:rsidP="00045522">
            <w:pPr>
              <w:spacing w:line="240" w:lineRule="auto"/>
              <w:rPr>
                <w:rFonts w:cs="Tahoma"/>
                <w:sz w:val="20"/>
                <w:szCs w:val="20"/>
              </w:rPr>
            </w:pPr>
            <w:r>
              <w:rPr>
                <w:rFonts w:cs="Tahoma"/>
                <w:sz w:val="20"/>
                <w:szCs w:val="20"/>
              </w:rPr>
              <w:t>$abrasiveamount</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B49BFF2" w14:textId="0071338C" w:rsidR="00D90884" w:rsidRPr="00347BA9" w:rsidRDefault="00AF112A" w:rsidP="00045522">
            <w:pPr>
              <w:spacing w:line="240" w:lineRule="auto"/>
              <w:rPr>
                <w:rFonts w:cs="Tahoma"/>
                <w:sz w:val="20"/>
                <w:szCs w:val="20"/>
              </w:rPr>
            </w:pPr>
            <w:r>
              <w:rPr>
                <w:rFonts w:cs="Tahoma"/>
                <w:sz w:val="20"/>
                <w:szCs w:val="20"/>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579DC" w14:textId="17DB6412" w:rsidR="00D90884" w:rsidRPr="00347BA9" w:rsidRDefault="00AF112A" w:rsidP="00045522">
            <w:pPr>
              <w:spacing w:line="240" w:lineRule="auto"/>
              <w:rPr>
                <w:rFonts w:cs="Tahoma"/>
                <w:sz w:val="20"/>
                <w:szCs w:val="20"/>
              </w:rPr>
            </w:pPr>
            <w:r>
              <w:rPr>
                <w:rFonts w:cs="Tahoma"/>
                <w:sz w:val="20"/>
                <w:szCs w:val="20"/>
              </w:rPr>
              <w:t>Total abrasive consumption for actual job.</w:t>
            </w:r>
          </w:p>
        </w:tc>
      </w:tr>
      <w:tr w:rsidR="00E5447C" w:rsidRPr="00E5447C" w14:paraId="26187CFB"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F14A4" w14:textId="75E187C0" w:rsidR="00E5447C" w:rsidRPr="00E5447C" w:rsidRDefault="00E5447C" w:rsidP="00045522">
            <w:pPr>
              <w:spacing w:line="240" w:lineRule="auto"/>
              <w:rPr>
                <w:rFonts w:cs="Tahoma"/>
                <w:sz w:val="20"/>
                <w:szCs w:val="18"/>
              </w:rPr>
            </w:pPr>
            <w:r w:rsidRPr="00E5447C">
              <w:rPr>
                <w:rFonts w:cs="Tahoma"/>
                <w:sz w:val="20"/>
                <w:szCs w:val="18"/>
              </w:rPr>
              <w:t>$c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997C936" w14:textId="0E38149F" w:rsidR="00E5447C" w:rsidRPr="00E5447C" w:rsidRDefault="00E5447C" w:rsidP="00045522">
            <w:pPr>
              <w:spacing w:line="240" w:lineRule="auto"/>
              <w:rPr>
                <w:rFonts w:cs="Tahoma"/>
                <w:sz w:val="20"/>
                <w:szCs w:val="18"/>
              </w:rPr>
            </w:pPr>
            <w:r w:rsidRPr="00E5447C">
              <w:rPr>
                <w:rFonts w:cs="Tahoma"/>
                <w:sz w:val="20"/>
                <w:szCs w:val="18"/>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ECE98" w14:textId="2EBDF7F1" w:rsidR="00E5447C" w:rsidRPr="00E5447C" w:rsidRDefault="00E5447C" w:rsidP="00045522">
            <w:pPr>
              <w:spacing w:line="240" w:lineRule="auto"/>
              <w:rPr>
                <w:rFonts w:cs="Tahoma"/>
                <w:sz w:val="20"/>
                <w:szCs w:val="18"/>
              </w:rPr>
            </w:pPr>
            <w:r>
              <w:rPr>
                <w:rFonts w:cs="Tahoma"/>
                <w:sz w:val="20"/>
                <w:szCs w:val="18"/>
              </w:rPr>
              <w:t>If using a rotation axis (</w:t>
            </w:r>
            <w:r w:rsidRPr="00E5447C">
              <w:rPr>
                <w:rFonts w:cs="Tahoma"/>
                <w:sz w:val="20"/>
                <w:szCs w:val="18"/>
              </w:rPr>
              <w:t>$uses6x</w:t>
            </w:r>
            <w:r>
              <w:rPr>
                <w:rFonts w:cs="Tahoma"/>
                <w:sz w:val="20"/>
                <w:szCs w:val="18"/>
              </w:rPr>
              <w:t xml:space="preserve"> = T) this is the rotation of the axis (part).</w:t>
            </w:r>
          </w:p>
        </w:tc>
      </w:tr>
      <w:tr w:rsidR="00AF112A" w:rsidRPr="00347BA9" w14:paraId="77FD0523"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C857B" w14:textId="773CB2AD" w:rsidR="00AF112A" w:rsidRDefault="00AF112A" w:rsidP="00AF112A">
            <w:pPr>
              <w:spacing w:line="240" w:lineRule="auto"/>
              <w:rPr>
                <w:rFonts w:cs="Tahoma"/>
                <w:szCs w:val="20"/>
              </w:rPr>
            </w:pPr>
            <w:r>
              <w:rPr>
                <w:rFonts w:cs="Tahoma"/>
                <w:sz w:val="20"/>
                <w:szCs w:val="20"/>
              </w:rPr>
              <w:t>$cutlen</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959890A" w14:textId="6E9F92DA" w:rsidR="00AF112A" w:rsidRDefault="00AF112A" w:rsidP="00AF112A">
            <w:pPr>
              <w:spacing w:line="240" w:lineRule="auto"/>
              <w:rPr>
                <w:rFonts w:cs="Tahoma"/>
                <w:szCs w:val="20"/>
              </w:rPr>
            </w:pPr>
            <w:r>
              <w:rPr>
                <w:rFonts w:cs="Tahoma"/>
                <w:sz w:val="20"/>
                <w:szCs w:val="20"/>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B17CF" w14:textId="7AD1A6B5" w:rsidR="00AF112A" w:rsidRDefault="00AF112A" w:rsidP="00AF112A">
            <w:pPr>
              <w:spacing w:line="240" w:lineRule="auto"/>
              <w:rPr>
                <w:rFonts w:cs="Tahoma"/>
                <w:szCs w:val="20"/>
              </w:rPr>
            </w:pPr>
            <w:r>
              <w:rPr>
                <w:rFonts w:cs="Tahoma"/>
                <w:sz w:val="20"/>
                <w:szCs w:val="20"/>
              </w:rPr>
              <w:t>Total cutting length for one jet</w:t>
            </w:r>
          </w:p>
        </w:tc>
      </w:tr>
      <w:tr w:rsidR="00AF112A" w:rsidRPr="00347BA9" w14:paraId="6D03A234"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55C42E" w14:textId="0FF07C61" w:rsidR="00AF112A" w:rsidRPr="00D5158F" w:rsidRDefault="00AF112A" w:rsidP="00AF112A">
            <w:pPr>
              <w:spacing w:line="240" w:lineRule="auto"/>
              <w:rPr>
                <w:rFonts w:cs="Tahoma"/>
                <w:sz w:val="20"/>
                <w:szCs w:val="20"/>
              </w:rPr>
            </w:pPr>
            <w:r>
              <w:rPr>
                <w:rFonts w:cs="Tahoma"/>
                <w:sz w:val="20"/>
                <w:szCs w:val="20"/>
              </w:rPr>
              <w:lastRenderedPageBreak/>
              <w:t>$datefirst</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853F58D" w14:textId="5DA63666" w:rsidR="00AF112A" w:rsidRPr="00D5158F" w:rsidRDefault="00AF112A" w:rsidP="00AF112A">
            <w:pPr>
              <w:spacing w:line="240" w:lineRule="auto"/>
              <w:rPr>
                <w:rFonts w:cs="Tahoma"/>
                <w:sz w:val="20"/>
                <w:szCs w:val="20"/>
              </w:rPr>
            </w:pPr>
            <w:r>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FD7B9" w14:textId="56A02DBA" w:rsidR="00AF112A" w:rsidRPr="00D5158F" w:rsidRDefault="00AF112A" w:rsidP="00AF112A">
            <w:pPr>
              <w:spacing w:line="240" w:lineRule="auto"/>
              <w:rPr>
                <w:rFonts w:cs="Tahoma"/>
                <w:sz w:val="20"/>
                <w:szCs w:val="20"/>
              </w:rPr>
            </w:pPr>
            <w:r>
              <w:rPr>
                <w:sz w:val="20"/>
                <w:szCs w:val="20"/>
              </w:rPr>
              <w:t xml:space="preserve">The </w:t>
            </w:r>
            <w:r w:rsidRPr="00D5158F">
              <w:rPr>
                <w:sz w:val="20"/>
                <w:szCs w:val="20"/>
              </w:rPr>
              <w:t xml:space="preserve">variable is a string returned by the DATETOSTR function Example: "20201015" yyyymmdd. The value is the </w:t>
            </w:r>
            <w:r w:rsidR="00C24400" w:rsidRPr="00D5158F">
              <w:rPr>
                <w:sz w:val="20"/>
                <w:szCs w:val="20"/>
              </w:rPr>
              <w:t>earliest</w:t>
            </w:r>
            <w:r w:rsidRPr="00D5158F">
              <w:rPr>
                <w:sz w:val="20"/>
                <w:szCs w:val="20"/>
              </w:rPr>
              <w:t xml:space="preserve"> (first) date of any part in the cut order. The value is used in IGEMS cnc.</w:t>
            </w:r>
          </w:p>
        </w:tc>
      </w:tr>
      <w:tr w:rsidR="00AF112A" w:rsidRPr="00347BA9" w14:paraId="517FD84A"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61378" w14:textId="77777777" w:rsidR="00AF112A" w:rsidRPr="00347BA9" w:rsidRDefault="00AF112A" w:rsidP="00AF112A">
            <w:pPr>
              <w:spacing w:line="240" w:lineRule="auto"/>
              <w:rPr>
                <w:rFonts w:cs="Tahoma"/>
                <w:sz w:val="20"/>
                <w:szCs w:val="20"/>
              </w:rPr>
            </w:pPr>
            <w:r w:rsidRPr="00347BA9">
              <w:rPr>
                <w:rFonts w:cs="Tahoma"/>
                <w:sz w:val="20"/>
                <w:szCs w:val="20"/>
              </w:rPr>
              <w:t>$runsec</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315B4B8" w14:textId="77777777" w:rsidR="00AF112A" w:rsidRPr="00347BA9" w:rsidRDefault="00AF112A" w:rsidP="00AF112A">
            <w:pPr>
              <w:spacing w:line="240" w:lineRule="auto"/>
              <w:rPr>
                <w:rFonts w:cs="Tahoma"/>
                <w:sz w:val="20"/>
                <w:szCs w:val="20"/>
              </w:rPr>
            </w:pPr>
            <w:r w:rsidRPr="00347BA9">
              <w:rPr>
                <w:rFonts w:cs="Tahoma"/>
                <w:sz w:val="20"/>
                <w:szCs w:val="20"/>
              </w:rPr>
              <w:t>Int</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2AD52" w14:textId="139B1D82" w:rsidR="00AF112A" w:rsidRPr="00347BA9" w:rsidRDefault="002A5B63" w:rsidP="00AF112A">
            <w:pPr>
              <w:spacing w:line="240" w:lineRule="auto"/>
              <w:rPr>
                <w:rFonts w:cs="Tahoma"/>
                <w:sz w:val="20"/>
                <w:szCs w:val="20"/>
              </w:rPr>
            </w:pPr>
            <w:r w:rsidRPr="00347BA9">
              <w:rPr>
                <w:rFonts w:cs="Tahoma"/>
                <w:sz w:val="20"/>
                <w:szCs w:val="20"/>
              </w:rPr>
              <w:t>Theoretically</w:t>
            </w:r>
            <w:r w:rsidR="00AF112A" w:rsidRPr="00347BA9">
              <w:rPr>
                <w:rFonts w:cs="Tahoma"/>
                <w:sz w:val="20"/>
                <w:szCs w:val="20"/>
              </w:rPr>
              <w:t xml:space="preserve"> estimated time for the machine to do the job.  </w:t>
            </w:r>
          </w:p>
        </w:tc>
      </w:tr>
      <w:tr w:rsidR="00AF112A" w:rsidRPr="00347BA9" w14:paraId="165E4F2E"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95CE2" w14:textId="77777777" w:rsidR="00AF112A" w:rsidRPr="00347BA9" w:rsidRDefault="00AF112A" w:rsidP="00AF112A">
            <w:pPr>
              <w:spacing w:line="240" w:lineRule="auto"/>
              <w:rPr>
                <w:rFonts w:cs="Tahoma"/>
                <w:sz w:val="20"/>
                <w:szCs w:val="20"/>
              </w:rPr>
            </w:pPr>
            <w:r w:rsidRPr="00347BA9">
              <w:rPr>
                <w:rFonts w:cs="Tahoma"/>
                <w:sz w:val="20"/>
                <w:szCs w:val="20"/>
              </w:rPr>
              <w:t>$runtime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8D2751" w14:textId="77777777" w:rsidR="00AF112A" w:rsidRPr="00347BA9" w:rsidRDefault="00AF112A" w:rsidP="00AF112A">
            <w:pPr>
              <w:spacing w:line="240" w:lineRule="auto"/>
              <w:rPr>
                <w:rFonts w:cs="Tahoma"/>
                <w:sz w:val="20"/>
                <w:szCs w:val="20"/>
              </w:rPr>
            </w:pPr>
            <w:r w:rsidRPr="00347BA9">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2A0066" w14:textId="77777777" w:rsidR="00AF112A" w:rsidRPr="00347BA9" w:rsidRDefault="00AF112A" w:rsidP="00AF112A">
            <w:pPr>
              <w:spacing w:line="240" w:lineRule="auto"/>
              <w:rPr>
                <w:rFonts w:cs="Tahoma"/>
                <w:sz w:val="20"/>
                <w:szCs w:val="20"/>
              </w:rPr>
            </w:pPr>
            <w:r w:rsidRPr="00347BA9">
              <w:rPr>
                <w:rFonts w:cs="Tahoma"/>
                <w:sz w:val="20"/>
                <w:szCs w:val="20"/>
              </w:rPr>
              <w:t xml:space="preserve">The values above converted to a string </w:t>
            </w:r>
          </w:p>
        </w:tc>
      </w:tr>
      <w:tr w:rsidR="00AF112A" w:rsidRPr="00347BA9" w14:paraId="5E42C236"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05095" w14:textId="77777777" w:rsidR="00AF112A" w:rsidRPr="00347BA9" w:rsidRDefault="00AF112A" w:rsidP="00AF112A">
            <w:pPr>
              <w:spacing w:line="240" w:lineRule="auto"/>
              <w:rPr>
                <w:rFonts w:cs="Tahoma"/>
                <w:sz w:val="20"/>
                <w:szCs w:val="20"/>
              </w:rPr>
            </w:pPr>
            <w:r w:rsidRPr="00347BA9">
              <w:rPr>
                <w:rFonts w:cs="Tahoma"/>
                <w:sz w:val="20"/>
                <w:szCs w:val="20"/>
              </w:rPr>
              <w:t>$igems</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BF038CB" w14:textId="77777777" w:rsidR="00AF112A" w:rsidRPr="00347BA9" w:rsidRDefault="00AF112A" w:rsidP="00AF112A">
            <w:pPr>
              <w:spacing w:line="240" w:lineRule="auto"/>
              <w:rPr>
                <w:rFonts w:cs="Tahoma"/>
                <w:sz w:val="20"/>
                <w:szCs w:val="20"/>
              </w:rPr>
            </w:pPr>
            <w:r w:rsidRPr="00347BA9">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FCDB0" w14:textId="77777777" w:rsidR="00AF112A" w:rsidRPr="00347BA9" w:rsidRDefault="00AF112A" w:rsidP="00AF112A">
            <w:pPr>
              <w:spacing w:line="240" w:lineRule="auto"/>
              <w:rPr>
                <w:rFonts w:cs="Tahoma"/>
                <w:sz w:val="20"/>
                <w:szCs w:val="20"/>
              </w:rPr>
            </w:pPr>
            <w:r>
              <w:rPr>
                <w:rFonts w:cs="Tahoma"/>
                <w:sz w:val="20"/>
                <w:szCs w:val="20"/>
              </w:rPr>
              <w:t>This is a string with the version of IGEMS.</w:t>
            </w:r>
          </w:p>
        </w:tc>
      </w:tr>
      <w:tr w:rsidR="00AF112A" w:rsidRPr="00347BA9" w14:paraId="2483A22E"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17353" w14:textId="77777777" w:rsidR="00AF112A" w:rsidRPr="00347BA9" w:rsidRDefault="00AF112A" w:rsidP="00AF112A">
            <w:pPr>
              <w:spacing w:line="240" w:lineRule="auto"/>
              <w:rPr>
                <w:rFonts w:cs="Tahoma"/>
                <w:sz w:val="20"/>
                <w:szCs w:val="20"/>
              </w:rPr>
            </w:pPr>
            <w:r>
              <w:rPr>
                <w:rFonts w:cs="Tahoma"/>
                <w:sz w:val="20"/>
                <w:szCs w:val="20"/>
              </w:rPr>
              <w:t>$post</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8520B99" w14:textId="77777777" w:rsidR="00AF112A" w:rsidRPr="00347BA9" w:rsidRDefault="00AF112A" w:rsidP="00AF112A">
            <w:pPr>
              <w:spacing w:line="240" w:lineRule="auto"/>
              <w:rPr>
                <w:rFonts w:cs="Tahoma"/>
                <w:sz w:val="20"/>
                <w:szCs w:val="20"/>
              </w:rPr>
            </w:pPr>
            <w:r>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3BB42" w14:textId="77777777" w:rsidR="00AF112A" w:rsidRPr="00347BA9" w:rsidRDefault="00AF112A" w:rsidP="00AF112A">
            <w:pPr>
              <w:spacing w:line="240" w:lineRule="auto"/>
              <w:rPr>
                <w:rFonts w:cs="Tahoma"/>
                <w:sz w:val="20"/>
                <w:szCs w:val="20"/>
              </w:rPr>
            </w:pPr>
            <w:r>
              <w:rPr>
                <w:rFonts w:cs="Tahoma"/>
                <w:sz w:val="20"/>
                <w:szCs w:val="20"/>
              </w:rPr>
              <w:t>This is a string with the name of the postprocessor</w:t>
            </w:r>
          </w:p>
        </w:tc>
      </w:tr>
      <w:tr w:rsidR="00AF112A" w:rsidRPr="00347BA9" w14:paraId="57C505EE" w14:textId="77777777" w:rsidTr="00C24400">
        <w:tc>
          <w:tcPr>
            <w:tcW w:w="1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171F6" w14:textId="77777777" w:rsidR="00AF112A" w:rsidRPr="00710879" w:rsidRDefault="00AF112A" w:rsidP="00AF112A">
            <w:pPr>
              <w:rPr>
                <w:rFonts w:cs="Tahoma"/>
                <w:color w:val="000000"/>
                <w:sz w:val="20"/>
                <w:szCs w:val="20"/>
                <w:lang w:val="sv-SE" w:bidi="ar-SA"/>
              </w:rPr>
            </w:pPr>
            <w:r>
              <w:rPr>
                <w:rFonts w:cs="Tahoma"/>
                <w:color w:val="000000"/>
                <w:sz w:val="20"/>
                <w:szCs w:val="20"/>
                <w:lang w:val="sv-SE" w:bidi="ar-SA"/>
              </w:rPr>
              <w:t>$pumpstop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1ADCD80" w14:textId="77777777" w:rsidR="00AF112A" w:rsidRPr="00710879" w:rsidRDefault="00AF112A" w:rsidP="00AF112A">
            <w:pPr>
              <w:jc w:val="center"/>
              <w:rPr>
                <w:rFonts w:cs="Tahoma"/>
                <w:sz w:val="20"/>
                <w:szCs w:val="20"/>
              </w:rPr>
            </w:pPr>
            <w:r>
              <w:rPr>
                <w:rFonts w:cs="Tahoma"/>
                <w:sz w:val="20"/>
                <w:szCs w:val="20"/>
              </w:rPr>
              <w:t>Bool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166E3" w14:textId="77777777" w:rsidR="00AF112A" w:rsidRPr="00710879" w:rsidRDefault="00AF112A" w:rsidP="00AF112A">
            <w:pPr>
              <w:rPr>
                <w:rFonts w:cs="Tahoma"/>
                <w:sz w:val="20"/>
                <w:szCs w:val="20"/>
              </w:rPr>
            </w:pPr>
            <w:r>
              <w:rPr>
                <w:rFonts w:cs="Tahoma"/>
                <w:sz w:val="20"/>
                <w:szCs w:val="20"/>
              </w:rPr>
              <w:t>T if the pump should be stopped automatically else nil</w:t>
            </w:r>
          </w:p>
        </w:tc>
      </w:tr>
    </w:tbl>
    <w:p w14:paraId="379F28EE" w14:textId="77777777" w:rsidR="00D90884" w:rsidRDefault="00D90884" w:rsidP="00D90884">
      <w:bookmarkStart w:id="84" w:name="_FINAL"/>
      <w:bookmarkEnd w:id="84"/>
      <w:r>
        <w:t>Example:</w:t>
      </w:r>
    </w:p>
    <w:p w14:paraId="33086092" w14:textId="478FF800" w:rsidR="00D90884" w:rsidRDefault="00D90884" w:rsidP="00D90884">
      <w:pPr>
        <w:pStyle w:val="LISPSAMPLE"/>
      </w:pPr>
      <w:r>
        <w:t>(DEFUN footer()</w:t>
      </w:r>
      <w:r>
        <w:br/>
        <w:t xml:space="preserve">  (WRITE (STRCAT (NTXT) "(SECONDS " (ITOA $runsec) ")"))</w:t>
      </w:r>
      <w:r>
        <w:br/>
        <w:t xml:space="preserve">  (WRITE (STRCAT (NTXT) "(USED TIME " $runtime ")"))</w:t>
      </w:r>
      <w:r>
        <w:br/>
        <w:t xml:space="preserve">  (WRITE (STRCAT (NTXT) "(IGEMS:" $igems " POST:" $post " Date:" datum ")")))</w:t>
      </w:r>
      <w:r>
        <w:br/>
        <w:t xml:space="preserve">  (WRITE (STRCAT (NTXT) "M30"))</w:t>
      </w:r>
      <w:r>
        <w:br/>
        <w:t xml:space="preserve">  (WRITE "%")</w:t>
      </w:r>
      <w:r>
        <w:br/>
        <w:t>)</w:t>
      </w:r>
    </w:p>
    <w:p w14:paraId="3E2DD709" w14:textId="00D99AE1" w:rsidR="009A5C93" w:rsidRPr="00661181" w:rsidRDefault="009A5C93" w:rsidP="009A5C93">
      <w:hyperlink w:anchor="_List_of_postprocessor" w:history="1">
        <w:r w:rsidRPr="00FC753A">
          <w:rPr>
            <w:rStyle w:val="Hyperlnk"/>
            <w:bdr w:val="none" w:sz="0" w:space="0" w:color="auto"/>
          </w:rPr>
          <w:t>List of postprocessor functions</w:t>
        </w:r>
      </w:hyperlink>
    </w:p>
    <w:bookmarkStart w:id="85" w:name="_FINAL_1"/>
    <w:bookmarkEnd w:id="85"/>
    <w:p w14:paraId="636D83F3" w14:textId="143231BF" w:rsidR="00D90884" w:rsidRDefault="00D90884" w:rsidP="00D90884">
      <w:pPr>
        <w:pStyle w:val="Rubrik2"/>
      </w:pPr>
      <w:r>
        <w:fldChar w:fldCharType="begin"/>
      </w:r>
      <w:r>
        <w:instrText>HYPERLINK \l "_FINAL"</w:instrText>
      </w:r>
      <w:r>
        <w:fldChar w:fldCharType="separate"/>
      </w:r>
      <w:bookmarkStart w:id="86" w:name="_Toc359406386"/>
      <w:r w:rsidRPr="00481A0B">
        <w:rPr>
          <w:rStyle w:val="Hyperlnk"/>
          <w:bdr w:val="none" w:sz="0" w:space="0" w:color="auto"/>
        </w:rPr>
        <w:t>FINAL</w:t>
      </w:r>
      <w:bookmarkEnd w:id="86"/>
      <w:r>
        <w:fldChar w:fldCharType="end"/>
      </w:r>
    </w:p>
    <w:p w14:paraId="7B6BE2FB" w14:textId="04382249" w:rsidR="00D90884" w:rsidRDefault="00D90884" w:rsidP="00D90884">
      <w:r>
        <w:t>This function is called after that all postprocessing has been executed and the CNC-file is closed.</w:t>
      </w:r>
    </w:p>
    <w:p w14:paraId="0062DF65" w14:textId="70E63772" w:rsidR="00584C87" w:rsidRDefault="009A5C93" w:rsidP="00D90884">
      <w:r>
        <w:t>The example below open the file again, add a new line in the beginning.</w:t>
      </w:r>
    </w:p>
    <w:p w14:paraId="4C503933" w14:textId="77777777" w:rsidR="009A5C93" w:rsidRDefault="009A5C93" w:rsidP="009A5C93">
      <w:pPr>
        <w:pStyle w:val="LISPSAMPLE"/>
      </w:pPr>
      <w:r>
        <w:t>(DEFUN final (/ txtlist txt fr lines fw)</w:t>
      </w:r>
    </w:p>
    <w:p w14:paraId="3CAF3949" w14:textId="77777777" w:rsidR="009A5C93" w:rsidRDefault="009A5C93" w:rsidP="009A5C93">
      <w:pPr>
        <w:pStyle w:val="LISPSAMPLE"/>
      </w:pPr>
      <w:r>
        <w:t xml:space="preserve">  (SETQ txtlist nil)</w:t>
      </w:r>
    </w:p>
    <w:p w14:paraId="2935849B" w14:textId="77777777" w:rsidR="009A5C93" w:rsidRDefault="009A5C93" w:rsidP="009A5C93">
      <w:pPr>
        <w:pStyle w:val="LISPSAMPLE"/>
      </w:pPr>
      <w:r>
        <w:t xml:space="preserve">  (SETQ fr (OPEN $filename "r"))</w:t>
      </w:r>
    </w:p>
    <w:p w14:paraId="052CF50B" w14:textId="77777777" w:rsidR="009A5C93" w:rsidRDefault="009A5C93" w:rsidP="009A5C93">
      <w:pPr>
        <w:pStyle w:val="LISPSAMPLE"/>
      </w:pPr>
      <w:r>
        <w:t xml:space="preserve">  (IF (= $processmode 3)</w:t>
      </w:r>
    </w:p>
    <w:p w14:paraId="28C16C75" w14:textId="77777777" w:rsidR="009A5C93" w:rsidRDefault="009A5C93" w:rsidP="009A5C93">
      <w:pPr>
        <w:pStyle w:val="LISPSAMPLE"/>
      </w:pPr>
      <w:r>
        <w:t xml:space="preserve">    (PROGN</w:t>
      </w:r>
    </w:p>
    <w:p w14:paraId="1F6A8698" w14:textId="77777777" w:rsidR="009A5C93" w:rsidRDefault="009A5C93" w:rsidP="009A5C93">
      <w:pPr>
        <w:pStyle w:val="LISPSAMPLE"/>
      </w:pPr>
      <w:r>
        <w:t xml:space="preserve">      (WHILE (SETQ txt (READ-LINE fr))</w:t>
      </w:r>
    </w:p>
    <w:p w14:paraId="54BA30A3" w14:textId="77777777" w:rsidR="009A5C93" w:rsidRDefault="009A5C93" w:rsidP="009A5C93">
      <w:pPr>
        <w:pStyle w:val="LISPSAMPLE"/>
      </w:pPr>
      <w:r>
        <w:t xml:space="preserve">        (SETQ txtlist (CONS txt txtlist))</w:t>
      </w:r>
    </w:p>
    <w:p w14:paraId="05E8B8A2" w14:textId="77777777" w:rsidR="009A5C93" w:rsidRDefault="009A5C93" w:rsidP="009A5C93">
      <w:pPr>
        <w:pStyle w:val="LISPSAMPLE"/>
      </w:pPr>
      <w:r>
        <w:t xml:space="preserve">      )</w:t>
      </w:r>
    </w:p>
    <w:p w14:paraId="4BFFC30B" w14:textId="77777777" w:rsidR="009A5C93" w:rsidRDefault="009A5C93" w:rsidP="009A5C93">
      <w:pPr>
        <w:pStyle w:val="LISPSAMPLE"/>
      </w:pPr>
      <w:r>
        <w:t xml:space="preserve">      (SETQ txtlist (REVERSE txtlist))</w:t>
      </w:r>
    </w:p>
    <w:p w14:paraId="2DEA4C92" w14:textId="77777777" w:rsidR="009A5C93" w:rsidRDefault="009A5C93" w:rsidP="009A5C93">
      <w:pPr>
        <w:pStyle w:val="LISPSAMPLE"/>
      </w:pPr>
      <w:r>
        <w:t xml:space="preserve">      (CLOSE fr)</w:t>
      </w:r>
    </w:p>
    <w:p w14:paraId="10885323" w14:textId="77777777" w:rsidR="009A5C93" w:rsidRDefault="009A5C93" w:rsidP="009A5C93">
      <w:pPr>
        <w:pStyle w:val="LISPSAMPLE"/>
      </w:pPr>
      <w:r>
        <w:t xml:space="preserve">      (SETQ lines (1+ (LENGTH txtlist)))      </w:t>
      </w:r>
    </w:p>
    <w:p w14:paraId="58EA0DE0" w14:textId="77777777" w:rsidR="009A5C93" w:rsidRDefault="009A5C93" w:rsidP="009A5C93">
      <w:pPr>
        <w:pStyle w:val="LISPSAMPLE"/>
      </w:pPr>
      <w:r>
        <w:t xml:space="preserve">      (SETQ fw (OPEN $filename "w"))</w:t>
      </w:r>
    </w:p>
    <w:p w14:paraId="26233201" w14:textId="77777777" w:rsidR="009A5C93" w:rsidRDefault="009A5C93" w:rsidP="009A5C93">
      <w:pPr>
        <w:pStyle w:val="LISPSAMPLE"/>
      </w:pPr>
      <w:r>
        <w:t xml:space="preserve">      (WRITE-LINE (STRCAT "LINES: " (ITOA lines)) fw)</w:t>
      </w:r>
    </w:p>
    <w:p w14:paraId="2F420BDC" w14:textId="77777777" w:rsidR="009A5C93" w:rsidRDefault="009A5C93" w:rsidP="009A5C93">
      <w:pPr>
        <w:pStyle w:val="LISPSAMPLE"/>
      </w:pPr>
      <w:r>
        <w:t xml:space="preserve">      (FOREACH txt txtlist</w:t>
      </w:r>
    </w:p>
    <w:p w14:paraId="13CDB2F1" w14:textId="77777777" w:rsidR="009A5C93" w:rsidRDefault="009A5C93" w:rsidP="009A5C93">
      <w:pPr>
        <w:pStyle w:val="LISPSAMPLE"/>
      </w:pPr>
      <w:r>
        <w:t xml:space="preserve">        (WRITE-LINE txt fw)</w:t>
      </w:r>
    </w:p>
    <w:p w14:paraId="55568DFB" w14:textId="77777777" w:rsidR="009A5C93" w:rsidRDefault="009A5C93" w:rsidP="009A5C93">
      <w:pPr>
        <w:pStyle w:val="LISPSAMPLE"/>
      </w:pPr>
      <w:r>
        <w:t xml:space="preserve">      )</w:t>
      </w:r>
    </w:p>
    <w:p w14:paraId="7491CC7E" w14:textId="77777777" w:rsidR="009A5C93" w:rsidRDefault="009A5C93" w:rsidP="009A5C93">
      <w:pPr>
        <w:pStyle w:val="LISPSAMPLE"/>
      </w:pPr>
      <w:r>
        <w:t xml:space="preserve">      (CLOSE fw)</w:t>
      </w:r>
    </w:p>
    <w:p w14:paraId="185EF6B6" w14:textId="77777777" w:rsidR="009A5C93" w:rsidRDefault="009A5C93" w:rsidP="009A5C93">
      <w:pPr>
        <w:pStyle w:val="LISPSAMPLE"/>
      </w:pPr>
      <w:r>
        <w:t xml:space="preserve">    )</w:t>
      </w:r>
    </w:p>
    <w:p w14:paraId="0E2B5E31" w14:textId="77777777" w:rsidR="009A5C93" w:rsidRDefault="009A5C93" w:rsidP="009A5C93">
      <w:pPr>
        <w:pStyle w:val="LISPSAMPLE"/>
      </w:pPr>
      <w:r>
        <w:t xml:space="preserve">  )</w:t>
      </w:r>
    </w:p>
    <w:p w14:paraId="380EE1B3" w14:textId="30C92883" w:rsidR="00584C87" w:rsidRDefault="009A5C93" w:rsidP="009A5C93">
      <w:pPr>
        <w:pStyle w:val="LISPSAMPLE"/>
      </w:pPr>
      <w:r>
        <w:t>)</w:t>
      </w:r>
    </w:p>
    <w:bookmarkStart w:id="87" w:name="_FLYCTRL"/>
    <w:bookmarkStart w:id="88" w:name="_FMODE"/>
    <w:bookmarkStart w:id="89" w:name="_HEADER_2"/>
    <w:bookmarkEnd w:id="87"/>
    <w:bookmarkEnd w:id="88"/>
    <w:bookmarkEnd w:id="89"/>
    <w:p w14:paraId="7F9F383A" w14:textId="14AD0A8E" w:rsidR="009A5C93" w:rsidRPr="00661181" w:rsidRDefault="009A5C93" w:rsidP="009A5C93">
      <w:r>
        <w:fldChar w:fldCharType="begin"/>
      </w:r>
      <w:r>
        <w:instrText>HYPERLINK \l "_List_of_postprocessor"</w:instrText>
      </w:r>
      <w:r>
        <w:fldChar w:fldCharType="separate"/>
      </w:r>
      <w:r w:rsidRPr="00FC753A">
        <w:rPr>
          <w:rStyle w:val="Hyperlnk"/>
          <w:bdr w:val="none" w:sz="0" w:space="0" w:color="auto"/>
        </w:rPr>
        <w:t>List of postprocessor functions</w:t>
      </w:r>
      <w:r>
        <w:fldChar w:fldCharType="end"/>
      </w:r>
    </w:p>
    <w:p w14:paraId="4B77B794" w14:textId="77777777" w:rsidR="00EA1ED3" w:rsidRPr="00736DDE" w:rsidRDefault="00EA1ED3" w:rsidP="00736DDE"/>
    <w:p w14:paraId="3FE78B87" w14:textId="4C0BF144" w:rsidR="00695286" w:rsidRDefault="00503ACF" w:rsidP="00503ACF">
      <w:pPr>
        <w:pStyle w:val="Rubrik1"/>
      </w:pPr>
      <w:bookmarkStart w:id="90" w:name="_PIERCING"/>
      <w:bookmarkStart w:id="91" w:name="_Toc197942776"/>
      <w:bookmarkStart w:id="92" w:name="_Toc359406395"/>
      <w:bookmarkEnd w:id="90"/>
      <w:r>
        <w:lastRenderedPageBreak/>
        <w:t>Postprocessor support functions</w:t>
      </w:r>
      <w:bookmarkEnd w:id="91"/>
    </w:p>
    <w:p w14:paraId="0561CD02" w14:textId="28A77A2C" w:rsidR="00AF2907" w:rsidRDefault="00AF2907" w:rsidP="00AF2907">
      <w:bookmarkStart w:id="93" w:name="_($CARC_&lt;xrel&gt;_&lt;yrel&gt;_1"/>
      <w:bookmarkEnd w:id="93"/>
      <w:r>
        <w:t>Following predefined function is very helpful when you create the postprocessor.</w:t>
      </w:r>
    </w:p>
    <w:tbl>
      <w:tblPr>
        <w:tblStyle w:val="Tabellrutnt"/>
        <w:tblW w:w="0" w:type="auto"/>
        <w:tblLook w:val="04A0" w:firstRow="1" w:lastRow="0" w:firstColumn="1" w:lastColumn="0" w:noHBand="0" w:noVBand="1"/>
      </w:tblPr>
      <w:tblGrid>
        <w:gridCol w:w="2235"/>
        <w:gridCol w:w="8371"/>
      </w:tblGrid>
      <w:tr w:rsidR="00CF7422" w:rsidRPr="00AB43C3" w14:paraId="50031D2F" w14:textId="77777777" w:rsidTr="00CD7E73">
        <w:tc>
          <w:tcPr>
            <w:tcW w:w="2235" w:type="dxa"/>
          </w:tcPr>
          <w:p w14:paraId="62E64594" w14:textId="70939C9F" w:rsidR="00CF7422" w:rsidRPr="00AB43C3" w:rsidRDefault="00CF5753" w:rsidP="00CF7422">
            <w:pPr>
              <w:rPr>
                <w:sz w:val="20"/>
                <w:szCs w:val="20"/>
              </w:rPr>
            </w:pPr>
            <w:hyperlink w:anchor="_(OPTIONS_&lt;caption&gt;_&lt;variable&gt;" w:history="1">
              <w:r w:rsidRPr="00722EB5">
                <w:rPr>
                  <w:rStyle w:val="Hyperlnk"/>
                  <w:sz w:val="20"/>
                  <w:szCs w:val="20"/>
                  <w:bdr w:val="none" w:sz="0" w:space="0" w:color="auto"/>
                </w:rPr>
                <w:t>OPTIONS</w:t>
              </w:r>
            </w:hyperlink>
          </w:p>
        </w:tc>
        <w:tc>
          <w:tcPr>
            <w:tcW w:w="8371" w:type="dxa"/>
          </w:tcPr>
          <w:p w14:paraId="37082F16" w14:textId="0DC3A005" w:rsidR="00CF7422" w:rsidRPr="00AB43C3" w:rsidRDefault="00CF5753" w:rsidP="00CF7422">
            <w:pPr>
              <w:rPr>
                <w:sz w:val="20"/>
                <w:szCs w:val="20"/>
              </w:rPr>
            </w:pPr>
            <w:r>
              <w:rPr>
                <w:sz w:val="20"/>
                <w:szCs w:val="20"/>
              </w:rPr>
              <w:t>Add extra inputs to the Option dialog that shows when the postprocessor starts.</w:t>
            </w:r>
          </w:p>
        </w:tc>
      </w:tr>
      <w:tr w:rsidR="00CF5753" w:rsidRPr="00AB43C3" w14:paraId="0247C3E7" w14:textId="77777777" w:rsidTr="00CD7E73">
        <w:tc>
          <w:tcPr>
            <w:tcW w:w="2235" w:type="dxa"/>
          </w:tcPr>
          <w:p w14:paraId="712E0173" w14:textId="563578FF" w:rsidR="00CF5753" w:rsidRPr="00AB43C3" w:rsidRDefault="00CF5753" w:rsidP="00CF5753">
            <w:pPr>
              <w:rPr>
                <w:szCs w:val="20"/>
              </w:rPr>
            </w:pPr>
            <w:hyperlink w:anchor="_(WRITE_&lt;text&gt;)_1" w:history="1">
              <w:r w:rsidRPr="0007286A">
                <w:rPr>
                  <w:rStyle w:val="Hyperlnk"/>
                  <w:sz w:val="20"/>
                  <w:szCs w:val="20"/>
                  <w:bdr w:val="none" w:sz="0" w:space="0" w:color="auto"/>
                </w:rPr>
                <w:t>WRITE</w:t>
              </w:r>
            </w:hyperlink>
          </w:p>
        </w:tc>
        <w:tc>
          <w:tcPr>
            <w:tcW w:w="8371" w:type="dxa"/>
          </w:tcPr>
          <w:p w14:paraId="0CFA8833" w14:textId="608B428A" w:rsidR="00CF5753" w:rsidRPr="00AB43C3" w:rsidRDefault="00CF5753" w:rsidP="00CF5753">
            <w:pPr>
              <w:rPr>
                <w:szCs w:val="20"/>
              </w:rPr>
            </w:pPr>
            <w:r w:rsidRPr="00AB43C3">
              <w:rPr>
                <w:sz w:val="20"/>
                <w:szCs w:val="20"/>
              </w:rPr>
              <w:t>Write a new line in the CNC file.</w:t>
            </w:r>
          </w:p>
        </w:tc>
      </w:tr>
      <w:tr w:rsidR="00CF5753" w:rsidRPr="00AB43C3" w14:paraId="7F33ADE1" w14:textId="77777777" w:rsidTr="00CD7E73">
        <w:tc>
          <w:tcPr>
            <w:tcW w:w="2235" w:type="dxa"/>
          </w:tcPr>
          <w:p w14:paraId="797DE2A5" w14:textId="73F0E018" w:rsidR="00CF5753" w:rsidRDefault="00CF5753" w:rsidP="00CF5753">
            <w:hyperlink w:anchor="_(NTXT)" w:history="1">
              <w:r w:rsidRPr="00AB43C3">
                <w:rPr>
                  <w:rStyle w:val="Hyperlnk"/>
                  <w:sz w:val="20"/>
                  <w:szCs w:val="20"/>
                  <w:bdr w:val="none" w:sz="0" w:space="0" w:color="auto"/>
                </w:rPr>
                <w:t>NTXT</w:t>
              </w:r>
            </w:hyperlink>
          </w:p>
        </w:tc>
        <w:tc>
          <w:tcPr>
            <w:tcW w:w="8371" w:type="dxa"/>
          </w:tcPr>
          <w:p w14:paraId="6D6CBA4B" w14:textId="1F387C5B" w:rsidR="00CF5753" w:rsidRPr="00AB43C3" w:rsidRDefault="00CF5753" w:rsidP="00CF5753">
            <w:pPr>
              <w:rPr>
                <w:szCs w:val="20"/>
              </w:rPr>
            </w:pPr>
            <w:r w:rsidRPr="00AB43C3">
              <w:rPr>
                <w:sz w:val="20"/>
                <w:szCs w:val="20"/>
              </w:rPr>
              <w:t>Function for adding N&lt;numbers&gt; in the beginning of each line in the CNC file.</w:t>
            </w:r>
          </w:p>
        </w:tc>
      </w:tr>
      <w:tr w:rsidR="00CF5753" w:rsidRPr="00AB43C3" w14:paraId="7D3324F0" w14:textId="77777777" w:rsidTr="00CD7E73">
        <w:tc>
          <w:tcPr>
            <w:tcW w:w="2235" w:type="dxa"/>
          </w:tcPr>
          <w:p w14:paraId="228364C6" w14:textId="625BBD85" w:rsidR="00CF5753" w:rsidRPr="00AB43C3" w:rsidRDefault="00CF5753" w:rsidP="00CF5753">
            <w:pPr>
              <w:rPr>
                <w:sz w:val="20"/>
                <w:szCs w:val="20"/>
              </w:rPr>
            </w:pPr>
            <w:hyperlink w:anchor="_(RTS_&lt;value&gt;)" w:history="1">
              <w:r w:rsidRPr="003D6D36">
                <w:rPr>
                  <w:rStyle w:val="Hyperlnk"/>
                  <w:sz w:val="20"/>
                  <w:szCs w:val="20"/>
                  <w:bdr w:val="none" w:sz="0" w:space="0" w:color="auto"/>
                </w:rPr>
                <w:t>RTS</w:t>
              </w:r>
            </w:hyperlink>
          </w:p>
        </w:tc>
        <w:tc>
          <w:tcPr>
            <w:tcW w:w="8371" w:type="dxa"/>
          </w:tcPr>
          <w:p w14:paraId="25BDCB76" w14:textId="483D90DF" w:rsidR="00CF5753" w:rsidRPr="00AB43C3" w:rsidRDefault="00CF5753" w:rsidP="00CF5753">
            <w:pPr>
              <w:rPr>
                <w:sz w:val="20"/>
                <w:szCs w:val="20"/>
              </w:rPr>
            </w:pPr>
            <w:r w:rsidRPr="00AB43C3">
              <w:rPr>
                <w:sz w:val="20"/>
                <w:szCs w:val="20"/>
              </w:rPr>
              <w:t>RealToString: Convert a real value to a coordinate value.</w:t>
            </w:r>
          </w:p>
        </w:tc>
      </w:tr>
      <w:tr w:rsidR="00CF5753" w:rsidRPr="00AB43C3" w14:paraId="04C95FDE" w14:textId="77777777" w:rsidTr="00CD7E73">
        <w:tc>
          <w:tcPr>
            <w:tcW w:w="2235" w:type="dxa"/>
          </w:tcPr>
          <w:p w14:paraId="1B32250A" w14:textId="4D4CC568" w:rsidR="00CF5753" w:rsidRPr="00AB43C3" w:rsidRDefault="00CF5753" w:rsidP="00CF5753">
            <w:pPr>
              <w:rPr>
                <w:sz w:val="20"/>
                <w:szCs w:val="20"/>
              </w:rPr>
            </w:pPr>
            <w:hyperlink w:anchor="_(RTF_&lt;value&gt;)" w:history="1">
              <w:r w:rsidRPr="002669DA">
                <w:rPr>
                  <w:rStyle w:val="Hyperlnk"/>
                  <w:sz w:val="20"/>
                  <w:szCs w:val="20"/>
                  <w:bdr w:val="none" w:sz="0" w:space="0" w:color="auto"/>
                </w:rPr>
                <w:t>RTF</w:t>
              </w:r>
            </w:hyperlink>
          </w:p>
        </w:tc>
        <w:tc>
          <w:tcPr>
            <w:tcW w:w="8371" w:type="dxa"/>
          </w:tcPr>
          <w:p w14:paraId="6DC39F76" w14:textId="6CF28663" w:rsidR="00CF5753" w:rsidRPr="00AB43C3" w:rsidRDefault="00CF5753" w:rsidP="00CF5753">
            <w:pPr>
              <w:rPr>
                <w:sz w:val="20"/>
                <w:szCs w:val="20"/>
              </w:rPr>
            </w:pPr>
            <w:r w:rsidRPr="00AB43C3">
              <w:rPr>
                <w:sz w:val="20"/>
                <w:szCs w:val="20"/>
              </w:rPr>
              <w:t>RealToFeed: Conver a real value to speed.</w:t>
            </w:r>
          </w:p>
        </w:tc>
      </w:tr>
      <w:tr w:rsidR="00CF5753" w:rsidRPr="00AB43C3" w14:paraId="16D56679" w14:textId="77777777" w:rsidTr="00CD7E73">
        <w:tc>
          <w:tcPr>
            <w:tcW w:w="2235" w:type="dxa"/>
          </w:tcPr>
          <w:p w14:paraId="46433EBA" w14:textId="07F8166F" w:rsidR="00CF5753" w:rsidRPr="00AB43C3" w:rsidRDefault="00CF5753" w:rsidP="00CF5753">
            <w:pPr>
              <w:rPr>
                <w:sz w:val="20"/>
                <w:szCs w:val="20"/>
              </w:rPr>
            </w:pPr>
            <w:hyperlink w:anchor="_(RTT_&lt;value&gt;)" w:history="1">
              <w:r w:rsidRPr="003638C2">
                <w:rPr>
                  <w:rStyle w:val="Hyperlnk"/>
                  <w:sz w:val="20"/>
                  <w:szCs w:val="20"/>
                  <w:bdr w:val="none" w:sz="0" w:space="0" w:color="auto"/>
                </w:rPr>
                <w:t>RTT</w:t>
              </w:r>
            </w:hyperlink>
          </w:p>
        </w:tc>
        <w:tc>
          <w:tcPr>
            <w:tcW w:w="8371" w:type="dxa"/>
          </w:tcPr>
          <w:p w14:paraId="1CCA4568" w14:textId="6981EBB8" w:rsidR="00CF5753" w:rsidRPr="00AB43C3" w:rsidRDefault="00CF5753" w:rsidP="00CF5753">
            <w:pPr>
              <w:rPr>
                <w:sz w:val="20"/>
                <w:szCs w:val="20"/>
              </w:rPr>
            </w:pPr>
            <w:r w:rsidRPr="00AB43C3">
              <w:rPr>
                <w:sz w:val="20"/>
                <w:szCs w:val="20"/>
              </w:rPr>
              <w:t>RealToTime: Convert a real value to time.</w:t>
            </w:r>
          </w:p>
        </w:tc>
      </w:tr>
      <w:tr w:rsidR="00CF5753" w:rsidRPr="00AB43C3" w14:paraId="72773BC7" w14:textId="77777777" w:rsidTr="00CD7E73">
        <w:tc>
          <w:tcPr>
            <w:tcW w:w="2235" w:type="dxa"/>
          </w:tcPr>
          <w:p w14:paraId="7F17671E" w14:textId="2680CE3A" w:rsidR="00CF5753" w:rsidRPr="00A80BF3" w:rsidRDefault="00CF5753" w:rsidP="00CF5753">
            <w:pPr>
              <w:rPr>
                <w:sz w:val="20"/>
                <w:szCs w:val="20"/>
              </w:rPr>
            </w:pPr>
            <w:hyperlink w:anchor="_(FTS_&lt;value&gt;" w:history="1">
              <w:r w:rsidRPr="00A80BF3">
                <w:rPr>
                  <w:rStyle w:val="Hyperlnk"/>
                  <w:sz w:val="20"/>
                  <w:szCs w:val="20"/>
                  <w:bdr w:val="none" w:sz="0" w:space="0" w:color="auto"/>
                </w:rPr>
                <w:t>FTT</w:t>
              </w:r>
            </w:hyperlink>
          </w:p>
        </w:tc>
        <w:tc>
          <w:tcPr>
            <w:tcW w:w="8371" w:type="dxa"/>
          </w:tcPr>
          <w:p w14:paraId="3FDBE89A" w14:textId="0C6F5FAB" w:rsidR="00CF5753" w:rsidRPr="00A80BF3" w:rsidRDefault="00CF5753" w:rsidP="00CF5753">
            <w:pPr>
              <w:rPr>
                <w:sz w:val="20"/>
                <w:szCs w:val="20"/>
              </w:rPr>
            </w:pPr>
            <w:r w:rsidRPr="00A80BF3">
              <w:rPr>
                <w:sz w:val="20"/>
                <w:szCs w:val="20"/>
              </w:rPr>
              <w:t xml:space="preserve">FeedToTime: Convert a real value to time </w:t>
            </w:r>
            <w:r>
              <w:rPr>
                <w:sz w:val="20"/>
                <w:szCs w:val="20"/>
              </w:rPr>
              <w:t>when using</w:t>
            </w:r>
            <w:r w:rsidRPr="00A80BF3">
              <w:rPr>
                <w:sz w:val="20"/>
                <w:szCs w:val="20"/>
              </w:rPr>
              <w:t xml:space="preserve"> time programming. </w:t>
            </w:r>
          </w:p>
        </w:tc>
      </w:tr>
      <w:tr w:rsidR="00CF5753" w:rsidRPr="00AB43C3" w14:paraId="72E01D55" w14:textId="77777777" w:rsidTr="00CD7E73">
        <w:tc>
          <w:tcPr>
            <w:tcW w:w="2235" w:type="dxa"/>
          </w:tcPr>
          <w:p w14:paraId="7FF59749" w14:textId="299F9D5A" w:rsidR="00CF5753" w:rsidRPr="00AB43C3" w:rsidRDefault="00CF5753" w:rsidP="00CF5753">
            <w:pPr>
              <w:rPr>
                <w:sz w:val="20"/>
                <w:szCs w:val="20"/>
              </w:rPr>
            </w:pPr>
            <w:hyperlink w:anchor="_(RTP_&lt;value&gt;)" w:history="1">
              <w:r w:rsidRPr="001306D2">
                <w:rPr>
                  <w:rStyle w:val="Hyperlnk"/>
                  <w:sz w:val="20"/>
                  <w:szCs w:val="20"/>
                  <w:bdr w:val="none" w:sz="0" w:space="0" w:color="auto"/>
                </w:rPr>
                <w:t>RTP</w:t>
              </w:r>
            </w:hyperlink>
          </w:p>
        </w:tc>
        <w:tc>
          <w:tcPr>
            <w:tcW w:w="8371" w:type="dxa"/>
          </w:tcPr>
          <w:p w14:paraId="0BB9D2FE" w14:textId="482DBC28" w:rsidR="00CF5753" w:rsidRPr="00AB43C3" w:rsidRDefault="00CF5753" w:rsidP="00CF5753">
            <w:pPr>
              <w:rPr>
                <w:sz w:val="20"/>
                <w:szCs w:val="20"/>
              </w:rPr>
            </w:pPr>
            <w:r w:rsidRPr="00AB43C3">
              <w:rPr>
                <w:sz w:val="20"/>
                <w:szCs w:val="20"/>
              </w:rPr>
              <w:t>RealToPrice: Convert a real value to price (two decimals)</w:t>
            </w:r>
          </w:p>
        </w:tc>
      </w:tr>
      <w:tr w:rsidR="00CF5753" w:rsidRPr="00AB43C3" w14:paraId="156EC7FD" w14:textId="77777777" w:rsidTr="00CD7E73">
        <w:tc>
          <w:tcPr>
            <w:tcW w:w="2235" w:type="dxa"/>
          </w:tcPr>
          <w:p w14:paraId="5349AACE" w14:textId="03D1A688" w:rsidR="00CF5753" w:rsidRPr="00AB43C3" w:rsidRDefault="00CF5753" w:rsidP="00CF5753">
            <w:pPr>
              <w:rPr>
                <w:sz w:val="20"/>
                <w:szCs w:val="20"/>
              </w:rPr>
            </w:pPr>
            <w:hyperlink w:anchor="_(ATS_&lt;value&gt;)_1" w:history="1">
              <w:r w:rsidRPr="001F55EE">
                <w:rPr>
                  <w:rStyle w:val="Hyperlnk"/>
                  <w:sz w:val="20"/>
                  <w:szCs w:val="20"/>
                  <w:bdr w:val="none" w:sz="0" w:space="0" w:color="auto"/>
                </w:rPr>
                <w:t>ATS</w:t>
              </w:r>
            </w:hyperlink>
          </w:p>
        </w:tc>
        <w:tc>
          <w:tcPr>
            <w:tcW w:w="8371" w:type="dxa"/>
          </w:tcPr>
          <w:p w14:paraId="4C2A7F9F" w14:textId="10F7A76A" w:rsidR="00CF5753" w:rsidRPr="00AB43C3" w:rsidRDefault="00CF5753" w:rsidP="00CF5753">
            <w:pPr>
              <w:rPr>
                <w:sz w:val="20"/>
                <w:szCs w:val="20"/>
              </w:rPr>
            </w:pPr>
            <w:r w:rsidRPr="00AB43C3">
              <w:rPr>
                <w:sz w:val="20"/>
                <w:szCs w:val="20"/>
              </w:rPr>
              <w:t>AngleToString: Convert a radian value to an angle.</w:t>
            </w:r>
          </w:p>
        </w:tc>
      </w:tr>
      <w:tr w:rsidR="00CF5753" w:rsidRPr="00AB43C3" w14:paraId="55735C63" w14:textId="77777777" w:rsidTr="00CD7E73">
        <w:tc>
          <w:tcPr>
            <w:tcW w:w="2235" w:type="dxa"/>
          </w:tcPr>
          <w:p w14:paraId="170DCFD5" w14:textId="0270B177" w:rsidR="00CF5753" w:rsidRPr="00AB43C3" w:rsidRDefault="00CF5753" w:rsidP="00CF5753">
            <w:pPr>
              <w:rPr>
                <w:sz w:val="20"/>
                <w:szCs w:val="20"/>
              </w:rPr>
            </w:pPr>
            <w:hyperlink w:anchor="_(MSG_&lt;msg_string&gt;)" w:history="1">
              <w:r w:rsidRPr="001F55EE">
                <w:rPr>
                  <w:rStyle w:val="Hyperlnk"/>
                  <w:sz w:val="20"/>
                  <w:szCs w:val="20"/>
                  <w:bdr w:val="none" w:sz="0" w:space="0" w:color="auto"/>
                </w:rPr>
                <w:t>MSG</w:t>
              </w:r>
            </w:hyperlink>
          </w:p>
        </w:tc>
        <w:tc>
          <w:tcPr>
            <w:tcW w:w="8371" w:type="dxa"/>
          </w:tcPr>
          <w:p w14:paraId="07EACAD1" w14:textId="08CCED82" w:rsidR="00CF5753" w:rsidRPr="00AB43C3" w:rsidRDefault="00CF5753" w:rsidP="00CF5753">
            <w:pPr>
              <w:rPr>
                <w:sz w:val="20"/>
                <w:szCs w:val="20"/>
              </w:rPr>
            </w:pPr>
            <w:r w:rsidRPr="00AB43C3">
              <w:rPr>
                <w:sz w:val="20"/>
                <w:szCs w:val="20"/>
              </w:rPr>
              <w:t>Add a message</w:t>
            </w:r>
            <w:r>
              <w:rPr>
                <w:sz w:val="20"/>
                <w:szCs w:val="20"/>
              </w:rPr>
              <w:t xml:space="preserve"> string</w:t>
            </w:r>
            <w:r w:rsidRPr="00AB43C3">
              <w:rPr>
                <w:sz w:val="20"/>
                <w:szCs w:val="20"/>
              </w:rPr>
              <w:t>.</w:t>
            </w:r>
          </w:p>
        </w:tc>
      </w:tr>
      <w:tr w:rsidR="00CF5753" w:rsidRPr="00AB43C3" w14:paraId="2D220266" w14:textId="77777777" w:rsidTr="00CD7E73">
        <w:tc>
          <w:tcPr>
            <w:tcW w:w="2235" w:type="dxa"/>
          </w:tcPr>
          <w:p w14:paraId="3E823773" w14:textId="680879A0" w:rsidR="00CF5753" w:rsidRPr="00AB43C3" w:rsidRDefault="00CF5753" w:rsidP="00CF5753">
            <w:pPr>
              <w:rPr>
                <w:sz w:val="20"/>
                <w:szCs w:val="20"/>
              </w:rPr>
            </w:pPr>
            <w:hyperlink w:anchor="_(CPIERCE-LINE_&lt;start&gt;)_1" w:history="1">
              <w:r w:rsidRPr="0007286A">
                <w:rPr>
                  <w:rStyle w:val="Hyperlnk"/>
                  <w:sz w:val="20"/>
                  <w:szCs w:val="20"/>
                  <w:bdr w:val="none" w:sz="0" w:space="0" w:color="auto"/>
                </w:rPr>
                <w:t>CPIERC-LINE</w:t>
              </w:r>
            </w:hyperlink>
          </w:p>
        </w:tc>
        <w:tc>
          <w:tcPr>
            <w:tcW w:w="8371" w:type="dxa"/>
          </w:tcPr>
          <w:p w14:paraId="249617F6" w14:textId="3D62F537" w:rsidR="00CF5753" w:rsidRPr="00AB43C3" w:rsidRDefault="00CF5753" w:rsidP="00CF5753">
            <w:pPr>
              <w:rPr>
                <w:sz w:val="20"/>
                <w:szCs w:val="20"/>
              </w:rPr>
            </w:pPr>
            <w:r w:rsidRPr="00AB43C3">
              <w:rPr>
                <w:sz w:val="20"/>
                <w:szCs w:val="20"/>
              </w:rPr>
              <w:t>Functions to generate circular piercing movements.</w:t>
            </w:r>
          </w:p>
        </w:tc>
      </w:tr>
      <w:tr w:rsidR="00CF5753" w:rsidRPr="00AB43C3" w14:paraId="5C6A961F" w14:textId="77777777" w:rsidTr="00CD7E73">
        <w:tc>
          <w:tcPr>
            <w:tcW w:w="2235" w:type="dxa"/>
          </w:tcPr>
          <w:p w14:paraId="08F2634C" w14:textId="294B4564" w:rsidR="00CF5753" w:rsidRPr="00AB43C3" w:rsidRDefault="00CF5753" w:rsidP="00CF5753">
            <w:pPr>
              <w:rPr>
                <w:szCs w:val="20"/>
              </w:rPr>
            </w:pPr>
            <w:hyperlink w:anchor="_(CPIERCE-CIRCLE)" w:history="1">
              <w:r w:rsidRPr="0007286A">
                <w:rPr>
                  <w:rStyle w:val="Hyperlnk"/>
                  <w:sz w:val="20"/>
                  <w:szCs w:val="20"/>
                  <w:bdr w:val="none" w:sz="0" w:space="0" w:color="auto"/>
                </w:rPr>
                <w:t>CPIERC-CIRCLE</w:t>
              </w:r>
            </w:hyperlink>
          </w:p>
        </w:tc>
        <w:tc>
          <w:tcPr>
            <w:tcW w:w="8371" w:type="dxa"/>
          </w:tcPr>
          <w:p w14:paraId="55D80CA9" w14:textId="43490D3D" w:rsidR="00CF5753" w:rsidRPr="00AB43C3" w:rsidRDefault="00CF5753" w:rsidP="00CF5753">
            <w:pPr>
              <w:rPr>
                <w:szCs w:val="20"/>
              </w:rPr>
            </w:pPr>
            <w:r w:rsidRPr="00AB43C3">
              <w:rPr>
                <w:sz w:val="20"/>
                <w:szCs w:val="20"/>
              </w:rPr>
              <w:t>Functions to generate circular piercing movements.</w:t>
            </w:r>
          </w:p>
        </w:tc>
      </w:tr>
      <w:tr w:rsidR="00CF5753" w:rsidRPr="00AB43C3" w14:paraId="68EFB24B" w14:textId="77777777" w:rsidTr="00CD7E73">
        <w:tc>
          <w:tcPr>
            <w:tcW w:w="2235" w:type="dxa"/>
          </w:tcPr>
          <w:p w14:paraId="6FBFCB38" w14:textId="01B45D8D" w:rsidR="00CF5753" w:rsidRPr="00AB43C3" w:rsidRDefault="0007286A" w:rsidP="00CF5753">
            <w:pPr>
              <w:rPr>
                <w:sz w:val="20"/>
                <w:szCs w:val="20"/>
              </w:rPr>
            </w:pPr>
            <w:hyperlink w:anchor="_(RTCP_&lt;$a&gt;_&lt;$b&gt;)" w:history="1">
              <w:r w:rsidRPr="0007286A">
                <w:rPr>
                  <w:rStyle w:val="Hyperlnk"/>
                  <w:sz w:val="20"/>
                  <w:szCs w:val="20"/>
                  <w:bdr w:val="none" w:sz="0" w:space="0" w:color="auto"/>
                </w:rPr>
                <w:t>RTCP</w:t>
              </w:r>
            </w:hyperlink>
          </w:p>
        </w:tc>
        <w:tc>
          <w:tcPr>
            <w:tcW w:w="8371" w:type="dxa"/>
          </w:tcPr>
          <w:p w14:paraId="2BE41B15" w14:textId="35120CCB" w:rsidR="00CF5753" w:rsidRPr="00AB43C3" w:rsidRDefault="00CF5753" w:rsidP="00CF5753">
            <w:pPr>
              <w:rPr>
                <w:sz w:val="20"/>
                <w:szCs w:val="20"/>
              </w:rPr>
            </w:pPr>
            <w:r w:rsidRPr="00AB43C3">
              <w:rPr>
                <w:sz w:val="20"/>
                <w:szCs w:val="20"/>
              </w:rPr>
              <w:t>This function can be used if the controller cannot use RTCP.</w:t>
            </w:r>
          </w:p>
        </w:tc>
      </w:tr>
      <w:tr w:rsidR="00911672" w:rsidRPr="00911672" w14:paraId="6C91389E" w14:textId="77777777" w:rsidTr="00CD7E73">
        <w:tc>
          <w:tcPr>
            <w:tcW w:w="2235" w:type="dxa"/>
          </w:tcPr>
          <w:p w14:paraId="5959A1FB" w14:textId="3DD921C7" w:rsidR="00911672" w:rsidRPr="00911672" w:rsidRDefault="0077421B" w:rsidP="00CF5753">
            <w:pPr>
              <w:rPr>
                <w:sz w:val="20"/>
                <w:szCs w:val="20"/>
              </w:rPr>
            </w:pPr>
            <w:hyperlink w:anchor="_USERFILENAME" w:history="1">
              <w:r w:rsidRPr="0077421B">
                <w:rPr>
                  <w:rStyle w:val="Hyperlnk"/>
                  <w:sz w:val="20"/>
                  <w:szCs w:val="20"/>
                  <w:bdr w:val="none" w:sz="0" w:space="0" w:color="auto"/>
                </w:rPr>
                <w:t>CUSTOM-F</w:t>
              </w:r>
              <w:r w:rsidR="00911672" w:rsidRPr="0077421B">
                <w:rPr>
                  <w:rStyle w:val="Hyperlnk"/>
                  <w:sz w:val="20"/>
                  <w:szCs w:val="20"/>
                  <w:bdr w:val="none" w:sz="0" w:space="0" w:color="auto"/>
                </w:rPr>
                <w:t>ILENAME</w:t>
              </w:r>
            </w:hyperlink>
          </w:p>
        </w:tc>
        <w:tc>
          <w:tcPr>
            <w:tcW w:w="8371" w:type="dxa"/>
          </w:tcPr>
          <w:p w14:paraId="5EA7F5E5" w14:textId="539FBF36" w:rsidR="00911672" w:rsidRPr="00911672" w:rsidRDefault="00911672" w:rsidP="00CF5753">
            <w:pPr>
              <w:rPr>
                <w:sz w:val="20"/>
                <w:szCs w:val="20"/>
              </w:rPr>
            </w:pPr>
            <w:r>
              <w:rPr>
                <w:sz w:val="20"/>
                <w:szCs w:val="20"/>
              </w:rPr>
              <w:t xml:space="preserve">Define this function in the postprocessor if you want to </w:t>
            </w:r>
            <w:r w:rsidR="0077421B">
              <w:rPr>
                <w:sz w:val="20"/>
                <w:szCs w:val="20"/>
              </w:rPr>
              <w:t xml:space="preserve">customize </w:t>
            </w:r>
            <w:r>
              <w:rPr>
                <w:sz w:val="20"/>
                <w:szCs w:val="20"/>
              </w:rPr>
              <w:t>own rules for suggesting filenames for the CNC file.</w:t>
            </w:r>
          </w:p>
        </w:tc>
      </w:tr>
    </w:tbl>
    <w:p w14:paraId="34325230" w14:textId="181CEDE4" w:rsidR="001F099E" w:rsidRDefault="001F099E" w:rsidP="001F099E">
      <w:bookmarkStart w:id="94" w:name="_(NTXT)"/>
      <w:bookmarkStart w:id="95" w:name="_(WRITE_&lt;text&gt;)"/>
      <w:bookmarkEnd w:id="94"/>
      <w:bookmarkEnd w:id="95"/>
      <w:r>
        <w:t>The support functions exists only during the postprocessing, they cannot be used in applications. Below is an example how to use the function calls.</w:t>
      </w:r>
    </w:p>
    <w:p w14:paraId="13E49A23" w14:textId="77777777" w:rsidR="001F099E" w:rsidRDefault="001F099E" w:rsidP="001F099E">
      <w:r>
        <w:t>Example:</w:t>
      </w:r>
    </w:p>
    <w:p w14:paraId="43F9EB02" w14:textId="48CEAF53" w:rsidR="001F099E" w:rsidRDefault="001F099E" w:rsidP="001F099E">
      <w:pPr>
        <w:pStyle w:val="LISPSAMPLE"/>
      </w:pPr>
      <w:r>
        <w:t>(</w:t>
      </w:r>
      <w:hyperlink w:anchor="_(NTXT)" w:history="1">
        <w:r w:rsidRPr="00CF7422">
          <w:rPr>
            <w:rStyle w:val="Hyperlnk"/>
            <w:bdr w:val="none" w:sz="0" w:space="0" w:color="auto"/>
          </w:rPr>
          <w:t>WRITE</w:t>
        </w:r>
      </w:hyperlink>
      <w:r>
        <w:t xml:space="preserve"> (</w:t>
      </w:r>
      <w:hyperlink w:anchor="_(STRCAT_&lt;string1&gt;_&lt;strinq2&gt;" w:history="1">
        <w:r w:rsidRPr="001F55EE">
          <w:rPr>
            <w:rStyle w:val="Hyperlnk"/>
            <w:bdr w:val="none" w:sz="0" w:space="0" w:color="auto"/>
          </w:rPr>
          <w:t>STRCAT</w:t>
        </w:r>
      </w:hyperlink>
      <w:r>
        <w:t xml:space="preserve"> (</w:t>
      </w:r>
      <w:hyperlink w:anchor="_(NTXT)_1" w:history="1">
        <w:r w:rsidRPr="00CF7422">
          <w:rPr>
            <w:rStyle w:val="Hyperlnk"/>
            <w:bdr w:val="none" w:sz="0" w:space="0" w:color="auto"/>
          </w:rPr>
          <w:t>NTXT</w:t>
        </w:r>
      </w:hyperlink>
      <w:r>
        <w:t>) "G1 X" (</w:t>
      </w:r>
      <w:hyperlink w:anchor="_(RTS_&lt;value&gt;)" w:history="1">
        <w:r w:rsidRPr="00CF7422">
          <w:rPr>
            <w:rStyle w:val="Hyperlnk"/>
            <w:bdr w:val="none" w:sz="0" w:space="0" w:color="auto"/>
          </w:rPr>
          <w:t>RTS</w:t>
        </w:r>
      </w:hyperlink>
      <w:r>
        <w:t xml:space="preserve"> $x) " Y" (</w:t>
      </w:r>
      <w:hyperlink w:anchor="_(RTS_&lt;value&gt;)" w:history="1">
        <w:r w:rsidRPr="00CF7422">
          <w:rPr>
            <w:rStyle w:val="Hyperlnk"/>
            <w:bdr w:val="none" w:sz="0" w:space="0" w:color="auto"/>
          </w:rPr>
          <w:t>RTS</w:t>
        </w:r>
      </w:hyperlink>
      <w:r>
        <w:t xml:space="preserve"> $y) " F" (</w:t>
      </w:r>
      <w:hyperlink w:anchor="_(RTF_&lt;value&gt;)" w:history="1">
        <w:r w:rsidRPr="00CF7422">
          <w:rPr>
            <w:rStyle w:val="Hyperlnk"/>
            <w:bdr w:val="none" w:sz="0" w:space="0" w:color="auto"/>
          </w:rPr>
          <w:t>RTF</w:t>
        </w:r>
      </w:hyperlink>
      <w:r>
        <w:t xml:space="preserve"> $fe) " " (</w:t>
      </w:r>
      <w:hyperlink w:anchor="_(MSG_&lt;msg_string&gt;)" w:history="1">
        <w:r w:rsidRPr="001F55EE">
          <w:rPr>
            <w:rStyle w:val="Hyperlnk"/>
            <w:bdr w:val="none" w:sz="0" w:space="0" w:color="auto"/>
          </w:rPr>
          <w:t>MSG</w:t>
        </w:r>
      </w:hyperlink>
      <w:r>
        <w:t xml:space="preserve"> "</w:t>
      </w:r>
      <w:r w:rsidR="00DA29FF">
        <w:t xml:space="preserve"> (</w:t>
      </w:r>
      <w:r>
        <w:t>LINE</w:t>
      </w:r>
      <w:r w:rsidR="00DA29FF">
        <w:t>)</w:t>
      </w:r>
      <w:r>
        <w:t>")))</w:t>
      </w:r>
    </w:p>
    <w:p w14:paraId="6529B85C" w14:textId="6E0B497D" w:rsidR="00CF5753" w:rsidRDefault="00CF5753" w:rsidP="00CF5753">
      <w:pPr>
        <w:pStyle w:val="Rubrik2"/>
      </w:pPr>
      <w:bookmarkStart w:id="96" w:name="_(OPTIONS_&lt;caption&gt;_&lt;variable&gt;"/>
      <w:bookmarkEnd w:id="96"/>
      <w:r>
        <w:t>(</w:t>
      </w:r>
      <w:hyperlink w:anchor="_(OPTIONS_&lt;caption&gt;_&lt;variable&gt;" w:history="1">
        <w:r w:rsidRPr="00CF5753">
          <w:rPr>
            <w:rStyle w:val="Hyperlnk"/>
            <w:bdr w:val="none" w:sz="0" w:space="0" w:color="auto"/>
          </w:rPr>
          <w:t>OPTIONS</w:t>
        </w:r>
      </w:hyperlink>
      <w:r>
        <w:t xml:space="preserve"> &lt;caption&gt; &lt;variable&gt; &lt;default&gt;)</w:t>
      </w:r>
    </w:p>
    <w:p w14:paraId="0C928754" w14:textId="15F6B7BC" w:rsidR="00CF5753" w:rsidRDefault="00CF5753" w:rsidP="00CF5753">
      <w:r>
        <w:t>This function will add extra inputs to the options dialog that shows every time postprocessing starts.</w:t>
      </w:r>
    </w:p>
    <w:tbl>
      <w:tblPr>
        <w:tblStyle w:val="Tabellrutnt"/>
        <w:tblW w:w="0" w:type="auto"/>
        <w:tblLook w:val="04A0" w:firstRow="1" w:lastRow="0" w:firstColumn="1" w:lastColumn="0" w:noHBand="0" w:noVBand="1"/>
      </w:tblPr>
      <w:tblGrid>
        <w:gridCol w:w="1461"/>
        <w:gridCol w:w="810"/>
        <w:gridCol w:w="8411"/>
      </w:tblGrid>
      <w:tr w:rsidR="00CF5753" w:rsidRPr="00265B45" w14:paraId="5090179F" w14:textId="77777777" w:rsidTr="00BF587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5E5630" w14:textId="77777777" w:rsidR="00CF5753" w:rsidRDefault="00CF5753" w:rsidP="00BF5876">
            <w:pPr>
              <w:rPr>
                <w:sz w:val="20"/>
                <w:szCs w:val="20"/>
              </w:rPr>
            </w:pPr>
            <w:r>
              <w:rPr>
                <w:sz w:val="20"/>
                <w:szCs w:val="20"/>
              </w:rPr>
              <w:t>caption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A1D63DF" w14:textId="77777777" w:rsidR="00CF5753" w:rsidRDefault="00CF5753" w:rsidP="00BF5876">
            <w:pPr>
              <w:jc w:val="center"/>
              <w:rPr>
                <w:sz w:val="20"/>
                <w:szCs w:val="20"/>
              </w:rPr>
            </w:pPr>
            <w:r>
              <w:rPr>
                <w:sz w:val="20"/>
                <w:szCs w:val="20"/>
              </w:rPr>
              <w:t>String</w:t>
            </w:r>
          </w:p>
        </w:tc>
        <w:tc>
          <w:tcPr>
            <w:tcW w:w="8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D6CB4" w14:textId="77777777" w:rsidR="00CF5753" w:rsidRDefault="00CF5753" w:rsidP="00BF5876">
            <w:pPr>
              <w:rPr>
                <w:sz w:val="20"/>
                <w:szCs w:val="20"/>
              </w:rPr>
            </w:pPr>
            <w:r>
              <w:rPr>
                <w:sz w:val="20"/>
                <w:szCs w:val="20"/>
              </w:rPr>
              <w:t>This is the text that will be shown in the option dialog</w:t>
            </w:r>
          </w:p>
        </w:tc>
      </w:tr>
      <w:tr w:rsidR="00CF5753" w:rsidRPr="00265B45" w14:paraId="4F4FB431" w14:textId="77777777" w:rsidTr="00BF587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70D9F" w14:textId="77777777" w:rsidR="00CF5753" w:rsidRDefault="00CF5753" w:rsidP="00BF5876">
            <w:pPr>
              <w:rPr>
                <w:sz w:val="20"/>
                <w:szCs w:val="20"/>
              </w:rPr>
            </w:pPr>
            <w:r>
              <w:rPr>
                <w:sz w:val="20"/>
                <w:szCs w:val="20"/>
              </w:rPr>
              <w:t>variable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50264F4" w14:textId="77777777" w:rsidR="00CF5753" w:rsidRDefault="00CF5753" w:rsidP="00BF5876">
            <w:pPr>
              <w:jc w:val="center"/>
              <w:rPr>
                <w:sz w:val="20"/>
                <w:szCs w:val="20"/>
              </w:rPr>
            </w:pPr>
            <w:r>
              <w:rPr>
                <w:sz w:val="20"/>
                <w:szCs w:val="20"/>
              </w:rPr>
              <w:t>String</w:t>
            </w:r>
          </w:p>
        </w:tc>
        <w:tc>
          <w:tcPr>
            <w:tcW w:w="8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7B677" w14:textId="77777777" w:rsidR="00CF5753" w:rsidRDefault="00CF5753" w:rsidP="00BF5876">
            <w:pPr>
              <w:rPr>
                <w:sz w:val="20"/>
                <w:szCs w:val="20"/>
              </w:rPr>
            </w:pPr>
            <w:r>
              <w:rPr>
                <w:sz w:val="20"/>
                <w:szCs w:val="20"/>
              </w:rPr>
              <w:t>This is the variable name you want to use. Note! This must be a string.</w:t>
            </w:r>
          </w:p>
        </w:tc>
      </w:tr>
      <w:tr w:rsidR="00CF5753" w:rsidRPr="00265B45" w14:paraId="747341BA" w14:textId="77777777" w:rsidTr="00BF587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0A826" w14:textId="77777777" w:rsidR="00CF5753" w:rsidRDefault="00CF5753" w:rsidP="00BF5876">
            <w:pPr>
              <w:rPr>
                <w:sz w:val="20"/>
                <w:szCs w:val="20"/>
              </w:rPr>
            </w:pPr>
            <w:r>
              <w:rPr>
                <w:sz w:val="20"/>
                <w:szCs w:val="20"/>
              </w:rPr>
              <w:t>default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FF864E" w14:textId="77777777" w:rsidR="00CF5753" w:rsidRDefault="00CF5753" w:rsidP="00BF5876">
            <w:pPr>
              <w:jc w:val="center"/>
              <w:rPr>
                <w:sz w:val="20"/>
                <w:szCs w:val="20"/>
              </w:rPr>
            </w:pPr>
            <w:r>
              <w:rPr>
                <w:sz w:val="20"/>
                <w:szCs w:val="20"/>
              </w:rPr>
              <w:t>Bool</w:t>
            </w:r>
          </w:p>
          <w:p w14:paraId="51D049A2" w14:textId="77777777" w:rsidR="00CF5753" w:rsidRDefault="00CF5753" w:rsidP="00BF5876">
            <w:pPr>
              <w:jc w:val="center"/>
              <w:rPr>
                <w:sz w:val="20"/>
                <w:szCs w:val="20"/>
              </w:rPr>
            </w:pPr>
            <w:r>
              <w:rPr>
                <w:sz w:val="20"/>
                <w:szCs w:val="20"/>
              </w:rPr>
              <w:t>Real</w:t>
            </w:r>
          </w:p>
        </w:tc>
        <w:tc>
          <w:tcPr>
            <w:tcW w:w="8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A5A9E3" w14:textId="77777777" w:rsidR="00CF5753" w:rsidRDefault="00CF5753" w:rsidP="00BF5876">
            <w:pPr>
              <w:rPr>
                <w:sz w:val="20"/>
                <w:szCs w:val="20"/>
              </w:rPr>
            </w:pPr>
            <w:r>
              <w:rPr>
                <w:sz w:val="20"/>
                <w:szCs w:val="20"/>
              </w:rPr>
              <w:t>If this argument is a real value, then it will be a new edit box that accepts values from minus 10000 to plus 10000. If the value is T or nil it will be a checkbox.</w:t>
            </w:r>
          </w:p>
        </w:tc>
      </w:tr>
    </w:tbl>
    <w:p w14:paraId="1215EB32" w14:textId="6DEC8F5D" w:rsidR="00AF3145" w:rsidRDefault="00AF3145" w:rsidP="00CF5753">
      <w:r>
        <w:t>The function should be written outside other function in the beginning of the postprocessor as the example below.</w:t>
      </w:r>
    </w:p>
    <w:p w14:paraId="04AD7BBA" w14:textId="639F40BF" w:rsidR="00CF5753" w:rsidRDefault="00AF3145" w:rsidP="00CF5753">
      <w:r>
        <w:t>The e</w:t>
      </w:r>
      <w:r w:rsidR="00CF5753">
        <w:t>xample</w:t>
      </w:r>
      <w:r>
        <w:t xml:space="preserve"> below adds two additional lines in the Option dialog</w:t>
      </w:r>
    </w:p>
    <w:p w14:paraId="0E704B7E" w14:textId="77777777" w:rsidR="00CF5753" w:rsidRPr="00637E19" w:rsidRDefault="00CF5753" w:rsidP="00CF5753">
      <w:pPr>
        <w:pStyle w:val="LISPSAMPLE"/>
      </w:pPr>
      <w:r w:rsidRPr="00637E19">
        <w:t>(SETQ *postinit* 1302)</w:t>
      </w:r>
    </w:p>
    <w:p w14:paraId="050CC7BD" w14:textId="77777777" w:rsidR="00CF5753" w:rsidRPr="00637E19" w:rsidRDefault="00CF5753" w:rsidP="00CF5753">
      <w:pPr>
        <w:pStyle w:val="LISPSAMPLE"/>
      </w:pPr>
      <w:r w:rsidRPr="00637E19">
        <w:t>(SETQ datum "2025.March.17")</w:t>
      </w:r>
    </w:p>
    <w:p w14:paraId="56576285" w14:textId="77777777" w:rsidR="00CF5753" w:rsidRDefault="00CF5753" w:rsidP="00CF5753">
      <w:pPr>
        <w:pStyle w:val="LISPSAMPLE"/>
      </w:pPr>
      <w:r w:rsidRPr="00637E19">
        <w:t>(PRINC (STRCAT "Loading Test.ipf date:" datum " .."))</w:t>
      </w:r>
    </w:p>
    <w:p w14:paraId="716B5F61" w14:textId="77777777" w:rsidR="00CF5753" w:rsidRPr="00637E19" w:rsidRDefault="00CF5753" w:rsidP="00CF5753">
      <w:pPr>
        <w:rPr>
          <w:rFonts w:ascii="Courier New" w:eastAsiaTheme="minorHAnsi" w:hAnsi="Courier New" w:cs="Courier New"/>
          <w:sz w:val="18"/>
          <w:szCs w:val="21"/>
        </w:rPr>
      </w:pPr>
    </w:p>
    <w:p w14:paraId="3F370EFD" w14:textId="77777777" w:rsidR="00CF5753" w:rsidRDefault="00CF5753" w:rsidP="00CF5753">
      <w:pPr>
        <w:pStyle w:val="LISPSAMPLE"/>
      </w:pPr>
      <w:r w:rsidRPr="00E57C1A">
        <w:t xml:space="preserve">(OPTIONS </w:t>
      </w:r>
      <w:r w:rsidRPr="00AF3145">
        <w:rPr>
          <w:b/>
          <w:bCs/>
          <w:szCs w:val="20"/>
        </w:rPr>
        <w:t>"Standoff distance"</w:t>
      </w:r>
      <w:r w:rsidRPr="00AF3145">
        <w:rPr>
          <w:szCs w:val="20"/>
        </w:rPr>
        <w:t xml:space="preserve"> </w:t>
      </w:r>
      <w:r w:rsidRPr="00E57C1A">
        <w:t>"$standoff" 2.18)</w:t>
      </w:r>
      <w:r w:rsidRPr="00E57C1A">
        <w:br/>
        <w:t xml:space="preserve">(OPTIONS </w:t>
      </w:r>
      <w:r w:rsidRPr="00AF3145">
        <w:rPr>
          <w:b/>
          <w:bCs/>
        </w:rPr>
        <w:t>"Use Special equipment"</w:t>
      </w:r>
      <w:r w:rsidRPr="00E57C1A">
        <w:t xml:space="preserve"> "$UseSpecEqupment" nil)</w:t>
      </w:r>
    </w:p>
    <w:p w14:paraId="258FD8B4" w14:textId="77777777" w:rsidR="00CF5753" w:rsidRDefault="00CF5753" w:rsidP="00CF5753">
      <w:r>
        <w:rPr>
          <w:noProof/>
        </w:rPr>
        <w:drawing>
          <wp:inline distT="0" distB="0" distL="0" distR="0" wp14:anchorId="3631972E" wp14:editId="52E1A3E8">
            <wp:extent cx="1575156" cy="2618841"/>
            <wp:effectExtent l="0" t="0" r="0" b="0"/>
            <wp:docPr id="56579817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8171" name="Bildobjekt 1" descr="En bild som visar text, skärmbild, Teckensnitt, nummer&#10;&#10;AI-genererat innehåll kan vara felaktigt."/>
                    <pic:cNvPicPr/>
                  </pic:nvPicPr>
                  <pic:blipFill>
                    <a:blip r:embed="rId22"/>
                    <a:stretch>
                      <a:fillRect/>
                    </a:stretch>
                  </pic:blipFill>
                  <pic:spPr>
                    <a:xfrm>
                      <a:off x="0" y="0"/>
                      <a:ext cx="1585461" cy="2635975"/>
                    </a:xfrm>
                    <a:prstGeom prst="rect">
                      <a:avLst/>
                    </a:prstGeom>
                  </pic:spPr>
                </pic:pic>
              </a:graphicData>
            </a:graphic>
          </wp:inline>
        </w:drawing>
      </w:r>
    </w:p>
    <w:p w14:paraId="058ED94C" w14:textId="5A84DE3D" w:rsidR="00AF3145" w:rsidRDefault="00AF3145" w:rsidP="00CF5753">
      <w:r>
        <w:lastRenderedPageBreak/>
        <w:t xml:space="preserve">To be able to </w:t>
      </w:r>
      <w:r w:rsidR="003D6B95">
        <w:t>add</w:t>
      </w:r>
      <w:r>
        <w:t xml:space="preserve"> </w:t>
      </w:r>
      <w:r w:rsidR="003D6B95">
        <w:t xml:space="preserve">relevant </w:t>
      </w:r>
      <w:r>
        <w:t>questions, it is possible to read following variables</w:t>
      </w:r>
      <w:r w:rsidR="003D6B95">
        <w:t xml:space="preserve"> already in this stage.</w:t>
      </w:r>
    </w:p>
    <w:p w14:paraId="0485C831" w14:textId="778CECE2" w:rsidR="003D6B95" w:rsidRDefault="003D6B95" w:rsidP="00CF5753">
      <w:r>
        <w:t>(Example: No idea to add question about drilling if drilling not will be used).</w:t>
      </w:r>
    </w:p>
    <w:tbl>
      <w:tblPr>
        <w:tblStyle w:val="Tabellrutnt"/>
        <w:tblW w:w="0" w:type="auto"/>
        <w:tblLook w:val="04A0" w:firstRow="1" w:lastRow="0" w:firstColumn="1" w:lastColumn="0" w:noHBand="0" w:noVBand="1"/>
      </w:tblPr>
      <w:tblGrid>
        <w:gridCol w:w="1908"/>
        <w:gridCol w:w="805"/>
        <w:gridCol w:w="7969"/>
      </w:tblGrid>
      <w:tr w:rsidR="00AF3145" w:rsidRPr="005236A9" w14:paraId="581A9C95" w14:textId="77777777" w:rsidTr="00BF5876">
        <w:tc>
          <w:tcPr>
            <w:tcW w:w="1908" w:type="dxa"/>
            <w:tcBorders>
              <w:bottom w:val="single" w:sz="4" w:space="0" w:color="000000" w:themeColor="text1"/>
            </w:tcBorders>
          </w:tcPr>
          <w:p w14:paraId="0666E6D5" w14:textId="77777777" w:rsidR="00AF3145" w:rsidRPr="005236A9" w:rsidRDefault="00AF3145" w:rsidP="00BF5876">
            <w:pPr>
              <w:rPr>
                <w:sz w:val="20"/>
                <w:szCs w:val="20"/>
              </w:rPr>
            </w:pPr>
            <w:r w:rsidRPr="005236A9">
              <w:rPr>
                <w:sz w:val="20"/>
                <w:szCs w:val="20"/>
              </w:rPr>
              <w:t>$machine</w:t>
            </w:r>
          </w:p>
        </w:tc>
        <w:tc>
          <w:tcPr>
            <w:tcW w:w="805" w:type="dxa"/>
            <w:tcBorders>
              <w:bottom w:val="single" w:sz="4" w:space="0" w:color="000000" w:themeColor="text1"/>
            </w:tcBorders>
          </w:tcPr>
          <w:p w14:paraId="34B222BE" w14:textId="77777777" w:rsidR="00AF3145" w:rsidRPr="005236A9" w:rsidRDefault="00AF3145" w:rsidP="00BF5876">
            <w:pPr>
              <w:rPr>
                <w:sz w:val="20"/>
                <w:szCs w:val="20"/>
              </w:rPr>
            </w:pPr>
            <w:r w:rsidRPr="005236A9">
              <w:rPr>
                <w:sz w:val="20"/>
                <w:szCs w:val="20"/>
              </w:rPr>
              <w:t>str</w:t>
            </w:r>
          </w:p>
        </w:tc>
        <w:tc>
          <w:tcPr>
            <w:tcW w:w="7969" w:type="dxa"/>
            <w:tcBorders>
              <w:bottom w:val="single" w:sz="4" w:space="0" w:color="000000" w:themeColor="text1"/>
            </w:tcBorders>
          </w:tcPr>
          <w:p w14:paraId="30EB90B1" w14:textId="77777777" w:rsidR="00AF3145" w:rsidRPr="005236A9" w:rsidRDefault="00AF3145" w:rsidP="00BF5876">
            <w:pPr>
              <w:rPr>
                <w:sz w:val="20"/>
                <w:szCs w:val="20"/>
              </w:rPr>
            </w:pPr>
            <w:r w:rsidRPr="005236A9">
              <w:rPr>
                <w:sz w:val="20"/>
                <w:szCs w:val="20"/>
              </w:rPr>
              <w:t>This is then name of the selected machine.</w:t>
            </w:r>
          </w:p>
        </w:tc>
      </w:tr>
      <w:tr w:rsidR="00EF3B7F" w:rsidRPr="00EF3B7F" w14:paraId="2F737BB1" w14:textId="77777777" w:rsidTr="00BF5876">
        <w:tc>
          <w:tcPr>
            <w:tcW w:w="1908" w:type="dxa"/>
            <w:tcBorders>
              <w:bottom w:val="single" w:sz="4" w:space="0" w:color="000000" w:themeColor="text1"/>
            </w:tcBorders>
          </w:tcPr>
          <w:p w14:paraId="7C87B512" w14:textId="34FDBFCF" w:rsidR="00EF3B7F" w:rsidRPr="00EF3B7F" w:rsidRDefault="00EF3B7F" w:rsidP="00BF5876">
            <w:pPr>
              <w:rPr>
                <w:sz w:val="20"/>
                <w:szCs w:val="18"/>
              </w:rPr>
            </w:pPr>
            <w:r>
              <w:rPr>
                <w:sz w:val="20"/>
                <w:szCs w:val="18"/>
              </w:rPr>
              <w:t>$digfile</w:t>
            </w:r>
          </w:p>
        </w:tc>
        <w:tc>
          <w:tcPr>
            <w:tcW w:w="805" w:type="dxa"/>
            <w:tcBorders>
              <w:bottom w:val="single" w:sz="4" w:space="0" w:color="000000" w:themeColor="text1"/>
            </w:tcBorders>
          </w:tcPr>
          <w:p w14:paraId="7D3A7E3A" w14:textId="652841D6" w:rsidR="00EF3B7F" w:rsidRPr="00EF3B7F" w:rsidRDefault="00EF3B7F" w:rsidP="00BF5876">
            <w:pPr>
              <w:rPr>
                <w:sz w:val="20"/>
                <w:szCs w:val="18"/>
              </w:rPr>
            </w:pPr>
            <w:r>
              <w:rPr>
                <w:sz w:val="20"/>
                <w:szCs w:val="18"/>
              </w:rPr>
              <w:t>str</w:t>
            </w:r>
          </w:p>
        </w:tc>
        <w:tc>
          <w:tcPr>
            <w:tcW w:w="7969" w:type="dxa"/>
            <w:tcBorders>
              <w:bottom w:val="single" w:sz="4" w:space="0" w:color="000000" w:themeColor="text1"/>
            </w:tcBorders>
          </w:tcPr>
          <w:p w14:paraId="48097FAA" w14:textId="59350EBE" w:rsidR="00EF3B7F" w:rsidRPr="00EF3B7F" w:rsidRDefault="00EF3B7F" w:rsidP="00BF5876">
            <w:pPr>
              <w:rPr>
                <w:sz w:val="20"/>
                <w:szCs w:val="18"/>
              </w:rPr>
            </w:pPr>
            <w:r>
              <w:rPr>
                <w:sz w:val="20"/>
                <w:szCs w:val="18"/>
              </w:rPr>
              <w:t>Complete path and name of current drawing file.</w:t>
            </w:r>
          </w:p>
        </w:tc>
      </w:tr>
      <w:tr w:rsidR="00AF3145" w:rsidRPr="005236A9" w14:paraId="0B860BBA" w14:textId="77777777" w:rsidTr="00BF5876">
        <w:tc>
          <w:tcPr>
            <w:tcW w:w="1908" w:type="dxa"/>
          </w:tcPr>
          <w:p w14:paraId="0FF5E882" w14:textId="77777777" w:rsidR="00AF3145" w:rsidRPr="005236A9" w:rsidRDefault="00AF3145" w:rsidP="00BF5876">
            <w:pPr>
              <w:rPr>
                <w:sz w:val="20"/>
                <w:szCs w:val="20"/>
              </w:rPr>
            </w:pPr>
            <w:r w:rsidRPr="005236A9">
              <w:rPr>
                <w:sz w:val="20"/>
                <w:szCs w:val="20"/>
              </w:rPr>
              <w:t>$machinetype</w:t>
            </w:r>
          </w:p>
        </w:tc>
        <w:tc>
          <w:tcPr>
            <w:tcW w:w="805" w:type="dxa"/>
          </w:tcPr>
          <w:p w14:paraId="67E577AD" w14:textId="77777777" w:rsidR="00AF3145" w:rsidRPr="005236A9" w:rsidRDefault="00AF3145" w:rsidP="00BF5876">
            <w:pPr>
              <w:rPr>
                <w:sz w:val="20"/>
                <w:szCs w:val="20"/>
              </w:rPr>
            </w:pPr>
            <w:r w:rsidRPr="005236A9">
              <w:rPr>
                <w:sz w:val="20"/>
                <w:szCs w:val="20"/>
              </w:rPr>
              <w:t>Int</w:t>
            </w:r>
          </w:p>
        </w:tc>
        <w:tc>
          <w:tcPr>
            <w:tcW w:w="7969" w:type="dxa"/>
          </w:tcPr>
          <w:p w14:paraId="692D0761" w14:textId="77777777" w:rsidR="00AF3145" w:rsidRPr="005236A9" w:rsidRDefault="00AF3145" w:rsidP="00BF5876">
            <w:pPr>
              <w:rPr>
                <w:sz w:val="20"/>
                <w:szCs w:val="20"/>
              </w:rPr>
            </w:pPr>
            <w:r w:rsidRPr="005236A9">
              <w:rPr>
                <w:sz w:val="20"/>
                <w:szCs w:val="20"/>
              </w:rPr>
              <w:t>0=AWJ</w:t>
            </w:r>
          </w:p>
          <w:p w14:paraId="7F8104C7" w14:textId="77777777" w:rsidR="00AF3145" w:rsidRPr="005236A9" w:rsidRDefault="00AF3145" w:rsidP="00BF5876">
            <w:pPr>
              <w:rPr>
                <w:sz w:val="20"/>
                <w:szCs w:val="20"/>
              </w:rPr>
            </w:pPr>
            <w:r w:rsidRPr="005236A9">
              <w:rPr>
                <w:sz w:val="20"/>
                <w:szCs w:val="20"/>
              </w:rPr>
              <w:t>1=Pure water</w:t>
            </w:r>
          </w:p>
          <w:p w14:paraId="13A13FC1" w14:textId="77777777" w:rsidR="00AF3145" w:rsidRPr="005236A9" w:rsidRDefault="00AF3145" w:rsidP="00BF5876">
            <w:pPr>
              <w:rPr>
                <w:sz w:val="20"/>
                <w:szCs w:val="20"/>
              </w:rPr>
            </w:pPr>
            <w:r w:rsidRPr="005236A9">
              <w:rPr>
                <w:sz w:val="20"/>
                <w:szCs w:val="20"/>
              </w:rPr>
              <w:t>2=Plasma</w:t>
            </w:r>
          </w:p>
          <w:p w14:paraId="2C179386" w14:textId="77777777" w:rsidR="00AF3145" w:rsidRPr="005236A9" w:rsidRDefault="00AF3145" w:rsidP="00BF5876">
            <w:pPr>
              <w:rPr>
                <w:sz w:val="20"/>
                <w:szCs w:val="20"/>
              </w:rPr>
            </w:pPr>
            <w:r w:rsidRPr="005236A9">
              <w:rPr>
                <w:sz w:val="20"/>
                <w:szCs w:val="20"/>
              </w:rPr>
              <w:t>3=Oxyfuel</w:t>
            </w:r>
          </w:p>
          <w:p w14:paraId="1F834F4D" w14:textId="77777777" w:rsidR="00AF3145" w:rsidRPr="005236A9" w:rsidRDefault="00AF3145" w:rsidP="00BF5876">
            <w:pPr>
              <w:rPr>
                <w:sz w:val="20"/>
                <w:szCs w:val="20"/>
              </w:rPr>
            </w:pPr>
            <w:r w:rsidRPr="005236A9">
              <w:rPr>
                <w:sz w:val="20"/>
                <w:szCs w:val="20"/>
              </w:rPr>
              <w:t>4=Laser</w:t>
            </w:r>
          </w:p>
        </w:tc>
      </w:tr>
      <w:tr w:rsidR="00AF3145" w:rsidRPr="005236A9" w14:paraId="68FE1BE6" w14:textId="77777777" w:rsidTr="00BF5876">
        <w:tc>
          <w:tcPr>
            <w:tcW w:w="1908" w:type="dxa"/>
            <w:tcBorders>
              <w:bottom w:val="single" w:sz="4" w:space="0" w:color="000000" w:themeColor="text1"/>
            </w:tcBorders>
          </w:tcPr>
          <w:p w14:paraId="307C8E60" w14:textId="77777777" w:rsidR="00AF3145" w:rsidRPr="005236A9" w:rsidRDefault="00AF3145" w:rsidP="00BF5876">
            <w:pPr>
              <w:rPr>
                <w:sz w:val="20"/>
                <w:szCs w:val="20"/>
              </w:rPr>
            </w:pPr>
            <w:r w:rsidRPr="005236A9">
              <w:rPr>
                <w:sz w:val="20"/>
                <w:szCs w:val="20"/>
              </w:rPr>
              <w:t>$cando5x</w:t>
            </w:r>
          </w:p>
        </w:tc>
        <w:tc>
          <w:tcPr>
            <w:tcW w:w="805" w:type="dxa"/>
            <w:tcBorders>
              <w:bottom w:val="single" w:sz="4" w:space="0" w:color="000000" w:themeColor="text1"/>
            </w:tcBorders>
          </w:tcPr>
          <w:p w14:paraId="356ECE5F" w14:textId="77777777" w:rsidR="00AF3145" w:rsidRPr="005236A9" w:rsidRDefault="00AF3145" w:rsidP="00BF5876">
            <w:pPr>
              <w:rPr>
                <w:sz w:val="20"/>
                <w:szCs w:val="20"/>
              </w:rPr>
            </w:pPr>
            <w:r w:rsidRPr="005236A9">
              <w:rPr>
                <w:sz w:val="20"/>
                <w:szCs w:val="20"/>
              </w:rPr>
              <w:t>Bool</w:t>
            </w:r>
          </w:p>
        </w:tc>
        <w:tc>
          <w:tcPr>
            <w:tcW w:w="7969" w:type="dxa"/>
            <w:tcBorders>
              <w:bottom w:val="single" w:sz="4" w:space="0" w:color="000000" w:themeColor="text1"/>
            </w:tcBorders>
          </w:tcPr>
          <w:p w14:paraId="76EFCFA6" w14:textId="77777777" w:rsidR="00AF3145" w:rsidRPr="005236A9" w:rsidRDefault="00AF3145" w:rsidP="00BF5876">
            <w:pPr>
              <w:rPr>
                <w:sz w:val="20"/>
                <w:szCs w:val="20"/>
              </w:rPr>
            </w:pPr>
            <w:r w:rsidRPr="005236A9">
              <w:rPr>
                <w:sz w:val="20"/>
                <w:szCs w:val="20"/>
              </w:rPr>
              <w:t>This variable is T if the machine has a 5-axis kinematic head else it is nil.</w:t>
            </w:r>
          </w:p>
        </w:tc>
      </w:tr>
      <w:tr w:rsidR="00AF3145" w:rsidRPr="005236A9" w14:paraId="5C8BD31A" w14:textId="77777777" w:rsidTr="00BF5876">
        <w:tc>
          <w:tcPr>
            <w:tcW w:w="1908" w:type="dxa"/>
            <w:tcBorders>
              <w:bottom w:val="single" w:sz="4" w:space="0" w:color="000000" w:themeColor="text1"/>
            </w:tcBorders>
          </w:tcPr>
          <w:p w14:paraId="7781257C" w14:textId="77777777" w:rsidR="00AF3145" w:rsidRPr="005236A9" w:rsidRDefault="00AF3145" w:rsidP="00BF5876">
            <w:pPr>
              <w:rPr>
                <w:sz w:val="20"/>
                <w:szCs w:val="20"/>
              </w:rPr>
            </w:pPr>
            <w:r w:rsidRPr="005236A9">
              <w:rPr>
                <w:sz w:val="20"/>
                <w:szCs w:val="20"/>
              </w:rPr>
              <w:t>$cando6x</w:t>
            </w:r>
          </w:p>
        </w:tc>
        <w:tc>
          <w:tcPr>
            <w:tcW w:w="805" w:type="dxa"/>
            <w:tcBorders>
              <w:bottom w:val="single" w:sz="4" w:space="0" w:color="000000" w:themeColor="text1"/>
            </w:tcBorders>
          </w:tcPr>
          <w:p w14:paraId="30880B92" w14:textId="77777777" w:rsidR="00AF3145" w:rsidRPr="005236A9" w:rsidRDefault="00AF3145" w:rsidP="00BF5876">
            <w:pPr>
              <w:rPr>
                <w:sz w:val="20"/>
                <w:szCs w:val="20"/>
              </w:rPr>
            </w:pPr>
            <w:r w:rsidRPr="005236A9">
              <w:rPr>
                <w:sz w:val="20"/>
                <w:szCs w:val="20"/>
              </w:rPr>
              <w:t>Bool</w:t>
            </w:r>
          </w:p>
        </w:tc>
        <w:tc>
          <w:tcPr>
            <w:tcW w:w="7969" w:type="dxa"/>
            <w:tcBorders>
              <w:bottom w:val="single" w:sz="4" w:space="0" w:color="000000" w:themeColor="text1"/>
            </w:tcBorders>
          </w:tcPr>
          <w:p w14:paraId="6E30ADE3" w14:textId="77777777" w:rsidR="00AF3145" w:rsidRPr="005236A9" w:rsidRDefault="00AF3145" w:rsidP="00BF5876">
            <w:pPr>
              <w:rPr>
                <w:sz w:val="20"/>
                <w:szCs w:val="20"/>
              </w:rPr>
            </w:pPr>
            <w:r w:rsidRPr="005236A9">
              <w:rPr>
                <w:sz w:val="20"/>
                <w:szCs w:val="20"/>
              </w:rPr>
              <w:t>This variable is T if the machine has a rotation axis (in most cases to rotate a tube).</w:t>
            </w:r>
          </w:p>
        </w:tc>
      </w:tr>
      <w:tr w:rsidR="00AF3145" w:rsidRPr="005236A9" w14:paraId="679BD56B" w14:textId="77777777" w:rsidTr="00BF5876">
        <w:tc>
          <w:tcPr>
            <w:tcW w:w="1908" w:type="dxa"/>
            <w:tcBorders>
              <w:bottom w:val="single" w:sz="4" w:space="0" w:color="000000" w:themeColor="text1"/>
            </w:tcBorders>
          </w:tcPr>
          <w:p w14:paraId="7B2E6D2D" w14:textId="77777777" w:rsidR="00AF3145" w:rsidRPr="005236A9" w:rsidRDefault="00AF3145" w:rsidP="00BF5876">
            <w:pPr>
              <w:rPr>
                <w:sz w:val="20"/>
                <w:szCs w:val="20"/>
              </w:rPr>
            </w:pPr>
            <w:r w:rsidRPr="005236A9">
              <w:rPr>
                <w:sz w:val="20"/>
                <w:szCs w:val="20"/>
              </w:rPr>
              <w:t>$candodrill</w:t>
            </w:r>
          </w:p>
        </w:tc>
        <w:tc>
          <w:tcPr>
            <w:tcW w:w="805" w:type="dxa"/>
            <w:tcBorders>
              <w:bottom w:val="single" w:sz="4" w:space="0" w:color="000000" w:themeColor="text1"/>
            </w:tcBorders>
          </w:tcPr>
          <w:p w14:paraId="3F1F444B" w14:textId="77777777" w:rsidR="00AF3145" w:rsidRPr="005236A9" w:rsidRDefault="00AF3145" w:rsidP="00BF5876">
            <w:pPr>
              <w:rPr>
                <w:sz w:val="20"/>
                <w:szCs w:val="20"/>
              </w:rPr>
            </w:pPr>
            <w:r w:rsidRPr="005236A9">
              <w:rPr>
                <w:sz w:val="20"/>
                <w:szCs w:val="20"/>
              </w:rPr>
              <w:t>Bool</w:t>
            </w:r>
          </w:p>
        </w:tc>
        <w:tc>
          <w:tcPr>
            <w:tcW w:w="7969" w:type="dxa"/>
            <w:tcBorders>
              <w:bottom w:val="single" w:sz="4" w:space="0" w:color="000000" w:themeColor="text1"/>
            </w:tcBorders>
          </w:tcPr>
          <w:p w14:paraId="2D8BCF48" w14:textId="77777777" w:rsidR="00AF3145" w:rsidRPr="005236A9" w:rsidRDefault="00AF3145" w:rsidP="00BF5876">
            <w:pPr>
              <w:rPr>
                <w:sz w:val="20"/>
                <w:szCs w:val="20"/>
              </w:rPr>
            </w:pPr>
            <w:r w:rsidRPr="005236A9">
              <w:rPr>
                <w:sz w:val="20"/>
                <w:szCs w:val="20"/>
              </w:rPr>
              <w:t>The variable is T if the machine has drilling equipment that can be used instead of piercing.</w:t>
            </w:r>
          </w:p>
        </w:tc>
      </w:tr>
      <w:tr w:rsidR="00AF3145" w:rsidRPr="005236A9" w14:paraId="263DC322" w14:textId="77777777" w:rsidTr="00BF5876">
        <w:tc>
          <w:tcPr>
            <w:tcW w:w="1908" w:type="dxa"/>
            <w:tcBorders>
              <w:bottom w:val="single" w:sz="4" w:space="0" w:color="000000" w:themeColor="text1"/>
            </w:tcBorders>
          </w:tcPr>
          <w:p w14:paraId="60576906" w14:textId="77777777" w:rsidR="00AF3145" w:rsidRPr="005236A9" w:rsidRDefault="00AF3145" w:rsidP="00BF5876">
            <w:pPr>
              <w:rPr>
                <w:sz w:val="20"/>
                <w:szCs w:val="20"/>
              </w:rPr>
            </w:pPr>
            <w:r w:rsidRPr="005236A9">
              <w:rPr>
                <w:sz w:val="20"/>
                <w:szCs w:val="20"/>
              </w:rPr>
              <w:t>$candomarking</w:t>
            </w:r>
          </w:p>
        </w:tc>
        <w:tc>
          <w:tcPr>
            <w:tcW w:w="805" w:type="dxa"/>
            <w:tcBorders>
              <w:bottom w:val="single" w:sz="4" w:space="0" w:color="000000" w:themeColor="text1"/>
            </w:tcBorders>
          </w:tcPr>
          <w:p w14:paraId="1464EE63" w14:textId="77777777" w:rsidR="00AF3145" w:rsidRPr="005236A9" w:rsidRDefault="00AF3145" w:rsidP="00BF5876">
            <w:pPr>
              <w:rPr>
                <w:sz w:val="20"/>
                <w:szCs w:val="20"/>
              </w:rPr>
            </w:pPr>
            <w:r w:rsidRPr="005236A9">
              <w:rPr>
                <w:sz w:val="20"/>
                <w:szCs w:val="20"/>
              </w:rPr>
              <w:t>Bool</w:t>
            </w:r>
          </w:p>
        </w:tc>
        <w:tc>
          <w:tcPr>
            <w:tcW w:w="7969" w:type="dxa"/>
            <w:tcBorders>
              <w:bottom w:val="single" w:sz="4" w:space="0" w:color="000000" w:themeColor="text1"/>
            </w:tcBorders>
          </w:tcPr>
          <w:p w14:paraId="7F1A1252" w14:textId="77777777" w:rsidR="00AF3145" w:rsidRPr="005236A9" w:rsidRDefault="00AF3145" w:rsidP="00BF5876">
            <w:pPr>
              <w:rPr>
                <w:sz w:val="20"/>
                <w:szCs w:val="20"/>
              </w:rPr>
            </w:pPr>
            <w:r w:rsidRPr="005236A9">
              <w:rPr>
                <w:sz w:val="20"/>
                <w:szCs w:val="20"/>
              </w:rPr>
              <w:t xml:space="preserve">The variable is T if the machine has special marking tools else nil. </w:t>
            </w:r>
          </w:p>
        </w:tc>
      </w:tr>
      <w:tr w:rsidR="00AF3145" w:rsidRPr="005236A9" w14:paraId="3B14E972" w14:textId="77777777" w:rsidTr="00BF5876">
        <w:tc>
          <w:tcPr>
            <w:tcW w:w="1908" w:type="dxa"/>
          </w:tcPr>
          <w:p w14:paraId="2A73C632" w14:textId="77777777" w:rsidR="00AF3145" w:rsidRPr="005236A9" w:rsidRDefault="00AF3145" w:rsidP="00BF5876">
            <w:pPr>
              <w:rPr>
                <w:sz w:val="20"/>
                <w:szCs w:val="20"/>
              </w:rPr>
            </w:pPr>
            <w:r w:rsidRPr="005236A9">
              <w:rPr>
                <w:sz w:val="20"/>
                <w:szCs w:val="20"/>
              </w:rPr>
              <w:t>$candoinkjet</w:t>
            </w:r>
          </w:p>
        </w:tc>
        <w:tc>
          <w:tcPr>
            <w:tcW w:w="805" w:type="dxa"/>
          </w:tcPr>
          <w:p w14:paraId="368733A6" w14:textId="77777777" w:rsidR="00AF3145" w:rsidRPr="005236A9" w:rsidRDefault="00AF3145" w:rsidP="00BF5876">
            <w:pPr>
              <w:rPr>
                <w:sz w:val="20"/>
                <w:szCs w:val="20"/>
              </w:rPr>
            </w:pPr>
            <w:r w:rsidRPr="005236A9">
              <w:rPr>
                <w:sz w:val="20"/>
                <w:szCs w:val="20"/>
              </w:rPr>
              <w:t>Bool</w:t>
            </w:r>
          </w:p>
        </w:tc>
        <w:tc>
          <w:tcPr>
            <w:tcW w:w="7969" w:type="dxa"/>
          </w:tcPr>
          <w:p w14:paraId="7BD525B7" w14:textId="77777777" w:rsidR="00AF3145" w:rsidRPr="005236A9" w:rsidRDefault="00AF3145" w:rsidP="00BF5876">
            <w:pPr>
              <w:rPr>
                <w:sz w:val="20"/>
                <w:szCs w:val="20"/>
              </w:rPr>
            </w:pPr>
            <w:r w:rsidRPr="005236A9">
              <w:rPr>
                <w:sz w:val="20"/>
                <w:szCs w:val="20"/>
              </w:rPr>
              <w:t>The variable is T if the machine has inkjet equipment.</w:t>
            </w:r>
          </w:p>
        </w:tc>
      </w:tr>
      <w:tr w:rsidR="00AF3145" w:rsidRPr="005236A9" w14:paraId="6522BC53" w14:textId="77777777" w:rsidTr="00BF5876">
        <w:tc>
          <w:tcPr>
            <w:tcW w:w="1908" w:type="dxa"/>
          </w:tcPr>
          <w:p w14:paraId="2C4C9FF2" w14:textId="77777777" w:rsidR="00AF3145" w:rsidRPr="005236A9" w:rsidRDefault="00AF3145" w:rsidP="00BF5876">
            <w:pPr>
              <w:rPr>
                <w:sz w:val="20"/>
                <w:szCs w:val="20"/>
              </w:rPr>
            </w:pPr>
            <w:r w:rsidRPr="005236A9">
              <w:rPr>
                <w:sz w:val="20"/>
                <w:szCs w:val="20"/>
              </w:rPr>
              <w:t>$build</w:t>
            </w:r>
          </w:p>
        </w:tc>
        <w:tc>
          <w:tcPr>
            <w:tcW w:w="805" w:type="dxa"/>
          </w:tcPr>
          <w:p w14:paraId="12A0BF1D" w14:textId="77777777" w:rsidR="00AF3145" w:rsidRPr="005236A9" w:rsidRDefault="00AF3145" w:rsidP="00BF5876">
            <w:pPr>
              <w:rPr>
                <w:sz w:val="20"/>
                <w:szCs w:val="20"/>
              </w:rPr>
            </w:pPr>
            <w:r w:rsidRPr="005236A9">
              <w:rPr>
                <w:sz w:val="20"/>
                <w:szCs w:val="20"/>
              </w:rPr>
              <w:t>int</w:t>
            </w:r>
          </w:p>
        </w:tc>
        <w:tc>
          <w:tcPr>
            <w:tcW w:w="7969" w:type="dxa"/>
          </w:tcPr>
          <w:p w14:paraId="3BD077DA" w14:textId="77777777" w:rsidR="00AF3145" w:rsidRPr="005236A9" w:rsidRDefault="00AF3145" w:rsidP="00BF5876">
            <w:pPr>
              <w:rPr>
                <w:sz w:val="20"/>
                <w:szCs w:val="20"/>
              </w:rPr>
            </w:pPr>
            <w:r w:rsidRPr="005236A9">
              <w:rPr>
                <w:sz w:val="20"/>
                <w:szCs w:val="20"/>
              </w:rPr>
              <w:t>This is the build number of the IGEMS program. It’s the last portion of the version. 2025.1.4255 this means 4255.</w:t>
            </w:r>
          </w:p>
          <w:p w14:paraId="4792C880" w14:textId="77777777" w:rsidR="00AF3145" w:rsidRPr="005236A9" w:rsidRDefault="00AF3145" w:rsidP="00BF5876">
            <w:pPr>
              <w:rPr>
                <w:sz w:val="20"/>
                <w:szCs w:val="20"/>
              </w:rPr>
            </w:pPr>
          </w:p>
        </w:tc>
      </w:tr>
      <w:tr w:rsidR="00AF3145" w:rsidRPr="00346111" w14:paraId="1B242DAB" w14:textId="77777777" w:rsidTr="0099271C">
        <w:tc>
          <w:tcPr>
            <w:tcW w:w="1908" w:type="dxa"/>
          </w:tcPr>
          <w:p w14:paraId="009FB697" w14:textId="77777777" w:rsidR="00AF3145" w:rsidRPr="00346111" w:rsidRDefault="00AF3145" w:rsidP="00BF5876">
            <w:pPr>
              <w:rPr>
                <w:sz w:val="20"/>
                <w:szCs w:val="18"/>
              </w:rPr>
            </w:pPr>
            <w:r w:rsidRPr="00346111">
              <w:rPr>
                <w:sz w:val="20"/>
                <w:szCs w:val="18"/>
              </w:rPr>
              <w:t>$processmode</w:t>
            </w:r>
          </w:p>
        </w:tc>
        <w:tc>
          <w:tcPr>
            <w:tcW w:w="805" w:type="dxa"/>
          </w:tcPr>
          <w:p w14:paraId="0A2C6AB1" w14:textId="77777777" w:rsidR="00AF3145" w:rsidRPr="00346111" w:rsidRDefault="00AF3145" w:rsidP="00BF5876">
            <w:pPr>
              <w:rPr>
                <w:sz w:val="20"/>
                <w:szCs w:val="18"/>
              </w:rPr>
            </w:pPr>
            <w:r w:rsidRPr="00346111">
              <w:rPr>
                <w:sz w:val="20"/>
                <w:szCs w:val="18"/>
              </w:rPr>
              <w:t>int</w:t>
            </w:r>
          </w:p>
        </w:tc>
        <w:tc>
          <w:tcPr>
            <w:tcW w:w="7969" w:type="dxa"/>
          </w:tcPr>
          <w:p w14:paraId="6505C5BE" w14:textId="77777777" w:rsidR="00AF3145" w:rsidRDefault="00AF3145" w:rsidP="00BF5876">
            <w:pPr>
              <w:rPr>
                <w:sz w:val="20"/>
                <w:szCs w:val="18"/>
              </w:rPr>
            </w:pPr>
            <w:r>
              <w:rPr>
                <w:sz w:val="20"/>
                <w:szCs w:val="18"/>
              </w:rPr>
              <w:t>This number indicates which button is pressed on the process console.</w:t>
            </w:r>
          </w:p>
          <w:p w14:paraId="297FED45" w14:textId="77777777" w:rsidR="00AF3145" w:rsidRDefault="00AF3145" w:rsidP="00BF5876">
            <w:pPr>
              <w:rPr>
                <w:sz w:val="20"/>
                <w:szCs w:val="18"/>
              </w:rPr>
            </w:pPr>
            <w:r>
              <w:rPr>
                <w:sz w:val="20"/>
                <w:szCs w:val="18"/>
              </w:rPr>
              <w:t>0=Cost estimate.</w:t>
            </w:r>
          </w:p>
          <w:p w14:paraId="2BBE26C4" w14:textId="77777777" w:rsidR="00AF3145" w:rsidRDefault="00AF3145" w:rsidP="00BF5876">
            <w:pPr>
              <w:rPr>
                <w:sz w:val="20"/>
                <w:szCs w:val="18"/>
              </w:rPr>
            </w:pPr>
            <w:r>
              <w:rPr>
                <w:sz w:val="20"/>
                <w:szCs w:val="18"/>
              </w:rPr>
              <w:t>1=Create report.</w:t>
            </w:r>
          </w:p>
          <w:p w14:paraId="38E1F79C" w14:textId="77777777" w:rsidR="00AF3145" w:rsidRDefault="00AF3145" w:rsidP="00BF5876">
            <w:pPr>
              <w:rPr>
                <w:sz w:val="20"/>
                <w:szCs w:val="18"/>
              </w:rPr>
            </w:pPr>
            <w:r>
              <w:rPr>
                <w:sz w:val="20"/>
                <w:szCs w:val="18"/>
              </w:rPr>
              <w:t>2=Simulation in 2D.</w:t>
            </w:r>
          </w:p>
          <w:p w14:paraId="4FE4DD4F" w14:textId="77777777" w:rsidR="00AF3145" w:rsidRDefault="00AF3145" w:rsidP="00BF5876">
            <w:pPr>
              <w:rPr>
                <w:sz w:val="20"/>
                <w:szCs w:val="18"/>
              </w:rPr>
            </w:pPr>
            <w:r>
              <w:rPr>
                <w:sz w:val="20"/>
                <w:szCs w:val="18"/>
              </w:rPr>
              <w:t>3=Create CNC file.</w:t>
            </w:r>
          </w:p>
          <w:p w14:paraId="1A0AFE09" w14:textId="77777777" w:rsidR="00AF3145" w:rsidRDefault="00AF3145" w:rsidP="00BF5876">
            <w:pPr>
              <w:rPr>
                <w:sz w:val="20"/>
                <w:szCs w:val="18"/>
              </w:rPr>
            </w:pPr>
            <w:r>
              <w:rPr>
                <w:sz w:val="20"/>
                <w:szCs w:val="18"/>
              </w:rPr>
              <w:t>4=Simulation in 3D.</w:t>
            </w:r>
          </w:p>
          <w:p w14:paraId="32C06D0C" w14:textId="77777777" w:rsidR="00AF3145" w:rsidRPr="00346111" w:rsidRDefault="00AF3145" w:rsidP="00BF5876">
            <w:pPr>
              <w:rPr>
                <w:sz w:val="20"/>
                <w:szCs w:val="18"/>
              </w:rPr>
            </w:pPr>
            <w:r>
              <w:rPr>
                <w:sz w:val="20"/>
                <w:szCs w:val="18"/>
              </w:rPr>
              <w:t>6=From application.</w:t>
            </w:r>
          </w:p>
        </w:tc>
      </w:tr>
      <w:tr w:rsidR="0099271C" w:rsidRPr="0099271C" w14:paraId="74ACA4E0" w14:textId="77777777" w:rsidTr="00BF5876">
        <w:tc>
          <w:tcPr>
            <w:tcW w:w="1908" w:type="dxa"/>
            <w:tcBorders>
              <w:bottom w:val="single" w:sz="4" w:space="0" w:color="000000" w:themeColor="text1"/>
            </w:tcBorders>
          </w:tcPr>
          <w:p w14:paraId="560CAA40" w14:textId="5A9E5C79" w:rsidR="0099271C" w:rsidRPr="0099271C" w:rsidRDefault="0099271C" w:rsidP="00BF5876">
            <w:pPr>
              <w:rPr>
                <w:sz w:val="20"/>
                <w:szCs w:val="16"/>
              </w:rPr>
            </w:pPr>
            <w:r w:rsidRPr="0099271C">
              <w:rPr>
                <w:sz w:val="20"/>
                <w:szCs w:val="16"/>
              </w:rPr>
              <w:t>$headname</w:t>
            </w:r>
          </w:p>
        </w:tc>
        <w:tc>
          <w:tcPr>
            <w:tcW w:w="805" w:type="dxa"/>
            <w:tcBorders>
              <w:bottom w:val="single" w:sz="4" w:space="0" w:color="000000" w:themeColor="text1"/>
            </w:tcBorders>
          </w:tcPr>
          <w:p w14:paraId="3EEC4393" w14:textId="6CB3A6EA" w:rsidR="0099271C" w:rsidRPr="0099271C" w:rsidRDefault="0099271C" w:rsidP="00BF5876">
            <w:pPr>
              <w:rPr>
                <w:sz w:val="20"/>
                <w:szCs w:val="16"/>
              </w:rPr>
            </w:pPr>
            <w:r>
              <w:rPr>
                <w:sz w:val="20"/>
                <w:szCs w:val="16"/>
              </w:rPr>
              <w:t>str</w:t>
            </w:r>
          </w:p>
        </w:tc>
        <w:tc>
          <w:tcPr>
            <w:tcW w:w="7969" w:type="dxa"/>
            <w:tcBorders>
              <w:bottom w:val="single" w:sz="4" w:space="0" w:color="000000" w:themeColor="text1"/>
            </w:tcBorders>
          </w:tcPr>
          <w:p w14:paraId="701E7A59" w14:textId="7DCF27C0" w:rsidR="0099271C" w:rsidRDefault="0099271C" w:rsidP="00BF5876">
            <w:pPr>
              <w:rPr>
                <w:sz w:val="20"/>
                <w:szCs w:val="16"/>
              </w:rPr>
            </w:pPr>
            <w:r>
              <w:rPr>
                <w:sz w:val="20"/>
                <w:szCs w:val="16"/>
              </w:rPr>
              <w:t xml:space="preserve">This is the name of the folder for the kinematic construction. Defined in the </w:t>
            </w:r>
            <w:r w:rsidR="004B036F">
              <w:rPr>
                <w:sz w:val="20"/>
                <w:szCs w:val="16"/>
              </w:rPr>
              <w:t xml:space="preserve">5-axis kinematic tab in the </w:t>
            </w:r>
            <w:r>
              <w:rPr>
                <w:sz w:val="20"/>
                <w:szCs w:val="16"/>
              </w:rPr>
              <w:t>machine settings.</w:t>
            </w:r>
          </w:p>
          <w:p w14:paraId="3B6FBE49" w14:textId="77777777" w:rsidR="0099271C" w:rsidRDefault="004B036F" w:rsidP="004B036F">
            <w:pPr>
              <w:rPr>
                <w:sz w:val="20"/>
                <w:szCs w:val="16"/>
              </w:rPr>
            </w:pPr>
            <w:r w:rsidRPr="004B036F">
              <w:rPr>
                <w:noProof/>
                <w:szCs w:val="16"/>
              </w:rPr>
              <w:drawing>
                <wp:inline distT="0" distB="0" distL="0" distR="0" wp14:anchorId="5A53F41D" wp14:editId="74BD53ED">
                  <wp:extent cx="2685600" cy="1098000"/>
                  <wp:effectExtent l="0" t="0" r="0" b="0"/>
                  <wp:docPr id="54627271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2711" name=""/>
                          <pic:cNvPicPr/>
                        </pic:nvPicPr>
                        <pic:blipFill>
                          <a:blip r:embed="rId23"/>
                          <a:stretch>
                            <a:fillRect/>
                          </a:stretch>
                        </pic:blipFill>
                        <pic:spPr>
                          <a:xfrm>
                            <a:off x="0" y="0"/>
                            <a:ext cx="2685600" cy="1098000"/>
                          </a:xfrm>
                          <a:prstGeom prst="rect">
                            <a:avLst/>
                          </a:prstGeom>
                        </pic:spPr>
                      </pic:pic>
                    </a:graphicData>
                  </a:graphic>
                </wp:inline>
              </w:drawing>
            </w:r>
          </w:p>
          <w:p w14:paraId="08E92E94" w14:textId="69A99F0A" w:rsidR="004B036F" w:rsidRPr="0099271C" w:rsidRDefault="004B036F" w:rsidP="004B036F">
            <w:pPr>
              <w:rPr>
                <w:sz w:val="20"/>
                <w:szCs w:val="16"/>
              </w:rPr>
            </w:pPr>
            <w:r>
              <w:rPr>
                <w:sz w:val="20"/>
                <w:szCs w:val="16"/>
              </w:rPr>
              <w:t>In this example the variable $headname is set to "IGEMSAC"</w:t>
            </w:r>
          </w:p>
        </w:tc>
      </w:tr>
    </w:tbl>
    <w:p w14:paraId="62473E1B" w14:textId="7A0D4DAB" w:rsidR="006B2AF5" w:rsidRDefault="006B2AF5" w:rsidP="006B2AF5">
      <w:r w:rsidRPr="004C4040">
        <w:rPr>
          <w:b/>
          <w:bCs/>
        </w:rPr>
        <w:t>Note!</w:t>
      </w:r>
      <w:r>
        <w:t xml:space="preserve"> It's possible for us to add more variables. If you are missing some variable, then contact IGEMS.</w:t>
      </w:r>
    </w:p>
    <w:p w14:paraId="3883CC9C" w14:textId="08EBF458" w:rsidR="00CF7422" w:rsidRDefault="00CF7422" w:rsidP="00722EB5">
      <w:pPr>
        <w:pStyle w:val="Rubrik2"/>
      </w:pPr>
      <w:bookmarkStart w:id="97" w:name="_(WRITE_&lt;text&gt;)_1"/>
      <w:bookmarkEnd w:id="97"/>
      <w:r>
        <w:t>(</w:t>
      </w:r>
      <w:hyperlink w:anchor="_(WRITE_&lt;text&gt;)" w:history="1">
        <w:r w:rsidRPr="00CF7422">
          <w:rPr>
            <w:rStyle w:val="Hyperlnk"/>
            <w:bdr w:val="none" w:sz="0" w:space="0" w:color="auto"/>
          </w:rPr>
          <w:t>WRITE</w:t>
        </w:r>
      </w:hyperlink>
      <w:r>
        <w:t xml:space="preserve"> &lt;text&gt;)</w:t>
      </w:r>
    </w:p>
    <w:p w14:paraId="4ADB6E65" w14:textId="04E74997" w:rsidR="00CF7422" w:rsidRDefault="00CF7422" w:rsidP="00CF7422">
      <w:r>
        <w:t xml:space="preserve">Use this function to write information to the CNC-file. Depending on which </w:t>
      </w:r>
      <w:r w:rsidRPr="006B2AF5">
        <w:t>process mode</w:t>
      </w:r>
      <w:r>
        <w:t xml:space="preserve"> that are activated the function will do different things</w:t>
      </w:r>
      <w:r w:rsidR="006B2AF5">
        <w:t xml:space="preserve"> (Create CNC file, Cost estimate, Report, Simulation)</w:t>
      </w:r>
    </w:p>
    <w:p w14:paraId="1E12A47A" w14:textId="0A0004B6" w:rsidR="00AB43C3" w:rsidRDefault="00AB43C3" w:rsidP="00722EB5">
      <w:pPr>
        <w:pStyle w:val="Rubrik2"/>
      </w:pPr>
      <w:bookmarkStart w:id="98" w:name="_(NTXT)_1"/>
      <w:bookmarkEnd w:id="98"/>
      <w:r>
        <w:t>(</w:t>
      </w:r>
      <w:hyperlink w:anchor="_(NTXT)" w:history="1">
        <w:r w:rsidRPr="00AB43C3">
          <w:rPr>
            <w:rStyle w:val="Hyperlnk"/>
            <w:bdr w:val="none" w:sz="0" w:space="0" w:color="auto"/>
          </w:rPr>
          <w:t>NTXT)</w:t>
        </w:r>
      </w:hyperlink>
    </w:p>
    <w:p w14:paraId="6FBAF562" w14:textId="71DB746F" w:rsidR="00AB43C3" w:rsidRDefault="00AB43C3" w:rsidP="00AB43C3">
      <w:r>
        <w:t>The function returns "N" and an increasing number each time it is called. (N10, N11, N12, N13, N14)</w:t>
      </w:r>
    </w:p>
    <w:p w14:paraId="0D995934" w14:textId="510DFA76" w:rsidR="00AB43C3" w:rsidRDefault="00AB43C3" w:rsidP="00AB43C3">
      <w:r>
        <w:t xml:space="preserve">The behavior is controlled from the Postprocessor tab in the </w:t>
      </w:r>
      <w:r w:rsidR="003D6D36">
        <w:t>M</w:t>
      </w:r>
      <w:r>
        <w:t>achine setting.</w:t>
      </w:r>
    </w:p>
    <w:p w14:paraId="4AB2CDFD" w14:textId="6C2BEA62" w:rsidR="00AB43C3" w:rsidRDefault="00AB43C3" w:rsidP="00AB43C3">
      <w:r w:rsidRPr="00AB43C3">
        <w:rPr>
          <w:noProof/>
        </w:rPr>
        <w:drawing>
          <wp:inline distT="0" distB="0" distL="0" distR="0" wp14:anchorId="6BCB982D" wp14:editId="7C99E9CF">
            <wp:extent cx="3762900" cy="924054"/>
            <wp:effectExtent l="0" t="0" r="9525" b="9525"/>
            <wp:docPr id="60903882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8824" name=""/>
                    <pic:cNvPicPr/>
                  </pic:nvPicPr>
                  <pic:blipFill>
                    <a:blip r:embed="rId24"/>
                    <a:stretch>
                      <a:fillRect/>
                    </a:stretch>
                  </pic:blipFill>
                  <pic:spPr>
                    <a:xfrm>
                      <a:off x="0" y="0"/>
                      <a:ext cx="3762900" cy="924054"/>
                    </a:xfrm>
                    <a:prstGeom prst="rect">
                      <a:avLst/>
                    </a:prstGeom>
                  </pic:spPr>
                </pic:pic>
              </a:graphicData>
            </a:graphic>
          </wp:inline>
        </w:drawing>
      </w:r>
    </w:p>
    <w:p w14:paraId="6E420F04" w14:textId="77777777" w:rsidR="00603793" w:rsidRDefault="00603793" w:rsidP="00AB43C3"/>
    <w:p w14:paraId="79F44F43" w14:textId="20C777B2" w:rsidR="00603793" w:rsidRDefault="001306D2" w:rsidP="001306D2">
      <w:pPr>
        <w:pStyle w:val="Rubrik2"/>
      </w:pPr>
      <w:r>
        <w:lastRenderedPageBreak/>
        <w:t>Format functions</w:t>
      </w:r>
    </w:p>
    <w:p w14:paraId="55E6E2D8" w14:textId="4336D3A1" w:rsidR="00AB43C3" w:rsidRDefault="00AB43C3" w:rsidP="00722EB5">
      <w:pPr>
        <w:pStyle w:val="Rubrik2"/>
      </w:pPr>
      <w:bookmarkStart w:id="99" w:name="_(RTS_&lt;value&gt;)"/>
      <w:bookmarkEnd w:id="99"/>
      <w:r>
        <w:t>(</w:t>
      </w:r>
      <w:hyperlink w:anchor="_(RTS_&lt;value&gt;)" w:history="1">
        <w:r w:rsidRPr="00AB43C3">
          <w:rPr>
            <w:rStyle w:val="Hyperlnk"/>
            <w:bdr w:val="none" w:sz="0" w:space="0" w:color="auto"/>
          </w:rPr>
          <w:t>RTS</w:t>
        </w:r>
      </w:hyperlink>
      <w:r>
        <w:t xml:space="preserve"> &lt;value&gt;)</w:t>
      </w:r>
    </w:p>
    <w:p w14:paraId="1D7ACBCC" w14:textId="11E621D8" w:rsidR="00AB43C3" w:rsidRDefault="002669DA" w:rsidP="00AB43C3">
      <w:r>
        <w:t>Real To String</w:t>
      </w:r>
      <w:r>
        <w:br/>
      </w:r>
      <w:r w:rsidR="003D6D36">
        <w:t>The function will format the value to a string adapted for movements. The format is controlled from the Postprocessor tab in the Machine setting.</w:t>
      </w:r>
    </w:p>
    <w:p w14:paraId="0555D932" w14:textId="4AF25A1A" w:rsidR="003D6D36" w:rsidRDefault="003D6D36" w:rsidP="00AB43C3">
      <w:r w:rsidRPr="003D6D36">
        <w:rPr>
          <w:noProof/>
        </w:rPr>
        <w:drawing>
          <wp:inline distT="0" distB="0" distL="0" distR="0" wp14:anchorId="4E777089" wp14:editId="5725107C">
            <wp:extent cx="3753374" cy="276264"/>
            <wp:effectExtent l="0" t="0" r="0" b="9525"/>
            <wp:docPr id="62410195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1953" name=""/>
                    <pic:cNvPicPr/>
                  </pic:nvPicPr>
                  <pic:blipFill>
                    <a:blip r:embed="rId25"/>
                    <a:stretch>
                      <a:fillRect/>
                    </a:stretch>
                  </pic:blipFill>
                  <pic:spPr>
                    <a:xfrm>
                      <a:off x="0" y="0"/>
                      <a:ext cx="3753374" cy="276264"/>
                    </a:xfrm>
                    <a:prstGeom prst="rect">
                      <a:avLst/>
                    </a:prstGeom>
                  </pic:spPr>
                </pic:pic>
              </a:graphicData>
            </a:graphic>
          </wp:inline>
        </w:drawing>
      </w:r>
    </w:p>
    <w:p w14:paraId="593357FF" w14:textId="2F7B4E78" w:rsidR="003D6D36" w:rsidRDefault="003D6D36" w:rsidP="00AB43C3">
      <w:r>
        <w:t>It is converted to an imperial value if the Outpu</w:t>
      </w:r>
      <w:r w:rsidR="002669DA">
        <w:t>t</w:t>
      </w:r>
      <w:r>
        <w:t xml:space="preserve"> units is set to Imperial mode.</w:t>
      </w:r>
    </w:p>
    <w:p w14:paraId="3BD6FABF" w14:textId="06CC69D5" w:rsidR="003D6D36" w:rsidRDefault="003D6D36" w:rsidP="00AB43C3">
      <w:r>
        <w:rPr>
          <w:noProof/>
        </w:rPr>
        <w:drawing>
          <wp:inline distT="0" distB="0" distL="0" distR="0" wp14:anchorId="6B04D157" wp14:editId="32DFE2F4">
            <wp:extent cx="3705225" cy="657225"/>
            <wp:effectExtent l="0" t="0" r="9525" b="9525"/>
            <wp:docPr id="79583361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3610" name=""/>
                    <pic:cNvPicPr/>
                  </pic:nvPicPr>
                  <pic:blipFill>
                    <a:blip r:embed="rId26"/>
                    <a:stretch>
                      <a:fillRect/>
                    </a:stretch>
                  </pic:blipFill>
                  <pic:spPr>
                    <a:xfrm>
                      <a:off x="0" y="0"/>
                      <a:ext cx="3705225" cy="657225"/>
                    </a:xfrm>
                    <a:prstGeom prst="rect">
                      <a:avLst/>
                    </a:prstGeom>
                  </pic:spPr>
                </pic:pic>
              </a:graphicData>
            </a:graphic>
          </wp:inline>
        </w:drawing>
      </w:r>
    </w:p>
    <w:p w14:paraId="25282FFF" w14:textId="209C6F05" w:rsidR="002669DA" w:rsidRDefault="002669DA" w:rsidP="00722EB5">
      <w:pPr>
        <w:pStyle w:val="Rubrik2"/>
      </w:pPr>
      <w:bookmarkStart w:id="100" w:name="_(RTF_&lt;value&gt;)"/>
      <w:bookmarkEnd w:id="100"/>
      <w:r>
        <w:t>(</w:t>
      </w:r>
      <w:hyperlink w:anchor="_(RTF_&lt;value&gt;)" w:history="1">
        <w:r w:rsidRPr="002669DA">
          <w:rPr>
            <w:rStyle w:val="Hyperlnk"/>
            <w:bdr w:val="none" w:sz="0" w:space="0" w:color="auto"/>
          </w:rPr>
          <w:t>RTF</w:t>
        </w:r>
      </w:hyperlink>
      <w:r>
        <w:t xml:space="preserve"> &lt;value&gt;)</w:t>
      </w:r>
    </w:p>
    <w:p w14:paraId="75EE3E49" w14:textId="62980567" w:rsidR="002669DA" w:rsidRDefault="002669DA" w:rsidP="002669DA">
      <w:r>
        <w:t>Real To Feed</w:t>
      </w:r>
    </w:p>
    <w:p w14:paraId="4E6A35CA" w14:textId="6DBB4B52" w:rsidR="002669DA" w:rsidRDefault="002669DA" w:rsidP="002669DA">
      <w:r>
        <w:rPr>
          <w:noProof/>
        </w:rPr>
        <w:drawing>
          <wp:inline distT="0" distB="0" distL="0" distR="0" wp14:anchorId="45458D6A" wp14:editId="184EE278">
            <wp:extent cx="3695700" cy="266700"/>
            <wp:effectExtent l="0" t="0" r="0" b="0"/>
            <wp:docPr id="16892765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76508" name=""/>
                    <pic:cNvPicPr/>
                  </pic:nvPicPr>
                  <pic:blipFill>
                    <a:blip r:embed="rId27"/>
                    <a:stretch>
                      <a:fillRect/>
                    </a:stretch>
                  </pic:blipFill>
                  <pic:spPr>
                    <a:xfrm>
                      <a:off x="0" y="0"/>
                      <a:ext cx="3695700" cy="266700"/>
                    </a:xfrm>
                    <a:prstGeom prst="rect">
                      <a:avLst/>
                    </a:prstGeom>
                  </pic:spPr>
                </pic:pic>
              </a:graphicData>
            </a:graphic>
          </wp:inline>
        </w:drawing>
      </w:r>
    </w:p>
    <w:p w14:paraId="0C256F44" w14:textId="58B332D4" w:rsidR="002669DA" w:rsidRDefault="002669DA" w:rsidP="002669DA">
      <w:r>
        <w:t>The function will format the value to a string adapted for speed. The format is controlled from the Postprocessor tab in the Machine setting and it is also converted to inches / minutes if output unit is set to Imperial mode</w:t>
      </w:r>
      <w:r w:rsidR="001306D2">
        <w:t xml:space="preserve"> in the same way as </w:t>
      </w:r>
      <w:hyperlink w:anchor="_(RTS_&lt;value&gt;)" w:history="1">
        <w:r w:rsidR="001306D2" w:rsidRPr="001306D2">
          <w:rPr>
            <w:rStyle w:val="Hyperlnk"/>
            <w:bdr w:val="none" w:sz="0" w:space="0" w:color="auto"/>
          </w:rPr>
          <w:t>RTS</w:t>
        </w:r>
      </w:hyperlink>
      <w:r w:rsidR="001306D2">
        <w:t>.</w:t>
      </w:r>
    </w:p>
    <w:p w14:paraId="68643805" w14:textId="77777777" w:rsidR="002669DA" w:rsidRPr="002669DA" w:rsidRDefault="002669DA" w:rsidP="002669DA"/>
    <w:p w14:paraId="0CC66DFA" w14:textId="5BF422E1" w:rsidR="002669DA" w:rsidRDefault="002669DA" w:rsidP="00722EB5">
      <w:pPr>
        <w:pStyle w:val="Rubrik2"/>
      </w:pPr>
      <w:bookmarkStart w:id="101" w:name="_(ATS_&lt;value&gt;)"/>
      <w:bookmarkStart w:id="102" w:name="_(RTT_&lt;value&gt;)"/>
      <w:bookmarkEnd w:id="101"/>
      <w:bookmarkEnd w:id="102"/>
      <w:r>
        <w:t>(</w:t>
      </w:r>
      <w:hyperlink w:anchor="_(RTT_&lt;value&gt;)" w:history="1">
        <w:r w:rsidRPr="00603793">
          <w:rPr>
            <w:rStyle w:val="Hyperlnk"/>
            <w:bdr w:val="none" w:sz="0" w:space="0" w:color="auto"/>
          </w:rPr>
          <w:t>RTT</w:t>
        </w:r>
      </w:hyperlink>
      <w:r>
        <w:t xml:space="preserve"> &lt;value&gt;)</w:t>
      </w:r>
    </w:p>
    <w:p w14:paraId="57AC7CA0" w14:textId="6268D0A6" w:rsidR="002669DA" w:rsidRDefault="002669DA" w:rsidP="00AB43C3">
      <w:r>
        <w:t>Real To Time</w:t>
      </w:r>
    </w:p>
    <w:p w14:paraId="4E27C214" w14:textId="05ED5712" w:rsidR="00603793" w:rsidRDefault="00603793" w:rsidP="00AB43C3">
      <w:r w:rsidRPr="00603793">
        <w:rPr>
          <w:noProof/>
        </w:rPr>
        <w:drawing>
          <wp:inline distT="0" distB="0" distL="0" distR="0" wp14:anchorId="7D320548" wp14:editId="0301A0C2">
            <wp:extent cx="3696216" cy="266737"/>
            <wp:effectExtent l="0" t="0" r="0" b="0"/>
            <wp:docPr id="106431931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9315" name=""/>
                    <pic:cNvPicPr/>
                  </pic:nvPicPr>
                  <pic:blipFill>
                    <a:blip r:embed="rId28"/>
                    <a:stretch>
                      <a:fillRect/>
                    </a:stretch>
                  </pic:blipFill>
                  <pic:spPr>
                    <a:xfrm>
                      <a:off x="0" y="0"/>
                      <a:ext cx="3696216" cy="266737"/>
                    </a:xfrm>
                    <a:prstGeom prst="rect">
                      <a:avLst/>
                    </a:prstGeom>
                  </pic:spPr>
                </pic:pic>
              </a:graphicData>
            </a:graphic>
          </wp:inline>
        </w:drawing>
      </w:r>
    </w:p>
    <w:p w14:paraId="69018ACF" w14:textId="153F842B" w:rsidR="002669DA" w:rsidRDefault="002669DA" w:rsidP="00AB43C3">
      <w:r>
        <w:t xml:space="preserve">The function will convert and format the value to a </w:t>
      </w:r>
      <w:r w:rsidR="00603793">
        <w:t>decimal second</w:t>
      </w:r>
      <w:r>
        <w:t>. Number of decimals is controlled from the Postprocessor tab in the machine setting</w:t>
      </w:r>
      <w:r w:rsidR="00603793">
        <w:t>.</w:t>
      </w:r>
      <w:r w:rsidR="00A80BF3">
        <w:t xml:space="preserve"> The value is used for delays.</w:t>
      </w:r>
    </w:p>
    <w:p w14:paraId="703C370F" w14:textId="3519BEE2" w:rsidR="00A80BF3" w:rsidRDefault="00A80BF3" w:rsidP="00722EB5">
      <w:pPr>
        <w:pStyle w:val="Rubrik2"/>
      </w:pPr>
      <w:bookmarkStart w:id="103" w:name="_(FTS_&lt;value&gt;"/>
      <w:bookmarkStart w:id="104" w:name="_(FTT_&lt;value&gt;"/>
      <w:bookmarkEnd w:id="103"/>
      <w:bookmarkEnd w:id="104"/>
      <w:r>
        <w:t>(</w:t>
      </w:r>
      <w:hyperlink w:anchor="_(FTT_&lt;value&gt;" w:history="1">
        <w:r w:rsidRPr="00A80BF3">
          <w:rPr>
            <w:rStyle w:val="Hyperlnk"/>
            <w:bdr w:val="none" w:sz="0" w:space="0" w:color="auto"/>
          </w:rPr>
          <w:t>FTT</w:t>
        </w:r>
      </w:hyperlink>
      <w:r>
        <w:t xml:space="preserve"> &lt;value&gt;</w:t>
      </w:r>
    </w:p>
    <w:p w14:paraId="2B2E6BDA" w14:textId="4764F9D8" w:rsidR="00A80BF3" w:rsidRDefault="00A80BF3" w:rsidP="00A80BF3">
      <w:r>
        <w:t>FeedToTime</w:t>
      </w:r>
    </w:p>
    <w:p w14:paraId="139ECE1B" w14:textId="5D87E6F7" w:rsidR="00A80BF3" w:rsidRDefault="00A80BF3" w:rsidP="00A80BF3">
      <w:pPr>
        <w:rPr>
          <w:szCs w:val="20"/>
        </w:rPr>
      </w:pPr>
      <w:r w:rsidRPr="00A80BF3">
        <w:rPr>
          <w:szCs w:val="20"/>
        </w:rPr>
        <w:t xml:space="preserve">When using rotation axis or for the </w:t>
      </w:r>
      <w:hyperlink w:anchor="_ROTAX_1" w:history="1">
        <w:r w:rsidRPr="00A80BF3">
          <w:rPr>
            <w:rStyle w:val="Hyperlnk"/>
            <w:szCs w:val="20"/>
            <w:bdr w:val="none" w:sz="0" w:space="0" w:color="auto"/>
          </w:rPr>
          <w:t>ROTAX</w:t>
        </w:r>
      </w:hyperlink>
      <w:r w:rsidRPr="00A80BF3">
        <w:rPr>
          <w:szCs w:val="20"/>
        </w:rPr>
        <w:t xml:space="preserve"> function</w:t>
      </w:r>
      <w:r>
        <w:rPr>
          <w:szCs w:val="20"/>
        </w:rPr>
        <w:t xml:space="preserve"> the speed cannot be in mm/minute or inch/minute. It must be how long time the movement takes for each line in the CNC file.</w:t>
      </w:r>
      <w:r w:rsidR="00E52563">
        <w:rPr>
          <w:szCs w:val="20"/>
        </w:rPr>
        <w:t xml:space="preserve"> The number is controlled from the Postprocessor tab in the machine setting.</w:t>
      </w:r>
    </w:p>
    <w:p w14:paraId="20548ACB" w14:textId="5CBC54B8" w:rsidR="00E52563" w:rsidRPr="00A80BF3" w:rsidRDefault="00E52563" w:rsidP="00A80BF3">
      <w:r w:rsidRPr="00E52563">
        <w:rPr>
          <w:noProof/>
        </w:rPr>
        <w:drawing>
          <wp:inline distT="0" distB="0" distL="0" distR="0" wp14:anchorId="400AEF09" wp14:editId="7E80FE16">
            <wp:extent cx="3715268" cy="266737"/>
            <wp:effectExtent l="0" t="0" r="0" b="0"/>
            <wp:docPr id="198818847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8478" name=""/>
                    <pic:cNvPicPr/>
                  </pic:nvPicPr>
                  <pic:blipFill>
                    <a:blip r:embed="rId29"/>
                    <a:stretch>
                      <a:fillRect/>
                    </a:stretch>
                  </pic:blipFill>
                  <pic:spPr>
                    <a:xfrm>
                      <a:off x="0" y="0"/>
                      <a:ext cx="3715268" cy="266737"/>
                    </a:xfrm>
                    <a:prstGeom prst="rect">
                      <a:avLst/>
                    </a:prstGeom>
                  </pic:spPr>
                </pic:pic>
              </a:graphicData>
            </a:graphic>
          </wp:inline>
        </w:drawing>
      </w:r>
    </w:p>
    <w:p w14:paraId="5E5F2637" w14:textId="42E88231" w:rsidR="00603793" w:rsidRDefault="001306D2" w:rsidP="00E57F99">
      <w:pPr>
        <w:pStyle w:val="Rubrik2"/>
      </w:pPr>
      <w:bookmarkStart w:id="105" w:name="_(RTP_&lt;value&gt;)"/>
      <w:bookmarkEnd w:id="105"/>
      <w:r>
        <w:t>(</w:t>
      </w:r>
      <w:hyperlink w:anchor="_(RTP_&lt;value&gt;)" w:history="1">
        <w:r w:rsidRPr="001306D2">
          <w:rPr>
            <w:rStyle w:val="Hyperlnk"/>
            <w:bdr w:val="none" w:sz="0" w:space="0" w:color="auto"/>
          </w:rPr>
          <w:t>RTP</w:t>
        </w:r>
      </w:hyperlink>
      <w:r>
        <w:t xml:space="preserve"> &lt;value&gt;)</w:t>
      </w:r>
    </w:p>
    <w:p w14:paraId="0F6AF169" w14:textId="7BC2D5B4" w:rsidR="001306D2" w:rsidRDefault="001306D2" w:rsidP="001306D2">
      <w:r>
        <w:t>C</w:t>
      </w:r>
      <w:r w:rsidRPr="001306D2">
        <w:t>urrencies</w:t>
      </w:r>
      <w:r>
        <w:t xml:space="preserve"> are hardcoded to two digits. For example, 125.22€</w:t>
      </w:r>
    </w:p>
    <w:p w14:paraId="59E7E30F" w14:textId="1FD8FDC9" w:rsidR="00A80BF3" w:rsidRDefault="00A80BF3" w:rsidP="00E57F99">
      <w:pPr>
        <w:pStyle w:val="Rubrik2"/>
      </w:pPr>
      <w:bookmarkStart w:id="106" w:name="_(ATS_&lt;value&gt;)_1"/>
      <w:bookmarkEnd w:id="106"/>
      <w:r>
        <w:t>(</w:t>
      </w:r>
      <w:hyperlink w:anchor="_(ATS_&lt;value&gt;)" w:history="1">
        <w:r w:rsidRPr="003D6D36">
          <w:rPr>
            <w:rStyle w:val="Hyperlnk"/>
            <w:bdr w:val="none" w:sz="0" w:space="0" w:color="auto"/>
          </w:rPr>
          <w:t>ATS</w:t>
        </w:r>
      </w:hyperlink>
      <w:r>
        <w:t xml:space="preserve"> &lt;value&gt;)</w:t>
      </w:r>
    </w:p>
    <w:p w14:paraId="2FFE9862" w14:textId="77777777" w:rsidR="00A80BF3" w:rsidRDefault="00A80BF3" w:rsidP="00A80BF3">
      <w:r>
        <w:t>Angle To String</w:t>
      </w:r>
    </w:p>
    <w:p w14:paraId="5528AA96" w14:textId="77777777" w:rsidR="00A80BF3" w:rsidRDefault="00A80BF3" w:rsidP="00A80BF3">
      <w:r w:rsidRPr="002669DA">
        <w:rPr>
          <w:noProof/>
        </w:rPr>
        <w:drawing>
          <wp:inline distT="0" distB="0" distL="0" distR="0" wp14:anchorId="2550BCF7" wp14:editId="256E1B7C">
            <wp:extent cx="3724795" cy="257211"/>
            <wp:effectExtent l="0" t="0" r="0" b="9525"/>
            <wp:docPr id="179701164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1640" name=""/>
                    <pic:cNvPicPr/>
                  </pic:nvPicPr>
                  <pic:blipFill>
                    <a:blip r:embed="rId30"/>
                    <a:stretch>
                      <a:fillRect/>
                    </a:stretch>
                  </pic:blipFill>
                  <pic:spPr>
                    <a:xfrm>
                      <a:off x="0" y="0"/>
                      <a:ext cx="3724795" cy="257211"/>
                    </a:xfrm>
                    <a:prstGeom prst="rect">
                      <a:avLst/>
                    </a:prstGeom>
                  </pic:spPr>
                </pic:pic>
              </a:graphicData>
            </a:graphic>
          </wp:inline>
        </w:drawing>
      </w:r>
    </w:p>
    <w:p w14:paraId="1425252C" w14:textId="77777777" w:rsidR="00A80BF3" w:rsidRDefault="00A80BF3" w:rsidP="00A80BF3">
      <w:r>
        <w:t>The function will convert and format the value (radians) to a degree angle. Number of decimals is controlled from the Postprocessor tab in the machine setting.</w:t>
      </w:r>
    </w:p>
    <w:p w14:paraId="4F5A652A" w14:textId="4F8E1FF1" w:rsidR="00A80BF3" w:rsidRDefault="00A80BF3" w:rsidP="001306D2">
      <w:r>
        <w:t xml:space="preserve">The angle can exceed 0-360 degrees and also be minus. If you need angles that always are between 0-360 degrees, then you can use the function </w:t>
      </w:r>
      <w:hyperlink w:anchor="_(ANGTOS_&lt;angle&gt;_&lt;precision&gt;" w:history="1">
        <w:r w:rsidRPr="00BF3C97">
          <w:rPr>
            <w:rStyle w:val="Hyperlnk"/>
            <w:bdr w:val="none" w:sz="0" w:space="0" w:color="auto"/>
          </w:rPr>
          <w:t>ANGTOS.</w:t>
        </w:r>
      </w:hyperlink>
    </w:p>
    <w:p w14:paraId="46B351B9" w14:textId="45481D28" w:rsidR="001F55EE" w:rsidRDefault="001F55EE" w:rsidP="00E57F99">
      <w:pPr>
        <w:pStyle w:val="Rubrik2"/>
      </w:pPr>
      <w:bookmarkStart w:id="107" w:name="_(MSG_&lt;msg_string&gt;)"/>
      <w:bookmarkEnd w:id="107"/>
      <w:r>
        <w:lastRenderedPageBreak/>
        <w:t>(</w:t>
      </w:r>
      <w:hyperlink w:anchor="_(MSG_&lt;msg_string&gt;)" w:history="1">
        <w:r w:rsidRPr="001F55EE">
          <w:rPr>
            <w:rStyle w:val="Hyperlnk"/>
            <w:bdr w:val="none" w:sz="0" w:space="0" w:color="auto"/>
          </w:rPr>
          <w:t>MSG</w:t>
        </w:r>
      </w:hyperlink>
      <w:r>
        <w:t xml:space="preserve"> &lt;msg string&gt;)</w:t>
      </w:r>
    </w:p>
    <w:p w14:paraId="0E13033D" w14:textId="7778BD04" w:rsidR="00164029" w:rsidRDefault="00DA29FF" w:rsidP="00164029">
      <w:r>
        <w:t>By adding the message text in this function, you can turn the message on or off from the output tab in the strategy settings.</w:t>
      </w:r>
    </w:p>
    <w:p w14:paraId="53D30DF0" w14:textId="41CE13B6" w:rsidR="00DA29FF" w:rsidRDefault="00DA29FF" w:rsidP="00164029">
      <w:r>
        <w:rPr>
          <w:noProof/>
        </w:rPr>
        <w:drawing>
          <wp:inline distT="0" distB="0" distL="0" distR="0" wp14:anchorId="19D6F5A7" wp14:editId="413888ED">
            <wp:extent cx="3314700" cy="847725"/>
            <wp:effectExtent l="0" t="0" r="0" b="9525"/>
            <wp:docPr id="1130001077"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1077" name="Bildobjekt 1" descr="En bild som visar text, skärmbild, Teckensnitt, linje&#10;&#10;AI-genererat innehåll kan vara felaktigt."/>
                    <pic:cNvPicPr/>
                  </pic:nvPicPr>
                  <pic:blipFill>
                    <a:blip r:embed="rId31"/>
                    <a:stretch>
                      <a:fillRect/>
                    </a:stretch>
                  </pic:blipFill>
                  <pic:spPr>
                    <a:xfrm>
                      <a:off x="0" y="0"/>
                      <a:ext cx="3314700" cy="847725"/>
                    </a:xfrm>
                    <a:prstGeom prst="rect">
                      <a:avLst/>
                    </a:prstGeom>
                  </pic:spPr>
                </pic:pic>
              </a:graphicData>
            </a:graphic>
          </wp:inline>
        </w:drawing>
      </w:r>
    </w:p>
    <w:p w14:paraId="13FF327E" w14:textId="1B97D5BF" w:rsidR="00DA29FF" w:rsidRDefault="00DA29FF" w:rsidP="00164029">
      <w:r>
        <w:t>Example:</w:t>
      </w:r>
    </w:p>
    <w:p w14:paraId="4A0D48DC" w14:textId="5BFE3EF6" w:rsidR="00DA29FF" w:rsidRPr="00164029" w:rsidRDefault="00DA29FF" w:rsidP="00DA29FF">
      <w:pPr>
        <w:pStyle w:val="LISPSAMPLE"/>
      </w:pPr>
      <w:r>
        <w:t>(</w:t>
      </w:r>
      <w:hyperlink w:anchor="_(NTXT)" w:history="1">
        <w:r w:rsidRPr="00CF7422">
          <w:rPr>
            <w:rStyle w:val="Hyperlnk"/>
            <w:bdr w:val="none" w:sz="0" w:space="0" w:color="auto"/>
          </w:rPr>
          <w:t>WRITE</w:t>
        </w:r>
      </w:hyperlink>
      <w:r>
        <w:t xml:space="preserve"> (</w:t>
      </w:r>
      <w:hyperlink w:anchor="_(STRCAT_&lt;string1&gt;_&lt;strinq2&gt;" w:history="1">
        <w:r w:rsidRPr="001F55EE">
          <w:rPr>
            <w:rStyle w:val="Hyperlnk"/>
            <w:bdr w:val="none" w:sz="0" w:space="0" w:color="auto"/>
          </w:rPr>
          <w:t>STRCAT</w:t>
        </w:r>
      </w:hyperlink>
      <w:r>
        <w:t xml:space="preserve"> (</w:t>
      </w:r>
      <w:hyperlink w:anchor="_(NTXT)_1" w:history="1">
        <w:r w:rsidRPr="00CF7422">
          <w:rPr>
            <w:rStyle w:val="Hyperlnk"/>
            <w:bdr w:val="none" w:sz="0" w:space="0" w:color="auto"/>
          </w:rPr>
          <w:t>NTXT</w:t>
        </w:r>
      </w:hyperlink>
      <w:r>
        <w:t>) "G1 X" (</w:t>
      </w:r>
      <w:hyperlink w:anchor="_(RTS_&lt;value&gt;)" w:history="1">
        <w:r w:rsidRPr="00CF7422">
          <w:rPr>
            <w:rStyle w:val="Hyperlnk"/>
            <w:bdr w:val="none" w:sz="0" w:space="0" w:color="auto"/>
          </w:rPr>
          <w:t>RTS</w:t>
        </w:r>
      </w:hyperlink>
      <w:r>
        <w:t xml:space="preserve"> $x) " Y" (</w:t>
      </w:r>
      <w:hyperlink w:anchor="_(RTS_&lt;value&gt;)" w:history="1">
        <w:r w:rsidRPr="00CF7422">
          <w:rPr>
            <w:rStyle w:val="Hyperlnk"/>
            <w:bdr w:val="none" w:sz="0" w:space="0" w:color="auto"/>
          </w:rPr>
          <w:t>RTS</w:t>
        </w:r>
      </w:hyperlink>
      <w:r>
        <w:t xml:space="preserve"> $y) " F" (</w:t>
      </w:r>
      <w:hyperlink w:anchor="_(RTF_&lt;value&gt;)" w:history="1">
        <w:r w:rsidRPr="00CF7422">
          <w:rPr>
            <w:rStyle w:val="Hyperlnk"/>
            <w:bdr w:val="none" w:sz="0" w:space="0" w:color="auto"/>
          </w:rPr>
          <w:t>RTF</w:t>
        </w:r>
      </w:hyperlink>
      <w:r>
        <w:t xml:space="preserve"> $fe) " " (</w:t>
      </w:r>
      <w:hyperlink w:anchor="_(MSG_&lt;msg_string&gt;)" w:history="1">
        <w:r w:rsidRPr="00DA29FF">
          <w:rPr>
            <w:rStyle w:val="Hyperlnk"/>
            <w:b/>
            <w:bCs/>
            <w:bdr w:val="none" w:sz="0" w:space="0" w:color="auto"/>
          </w:rPr>
          <w:t>MSG</w:t>
        </w:r>
      </w:hyperlink>
      <w:r w:rsidRPr="00DA29FF">
        <w:rPr>
          <w:b/>
          <w:bCs/>
        </w:rPr>
        <w:t xml:space="preserve"> </w:t>
      </w:r>
      <w:r>
        <w:t>" (LINE)")))</w:t>
      </w:r>
    </w:p>
    <w:p w14:paraId="66AF5A26" w14:textId="7BABFE72" w:rsidR="00AF2907" w:rsidRDefault="00AF2907" w:rsidP="00AF2907">
      <w:pPr>
        <w:pStyle w:val="Rubrik2"/>
      </w:pPr>
      <w:bookmarkStart w:id="108" w:name="_Toc359406378"/>
      <w:r>
        <w:t>Circular piercing</w:t>
      </w:r>
    </w:p>
    <w:bookmarkEnd w:id="108"/>
    <w:p w14:paraId="3ECEE340" w14:textId="2F53B152" w:rsidR="00B26C0F" w:rsidRDefault="00B26C0F" w:rsidP="00B26C0F">
      <w:r>
        <w:t>Many CNC controllers are using macro for handling circular piercing. That will only work on 2D flat material. By using CPIERC-LINE and CPIERC-CIRCLE it is possible to use circular piercing also on advanced 3D parts</w:t>
      </w:r>
      <w:r w:rsidR="00695286">
        <w:t xml:space="preserve"> when the circular movements are not parallel with XY plan (as the picture below).</w:t>
      </w:r>
    </w:p>
    <w:p w14:paraId="5F0D9630" w14:textId="22FBC6C1" w:rsidR="00B26C0F" w:rsidRDefault="00695286" w:rsidP="00B26C0F">
      <w:r w:rsidRPr="00695286">
        <w:rPr>
          <w:noProof/>
        </w:rPr>
        <w:drawing>
          <wp:inline distT="0" distB="0" distL="0" distR="0" wp14:anchorId="3004AE55" wp14:editId="53C023E9">
            <wp:extent cx="3502800" cy="1893600"/>
            <wp:effectExtent l="0" t="0" r="0" b="0"/>
            <wp:docPr id="592512620" name="Bildobjekt 1" descr="En bild som visar skärmbild, text,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2620" name="Bildobjekt 1" descr="En bild som visar skärmbild, text, diagram, linje&#10;&#10;AI-genererat innehåll kan vara felaktigt."/>
                    <pic:cNvPicPr/>
                  </pic:nvPicPr>
                  <pic:blipFill>
                    <a:blip r:embed="rId32"/>
                    <a:stretch>
                      <a:fillRect/>
                    </a:stretch>
                  </pic:blipFill>
                  <pic:spPr>
                    <a:xfrm>
                      <a:off x="0" y="0"/>
                      <a:ext cx="3502800" cy="1893600"/>
                    </a:xfrm>
                    <a:prstGeom prst="rect">
                      <a:avLst/>
                    </a:prstGeom>
                  </pic:spPr>
                </pic:pic>
              </a:graphicData>
            </a:graphic>
          </wp:inline>
        </w:drawing>
      </w:r>
    </w:p>
    <w:p w14:paraId="65535D93" w14:textId="1092CAD2" w:rsidR="00DF3242" w:rsidRDefault="00DF3242" w:rsidP="00E57F99">
      <w:pPr>
        <w:pStyle w:val="Rubrik2"/>
      </w:pPr>
      <w:bookmarkStart w:id="109" w:name="_(CPIERCE-LINE_&lt;start&gt;)_1"/>
      <w:bookmarkStart w:id="110" w:name="_Hlk61360142"/>
      <w:bookmarkStart w:id="111" w:name="_Toc359406382"/>
      <w:bookmarkEnd w:id="109"/>
      <w:r>
        <w:t>(</w:t>
      </w:r>
      <w:hyperlink w:anchor="_(CPIERCE-LINE_&lt;start&gt;)_1" w:history="1">
        <w:r w:rsidRPr="00CE15E5">
          <w:rPr>
            <w:rStyle w:val="Hyperlnk"/>
            <w:bdr w:val="none" w:sz="0" w:space="0" w:color="auto"/>
          </w:rPr>
          <w:t>CPIERCE-LINE</w:t>
        </w:r>
      </w:hyperlink>
      <w:r>
        <w:t xml:space="preserve"> &lt;start&gt;)</w:t>
      </w:r>
    </w:p>
    <w:p w14:paraId="4A39AE5D" w14:textId="56C7CD44" w:rsidR="00DF3242" w:rsidRDefault="00DF3242" w:rsidP="00DF3242">
      <w:r>
        <w:t xml:space="preserve">This function should be used inside the PIERCING function. If the argument &lt;start&gt; is T then it will generate a Linear movement from the piercing position to the quadrant of the circular piercing movement. If the argument &lt;start&gt; is </w:t>
      </w:r>
      <w:r w:rsidR="00CE15E5">
        <w:t>nil,</w:t>
      </w:r>
      <w:r>
        <w:t xml:space="preserve"> then it will generate a linear movement back to center of the piercing position.</w:t>
      </w:r>
    </w:p>
    <w:p w14:paraId="21E2F716" w14:textId="23C9098C" w:rsidR="00DF3242" w:rsidRDefault="00DF3242" w:rsidP="00E57F99">
      <w:pPr>
        <w:pStyle w:val="Rubrik2"/>
      </w:pPr>
      <w:bookmarkStart w:id="112" w:name="_(CPIERCE-CIRCLE)"/>
      <w:bookmarkStart w:id="113" w:name="_Hlk61360216"/>
      <w:bookmarkEnd w:id="110"/>
      <w:bookmarkEnd w:id="112"/>
      <w:r>
        <w:t>(</w:t>
      </w:r>
      <w:hyperlink w:anchor="_(CPIERCE-CIRCLE)" w:history="1">
        <w:r w:rsidRPr="001876C0">
          <w:rPr>
            <w:rStyle w:val="Hyperlnk"/>
            <w:bdr w:val="none" w:sz="0" w:space="0" w:color="auto"/>
          </w:rPr>
          <w:t>CPIERCE-CIRCLE</w:t>
        </w:r>
      </w:hyperlink>
      <w:r>
        <w:t>)</w:t>
      </w:r>
    </w:p>
    <w:p w14:paraId="6CBCBCE4" w14:textId="12AF87B6" w:rsidR="009E4B56" w:rsidRDefault="00DF3242" w:rsidP="00DF3242">
      <w:r>
        <w:t xml:space="preserve">This function should be used inside the PIERCING function. It will generate movement for one full circle. </w:t>
      </w:r>
    </w:p>
    <w:p w14:paraId="0A41A04E" w14:textId="1911BD98" w:rsidR="00CE15E5" w:rsidRDefault="00CE15E5" w:rsidP="00CE15E5">
      <w:r>
        <w:t>This will generate G3 movements in the CNC file if the piercing is parallel to XY plan. It will generate an octagon if the plan is not parallel with XY plan.</w:t>
      </w:r>
    </w:p>
    <w:p w14:paraId="76859FF7" w14:textId="672500B5" w:rsidR="009E4B56" w:rsidRDefault="009E4B56" w:rsidP="00DF3242">
      <w:r>
        <w:t xml:space="preserve">If the CNC controller don't have any programming </w:t>
      </w:r>
      <w:r w:rsidR="00CE15E5">
        <w:t>possibilities,</w:t>
      </w:r>
      <w:r>
        <w:t xml:space="preserve"> then the following </w:t>
      </w:r>
      <w:r w:rsidR="005772D8">
        <w:t>example</w:t>
      </w:r>
      <w:r>
        <w:t xml:space="preserve"> can be used.</w:t>
      </w:r>
    </w:p>
    <w:p w14:paraId="64C99EA6" w14:textId="79AD271D" w:rsidR="009E4B56" w:rsidRDefault="009E4B56" w:rsidP="009E4B56">
      <w:pPr>
        <w:pStyle w:val="LISPSAMPLE"/>
      </w:pPr>
      <w:r>
        <w:t>(IF $circ</w:t>
      </w:r>
    </w:p>
    <w:p w14:paraId="25D82CCF" w14:textId="7BA39710" w:rsidR="009E4B56" w:rsidRDefault="009E4B56" w:rsidP="009E4B56">
      <w:pPr>
        <w:pStyle w:val="LISPSAMPLE"/>
      </w:pPr>
      <w:r>
        <w:t xml:space="preserve">  (PROGN</w:t>
      </w:r>
    </w:p>
    <w:p w14:paraId="713BC741" w14:textId="3882E410" w:rsidR="009E4B56" w:rsidRDefault="009E4B56" w:rsidP="009E4B56">
      <w:pPr>
        <w:pStyle w:val="LISPSAMPLE"/>
      </w:pPr>
      <w:r>
        <w:t xml:space="preserve">    ($CLINE $cpradius 0 $cpfeed)</w:t>
      </w:r>
    </w:p>
    <w:p w14:paraId="1D580273" w14:textId="4D8ABD37" w:rsidR="009E4B56" w:rsidRDefault="009E4B56" w:rsidP="009E4B56">
      <w:pPr>
        <w:pStyle w:val="LISPSAMPLE"/>
      </w:pPr>
      <w:r>
        <w:t xml:space="preserve">    (REPEAT $pturns</w:t>
      </w:r>
    </w:p>
    <w:p w14:paraId="5462B6BD" w14:textId="6494B705" w:rsidR="009E4B56" w:rsidRDefault="009E4B56" w:rsidP="009E4B56">
      <w:pPr>
        <w:pStyle w:val="LISPSAMPLE"/>
      </w:pPr>
      <w:r>
        <w:t xml:space="preserve">      (CPIERC-CIRCLE)</w:t>
      </w:r>
    </w:p>
    <w:p w14:paraId="6A095D01" w14:textId="457C6B39" w:rsidR="009E4B56" w:rsidRDefault="009E4B56" w:rsidP="009E4B56">
      <w:pPr>
        <w:pStyle w:val="LISPSAMPLE"/>
      </w:pPr>
      <w:r>
        <w:t xml:space="preserve">    )</w:t>
      </w:r>
    </w:p>
    <w:p w14:paraId="0441E23B" w14:textId="5CE149DE" w:rsidR="009E4B56" w:rsidRDefault="009E4B56" w:rsidP="009E4B56">
      <w:pPr>
        <w:pStyle w:val="LISPSAMPLE"/>
      </w:pPr>
      <w:r>
        <w:t xml:space="preserve">    (CPIERC-LINE nil))</w:t>
      </w:r>
    </w:p>
    <w:p w14:paraId="6E90B65D" w14:textId="0B8E9367" w:rsidR="009E4B56" w:rsidRDefault="009E4B56" w:rsidP="009E4B56">
      <w:pPr>
        <w:pStyle w:val="LISPSAMPLE"/>
      </w:pPr>
      <w:r>
        <w:t xml:space="preserve">  (DELAY $time)</w:t>
      </w:r>
    </w:p>
    <w:p w14:paraId="40B1122F" w14:textId="24AC7F33" w:rsidR="009E4B56" w:rsidRDefault="009E4B56" w:rsidP="009E4B56">
      <w:pPr>
        <w:pStyle w:val="LISPSAMPLE"/>
      </w:pPr>
      <w:r>
        <w:t>)</w:t>
      </w:r>
    </w:p>
    <w:p w14:paraId="235EEC97" w14:textId="0E28703F" w:rsidR="005772D8" w:rsidRDefault="005772D8" w:rsidP="00DF3242">
      <w:r>
        <w:t>If you have a CNC controller where you can use some programming possibilities, then you can make a shorter CNC file by using following example.</w:t>
      </w:r>
    </w:p>
    <w:p w14:paraId="356DF522" w14:textId="079BA664" w:rsidR="00A2080E" w:rsidRDefault="00A2080E" w:rsidP="00A2080E">
      <w:pPr>
        <w:pStyle w:val="LISPSAMPLE"/>
      </w:pPr>
      <w:r w:rsidRPr="005772D8">
        <w:rPr>
          <w:lang w:bidi="ar-SA"/>
        </w:rPr>
        <w:t>(SETQ *CustomCircularPiercing* T)</w:t>
      </w:r>
    </w:p>
    <w:p w14:paraId="1F485904" w14:textId="17758BE9" w:rsidR="005772D8" w:rsidRDefault="005772D8" w:rsidP="005772D8">
      <w:pPr>
        <w:pStyle w:val="LISPSAMPLE"/>
      </w:pPr>
      <w:r>
        <w:t>(IF $circ</w:t>
      </w:r>
    </w:p>
    <w:p w14:paraId="358BAF1E" w14:textId="1DBF7A1E" w:rsidR="005772D8" w:rsidRDefault="005772D8" w:rsidP="005772D8">
      <w:pPr>
        <w:pStyle w:val="LISPSAMPLE"/>
      </w:pPr>
      <w:r>
        <w:t xml:space="preserve">  (PROGN</w:t>
      </w:r>
    </w:p>
    <w:p w14:paraId="3DFE3380" w14:textId="3D62BAB6" w:rsidR="005772D8" w:rsidRDefault="005772D8" w:rsidP="005772D8">
      <w:pPr>
        <w:pStyle w:val="LISPSAMPLE"/>
      </w:pPr>
      <w:r>
        <w:t xml:space="preserve">    (CPIERC-LINE T)</w:t>
      </w:r>
    </w:p>
    <w:p w14:paraId="4914A3DC" w14:textId="464C572C" w:rsidR="00E00ED7" w:rsidRDefault="00E00ED7" w:rsidP="00E00ED7">
      <w:pPr>
        <w:pStyle w:val="LISPSAMPLE"/>
      </w:pPr>
      <w:r>
        <w:t xml:space="preserve">    (WRITE (STRCAT (NTXT) "R20=" (ITOA $cpturns)))</w:t>
      </w:r>
    </w:p>
    <w:p w14:paraId="5C0A78EF" w14:textId="4A16F8DE" w:rsidR="005772D8" w:rsidRDefault="005772D8" w:rsidP="005772D8">
      <w:pPr>
        <w:pStyle w:val="LISPSAMPLE"/>
      </w:pPr>
      <w:r>
        <w:t xml:space="preserve">    (WRITE (STRCAT (NTXT) "$WHILE R20"))</w:t>
      </w:r>
    </w:p>
    <w:p w14:paraId="18CE54F3" w14:textId="7ED0CFEC" w:rsidR="005772D8" w:rsidRDefault="005772D8" w:rsidP="005772D8">
      <w:pPr>
        <w:pStyle w:val="LISPSAMPLE"/>
      </w:pPr>
      <w:r>
        <w:t xml:space="preserve">    (WRITE (STRCAT (NTXT) "R20=R20-1"))</w:t>
      </w:r>
    </w:p>
    <w:p w14:paraId="3E9DA5E0" w14:textId="520EBEB2" w:rsidR="005772D8" w:rsidRDefault="005772D8" w:rsidP="005772D8">
      <w:pPr>
        <w:pStyle w:val="LISPSAMPLE"/>
      </w:pPr>
      <w:r>
        <w:t xml:space="preserve">    (CPIERC-CIRCLE)</w:t>
      </w:r>
    </w:p>
    <w:p w14:paraId="40F153AC" w14:textId="6B4F7EF8" w:rsidR="005772D8" w:rsidRDefault="005772D8" w:rsidP="005772D8">
      <w:pPr>
        <w:pStyle w:val="LISPSAMPLE"/>
      </w:pPr>
      <w:r>
        <w:lastRenderedPageBreak/>
        <w:t xml:space="preserve">    (WRITE (STRCAT (NTXT) "$ENDWHILE"))</w:t>
      </w:r>
    </w:p>
    <w:p w14:paraId="0523CA66" w14:textId="5ECFE9E1" w:rsidR="005772D8" w:rsidRDefault="005772D8" w:rsidP="005772D8">
      <w:pPr>
        <w:pStyle w:val="LISPSAMPLE"/>
      </w:pPr>
      <w:r>
        <w:t xml:space="preserve">    (CPIERC-LINE nil))</w:t>
      </w:r>
    </w:p>
    <w:p w14:paraId="49186786" w14:textId="2E12A3B4" w:rsidR="005772D8" w:rsidRDefault="005772D8" w:rsidP="005772D8">
      <w:pPr>
        <w:pStyle w:val="LISPSAMPLE"/>
      </w:pPr>
      <w:r>
        <w:t xml:space="preserve">  (DELAY $time)</w:t>
      </w:r>
    </w:p>
    <w:p w14:paraId="4848498F" w14:textId="6B9C44D7" w:rsidR="005772D8" w:rsidRDefault="005772D8" w:rsidP="005772D8">
      <w:pPr>
        <w:pStyle w:val="LISPSAMPLE"/>
      </w:pPr>
      <w:r>
        <w:t>)</w:t>
      </w:r>
    </w:p>
    <w:bookmarkEnd w:id="111"/>
    <w:bookmarkEnd w:id="113"/>
    <w:p w14:paraId="1DAB3C6F" w14:textId="4100DEEB" w:rsidR="00902ECE" w:rsidRDefault="005772D8" w:rsidP="005772D8">
      <w:r>
        <w:t xml:space="preserve">Note: If you are using the example above you must insert following variable </w:t>
      </w:r>
    </w:p>
    <w:p w14:paraId="6FCD4B75" w14:textId="13CB2B1C" w:rsidR="005772D8" w:rsidRDefault="005772D8" w:rsidP="005772D8">
      <w:r w:rsidRPr="005772D8">
        <w:rPr>
          <w:rFonts w:cs="Tahoma"/>
          <w:color w:val="000000"/>
          <w:szCs w:val="20"/>
          <w:lang w:bidi="ar-SA"/>
        </w:rPr>
        <w:t>(SETQ *CustomCircularPiercing* T)</w:t>
      </w:r>
    </w:p>
    <w:p w14:paraId="406A3DB5" w14:textId="77777777" w:rsidR="00E83E77" w:rsidRDefault="00E83E77" w:rsidP="00D90884">
      <w:bookmarkStart w:id="114" w:name="_QUALITY_1"/>
      <w:bookmarkStart w:id="115" w:name="_PUMPONOFF"/>
      <w:bookmarkStart w:id="116" w:name="_ROTAX_2"/>
      <w:bookmarkStart w:id="117" w:name="_SRAPID"/>
      <w:bookmarkStart w:id="118" w:name="_STOP_2"/>
      <w:bookmarkStart w:id="119" w:name="_TOOLUP_1"/>
      <w:bookmarkStart w:id="120" w:name="_TEXT"/>
      <w:bookmarkStart w:id="121" w:name="_TILT"/>
      <w:bookmarkStart w:id="122" w:name="_TOOLDOWN"/>
      <w:bookmarkEnd w:id="92"/>
      <w:bookmarkEnd w:id="114"/>
      <w:bookmarkEnd w:id="115"/>
      <w:bookmarkEnd w:id="116"/>
      <w:bookmarkEnd w:id="117"/>
      <w:bookmarkEnd w:id="118"/>
      <w:bookmarkEnd w:id="119"/>
      <w:bookmarkEnd w:id="120"/>
      <w:bookmarkEnd w:id="121"/>
      <w:bookmarkEnd w:id="122"/>
    </w:p>
    <w:p w14:paraId="446DF75E" w14:textId="105CE029" w:rsidR="004C6A9C" w:rsidRDefault="0054599E" w:rsidP="001670DD">
      <w:pPr>
        <w:pStyle w:val="Rubrik2"/>
      </w:pPr>
      <w:bookmarkStart w:id="123" w:name="_(RTCP_&lt;$a&gt;_&lt;$b&gt;)"/>
      <w:bookmarkEnd w:id="123"/>
      <w:r>
        <w:t>(</w:t>
      </w:r>
      <w:hyperlink w:anchor="_(RTCP_&lt;$a&gt;_&lt;$b&gt;)" w:history="1">
        <w:r w:rsidRPr="00AF3145">
          <w:rPr>
            <w:rStyle w:val="Hyperlnk"/>
            <w:bdr w:val="none" w:sz="0" w:space="0" w:color="auto"/>
          </w:rPr>
          <w:t>RTCP</w:t>
        </w:r>
      </w:hyperlink>
      <w:r>
        <w:t xml:space="preserve"> &lt;$a&gt; &lt;$b&gt;)</w:t>
      </w:r>
    </w:p>
    <w:p w14:paraId="49B7A9CA" w14:textId="5A332270" w:rsidR="001670DD" w:rsidRDefault="001670DD" w:rsidP="001670DD">
      <w:r>
        <w:t xml:space="preserve">This function can be used if the </w:t>
      </w:r>
      <w:r w:rsidR="00AF3145">
        <w:t xml:space="preserve">CNC </w:t>
      </w:r>
      <w:r>
        <w:t xml:space="preserve">controller cannot use RTCP. The absolute best solution is if the RTCP calculation is done in the controller, and the coordinates in the CNC file describe the position of the nozzle. This is a workaround </w:t>
      </w:r>
      <w:r w:rsidR="0007286A">
        <w:t xml:space="preserve">should only be used </w:t>
      </w:r>
      <w:r>
        <w:t xml:space="preserve">if the controller </w:t>
      </w:r>
      <w:r w:rsidR="003B2B10">
        <w:t>lacks</w:t>
      </w:r>
      <w:r>
        <w:t xml:space="preserve"> that </w:t>
      </w:r>
      <w:r w:rsidR="0054599E">
        <w:t xml:space="preserve">important </w:t>
      </w:r>
      <w:r>
        <w:t>functionality.</w:t>
      </w:r>
    </w:p>
    <w:p w14:paraId="1AA63917" w14:textId="042B894D" w:rsidR="0054599E" w:rsidRDefault="0054599E" w:rsidP="001670DD">
      <w:r>
        <w:t>The function returns a list with three displacements (X Y and Z)</w:t>
      </w:r>
    </w:p>
    <w:p w14:paraId="582B451B" w14:textId="3D979311" w:rsidR="0054599E" w:rsidRDefault="0054599E" w:rsidP="001670DD">
      <w:r>
        <w:t>Example:</w:t>
      </w:r>
    </w:p>
    <w:p w14:paraId="00078E3E" w14:textId="77777777" w:rsidR="0054599E" w:rsidRPr="0054599E" w:rsidRDefault="0054599E" w:rsidP="0007286A">
      <w:pPr>
        <w:pStyle w:val="LISPSAMPLE"/>
      </w:pPr>
      <w:r w:rsidRPr="0054599E">
        <w:t>(IF $ab</w:t>
      </w:r>
    </w:p>
    <w:p w14:paraId="3CE89CD7" w14:textId="77777777" w:rsidR="0054599E" w:rsidRPr="0054599E" w:rsidRDefault="0054599E" w:rsidP="0007286A">
      <w:pPr>
        <w:pStyle w:val="LISPSAMPLE"/>
      </w:pPr>
      <w:r w:rsidRPr="0054599E">
        <w:t xml:space="preserve">  (PROGN</w:t>
      </w:r>
    </w:p>
    <w:p w14:paraId="42D5C66A" w14:textId="77777777" w:rsidR="0054599E" w:rsidRPr="0007286A" w:rsidRDefault="0054599E" w:rsidP="0007286A">
      <w:pPr>
        <w:pStyle w:val="LISPSAMPLE"/>
        <w:rPr>
          <w:b/>
          <w:bCs/>
        </w:rPr>
      </w:pPr>
      <w:r w:rsidRPr="0007286A">
        <w:rPr>
          <w:b/>
          <w:bCs/>
        </w:rPr>
        <w:t xml:space="preserve">    (SETQ xyz (RTCP $a $b))</w:t>
      </w:r>
    </w:p>
    <w:p w14:paraId="28DD096E" w14:textId="1967D41B" w:rsidR="0054599E" w:rsidRDefault="0054599E" w:rsidP="0007286A">
      <w:pPr>
        <w:pStyle w:val="LISPSAMPLE"/>
      </w:pPr>
      <w:r w:rsidRPr="0054599E">
        <w:t xml:space="preserve">    (SETQ $x (- $x (CAR xyz)) $y (- $y (CADR xyz)) $z (- (CADDR xyz)))</w:t>
      </w:r>
    </w:p>
    <w:p w14:paraId="30A92D80" w14:textId="77777777" w:rsidR="0007286A" w:rsidRDefault="0007286A" w:rsidP="0007286A">
      <w:pPr>
        <w:pStyle w:val="LISPSAMPLE"/>
      </w:pPr>
      <w:r>
        <w:t xml:space="preserve">    (WRITE (STRCAT (NTXT) "G1 X" (RTS $x) " Y" (RTS $y) " Z" (RTS $z))))</w:t>
      </w:r>
    </w:p>
    <w:p w14:paraId="28164D9D" w14:textId="0A9C7E62" w:rsidR="0007286A" w:rsidRDefault="0007286A" w:rsidP="0007286A">
      <w:pPr>
        <w:pStyle w:val="LISPSAMPLE"/>
      </w:pPr>
      <w:r>
        <w:t>)</w:t>
      </w:r>
    </w:p>
    <w:p w14:paraId="4A7E60BC" w14:textId="3FD8643B" w:rsidR="0007286A" w:rsidRDefault="0007286A" w:rsidP="001670DD">
      <w:r>
        <w:t>The function uses the parameters specified in the 5X-kinematic tab in the machine settings.</w:t>
      </w:r>
    </w:p>
    <w:p w14:paraId="6FA2F844" w14:textId="76BCF7E1" w:rsidR="001670DD" w:rsidRDefault="001670DD" w:rsidP="001670DD">
      <w:r>
        <w:t>Theoretically this function can be used on all kinematic constructions based on two rotation axes.</w:t>
      </w:r>
    </w:p>
    <w:p w14:paraId="44B5A96B" w14:textId="1EFD90C5" w:rsidR="00F9639F" w:rsidRDefault="00F9639F" w:rsidP="00F9639F">
      <w:pPr>
        <w:pStyle w:val="Rubrik2"/>
      </w:pPr>
      <w:bookmarkStart w:id="124" w:name="_(NORMALIZE_$vector)"/>
      <w:bookmarkEnd w:id="124"/>
      <w:r>
        <w:t>(</w:t>
      </w:r>
      <w:hyperlink w:anchor="_(NORMALIZE_$vector)" w:history="1">
        <w:r w:rsidRPr="00F9639F">
          <w:rPr>
            <w:rStyle w:val="Hyperlnk"/>
            <w:bdr w:val="none" w:sz="0" w:space="0" w:color="auto"/>
          </w:rPr>
          <w:t>NORMALIZE</w:t>
        </w:r>
      </w:hyperlink>
      <w:r>
        <w:t xml:space="preserve"> $vector)</w:t>
      </w:r>
    </w:p>
    <w:p w14:paraId="35F95FE7" w14:textId="2A3C67C8" w:rsidR="00F9639F" w:rsidRDefault="001110E7" w:rsidP="00F9639F">
      <w:r>
        <w:t>On events PIERCING, LINE, ARC the is a variable $vector that describe the theoretical direction and length of the jet at every point. This function will convert $vector to a new vector with the length 1mm.</w:t>
      </w:r>
    </w:p>
    <w:p w14:paraId="60D8007D" w14:textId="4C7A501F" w:rsidR="001110E7" w:rsidRDefault="001110E7" w:rsidP="00283180">
      <w:pPr>
        <w:pStyle w:val="LISPSAMPLE"/>
      </w:pPr>
      <w:r>
        <w:t>Example:</w:t>
      </w:r>
    </w:p>
    <w:p w14:paraId="399C1B2E" w14:textId="37C5B1E6" w:rsidR="00283180" w:rsidRDefault="001110E7" w:rsidP="00283180">
      <w:pPr>
        <w:pStyle w:val="LISPSAMPLE"/>
      </w:pPr>
      <w:r>
        <w:t xml:space="preserve">(SETQ </w:t>
      </w:r>
      <w:r w:rsidR="00283180">
        <w:t xml:space="preserve">$vector </w:t>
      </w:r>
      <w:r>
        <w:t>(LIST 10 10 -20))</w:t>
      </w:r>
      <w:r w:rsidR="00283180">
        <w:t xml:space="preserve"> </w:t>
      </w:r>
    </w:p>
    <w:p w14:paraId="6290D2F6" w14:textId="5B9FD481" w:rsidR="001110E7" w:rsidRDefault="00283180" w:rsidP="00283180">
      <w:pPr>
        <w:pStyle w:val="LISPSAMPLE"/>
      </w:pPr>
      <w:r>
        <w:t>(DISTANCE (LIST 0 0 0) $vector)</w:t>
      </w:r>
      <w:r>
        <w:tab/>
      </w:r>
      <w:r>
        <w:tab/>
        <w:t>returns 24.4940</w:t>
      </w:r>
    </w:p>
    <w:p w14:paraId="68FA12AA" w14:textId="34563B85" w:rsidR="001110E7" w:rsidRDefault="001110E7" w:rsidP="00283180">
      <w:pPr>
        <w:pStyle w:val="LISPSAMPLE"/>
      </w:pPr>
      <w:r>
        <w:t xml:space="preserve">(SETQ v2 (NORMALIZE </w:t>
      </w:r>
      <w:r w:rsidR="00283180">
        <w:t>$vector</w:t>
      </w:r>
      <w:r>
        <w:t>))</w:t>
      </w:r>
    </w:p>
    <w:p w14:paraId="3291D541" w14:textId="1DA82E36" w:rsidR="00283180" w:rsidRDefault="00283180" w:rsidP="00283180">
      <w:pPr>
        <w:pStyle w:val="LISPSAMPLE"/>
      </w:pPr>
      <w:bookmarkStart w:id="125" w:name="_Hlk118205913"/>
      <w:r>
        <w:t>(DISTANCE (LIST 0 0 0) v2)</w:t>
      </w:r>
      <w:r>
        <w:tab/>
      </w:r>
      <w:r>
        <w:tab/>
        <w:t>returns 1.0000</w:t>
      </w:r>
    </w:p>
    <w:p w14:paraId="4C1E6EC3" w14:textId="2BD3C554" w:rsidR="00283180" w:rsidRDefault="00283180" w:rsidP="00283180">
      <w:r>
        <w:t>The function is useful on machines that uses vectors to handle cutting angles.</w:t>
      </w:r>
    </w:p>
    <w:p w14:paraId="148D7511" w14:textId="77777777" w:rsidR="00911672" w:rsidRDefault="00911672" w:rsidP="00283180"/>
    <w:bookmarkStart w:id="126" w:name="_USERFILENAME"/>
    <w:bookmarkStart w:id="127" w:name="_CUSTOM-FILENAME"/>
    <w:bookmarkEnd w:id="126"/>
    <w:bookmarkEnd w:id="127"/>
    <w:p w14:paraId="68109BAB" w14:textId="6859884B" w:rsidR="007613AC" w:rsidRDefault="0077421B" w:rsidP="007613AC">
      <w:pPr>
        <w:pStyle w:val="Rubrik2"/>
      </w:pPr>
      <w:r>
        <w:fldChar w:fldCharType="begin"/>
      </w:r>
      <w:r>
        <w:instrText>HYPERLINK  \l "_CUSTOM-FILENAME"</w:instrText>
      </w:r>
      <w:r>
        <w:fldChar w:fldCharType="separate"/>
      </w:r>
      <w:r w:rsidRPr="0077421B">
        <w:rPr>
          <w:rStyle w:val="Hyperlnk"/>
          <w:bdr w:val="none" w:sz="0" w:space="0" w:color="auto"/>
        </w:rPr>
        <w:t>CUSTOM-F</w:t>
      </w:r>
      <w:r w:rsidR="007613AC" w:rsidRPr="0077421B">
        <w:rPr>
          <w:rStyle w:val="Hyperlnk"/>
          <w:bdr w:val="none" w:sz="0" w:space="0" w:color="auto"/>
        </w:rPr>
        <w:t>ILENAME</w:t>
      </w:r>
      <w:r>
        <w:fldChar w:fldCharType="end"/>
      </w:r>
    </w:p>
    <w:p w14:paraId="657AC96B" w14:textId="131135F1" w:rsidR="002735AA" w:rsidRDefault="002735AA" w:rsidP="00283180">
      <w:r>
        <w:t xml:space="preserve">Define a function with this name if you </w:t>
      </w:r>
      <w:r w:rsidR="00A05436">
        <w:t xml:space="preserve">need IGEMS </w:t>
      </w:r>
      <w:r>
        <w:t>to suggest filename</w:t>
      </w:r>
      <w:r w:rsidR="00A05436">
        <w:t>s</w:t>
      </w:r>
      <w:r>
        <w:t xml:space="preserve"> that </w:t>
      </w:r>
      <w:r w:rsidR="00A05436">
        <w:t xml:space="preserve">are </w:t>
      </w:r>
      <w:r w:rsidR="00662262">
        <w:t>built</w:t>
      </w:r>
      <w:r>
        <w:t xml:space="preserve"> up by other rules than IGEMS standard rules. </w:t>
      </w:r>
      <w:r w:rsidR="00A05436">
        <w:t>(</w:t>
      </w:r>
      <w:r>
        <w:t>The standard rules can be set up in the Postprocessor tab in the machine setting.</w:t>
      </w:r>
      <w:r w:rsidR="00A05436">
        <w:t>)</w:t>
      </w:r>
      <w:r>
        <w:t xml:space="preserve"> The function should return the suggested filename as a string valid for a filename.</w:t>
      </w:r>
    </w:p>
    <w:p w14:paraId="591D1DC5" w14:textId="77777777" w:rsidR="007A62D3" w:rsidRDefault="007A62D3" w:rsidP="00283180">
      <w:r>
        <w:t xml:space="preserve">The example below suggest the filename if previous name was not numbers. </w:t>
      </w:r>
    </w:p>
    <w:p w14:paraId="2D9E6A96" w14:textId="4F4CAEFA" w:rsidR="007A62D3" w:rsidRDefault="007A62D3" w:rsidP="00283180">
      <w:r>
        <w:t xml:space="preserve">If the previous filename starts with a number, then the number will be increased by 1 follow by the name of the drawing. If the previous filename starts with a number follow by a "-" and a second number (Example 1000-2) then the second number will be increased by 1 follow by </w:t>
      </w:r>
      <w:r w:rsidR="00B85C02">
        <w:t>the name of the drawing.</w:t>
      </w:r>
    </w:p>
    <w:p w14:paraId="3615ECD8" w14:textId="77777777" w:rsidR="007A62D3" w:rsidRPr="007A62D3" w:rsidRDefault="007A62D3" w:rsidP="007A62D3">
      <w:pPr>
        <w:pStyle w:val="LISPSAMPLE"/>
      </w:pPr>
      <w:r w:rsidRPr="007A62D3">
        <w:t>(DEFUN custom-filename (/ default serial decimal)</w:t>
      </w:r>
    </w:p>
    <w:p w14:paraId="022BE0C1" w14:textId="77777777" w:rsidR="007A62D3" w:rsidRPr="007A62D3" w:rsidRDefault="007A62D3" w:rsidP="007A62D3">
      <w:pPr>
        <w:pStyle w:val="LISPSAMPLE"/>
      </w:pPr>
      <w:r w:rsidRPr="007A62D3">
        <w:t xml:space="preserve">  (SETQ serial (UC-GET $machine "CUSTOM-FILENAME-SERIAL" 1000))</w:t>
      </w:r>
    </w:p>
    <w:p w14:paraId="685A0E1F" w14:textId="77777777" w:rsidR="007A62D3" w:rsidRPr="007A62D3" w:rsidRDefault="007A62D3" w:rsidP="007A62D3">
      <w:pPr>
        <w:pStyle w:val="LISPSAMPLE"/>
      </w:pPr>
      <w:r w:rsidRPr="007A62D3">
        <w:t xml:space="preserve">  (SETQ decimal (UC-GET $machine "CUSTOM-FILENAME-DECIMAL" 0))</w:t>
      </w:r>
    </w:p>
    <w:p w14:paraId="61DCBC70" w14:textId="77777777" w:rsidR="007A62D3" w:rsidRPr="007A62D3" w:rsidRDefault="007A62D3" w:rsidP="007A62D3">
      <w:pPr>
        <w:pStyle w:val="LISPSAMPLE"/>
      </w:pPr>
      <w:r w:rsidRPr="007A62D3">
        <w:t xml:space="preserve">  (COND</w:t>
      </w:r>
    </w:p>
    <w:p w14:paraId="6C360B39" w14:textId="77777777" w:rsidR="007A62D3" w:rsidRPr="007A62D3" w:rsidRDefault="007A62D3" w:rsidP="007A62D3">
      <w:pPr>
        <w:pStyle w:val="LISPSAMPLE"/>
      </w:pPr>
      <w:r w:rsidRPr="007A62D3">
        <w:t xml:space="preserve">    ((AND (= serial 0) (= decimal 0))</w:t>
      </w:r>
    </w:p>
    <w:p w14:paraId="7059712E" w14:textId="77777777" w:rsidR="007A62D3" w:rsidRPr="007A62D3" w:rsidRDefault="007A62D3" w:rsidP="007A62D3">
      <w:pPr>
        <w:pStyle w:val="LISPSAMPLE"/>
      </w:pPr>
      <w:r w:rsidRPr="007A62D3">
        <w:t xml:space="preserve">      (STRCAT (FILE-NAMEONLY $digfile T)))</w:t>
      </w:r>
    </w:p>
    <w:p w14:paraId="3257EC12" w14:textId="77777777" w:rsidR="007A62D3" w:rsidRPr="007A62D3" w:rsidRDefault="007A62D3" w:rsidP="007A62D3">
      <w:pPr>
        <w:pStyle w:val="LISPSAMPLE"/>
      </w:pPr>
      <w:r w:rsidRPr="007A62D3">
        <w:t xml:space="preserve">    ((= decimal 0)</w:t>
      </w:r>
    </w:p>
    <w:p w14:paraId="720839D7" w14:textId="77777777" w:rsidR="007A62D3" w:rsidRPr="007A62D3" w:rsidRDefault="007A62D3" w:rsidP="007A62D3">
      <w:pPr>
        <w:pStyle w:val="LISPSAMPLE"/>
      </w:pPr>
      <w:r w:rsidRPr="007A62D3">
        <w:t xml:space="preserve">      (SETQ serial (1+ serial))</w:t>
      </w:r>
    </w:p>
    <w:p w14:paraId="409FDC00" w14:textId="77777777" w:rsidR="007A62D3" w:rsidRPr="007A62D3" w:rsidRDefault="007A62D3" w:rsidP="007A62D3">
      <w:pPr>
        <w:pStyle w:val="LISPSAMPLE"/>
      </w:pPr>
      <w:r w:rsidRPr="007A62D3">
        <w:t xml:space="preserve">      (STRCAT (ITOA serial) " " (FILE-NAMEONLY $digfile T)))</w:t>
      </w:r>
    </w:p>
    <w:p w14:paraId="4FC7BF3F" w14:textId="77777777" w:rsidR="007A62D3" w:rsidRPr="007A62D3" w:rsidRDefault="007A62D3" w:rsidP="007A62D3">
      <w:pPr>
        <w:pStyle w:val="LISPSAMPLE"/>
      </w:pPr>
      <w:r w:rsidRPr="007A62D3">
        <w:t xml:space="preserve">    (T</w:t>
      </w:r>
    </w:p>
    <w:p w14:paraId="3D00A629" w14:textId="77777777" w:rsidR="007A62D3" w:rsidRPr="007A62D3" w:rsidRDefault="007A62D3" w:rsidP="007A62D3">
      <w:pPr>
        <w:pStyle w:val="LISPSAMPLE"/>
      </w:pPr>
      <w:r w:rsidRPr="007A62D3">
        <w:t xml:space="preserve">      (SETQ decimal (1+ decimal))</w:t>
      </w:r>
    </w:p>
    <w:p w14:paraId="5CF3374D" w14:textId="77777777" w:rsidR="007A62D3" w:rsidRPr="007A62D3" w:rsidRDefault="007A62D3" w:rsidP="007A62D3">
      <w:pPr>
        <w:pStyle w:val="LISPSAMPLE"/>
      </w:pPr>
      <w:r w:rsidRPr="007A62D3">
        <w:t xml:space="preserve">      (STRCAT (ITOA serial) "-" (ITOA decimal) " " (FILE-NAMEONLY $digfile T)))</w:t>
      </w:r>
    </w:p>
    <w:p w14:paraId="799D7EF4" w14:textId="77777777" w:rsidR="007A62D3" w:rsidRPr="007A62D3" w:rsidRDefault="007A62D3" w:rsidP="007A62D3">
      <w:pPr>
        <w:pStyle w:val="LISPSAMPLE"/>
      </w:pPr>
      <w:r w:rsidRPr="007A62D3">
        <w:t xml:space="preserve">  )    </w:t>
      </w:r>
    </w:p>
    <w:p w14:paraId="2A1C4BC1" w14:textId="77777777" w:rsidR="007A62D3" w:rsidRPr="007A62D3" w:rsidRDefault="007A62D3" w:rsidP="007A62D3">
      <w:pPr>
        <w:pStyle w:val="LISPSAMPLE"/>
      </w:pPr>
      <w:r w:rsidRPr="007A62D3">
        <w:t xml:space="preserve">)  </w:t>
      </w:r>
    </w:p>
    <w:p w14:paraId="1A93015C" w14:textId="324FE17D" w:rsidR="007A62D3" w:rsidRPr="007A62D3" w:rsidRDefault="00B85C02" w:rsidP="00B85C02">
      <w:pPr>
        <w:rPr>
          <w:rFonts w:eastAsiaTheme="minorHAnsi"/>
        </w:rPr>
      </w:pPr>
      <w:r>
        <w:rPr>
          <w:rFonts w:eastAsiaTheme="minorHAnsi"/>
        </w:rPr>
        <w:t xml:space="preserve">Following function must also be included </w:t>
      </w:r>
      <w:r w:rsidR="00A05436">
        <w:rPr>
          <w:rFonts w:eastAsiaTheme="minorHAnsi"/>
        </w:rPr>
        <w:t xml:space="preserve">in the MAIN </w:t>
      </w:r>
      <w:r>
        <w:rPr>
          <w:rFonts w:eastAsiaTheme="minorHAnsi"/>
        </w:rPr>
        <w:t xml:space="preserve">to </w:t>
      </w:r>
      <w:r w:rsidR="00A05436">
        <w:rPr>
          <w:rFonts w:eastAsiaTheme="minorHAnsi"/>
        </w:rPr>
        <w:t>save</w:t>
      </w:r>
      <w:r>
        <w:rPr>
          <w:rFonts w:eastAsiaTheme="minorHAnsi"/>
        </w:rPr>
        <w:t xml:space="preserve"> the last used name.</w:t>
      </w:r>
    </w:p>
    <w:p w14:paraId="14A7DC86" w14:textId="77777777" w:rsidR="007A62D3" w:rsidRPr="007A62D3" w:rsidRDefault="007A62D3" w:rsidP="007A62D3">
      <w:pPr>
        <w:pStyle w:val="LISPSAMPLE"/>
      </w:pPr>
      <w:r w:rsidRPr="007A62D3">
        <w:t>(DEFUN update-filename (default / serial decimal)</w:t>
      </w:r>
    </w:p>
    <w:p w14:paraId="06C3B9B4" w14:textId="77777777" w:rsidR="007A62D3" w:rsidRPr="007A62D3" w:rsidRDefault="007A62D3" w:rsidP="007A62D3">
      <w:pPr>
        <w:pStyle w:val="LISPSAMPLE"/>
      </w:pPr>
      <w:r w:rsidRPr="007A62D3">
        <w:t xml:space="preserve">  (SETQ default (FILE-NAMEONLY default T))</w:t>
      </w:r>
    </w:p>
    <w:p w14:paraId="1DB7EAA3" w14:textId="77777777" w:rsidR="007A62D3" w:rsidRPr="007A62D3" w:rsidRDefault="007A62D3" w:rsidP="007A62D3">
      <w:pPr>
        <w:pStyle w:val="LISPSAMPLE"/>
      </w:pPr>
      <w:r w:rsidRPr="007A62D3">
        <w:t xml:space="preserve">  (SETQ serial (ATOI default))</w:t>
      </w:r>
    </w:p>
    <w:p w14:paraId="33B12431" w14:textId="77777777" w:rsidR="007A62D3" w:rsidRPr="007A62D3" w:rsidRDefault="007A62D3" w:rsidP="007A62D3">
      <w:pPr>
        <w:pStyle w:val="LISPSAMPLE"/>
      </w:pPr>
      <w:r w:rsidRPr="007A62D3">
        <w:lastRenderedPageBreak/>
        <w:t xml:space="preserve">  (UC-SET $machine "CUSTOM-FILENAME-SERIAL" serial)</w:t>
      </w:r>
    </w:p>
    <w:p w14:paraId="5CB94C78" w14:textId="77777777" w:rsidR="007A62D3" w:rsidRDefault="007A62D3" w:rsidP="007A62D3">
      <w:pPr>
        <w:pStyle w:val="LISPSAMPLE"/>
      </w:pPr>
      <w:r w:rsidRPr="007A62D3">
        <w:t xml:space="preserve">  (IF (&gt; serial 0) </w:t>
      </w:r>
    </w:p>
    <w:p w14:paraId="42B70EB1" w14:textId="43082627" w:rsidR="007A62D3" w:rsidRDefault="007A62D3" w:rsidP="007A62D3">
      <w:pPr>
        <w:pStyle w:val="LISPSAMPLE"/>
      </w:pPr>
      <w:r>
        <w:t xml:space="preserve">    </w:t>
      </w:r>
      <w:r w:rsidRPr="007A62D3">
        <w:t xml:space="preserve">(SETQ decimal (ATOI (STRSUB default (+ (STRLEN (ITOA serial)) 2)))) </w:t>
      </w:r>
    </w:p>
    <w:p w14:paraId="3910635F" w14:textId="77777777" w:rsidR="007A62D3" w:rsidRDefault="007A62D3" w:rsidP="007A62D3">
      <w:pPr>
        <w:pStyle w:val="LISPSAMPLE"/>
      </w:pPr>
      <w:r>
        <w:t xml:space="preserve">    </w:t>
      </w:r>
      <w:r w:rsidRPr="007A62D3">
        <w:t>(SETQ decimal 0)</w:t>
      </w:r>
    </w:p>
    <w:p w14:paraId="2DC62F63" w14:textId="3A80C605" w:rsidR="007A62D3" w:rsidRPr="007A62D3" w:rsidRDefault="007A62D3" w:rsidP="007A62D3">
      <w:pPr>
        <w:pStyle w:val="LISPSAMPLE"/>
      </w:pPr>
      <w:r>
        <w:t xml:space="preserve">  </w:t>
      </w:r>
      <w:r w:rsidRPr="007A62D3">
        <w:t>)</w:t>
      </w:r>
    </w:p>
    <w:p w14:paraId="2714BCA9" w14:textId="77777777" w:rsidR="007A62D3" w:rsidRPr="007A62D3" w:rsidRDefault="007A62D3" w:rsidP="007A62D3">
      <w:pPr>
        <w:pStyle w:val="LISPSAMPLE"/>
      </w:pPr>
      <w:r w:rsidRPr="007A62D3">
        <w:t xml:space="preserve">  (UC-SET $machine "CUSTOM-FILENAME-DECIMAL" decimal)</w:t>
      </w:r>
    </w:p>
    <w:p w14:paraId="79EE10B8" w14:textId="77777777" w:rsidR="007A62D3" w:rsidRDefault="007A62D3" w:rsidP="007A62D3">
      <w:pPr>
        <w:pStyle w:val="LISPSAMPLE"/>
      </w:pPr>
      <w:r w:rsidRPr="007A62D3">
        <w:t>)</w:t>
      </w:r>
    </w:p>
    <w:p w14:paraId="645C249B" w14:textId="77777777" w:rsidR="00B85C02" w:rsidRDefault="00B85C02" w:rsidP="00B85C02">
      <w:r>
        <w:t>Note! You must call the function UPDATE-FILENAME in the HEADER function.</w:t>
      </w:r>
    </w:p>
    <w:p w14:paraId="27174623" w14:textId="331EDAF5" w:rsidR="00B85C02" w:rsidRDefault="00B85C02" w:rsidP="00B85C02">
      <w:pPr>
        <w:pStyle w:val="LISPSAMPLE"/>
      </w:pPr>
      <w:r>
        <w:t>(DEFUN header ()</w:t>
      </w:r>
    </w:p>
    <w:p w14:paraId="660D5D68" w14:textId="168DD603" w:rsidR="00B85C02" w:rsidRDefault="00B85C02" w:rsidP="00B85C02">
      <w:pPr>
        <w:pStyle w:val="LISPSAMPLE"/>
      </w:pPr>
      <w:r>
        <w:t xml:space="preserve">  </w:t>
      </w:r>
      <w:r w:rsidR="00871010">
        <w:t xml:space="preserve">(IF $filename </w:t>
      </w:r>
      <w:r>
        <w:t>(UPDATE-FILENAME $filename)</w:t>
      </w:r>
      <w:r w:rsidR="00871010">
        <w:t>)</w:t>
      </w:r>
    </w:p>
    <w:p w14:paraId="742A6107" w14:textId="4E850F74" w:rsidR="00B85C02" w:rsidRDefault="00B85C02" w:rsidP="00B85C02">
      <w:pPr>
        <w:pStyle w:val="LISPSAMPLE"/>
      </w:pPr>
      <w:r>
        <w:t xml:space="preserve">  (WRITE "%")</w:t>
      </w:r>
    </w:p>
    <w:p w14:paraId="039E7A54" w14:textId="71C79518" w:rsidR="00B85C02" w:rsidRDefault="00B85C02" w:rsidP="00B85C02">
      <w:pPr>
        <w:pStyle w:val="LISPSAMPLE"/>
      </w:pPr>
      <w:r>
        <w:t>)</w:t>
      </w:r>
    </w:p>
    <w:p w14:paraId="167D2579" w14:textId="77777777" w:rsidR="00B85C02" w:rsidRDefault="00B85C02" w:rsidP="00B85C02"/>
    <w:p w14:paraId="63144280" w14:textId="2480BD62" w:rsidR="003B2B10" w:rsidRDefault="003B2B10" w:rsidP="007A62D3">
      <w:pPr>
        <w:pStyle w:val="Rubrik2"/>
      </w:pPr>
      <w:r>
        <w:t>Rounder calibration</w:t>
      </w:r>
    </w:p>
    <w:p w14:paraId="56FA5ECD" w14:textId="35598A1E" w:rsidR="003B2B10" w:rsidRDefault="003B2B10" w:rsidP="003B2B10">
      <w:r>
        <w:t>The IGEMS cnc has inbuild support for IGEMS rounder calibration. Th</w:t>
      </w:r>
      <w:r w:rsidR="00260BA9">
        <w:t xml:space="preserve">e Rounder equipment generate a compensation file that makes it possible for IGEMS cnc to </w:t>
      </w:r>
      <w:r>
        <w:t>modifies the XYZ positions to correct for deviations in the 5-axis kinematic. In IGEMS cnc the toolpath is corrected 500/second.</w:t>
      </w:r>
    </w:p>
    <w:p w14:paraId="5CC72D94" w14:textId="7695F489" w:rsidR="003B2B10" w:rsidRDefault="003B2B10" w:rsidP="003B2B10">
      <w:r>
        <w:t xml:space="preserve">If you are using another CNC-controller </w:t>
      </w:r>
      <w:r w:rsidR="00260BA9">
        <w:t xml:space="preserve">you can use the functions below. This </w:t>
      </w:r>
      <w:r>
        <w:t>function</w:t>
      </w:r>
      <w:r w:rsidR="00260BA9">
        <w:t>s</w:t>
      </w:r>
      <w:r w:rsidR="00AB2D03">
        <w:t xml:space="preserve"> that can modify XYZ </w:t>
      </w:r>
      <w:r w:rsidR="00260BA9">
        <w:t>at</w:t>
      </w:r>
      <w:r w:rsidR="00AB2D03">
        <w:t xml:space="preserve"> each line in the CNC file. This is not optimal but the only way for other controllers that support the rounder feature.</w:t>
      </w:r>
    </w:p>
    <w:p w14:paraId="71D31C89" w14:textId="3C720724" w:rsidR="00260BA9" w:rsidRDefault="00260BA9" w:rsidP="003B2B10">
      <w:r>
        <w:t>Note! You can probably not use this functions on ARC movements without vectorizing.</w:t>
      </w:r>
    </w:p>
    <w:p w14:paraId="3F8C03FA" w14:textId="326A731F" w:rsidR="00AB2D03" w:rsidRDefault="00AB2D03" w:rsidP="00AB2D03">
      <w:pPr>
        <w:pStyle w:val="Rubrik3"/>
        <w:rPr>
          <w:rFonts w:ascii="Calibri" w:hAnsi="Calibri"/>
        </w:rPr>
      </w:pPr>
      <w:bookmarkStart w:id="128" w:name="_(CMESH-INIT_&lt;filename&gt;)"/>
      <w:bookmarkEnd w:id="128"/>
      <w:r>
        <w:t>(</w:t>
      </w:r>
      <w:hyperlink w:anchor="_(CMESH-INIT_&lt;filename&gt;)" w:history="1">
        <w:r w:rsidRPr="00AB2D03">
          <w:rPr>
            <w:rStyle w:val="Hyperlnk"/>
            <w:bdr w:val="none" w:sz="0" w:space="0" w:color="auto"/>
          </w:rPr>
          <w:t>CMESH-INIT</w:t>
        </w:r>
      </w:hyperlink>
      <w:r>
        <w:t xml:space="preserve"> &lt;filename&gt;)</w:t>
      </w:r>
    </w:p>
    <w:p w14:paraId="4A493471" w14:textId="5AE00A58" w:rsidR="00AB2D03" w:rsidRDefault="00AB2D03" w:rsidP="00AB2D03">
      <w:r>
        <w:t xml:space="preserve">Should be called once early before the first call to (CMESH-GET). Loads the compensation data in the file given by &lt;filename&gt;If filename contains a search path, it is used as is, otherwise if only a file name, the compensation file is assumed to reside in the same directory as the postprocessor. The file should be in IGEMS </w:t>
      </w:r>
      <w:r w:rsidR="001C4884">
        <w:t>"</w:t>
      </w:r>
      <w:r>
        <w:t>.</w:t>
      </w:r>
      <w:r w:rsidR="001C4884">
        <w:t>ICF"</w:t>
      </w:r>
      <w:r>
        <w:t xml:space="preserve"> format, otherwise an error will be thrown. Note that only the 2-axis input .icf files is currently supported.</w:t>
      </w:r>
    </w:p>
    <w:p w14:paraId="756DB607" w14:textId="0FBD03EF" w:rsidR="00AB2D03" w:rsidRDefault="00AB2D03" w:rsidP="00AB2D03">
      <w:r>
        <w:t>Returns: an interpolation data object that is of no further use in ILISP at the moment.</w:t>
      </w:r>
    </w:p>
    <w:p w14:paraId="614CAA95" w14:textId="13B1FDD3" w:rsidR="00E44402" w:rsidRDefault="00E44402" w:rsidP="00AB2D03">
      <w:r>
        <w:t>Example:</w:t>
      </w:r>
    </w:p>
    <w:p w14:paraId="2E633A3B" w14:textId="75C79E06" w:rsidR="00E44402" w:rsidRDefault="00E44402" w:rsidP="00E44402">
      <w:pPr>
        <w:pStyle w:val="LISPSAMPLE"/>
      </w:pPr>
      <w:r>
        <w:t>(CMESH-INIT "c:/cmesh/cmesh.icf")</w:t>
      </w:r>
    </w:p>
    <w:p w14:paraId="4B48F374" w14:textId="00F539D0" w:rsidR="00AB2D03" w:rsidRDefault="00AB2D03" w:rsidP="00AB2D03">
      <w:pPr>
        <w:pStyle w:val="Rubrik3"/>
        <w:rPr>
          <w:rFonts w:ascii="Calibri" w:hAnsi="Calibri"/>
        </w:rPr>
      </w:pPr>
      <w:bookmarkStart w:id="129" w:name="_(CMESH-GET_a_b)"/>
      <w:bookmarkEnd w:id="129"/>
      <w:r>
        <w:t>(</w:t>
      </w:r>
      <w:hyperlink w:anchor="_(CMESH-GET_a_b)" w:history="1">
        <w:r w:rsidRPr="00AB2D03">
          <w:rPr>
            <w:rStyle w:val="Hyperlnk"/>
            <w:bdr w:val="none" w:sz="0" w:space="0" w:color="auto"/>
          </w:rPr>
          <w:t>CMESH-GET</w:t>
        </w:r>
      </w:hyperlink>
      <w:r>
        <w:t xml:space="preserve"> &lt;a&gt; &lt;b&gt;)</w:t>
      </w:r>
    </w:p>
    <w:p w14:paraId="48B080E2" w14:textId="1A87B9C7" w:rsidR="00AB2D03" w:rsidRDefault="00AB2D03" w:rsidP="00AB2D03">
      <w:r>
        <w:t>Gets the approximated compensation for a and b as a list of floating-point numbers.</w:t>
      </w:r>
    </w:p>
    <w:p w14:paraId="63EEC4A8" w14:textId="57DE2368" w:rsidR="00E44402" w:rsidRDefault="00E44402" w:rsidP="00AB2D03">
      <w:r>
        <w:t>The A and B argument should be in same unit format as the ".ICF" file. This is normally done in degree.</w:t>
      </w:r>
    </w:p>
    <w:p w14:paraId="0001244D" w14:textId="3906E171" w:rsidR="00E44402" w:rsidRDefault="00E44402" w:rsidP="00AB2D03">
      <w:r>
        <w:t>The function returns a list of three floats.</w:t>
      </w:r>
    </w:p>
    <w:p w14:paraId="6C502501" w14:textId="6B83CCDD" w:rsidR="00E44402" w:rsidRDefault="00E44402" w:rsidP="00AB2D03">
      <w:r>
        <w:t>Example:</w:t>
      </w:r>
    </w:p>
    <w:p w14:paraId="3A5717F2" w14:textId="54C1B312" w:rsidR="00E44402" w:rsidRDefault="00E44402" w:rsidP="00E44402">
      <w:pPr>
        <w:pStyle w:val="LISPSAMPLE"/>
      </w:pPr>
      <w:r>
        <w:t>(CMESH-GET (</w:t>
      </w:r>
      <w:r w:rsidRPr="00E44402">
        <w:t xml:space="preserve">REM (RADTODEG </w:t>
      </w:r>
      <w:r>
        <w:t>$a</w:t>
      </w:r>
      <w:r w:rsidRPr="00E44402">
        <w:t>) 360.0)</w:t>
      </w:r>
      <w:r>
        <w:t>)</w:t>
      </w:r>
      <w:r>
        <w:tab/>
        <w:t>returns '(0.12 -0.14 0.05)</w:t>
      </w:r>
    </w:p>
    <w:p w14:paraId="25FF9A6C" w14:textId="11609181" w:rsidR="00E44402" w:rsidRDefault="00E44402" w:rsidP="00E44402">
      <w:r>
        <w:t>On a kinematic where the major axis is vertical it's normal that this can rotate</w:t>
      </w:r>
      <w:r w:rsidR="001C4884">
        <w:t xml:space="preserve"> </w:t>
      </w:r>
      <w:r>
        <w:t>more th</w:t>
      </w:r>
      <w:r w:rsidR="001C4884">
        <w:t>a</w:t>
      </w:r>
      <w:r>
        <w:t xml:space="preserve">n from 0 to 360 degree. The "ICF" file will only contains degree from 0 to 360 degree. Its therefor necessary to reduce the input to only be between </w:t>
      </w:r>
      <w:r w:rsidR="00260BA9">
        <w:t xml:space="preserve">0 and 360 </w:t>
      </w:r>
      <w:r w:rsidR="007D1E44">
        <w:t>degrees</w:t>
      </w:r>
      <w:r>
        <w:t>.</w:t>
      </w:r>
    </w:p>
    <w:bookmarkEnd w:id="125"/>
    <w:p w14:paraId="326CB734" w14:textId="77777777" w:rsidR="00E44402" w:rsidRDefault="00E44402" w:rsidP="00AB2D03"/>
    <w:p w14:paraId="7A4D7B9B" w14:textId="77777777" w:rsidR="003B2B10" w:rsidRPr="003B2B10" w:rsidRDefault="003B2B10" w:rsidP="003B2B10"/>
    <w:p w14:paraId="0893C728" w14:textId="7B5766EB" w:rsidR="00D90884" w:rsidRDefault="00D90884" w:rsidP="00D90884">
      <w:pPr>
        <w:pStyle w:val="Rubrik2"/>
      </w:pPr>
      <w:r>
        <w:t>Cutting speed on tube cutting</w:t>
      </w:r>
    </w:p>
    <w:p w14:paraId="284BF7D7" w14:textId="77777777" w:rsidR="00D90884" w:rsidRDefault="00D90884" w:rsidP="00D90884">
      <w:r>
        <w:t>The cutting speed on tube cutting must be handled in a different way compared with normal shape cutting in X and Y. The reason is that the tube rotation is usually programmed as a rotation axis in degree per minute and the other movement is programmed in distance/minute.</w:t>
      </w:r>
    </w:p>
    <w:p w14:paraId="056FB053" w14:textId="77777777" w:rsidR="00D90884" w:rsidRDefault="00D90884" w:rsidP="00D90884">
      <w:r>
        <w:rPr>
          <w:noProof/>
          <w:lang w:val="sv-SE" w:eastAsia="sv-SE" w:bidi="ar-SA"/>
        </w:rPr>
        <w:lastRenderedPageBreak/>
        <w:drawing>
          <wp:inline distT="0" distB="0" distL="0" distR="0" wp14:anchorId="34C9B3BC" wp14:editId="3B0AE206">
            <wp:extent cx="2258786" cy="1735086"/>
            <wp:effectExtent l="0" t="0" r="0"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beSpeed.png"/>
                    <pic:cNvPicPr/>
                  </pic:nvPicPr>
                  <pic:blipFill>
                    <a:blip r:embed="rId33" cstate="email">
                      <a:extLst>
                        <a:ext uri="{28A0092B-C50C-407E-A947-70E740481C1C}">
                          <a14:useLocalDpi xmlns:a14="http://schemas.microsoft.com/office/drawing/2010/main" val="0"/>
                        </a:ext>
                      </a:extLst>
                    </a:blip>
                    <a:stretch>
                      <a:fillRect/>
                    </a:stretch>
                  </pic:blipFill>
                  <pic:spPr>
                    <a:xfrm>
                      <a:off x="0" y="0"/>
                      <a:ext cx="2271671" cy="1744984"/>
                    </a:xfrm>
                    <a:prstGeom prst="rect">
                      <a:avLst/>
                    </a:prstGeom>
                  </pic:spPr>
                </pic:pic>
              </a:graphicData>
            </a:graphic>
          </wp:inline>
        </w:drawing>
      </w:r>
    </w:p>
    <w:p w14:paraId="28CC22FD" w14:textId="77777777" w:rsidR="00D90884" w:rsidRDefault="00D90884" w:rsidP="00D90884">
      <w:r>
        <w:t>When you cut the A geometry there is no rotation of the tube, in this case is possible to use distance/minute programming. When cutting B the only movement is the tube rotation and in this case it’s possible to use speed in degree/ minute. The C geometry is a mix of A and B and in this case it’s not possible to use either speed by distance/minute or degree/minute.</w:t>
      </w:r>
    </w:p>
    <w:p w14:paraId="3A671EA6" w14:textId="77777777" w:rsidR="00D90884" w:rsidRDefault="00D90884" w:rsidP="00D90884">
      <w:pPr>
        <w:pStyle w:val="Rubrik3"/>
      </w:pPr>
      <w:r>
        <w:t>Invers time feed rate definition</w:t>
      </w:r>
    </w:p>
    <w:p w14:paraId="210F9EDF" w14:textId="77777777" w:rsidR="00D90884" w:rsidRDefault="00D90884" w:rsidP="00D90884">
      <w:r>
        <w:t>The feed rate should be programmed in invers time and it’s solves the problem when the numerical control must mix different methods. The speed is entered as inverse time for the CNC-controller to finish the block. Since the value can differ al lot between each block it’s important to enter the value on all block that are programmed with invers feed rate definition.</w:t>
      </w:r>
    </w:p>
    <w:p w14:paraId="6F4E9F4F" w14:textId="77777777" w:rsidR="00D90884" w:rsidRDefault="00D90884" w:rsidP="00D90884">
      <w:r w:rsidRPr="002E637F">
        <w:rPr>
          <w:b/>
        </w:rPr>
        <w:t>FDM</w:t>
      </w:r>
      <w:r>
        <w:t>=Feed in mm or inches per minute.</w:t>
      </w:r>
    </w:p>
    <w:p w14:paraId="364292C9" w14:textId="77777777" w:rsidR="00D90884" w:rsidRDefault="00D90884" w:rsidP="00D90884">
      <w:r w:rsidRPr="002E637F">
        <w:rPr>
          <w:b/>
        </w:rPr>
        <w:t>D</w:t>
      </w:r>
      <w:r>
        <w:t>=Path length in mm or inches per minute.</w:t>
      </w:r>
    </w:p>
    <w:p w14:paraId="3305F0E0" w14:textId="77777777" w:rsidR="00D90884" w:rsidRDefault="00D90884" w:rsidP="00D90884"/>
    <w:p w14:paraId="05F6A2A3" w14:textId="77777777" w:rsidR="00D90884" w:rsidRDefault="00D90884" w:rsidP="00D90884">
      <w:r w:rsidRPr="002E637F">
        <w:rPr>
          <w:b/>
        </w:rPr>
        <w:t>F</w:t>
      </w:r>
      <w:r>
        <w:t>=</w:t>
      </w:r>
      <w:r w:rsidRPr="002E637F">
        <w:rPr>
          <w:b/>
        </w:rPr>
        <w:t>FDM/D</w:t>
      </w:r>
    </w:p>
    <w:p w14:paraId="61C9F1D9" w14:textId="77777777" w:rsidR="00D90884" w:rsidRDefault="00D90884" w:rsidP="00D90884">
      <w:r>
        <w:t>Example:</w:t>
      </w:r>
    </w:p>
    <w:p w14:paraId="1B4FF93C" w14:textId="77777777" w:rsidR="00D90884" w:rsidRDefault="00D90884" w:rsidP="00D90884">
      <w:r>
        <w:t>N200 G93 G1 X100 F2</w:t>
      </w:r>
    </w:p>
    <w:p w14:paraId="66193FBF" w14:textId="77777777" w:rsidR="00D90884" w:rsidRDefault="00D90884" w:rsidP="00D90884">
      <w:r>
        <w:t>The time to traverse along the programmed path is 0.5 min. Wanted feed rate is 200mm/min.</w:t>
      </w:r>
    </w:p>
    <w:p w14:paraId="71AF7121" w14:textId="77777777" w:rsidR="00D90884" w:rsidRDefault="00D90884" w:rsidP="00D90884">
      <w:r>
        <w:t>200/100=2</w:t>
      </w:r>
    </w:p>
    <w:p w14:paraId="7293EAA8" w14:textId="77777777" w:rsidR="00D90884" w:rsidRDefault="00D90884" w:rsidP="00D90884">
      <w:r>
        <w:t>The variable $ft can be used in all TUBE functions. The value stored in the variable is the time it should take for the controller to finish the block. To change this value to invers time just divide 1/time</w:t>
      </w:r>
    </w:p>
    <w:p w14:paraId="2F9E2FFC" w14:textId="77777777" w:rsidR="00D90884" w:rsidRDefault="00D90884" w:rsidP="00D90884">
      <w:r>
        <w:t>Example</w:t>
      </w:r>
    </w:p>
    <w:p w14:paraId="62A3A140" w14:textId="77777777" w:rsidR="00D90884" w:rsidRPr="005A4FBF" w:rsidRDefault="00D90884" w:rsidP="00D90884">
      <w:pPr>
        <w:pStyle w:val="LISPSAMPLE"/>
      </w:pPr>
      <w:r w:rsidRPr="005A4FBF">
        <w:t>(DEFUN tube-4X (/ ivt)</w:t>
      </w:r>
      <w:r w:rsidRPr="005A4FBF">
        <w:br/>
        <w:t xml:space="preserve">  (SETQ ivt (/ 1 $ft))</w:t>
      </w:r>
      <w:r w:rsidRPr="005A4FBF">
        <w:br/>
        <w:t xml:space="preserve">  (WRITE (STRCAT "G1 X" (RTS $x) " Y" (RTS $y) " Z" (RTS $z) " C" (ATS $c) " F" (RTOS ivt 4)))</w:t>
      </w:r>
      <w:r w:rsidRPr="005A4FBF">
        <w:br/>
        <w:t>)</w:t>
      </w:r>
    </w:p>
    <w:p w14:paraId="3A6DF1C3" w14:textId="77777777" w:rsidR="00D90884" w:rsidRDefault="00D90884" w:rsidP="00D90884">
      <w:r>
        <w:t>The invers time feed rate definition method may not be supported on all CNC-controller and it may have different G-codes. In many controllers this function can be activated by the G-code G93.</w:t>
      </w:r>
    </w:p>
    <w:p w14:paraId="26E093B1" w14:textId="77777777" w:rsidR="00D90884" w:rsidRDefault="00D90884" w:rsidP="00D90884">
      <w:pPr>
        <w:pStyle w:val="Rubrik4"/>
      </w:pPr>
      <w:r>
        <w:t>Specify the tube axis as a linear axis</w:t>
      </w:r>
    </w:p>
    <w:p w14:paraId="108EBC94" w14:textId="77777777" w:rsidR="00D90884" w:rsidRDefault="00D90884" w:rsidP="00D90884">
      <w:r>
        <w:t>If your CNC-controller does not support invers time feed rate definition than you can set up the tube axis as a linear axis. In this case one lap on the tube axis is the same as moving the linear axis 360 mm. If you have another ratio this must be specified in the postprocessor. This can be done by including following line in the beginning of the postprocessor.</w:t>
      </w:r>
    </w:p>
    <w:p w14:paraId="4EE533FC" w14:textId="77777777" w:rsidR="00D90884" w:rsidRDefault="00D90884" w:rsidP="00D90884">
      <w:r>
        <w:t>Example:</w:t>
      </w:r>
    </w:p>
    <w:p w14:paraId="4A08298E" w14:textId="77777777" w:rsidR="00D90884" w:rsidRPr="005A4FBF" w:rsidRDefault="00D90884" w:rsidP="00D90884">
      <w:pPr>
        <w:pStyle w:val="LISPSAMPLE"/>
        <w:rPr>
          <w:sz w:val="20"/>
          <w:szCs w:val="20"/>
        </w:rPr>
      </w:pPr>
      <w:r w:rsidRPr="005A4FBF">
        <w:rPr>
          <w:sz w:val="20"/>
          <w:szCs w:val="20"/>
        </w:rPr>
        <w:t>(SETQ *TubeLap* 100.0)</w:t>
      </w:r>
      <w:r>
        <w:rPr>
          <w:sz w:val="20"/>
          <w:szCs w:val="20"/>
        </w:rPr>
        <w:br/>
      </w:r>
      <w:r>
        <w:rPr>
          <w:sz w:val="20"/>
          <w:szCs w:val="20"/>
        </w:rPr>
        <w:br/>
      </w:r>
      <w:r w:rsidRPr="005A4FBF">
        <w:rPr>
          <w:sz w:val="20"/>
          <w:szCs w:val="20"/>
        </w:rPr>
        <w:t>(DEFUN tube-rotate ()</w:t>
      </w:r>
      <w:r w:rsidRPr="005A4FBF">
        <w:rPr>
          <w:sz w:val="20"/>
          <w:szCs w:val="20"/>
        </w:rPr>
        <w:br/>
        <w:t xml:space="preserve">  (WRITE (STRCAT "G1 C" (RTS 100.0) " F" (RTF $fe)))</w:t>
      </w:r>
      <w:r w:rsidRPr="005A4FBF">
        <w:rPr>
          <w:sz w:val="20"/>
          <w:szCs w:val="20"/>
        </w:rPr>
        <w:br/>
        <w:t>)</w:t>
      </w:r>
    </w:p>
    <w:p w14:paraId="362F12B7" w14:textId="77777777" w:rsidR="00D90884" w:rsidRDefault="00D90884" w:rsidP="00D90884">
      <w:r>
        <w:t>If you do like this the IGEMS will calculate all cutting speeds and it’s possible to use the normal method (distance/minute) of handling the cutting speed.</w:t>
      </w:r>
    </w:p>
    <w:p w14:paraId="46EDC00F" w14:textId="77777777" w:rsidR="004A76F4" w:rsidRPr="00522308" w:rsidRDefault="00A5074C" w:rsidP="004A76F4">
      <w:pPr>
        <w:pStyle w:val="Rubrik1"/>
      </w:pPr>
      <w:bookmarkStart w:id="130" w:name="_Toc146888069"/>
      <w:bookmarkStart w:id="131" w:name="_Toc197942777"/>
      <w:r>
        <w:lastRenderedPageBreak/>
        <w:t>App</w:t>
      </w:r>
      <w:r w:rsidR="004A76F4">
        <w:t>s</w:t>
      </w:r>
      <w:bookmarkEnd w:id="2"/>
      <w:bookmarkEnd w:id="130"/>
      <w:bookmarkEnd w:id="131"/>
    </w:p>
    <w:p w14:paraId="29EDE787" w14:textId="77777777" w:rsidR="004A76F4" w:rsidRPr="00522308" w:rsidRDefault="004A76F4" w:rsidP="004A76F4">
      <w:r>
        <w:rPr>
          <w:noProof/>
          <w:lang w:val="sv-SE" w:eastAsia="sv-SE" w:bidi="ar-SA"/>
        </w:rPr>
        <w:drawing>
          <wp:inline distT="0" distB="0" distL="0" distR="0" wp14:anchorId="7459D7D0" wp14:editId="35B9359B">
            <wp:extent cx="3175000" cy="943610"/>
            <wp:effectExtent l="19050" t="19050" r="25400" b="27940"/>
            <wp:docPr id="872" name="Bild 872" descr="Image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Image672"/>
                    <pic:cNvPicPr>
                      <a:picLocks noChangeAspect="1" noChangeArrowheads="1"/>
                    </pic:cNvPicPr>
                  </pic:nvPicPr>
                  <pic:blipFill>
                    <a:blip r:embed="rId34" cstate="print"/>
                    <a:srcRect/>
                    <a:stretch>
                      <a:fillRect/>
                    </a:stretch>
                  </pic:blipFill>
                  <pic:spPr bwMode="auto">
                    <a:xfrm>
                      <a:off x="0" y="0"/>
                      <a:ext cx="3175000" cy="943610"/>
                    </a:xfrm>
                    <a:prstGeom prst="rect">
                      <a:avLst/>
                    </a:prstGeom>
                    <a:noFill/>
                    <a:ln w="6350">
                      <a:solidFill>
                        <a:srgbClr val="000000"/>
                      </a:solidFill>
                      <a:miter lim="800000"/>
                      <a:headEnd/>
                      <a:tailEnd/>
                    </a:ln>
                    <a:effectLst/>
                  </pic:spPr>
                </pic:pic>
              </a:graphicData>
            </a:graphic>
          </wp:inline>
        </w:drawing>
      </w:r>
    </w:p>
    <w:p w14:paraId="26D7E4FC" w14:textId="77777777" w:rsidR="004A76F4" w:rsidRDefault="004A76F4" w:rsidP="004A76F4">
      <w:r w:rsidRPr="00522308">
        <w:t xml:space="preserve">This </w:t>
      </w:r>
      <w:r>
        <w:t xml:space="preserve">information describe how to </w:t>
      </w:r>
      <w:r w:rsidRPr="00522308">
        <w:t xml:space="preserve">develop special applications and commands for IGEMS by using the programming language </w:t>
      </w:r>
      <w:r>
        <w:t>I</w:t>
      </w:r>
      <w:r w:rsidRPr="00522308">
        <w:t>LISP as developer tools.</w:t>
      </w:r>
      <w:r>
        <w:t xml:space="preserve"> ILISP is normal text files that can be added to the system by the function Load app</w:t>
      </w:r>
    </w:p>
    <w:p w14:paraId="43786134" w14:textId="77777777" w:rsidR="004A76F4" w:rsidRDefault="004A76F4" w:rsidP="004A76F4">
      <w:pPr>
        <w:pStyle w:val="Rubrik2"/>
      </w:pPr>
      <w:bookmarkStart w:id="132" w:name="_Toc335637037"/>
      <w:bookmarkStart w:id="133" w:name="_Toc359406101"/>
      <w:r>
        <w:t>Load app</w:t>
      </w:r>
      <w:bookmarkEnd w:id="132"/>
      <w:bookmarkEnd w:id="133"/>
    </w:p>
    <w:p w14:paraId="7C35D091" w14:textId="77777777" w:rsidR="004A76F4" w:rsidRDefault="004A76F4" w:rsidP="004A76F4">
      <w:pPr>
        <w:keepNext/>
      </w:pPr>
      <w:r>
        <w:rPr>
          <w:noProof/>
          <w:lang w:val="sv-SE" w:eastAsia="sv-SE" w:bidi="ar-SA"/>
        </w:rPr>
        <w:drawing>
          <wp:inline distT="0" distB="0" distL="0" distR="0" wp14:anchorId="1D4A5CA5" wp14:editId="48D0D78B">
            <wp:extent cx="1250950" cy="826770"/>
            <wp:effectExtent l="19050" t="19050" r="25400" b="11430"/>
            <wp:docPr id="873" name="Bild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35" cstate="print"/>
                    <a:srcRect/>
                    <a:stretch>
                      <a:fillRect/>
                    </a:stretch>
                  </pic:blipFill>
                  <pic:spPr bwMode="auto">
                    <a:xfrm>
                      <a:off x="0" y="0"/>
                      <a:ext cx="1250950" cy="826770"/>
                    </a:xfrm>
                    <a:prstGeom prst="rect">
                      <a:avLst/>
                    </a:prstGeom>
                    <a:noFill/>
                    <a:ln w="6350">
                      <a:solidFill>
                        <a:srgbClr val="000000"/>
                      </a:solidFill>
                      <a:miter lim="800000"/>
                      <a:headEnd/>
                      <a:tailEnd/>
                    </a:ln>
                    <a:effectLst/>
                  </pic:spPr>
                </pic:pic>
              </a:graphicData>
            </a:graphic>
          </wp:inline>
        </w:drawing>
      </w:r>
    </w:p>
    <w:p w14:paraId="378F5239" w14:textId="77777777" w:rsidR="004A76F4" w:rsidRDefault="004A76F4" w:rsidP="004A76F4">
      <w:r>
        <w:t>Start this command and the following dialog box is shown:</w:t>
      </w:r>
    </w:p>
    <w:p w14:paraId="10521ED0" w14:textId="77777777" w:rsidR="004A76F4" w:rsidRDefault="004A76F4" w:rsidP="004A76F4">
      <w:pPr>
        <w:keepNext/>
      </w:pPr>
      <w:r>
        <w:rPr>
          <w:noProof/>
          <w:lang w:val="sv-SE" w:eastAsia="sv-SE" w:bidi="ar-SA"/>
        </w:rPr>
        <w:drawing>
          <wp:inline distT="0" distB="0" distL="0" distR="0" wp14:anchorId="0EE9D2C8" wp14:editId="3B47E99F">
            <wp:extent cx="2670175" cy="2523490"/>
            <wp:effectExtent l="19050" t="0" r="0" b="0"/>
            <wp:docPr id="874" name="Bild 874" descr="Image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Image674"/>
                    <pic:cNvPicPr>
                      <a:picLocks noChangeAspect="1" noChangeArrowheads="1"/>
                    </pic:cNvPicPr>
                  </pic:nvPicPr>
                  <pic:blipFill>
                    <a:blip r:embed="rId36"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3974DDB1" w14:textId="77777777" w:rsidR="004A76F4" w:rsidRDefault="004A76F4" w:rsidP="004A76F4">
      <w:r>
        <w:t>Press the "Add" button and select the LSP file to add. A small sample is in the APP folder in IGEMS program directory.</w:t>
      </w:r>
    </w:p>
    <w:p w14:paraId="536997C1" w14:textId="77777777" w:rsidR="004A76F4" w:rsidRDefault="004A76F4" w:rsidP="004A76F4">
      <w:r>
        <w:t>Select ….\APP\ANIMALDEMO\ANIMALDEMO.LSP</w:t>
      </w:r>
    </w:p>
    <w:p w14:paraId="14EFB9C2" w14:textId="77777777" w:rsidR="004A76F4" w:rsidRDefault="004A76F4" w:rsidP="004A76F4">
      <w:pPr>
        <w:keepNext/>
      </w:pPr>
      <w:r>
        <w:rPr>
          <w:noProof/>
          <w:lang w:val="sv-SE" w:eastAsia="sv-SE" w:bidi="ar-SA"/>
        </w:rPr>
        <w:drawing>
          <wp:inline distT="0" distB="0" distL="0" distR="0" wp14:anchorId="50DA3D9F" wp14:editId="5F7AD3D4">
            <wp:extent cx="1697355" cy="812165"/>
            <wp:effectExtent l="19050" t="0" r="0" b="0"/>
            <wp:docPr id="875" name="Bild 875" descr="Imag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Image675"/>
                    <pic:cNvPicPr>
                      <a:picLocks noChangeAspect="1" noChangeArrowheads="1"/>
                    </pic:cNvPicPr>
                  </pic:nvPicPr>
                  <pic:blipFill>
                    <a:blip r:embed="rId37"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4BB5F781" w14:textId="77777777" w:rsidR="004A76F4" w:rsidRDefault="004A76F4" w:rsidP="004A76F4">
      <w:r>
        <w:t>Give the application a name.</w:t>
      </w:r>
    </w:p>
    <w:p w14:paraId="1EE4FA44" w14:textId="77777777" w:rsidR="004A76F4" w:rsidRDefault="004A76F4" w:rsidP="004A76F4">
      <w:pPr>
        <w:keepNext/>
      </w:pPr>
      <w:r>
        <w:rPr>
          <w:noProof/>
          <w:lang w:val="sv-SE" w:eastAsia="sv-SE" w:bidi="ar-SA"/>
        </w:rPr>
        <w:drawing>
          <wp:inline distT="0" distB="0" distL="0" distR="0" wp14:anchorId="061D4868" wp14:editId="2C6F6FD6">
            <wp:extent cx="1697355" cy="812165"/>
            <wp:effectExtent l="19050" t="0" r="0" b="0"/>
            <wp:docPr id="876" name="Bild 876" descr="Image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Image676"/>
                    <pic:cNvPicPr>
                      <a:picLocks noChangeAspect="1" noChangeArrowheads="1"/>
                    </pic:cNvPicPr>
                  </pic:nvPicPr>
                  <pic:blipFill>
                    <a:blip r:embed="rId38"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5161B37B" w14:textId="77777777" w:rsidR="004A76F4" w:rsidRDefault="004A76F4" w:rsidP="004A76F4">
      <w:r>
        <w:t>The applications can be grouped together on the menu.</w:t>
      </w:r>
    </w:p>
    <w:p w14:paraId="2C2F590A" w14:textId="77777777" w:rsidR="004A76F4" w:rsidRDefault="004A76F4" w:rsidP="004A76F4">
      <w:pPr>
        <w:keepNext/>
      </w:pPr>
      <w:r>
        <w:rPr>
          <w:noProof/>
          <w:lang w:val="sv-SE" w:eastAsia="sv-SE" w:bidi="ar-SA"/>
        </w:rPr>
        <w:lastRenderedPageBreak/>
        <w:drawing>
          <wp:inline distT="0" distB="0" distL="0" distR="0" wp14:anchorId="4A22251B" wp14:editId="1AF657C6">
            <wp:extent cx="2670175" cy="2523490"/>
            <wp:effectExtent l="19050" t="0" r="0" b="0"/>
            <wp:docPr id="877" name="Bild 877" descr="Imag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Image677"/>
                    <pic:cNvPicPr>
                      <a:picLocks noChangeAspect="1" noChangeArrowheads="1"/>
                    </pic:cNvPicPr>
                  </pic:nvPicPr>
                  <pic:blipFill>
                    <a:blip r:embed="rId39"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2F77A8EE" w14:textId="77777777" w:rsidR="004A76F4" w:rsidRDefault="004A76F4" w:rsidP="004A76F4">
      <w:r>
        <w:t>Press the "Image" button and select an image in the same folder as the LSP file. Click "OK to load the first application.</w:t>
      </w:r>
    </w:p>
    <w:p w14:paraId="1C987334" w14:textId="77777777" w:rsidR="004A76F4" w:rsidRDefault="004A76F4" w:rsidP="004A76F4">
      <w:pPr>
        <w:keepNext/>
      </w:pPr>
      <w:r>
        <w:rPr>
          <w:noProof/>
          <w:lang w:val="sv-SE" w:eastAsia="sv-SE" w:bidi="ar-SA"/>
        </w:rPr>
        <w:drawing>
          <wp:inline distT="0" distB="0" distL="0" distR="0" wp14:anchorId="77920E09" wp14:editId="39315792">
            <wp:extent cx="1594485" cy="951230"/>
            <wp:effectExtent l="19050" t="19050" r="24765" b="20320"/>
            <wp:docPr id="878" name="Bild 878" descr="Image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Image678"/>
                    <pic:cNvPicPr>
                      <a:picLocks noChangeAspect="1" noChangeArrowheads="1"/>
                    </pic:cNvPicPr>
                  </pic:nvPicPr>
                  <pic:blipFill>
                    <a:blip r:embed="rId40" cstate="print"/>
                    <a:srcRect/>
                    <a:stretch>
                      <a:fillRect/>
                    </a:stretch>
                  </pic:blipFill>
                  <pic:spPr bwMode="auto">
                    <a:xfrm>
                      <a:off x="0" y="0"/>
                      <a:ext cx="1594485" cy="951230"/>
                    </a:xfrm>
                    <a:prstGeom prst="rect">
                      <a:avLst/>
                    </a:prstGeom>
                    <a:noFill/>
                    <a:ln w="6350">
                      <a:solidFill>
                        <a:srgbClr val="000000"/>
                      </a:solidFill>
                      <a:miter lim="800000"/>
                      <a:headEnd/>
                      <a:tailEnd/>
                    </a:ln>
                    <a:effectLst/>
                  </pic:spPr>
                </pic:pic>
              </a:graphicData>
            </a:graphic>
          </wp:inline>
        </w:drawing>
      </w:r>
    </w:p>
    <w:p w14:paraId="1F8842F9" w14:textId="77777777" w:rsidR="004A76F4" w:rsidRDefault="004A76F4" w:rsidP="004A76F4">
      <w:r>
        <w:t xml:space="preserve">This is just an example on how to load apps. </w:t>
      </w:r>
    </w:p>
    <w:p w14:paraId="497DFCF5" w14:textId="77777777" w:rsidR="004A76F4" w:rsidRDefault="004A76F4" w:rsidP="004A76F4">
      <w:pPr>
        <w:keepNext/>
      </w:pPr>
      <w:r>
        <w:rPr>
          <w:noProof/>
          <w:lang w:val="sv-SE" w:eastAsia="sv-SE" w:bidi="ar-SA"/>
        </w:rPr>
        <w:drawing>
          <wp:inline distT="0" distB="0" distL="0" distR="0" wp14:anchorId="34F94FE3" wp14:editId="5B7A74C1">
            <wp:extent cx="965835" cy="1485265"/>
            <wp:effectExtent l="19050" t="0" r="5715" b="0"/>
            <wp:docPr id="879" name="Bild 879" descr="Image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Image679"/>
                    <pic:cNvPicPr>
                      <a:picLocks noChangeAspect="1" noChangeArrowheads="1"/>
                    </pic:cNvPicPr>
                  </pic:nvPicPr>
                  <pic:blipFill>
                    <a:blip r:embed="rId41" cstate="print"/>
                    <a:srcRect/>
                    <a:stretch>
                      <a:fillRect/>
                    </a:stretch>
                  </pic:blipFill>
                  <pic:spPr bwMode="auto">
                    <a:xfrm>
                      <a:off x="0" y="0"/>
                      <a:ext cx="965835" cy="1485265"/>
                    </a:xfrm>
                    <a:prstGeom prst="rect">
                      <a:avLst/>
                    </a:prstGeom>
                    <a:noFill/>
                    <a:ln w="9525">
                      <a:noFill/>
                      <a:miter lim="800000"/>
                      <a:headEnd/>
                      <a:tailEnd/>
                    </a:ln>
                  </pic:spPr>
                </pic:pic>
              </a:graphicData>
            </a:graphic>
          </wp:inline>
        </w:drawing>
      </w:r>
    </w:p>
    <w:p w14:paraId="015E2D2E" w14:textId="77777777" w:rsidR="000D07F0" w:rsidRDefault="004A76F4" w:rsidP="00A5074C">
      <w:pPr>
        <w:pStyle w:val="Rubrik3"/>
      </w:pPr>
      <w:bookmarkStart w:id="134" w:name="_Toc359406102"/>
      <w:r>
        <w:t>Script editor</w:t>
      </w:r>
      <w:bookmarkEnd w:id="134"/>
    </w:p>
    <w:p w14:paraId="14F7FFF3" w14:textId="77777777" w:rsidR="004A76F4" w:rsidRDefault="0006282C" w:rsidP="004A76F4">
      <w:r>
        <w:rPr>
          <w:noProof/>
          <w:lang w:val="sv-SE" w:eastAsia="sv-SE" w:bidi="ar-SA"/>
        </w:rPr>
        <w:drawing>
          <wp:inline distT="0" distB="0" distL="0" distR="0" wp14:anchorId="03DE0049" wp14:editId="76BDA0C5">
            <wp:extent cx="1303200" cy="788400"/>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ditor.png"/>
                    <pic:cNvPicPr/>
                  </pic:nvPicPr>
                  <pic:blipFill>
                    <a:blip r:embed="rId42" cstate="email">
                      <a:extLst>
                        <a:ext uri="{28A0092B-C50C-407E-A947-70E740481C1C}">
                          <a14:useLocalDpi xmlns:a14="http://schemas.microsoft.com/office/drawing/2010/main" val="0"/>
                        </a:ext>
                      </a:extLst>
                    </a:blip>
                    <a:stretch>
                      <a:fillRect/>
                    </a:stretch>
                  </pic:blipFill>
                  <pic:spPr>
                    <a:xfrm>
                      <a:off x="0" y="0"/>
                      <a:ext cx="1303200" cy="788400"/>
                    </a:xfrm>
                    <a:prstGeom prst="rect">
                      <a:avLst/>
                    </a:prstGeom>
                  </pic:spPr>
                </pic:pic>
              </a:graphicData>
            </a:graphic>
          </wp:inline>
        </w:drawing>
      </w:r>
    </w:p>
    <w:p w14:paraId="0922D6A3" w14:textId="77777777" w:rsidR="0006282C" w:rsidRDefault="0006282C" w:rsidP="004A76F4">
      <w:r>
        <w:t>ILISP has an inbuilt editor to makes it possible to create and edit ILISP files.</w:t>
      </w:r>
    </w:p>
    <w:p w14:paraId="1890E387" w14:textId="77777777" w:rsidR="00EA6E51" w:rsidRDefault="00EA6E51" w:rsidP="004A76F4">
      <w:r>
        <w:rPr>
          <w:noProof/>
          <w:lang w:val="sv-SE" w:eastAsia="sv-SE" w:bidi="ar-SA"/>
        </w:rPr>
        <w:lastRenderedPageBreak/>
        <w:drawing>
          <wp:inline distT="0" distB="0" distL="0" distR="0" wp14:anchorId="63CDA4DE" wp14:editId="633AC9DD">
            <wp:extent cx="5187600" cy="2804400"/>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itorWindow.png"/>
                    <pic:cNvPicPr/>
                  </pic:nvPicPr>
                  <pic:blipFill>
                    <a:blip r:embed="rId43" cstate="email">
                      <a:extLst>
                        <a:ext uri="{28A0092B-C50C-407E-A947-70E740481C1C}">
                          <a14:useLocalDpi xmlns:a14="http://schemas.microsoft.com/office/drawing/2010/main" val="0"/>
                        </a:ext>
                      </a:extLst>
                    </a:blip>
                    <a:stretch>
                      <a:fillRect/>
                    </a:stretch>
                  </pic:blipFill>
                  <pic:spPr>
                    <a:xfrm>
                      <a:off x="0" y="0"/>
                      <a:ext cx="5187600" cy="2804400"/>
                    </a:xfrm>
                    <a:prstGeom prst="rect">
                      <a:avLst/>
                    </a:prstGeom>
                  </pic:spPr>
                </pic:pic>
              </a:graphicData>
            </a:graphic>
          </wp:inline>
        </w:drawing>
      </w:r>
    </w:p>
    <w:p w14:paraId="097565A2" w14:textId="77777777" w:rsidR="00EA6E51" w:rsidRDefault="00EA6E51" w:rsidP="00EA6E51">
      <w:r>
        <w:t>The first area is for writing the code, the second area is a console where you can type and check ILISP functions.</w:t>
      </w:r>
    </w:p>
    <w:p w14:paraId="77C8C0CB" w14:textId="77777777" w:rsidR="00EA6E51" w:rsidRDefault="00EA6E51" w:rsidP="00EA6E51">
      <w:r>
        <w:rPr>
          <w:noProof/>
          <w:lang w:val="sv-SE" w:eastAsia="sv-SE" w:bidi="ar-SA"/>
        </w:rPr>
        <w:drawing>
          <wp:inline distT="0" distB="0" distL="0" distR="0" wp14:anchorId="615F0EBB" wp14:editId="16C507E8">
            <wp:extent cx="1713600" cy="712800"/>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sole.png"/>
                    <pic:cNvPicPr/>
                  </pic:nvPicPr>
                  <pic:blipFill>
                    <a:blip r:embed="rId44" cstate="email">
                      <a:extLst>
                        <a:ext uri="{28A0092B-C50C-407E-A947-70E740481C1C}">
                          <a14:useLocalDpi xmlns:a14="http://schemas.microsoft.com/office/drawing/2010/main" val="0"/>
                        </a:ext>
                      </a:extLst>
                    </a:blip>
                    <a:stretch>
                      <a:fillRect/>
                    </a:stretch>
                  </pic:blipFill>
                  <pic:spPr>
                    <a:xfrm>
                      <a:off x="0" y="0"/>
                      <a:ext cx="1713600" cy="712800"/>
                    </a:xfrm>
                    <a:prstGeom prst="rect">
                      <a:avLst/>
                    </a:prstGeom>
                  </pic:spPr>
                </pic:pic>
              </a:graphicData>
            </a:graphic>
          </wp:inline>
        </w:drawing>
      </w:r>
    </w:p>
    <w:p w14:paraId="6B991222" w14:textId="77777777" w:rsidR="00EA6E51" w:rsidRDefault="00EA6E51" w:rsidP="00EA6E51">
      <w:r>
        <w:t>The console area can be minimized by clicking on the button above.</w:t>
      </w:r>
    </w:p>
    <w:p w14:paraId="6A59979D" w14:textId="77777777" w:rsidR="00EA6E51" w:rsidRDefault="00EA6E51" w:rsidP="00EA6E51">
      <w:r>
        <w:rPr>
          <w:noProof/>
          <w:lang w:val="sv-SE" w:eastAsia="sv-SE" w:bidi="ar-SA"/>
        </w:rPr>
        <w:drawing>
          <wp:inline distT="0" distB="0" distL="0" distR="0" wp14:anchorId="1FCD1F4F" wp14:editId="1B36CCE1">
            <wp:extent cx="2084400" cy="828000"/>
            <wp:effectExtent l="0" t="0" r="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lp.png"/>
                    <pic:cNvPicPr/>
                  </pic:nvPicPr>
                  <pic:blipFill>
                    <a:blip r:embed="rId45" cstate="email">
                      <a:extLst>
                        <a:ext uri="{28A0092B-C50C-407E-A947-70E740481C1C}">
                          <a14:useLocalDpi xmlns:a14="http://schemas.microsoft.com/office/drawing/2010/main" val="0"/>
                        </a:ext>
                      </a:extLst>
                    </a:blip>
                    <a:stretch>
                      <a:fillRect/>
                    </a:stretch>
                  </pic:blipFill>
                  <pic:spPr>
                    <a:xfrm>
                      <a:off x="0" y="0"/>
                      <a:ext cx="2084400" cy="828000"/>
                    </a:xfrm>
                    <a:prstGeom prst="rect">
                      <a:avLst/>
                    </a:prstGeom>
                  </pic:spPr>
                </pic:pic>
              </a:graphicData>
            </a:graphic>
          </wp:inline>
        </w:drawing>
      </w:r>
    </w:p>
    <w:p w14:paraId="0A1A4638" w14:textId="77777777" w:rsidR="00EA6E51" w:rsidRPr="004A76F4" w:rsidRDefault="00EA6E51" w:rsidP="00EA6E51">
      <w:r>
        <w:t>By setting the marker on a reserved ILISP word and press F1 or the Help button you can view a description of all ILISP commands.</w:t>
      </w:r>
    </w:p>
    <w:p w14:paraId="2D048034" w14:textId="77777777" w:rsidR="0047000B" w:rsidRDefault="00D32EF5">
      <w:pPr>
        <w:pStyle w:val="Rubrik1"/>
      </w:pPr>
      <w:bookmarkStart w:id="135" w:name="_DEFVAR_1"/>
      <w:bookmarkStart w:id="136" w:name="_DEFVAR"/>
      <w:bookmarkStart w:id="137" w:name="_PART"/>
      <w:bookmarkStart w:id="138" w:name="_Toc359406103"/>
      <w:bookmarkStart w:id="139" w:name="_Toc146888070"/>
      <w:bookmarkStart w:id="140" w:name="_Toc197942778"/>
      <w:bookmarkEnd w:id="135"/>
      <w:bookmarkEnd w:id="136"/>
      <w:bookmarkEnd w:id="137"/>
      <w:r>
        <w:lastRenderedPageBreak/>
        <w:t>ILISP Functions</w:t>
      </w:r>
      <w:bookmarkEnd w:id="138"/>
      <w:bookmarkEnd w:id="139"/>
      <w:bookmarkEnd w:id="140"/>
    </w:p>
    <w:p w14:paraId="20B704AA" w14:textId="77777777" w:rsidR="0047000B" w:rsidRDefault="0047000B"/>
    <w:p w14:paraId="283AA2F5" w14:textId="77777777" w:rsidR="0047000B" w:rsidRDefault="0047000B"/>
    <w:p w14:paraId="6C8A697E" w14:textId="77777777" w:rsidR="0047000B" w:rsidRDefault="00D32EF5">
      <w:r>
        <w:t>Data types in ILISP</w:t>
      </w:r>
    </w:p>
    <w:p w14:paraId="14FDF479" w14:textId="77777777" w:rsidR="0047000B" w:rsidRDefault="00D32EF5">
      <w:r>
        <w:t>ILISP supports following data types:</w:t>
      </w:r>
    </w:p>
    <w:p w14:paraId="6D98766F" w14:textId="77777777" w:rsidR="0047000B" w:rsidRDefault="00D32EF5">
      <w:pPr>
        <w:pStyle w:val="Oformateradtext"/>
        <w:rPr>
          <w:rFonts w:ascii="Courier New" w:hAnsi="Courier New" w:cs="Courier New"/>
        </w:rPr>
      </w:pPr>
      <w:r>
        <w:rPr>
          <w:rFonts w:ascii="Courier New" w:hAnsi="Courier New" w:cs="Courier New"/>
        </w:rPr>
        <w:t>* lists</w:t>
      </w:r>
    </w:p>
    <w:p w14:paraId="0D046E2C" w14:textId="77777777" w:rsidR="0047000B" w:rsidRDefault="00D32EF5">
      <w:pPr>
        <w:pStyle w:val="Oformateradtext"/>
        <w:rPr>
          <w:rFonts w:ascii="Courier New" w:hAnsi="Courier New" w:cs="Courier New"/>
        </w:rPr>
      </w:pPr>
      <w:r>
        <w:rPr>
          <w:rFonts w:ascii="Courier New" w:hAnsi="Courier New" w:cs="Courier New"/>
        </w:rPr>
        <w:t>* symbols</w:t>
      </w:r>
    </w:p>
    <w:p w14:paraId="7E034C8C" w14:textId="77777777" w:rsidR="0047000B" w:rsidRDefault="00D32EF5">
      <w:pPr>
        <w:pStyle w:val="Oformateradtext"/>
        <w:rPr>
          <w:rFonts w:ascii="Courier New" w:hAnsi="Courier New" w:cs="Courier New"/>
        </w:rPr>
      </w:pPr>
      <w:r>
        <w:rPr>
          <w:rFonts w:ascii="Courier New" w:hAnsi="Courier New" w:cs="Courier New"/>
        </w:rPr>
        <w:t>* strings</w:t>
      </w:r>
    </w:p>
    <w:p w14:paraId="5F9C8A66" w14:textId="77777777" w:rsidR="0047000B" w:rsidRDefault="00D32EF5">
      <w:pPr>
        <w:pStyle w:val="Oformateradtext"/>
        <w:rPr>
          <w:rFonts w:ascii="Courier New" w:hAnsi="Courier New" w:cs="Courier New"/>
        </w:rPr>
      </w:pPr>
      <w:r>
        <w:rPr>
          <w:rFonts w:ascii="Courier New" w:hAnsi="Courier New" w:cs="Courier New"/>
        </w:rPr>
        <w:t>* real numbers</w:t>
      </w:r>
    </w:p>
    <w:p w14:paraId="1376487E" w14:textId="77777777" w:rsidR="0047000B" w:rsidRDefault="00D32EF5">
      <w:pPr>
        <w:pStyle w:val="Oformateradtext"/>
        <w:rPr>
          <w:rFonts w:ascii="Courier New" w:hAnsi="Courier New" w:cs="Courier New"/>
        </w:rPr>
      </w:pPr>
      <w:r>
        <w:rPr>
          <w:rFonts w:ascii="Courier New" w:hAnsi="Courier New" w:cs="Courier New"/>
        </w:rPr>
        <w:t>* integers</w:t>
      </w:r>
    </w:p>
    <w:p w14:paraId="3BC7D0A8" w14:textId="77777777" w:rsidR="0047000B" w:rsidRDefault="00D32EF5">
      <w:pPr>
        <w:pStyle w:val="Oformateradtext"/>
        <w:rPr>
          <w:rFonts w:ascii="Courier New" w:hAnsi="Courier New" w:cs="Courier New"/>
        </w:rPr>
      </w:pPr>
      <w:r>
        <w:rPr>
          <w:rFonts w:ascii="Courier New" w:hAnsi="Courier New" w:cs="Courier New"/>
        </w:rPr>
        <w:t>* file descriptors</w:t>
      </w:r>
    </w:p>
    <w:p w14:paraId="7B9C906C" w14:textId="77777777" w:rsidR="0047000B" w:rsidRDefault="00D32EF5">
      <w:pPr>
        <w:pStyle w:val="Oformateradtext"/>
        <w:rPr>
          <w:rFonts w:ascii="Courier New" w:hAnsi="Courier New" w:cs="Courier New"/>
        </w:rPr>
      </w:pPr>
      <w:r>
        <w:rPr>
          <w:rFonts w:ascii="Courier New" w:hAnsi="Courier New" w:cs="Courier New"/>
        </w:rPr>
        <w:t>* subrs (built-in functions)</w:t>
      </w:r>
    </w:p>
    <w:p w14:paraId="405D85CE" w14:textId="77777777" w:rsidR="00EA6E51" w:rsidRDefault="00EA6E51">
      <w:pPr>
        <w:pStyle w:val="Oformateradtext"/>
        <w:rPr>
          <w:rFonts w:ascii="Courier New" w:hAnsi="Courier New" w:cs="Courier New"/>
        </w:rPr>
      </w:pPr>
    </w:p>
    <w:p w14:paraId="5EE3125D" w14:textId="77777777" w:rsidR="0047000B" w:rsidRDefault="0047000B">
      <w:pPr>
        <w:pStyle w:val="Oformateradtext"/>
        <w:rPr>
          <w:rFonts w:ascii="Courier New" w:hAnsi="Courier New" w:cs="Courier New"/>
        </w:rPr>
      </w:pPr>
    </w:p>
    <w:p w14:paraId="48447484" w14:textId="77777777" w:rsidR="0047000B" w:rsidRDefault="00D32EF5">
      <w:r>
        <w:t>ILISP provides numerous predefined functions. Each function is called by giving its name (upper or lower case) as the first element of a list, with the arguments to that function (if any).</w:t>
      </w:r>
    </w:p>
    <w:p w14:paraId="0536DA07" w14:textId="50B9C9AA" w:rsidR="0047000B" w:rsidRDefault="00D32EF5">
      <w:pPr>
        <w:pStyle w:val="Rubrik4"/>
      </w:pPr>
      <w:bookmarkStart w:id="141" w:name="_(-_&lt;number&gt;_&lt;number&gt;"/>
      <w:bookmarkStart w:id="142" w:name="_-"/>
      <w:bookmarkStart w:id="143" w:name="_Toc359406104"/>
      <w:bookmarkEnd w:id="141"/>
      <w:bookmarkEnd w:id="142"/>
      <w:r>
        <w:t>(</w:t>
      </w:r>
      <w:hyperlink w:anchor="_(-_&lt;number&gt;_&lt;number&gt;" w:history="1">
        <w:r w:rsidRPr="000124C2">
          <w:rPr>
            <w:rStyle w:val="Hyperlnk"/>
            <w:bdr w:val="none" w:sz="0" w:space="0" w:color="auto"/>
          </w:rPr>
          <w:t>-</w:t>
        </w:r>
      </w:hyperlink>
      <w:r>
        <w:t xml:space="preserve"> &lt;number&gt; &lt;number&gt; ...)</w:t>
      </w:r>
      <w:bookmarkEnd w:id="143"/>
    </w:p>
    <w:p w14:paraId="2456EB81" w14:textId="77777777" w:rsidR="0047000B" w:rsidRDefault="00D32EF5">
      <w:r>
        <w:t>This function subtracts the second &lt;number&gt; from the first and returns the difference. If more than two &lt;number&gt; are given, the sum of the second through last is subtracted from the first, and the final result is returned. If only one &lt;number&gt; is given, the result of subtracting it from zero is returned. This function may be used with reals or integers.</w:t>
      </w:r>
    </w:p>
    <w:p w14:paraId="359566BE" w14:textId="77777777" w:rsidR="0047000B" w:rsidRDefault="00D32EF5">
      <w:pPr>
        <w:pStyle w:val="LISPSAMPLE"/>
      </w:pPr>
      <w:r>
        <w:t>(- 50 40)</w:t>
      </w:r>
      <w:r>
        <w:tab/>
        <w:t>returns 10</w:t>
      </w:r>
      <w:r>
        <w:br/>
        <w:t>(- 40 40.0 2)</w:t>
      </w:r>
      <w:r>
        <w:tab/>
        <w:t>returns 8.0</w:t>
      </w:r>
      <w:r>
        <w:br/>
        <w:t>(- 50 40.0 2.5)</w:t>
      </w:r>
      <w:r>
        <w:tab/>
        <w:t>returns 7.5</w:t>
      </w:r>
      <w:r>
        <w:br/>
        <w:t>(- 8)</w:t>
      </w:r>
      <w:r>
        <w:tab/>
        <w:t>returns -8</w:t>
      </w:r>
      <w:r>
        <w:br/>
        <w:t>(- -8)</w:t>
      </w:r>
      <w:r>
        <w:tab/>
        <w:t>returns 8</w:t>
      </w:r>
    </w:p>
    <w:p w14:paraId="3F934750" w14:textId="2E34EE42" w:rsidR="0047000B" w:rsidRDefault="00D32EF5">
      <w:pPr>
        <w:pStyle w:val="Rubrik4"/>
      </w:pPr>
      <w:bookmarkStart w:id="144" w:name="_(*_&lt;number&gt;_&lt;number&gt;"/>
      <w:bookmarkStart w:id="145" w:name="_*"/>
      <w:bookmarkStart w:id="146" w:name="_Toc359406105"/>
      <w:bookmarkEnd w:id="144"/>
      <w:bookmarkEnd w:id="145"/>
      <w:r>
        <w:t>(</w:t>
      </w:r>
      <w:hyperlink w:anchor="_(*_&lt;number&gt;_&lt;number&gt;" w:history="1">
        <w:r w:rsidRPr="000124C2">
          <w:rPr>
            <w:rStyle w:val="Hyperlnk"/>
            <w:bdr w:val="none" w:sz="0" w:space="0" w:color="auto"/>
          </w:rPr>
          <w:t>*</w:t>
        </w:r>
      </w:hyperlink>
      <w:r>
        <w:t xml:space="preserve"> &lt;number&gt; &lt;number&gt; ...)</w:t>
      </w:r>
      <w:bookmarkEnd w:id="146"/>
    </w:p>
    <w:p w14:paraId="10239C0F" w14:textId="77777777" w:rsidR="0047000B" w:rsidRDefault="00D32EF5">
      <w:r>
        <w:t>This function returns the product of all &lt;number&gt;. It may be used with reals or integers.</w:t>
      </w:r>
    </w:p>
    <w:p w14:paraId="4126B6AD" w14:textId="77777777" w:rsidR="0047000B" w:rsidRDefault="00D32EF5">
      <w:pPr>
        <w:pStyle w:val="LISPSAMPLE"/>
      </w:pPr>
      <w:r>
        <w:t>(* 2 3)</w:t>
      </w:r>
      <w:r>
        <w:tab/>
        <w:t>returns 6</w:t>
      </w:r>
      <w:r>
        <w:br/>
        <w:t>(* 2 3 4.0)</w:t>
      </w:r>
      <w:r>
        <w:tab/>
        <w:t>returns 24</w:t>
      </w:r>
    </w:p>
    <w:p w14:paraId="053AF2C7" w14:textId="3F62E5DE" w:rsidR="0047000B" w:rsidRDefault="00D32EF5">
      <w:pPr>
        <w:pStyle w:val="Rubrik4"/>
      </w:pPr>
      <w:bookmarkStart w:id="147" w:name="_(/_&lt;number&gt;_&lt;number&gt;"/>
      <w:bookmarkStart w:id="148" w:name="_/"/>
      <w:bookmarkEnd w:id="147"/>
      <w:bookmarkEnd w:id="148"/>
      <w:r>
        <w:t xml:space="preserve"> </w:t>
      </w:r>
      <w:bookmarkStart w:id="149" w:name="_Toc359406106"/>
      <w:r>
        <w:t>(</w:t>
      </w:r>
      <w:hyperlink w:anchor="_(/_&lt;number&gt;_&lt;number&gt;" w:history="1">
        <w:r w:rsidRPr="000124C2">
          <w:rPr>
            <w:rStyle w:val="Hyperlnk"/>
            <w:bdr w:val="none" w:sz="0" w:space="0" w:color="auto"/>
          </w:rPr>
          <w:t>/</w:t>
        </w:r>
      </w:hyperlink>
      <w:r>
        <w:t xml:space="preserve"> &lt;number&gt; &lt;number&gt; ...)</w:t>
      </w:r>
      <w:bookmarkEnd w:id="149"/>
    </w:p>
    <w:p w14:paraId="41806D4C" w14:textId="02E2BE8B" w:rsidR="0047000B" w:rsidRDefault="00D32EF5">
      <w:r>
        <w:t>This function divides the first &lt;number&gt; by the second and returns the quotient. If more than two numbers are given, the first number is divided by the product of the second through last, and the final quotient is returned. This function may be used with reals or integers.</w:t>
      </w:r>
      <w:r w:rsidR="00BD57E5">
        <w:t xml:space="preserve"> If you divide an integer with an integer the result will be an integer. To have a correct result one of the argument should be a real value.</w:t>
      </w:r>
    </w:p>
    <w:p w14:paraId="78A8F434" w14:textId="3F0D7C38" w:rsidR="00BD57E5" w:rsidRDefault="00BD57E5">
      <w:pPr>
        <w:pStyle w:val="LISPSAMPLE"/>
      </w:pPr>
      <w:r>
        <w:t>(/ 3 2)</w:t>
      </w:r>
      <w:r>
        <w:tab/>
        <w:t xml:space="preserve">returns 1 </w:t>
      </w:r>
    </w:p>
    <w:p w14:paraId="5EB1445E" w14:textId="1DE920B7" w:rsidR="00BD57E5" w:rsidRDefault="00BD57E5">
      <w:pPr>
        <w:pStyle w:val="LISPSAMPLE"/>
      </w:pPr>
      <w:r>
        <w:t>(/ 3 2.0)</w:t>
      </w:r>
      <w:r>
        <w:tab/>
        <w:t>returns 1.5</w:t>
      </w:r>
    </w:p>
    <w:p w14:paraId="76EDCE81" w14:textId="4D275306" w:rsidR="0047000B" w:rsidRDefault="00D32EF5">
      <w:pPr>
        <w:pStyle w:val="LISPSAMPLE"/>
      </w:pPr>
      <w:r>
        <w:t>(/ 100 2)</w:t>
      </w:r>
      <w:r>
        <w:tab/>
        <w:t>returns 50</w:t>
      </w:r>
      <w:r>
        <w:br/>
        <w:t>(/ 120 2.0)</w:t>
      </w:r>
      <w:r>
        <w:tab/>
        <w:t>returns 60.0</w:t>
      </w:r>
      <w:r>
        <w:br/>
        <w:t>(/ 200 20 2.0)</w:t>
      </w:r>
      <w:r>
        <w:tab/>
        <w:t>returns 5.0</w:t>
      </w:r>
    </w:p>
    <w:p w14:paraId="1C181929" w14:textId="77C02C6C" w:rsidR="0047000B" w:rsidRDefault="00D32EF5">
      <w:pPr>
        <w:pStyle w:val="Rubrik4"/>
      </w:pPr>
      <w:bookmarkStart w:id="150" w:name="_(/=_&lt;atom1&gt;_&lt;atom2&gt;)"/>
      <w:bookmarkStart w:id="151" w:name="_/="/>
      <w:bookmarkStart w:id="152" w:name="_Toc359406107"/>
      <w:bookmarkEnd w:id="150"/>
      <w:bookmarkEnd w:id="151"/>
      <w:r>
        <w:t>(</w:t>
      </w:r>
      <w:hyperlink w:anchor="_(/=_&lt;atom1&gt;_&lt;atom2&gt;)" w:history="1">
        <w:r w:rsidRPr="000124C2">
          <w:rPr>
            <w:rStyle w:val="Hyperlnk"/>
            <w:bdr w:val="none" w:sz="0" w:space="0" w:color="auto"/>
          </w:rPr>
          <w:t>/=</w:t>
        </w:r>
      </w:hyperlink>
      <w:r>
        <w:t xml:space="preserve"> &lt;atom1&gt; &lt;atom2&gt;)</w:t>
      </w:r>
      <w:bookmarkEnd w:id="152"/>
    </w:p>
    <w:p w14:paraId="6389FBC1" w14:textId="77777777" w:rsidR="0047000B" w:rsidRDefault="00D32EF5">
      <w:r>
        <w:t>This is the "not equal to" relational function. It returns T if &lt;atom1&gt; is not numerically equal to &lt;atom2&gt; and nil if the two atoms are numerically equal. The function is valid for numbers and strings.</w:t>
      </w:r>
    </w:p>
    <w:p w14:paraId="3F8C0E5A" w14:textId="77777777" w:rsidR="0047000B" w:rsidRDefault="00D32EF5">
      <w:pPr>
        <w:pStyle w:val="LISPSAMPLE"/>
      </w:pPr>
      <w:r>
        <w:t>(/= 12 12)</w:t>
      </w:r>
      <w:r>
        <w:tab/>
        <w:t>returns nil</w:t>
      </w:r>
      <w:r>
        <w:br/>
        <w:t>(/= 22 4.0)</w:t>
      </w:r>
      <w:r>
        <w:tab/>
        <w:t>returns T</w:t>
      </w:r>
      <w:r>
        <w:br/>
        <w:t>(/= "ABC" "ABC")</w:t>
      </w:r>
      <w:r>
        <w:tab/>
        <w:t>returns nil</w:t>
      </w:r>
      <w:r>
        <w:br/>
        <w:t>(/= "yes" "no")</w:t>
      </w:r>
      <w:r>
        <w:tab/>
        <w:t>returns T</w:t>
      </w:r>
      <w:r>
        <w:br/>
        <w:t>(/= "text" 12)</w:t>
      </w:r>
      <w:r>
        <w:tab/>
        <w:t>returns T</w:t>
      </w:r>
    </w:p>
    <w:p w14:paraId="7B0F7A78" w14:textId="021C0FF1" w:rsidR="0047000B" w:rsidRDefault="00D32EF5">
      <w:pPr>
        <w:pStyle w:val="Rubrik4"/>
      </w:pPr>
      <w:bookmarkStart w:id="153" w:name="_(+__&lt;number&gt;"/>
      <w:bookmarkStart w:id="154" w:name="_(+_&lt;number&gt;_&lt;number&gt;"/>
      <w:bookmarkStart w:id="155" w:name="_+"/>
      <w:bookmarkStart w:id="156" w:name="_(+"/>
      <w:bookmarkStart w:id="157" w:name="_Toc359406108"/>
      <w:bookmarkEnd w:id="153"/>
      <w:bookmarkEnd w:id="154"/>
      <w:bookmarkEnd w:id="155"/>
      <w:bookmarkEnd w:id="156"/>
      <w:r>
        <w:lastRenderedPageBreak/>
        <w:t>(</w:t>
      </w:r>
      <w:hyperlink w:anchor="_(+" w:history="1">
        <w:r w:rsidRPr="000124C2">
          <w:rPr>
            <w:rStyle w:val="Hyperlnk"/>
            <w:bdr w:val="none" w:sz="0" w:space="0" w:color="auto"/>
          </w:rPr>
          <w:t>+</w:t>
        </w:r>
      </w:hyperlink>
      <w:r w:rsidR="00F007B4">
        <w:t xml:space="preserve"> </w:t>
      </w:r>
      <w:r>
        <w:t>&lt;number&gt; &lt;number&gt; ...)</w:t>
      </w:r>
      <w:bookmarkEnd w:id="157"/>
    </w:p>
    <w:p w14:paraId="1BDA3D64" w14:textId="77777777" w:rsidR="0047000B" w:rsidRDefault="00D32EF5">
      <w:r>
        <w:t>This function returns the sum of all &lt;number&gt;. It may be used with reals or integers. If all the &lt;number&gt; are integers, the result will be an integer; if any of the &lt;number&gt; are real’s, the integers will be promoted to real’s and the result will be a real.</w:t>
      </w:r>
    </w:p>
    <w:p w14:paraId="1E71D91B" w14:textId="77777777" w:rsidR="0047000B" w:rsidRDefault="00D32EF5">
      <w:pPr>
        <w:pStyle w:val="LISPSAMPLE"/>
      </w:pPr>
      <w:r>
        <w:t>(+ 1 2)</w:t>
      </w:r>
      <w:r>
        <w:tab/>
        <w:t>return 3</w:t>
      </w:r>
      <w:r>
        <w:br/>
        <w:t>(+ 1 2 3 4.5)</w:t>
      </w:r>
      <w:r>
        <w:tab/>
        <w:t>return 10.5</w:t>
      </w:r>
      <w:r>
        <w:br/>
        <w:t>(+ 1 2 3 4.0)</w:t>
      </w:r>
      <w:r>
        <w:tab/>
        <w:t>return 10</w:t>
      </w:r>
    </w:p>
    <w:p w14:paraId="10A2A7FE" w14:textId="4A1E7B66" w:rsidR="0047000B" w:rsidRDefault="00D32EF5">
      <w:pPr>
        <w:pStyle w:val="Rubrik4"/>
      </w:pPr>
      <w:bookmarkStart w:id="158" w:name="_(&lt;_&lt;atom&gt;_&lt;atom&gt;"/>
      <w:bookmarkStart w:id="159" w:name="_&lt;"/>
      <w:bookmarkStart w:id="160" w:name="_Toc359406109"/>
      <w:bookmarkEnd w:id="158"/>
      <w:bookmarkEnd w:id="159"/>
      <w:r>
        <w:t>(</w:t>
      </w:r>
      <w:hyperlink w:anchor="_(&lt;_&lt;atom&gt;_&lt;atom&gt;" w:history="1">
        <w:r w:rsidRPr="000124C2">
          <w:rPr>
            <w:rStyle w:val="Hyperlnk"/>
            <w:bdr w:val="none" w:sz="0" w:space="0" w:color="auto"/>
          </w:rPr>
          <w:t>&lt;</w:t>
        </w:r>
      </w:hyperlink>
      <w:r>
        <w:t xml:space="preserve"> &lt;atom&gt; &lt;atom&gt; ...)</w:t>
      </w:r>
      <w:bookmarkEnd w:id="160"/>
    </w:p>
    <w:p w14:paraId="4B13842E" w14:textId="77777777" w:rsidR="0047000B" w:rsidRDefault="00D32EF5">
      <w:r>
        <w:t>This is the "less than" relational function. It returns T if the first &lt;atom&gt; is numerically less than the second and nil otherwise. If more than two atoms are given, T is returned if each atom is less than the &lt;atom&gt; to its right. The function is valid for numbers and strings.</w:t>
      </w:r>
    </w:p>
    <w:p w14:paraId="46C2A86F" w14:textId="77777777" w:rsidR="0047000B" w:rsidRDefault="00D32EF5">
      <w:pPr>
        <w:pStyle w:val="LISPSAMPLE"/>
      </w:pPr>
      <w:r>
        <w:t>(&lt; 22 21)</w:t>
      </w:r>
      <w:r>
        <w:tab/>
        <w:t>returns nil</w:t>
      </w:r>
      <w:r>
        <w:br/>
        <w:t>(&lt; 10 20)</w:t>
      </w:r>
      <w:r>
        <w:tab/>
        <w:t>returns T</w:t>
      </w:r>
      <w:r>
        <w:br/>
        <w:t>(&lt; 1 2 3)</w:t>
      </w:r>
      <w:r>
        <w:tab/>
        <w:t>returns T</w:t>
      </w:r>
      <w:r>
        <w:br/>
        <w:t>(&lt; 3 1 2)</w:t>
      </w:r>
      <w:r>
        <w:tab/>
        <w:t>returns nil</w:t>
      </w:r>
      <w:r>
        <w:br/>
        <w:t>(&lt; "a" "b")</w:t>
      </w:r>
      <w:r>
        <w:tab/>
        <w:t>returns T</w:t>
      </w:r>
    </w:p>
    <w:p w14:paraId="34C48E5B" w14:textId="1A6CE5A1" w:rsidR="0047000B" w:rsidRDefault="00D32EF5">
      <w:pPr>
        <w:pStyle w:val="Rubrik4"/>
      </w:pPr>
      <w:bookmarkStart w:id="161" w:name="_(&lt;=_&lt;atom&gt;_&lt;atom&gt;"/>
      <w:bookmarkStart w:id="162" w:name="_Toc359406110"/>
      <w:bookmarkEnd w:id="161"/>
      <w:r>
        <w:t>(</w:t>
      </w:r>
      <w:hyperlink w:anchor="_(&lt;=_&lt;atom&gt;_&lt;atom&gt;" w:history="1">
        <w:r w:rsidRPr="000124C2">
          <w:rPr>
            <w:rStyle w:val="Hyperlnk"/>
            <w:bdr w:val="none" w:sz="0" w:space="0" w:color="auto"/>
          </w:rPr>
          <w:t>&lt;=</w:t>
        </w:r>
      </w:hyperlink>
      <w:r>
        <w:t xml:space="preserve"> &lt;atom&gt; &lt;atom&gt; ...)</w:t>
      </w:r>
      <w:bookmarkEnd w:id="162"/>
    </w:p>
    <w:p w14:paraId="7395FF57" w14:textId="77777777" w:rsidR="0047000B" w:rsidRDefault="00D32EF5">
      <w:r>
        <w:t>This is the "less than or equal to" relational function. It returns T if the first &lt;atom&gt; is numerically less than or equal to the second, and nil otherwise. If more than two atoms are given, T is returned if each atom is less than or equal to the &lt;atom&gt; to its right. The function is valid for numbers and strings.</w:t>
      </w:r>
    </w:p>
    <w:p w14:paraId="5C7194FB" w14:textId="77777777" w:rsidR="0047000B" w:rsidRDefault="00D32EF5">
      <w:pPr>
        <w:pStyle w:val="LISPSAMPLE"/>
      </w:pPr>
      <w:r>
        <w:t>(&lt;= 10 11)</w:t>
      </w:r>
      <w:r>
        <w:tab/>
        <w:t>returns T</w:t>
      </w:r>
      <w:r>
        <w:br/>
        <w:t>(&lt;= 99 50.0)</w:t>
      </w:r>
      <w:r>
        <w:tab/>
        <w:t>returns nil</w:t>
      </w:r>
      <w:r>
        <w:br/>
        <w:t>(&lt;= 10 10.0 11)</w:t>
      </w:r>
      <w:r>
        <w:tab/>
        <w:t>returns T</w:t>
      </w:r>
      <w:r>
        <w:br/>
        <w:t>(&lt;= 99 1 2 3)</w:t>
      </w:r>
      <w:r>
        <w:tab/>
        <w:t>returns nil</w:t>
      </w:r>
      <w:r>
        <w:br/>
        <w:t>(&lt;= "a" "A")</w:t>
      </w:r>
      <w:r>
        <w:tab/>
        <w:t>returns T</w:t>
      </w:r>
      <w:r>
        <w:br/>
        <w:t>(&lt;= "AB" "AC")</w:t>
      </w:r>
      <w:r>
        <w:tab/>
        <w:t>returns T</w:t>
      </w:r>
      <w:r>
        <w:br/>
        <w:t>(&lt;= "a" "b" "a")</w:t>
      </w:r>
      <w:r>
        <w:tab/>
        <w:t>returns nil</w:t>
      </w:r>
    </w:p>
    <w:p w14:paraId="0C6D3C13" w14:textId="6F21C1A4" w:rsidR="0047000B" w:rsidRDefault="00D32EF5">
      <w:pPr>
        <w:pStyle w:val="Rubrik4"/>
      </w:pPr>
      <w:bookmarkStart w:id="163" w:name="_(=_&lt;atom&gt;_&lt;atom&gt;"/>
      <w:bookmarkStart w:id="164" w:name="_="/>
      <w:bookmarkEnd w:id="163"/>
      <w:bookmarkEnd w:id="164"/>
      <w:r>
        <w:t>(</w:t>
      </w:r>
      <w:hyperlink w:anchor="_(=_&lt;atom&gt;_&lt;atom&gt;" w:history="1">
        <w:r w:rsidRPr="000124C2">
          <w:rPr>
            <w:rStyle w:val="Hyperlnk"/>
            <w:bdr w:val="none" w:sz="0" w:space="0" w:color="auto"/>
          </w:rPr>
          <w:t>=</w:t>
        </w:r>
      </w:hyperlink>
      <w:r>
        <w:t xml:space="preserve"> &lt;atom&gt; &lt;atom&gt; ...)</w:t>
      </w:r>
    </w:p>
    <w:p w14:paraId="55A6650A" w14:textId="77777777" w:rsidR="0047000B" w:rsidRDefault="00D32EF5">
      <w:r>
        <w:t>This is the "equal to" relational function. It returns T if all the specified atoms are numerically equal, and nil otherwise. This function is valid for numbers and strings.</w:t>
      </w:r>
    </w:p>
    <w:p w14:paraId="6B7F1D0D" w14:textId="77777777" w:rsidR="0047000B" w:rsidRDefault="00D32EF5">
      <w:pPr>
        <w:pStyle w:val="LISPSAMPLE"/>
      </w:pPr>
      <w:r>
        <w:t>(= 18.0 18)</w:t>
      </w:r>
      <w:r>
        <w:tab/>
        <w:t>returns T</w:t>
      </w:r>
      <w:r>
        <w:br/>
        <w:t>(= 42 19)</w:t>
      </w:r>
      <w:r>
        <w:tab/>
        <w:t>returns nil</w:t>
      </w:r>
      <w:r>
        <w:br/>
        <w:t>(= "ABC" "abc")</w:t>
      </w:r>
      <w:r>
        <w:tab/>
        <w:t>returns nil</w:t>
      </w:r>
      <w:r>
        <w:br/>
        <w:t>(= "lisp" 14.78)</w:t>
      </w:r>
      <w:r>
        <w:tab/>
        <w:t>returns nil</w:t>
      </w:r>
    </w:p>
    <w:p w14:paraId="068A758F" w14:textId="350018AB" w:rsidR="0047000B" w:rsidRDefault="00D32EF5">
      <w:pPr>
        <w:pStyle w:val="Rubrik4"/>
      </w:pPr>
      <w:bookmarkStart w:id="165" w:name="_(&gt;_&lt;atom&gt;_&lt;atom&gt;"/>
      <w:bookmarkStart w:id="166" w:name="_&gt;"/>
      <w:bookmarkStart w:id="167" w:name="_Toc359406112"/>
      <w:bookmarkEnd w:id="165"/>
      <w:bookmarkEnd w:id="166"/>
      <w:r>
        <w:t>(</w:t>
      </w:r>
      <w:hyperlink w:anchor="_(&gt;_&lt;atom&gt;_&lt;atom&gt;" w:history="1">
        <w:r w:rsidRPr="000124C2">
          <w:rPr>
            <w:rStyle w:val="Hyperlnk"/>
            <w:bdr w:val="none" w:sz="0" w:space="0" w:color="auto"/>
          </w:rPr>
          <w:t>&gt;</w:t>
        </w:r>
      </w:hyperlink>
      <w:r>
        <w:t xml:space="preserve"> &lt;atom&gt; &lt;atom&gt; ...)</w:t>
      </w:r>
      <w:bookmarkEnd w:id="167"/>
    </w:p>
    <w:p w14:paraId="08CCAFEA" w14:textId="77777777" w:rsidR="0047000B" w:rsidRDefault="00D32EF5">
      <w:r>
        <w:t>This is the "greater than" relational function. It returns T if the first &lt;atom&gt; is numerically greater than the second and nil otherwise. If more than two atoms are given, T is returned if each atom is greater than the &lt;atom&gt; to its right. The function is valid for numbers and strings.</w:t>
      </w:r>
    </w:p>
    <w:p w14:paraId="2F8569FE" w14:textId="77777777" w:rsidR="0047000B" w:rsidRDefault="00D32EF5">
      <w:pPr>
        <w:pStyle w:val="LISPSAMPLE"/>
      </w:pPr>
      <w:r>
        <w:t>(&gt; 19 17)</w:t>
      </w:r>
      <w:r>
        <w:tab/>
        <w:t>returns T</w:t>
      </w:r>
      <w:r>
        <w:br/>
        <w:t>(&gt; 1 20.0)</w:t>
      </w:r>
      <w:r>
        <w:tab/>
        <w:t>returns nil</w:t>
      </w:r>
      <w:r>
        <w:br/>
        <w:t>(&gt; 5 3 1)</w:t>
      </w:r>
      <w:r>
        <w:tab/>
        <w:t>returns T</w:t>
      </w:r>
      <w:r>
        <w:br/>
        <w:t>(&gt; "A" "B")</w:t>
      </w:r>
      <w:r>
        <w:tab/>
        <w:t>returns nil</w:t>
      </w:r>
      <w:r>
        <w:br/>
        <w:t>(&gt; "a" "A")</w:t>
      </w:r>
      <w:r>
        <w:tab/>
        <w:t>returns T</w:t>
      </w:r>
    </w:p>
    <w:p w14:paraId="2C4001C7" w14:textId="40F2E9D2" w:rsidR="0047000B" w:rsidRDefault="00D32EF5">
      <w:pPr>
        <w:pStyle w:val="Rubrik4"/>
      </w:pPr>
      <w:bookmarkStart w:id="168" w:name="_(&gt;=_&lt;atom&gt;_&lt;atom&gt;"/>
      <w:bookmarkStart w:id="169" w:name="_&lt;="/>
      <w:bookmarkStart w:id="170" w:name="_Toc359406113"/>
      <w:bookmarkEnd w:id="168"/>
      <w:bookmarkEnd w:id="169"/>
      <w:r>
        <w:t>(</w:t>
      </w:r>
      <w:hyperlink w:anchor="_(&gt;=_&lt;atom&gt;_&lt;atom&gt;" w:history="1">
        <w:r w:rsidRPr="000124C2">
          <w:rPr>
            <w:rStyle w:val="Hyperlnk"/>
            <w:bdr w:val="none" w:sz="0" w:space="0" w:color="auto"/>
          </w:rPr>
          <w:t>&gt;=</w:t>
        </w:r>
      </w:hyperlink>
      <w:r>
        <w:t xml:space="preserve"> &lt;atom&gt; &lt;atom&gt; ...)</w:t>
      </w:r>
      <w:bookmarkEnd w:id="170"/>
    </w:p>
    <w:p w14:paraId="2E90F43A" w14:textId="77777777" w:rsidR="0047000B" w:rsidRDefault="00D32EF5">
      <w:r>
        <w:t>This is the "greater than or equal to" relational function. It returns T if the first &lt;atom&gt; is numerically greater than or equal to the second and nil otherwise. If more than two atoms are given, T is returned if each atom is greater than or equal to the &lt;atom&gt; to its right. The function is valid for numbers and strings.</w:t>
      </w:r>
    </w:p>
    <w:p w14:paraId="09F6331C" w14:textId="77777777" w:rsidR="0047000B" w:rsidRDefault="00D32EF5">
      <w:pPr>
        <w:pStyle w:val="LISPSAMPLE"/>
      </w:pPr>
      <w:r>
        <w:t>(&gt;= 80.0 14)</w:t>
      </w:r>
      <w:r>
        <w:tab/>
        <w:t>returns T</w:t>
      </w:r>
      <w:r>
        <w:br/>
        <w:t>(&gt;= 10 110.0)</w:t>
      </w:r>
      <w:r>
        <w:tab/>
        <w:t>returns nil</w:t>
      </w:r>
      <w:r>
        <w:br/>
        <w:t>(&gt;= 11.1 10.2 4)</w:t>
      </w:r>
      <w:r>
        <w:tab/>
        <w:t>returns nil</w:t>
      </w:r>
      <w:r>
        <w:br/>
        <w:t>(&gt;= "B" "A")</w:t>
      </w:r>
      <w:r>
        <w:tab/>
        <w:t>returns T</w:t>
      </w:r>
    </w:p>
    <w:p w14:paraId="45136B13" w14:textId="3A2C7DA0" w:rsidR="0047000B" w:rsidRDefault="00D32EF5">
      <w:pPr>
        <w:pStyle w:val="Rubrik4"/>
      </w:pPr>
      <w:bookmarkStart w:id="171" w:name="_(1-_&lt;number&gt;)"/>
      <w:bookmarkStart w:id="172" w:name="_1-"/>
      <w:bookmarkStart w:id="173" w:name="_Toc359406114"/>
      <w:bookmarkEnd w:id="171"/>
      <w:bookmarkEnd w:id="172"/>
      <w:r>
        <w:lastRenderedPageBreak/>
        <w:t>(</w:t>
      </w:r>
      <w:hyperlink w:anchor="_(1-_&lt;number&gt;)" w:history="1">
        <w:r w:rsidRPr="000124C2">
          <w:rPr>
            <w:rStyle w:val="Hyperlnk"/>
            <w:bdr w:val="none" w:sz="0" w:space="0" w:color="auto"/>
          </w:rPr>
          <w:t>1-</w:t>
        </w:r>
      </w:hyperlink>
      <w:r>
        <w:t xml:space="preserve"> &lt;number&gt;)</w:t>
      </w:r>
      <w:bookmarkEnd w:id="173"/>
    </w:p>
    <w:p w14:paraId="14FF90B2" w14:textId="77777777" w:rsidR="0047000B" w:rsidRDefault="00D32EF5">
      <w:r>
        <w:t>This function returns &lt;number&gt; reduced by 1,&lt;number&gt; may be a real or an integer.</w:t>
      </w:r>
    </w:p>
    <w:p w14:paraId="2B5EB982" w14:textId="77777777" w:rsidR="0047000B" w:rsidRDefault="00D32EF5">
      <w:pPr>
        <w:pStyle w:val="LISPSAMPLE"/>
      </w:pPr>
      <w:r>
        <w:t xml:space="preserve">(1- -5) </w:t>
      </w:r>
      <w:r>
        <w:tab/>
        <w:t>returns -6</w:t>
      </w:r>
      <w:r>
        <w:br/>
        <w:t xml:space="preserve">(1- 17.5) </w:t>
      </w:r>
      <w:r>
        <w:tab/>
        <w:t>returns 16.5</w:t>
      </w:r>
    </w:p>
    <w:p w14:paraId="6BFF7695" w14:textId="37D958DE" w:rsidR="0047000B" w:rsidRDefault="00D32EF5">
      <w:pPr>
        <w:pStyle w:val="Rubrik4"/>
      </w:pPr>
      <w:bookmarkStart w:id="174" w:name="_(1+_&lt;number&gt;)"/>
      <w:bookmarkStart w:id="175" w:name="_1+"/>
      <w:bookmarkStart w:id="176" w:name="_Toc359406115"/>
      <w:bookmarkEnd w:id="174"/>
      <w:bookmarkEnd w:id="175"/>
      <w:r>
        <w:t>(</w:t>
      </w:r>
      <w:hyperlink w:anchor="_(1+_&lt;number&gt;)" w:history="1">
        <w:r w:rsidRPr="000124C2">
          <w:rPr>
            <w:rStyle w:val="Hyperlnk"/>
            <w:bdr w:val="none" w:sz="0" w:space="0" w:color="auto"/>
          </w:rPr>
          <w:t>1+</w:t>
        </w:r>
      </w:hyperlink>
      <w:r>
        <w:t xml:space="preserve"> &lt;number&gt;)</w:t>
      </w:r>
      <w:bookmarkEnd w:id="176"/>
    </w:p>
    <w:p w14:paraId="42752179" w14:textId="77777777" w:rsidR="0047000B" w:rsidRDefault="00D32EF5">
      <w:r>
        <w:t>This function returns &lt;number&gt; increased by 1 &lt;number&gt; may be a real or an integer.</w:t>
      </w:r>
    </w:p>
    <w:p w14:paraId="2291F5CD" w14:textId="77777777" w:rsidR="0047000B" w:rsidRDefault="00D32EF5">
      <w:pPr>
        <w:pStyle w:val="LISPSAMPLE"/>
      </w:pPr>
      <w:r>
        <w:t>(1+ 12)</w:t>
      </w:r>
      <w:r>
        <w:tab/>
        <w:t>returns 13</w:t>
      </w:r>
      <w:r>
        <w:br/>
        <w:t>(1+ 99.0)</w:t>
      </w:r>
      <w:r>
        <w:tab/>
        <w:t>returns 100.0</w:t>
      </w:r>
    </w:p>
    <w:p w14:paraId="548F80F4" w14:textId="4A5D11CE" w:rsidR="0047000B" w:rsidRDefault="00D32EF5">
      <w:pPr>
        <w:pStyle w:val="Rubrik4"/>
      </w:pPr>
      <w:bookmarkStart w:id="177" w:name="_(ABS_&lt;number&gt;)"/>
      <w:bookmarkStart w:id="178" w:name="_ABS"/>
      <w:bookmarkStart w:id="179" w:name="_(ABS_&lt;number&gt;)_&lt;number&gt;)"/>
      <w:bookmarkStart w:id="180" w:name="_Toc359406116"/>
      <w:bookmarkEnd w:id="177"/>
      <w:bookmarkEnd w:id="178"/>
      <w:bookmarkEnd w:id="179"/>
      <w:r w:rsidRPr="00B300EB">
        <w:t>(</w:t>
      </w:r>
      <w:hyperlink w:anchor="_(ABS_&lt;number&gt;)" w:history="1">
        <w:r w:rsidR="00B300EB" w:rsidRPr="00B300EB">
          <w:rPr>
            <w:rStyle w:val="Hyperlnk"/>
            <w:color w:val="0070C0"/>
            <w:bdr w:val="none" w:sz="0" w:space="0" w:color="auto"/>
          </w:rPr>
          <w:t>ABS</w:t>
        </w:r>
      </w:hyperlink>
      <w:r w:rsidRPr="00B300EB">
        <w:t xml:space="preserve"> &lt;</w:t>
      </w:r>
      <w:r>
        <w:t>number&gt;)</w:t>
      </w:r>
      <w:bookmarkEnd w:id="180"/>
    </w:p>
    <w:p w14:paraId="2052F56C" w14:textId="77777777" w:rsidR="0047000B" w:rsidRDefault="00D32EF5">
      <w:r>
        <w:t>This function returns the absolute value of &lt;number&gt;, &lt;number&gt; may be a real or an integer.</w:t>
      </w:r>
    </w:p>
    <w:p w14:paraId="299DEF7A" w14:textId="6131414F" w:rsidR="0047000B" w:rsidRDefault="00D32EF5">
      <w:pPr>
        <w:pStyle w:val="LISPSAMPLE"/>
      </w:pPr>
      <w:r>
        <w:t>(ABS 44)</w:t>
      </w:r>
      <w:r>
        <w:tab/>
        <w:t>returns 44</w:t>
      </w:r>
      <w:r>
        <w:br/>
        <w:t>(ABS -72.2)</w:t>
      </w:r>
      <w:r>
        <w:tab/>
        <w:t>returns 72.2</w:t>
      </w:r>
    </w:p>
    <w:p w14:paraId="722A1550" w14:textId="4245097F" w:rsidR="002F4215" w:rsidRDefault="002F4215" w:rsidP="00C508EA">
      <w:pPr>
        <w:pStyle w:val="Rubrik4"/>
      </w:pPr>
      <w:bookmarkStart w:id="181" w:name="_(ACCTIME_&lt;length&gt;_&lt;start"/>
      <w:bookmarkStart w:id="182" w:name="_(ACCCALC_&lt;distance&gt;_&lt;start"/>
      <w:bookmarkEnd w:id="181"/>
      <w:bookmarkEnd w:id="182"/>
      <w:r>
        <w:t>(</w:t>
      </w:r>
      <w:hyperlink w:anchor="_(ACCCALC_&lt;distance&gt;_&lt;start" w:history="1">
        <w:r w:rsidRPr="002F4215">
          <w:rPr>
            <w:rStyle w:val="Hyperlnk"/>
            <w:bdr w:val="none" w:sz="0" w:space="0" w:color="auto"/>
          </w:rPr>
          <w:t>ACCCALC</w:t>
        </w:r>
      </w:hyperlink>
      <w:r>
        <w:t xml:space="preserve"> &lt;distance&gt; &lt;start speed&gt; &lt;end</w:t>
      </w:r>
      <w:r w:rsidR="00B97A8D">
        <w:t xml:space="preserve"> </w:t>
      </w:r>
      <w:r>
        <w:t>speed&gt;)</w:t>
      </w:r>
    </w:p>
    <w:p w14:paraId="68B45880" w14:textId="0555119E" w:rsidR="002F4215" w:rsidRDefault="002F4215" w:rsidP="002F4215">
      <w:r>
        <w:t>The function returns the acceleration in mm/min2</w:t>
      </w:r>
    </w:p>
    <w:p w14:paraId="2B917EBE" w14:textId="6A5BFB97" w:rsidR="002F4215" w:rsidRDefault="002F4215" w:rsidP="002F4215">
      <w:pPr>
        <w:pStyle w:val="Rubrik4"/>
      </w:pPr>
      <w:bookmarkStart w:id="183" w:name="_(ACCENDSPEED_&lt;distance&gt;_&lt;start"/>
      <w:bookmarkEnd w:id="183"/>
      <w:r>
        <w:t>(</w:t>
      </w:r>
      <w:hyperlink w:anchor="_(ACCENDSPEED_&lt;distance&gt;_&lt;start" w:history="1">
        <w:r w:rsidRPr="002F4215">
          <w:rPr>
            <w:rStyle w:val="Hyperlnk"/>
            <w:bdr w:val="none" w:sz="0" w:space="0" w:color="auto"/>
          </w:rPr>
          <w:t>ACCENDSPEED</w:t>
        </w:r>
      </w:hyperlink>
      <w:r>
        <w:t xml:space="preserve"> &lt;distance&gt; &lt;start speed&gt; &lt;acceleration&gt;)</w:t>
      </w:r>
    </w:p>
    <w:p w14:paraId="21552BF9" w14:textId="44C4259E" w:rsidR="002F4215" w:rsidRPr="002F4215" w:rsidRDefault="002F4215" w:rsidP="002F4215">
      <w:r>
        <w:t xml:space="preserve">The function returns the actual speed </w:t>
      </w:r>
    </w:p>
    <w:p w14:paraId="39A35BED" w14:textId="6E683866" w:rsidR="00C508EA" w:rsidRDefault="00C508EA" w:rsidP="00C508EA">
      <w:pPr>
        <w:pStyle w:val="Rubrik4"/>
      </w:pPr>
      <w:r>
        <w:t>(</w:t>
      </w:r>
      <w:hyperlink w:anchor="_(ACCTIME_&lt;length&gt;_&lt;start" w:history="1">
        <w:r w:rsidRPr="00C508EA">
          <w:rPr>
            <w:rStyle w:val="Hyperlnk"/>
            <w:bdr w:val="none" w:sz="0" w:space="0" w:color="auto"/>
          </w:rPr>
          <w:t>ACCTIME</w:t>
        </w:r>
      </w:hyperlink>
      <w:r>
        <w:t xml:space="preserve"> &lt;</w:t>
      </w:r>
      <w:r w:rsidR="002F4215">
        <w:t>distance</w:t>
      </w:r>
      <w:r>
        <w:t>&gt; &lt;start speed&gt; &lt;end speed&gt;)</w:t>
      </w:r>
    </w:p>
    <w:p w14:paraId="2F1D5F81" w14:textId="444C7251" w:rsidR="00C508EA" w:rsidRDefault="00C508EA" w:rsidP="00C508EA">
      <w:r>
        <w:t>The function returns the speed in minutes it takes for making a linear acceleration between the two speeds. The speeds should be entered as mm/minute.</w:t>
      </w:r>
    </w:p>
    <w:p w14:paraId="2AF8DA7D" w14:textId="0C7C9F79" w:rsidR="0047000B" w:rsidRDefault="00D32EF5">
      <w:pPr>
        <w:pStyle w:val="Rubrik4"/>
      </w:pPr>
      <w:bookmarkStart w:id="184" w:name="_(ACOS_&lt;number&gt;)"/>
      <w:bookmarkStart w:id="185" w:name="_ACOS"/>
      <w:bookmarkStart w:id="186" w:name="_Toc359406117"/>
      <w:bookmarkEnd w:id="184"/>
      <w:bookmarkEnd w:id="185"/>
      <w:r>
        <w:t>(</w:t>
      </w:r>
      <w:hyperlink w:anchor="_(ACOS_&lt;number&gt;)" w:history="1">
        <w:r w:rsidRPr="000124C2">
          <w:rPr>
            <w:rStyle w:val="Hyperlnk"/>
            <w:bdr w:val="none" w:sz="0" w:space="0" w:color="auto"/>
          </w:rPr>
          <w:t>ACOS</w:t>
        </w:r>
      </w:hyperlink>
      <w:r>
        <w:t xml:space="preserve"> &lt;number&gt;)</w:t>
      </w:r>
      <w:bookmarkEnd w:id="186"/>
      <w:r w:rsidR="00B300EB">
        <w:t xml:space="preserve"> </w:t>
      </w:r>
    </w:p>
    <w:p w14:paraId="27E2A59C" w14:textId="77777777" w:rsidR="0047000B" w:rsidRDefault="00D32EF5">
      <w:r>
        <w:t>This function returns the result of the inverse cosine function as radians.</w:t>
      </w:r>
    </w:p>
    <w:p w14:paraId="3CF80DFD" w14:textId="77777777" w:rsidR="0047000B" w:rsidRDefault="00D32EF5">
      <w:pPr>
        <w:pStyle w:val="LISPSAMPLE"/>
      </w:pPr>
      <w:r>
        <w:t>(ACOS (/ 100.0 107.7))</w:t>
      </w:r>
      <w:r>
        <w:tab/>
        <w:t>returns 0.38499</w:t>
      </w:r>
    </w:p>
    <w:p w14:paraId="133D8538" w14:textId="7B1BF59F" w:rsidR="0047000B" w:rsidRDefault="00D32EF5">
      <w:bookmarkStart w:id="187" w:name="_(ALERT_&lt;string&gt;)"/>
      <w:bookmarkStart w:id="188" w:name="_ALERT"/>
      <w:bookmarkEnd w:id="187"/>
      <w:bookmarkEnd w:id="188"/>
      <w:r>
        <w:t xml:space="preserve">For more information see the </w:t>
      </w:r>
      <w:hyperlink w:anchor="_Geometrical_examples" w:history="1">
        <w:r w:rsidRPr="000124C2">
          <w:rPr>
            <w:rStyle w:val="Hyperlnk"/>
            <w:bdr w:val="none" w:sz="0" w:space="0" w:color="auto"/>
          </w:rPr>
          <w:t>Geometrical example</w:t>
        </w:r>
      </w:hyperlink>
      <w:r>
        <w:t>.</w:t>
      </w:r>
    </w:p>
    <w:p w14:paraId="3A2C74CF" w14:textId="034C2100" w:rsidR="0047000B" w:rsidRDefault="00D32EF5">
      <w:pPr>
        <w:pStyle w:val="Rubrik4"/>
      </w:pPr>
      <w:bookmarkStart w:id="189" w:name="_(ALERT_&lt;string&gt;)_1"/>
      <w:bookmarkStart w:id="190" w:name="_Toc359406118"/>
      <w:bookmarkEnd w:id="189"/>
      <w:r>
        <w:t>(</w:t>
      </w:r>
      <w:hyperlink w:anchor="_(ALERT_&lt;string&gt;)_1" w:history="1">
        <w:r w:rsidRPr="000124C2">
          <w:rPr>
            <w:rStyle w:val="Hyperlnk"/>
            <w:bdr w:val="none" w:sz="0" w:space="0" w:color="auto"/>
          </w:rPr>
          <w:t>ALERT</w:t>
        </w:r>
      </w:hyperlink>
      <w:r>
        <w:t xml:space="preserve"> &lt;</w:t>
      </w:r>
      <w:r w:rsidR="00BD6773">
        <w:t>msg</w:t>
      </w:r>
      <w:r>
        <w:t>&gt;)</w:t>
      </w:r>
      <w:bookmarkEnd w:id="190"/>
    </w:p>
    <w:p w14:paraId="5689FD45" w14:textId="77777777" w:rsidR="0047000B" w:rsidRDefault="00D32EF5">
      <w:r>
        <w:t>This function shows a message box with the text &lt;</w:t>
      </w:r>
      <w:r w:rsidR="00BD6773">
        <w:t>msg</w:t>
      </w:r>
      <w:r>
        <w:t>&gt;</w:t>
      </w:r>
    </w:p>
    <w:p w14:paraId="06C61244" w14:textId="77777777" w:rsidR="0047000B" w:rsidRPr="0017696A" w:rsidRDefault="00D32EF5">
      <w:pPr>
        <w:pStyle w:val="LISPSAMPLE"/>
        <w:rPr>
          <w:lang w:val="nb-NO"/>
        </w:rPr>
      </w:pPr>
      <w:r w:rsidRPr="0017696A">
        <w:rPr>
          <w:lang w:val="nb-NO"/>
        </w:rPr>
        <w:t>(ALERT "Press Enter")</w:t>
      </w:r>
    </w:p>
    <w:p w14:paraId="77B77824" w14:textId="3C1D823C" w:rsidR="00BD6773" w:rsidRPr="0017696A" w:rsidRDefault="00BD6773" w:rsidP="00BD6773">
      <w:pPr>
        <w:pStyle w:val="Rubrik4"/>
        <w:rPr>
          <w:rFonts w:ascii="Calibri" w:hAnsi="Calibri"/>
          <w:lang w:val="nb-NO"/>
        </w:rPr>
      </w:pPr>
      <w:bookmarkStart w:id="191" w:name="_(ALERTHELP_&lt;msg&gt;_&lt;bookmark&gt;)"/>
      <w:bookmarkEnd w:id="191"/>
      <w:r w:rsidRPr="0017696A">
        <w:rPr>
          <w:lang w:val="nb-NO"/>
        </w:rPr>
        <w:t>(</w:t>
      </w:r>
      <w:hyperlink w:anchor="_(ALERTHELP_&lt;msg&gt;_&lt;bookmark&gt;)" w:history="1">
        <w:r w:rsidRPr="0017696A">
          <w:rPr>
            <w:rStyle w:val="Hyperlnk"/>
            <w:bdr w:val="none" w:sz="0" w:space="0" w:color="auto"/>
            <w:lang w:val="nb-NO"/>
          </w:rPr>
          <w:t>ALERTHELP</w:t>
        </w:r>
      </w:hyperlink>
      <w:r w:rsidRPr="0017696A">
        <w:rPr>
          <w:lang w:val="nb-NO"/>
        </w:rPr>
        <w:t xml:space="preserve"> &lt;msg&gt; &lt;bookmark&gt;)</w:t>
      </w:r>
    </w:p>
    <w:p w14:paraId="5488FB2E" w14:textId="77777777" w:rsidR="00BD6773" w:rsidRDefault="00BD6773" w:rsidP="00BD6773">
      <w:r>
        <w:t>This function shows a message box with the text &lt;msg&gt;. Clicking on the msg opens the IGEMS.DOC file at the actial bookmark.</w:t>
      </w:r>
    </w:p>
    <w:p w14:paraId="26190887" w14:textId="2AF54273" w:rsidR="0047000B" w:rsidRDefault="00D32EF5">
      <w:pPr>
        <w:pStyle w:val="Rubrik4"/>
      </w:pPr>
      <w:bookmarkStart w:id="192" w:name="_(AND_&lt;expr&gt;_...)"/>
      <w:bookmarkStart w:id="193" w:name="_AND"/>
      <w:bookmarkStart w:id="194" w:name="_Toc359406119"/>
      <w:bookmarkEnd w:id="192"/>
      <w:bookmarkEnd w:id="193"/>
      <w:r>
        <w:t>(</w:t>
      </w:r>
      <w:hyperlink w:anchor="_(AND_&lt;expr&gt;_...)" w:history="1">
        <w:r w:rsidRPr="000124C2">
          <w:rPr>
            <w:rStyle w:val="Hyperlnk"/>
            <w:bdr w:val="none" w:sz="0" w:space="0" w:color="auto"/>
          </w:rPr>
          <w:t>AND</w:t>
        </w:r>
      </w:hyperlink>
      <w:r>
        <w:t xml:space="preserve"> &lt;expr&gt; ...)</w:t>
      </w:r>
      <w:bookmarkEnd w:id="194"/>
    </w:p>
    <w:p w14:paraId="2968DD57" w14:textId="77777777" w:rsidR="0047000B" w:rsidRDefault="00D32EF5">
      <w:r>
        <w:t>This function returns nil if any of the expressions evaluate to nil, otherwise it returns T.</w:t>
      </w:r>
    </w:p>
    <w:p w14:paraId="37001238" w14:textId="77777777" w:rsidR="0047000B" w:rsidRDefault="00D32EF5">
      <w:pPr>
        <w:pStyle w:val="LISPSAMPLE"/>
      </w:pPr>
      <w:r>
        <w:t>(AND 20.0 -1 T "A")</w:t>
      </w:r>
      <w:r>
        <w:tab/>
        <w:t>returns T</w:t>
      </w:r>
      <w:r>
        <w:br/>
        <w:t>(AND 1 T nil)</w:t>
      </w:r>
      <w:r>
        <w:tab/>
        <w:t>returns nil</w:t>
      </w:r>
    </w:p>
    <w:p w14:paraId="18C7D05A" w14:textId="77777777" w:rsidR="0047000B" w:rsidRDefault="00D32EF5">
      <w:r>
        <w:t>The function is often used together with the CASE or IF function.</w:t>
      </w:r>
    </w:p>
    <w:p w14:paraId="4490D6A6" w14:textId="7192CA95" w:rsidR="0047000B" w:rsidRDefault="00D32EF5">
      <w:pPr>
        <w:pStyle w:val="Rubrik4"/>
      </w:pPr>
      <w:bookmarkStart w:id="195" w:name="_(ANGLE_&lt;ptl&gt;_&lt;pt2&gt;)"/>
      <w:bookmarkStart w:id="196" w:name="_ANGLE"/>
      <w:bookmarkStart w:id="197" w:name="_Toc359406120"/>
      <w:bookmarkEnd w:id="195"/>
      <w:bookmarkEnd w:id="196"/>
      <w:r>
        <w:t>(</w:t>
      </w:r>
      <w:hyperlink w:anchor="_(ANGLE_&lt;ptl&gt;_&lt;pt2&gt;)" w:history="1">
        <w:r w:rsidRPr="000124C2">
          <w:rPr>
            <w:rStyle w:val="Hyperlnk"/>
            <w:bdr w:val="none" w:sz="0" w:space="0" w:color="auto"/>
          </w:rPr>
          <w:t>ANGLE</w:t>
        </w:r>
      </w:hyperlink>
      <w:r>
        <w:t xml:space="preserve"> &lt;ptl&gt; &lt;pt2&gt;)</w:t>
      </w:r>
      <w:bookmarkEnd w:id="197"/>
    </w:p>
    <w:p w14:paraId="038782DD" w14:textId="77777777" w:rsidR="0047000B" w:rsidRDefault="00D32EF5">
      <w:r>
        <w:t>This function returns the angle between the two points. The result is returned in radians, with angles increasing in the counterclockwise direction. Zero degree is in IGEMS X positive direction.</w:t>
      </w:r>
    </w:p>
    <w:p w14:paraId="00B402A0" w14:textId="77777777" w:rsidR="0047000B" w:rsidRDefault="00D32EF5">
      <w:pPr>
        <w:pStyle w:val="LISPSAMPLE"/>
      </w:pPr>
      <w:r>
        <w:t>(SETQ pt1 (LIST 0.0 0.0))</w:t>
      </w:r>
      <w:r>
        <w:br/>
        <w:t>(SETQ pt2 (LIST 100.0 50.0))</w:t>
      </w:r>
      <w:r>
        <w:br/>
        <w:t>(ANGLE pt1 pt2)</w:t>
      </w:r>
      <w:r>
        <w:tab/>
        <w:t>returns 0.463648</w:t>
      </w:r>
      <w:r>
        <w:br/>
        <w:t>(ANGLE pt2 pt1)</w:t>
      </w:r>
      <w:r>
        <w:tab/>
        <w:t>returns 3.60524</w:t>
      </w:r>
    </w:p>
    <w:p w14:paraId="14D5594B" w14:textId="76651113"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57CF4952" w14:textId="0A7D3C51" w:rsidR="001B647D" w:rsidRDefault="001B647D">
      <w:pPr>
        <w:pStyle w:val="Rubrik4"/>
      </w:pPr>
      <w:bookmarkStart w:id="198" w:name="_(ANGTOS_&lt;angle&gt;_&lt;precision&gt;)"/>
      <w:bookmarkStart w:id="199" w:name="_ANGTOS"/>
      <w:bookmarkStart w:id="200" w:name="_(ANGDIFF_&lt;angle1&gt;_&lt;angle2&gt;)"/>
      <w:bookmarkStart w:id="201" w:name="_Toc359406121"/>
      <w:bookmarkEnd w:id="198"/>
      <w:bookmarkEnd w:id="199"/>
      <w:bookmarkEnd w:id="200"/>
      <w:r>
        <w:lastRenderedPageBreak/>
        <w:t>(</w:t>
      </w:r>
      <w:hyperlink w:anchor="_(ANGTOS_&lt;angle&gt;_&lt;precision&gt;)" w:history="1">
        <w:r w:rsidRPr="0081557D">
          <w:rPr>
            <w:rStyle w:val="Hyperlnk"/>
            <w:bdr w:val="none" w:sz="0" w:space="0" w:color="auto"/>
          </w:rPr>
          <w:t>ANGDIFF</w:t>
        </w:r>
      </w:hyperlink>
      <w:r>
        <w:t xml:space="preserve"> &lt;angle1&gt; &lt;angle2&gt;)</w:t>
      </w:r>
      <w:bookmarkEnd w:id="201"/>
    </w:p>
    <w:p w14:paraId="463CA12C" w14:textId="77777777" w:rsidR="001B647D" w:rsidRDefault="001B647D" w:rsidP="001B647D">
      <w:r>
        <w:t xml:space="preserve">The function takes two angles in radians and returns the </w:t>
      </w:r>
      <w:r w:rsidR="007F7BD5">
        <w:t xml:space="preserve">shortest </w:t>
      </w:r>
      <w:r>
        <w:t>difference between the angles. The result is always a real value between –PI to +PI.</w:t>
      </w:r>
    </w:p>
    <w:p w14:paraId="1EFFF6FE" w14:textId="77777777" w:rsidR="007F7BD5" w:rsidRDefault="001B647D" w:rsidP="001B647D">
      <w:pPr>
        <w:pStyle w:val="LISPSAMPLE"/>
      </w:pPr>
      <w:r>
        <w:t>(SETQ a1 PI)</w:t>
      </w:r>
      <w:r>
        <w:br/>
        <w:t>(SETQ a2 (- PI))</w:t>
      </w:r>
      <w:r>
        <w:br/>
        <w:t>(ANGDIFF a1 a2)</w:t>
      </w:r>
      <w:r>
        <w:tab/>
        <w:t>returns 0</w:t>
      </w:r>
    </w:p>
    <w:p w14:paraId="5CB3383A" w14:textId="77777777" w:rsidR="007F7BD5" w:rsidRDefault="007F7BD5" w:rsidP="001B647D">
      <w:pPr>
        <w:pStyle w:val="LISPSAMPLE"/>
      </w:pPr>
      <w:r>
        <w:t>(SETQ a3 (* PI 7))</w:t>
      </w:r>
      <w:r>
        <w:br/>
        <w:t>(ANGDIFF a3 a1)</w:t>
      </w:r>
      <w:r>
        <w:tab/>
        <w:t>returns 0</w:t>
      </w:r>
    </w:p>
    <w:p w14:paraId="6280ED9F" w14:textId="77777777" w:rsidR="007F7BD5" w:rsidRDefault="007F7BD5" w:rsidP="001B647D">
      <w:pPr>
        <w:pStyle w:val="LISPSAMPLE"/>
      </w:pPr>
      <w:r>
        <w:t>(ANGDIFF 0.1 -0.1)</w:t>
      </w:r>
      <w:r>
        <w:tab/>
        <w:t>returns -0.2</w:t>
      </w:r>
      <w:r>
        <w:br/>
        <w:t>(ANGDIFF -0.1 0.1)</w:t>
      </w:r>
      <w:r>
        <w:tab/>
        <w:t>returns 0.2</w:t>
      </w:r>
      <w:r>
        <w:br/>
        <w:t>(ANGDIFF 3.14 2)</w:t>
      </w:r>
      <w:r>
        <w:tab/>
        <w:t>returns -1.14</w:t>
      </w:r>
    </w:p>
    <w:p w14:paraId="0728E3D4" w14:textId="19CCDBC1" w:rsidR="007F7BD5" w:rsidRDefault="007F7BD5" w:rsidP="007F7BD5">
      <w:r>
        <w:t xml:space="preserve">For more information see the </w:t>
      </w:r>
      <w:hyperlink w:anchor="_Geometrical_examples" w:history="1">
        <w:r w:rsidRPr="000124C2">
          <w:rPr>
            <w:rStyle w:val="Hyperlnk"/>
            <w:bdr w:val="none" w:sz="0" w:space="0" w:color="auto"/>
          </w:rPr>
          <w:t>Geometrical example</w:t>
        </w:r>
      </w:hyperlink>
      <w:r>
        <w:t>.</w:t>
      </w:r>
    </w:p>
    <w:p w14:paraId="46B8E12E" w14:textId="0E3A7350" w:rsidR="0047000B" w:rsidRDefault="00D32EF5">
      <w:pPr>
        <w:pStyle w:val="Rubrik4"/>
      </w:pPr>
      <w:bookmarkStart w:id="202" w:name="_(ANGTOS_&lt;angle&gt;_&lt;precision&gt;"/>
      <w:bookmarkStart w:id="203" w:name="_Toc359406122"/>
      <w:bookmarkEnd w:id="202"/>
      <w:r>
        <w:t>(</w:t>
      </w:r>
      <w:hyperlink w:anchor="_(ANGTOS_&lt;angle&gt;_&lt;precision&gt;" w:history="1">
        <w:r w:rsidRPr="000124C2">
          <w:rPr>
            <w:rStyle w:val="Hyperlnk"/>
            <w:bdr w:val="none" w:sz="0" w:space="0" w:color="auto"/>
          </w:rPr>
          <w:t>ANGTOS</w:t>
        </w:r>
      </w:hyperlink>
      <w:r>
        <w:t xml:space="preserve"> &lt;angle&gt; &lt;precision&gt;</w:t>
      </w:r>
      <w:r w:rsidR="001B2B47">
        <w:t xml:space="preserve"> [raw]</w:t>
      </w:r>
      <w:r>
        <w:t>)</w:t>
      </w:r>
      <w:bookmarkEnd w:id="203"/>
    </w:p>
    <w:p w14:paraId="3DA37F26" w14:textId="77777777" w:rsidR="001B2B47" w:rsidRDefault="00D32EF5">
      <w:r>
        <w:t>The function takes &lt;angle&gt; (a real, in radians) and returns it edited into a string. The argument &lt;precision&gt; control the number of digits.</w:t>
      </w:r>
      <w:r w:rsidR="00A56CE7">
        <w:t xml:space="preserve"> </w:t>
      </w:r>
      <w:r w:rsidR="001B2B47">
        <w:t xml:space="preserve">If the </w:t>
      </w:r>
      <w:r w:rsidR="00A56CE7">
        <w:t>optional argument [raw] is T</w:t>
      </w:r>
      <w:r w:rsidR="001B2B47">
        <w:t xml:space="preserve"> then the function </w:t>
      </w:r>
      <w:r w:rsidR="00A56CE7">
        <w:t>can returns also negative values.</w:t>
      </w:r>
      <w:r w:rsidR="001B2B47">
        <w:t xml:space="preserve"> </w:t>
      </w:r>
      <w:r w:rsidR="00A56CE7">
        <w:t xml:space="preserve">If the argument [raw] is omitted or nil then the function </w:t>
      </w:r>
      <w:r w:rsidR="00E66718">
        <w:t>returns</w:t>
      </w:r>
      <w:r w:rsidR="00A56CE7">
        <w:t xml:space="preserve"> only </w:t>
      </w:r>
      <w:r w:rsidR="00E66718">
        <w:t xml:space="preserve">positive angles </w:t>
      </w:r>
      <w:r w:rsidR="001B2B47">
        <w:t>between 0</w:t>
      </w:r>
      <w:r w:rsidR="00E66718">
        <w:t xml:space="preserve"> to </w:t>
      </w:r>
      <w:r w:rsidR="001B2B47">
        <w:t>360.</w:t>
      </w:r>
    </w:p>
    <w:p w14:paraId="44519BB0" w14:textId="77777777" w:rsidR="0047000B" w:rsidRDefault="00D32EF5">
      <w:pPr>
        <w:pStyle w:val="LISPSAMPLE"/>
      </w:pPr>
      <w:r>
        <w:t>(ANGTOS PI 3)</w:t>
      </w:r>
      <w:r>
        <w:tab/>
        <w:t>returns "180.000"</w:t>
      </w:r>
      <w:r>
        <w:br/>
        <w:t>(ANGTOS (- PI) 0)</w:t>
      </w:r>
      <w:r>
        <w:tab/>
        <w:t>returns "180"</w:t>
      </w:r>
      <w:r w:rsidR="001B2B47">
        <w:br/>
        <w:t>(ANGTOS (- PI) 0 T)</w:t>
      </w:r>
      <w:r w:rsidR="001B2B47">
        <w:tab/>
        <w:t>returns "-180"</w:t>
      </w:r>
      <w:r w:rsidR="001B2B47">
        <w:br/>
        <w:t>(ANGTOS (* PI 4) 1 nil)</w:t>
      </w:r>
      <w:r w:rsidR="001B2B47">
        <w:tab/>
        <w:t>returns "0.0"</w:t>
      </w:r>
      <w:r w:rsidR="001B2B47">
        <w:br/>
        <w:t>(ANGTOS (* PI 4) 1 T)</w:t>
      </w:r>
      <w:r w:rsidR="001B2B47">
        <w:tab/>
        <w:t>returns "720.0"</w:t>
      </w:r>
      <w:r>
        <w:br/>
        <w:t>(SETQ pt1 (LIST 0.0 0.0))</w:t>
      </w:r>
      <w:r>
        <w:br/>
        <w:t>(SETQ pt2 (LIST 0.0 100.0))</w:t>
      </w:r>
      <w:r>
        <w:br/>
        <w:t>(SETQ a (ANGLE pt1 pt2))</w:t>
      </w:r>
      <w:r>
        <w:br/>
        <w:t>(ANGTOS a 3)</w:t>
      </w:r>
      <w:r>
        <w:tab/>
        <w:t>returns "90.000"</w:t>
      </w:r>
      <w:r>
        <w:br/>
        <w:t>(ANGTOS a 1)</w:t>
      </w:r>
      <w:r>
        <w:tab/>
        <w:t>returns "90.0"</w:t>
      </w:r>
    </w:p>
    <w:p w14:paraId="09CE8256" w14:textId="3E214E00" w:rsidR="0047000B" w:rsidRDefault="00D32EF5">
      <w:pPr>
        <w:pStyle w:val="Rubrik4"/>
      </w:pPr>
      <w:bookmarkStart w:id="204" w:name="_(APPEND_&lt;expr&gt;_...)"/>
      <w:bookmarkStart w:id="205" w:name="_APPEND"/>
      <w:bookmarkStart w:id="206" w:name="_Toc359406123"/>
      <w:bookmarkEnd w:id="204"/>
      <w:bookmarkEnd w:id="205"/>
      <w:r>
        <w:t>(</w:t>
      </w:r>
      <w:hyperlink w:anchor="_(APPEND_&lt;expr&gt;_...)" w:history="1">
        <w:r w:rsidRPr="000124C2">
          <w:rPr>
            <w:rStyle w:val="Hyperlnk"/>
            <w:bdr w:val="none" w:sz="0" w:space="0" w:color="auto"/>
          </w:rPr>
          <w:t>APPEND</w:t>
        </w:r>
      </w:hyperlink>
      <w:r>
        <w:t xml:space="preserve"> &lt;expr&gt; ...)</w:t>
      </w:r>
      <w:bookmarkEnd w:id="206"/>
    </w:p>
    <w:p w14:paraId="526AD716" w14:textId="77777777" w:rsidR="0047000B" w:rsidRDefault="00D32EF5">
      <w:r>
        <w:t>This function takes any number of lists &lt;expr&gt; and runs them together as one list.</w:t>
      </w:r>
    </w:p>
    <w:p w14:paraId="67CA4985" w14:textId="77777777" w:rsidR="0047000B" w:rsidRDefault="00D32EF5">
      <w:pPr>
        <w:pStyle w:val="LISPSAMPLE"/>
      </w:pPr>
      <w:r>
        <w:t>(APPEND (LIST a b) (LIST 1 d))</w:t>
      </w:r>
      <w:r>
        <w:tab/>
        <w:t>returns (A B 1 D)</w:t>
      </w:r>
      <w:r>
        <w:br/>
        <w:t>(APPEND '((a) (b)) '((c d)))</w:t>
      </w:r>
      <w:r>
        <w:tab/>
        <w:t>returns ((A) (B) (C) (D))</w:t>
      </w:r>
    </w:p>
    <w:p w14:paraId="56736E0C" w14:textId="69D5453D" w:rsidR="0047000B" w:rsidRDefault="00D32EF5">
      <w:pPr>
        <w:pStyle w:val="Rubrik4"/>
      </w:pPr>
      <w:bookmarkStart w:id="207" w:name="_(APPLY_&lt;function&gt;_&lt;list&gt;)"/>
      <w:bookmarkStart w:id="208" w:name="_APPLY"/>
      <w:bookmarkStart w:id="209" w:name="_Toc359406124"/>
      <w:bookmarkEnd w:id="207"/>
      <w:bookmarkEnd w:id="208"/>
      <w:r>
        <w:t>(</w:t>
      </w:r>
      <w:hyperlink w:anchor="_(APPLY_&lt;function&gt;_&lt;list&gt;)" w:history="1">
        <w:r w:rsidRPr="000124C2">
          <w:rPr>
            <w:rStyle w:val="Hyperlnk"/>
            <w:bdr w:val="none" w:sz="0" w:space="0" w:color="auto"/>
          </w:rPr>
          <w:t>APPLY</w:t>
        </w:r>
      </w:hyperlink>
      <w:r>
        <w:t xml:space="preserve"> &lt;function&gt; &lt;list&gt;)</w:t>
      </w:r>
      <w:bookmarkEnd w:id="209"/>
    </w:p>
    <w:p w14:paraId="2551B06E" w14:textId="77777777" w:rsidR="0047000B" w:rsidRDefault="00D32EF5">
      <w:r>
        <w:t>Executes the function specified by &lt;function&gt; with the arguments given by &lt;list&gt;.</w:t>
      </w:r>
    </w:p>
    <w:p w14:paraId="49EA3F48" w14:textId="77777777" w:rsidR="0047000B" w:rsidRDefault="00D32EF5">
      <w:pPr>
        <w:pStyle w:val="LISPSAMPLE"/>
      </w:pPr>
      <w:r>
        <w:t xml:space="preserve">(APPLY '+ '( 9 5 3)) </w:t>
      </w:r>
      <w:r>
        <w:tab/>
      </w:r>
      <w:r>
        <w:tab/>
      </w:r>
      <w:r>
        <w:tab/>
        <w:t>returns 17</w:t>
      </w:r>
      <w:r>
        <w:br/>
        <w:t>(APPLY 'STRCAT (LIST "A" "b" "c" "-123"))</w:t>
      </w:r>
      <w:r>
        <w:tab/>
        <w:t>returns "AbC-123"</w:t>
      </w:r>
    </w:p>
    <w:p w14:paraId="3A8A8666" w14:textId="5F635FD1" w:rsidR="0047000B" w:rsidRDefault="00D32EF5">
      <w:r>
        <w:t>APPLY works with both built-in functions (subrs) and user-defined functions (those created with either DEFUN or LAMBDA).</w:t>
      </w:r>
    </w:p>
    <w:p w14:paraId="025FC612" w14:textId="3FA627B4" w:rsidR="00F417D1" w:rsidRDefault="00F417D1" w:rsidP="00F417D1">
      <w:pPr>
        <w:pStyle w:val="Rubrik4"/>
      </w:pPr>
      <w:bookmarkStart w:id="210" w:name="_(ARRAY_&lt;list&gt;)"/>
      <w:bookmarkEnd w:id="210"/>
      <w:r>
        <w:t>(</w:t>
      </w:r>
      <w:hyperlink w:anchor="_(ARRAY_&lt;list&gt;)" w:history="1">
        <w:r w:rsidRPr="00F417D1">
          <w:rPr>
            <w:rStyle w:val="Hyperlnk"/>
            <w:bdr w:val="none" w:sz="0" w:space="0" w:color="auto"/>
          </w:rPr>
          <w:t>ARRAY</w:t>
        </w:r>
      </w:hyperlink>
      <w:r>
        <w:t xml:space="preserve"> &lt;list&gt;)</w:t>
      </w:r>
    </w:p>
    <w:p w14:paraId="6C31D317" w14:textId="09792267" w:rsidR="00F417D1" w:rsidRDefault="00F417D1" w:rsidP="00F417D1">
      <w:r>
        <w:t xml:space="preserve">This function will create an array object. The array function is </w:t>
      </w:r>
      <w:r w:rsidR="000119C5">
        <w:t>evaluating</w:t>
      </w:r>
      <w:r>
        <w:t xml:space="preserve"> much faster than when searching by NTH I normal lists.</w:t>
      </w:r>
    </w:p>
    <w:p w14:paraId="723F6297" w14:textId="5C3C1F49" w:rsidR="00F417D1" w:rsidRPr="00F417D1" w:rsidRDefault="00F417D1" w:rsidP="00F417D1">
      <w:pPr>
        <w:pStyle w:val="LISPSAMPLE"/>
      </w:pPr>
      <w:r>
        <w:t>(SETQ samplelist (LIST "A" "B" "C" 15 "YES" "NO" '(10 10 12)))</w:t>
      </w:r>
      <w:r>
        <w:br/>
        <w:t>(SETQ fast (ARRAY samplelist))</w:t>
      </w:r>
      <w:r>
        <w:tab/>
      </w:r>
      <w:r>
        <w:tab/>
        <w:t>returns the array object</w:t>
      </w:r>
      <w:r>
        <w:br/>
        <w:t>(NTH 0 fast)</w:t>
      </w:r>
      <w:r>
        <w:tab/>
      </w:r>
      <w:r>
        <w:tab/>
      </w:r>
      <w:r>
        <w:tab/>
        <w:t>returns "A"</w:t>
      </w:r>
      <w:r>
        <w:br/>
        <w:t>(NTH 3 fast)</w:t>
      </w:r>
      <w:r>
        <w:tab/>
      </w:r>
      <w:r>
        <w:tab/>
      </w:r>
      <w:r>
        <w:tab/>
        <w:t>returns 15</w:t>
      </w:r>
      <w:r>
        <w:br/>
        <w:t>(NTH 6 fast)</w:t>
      </w:r>
      <w:r>
        <w:tab/>
      </w:r>
      <w:r>
        <w:tab/>
      </w:r>
      <w:r>
        <w:tab/>
        <w:t>returns (10 10 12)</w:t>
      </w:r>
      <w:r>
        <w:br/>
        <w:t xml:space="preserve">(SETQ result (NTH </w:t>
      </w:r>
      <w:r w:rsidR="000119C5">
        <w:t>4 fast))</w:t>
      </w:r>
      <w:r w:rsidR="000119C5">
        <w:tab/>
      </w:r>
      <w:r w:rsidR="000119C5">
        <w:tab/>
      </w:r>
      <w:r w:rsidR="000119C5">
        <w:tab/>
        <w:t>sets result and returns "YES"</w:t>
      </w:r>
    </w:p>
    <w:p w14:paraId="6F52B757" w14:textId="1EB1B406" w:rsidR="0047000B" w:rsidRDefault="00D32EF5">
      <w:pPr>
        <w:pStyle w:val="Rubrik4"/>
      </w:pPr>
      <w:bookmarkStart w:id="211" w:name="_(ASCII_&lt;string&gt;"/>
      <w:bookmarkStart w:id="212" w:name="_ASCII"/>
      <w:bookmarkStart w:id="213" w:name="_(ASCII_&lt;string&gt;)"/>
      <w:bookmarkStart w:id="214" w:name="_Toc359406125"/>
      <w:bookmarkEnd w:id="211"/>
      <w:bookmarkEnd w:id="212"/>
      <w:bookmarkEnd w:id="213"/>
      <w:r>
        <w:t>(</w:t>
      </w:r>
      <w:hyperlink w:anchor="_(ASCII_&lt;string&gt;)" w:history="1">
        <w:r w:rsidRPr="000124C2">
          <w:rPr>
            <w:rStyle w:val="Hyperlnk"/>
            <w:bdr w:val="none" w:sz="0" w:space="0" w:color="auto"/>
          </w:rPr>
          <w:t>ASCII</w:t>
        </w:r>
      </w:hyperlink>
      <w:r>
        <w:t xml:space="preserve"> &lt;string&gt;)</w:t>
      </w:r>
      <w:bookmarkEnd w:id="214"/>
    </w:p>
    <w:p w14:paraId="53507EF6" w14:textId="77777777" w:rsidR="0047000B" w:rsidRDefault="00D32EF5">
      <w:r>
        <w:t>This function returns the conversion of the first character of &lt;string&gt; into its Unicode character code (an integer).</w:t>
      </w:r>
    </w:p>
    <w:p w14:paraId="52239508" w14:textId="77777777" w:rsidR="0047000B" w:rsidRDefault="00D32EF5">
      <w:pPr>
        <w:pStyle w:val="LISPSAMPLE"/>
      </w:pPr>
      <w:r>
        <w:t>(ASCII "A")</w:t>
      </w:r>
      <w:r>
        <w:tab/>
        <w:t>returns 65</w:t>
      </w:r>
      <w:r>
        <w:br/>
        <w:t>(ASCII "-")</w:t>
      </w:r>
      <w:r>
        <w:tab/>
        <w:t>returns 45</w:t>
      </w:r>
      <w:r>
        <w:br/>
        <w:t>(ASCII "6")</w:t>
      </w:r>
      <w:r>
        <w:tab/>
        <w:t>returns 54</w:t>
      </w:r>
      <w:r>
        <w:br/>
        <w:t>(ASCII "ABCDE")</w:t>
      </w:r>
      <w:r>
        <w:tab/>
        <w:t>returns 65</w:t>
      </w:r>
    </w:p>
    <w:p w14:paraId="3A1942CD" w14:textId="0B9E630D" w:rsidR="0047000B" w:rsidRDefault="00D32EF5">
      <w:pPr>
        <w:pStyle w:val="Rubrik4"/>
      </w:pPr>
      <w:bookmarkStart w:id="215" w:name="_(ASIN_&lt;number&gt;)"/>
      <w:bookmarkStart w:id="216" w:name="_ASIN"/>
      <w:bookmarkStart w:id="217" w:name="_Toc359406126"/>
      <w:bookmarkEnd w:id="215"/>
      <w:bookmarkEnd w:id="216"/>
      <w:r>
        <w:t>(</w:t>
      </w:r>
      <w:hyperlink w:anchor="_(ASIN_&lt;number&gt;)" w:history="1">
        <w:r w:rsidRPr="000124C2">
          <w:rPr>
            <w:rStyle w:val="Hyperlnk"/>
            <w:bdr w:val="none" w:sz="0" w:space="0" w:color="auto"/>
          </w:rPr>
          <w:t>ASIN</w:t>
        </w:r>
      </w:hyperlink>
      <w:r>
        <w:t xml:space="preserve"> &lt;number&gt;)</w:t>
      </w:r>
      <w:bookmarkEnd w:id="217"/>
    </w:p>
    <w:p w14:paraId="762485B7" w14:textId="77777777" w:rsidR="0047000B" w:rsidRDefault="00D32EF5">
      <w:r>
        <w:t>This function returns the result of the inverse sinus function as radians.</w:t>
      </w:r>
    </w:p>
    <w:p w14:paraId="722AB61D" w14:textId="77777777" w:rsidR="0047000B" w:rsidRDefault="00D32EF5">
      <w:pPr>
        <w:pStyle w:val="LISPSAMPLE"/>
      </w:pPr>
      <w:r>
        <w:t>(ASIN (/ 40.0 107.7))</w:t>
      </w:r>
      <w:r>
        <w:tab/>
        <w:t>returns 0.38499</w:t>
      </w:r>
    </w:p>
    <w:p w14:paraId="6B996175" w14:textId="082FB72F" w:rsidR="0047000B" w:rsidRDefault="00D32EF5">
      <w:r>
        <w:lastRenderedPageBreak/>
        <w:t xml:space="preserve">For more information see the </w:t>
      </w:r>
      <w:hyperlink w:anchor="_Geometrical_examples" w:history="1">
        <w:r w:rsidRPr="000124C2">
          <w:rPr>
            <w:rStyle w:val="Hyperlnk"/>
            <w:bdr w:val="none" w:sz="0" w:space="0" w:color="auto"/>
          </w:rPr>
          <w:t>Geometrical example</w:t>
        </w:r>
      </w:hyperlink>
      <w:r>
        <w:t>.</w:t>
      </w:r>
    </w:p>
    <w:p w14:paraId="763CA722" w14:textId="11F6922C" w:rsidR="0047000B" w:rsidRDefault="00D32EF5">
      <w:pPr>
        <w:pStyle w:val="Rubrik4"/>
      </w:pPr>
      <w:bookmarkStart w:id="218" w:name="_(ASSOC_&lt;item&gt;_&lt;associationlist&gt;)"/>
      <w:bookmarkStart w:id="219" w:name="_ASSOC"/>
      <w:bookmarkStart w:id="220" w:name="_Toc359406127"/>
      <w:bookmarkEnd w:id="218"/>
      <w:bookmarkEnd w:id="219"/>
      <w:r>
        <w:t>(</w:t>
      </w:r>
      <w:hyperlink w:anchor="_(ASSOC_&lt;item&gt;_&lt;associationlist&gt;)" w:history="1">
        <w:r w:rsidRPr="000124C2">
          <w:rPr>
            <w:rStyle w:val="Hyperlnk"/>
            <w:bdr w:val="none" w:sz="0" w:space="0" w:color="auto"/>
          </w:rPr>
          <w:t>ASSOC</w:t>
        </w:r>
      </w:hyperlink>
      <w:r>
        <w:t xml:space="preserve"> &lt;item&gt; &lt;associationlist&gt;)</w:t>
      </w:r>
      <w:bookmarkEnd w:id="220"/>
    </w:p>
    <w:p w14:paraId="0FE4B745" w14:textId="77777777" w:rsidR="0047000B" w:rsidRDefault="00D32EF5">
      <w:r>
        <w:t>This function searches the association list for &lt;item&gt; as the key element and returns the entry. If &lt;item&gt; is not found as a key in associationlist then the function returns nil.</w:t>
      </w:r>
    </w:p>
    <w:p w14:paraId="5457858B" w14:textId="77777777" w:rsidR="0047000B" w:rsidRDefault="00D32EF5">
      <w:pPr>
        <w:pStyle w:val="LISPSAMPLE"/>
      </w:pPr>
      <w:r>
        <w:t>(SETQ alist (LIST (LIST "JAN" 31) (LIST "FEB" 28) (LIST "MAR" 31) (LIST "APR" 30)))</w:t>
      </w:r>
      <w:r>
        <w:br/>
        <w:t>(ASSOC "JAN" alist)</w:t>
      </w:r>
      <w:r>
        <w:tab/>
        <w:t>returns ("JAN" 31)</w:t>
      </w:r>
      <w:r>
        <w:br/>
        <w:t>(ASSOC "APR" alist)</w:t>
      </w:r>
      <w:r>
        <w:tab/>
        <w:t>returns ("APR" 30)</w:t>
      </w:r>
      <w:r>
        <w:br/>
        <w:t>(ASSOC "JUN" alist)</w:t>
      </w:r>
      <w:r>
        <w:tab/>
        <w:t>returns nil</w:t>
      </w:r>
    </w:p>
    <w:p w14:paraId="3CAAF72B" w14:textId="604F256B" w:rsidR="0047000B" w:rsidRDefault="00D32EF5">
      <w:pPr>
        <w:pStyle w:val="Rubrik4"/>
      </w:pPr>
      <w:bookmarkStart w:id="221" w:name="_(ATAN_&lt;num1&gt;_[&lt;num2&gt;])"/>
      <w:bookmarkStart w:id="222" w:name="_ATAN"/>
      <w:bookmarkStart w:id="223" w:name="_Toc359406128"/>
      <w:bookmarkEnd w:id="221"/>
      <w:bookmarkEnd w:id="222"/>
      <w:r>
        <w:t>(</w:t>
      </w:r>
      <w:hyperlink w:anchor="_(ATAN_&lt;num1&gt;_[&lt;num2&gt;])" w:history="1">
        <w:r w:rsidRPr="000124C2">
          <w:rPr>
            <w:rStyle w:val="Hyperlnk"/>
            <w:bdr w:val="none" w:sz="0" w:space="0" w:color="auto"/>
          </w:rPr>
          <w:t>ATAN</w:t>
        </w:r>
      </w:hyperlink>
      <w:r>
        <w:t xml:space="preserve"> &lt;num1&gt; [&lt;num2&gt;])</w:t>
      </w:r>
      <w:bookmarkEnd w:id="223"/>
    </w:p>
    <w:p w14:paraId="05D90604" w14:textId="77777777" w:rsidR="0047000B" w:rsidRDefault="00D32EF5">
      <w:r>
        <w:t>If &lt;num2&gt; is not supplied, ATAN returns the arctangent of &lt;num1&gt; in radians. &lt;Num1&gt; can be negative. The range of angles returned is from -PI to +PI radians.</w:t>
      </w:r>
    </w:p>
    <w:p w14:paraId="71C86F50" w14:textId="77777777" w:rsidR="0047000B" w:rsidRDefault="00D32EF5">
      <w:pPr>
        <w:pStyle w:val="LISPSAMPLE"/>
      </w:pPr>
      <w:r>
        <w:t>(ATAN 0.5)</w:t>
      </w:r>
      <w:r>
        <w:tab/>
        <w:t>returns 0.463648</w:t>
      </w:r>
      <w:r>
        <w:br/>
        <w:t>(ATAN -1.0)</w:t>
      </w:r>
      <w:r>
        <w:tab/>
        <w:t>returns -0.785398</w:t>
      </w:r>
      <w:r>
        <w:br/>
        <w:t>(ATAN 1.0)</w:t>
      </w:r>
      <w:r>
        <w:tab/>
        <w:t>returns 0.785398</w:t>
      </w:r>
    </w:p>
    <w:p w14:paraId="3163422E" w14:textId="77777777" w:rsidR="0047000B" w:rsidRDefault="00D32EF5">
      <w:r>
        <w:t>If both &lt;num1&gt; and &lt;num2&gt; are supplied, the arctangent of &lt;num1/&lt;num2&gt; is returned, in radians. If &lt;num2&gt; is zero, an angle of plus or minus 1.570796 radians (+90° or -90°) is returned, depending on the sign of &lt;num1&gt;</w:t>
      </w:r>
    </w:p>
    <w:p w14:paraId="47EEAAC3" w14:textId="77777777" w:rsidR="0047000B" w:rsidRDefault="00D32EF5">
      <w:pPr>
        <w:pStyle w:val="LISPSAMPLE"/>
      </w:pPr>
      <w:r>
        <w:t>(ATAN 2.0 3.0)</w:t>
      </w:r>
      <w:r>
        <w:tab/>
        <w:t>returns 0.588003</w:t>
      </w:r>
      <w:r>
        <w:br/>
        <w:t xml:space="preserve">(ATAN 2.0 -3.0) </w:t>
      </w:r>
      <w:r>
        <w:tab/>
        <w:t>returns 2.55359</w:t>
      </w:r>
      <w:r>
        <w:br/>
        <w:t>(ANGTOS (ATAN 2.0 -3.0) 4) returns "146.3099"</w:t>
      </w:r>
      <w:r>
        <w:br/>
        <w:t xml:space="preserve">(ATAN 1.0 0.0) </w:t>
      </w:r>
      <w:r>
        <w:tab/>
        <w:t>returns 1.5708</w:t>
      </w:r>
    </w:p>
    <w:p w14:paraId="2A19E2B1" w14:textId="66DDB0D2"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3E1A70B3" w14:textId="4F8FE40E" w:rsidR="0047000B" w:rsidRDefault="00D32EF5">
      <w:pPr>
        <w:pStyle w:val="Rubrik4"/>
      </w:pPr>
      <w:bookmarkStart w:id="224" w:name="_(ATOF_&lt;string&gt;)"/>
      <w:bookmarkStart w:id="225" w:name="_ATOF"/>
      <w:bookmarkStart w:id="226" w:name="_Toc359406129"/>
      <w:bookmarkEnd w:id="224"/>
      <w:bookmarkEnd w:id="225"/>
      <w:r>
        <w:t>(</w:t>
      </w:r>
      <w:hyperlink w:anchor="_(ATOF_&lt;string&gt;)" w:history="1">
        <w:r w:rsidRPr="000124C2">
          <w:rPr>
            <w:rStyle w:val="Hyperlnk"/>
            <w:bdr w:val="none" w:sz="0" w:space="0" w:color="auto"/>
          </w:rPr>
          <w:t>ATOF</w:t>
        </w:r>
      </w:hyperlink>
      <w:r>
        <w:t xml:space="preserve"> &lt;string&gt;)</w:t>
      </w:r>
      <w:bookmarkEnd w:id="226"/>
    </w:p>
    <w:p w14:paraId="1762590C" w14:textId="77777777" w:rsidR="0047000B" w:rsidRPr="00A9438B" w:rsidRDefault="00D32EF5">
      <w:r>
        <w:t xml:space="preserve">This function converts a string to a real </w:t>
      </w:r>
      <w:r w:rsidRPr="00A9438B">
        <w:t>value.</w:t>
      </w:r>
    </w:p>
    <w:p w14:paraId="32FEE8EB" w14:textId="77777777" w:rsidR="0047000B" w:rsidRDefault="00D32EF5">
      <w:pPr>
        <w:pStyle w:val="LISPSAMPLE"/>
      </w:pPr>
      <w:r>
        <w:t>(ATOF "-44")</w:t>
      </w:r>
      <w:r>
        <w:tab/>
        <w:t>returns -44.0</w:t>
      </w:r>
      <w:r>
        <w:br/>
        <w:t>(ATOF "0")</w:t>
      </w:r>
      <w:r>
        <w:tab/>
        <w:t>returns 0.0</w:t>
      </w:r>
      <w:r>
        <w:br/>
        <w:t>(ATOF "TEXT")</w:t>
      </w:r>
      <w:r>
        <w:tab/>
        <w:t>returns 0.0</w:t>
      </w:r>
      <w:r w:rsidR="00A9438B">
        <w:br/>
        <w:t>(ATOF "123.5TEXT")</w:t>
      </w:r>
      <w:r w:rsidR="00A9438B">
        <w:tab/>
        <w:t>returns 123.5</w:t>
      </w:r>
    </w:p>
    <w:p w14:paraId="783A44C0" w14:textId="753A5664" w:rsidR="0047000B" w:rsidRDefault="00D32EF5">
      <w:pPr>
        <w:pStyle w:val="Rubrik4"/>
      </w:pPr>
      <w:bookmarkStart w:id="227" w:name="_(ATOI_&lt;string&gt;)"/>
      <w:bookmarkStart w:id="228" w:name="_ATOI"/>
      <w:bookmarkStart w:id="229" w:name="_Toc359406130"/>
      <w:bookmarkEnd w:id="227"/>
      <w:bookmarkEnd w:id="228"/>
      <w:r>
        <w:t>(</w:t>
      </w:r>
      <w:hyperlink w:anchor="_(ATOI_&lt;string&gt;)" w:history="1">
        <w:r w:rsidRPr="000124C2">
          <w:rPr>
            <w:rStyle w:val="Hyperlnk"/>
            <w:bdr w:val="none" w:sz="0" w:space="0" w:color="auto"/>
          </w:rPr>
          <w:t>ATOI</w:t>
        </w:r>
      </w:hyperlink>
      <w:r>
        <w:t xml:space="preserve"> &lt;string&gt;)</w:t>
      </w:r>
      <w:bookmarkEnd w:id="229"/>
    </w:p>
    <w:p w14:paraId="6E6C8198" w14:textId="77777777" w:rsidR="0047000B" w:rsidRDefault="00D32EF5">
      <w:r>
        <w:t>This function converts a string to an integer.</w:t>
      </w:r>
    </w:p>
    <w:p w14:paraId="53B48A32" w14:textId="77777777" w:rsidR="0047000B" w:rsidRDefault="00D32EF5">
      <w:pPr>
        <w:pStyle w:val="LISPSAMPLE"/>
      </w:pPr>
      <w:r>
        <w:t>(ATOI "9.5")</w:t>
      </w:r>
      <w:r>
        <w:tab/>
        <w:t>returns 9</w:t>
      </w:r>
      <w:r>
        <w:br/>
        <w:t>(ATOI "-44")</w:t>
      </w:r>
      <w:r>
        <w:tab/>
        <w:t>returns -44</w:t>
      </w:r>
      <w:r>
        <w:br/>
        <w:t>(ATOI "TEXT")</w:t>
      </w:r>
      <w:r>
        <w:tab/>
        <w:t>returns 0</w:t>
      </w:r>
    </w:p>
    <w:p w14:paraId="5026823F" w14:textId="5EE0291B" w:rsidR="0047000B" w:rsidRDefault="00D32EF5">
      <w:pPr>
        <w:pStyle w:val="Rubrik4"/>
      </w:pPr>
      <w:bookmarkStart w:id="230" w:name="_(ATOM_&lt;item&gt;)"/>
      <w:bookmarkStart w:id="231" w:name="_ATOM"/>
      <w:bookmarkStart w:id="232" w:name="_Toc359406131"/>
      <w:bookmarkEnd w:id="230"/>
      <w:bookmarkEnd w:id="231"/>
      <w:r>
        <w:t>(</w:t>
      </w:r>
      <w:hyperlink w:anchor="_(ATOM_&lt;item&gt;)" w:history="1">
        <w:r w:rsidRPr="000124C2">
          <w:rPr>
            <w:rStyle w:val="Hyperlnk"/>
            <w:bdr w:val="none" w:sz="0" w:space="0" w:color="auto"/>
          </w:rPr>
          <w:t>ATOM</w:t>
        </w:r>
      </w:hyperlink>
      <w:r>
        <w:t xml:space="preserve"> &lt;item&gt;)</w:t>
      </w:r>
      <w:bookmarkEnd w:id="232"/>
    </w:p>
    <w:p w14:paraId="705F7BCF" w14:textId="77777777" w:rsidR="0047000B" w:rsidRDefault="00D32EF5">
      <w:r>
        <w:t>This function returns nil if &lt;item&gt; is a list and T otherwise. Anything that's not a list is considered an atom.</w:t>
      </w:r>
    </w:p>
    <w:p w14:paraId="1A1D94A2" w14:textId="77777777" w:rsidR="0047000B" w:rsidRDefault="00D32EF5">
      <w:pPr>
        <w:pStyle w:val="LISPSAMPLE"/>
      </w:pPr>
      <w:r>
        <w:t>(ATOM nil)</w:t>
      </w:r>
      <w:r>
        <w:tab/>
        <w:t>returns T</w:t>
      </w:r>
      <w:r>
        <w:br/>
        <w:t>(ATOM T)</w:t>
      </w:r>
      <w:r>
        <w:tab/>
        <w:t>returns T</w:t>
      </w:r>
      <w:r>
        <w:br/>
        <w:t>(ATOM "TEXT")</w:t>
      </w:r>
      <w:r>
        <w:tab/>
        <w:t>returns T</w:t>
      </w:r>
      <w:r>
        <w:br/>
        <w:t>(ATOM (LIST 1 2))</w:t>
      </w:r>
      <w:r>
        <w:tab/>
        <w:t>return nil</w:t>
      </w:r>
      <w:r>
        <w:br/>
        <w:t>(ATOM '+)</w:t>
      </w:r>
      <w:r>
        <w:tab/>
        <w:t>return T</w:t>
      </w:r>
    </w:p>
    <w:p w14:paraId="7BDBDBFF" w14:textId="05BCF1C8" w:rsidR="0047000B" w:rsidRDefault="00D32EF5">
      <w:pPr>
        <w:pStyle w:val="Rubrik4"/>
      </w:pPr>
      <w:bookmarkStart w:id="233" w:name="_(ATOMS-FAMILY_&lt;format&gt;_[&lt;search-lis"/>
      <w:bookmarkStart w:id="234" w:name="_Toc359406132"/>
      <w:bookmarkEnd w:id="233"/>
      <w:r>
        <w:t>(</w:t>
      </w:r>
      <w:hyperlink w:anchor="_(ATOMS-FAMILY_&lt;format&gt;_[&lt;search-lis" w:history="1">
        <w:r w:rsidRPr="00FF5926">
          <w:rPr>
            <w:rStyle w:val="Hyperlnk"/>
            <w:bdr w:val="none" w:sz="0" w:space="0" w:color="auto"/>
          </w:rPr>
          <w:t>ATOMS-FAMILY</w:t>
        </w:r>
      </w:hyperlink>
      <w:r>
        <w:t xml:space="preserve"> &lt;format&gt; [&lt;search-list&gt;])</w:t>
      </w:r>
      <w:bookmarkEnd w:id="234"/>
    </w:p>
    <w:p w14:paraId="3C93BAFA" w14:textId="77777777" w:rsidR="0047000B" w:rsidRDefault="00D32EF5">
      <w:r>
        <w:t>This function returns a list with all symbol names. If the &lt;format&gt; value is 0 then the list is a list of symbol names. If the &lt;format&gt; value is 1 then the symbol name are converted to strings. The &lt;search-list&gt; should be a list of strings that specify the symbol names you want atoms-family to search for.</w:t>
      </w:r>
    </w:p>
    <w:p w14:paraId="0A78CDAF" w14:textId="77777777" w:rsidR="0047000B" w:rsidRDefault="00D32EF5">
      <w:pPr>
        <w:pStyle w:val="LISPSAMPLE"/>
      </w:pPr>
      <w:r>
        <w:t>(ATOMS-FAMILY 0)</w:t>
      </w:r>
      <w:r>
        <w:tab/>
      </w:r>
      <w:r>
        <w:tab/>
      </w:r>
      <w:r>
        <w:tab/>
        <w:t>returns (+ - * / = APPEND ASCII ...)</w:t>
      </w:r>
      <w:r>
        <w:br/>
        <w:t>(ATOMS-FAMILY 1)</w:t>
      </w:r>
      <w:r>
        <w:tab/>
      </w:r>
      <w:r>
        <w:tab/>
      </w:r>
      <w:r>
        <w:tab/>
        <w:t>returns ("+" "-" "*" "/" ...)</w:t>
      </w:r>
      <w:r>
        <w:br/>
        <w:t xml:space="preserve">(ATOMS-FAMILY 1 (LIST "+" "NOTEXIST"))) </w:t>
      </w:r>
      <w:r>
        <w:tab/>
        <w:t>returns ("+" "nil")</w:t>
      </w:r>
    </w:p>
    <w:p w14:paraId="57776347" w14:textId="1E4F344B" w:rsidR="00F5369C" w:rsidRDefault="00F5369C" w:rsidP="00F5369C">
      <w:pPr>
        <w:pStyle w:val="Rubrik4"/>
      </w:pPr>
      <w:bookmarkStart w:id="235" w:name="_(BEEP_[condition_[soundindex]])"/>
      <w:bookmarkStart w:id="236" w:name="_(BEEP_[condition_[sound]])"/>
      <w:bookmarkStart w:id="237" w:name="_Toc359406133"/>
      <w:bookmarkEnd w:id="235"/>
      <w:bookmarkEnd w:id="236"/>
      <w:r>
        <w:t>(</w:t>
      </w:r>
      <w:hyperlink w:anchor="_(BEEP_[condition_[sound]])" w:history="1">
        <w:r w:rsidRPr="00F5369C">
          <w:rPr>
            <w:rStyle w:val="Hyperlnk"/>
            <w:bdr w:val="none" w:sz="0" w:space="0" w:color="auto"/>
          </w:rPr>
          <w:t>BEEP</w:t>
        </w:r>
      </w:hyperlink>
      <w:r>
        <w:t xml:space="preserve"> [condition [sound]])</w:t>
      </w:r>
      <w:bookmarkEnd w:id="237"/>
    </w:p>
    <w:p w14:paraId="1A28772F" w14:textId="77777777" w:rsidR="00F5369C" w:rsidRDefault="00544E9E" w:rsidP="00F5369C">
      <w:r>
        <w:t>This function plays one of windows standard sound. The condition must be a non nil value if the sound should be used.</w:t>
      </w:r>
    </w:p>
    <w:p w14:paraId="1D70F821" w14:textId="77777777" w:rsidR="00544E9E" w:rsidRDefault="00544E9E" w:rsidP="00F5369C">
      <w:r>
        <w:t>The function returns the condition value. If no condition value is used then the function return T.</w:t>
      </w:r>
    </w:p>
    <w:p w14:paraId="11EBCA5B" w14:textId="77777777" w:rsidR="004208BE" w:rsidRDefault="004208BE" w:rsidP="00F5369C">
      <w:r>
        <w:t>If no sound information is given then the function use sound number 2.</w:t>
      </w:r>
    </w:p>
    <w:p w14:paraId="1DBEB9A9" w14:textId="77777777" w:rsidR="000B6C6E" w:rsidRDefault="000B6C6E" w:rsidP="00F5369C">
      <w:r>
        <w:lastRenderedPageBreak/>
        <w:t>The sound value is an integer with following meaning.</w:t>
      </w:r>
    </w:p>
    <w:tbl>
      <w:tblPr>
        <w:tblStyle w:val="Tabellrutnt"/>
        <w:tblW w:w="0" w:type="auto"/>
        <w:tblLook w:val="04A0" w:firstRow="1" w:lastRow="0" w:firstColumn="1" w:lastColumn="0" w:noHBand="0" w:noVBand="1"/>
      </w:tblPr>
      <w:tblGrid>
        <w:gridCol w:w="1268"/>
        <w:gridCol w:w="3686"/>
      </w:tblGrid>
      <w:tr w:rsidR="000B6C6E" w:rsidRPr="004208BE" w14:paraId="21759152" w14:textId="77777777" w:rsidTr="004208BE">
        <w:tc>
          <w:tcPr>
            <w:tcW w:w="1268" w:type="dxa"/>
            <w:shd w:val="pct20" w:color="auto" w:fill="auto"/>
          </w:tcPr>
          <w:p w14:paraId="38E54F81" w14:textId="77777777" w:rsidR="000B6C6E" w:rsidRPr="004208BE" w:rsidRDefault="000B6C6E" w:rsidP="00F5369C">
            <w:pPr>
              <w:rPr>
                <w:b/>
              </w:rPr>
            </w:pPr>
            <w:r w:rsidRPr="004208BE">
              <w:rPr>
                <w:b/>
              </w:rPr>
              <w:t>Sound</w:t>
            </w:r>
          </w:p>
        </w:tc>
        <w:tc>
          <w:tcPr>
            <w:tcW w:w="3686" w:type="dxa"/>
            <w:shd w:val="pct20" w:color="auto" w:fill="auto"/>
          </w:tcPr>
          <w:p w14:paraId="5027C9CD" w14:textId="77777777" w:rsidR="000B6C6E" w:rsidRPr="004208BE" w:rsidRDefault="000B6C6E" w:rsidP="00F5369C">
            <w:pPr>
              <w:rPr>
                <w:b/>
              </w:rPr>
            </w:pPr>
          </w:p>
        </w:tc>
      </w:tr>
      <w:tr w:rsidR="000B6C6E" w14:paraId="4AC69FF1" w14:textId="77777777" w:rsidTr="000B6C6E">
        <w:tc>
          <w:tcPr>
            <w:tcW w:w="1268" w:type="dxa"/>
          </w:tcPr>
          <w:p w14:paraId="3654B415" w14:textId="77777777" w:rsidR="000B6C6E" w:rsidRDefault="000B6C6E" w:rsidP="00F5369C">
            <w:r>
              <w:t>0</w:t>
            </w:r>
          </w:p>
        </w:tc>
        <w:tc>
          <w:tcPr>
            <w:tcW w:w="3686" w:type="dxa"/>
          </w:tcPr>
          <w:p w14:paraId="6A8D536E" w14:textId="77777777" w:rsidR="000B6C6E" w:rsidRDefault="000B6C6E" w:rsidP="00F5369C">
            <w:r>
              <w:t>Exclamation</w:t>
            </w:r>
          </w:p>
        </w:tc>
      </w:tr>
      <w:tr w:rsidR="000B6C6E" w14:paraId="6153C2B3" w14:textId="77777777" w:rsidTr="000B6C6E">
        <w:tc>
          <w:tcPr>
            <w:tcW w:w="1268" w:type="dxa"/>
          </w:tcPr>
          <w:p w14:paraId="40F2B97E" w14:textId="77777777" w:rsidR="000B6C6E" w:rsidRDefault="000B6C6E" w:rsidP="00F5369C">
            <w:r>
              <w:t>1</w:t>
            </w:r>
          </w:p>
        </w:tc>
        <w:tc>
          <w:tcPr>
            <w:tcW w:w="3686" w:type="dxa"/>
          </w:tcPr>
          <w:p w14:paraId="3AC2E18D" w14:textId="77777777" w:rsidR="000B6C6E" w:rsidRDefault="000B6C6E" w:rsidP="00F5369C">
            <w:r>
              <w:t>Asterisk</w:t>
            </w:r>
          </w:p>
        </w:tc>
      </w:tr>
      <w:tr w:rsidR="000B6C6E" w14:paraId="6E20D0B4" w14:textId="77777777" w:rsidTr="000B6C6E">
        <w:tc>
          <w:tcPr>
            <w:tcW w:w="1268" w:type="dxa"/>
          </w:tcPr>
          <w:p w14:paraId="65613D1E" w14:textId="77777777" w:rsidR="000B6C6E" w:rsidRDefault="000B6C6E" w:rsidP="00F5369C">
            <w:r>
              <w:t>2</w:t>
            </w:r>
          </w:p>
        </w:tc>
        <w:tc>
          <w:tcPr>
            <w:tcW w:w="3686" w:type="dxa"/>
          </w:tcPr>
          <w:p w14:paraId="5E729DE9" w14:textId="77777777" w:rsidR="000B6C6E" w:rsidRDefault="000B6C6E" w:rsidP="00F5369C">
            <w:r>
              <w:t>Beep</w:t>
            </w:r>
            <w:r w:rsidR="004208BE">
              <w:t xml:space="preserve"> (default)</w:t>
            </w:r>
          </w:p>
        </w:tc>
      </w:tr>
      <w:tr w:rsidR="000B6C6E" w14:paraId="586277AF" w14:textId="77777777" w:rsidTr="000B6C6E">
        <w:tc>
          <w:tcPr>
            <w:tcW w:w="1268" w:type="dxa"/>
          </w:tcPr>
          <w:p w14:paraId="7BF37A28" w14:textId="77777777" w:rsidR="000B6C6E" w:rsidRDefault="000B6C6E" w:rsidP="00F5369C">
            <w:r>
              <w:t>3</w:t>
            </w:r>
          </w:p>
        </w:tc>
        <w:tc>
          <w:tcPr>
            <w:tcW w:w="3686" w:type="dxa"/>
          </w:tcPr>
          <w:p w14:paraId="46A2389B" w14:textId="77777777" w:rsidR="000B6C6E" w:rsidRDefault="000B6C6E" w:rsidP="00F5369C">
            <w:r>
              <w:t>Hand</w:t>
            </w:r>
          </w:p>
        </w:tc>
      </w:tr>
      <w:tr w:rsidR="000B6C6E" w14:paraId="5BD14791" w14:textId="77777777" w:rsidTr="000B6C6E">
        <w:tc>
          <w:tcPr>
            <w:tcW w:w="1268" w:type="dxa"/>
          </w:tcPr>
          <w:p w14:paraId="54966B8F" w14:textId="77777777" w:rsidR="000B6C6E" w:rsidRDefault="000B6C6E" w:rsidP="00F5369C">
            <w:r>
              <w:t>4</w:t>
            </w:r>
          </w:p>
        </w:tc>
        <w:tc>
          <w:tcPr>
            <w:tcW w:w="3686" w:type="dxa"/>
          </w:tcPr>
          <w:p w14:paraId="29A937E0" w14:textId="77777777" w:rsidR="000B6C6E" w:rsidRDefault="000B6C6E" w:rsidP="00F5369C">
            <w:r>
              <w:t>Question</w:t>
            </w:r>
          </w:p>
        </w:tc>
      </w:tr>
    </w:tbl>
    <w:p w14:paraId="06B3728D" w14:textId="77777777" w:rsidR="000B6C6E" w:rsidRDefault="004208BE" w:rsidP="00F5369C">
      <w:r>
        <w:t>Note! The sound may differ from the information above since the sound can be changed in the control panel.</w:t>
      </w:r>
    </w:p>
    <w:p w14:paraId="2D3E3BC7" w14:textId="77777777" w:rsidR="00544E9E" w:rsidRDefault="000B6C6E" w:rsidP="00544E9E">
      <w:pPr>
        <w:pStyle w:val="LISPSAMPLE"/>
      </w:pPr>
      <w:r>
        <w:t>(</w:t>
      </w:r>
      <w:r w:rsidR="004208BE">
        <w:t>BEEP)</w:t>
      </w:r>
      <w:r w:rsidR="004208BE">
        <w:tab/>
        <w:t>returns T and sound 2</w:t>
      </w:r>
      <w:r w:rsidR="004208BE">
        <w:br/>
        <w:t>(BEEP nil)</w:t>
      </w:r>
      <w:r w:rsidR="004208BE">
        <w:tab/>
        <w:t>returns nil</w:t>
      </w:r>
      <w:r w:rsidR="004208BE">
        <w:br/>
        <w:t>(BEEP (IF (&gt; 2 1) "Yes" nil))</w:t>
      </w:r>
      <w:r w:rsidR="004208BE">
        <w:tab/>
        <w:t>returns "Yes" and sound 2</w:t>
      </w:r>
      <w:r w:rsidR="004208BE">
        <w:br/>
        <w:t>(BEEP 1 3)</w:t>
      </w:r>
      <w:r w:rsidR="004208BE">
        <w:tab/>
        <w:t>returns 1 and sound 3</w:t>
      </w:r>
      <w:r w:rsidR="004208BE">
        <w:br/>
        <w:t>(BEEP T 99)</w:t>
      </w:r>
      <w:r w:rsidR="004208BE">
        <w:tab/>
        <w:t>returns T and sound 2</w:t>
      </w:r>
    </w:p>
    <w:p w14:paraId="47880FBE" w14:textId="77777777" w:rsidR="004208BE" w:rsidRPr="00F5369C" w:rsidRDefault="004208BE" w:rsidP="004208BE">
      <w:r>
        <w:t>The function can for example be used to indicate input error in dialogs.</w:t>
      </w:r>
    </w:p>
    <w:p w14:paraId="49D0CCAE" w14:textId="1278EA19" w:rsidR="0047000B" w:rsidRDefault="00D32EF5">
      <w:pPr>
        <w:pStyle w:val="Rubrik4"/>
      </w:pPr>
      <w:bookmarkStart w:id="238" w:name="_(BOUNDP_&lt;atom&gt;)"/>
      <w:bookmarkStart w:id="239" w:name="_BOUNDP"/>
      <w:bookmarkStart w:id="240" w:name="_Toc359406134"/>
      <w:bookmarkEnd w:id="238"/>
      <w:bookmarkEnd w:id="239"/>
      <w:r>
        <w:t>(</w:t>
      </w:r>
      <w:hyperlink w:anchor="_(BOUNDP_&lt;atom&gt;)" w:history="1">
        <w:r w:rsidRPr="00FF5926">
          <w:rPr>
            <w:rStyle w:val="Hyperlnk"/>
            <w:bdr w:val="none" w:sz="0" w:space="0" w:color="auto"/>
          </w:rPr>
          <w:t>BOUNDP</w:t>
        </w:r>
      </w:hyperlink>
      <w:r>
        <w:t xml:space="preserve"> &lt;atom&gt;)</w:t>
      </w:r>
      <w:bookmarkEnd w:id="240"/>
    </w:p>
    <w:p w14:paraId="6A491530" w14:textId="77777777" w:rsidR="0047000B" w:rsidRDefault="00D32EF5">
      <w:r>
        <w:t>The function returns T if &lt;atom&gt; has a value bound to it. If no value is bound to &lt;atom&gt; it returns nil.</w:t>
      </w:r>
    </w:p>
    <w:p w14:paraId="10BEB472" w14:textId="77777777" w:rsidR="0047000B" w:rsidRDefault="00544E9E">
      <w:pPr>
        <w:pStyle w:val="LISPSAMPLE"/>
      </w:pPr>
      <w:r>
        <w:t>(SETQ a 1 b nil)</w:t>
      </w:r>
      <w:r w:rsidR="00D32EF5">
        <w:br/>
        <w:t>(BOUNDP 1)</w:t>
      </w:r>
      <w:r w:rsidR="00D32EF5">
        <w:tab/>
        <w:t>returns nil</w:t>
      </w:r>
      <w:r w:rsidR="00D32EF5">
        <w:br/>
        <w:t>(BOUNDP 'a)</w:t>
      </w:r>
      <w:r w:rsidR="00D32EF5">
        <w:tab/>
        <w:t>returns T</w:t>
      </w:r>
      <w:r w:rsidR="00D32EF5">
        <w:br/>
        <w:t>(BOUNDP 'b)</w:t>
      </w:r>
      <w:r w:rsidR="00D32EF5">
        <w:tab/>
        <w:t>returns nil</w:t>
      </w:r>
    </w:p>
    <w:p w14:paraId="7F1D435D" w14:textId="3CCD82B7" w:rsidR="0047000B" w:rsidRDefault="00D32EF5">
      <w:pPr>
        <w:pStyle w:val="Rubrik4"/>
      </w:pPr>
      <w:bookmarkStart w:id="241" w:name="_(CADDR_&lt;list&gt;)"/>
      <w:bookmarkStart w:id="242" w:name="_CADDR"/>
      <w:bookmarkStart w:id="243" w:name="_Toc359406135"/>
      <w:bookmarkEnd w:id="241"/>
      <w:bookmarkEnd w:id="242"/>
      <w:r>
        <w:t>(</w:t>
      </w:r>
      <w:hyperlink w:anchor="_(CADDR_&lt;list&gt;)" w:history="1">
        <w:r w:rsidRPr="000124C2">
          <w:rPr>
            <w:rStyle w:val="Hyperlnk"/>
            <w:bdr w:val="none" w:sz="0" w:space="0" w:color="auto"/>
          </w:rPr>
          <w:t>CADDR</w:t>
        </w:r>
      </w:hyperlink>
      <w:r>
        <w:t xml:space="preserve"> &lt;list&gt;)</w:t>
      </w:r>
      <w:bookmarkEnd w:id="243"/>
    </w:p>
    <w:p w14:paraId="20AE51B4" w14:textId="77777777" w:rsidR="0047000B" w:rsidRDefault="00D32EF5">
      <w:r>
        <w:t>The function returns the third object in the list</w:t>
      </w:r>
    </w:p>
    <w:p w14:paraId="5A81373D" w14:textId="77777777" w:rsidR="0047000B" w:rsidRDefault="00D32EF5">
      <w:pPr>
        <w:pStyle w:val="LISPSAMPLE"/>
      </w:pPr>
      <w:r>
        <w:t>(CADDR '(101 102 103))</w:t>
      </w:r>
      <w:r>
        <w:tab/>
      </w:r>
      <w:r>
        <w:tab/>
      </w:r>
      <w:r>
        <w:tab/>
        <w:t>returns 103</w:t>
      </w:r>
      <w:r>
        <w:br/>
        <w:t>(CADDR '((100 101 102) (a b c)) (d)))</w:t>
      </w:r>
      <w:r>
        <w:tab/>
        <w:t>returns (d)</w:t>
      </w:r>
    </w:p>
    <w:p w14:paraId="2A30F8A0" w14:textId="77777777" w:rsidR="0047000B" w:rsidRDefault="00D32EF5">
      <w:r>
        <w:t>For more information see the list section.</w:t>
      </w:r>
    </w:p>
    <w:p w14:paraId="33BEE752" w14:textId="68CF6BCF" w:rsidR="0047000B" w:rsidRDefault="00D32EF5">
      <w:pPr>
        <w:pStyle w:val="Rubrik4"/>
      </w:pPr>
      <w:bookmarkStart w:id="244" w:name="_(CADR_&lt;list&gt;)"/>
      <w:bookmarkStart w:id="245" w:name="_CADR"/>
      <w:bookmarkStart w:id="246" w:name="_Toc359406136"/>
      <w:bookmarkEnd w:id="244"/>
      <w:bookmarkEnd w:id="245"/>
      <w:r>
        <w:t>(</w:t>
      </w:r>
      <w:hyperlink w:anchor="_(CADR_&lt;list&gt;)" w:history="1">
        <w:r w:rsidRPr="000124C2">
          <w:rPr>
            <w:rStyle w:val="Hyperlnk"/>
            <w:bdr w:val="none" w:sz="0" w:space="0" w:color="auto"/>
          </w:rPr>
          <w:t>CADR</w:t>
        </w:r>
      </w:hyperlink>
      <w:r>
        <w:t xml:space="preserve"> &lt;list&gt;)</w:t>
      </w:r>
      <w:bookmarkEnd w:id="246"/>
    </w:p>
    <w:p w14:paraId="3DBCFC6C" w14:textId="77777777" w:rsidR="0047000B" w:rsidRDefault="00D32EF5">
      <w:r>
        <w:t>The function returns the second object in the list</w:t>
      </w:r>
    </w:p>
    <w:p w14:paraId="162C8797" w14:textId="77777777" w:rsidR="0047000B" w:rsidRDefault="00D32EF5">
      <w:pPr>
        <w:pStyle w:val="LISPSAMPLE"/>
      </w:pPr>
      <w:r>
        <w:t>(CADR '(101 102 103 104))</w:t>
      </w:r>
      <w:r>
        <w:tab/>
      </w:r>
      <w:r>
        <w:tab/>
        <w:t>returns 102</w:t>
      </w:r>
      <w:r>
        <w:br/>
        <w:t>(CADR '((100 101 102) (a b c)))</w:t>
      </w:r>
      <w:r>
        <w:tab/>
        <w:t>returns (a b c)</w:t>
      </w:r>
    </w:p>
    <w:p w14:paraId="455A62DA" w14:textId="77777777" w:rsidR="0047000B" w:rsidRDefault="00D32EF5">
      <w:r>
        <w:t>For more information see the list section.</w:t>
      </w:r>
    </w:p>
    <w:p w14:paraId="378F2B79" w14:textId="44A3B5BD" w:rsidR="0047000B" w:rsidRDefault="00D32EF5">
      <w:pPr>
        <w:pStyle w:val="Rubrik4"/>
      </w:pPr>
      <w:bookmarkStart w:id="247" w:name="_(CAR_&lt;list&gt;)"/>
      <w:bookmarkStart w:id="248" w:name="_CAR"/>
      <w:bookmarkStart w:id="249" w:name="_Toc359406137"/>
      <w:bookmarkEnd w:id="247"/>
      <w:bookmarkEnd w:id="248"/>
      <w:r>
        <w:t>(</w:t>
      </w:r>
      <w:hyperlink w:anchor="_(CAR_&lt;list&gt;)" w:history="1">
        <w:r w:rsidRPr="000124C2">
          <w:rPr>
            <w:rStyle w:val="Hyperlnk"/>
            <w:bdr w:val="none" w:sz="0" w:space="0" w:color="auto"/>
          </w:rPr>
          <w:t>CAR</w:t>
        </w:r>
      </w:hyperlink>
      <w:r>
        <w:t xml:space="preserve"> &lt;list&gt;)</w:t>
      </w:r>
      <w:bookmarkEnd w:id="249"/>
    </w:p>
    <w:p w14:paraId="0A83987A" w14:textId="77777777" w:rsidR="0047000B" w:rsidRDefault="00D32EF5">
      <w:r>
        <w:t>The function returns the first object in the list.</w:t>
      </w:r>
    </w:p>
    <w:p w14:paraId="757D39CA" w14:textId="77777777" w:rsidR="0047000B" w:rsidRDefault="00D32EF5">
      <w:pPr>
        <w:pStyle w:val="LISPSAMPLE"/>
      </w:pPr>
      <w:r>
        <w:t>(CAR '(100 101 102))</w:t>
      </w:r>
      <w:r>
        <w:tab/>
        <w:t>returns 100</w:t>
      </w:r>
      <w:r>
        <w:br/>
        <w:t>(CAR '((1 2) 100 200))</w:t>
      </w:r>
      <w:r>
        <w:tab/>
        <w:t>returns (1 2)</w:t>
      </w:r>
      <w:r>
        <w:br/>
        <w:t>(CAR '())</w:t>
      </w:r>
      <w:r>
        <w:tab/>
        <w:t>returns nil</w:t>
      </w:r>
    </w:p>
    <w:p w14:paraId="601EE06F" w14:textId="77777777" w:rsidR="0047000B" w:rsidRDefault="00D32EF5">
      <w:r>
        <w:t>For more information see the list section.</w:t>
      </w:r>
    </w:p>
    <w:p w14:paraId="1B94EB73" w14:textId="5F0F7878" w:rsidR="0047000B" w:rsidRDefault="00D32EF5">
      <w:pPr>
        <w:pStyle w:val="Rubrik4"/>
      </w:pPr>
      <w:bookmarkStart w:id="250" w:name="_(CDR_&lt;list&gt;)"/>
      <w:bookmarkStart w:id="251" w:name="_CDR"/>
      <w:bookmarkStart w:id="252" w:name="_Toc359406138"/>
      <w:bookmarkEnd w:id="250"/>
      <w:bookmarkEnd w:id="251"/>
      <w:r>
        <w:t>(</w:t>
      </w:r>
      <w:hyperlink w:anchor="_(CDR_&lt;list&gt;)" w:history="1">
        <w:r w:rsidRPr="000124C2">
          <w:rPr>
            <w:rStyle w:val="Hyperlnk"/>
            <w:bdr w:val="none" w:sz="0" w:space="0" w:color="auto"/>
          </w:rPr>
          <w:t>CDR</w:t>
        </w:r>
      </w:hyperlink>
      <w:r>
        <w:t xml:space="preserve"> &lt;list&gt;)</w:t>
      </w:r>
      <w:bookmarkEnd w:id="252"/>
    </w:p>
    <w:p w14:paraId="3B196E8C" w14:textId="77777777" w:rsidR="0047000B" w:rsidRDefault="00D32EF5">
      <w:r>
        <w:t>This function returns the list without the first object in the list.</w:t>
      </w:r>
    </w:p>
    <w:p w14:paraId="59B2CD8B" w14:textId="77777777" w:rsidR="0047000B" w:rsidRDefault="00D32EF5">
      <w:pPr>
        <w:pStyle w:val="LISPSAMPLE"/>
      </w:pPr>
      <w:r>
        <w:t>(CDR '(100 101 102))</w:t>
      </w:r>
      <w:r>
        <w:tab/>
        <w:t>returns (101 102)</w:t>
      </w:r>
      <w:r>
        <w:br/>
        <w:t>(CDR '((100 101) a b))</w:t>
      </w:r>
      <w:r>
        <w:tab/>
        <w:t>returns (a b)</w:t>
      </w:r>
      <w:r>
        <w:br/>
        <w:t>(CDR '())</w:t>
      </w:r>
      <w:r>
        <w:tab/>
        <w:t>returns nil</w:t>
      </w:r>
    </w:p>
    <w:p w14:paraId="3B8441C9" w14:textId="77777777" w:rsidR="0047000B" w:rsidRDefault="00D32EF5">
      <w:r>
        <w:t>When the list argument is a dotted pair, CDR returns the second element without the list.</w:t>
      </w:r>
    </w:p>
    <w:p w14:paraId="5BDC9243" w14:textId="77777777" w:rsidR="0047000B" w:rsidRDefault="00D32EF5">
      <w:pPr>
        <w:pStyle w:val="LISPSAMPLE"/>
      </w:pPr>
      <w:r>
        <w:t>(CDR '(1 . 100))</w:t>
      </w:r>
      <w:r>
        <w:tab/>
        <w:t>returns 100</w:t>
      </w:r>
      <w:r>
        <w:br/>
        <w:t>(CDR '(2 . "INFO"))</w:t>
      </w:r>
      <w:r>
        <w:tab/>
        <w:t>returns "INFO"</w:t>
      </w:r>
    </w:p>
    <w:p w14:paraId="37E3F0CD" w14:textId="77777777" w:rsidR="0047000B" w:rsidRDefault="00D32EF5">
      <w:r>
        <w:t>For more information see the list section.</w:t>
      </w:r>
    </w:p>
    <w:p w14:paraId="3E99C7DB" w14:textId="1F950E08" w:rsidR="0047000B" w:rsidRDefault="00D32EF5">
      <w:pPr>
        <w:pStyle w:val="Rubrik4"/>
      </w:pPr>
      <w:bookmarkStart w:id="253" w:name="_(CEIL_&lt;number&gt;)"/>
      <w:bookmarkStart w:id="254" w:name="_CEIL"/>
      <w:bookmarkStart w:id="255" w:name="_Toc359406139"/>
      <w:bookmarkEnd w:id="253"/>
      <w:bookmarkEnd w:id="254"/>
      <w:r>
        <w:t>(</w:t>
      </w:r>
      <w:hyperlink w:anchor="_(CEIL_&lt;number&gt;)" w:history="1">
        <w:r w:rsidRPr="000124C2">
          <w:rPr>
            <w:rStyle w:val="Hyperlnk"/>
            <w:bdr w:val="none" w:sz="0" w:space="0" w:color="auto"/>
          </w:rPr>
          <w:t>CEIL</w:t>
        </w:r>
      </w:hyperlink>
      <w:r>
        <w:t xml:space="preserve"> &lt;number&gt;)</w:t>
      </w:r>
      <w:bookmarkEnd w:id="255"/>
    </w:p>
    <w:p w14:paraId="2C94FF2A" w14:textId="4D8F54E3" w:rsidR="0047000B" w:rsidRDefault="00D32EF5">
      <w:r>
        <w:t xml:space="preserve">The function </w:t>
      </w:r>
      <w:r w:rsidR="001A4977">
        <w:t>rounds</w:t>
      </w:r>
      <w:r>
        <w:t xml:space="preserve"> up the value to closest value.</w:t>
      </w:r>
      <w:r w:rsidR="001A4977">
        <w:t xml:space="preserve"> See also </w:t>
      </w:r>
      <w:hyperlink w:anchor="_(FIX_&lt;number&gt;)" w:history="1">
        <w:r w:rsidR="001A4977" w:rsidRPr="001A4977">
          <w:rPr>
            <w:rStyle w:val="Hyperlnk"/>
            <w:bdr w:val="none" w:sz="0" w:space="0" w:color="auto"/>
          </w:rPr>
          <w:t>Fix</w:t>
        </w:r>
      </w:hyperlink>
    </w:p>
    <w:p w14:paraId="6B0DC998" w14:textId="77777777" w:rsidR="0047000B" w:rsidRDefault="00D32EF5">
      <w:pPr>
        <w:pStyle w:val="LISPSAMPLE"/>
      </w:pPr>
      <w:r>
        <w:t>(CEIL 1.1)</w:t>
      </w:r>
      <w:r>
        <w:tab/>
        <w:t>returns 2.0</w:t>
      </w:r>
      <w:r>
        <w:br/>
        <w:t>(CEIL -18.9)</w:t>
      </w:r>
      <w:r>
        <w:tab/>
        <w:t>returns -18.0</w:t>
      </w:r>
    </w:p>
    <w:p w14:paraId="0AFBB62C" w14:textId="538051EB" w:rsidR="0047000B" w:rsidRDefault="00D32EF5">
      <w:pPr>
        <w:pStyle w:val="Rubrik4"/>
      </w:pPr>
      <w:bookmarkStart w:id="256" w:name="_(CHR_&lt;number&gt;)"/>
      <w:bookmarkStart w:id="257" w:name="_CHR"/>
      <w:bookmarkStart w:id="258" w:name="_Toc359406140"/>
      <w:bookmarkEnd w:id="256"/>
      <w:bookmarkEnd w:id="257"/>
      <w:r>
        <w:lastRenderedPageBreak/>
        <w:t>(</w:t>
      </w:r>
      <w:hyperlink w:anchor="_(CHR_&lt;number&gt;)" w:history="1">
        <w:r w:rsidRPr="000124C2">
          <w:rPr>
            <w:rStyle w:val="Hyperlnk"/>
            <w:bdr w:val="none" w:sz="0" w:space="0" w:color="auto"/>
          </w:rPr>
          <w:t>CHR</w:t>
        </w:r>
      </w:hyperlink>
      <w:r>
        <w:t xml:space="preserve"> &lt;number&gt;)</w:t>
      </w:r>
      <w:bookmarkEnd w:id="258"/>
    </w:p>
    <w:p w14:paraId="75886377" w14:textId="77777777" w:rsidR="0047000B" w:rsidRDefault="00D32EF5">
      <w:r>
        <w:t>This function returns a character that represents that Unicode value. The &lt;number&gt; can be any integer value from 0 to 65535.</w:t>
      </w:r>
    </w:p>
    <w:p w14:paraId="0C5CAFE3" w14:textId="77777777" w:rsidR="0047000B" w:rsidRDefault="00D32EF5">
      <w:pPr>
        <w:pStyle w:val="LISPSAMPLE"/>
      </w:pPr>
      <w:r>
        <w:t>(CHR 65)</w:t>
      </w:r>
      <w:r>
        <w:tab/>
        <w:t>returns "A"</w:t>
      </w:r>
      <w:r>
        <w:br/>
        <w:t>(CHR 66)</w:t>
      </w:r>
      <w:r>
        <w:tab/>
        <w:t>returns "B"</w:t>
      </w:r>
      <w:r>
        <w:br/>
        <w:t>(CHR 333)</w:t>
      </w:r>
      <w:r>
        <w:tab/>
        <w:t>returns "ō"</w:t>
      </w:r>
    </w:p>
    <w:p w14:paraId="5DAABCBF" w14:textId="5C1E86F0" w:rsidR="00996BBE" w:rsidRDefault="00996BBE" w:rsidP="00725C0D">
      <w:pPr>
        <w:pStyle w:val="Rubrik4"/>
      </w:pPr>
      <w:bookmarkStart w:id="259" w:name="_(CIRCLE3D3P_&lt;3dpoint&gt;_&lt;3dpoint&gt;"/>
      <w:bookmarkStart w:id="260" w:name="_(CIRCLEINTERSECT_&lt;center&gt;_&lt;radius&gt;"/>
      <w:bookmarkEnd w:id="259"/>
      <w:bookmarkEnd w:id="260"/>
      <w:r>
        <w:t>(</w:t>
      </w:r>
      <w:hyperlink w:anchor="_(CIRCLEINTERSECT_&lt;center&gt;_&lt;radius&gt;" w:history="1">
        <w:r w:rsidRPr="00996BBE">
          <w:rPr>
            <w:rStyle w:val="Hyperlnk"/>
            <w:bdr w:val="none" w:sz="0" w:space="0" w:color="auto"/>
          </w:rPr>
          <w:t>CIRCLEINTERSECT</w:t>
        </w:r>
      </w:hyperlink>
      <w:r>
        <w:t xml:space="preserve"> &lt;center&gt; &lt;radius&gt; &lt;center&gt; &lt;radius&gt;)</w:t>
      </w:r>
    </w:p>
    <w:p w14:paraId="38AD5B45" w14:textId="05836B33" w:rsidR="00996BBE" w:rsidRDefault="00996BBE" w:rsidP="00996BBE">
      <w:r>
        <w:t>The function takes the center and the radius on two circles and returns a list with two intersection points.</w:t>
      </w:r>
    </w:p>
    <w:p w14:paraId="1DB44398" w14:textId="04676A69" w:rsidR="00996BBE" w:rsidRDefault="00996BBE" w:rsidP="00996BBE">
      <w:r>
        <w:t>If no intersections are found the function returns nil.</w:t>
      </w:r>
    </w:p>
    <w:p w14:paraId="4A10DFD2" w14:textId="75B44BD2" w:rsidR="00996BBE" w:rsidRPr="00996BBE" w:rsidRDefault="00996BBE" w:rsidP="00996BBE">
      <w:pPr>
        <w:pStyle w:val="LISPSAMPLE"/>
      </w:pPr>
      <w:r>
        <w:t>(CIRCLEINTERSECT (LIST 100 100) 100 (LIST 200 100) 100)</w:t>
      </w:r>
      <w:r>
        <w:br/>
      </w:r>
      <w:r>
        <w:tab/>
        <w:t>returns ((150 13.39)(150.18 186.6))</w:t>
      </w:r>
    </w:p>
    <w:p w14:paraId="5AD4616B" w14:textId="147261AA" w:rsidR="00725C0D" w:rsidRDefault="00725C0D" w:rsidP="00725C0D">
      <w:pPr>
        <w:pStyle w:val="Rubrik4"/>
      </w:pPr>
      <w:r>
        <w:t>(</w:t>
      </w:r>
      <w:hyperlink w:anchor="_(CIRCLE3D3P_&lt;3dpoint&gt;_&lt;3dpoint&gt;" w:history="1">
        <w:r w:rsidRPr="00725C0D">
          <w:rPr>
            <w:rStyle w:val="Hyperlnk"/>
            <w:bdr w:val="none" w:sz="0" w:space="0" w:color="auto"/>
          </w:rPr>
          <w:t>CIRCLE3D3P</w:t>
        </w:r>
      </w:hyperlink>
      <w:r>
        <w:t xml:space="preserve"> &lt;</w:t>
      </w:r>
      <w:r w:rsidR="00C46D79">
        <w:t>p1</w:t>
      </w:r>
      <w:r>
        <w:t>&gt; &lt;</w:t>
      </w:r>
      <w:r w:rsidR="00C46D79">
        <w:t>p2</w:t>
      </w:r>
      <w:r>
        <w:t>&gt; &lt;</w:t>
      </w:r>
      <w:r w:rsidR="00C46D79">
        <w:t>p3</w:t>
      </w:r>
      <w:r>
        <w:t>&gt;)</w:t>
      </w:r>
    </w:p>
    <w:p w14:paraId="26464C16" w14:textId="76CA3754" w:rsidR="003542F6" w:rsidRDefault="00C46D79" w:rsidP="00725C0D">
      <w:r>
        <w:rPr>
          <w:noProof/>
        </w:rPr>
        <w:drawing>
          <wp:inline distT="0" distB="0" distL="0" distR="0" wp14:anchorId="46B9898D" wp14:editId="0E923B1B">
            <wp:extent cx="946800" cy="1238400"/>
            <wp:effectExtent l="0" t="0" r="0" b="0"/>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46800" cy="1238400"/>
                    </a:xfrm>
                    <a:prstGeom prst="rect">
                      <a:avLst/>
                    </a:prstGeom>
                  </pic:spPr>
                </pic:pic>
              </a:graphicData>
            </a:graphic>
          </wp:inline>
        </w:drawing>
      </w:r>
    </w:p>
    <w:p w14:paraId="20AA2A6D" w14:textId="11063E14" w:rsidR="00725C0D" w:rsidRDefault="00725C0D" w:rsidP="00725C0D">
      <w:r>
        <w:t xml:space="preserve">This function takes 3 3D points in space and returns a list of two lists. The first list is the 3D-center </w:t>
      </w:r>
      <w:r w:rsidR="00C46D79">
        <w:t xml:space="preserve">(cp) </w:t>
      </w:r>
      <w:r>
        <w:t>point and the second is a 3D-direction vector describing the normal from the circle plan</w:t>
      </w:r>
      <w:r w:rsidR="00C46D79">
        <w:t xml:space="preserve"> (vec)</w:t>
      </w:r>
      <w:r>
        <w:t>.</w:t>
      </w:r>
    </w:p>
    <w:p w14:paraId="3B2A684C" w14:textId="77777777" w:rsidR="00725C0D" w:rsidRDefault="00725C0D" w:rsidP="00725C0D">
      <w:pPr>
        <w:pStyle w:val="LISPSAMPLE"/>
        <w:rPr>
          <w:rFonts w:ascii="Calibri" w:hAnsi="Calibri"/>
          <w:szCs w:val="22"/>
        </w:rPr>
      </w:pPr>
      <w:r>
        <w:t>(CIRCLE3D3P '(0 0 0) '(10 20 30) '(2 34 32))</w:t>
      </w:r>
      <w:r>
        <w:tab/>
        <w:t>returns</w:t>
      </w:r>
      <w:r>
        <w:br/>
        <w:t>((-6.97219 22.49272 10.66225) (-0.69148 -0.47312 0.54591))</w:t>
      </w:r>
    </w:p>
    <w:p w14:paraId="64EFF723" w14:textId="7CF5AE8B" w:rsidR="00725C0D" w:rsidRDefault="00725C0D" w:rsidP="00725C0D">
      <w:r>
        <w:t>Since there are two direction vectors that are correct you may to negate values if it should be use to describing the axis vectors in 5-axis kinematic.</w:t>
      </w:r>
    </w:p>
    <w:p w14:paraId="7836012E" w14:textId="7FC5A035" w:rsidR="00C46D79" w:rsidRDefault="00C46D79" w:rsidP="00C46D79">
      <w:pPr>
        <w:pStyle w:val="Rubrik4"/>
      </w:pPr>
      <w:bookmarkStart w:id="261" w:name="_(CIRCLEPOINTS_&lt;vector&gt;_&lt;radius&gt;"/>
      <w:bookmarkEnd w:id="261"/>
      <w:r>
        <w:t>(</w:t>
      </w:r>
      <w:hyperlink w:anchor="_(CIRCLEPOINTS_&lt;vector&gt;_&lt;radius&gt;" w:history="1">
        <w:r w:rsidRPr="00C46D79">
          <w:rPr>
            <w:rStyle w:val="Hyperlnk"/>
            <w:bdr w:val="none" w:sz="0" w:space="0" w:color="auto"/>
          </w:rPr>
          <w:t>CIRCLEPOINTS</w:t>
        </w:r>
      </w:hyperlink>
      <w:r>
        <w:t xml:space="preserve"> &lt;vector&gt; &lt;radius&gt; &lt;number</w:t>
      </w:r>
      <w:r w:rsidR="00E91D42">
        <w:t>&gt;</w:t>
      </w:r>
      <w:r>
        <w:t>)</w:t>
      </w:r>
    </w:p>
    <w:p w14:paraId="64E8D726" w14:textId="0F8F8028" w:rsidR="00725C0D" w:rsidRDefault="00C46D79" w:rsidP="00725C0D">
      <w:r>
        <w:rPr>
          <w:noProof/>
        </w:rPr>
        <w:drawing>
          <wp:inline distT="0" distB="0" distL="0" distR="0" wp14:anchorId="0BDABD2D" wp14:editId="12382927">
            <wp:extent cx="867600" cy="1206000"/>
            <wp:effectExtent l="0" t="0" r="0" b="0"/>
            <wp:docPr id="33" name="Bildobjek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67600" cy="1206000"/>
                    </a:xfrm>
                    <a:prstGeom prst="rect">
                      <a:avLst/>
                    </a:prstGeom>
                  </pic:spPr>
                </pic:pic>
              </a:graphicData>
            </a:graphic>
          </wp:inline>
        </w:drawing>
      </w:r>
    </w:p>
    <w:p w14:paraId="0F3440D9" w14:textId="6E27E510" w:rsidR="00C46D79" w:rsidRDefault="00C46D79" w:rsidP="00725C0D">
      <w:r>
        <w:t xml:space="preserve">This function needs a </w:t>
      </w:r>
      <w:r w:rsidR="00E91D42">
        <w:t>&lt;</w:t>
      </w:r>
      <w:r>
        <w:t>vector</w:t>
      </w:r>
      <w:r w:rsidR="00E91D42">
        <w:t>&gt;</w:t>
      </w:r>
      <w:r w:rsidR="003A1209">
        <w:t xml:space="preserve"> </w:t>
      </w:r>
      <w:r w:rsidR="00E91D42">
        <w:t>a &lt;</w:t>
      </w:r>
      <w:r w:rsidR="003A1209">
        <w:t>radius</w:t>
      </w:r>
      <w:r w:rsidR="00E91D42">
        <w:t xml:space="preserve">&gt; and a &lt;number&gt; that describe number of points </w:t>
      </w:r>
      <w:r w:rsidR="003A1209">
        <w:t>that will be located on the theoretical circle.</w:t>
      </w:r>
    </w:p>
    <w:p w14:paraId="7EA6FC26" w14:textId="4060D850" w:rsidR="003A1209" w:rsidRPr="00725C0D" w:rsidRDefault="003A1209" w:rsidP="00E91D42">
      <w:pPr>
        <w:pStyle w:val="LISPSAMPLE"/>
      </w:pPr>
      <w:r>
        <w:t>Example:</w:t>
      </w:r>
      <w:r>
        <w:br/>
        <w:t>(SETQ vector (</w:t>
      </w:r>
      <w:r w:rsidR="00E91D42" w:rsidRPr="00E91D42">
        <w:t>LIST 0.7 0 0.3)</w:t>
      </w:r>
      <w:r>
        <w:br/>
        <w:t>(SETQ radius 10.2)</w:t>
      </w:r>
      <w:r>
        <w:br/>
        <w:t xml:space="preserve">(SETQ pts </w:t>
      </w:r>
      <w:r w:rsidR="00E91D42">
        <w:t>4</w:t>
      </w:r>
      <w:r>
        <w:t>)</w:t>
      </w:r>
      <w:r>
        <w:br/>
        <w:t>(CIRCLEPOINTS vector radius pts)</w:t>
      </w:r>
      <w:r>
        <w:tab/>
        <w:t xml:space="preserve">returns </w:t>
      </w:r>
      <w:r w:rsidR="00E91D42" w:rsidRPr="00E91D42">
        <w:t>((-4.01798 0.0 9.37528) (0.0 -10.2 0.0) (4.01798 0.0 -9.37528) (0.0 10.2 0.0))</w:t>
      </w:r>
    </w:p>
    <w:p w14:paraId="5392BA0D" w14:textId="28238EA9" w:rsidR="00986009" w:rsidRDefault="00986009" w:rsidP="00986009">
      <w:pPr>
        <w:pStyle w:val="Rubrik4"/>
      </w:pPr>
      <w:bookmarkStart w:id="262" w:name="_(CLIP-GET)"/>
      <w:bookmarkStart w:id="263" w:name="_Toc359406141"/>
      <w:bookmarkEnd w:id="262"/>
      <w:r>
        <w:t>(</w:t>
      </w:r>
      <w:hyperlink w:anchor="_(CLIP-GET)" w:history="1">
        <w:r w:rsidRPr="00986009">
          <w:rPr>
            <w:rStyle w:val="Hyperlnk"/>
            <w:bdr w:val="none" w:sz="0" w:space="0" w:color="auto"/>
          </w:rPr>
          <w:t>CLIP-GET</w:t>
        </w:r>
      </w:hyperlink>
      <w:r>
        <w:t>)</w:t>
      </w:r>
      <w:bookmarkEnd w:id="263"/>
    </w:p>
    <w:p w14:paraId="3EF8581E" w14:textId="77777777" w:rsidR="00986009" w:rsidRDefault="00986009" w:rsidP="00986009">
      <w:r>
        <w:t>This function returns a string with the contents of the clip board. With this function you can for example import information from excel.</w:t>
      </w:r>
    </w:p>
    <w:p w14:paraId="5859571B" w14:textId="57968FA6" w:rsidR="000930A4" w:rsidRDefault="000930A4" w:rsidP="000930A4">
      <w:pPr>
        <w:pStyle w:val="Rubrik4"/>
      </w:pPr>
      <w:bookmarkStart w:id="264" w:name="_(CLIP-SET_&lt;text&gt;)"/>
      <w:bookmarkEnd w:id="264"/>
      <w:r>
        <w:t>(</w:t>
      </w:r>
      <w:hyperlink w:anchor="_(CLIP-SET_&lt;text&gt;)" w:history="1">
        <w:r w:rsidRPr="000930A4">
          <w:rPr>
            <w:rStyle w:val="Hyperlnk"/>
            <w:bdr w:val="none" w:sz="0" w:space="0" w:color="auto"/>
          </w:rPr>
          <w:t>CLIP-SET</w:t>
        </w:r>
      </w:hyperlink>
      <w:r>
        <w:t xml:space="preserve"> &lt;text&gt;)</w:t>
      </w:r>
    </w:p>
    <w:p w14:paraId="766F8956" w14:textId="77777777" w:rsidR="000930A4" w:rsidRPr="000930A4" w:rsidRDefault="000930A4" w:rsidP="000930A4">
      <w:r>
        <w:t>The function copy the &lt;text&gt; to the windows clipboard.</w:t>
      </w:r>
    </w:p>
    <w:p w14:paraId="2FF4A2FA" w14:textId="32B88D3F" w:rsidR="0047000B" w:rsidRDefault="00D32EF5">
      <w:pPr>
        <w:pStyle w:val="Rubrik4"/>
      </w:pPr>
      <w:bookmarkStart w:id="265" w:name="_(CLOSE_&lt;file&gt;)"/>
      <w:bookmarkStart w:id="266" w:name="_CLOSE"/>
      <w:bookmarkStart w:id="267" w:name="_Toc359406142"/>
      <w:bookmarkEnd w:id="265"/>
      <w:bookmarkEnd w:id="266"/>
      <w:r>
        <w:lastRenderedPageBreak/>
        <w:t>(</w:t>
      </w:r>
      <w:hyperlink w:anchor="_(CLOSE_&lt;file&gt;)" w:history="1">
        <w:r w:rsidRPr="000124C2">
          <w:rPr>
            <w:rStyle w:val="Hyperlnk"/>
            <w:bdr w:val="none" w:sz="0" w:space="0" w:color="auto"/>
          </w:rPr>
          <w:t>CLOSE</w:t>
        </w:r>
      </w:hyperlink>
      <w:r>
        <w:t xml:space="preserve"> &lt;file&gt;)</w:t>
      </w:r>
      <w:bookmarkEnd w:id="267"/>
    </w:p>
    <w:p w14:paraId="571D18AD" w14:textId="77777777" w:rsidR="0047000B" w:rsidRDefault="00D32EF5">
      <w:r>
        <w:t>This function closes a file and returns nil. &lt;file&gt; is a file descriptor obtained from the OPEN function. After a CLOSE, the file descriptor is unchanged, but is no longer valid.</w:t>
      </w:r>
    </w:p>
    <w:p w14:paraId="1248861C" w14:textId="77777777" w:rsidR="0047000B" w:rsidRDefault="00D32EF5">
      <w:pPr>
        <w:pStyle w:val="LISPSAMPLE"/>
      </w:pPr>
      <w:r>
        <w:t>(SETQ wfile (OPEN "c:/test/test.txt" "w")</w:t>
      </w:r>
      <w:r>
        <w:br/>
        <w:t>(WRITE-LINE "First line" wfile)</w:t>
      </w:r>
      <w:r>
        <w:br/>
        <w:t>(WRITE-LINE "Second line" wfile)</w:t>
      </w:r>
      <w:r>
        <w:br/>
        <w:t>(CLOSE wfile)</w:t>
      </w:r>
      <w:r>
        <w:tab/>
        <w:t>returns nil</w:t>
      </w:r>
    </w:p>
    <w:p w14:paraId="034D8ACF" w14:textId="077C8567" w:rsidR="00C97D08" w:rsidRDefault="00C97D08" w:rsidP="00C97D08">
      <w:pPr>
        <w:pStyle w:val="Rubrik4"/>
      </w:pPr>
      <w:bookmarkStart w:id="268" w:name="_(CLS)"/>
      <w:bookmarkEnd w:id="268"/>
      <w:r>
        <w:t>(</w:t>
      </w:r>
      <w:hyperlink w:anchor="_(CLS)" w:history="1">
        <w:r w:rsidRPr="00C97D08">
          <w:rPr>
            <w:rStyle w:val="Hyperlnk"/>
            <w:bdr w:val="none" w:sz="0" w:space="0" w:color="auto"/>
          </w:rPr>
          <w:t>CLS</w:t>
        </w:r>
      </w:hyperlink>
      <w:r>
        <w:t>)</w:t>
      </w:r>
    </w:p>
    <w:p w14:paraId="50D2E83C" w14:textId="77777777" w:rsidR="00C97D08" w:rsidRDefault="00C97D08" w:rsidP="00C97D08">
      <w:r>
        <w:t>Clear the postprocessor console from all text</w:t>
      </w:r>
      <w:r w:rsidR="00147177">
        <w:t>.</w:t>
      </w:r>
    </w:p>
    <w:p w14:paraId="4624391D" w14:textId="294102B2" w:rsidR="00147177" w:rsidRDefault="00147177" w:rsidP="00147177">
      <w:pPr>
        <w:pStyle w:val="Rubrik4"/>
      </w:pPr>
      <w:bookmarkStart w:id="269" w:name="_(COMMAND_&lt;command-name&gt;_[visible])"/>
      <w:bookmarkEnd w:id="269"/>
      <w:r>
        <w:t>(</w:t>
      </w:r>
      <w:hyperlink w:anchor="_(COMMAND_&lt;command-name&gt;_[visible])" w:history="1">
        <w:r w:rsidRPr="004E4AF4">
          <w:rPr>
            <w:rStyle w:val="Hyperlnk"/>
            <w:bdr w:val="none" w:sz="0" w:space="0" w:color="auto"/>
          </w:rPr>
          <w:t>COMMAND</w:t>
        </w:r>
      </w:hyperlink>
      <w:r>
        <w:t xml:space="preserve"> &lt;command-name&gt; [visible])</w:t>
      </w:r>
    </w:p>
    <w:p w14:paraId="76AFECEA" w14:textId="77777777" w:rsidR="00147177" w:rsidRDefault="00147177" w:rsidP="00147177">
      <w:r>
        <w:t xml:space="preserve">This function will start any built-in command in IGEMS. If the optional argument [visible] is not nil the command name will not be written on the </w:t>
      </w:r>
      <w:r w:rsidR="004E4AF4">
        <w:t>console</w:t>
      </w:r>
      <w:r>
        <w:t>.</w:t>
      </w:r>
    </w:p>
    <w:p w14:paraId="5620D5FA" w14:textId="77777777" w:rsidR="00147177" w:rsidRDefault="004E4AF4" w:rsidP="004E4AF4">
      <w:pPr>
        <w:pStyle w:val="LISPSAMPLE"/>
      </w:pPr>
      <w:r>
        <w:t>(COMMAND "</w:t>
      </w:r>
      <w:r w:rsidRPr="004E4AF4">
        <w:t>CAD.Circle</w:t>
      </w:r>
      <w:r>
        <w:t>" nil)</w:t>
      </w:r>
    </w:p>
    <w:p w14:paraId="44BDB328" w14:textId="77777777" w:rsidR="004E4AF4" w:rsidRPr="00147177" w:rsidRDefault="004E4AF4" w:rsidP="00147177"/>
    <w:p w14:paraId="3C8EEF7B" w14:textId="34AB4025" w:rsidR="0047000B" w:rsidRDefault="00D32EF5">
      <w:pPr>
        <w:pStyle w:val="Rubrik4"/>
      </w:pPr>
      <w:bookmarkStart w:id="270" w:name="_(COND_(&lt;test1&gt;_&lt;execute1&gt;)"/>
      <w:bookmarkStart w:id="271" w:name="_COND"/>
      <w:bookmarkStart w:id="272" w:name="_Toc359406143"/>
      <w:bookmarkEnd w:id="270"/>
      <w:bookmarkEnd w:id="271"/>
      <w:r>
        <w:t>(</w:t>
      </w:r>
      <w:hyperlink w:anchor="_(COND_(&lt;test1&gt;_&lt;execute1&gt;)" w:history="1">
        <w:r w:rsidRPr="000124C2">
          <w:rPr>
            <w:rStyle w:val="Hyperlnk"/>
            <w:bdr w:val="none" w:sz="0" w:space="0" w:color="auto"/>
          </w:rPr>
          <w:t>COND</w:t>
        </w:r>
      </w:hyperlink>
      <w:r>
        <w:t xml:space="preserve"> (&lt;test1&gt; &lt;execute1&gt;) (&lt;test2&gt; &lt;execute2) ...)</w:t>
      </w:r>
      <w:bookmarkEnd w:id="272"/>
    </w:p>
    <w:p w14:paraId="52861561" w14:textId="77777777" w:rsidR="0047000B" w:rsidRDefault="00D32EF5">
      <w:r>
        <w:t>This function accepts any number of arguments. It evaluate the first item in each list until one of then returns a value other than non nil. It then evaluate those expressions which follow the tests that succeeded, and returns the value of the last expression.</w:t>
      </w:r>
    </w:p>
    <w:p w14:paraId="7CEEFFF4" w14:textId="77777777" w:rsidR="0047000B" w:rsidRDefault="00D32EF5">
      <w:pPr>
        <w:pStyle w:val="LISPSAMPLE"/>
      </w:pPr>
      <w:r>
        <w:t>(SETQ nr 1)</w:t>
      </w:r>
      <w:r>
        <w:br/>
        <w:t>(COND</w:t>
      </w:r>
      <w:r>
        <w:br/>
        <w:t xml:space="preserve">  ((= nr 0) (PRINC "Number is zero"))</w:t>
      </w:r>
      <w:r>
        <w:br/>
        <w:t xml:space="preserve">  ((= nr 1) (PRINC "Number is one"))</w:t>
      </w:r>
      <w:r>
        <w:br/>
        <w:t xml:space="preserve">  (T        (PRINC "Number is not zero or one"))</w:t>
      </w:r>
      <w:r>
        <w:br/>
        <w:t>)</w:t>
      </w:r>
    </w:p>
    <w:p w14:paraId="77DE2C0C" w14:textId="30353DF9" w:rsidR="0047000B" w:rsidRDefault="00D32EF5">
      <w:pPr>
        <w:pStyle w:val="Rubrik4"/>
      </w:pPr>
      <w:bookmarkStart w:id="273" w:name="_(CONS_&lt;new&gt;_&lt;list&gt;)"/>
      <w:bookmarkStart w:id="274" w:name="_CONS"/>
      <w:bookmarkStart w:id="275" w:name="_Toc359406144"/>
      <w:bookmarkEnd w:id="273"/>
      <w:bookmarkEnd w:id="274"/>
      <w:r>
        <w:t>(</w:t>
      </w:r>
      <w:hyperlink w:anchor="_(CONS_&lt;new&gt;_&lt;list&gt;)" w:history="1">
        <w:r w:rsidRPr="000124C2">
          <w:rPr>
            <w:rStyle w:val="Hyperlnk"/>
            <w:bdr w:val="none" w:sz="0" w:space="0" w:color="auto"/>
          </w:rPr>
          <w:t>CONS</w:t>
        </w:r>
      </w:hyperlink>
      <w:r>
        <w:t xml:space="preserve"> &lt;new&gt; &lt;list&gt;)</w:t>
      </w:r>
      <w:bookmarkEnd w:id="275"/>
    </w:p>
    <w:p w14:paraId="214CC4AB" w14:textId="77777777" w:rsidR="0047000B" w:rsidRDefault="00D32EF5">
      <w:pPr>
        <w:rPr>
          <w:rFonts w:ascii="Courier New" w:hAnsi="Courier New" w:cs="Courier New"/>
          <w:sz w:val="21"/>
          <w:szCs w:val="21"/>
        </w:rPr>
      </w:pPr>
      <w:r>
        <w:t>This function adds a new element in the beginning of the list and returns the complete new list</w:t>
      </w:r>
      <w:r>
        <w:rPr>
          <w:rFonts w:ascii="Courier New" w:hAnsi="Courier New" w:cs="Courier New"/>
          <w:sz w:val="21"/>
          <w:szCs w:val="21"/>
        </w:rPr>
        <w:t>.</w:t>
      </w:r>
    </w:p>
    <w:p w14:paraId="192194C9" w14:textId="77777777" w:rsidR="0047000B" w:rsidRDefault="00D32EF5">
      <w:pPr>
        <w:pStyle w:val="LISPSAMPLE"/>
      </w:pPr>
      <w:r>
        <w:t>(CONS 10 '(20 30 40))</w:t>
      </w:r>
      <w:r>
        <w:tab/>
        <w:t>returns (10 20 30 40)</w:t>
      </w:r>
      <w:r>
        <w:br/>
        <w:t>(CONS a nil)</w:t>
      </w:r>
      <w:r>
        <w:tab/>
        <w:t>returns (a)</w:t>
      </w:r>
      <w:r>
        <w:br/>
        <w:t>(CONS '(a b) '(10 20 30))</w:t>
      </w:r>
      <w:r>
        <w:tab/>
        <w:t>returns ((a b) 10 20 30)</w:t>
      </w:r>
    </w:p>
    <w:p w14:paraId="3855B37E" w14:textId="77777777" w:rsidR="0047000B" w:rsidRDefault="00D32EF5">
      <w:r>
        <w:t>CONS also accept an atom in place of the &lt;list&gt; argument, constructing a structure known as a dotted pair. When displaying a dotted pair, ILISP prints a period, or dot, between its first and second elements. The CDR function can be used to return the second atom of a dotted pair.</w:t>
      </w:r>
    </w:p>
    <w:p w14:paraId="4AD3C5C2" w14:textId="77777777" w:rsidR="0047000B" w:rsidRDefault="00D32EF5">
      <w:pPr>
        <w:pStyle w:val="LISPSAMPLE"/>
      </w:pPr>
      <w:r>
        <w:t>(CONS 'B 22)</w:t>
      </w:r>
      <w:r>
        <w:tab/>
        <w:t>returns (B . 22.0)</w:t>
      </w:r>
      <w:r>
        <w:br/>
        <w:t xml:space="preserve">(CAR (CONS 'B 22) </w:t>
      </w:r>
      <w:r>
        <w:tab/>
        <w:t>returns B</w:t>
      </w:r>
      <w:r>
        <w:br/>
        <w:t>(CDR (CONS 'B 22)</w:t>
      </w:r>
      <w:r>
        <w:tab/>
        <w:t>returns 22</w:t>
      </w:r>
    </w:p>
    <w:p w14:paraId="39568D47" w14:textId="77777777" w:rsidR="0047000B" w:rsidRDefault="00D32EF5">
      <w:r>
        <w:t>A dotted pair is a special kind of list, and is not accepted as an argument by some functions that handle ordinary lists.</w:t>
      </w:r>
    </w:p>
    <w:p w14:paraId="4876A28D" w14:textId="1849A8F5" w:rsidR="0047000B" w:rsidRDefault="00D32EF5">
      <w:pPr>
        <w:pStyle w:val="Rubrik4"/>
      </w:pPr>
      <w:bookmarkStart w:id="276" w:name="_(COS_&lt;angle&gt;)"/>
      <w:bookmarkStart w:id="277" w:name="_COS"/>
      <w:bookmarkStart w:id="278" w:name="_Toc359406145"/>
      <w:bookmarkEnd w:id="276"/>
      <w:bookmarkEnd w:id="277"/>
      <w:r>
        <w:t>(</w:t>
      </w:r>
      <w:hyperlink w:anchor="_(COS_&lt;angle&gt;)" w:history="1">
        <w:r w:rsidRPr="000124C2">
          <w:rPr>
            <w:rStyle w:val="Hyperlnk"/>
            <w:bdr w:val="none" w:sz="0" w:space="0" w:color="auto"/>
          </w:rPr>
          <w:t>COS</w:t>
        </w:r>
      </w:hyperlink>
      <w:r>
        <w:t xml:space="preserve"> &lt;angle&gt;)</w:t>
      </w:r>
      <w:bookmarkEnd w:id="278"/>
    </w:p>
    <w:p w14:paraId="0A46D930" w14:textId="77777777" w:rsidR="0047000B" w:rsidRDefault="00D32EF5">
      <w:r>
        <w:t>This function returns the cosine of &lt;angle&gt;, where &lt;angle&gt; is expressed in radians.</w:t>
      </w:r>
    </w:p>
    <w:p w14:paraId="5B06B15F" w14:textId="77777777" w:rsidR="0047000B" w:rsidRDefault="00D32EF5">
      <w:pPr>
        <w:pStyle w:val="LISPSAMPLE"/>
      </w:pPr>
      <w:r>
        <w:t>(COS 0.0)</w:t>
      </w:r>
      <w:r>
        <w:tab/>
        <w:t>returns 1.0</w:t>
      </w:r>
      <w:r>
        <w:br/>
        <w:t>(COS PI)</w:t>
      </w:r>
      <w:r>
        <w:tab/>
        <w:t>returns -1.0</w:t>
      </w:r>
      <w:r>
        <w:br/>
        <w:t>(COS (* PI 0.5))</w:t>
      </w:r>
      <w:r>
        <w:tab/>
        <w:t>returns 0.0</w:t>
      </w:r>
    </w:p>
    <w:p w14:paraId="2ACF666D" w14:textId="1FA28837" w:rsidR="0047000B" w:rsidRDefault="00D32EF5">
      <w:bookmarkStart w:id="279" w:name="_(DEFUN_&lt;name&gt;_&lt;argument"/>
      <w:bookmarkStart w:id="280" w:name="_DEFUN"/>
      <w:bookmarkEnd w:id="279"/>
      <w:bookmarkEnd w:id="280"/>
      <w:r>
        <w:t xml:space="preserve">For more information see the </w:t>
      </w:r>
      <w:hyperlink w:anchor="_Geometrical_examples" w:history="1">
        <w:r w:rsidRPr="000124C2">
          <w:rPr>
            <w:rStyle w:val="Hyperlnk"/>
            <w:bdr w:val="none" w:sz="0" w:space="0" w:color="auto"/>
          </w:rPr>
          <w:t>Geometrical example</w:t>
        </w:r>
      </w:hyperlink>
      <w:r>
        <w:t>.</w:t>
      </w:r>
    </w:p>
    <w:p w14:paraId="71992010" w14:textId="5E224588" w:rsidR="00835428" w:rsidRDefault="00835428" w:rsidP="00835428">
      <w:pPr>
        <w:pStyle w:val="Rubrik4"/>
      </w:pPr>
      <w:bookmarkStart w:id="281" w:name="_(DATE)"/>
      <w:bookmarkEnd w:id="281"/>
      <w:r>
        <w:t>(</w:t>
      </w:r>
      <w:hyperlink w:anchor="_(DATE)" w:history="1">
        <w:r w:rsidRPr="00835428">
          <w:rPr>
            <w:rStyle w:val="Hyperlnk"/>
            <w:bdr w:val="none" w:sz="0" w:space="0" w:color="auto"/>
          </w:rPr>
          <w:t>DATE</w:t>
        </w:r>
      </w:hyperlink>
      <w:r>
        <w:t>)</w:t>
      </w:r>
    </w:p>
    <w:p w14:paraId="1A6FF60F" w14:textId="77777777" w:rsidR="00835428" w:rsidRDefault="00835428" w:rsidP="00835428">
      <w:r>
        <w:t>The function returns a list with year month day.</w:t>
      </w:r>
    </w:p>
    <w:p w14:paraId="543F54D2" w14:textId="77777777" w:rsidR="00835428" w:rsidRDefault="00835428" w:rsidP="00835428">
      <w:pPr>
        <w:pStyle w:val="LISPSAMPLE"/>
        <w:tabs>
          <w:tab w:val="left" w:pos="567"/>
        </w:tabs>
      </w:pPr>
      <w:r>
        <w:t>(DATE)</w:t>
      </w:r>
      <w:r>
        <w:tab/>
      </w:r>
      <w:r w:rsidRPr="00835428">
        <w:t>returns (2013 11 16)</w:t>
      </w:r>
    </w:p>
    <w:p w14:paraId="1CA5DF0C" w14:textId="180E442E" w:rsidR="00835428" w:rsidRDefault="00835428" w:rsidP="00835428">
      <w:r>
        <w:t xml:space="preserve">See also the </w:t>
      </w:r>
      <w:hyperlink w:anchor="_(TIME)" w:history="1">
        <w:r w:rsidRPr="00835428">
          <w:rPr>
            <w:rStyle w:val="Hyperlnk"/>
            <w:bdr w:val="none" w:sz="0" w:space="0" w:color="auto"/>
          </w:rPr>
          <w:t>time</w:t>
        </w:r>
      </w:hyperlink>
      <w:r>
        <w:t xml:space="preserve"> function</w:t>
      </w:r>
    </w:p>
    <w:p w14:paraId="6E81E395" w14:textId="0804B78E" w:rsidR="00B31C2C" w:rsidRDefault="00B31C2C" w:rsidP="00835428"/>
    <w:p w14:paraId="3EF59330" w14:textId="0196DA33" w:rsidR="00B31C2C" w:rsidRDefault="00B31C2C" w:rsidP="00B31C2C">
      <w:pPr>
        <w:pStyle w:val="Rubrik4"/>
        <w:rPr>
          <w:rFonts w:ascii="Calibri" w:hAnsi="Calibri"/>
        </w:rPr>
      </w:pPr>
      <w:bookmarkStart w:id="282" w:name="_(DATETOSTR_&lt;&quot;date&quot;&gt;)"/>
      <w:bookmarkEnd w:id="282"/>
      <w:r>
        <w:t>(</w:t>
      </w:r>
      <w:hyperlink w:anchor="_(DATETOSTR_&lt;&quot;date&quot;&gt;)" w:history="1">
        <w:r w:rsidRPr="003A387A">
          <w:rPr>
            <w:rStyle w:val="Hyperlnk"/>
            <w:bdr w:val="none" w:sz="0" w:space="0" w:color="auto"/>
          </w:rPr>
          <w:t>DATETOSTR</w:t>
        </w:r>
      </w:hyperlink>
      <w:r>
        <w:t xml:space="preserve"> </w:t>
      </w:r>
      <w:r w:rsidR="003A387A">
        <w:t>&lt;</w:t>
      </w:r>
      <w:r>
        <w:t>"date"</w:t>
      </w:r>
      <w:r w:rsidR="003A387A">
        <w:t>&gt;</w:t>
      </w:r>
      <w:r>
        <w:t>)</w:t>
      </w:r>
    </w:p>
    <w:p w14:paraId="6E1C750C" w14:textId="62A44395" w:rsidR="00B31C2C" w:rsidRDefault="00B31C2C" w:rsidP="00B31C2C">
      <w:r>
        <w:t xml:space="preserve">Returns a </w:t>
      </w:r>
      <w:r w:rsidR="003A387A">
        <w:t>string</w:t>
      </w:r>
      <w:r>
        <w:t xml:space="preserve"> with </w:t>
      </w:r>
      <w:r w:rsidR="003A387A">
        <w:t>"YEARMONTHDAY"</w:t>
      </w:r>
    </w:p>
    <w:p w14:paraId="52C189D6" w14:textId="63F88850" w:rsidR="003A387A" w:rsidRDefault="003A387A" w:rsidP="00B31C2C">
      <w:r>
        <w:lastRenderedPageBreak/>
        <w:t>Example:</w:t>
      </w:r>
    </w:p>
    <w:p w14:paraId="5092511C" w14:textId="068D8D4E" w:rsidR="003A387A" w:rsidRDefault="003A387A" w:rsidP="003A387A">
      <w:pPr>
        <w:pStyle w:val="LISPSAMPLE"/>
      </w:pPr>
      <w:r>
        <w:t xml:space="preserve">(DATETOSTR </w:t>
      </w:r>
      <w:r w:rsidRPr="003A387A">
        <w:t>"2020-10-16 12:59:15"</w:t>
      </w:r>
      <w:r>
        <w:t>)</w:t>
      </w:r>
      <w:r>
        <w:tab/>
        <w:t>returns "20201016"</w:t>
      </w:r>
    </w:p>
    <w:p w14:paraId="2C30B766" w14:textId="77777777" w:rsidR="003A387A" w:rsidRDefault="003A387A" w:rsidP="00B31C2C"/>
    <w:p w14:paraId="38026FC5" w14:textId="77777777" w:rsidR="00B31C2C" w:rsidRDefault="00B31C2C" w:rsidP="00835428"/>
    <w:p w14:paraId="226A9246" w14:textId="3A5A203F" w:rsidR="0047000B" w:rsidRDefault="00D32EF5">
      <w:pPr>
        <w:pStyle w:val="Rubrik4"/>
      </w:pPr>
      <w:bookmarkStart w:id="283" w:name="_(DEFUN_&lt;name&gt;_&lt;argument_1"/>
      <w:bookmarkStart w:id="284" w:name="_Toc359406146"/>
      <w:bookmarkEnd w:id="283"/>
      <w:r>
        <w:t>(</w:t>
      </w:r>
      <w:hyperlink w:anchor="_(DEFUN_&lt;name&gt;_&lt;argument_1" w:history="1">
        <w:r w:rsidRPr="000124C2">
          <w:rPr>
            <w:rStyle w:val="Hyperlnk"/>
            <w:bdr w:val="none" w:sz="0" w:space="0" w:color="auto"/>
          </w:rPr>
          <w:t>DEFUN</w:t>
        </w:r>
      </w:hyperlink>
      <w:r>
        <w:t xml:space="preserve"> &lt;name&gt; &lt;argument list&gt; &lt;expressions&gt; ...)</w:t>
      </w:r>
      <w:bookmarkEnd w:id="284"/>
      <w:r w:rsidR="00E046DF">
        <w:t xml:space="preserve"> </w:t>
      </w:r>
    </w:p>
    <w:p w14:paraId="6D7A42C5" w14:textId="77777777" w:rsidR="0047000B" w:rsidRDefault="00D32EF5">
      <w:r>
        <w:t>DEFUN defines a function with the name &lt;name&gt; (note that the function name is automatically Quoted and must not be explicitly Quoted). Following the function name is a list of arguments (possibly void), optionally followed by a slash and the names of one or more local symbols for the function. The slash must be separated from the first local symbol and from the last argument, if any, by at least one space. If no arguments or local symbols are to be declared, an empty set of parentheses must be supplied after the function name.</w:t>
      </w:r>
    </w:p>
    <w:p w14:paraId="06607A61" w14:textId="77777777" w:rsidR="0047000B" w:rsidRDefault="00D32EF5">
      <w:pPr>
        <w:pStyle w:val="LISPSAMPLE"/>
        <w:tabs>
          <w:tab w:val="left" w:pos="4253"/>
        </w:tabs>
      </w:pPr>
      <w:r>
        <w:t xml:space="preserve">(DEFUN sample (a b)...) </w:t>
      </w:r>
      <w:r>
        <w:tab/>
      </w:r>
      <w:r>
        <w:tab/>
        <w:t xml:space="preserve">this function takes two </w:t>
      </w:r>
      <w:r w:rsidR="00835428">
        <w:t xml:space="preserve">arguments </w:t>
      </w:r>
      <w:r>
        <w:br/>
        <w:t xml:space="preserve">(DEFUN sample () </w:t>
      </w:r>
      <w:r>
        <w:tab/>
      </w:r>
      <w:r>
        <w:tab/>
        <w:t xml:space="preserve">this function have no </w:t>
      </w:r>
      <w:r w:rsidR="00835428">
        <w:t xml:space="preserve">argument </w:t>
      </w:r>
      <w:r>
        <w:br/>
        <w:t>(DEFUN sample (/ local1 local2)</w:t>
      </w:r>
      <w:r>
        <w:tab/>
        <w:t>this function have two local variables.</w:t>
      </w:r>
      <w:r>
        <w:br/>
        <w:t xml:space="preserve">(DEFUN sample (a / local) </w:t>
      </w:r>
      <w:r>
        <w:tab/>
      </w:r>
      <w:r>
        <w:tab/>
        <w:t>this have one argument and one local variable</w:t>
      </w:r>
    </w:p>
    <w:p w14:paraId="3E4383A0" w14:textId="77777777" w:rsidR="0047000B" w:rsidRDefault="00D32EF5">
      <w:r>
        <w:t>Following the list of arguments and local symbols are one or more expressions to be evaluated when the function is executed.</w:t>
      </w:r>
    </w:p>
    <w:p w14:paraId="3F1D674B" w14:textId="77777777" w:rsidR="0047000B" w:rsidRDefault="00D32EF5">
      <w:r>
        <w:t>The DEFUN function itself returns the name of the function being defined. The local symbols may be used within the function without changing their bindings at outer levels. The function will return the result of the last expression evaluated. All previous expressions in the function have only side effects. The DEFUN function itself returns the name of the function defined.</w:t>
      </w:r>
    </w:p>
    <w:p w14:paraId="66107DBD" w14:textId="77777777" w:rsidR="0047000B" w:rsidRDefault="00D32EF5">
      <w:r>
        <w:t>Never use the name of a built-in function or symbol as &lt;name&gt; since this will make the built-in functions inaccessible.</w:t>
      </w:r>
    </w:p>
    <w:p w14:paraId="21B49F2B" w14:textId="786EE812" w:rsidR="00A62FCD" w:rsidRDefault="00A62FCD" w:rsidP="00A62FCD">
      <w:pPr>
        <w:pStyle w:val="Rubrik4"/>
      </w:pPr>
      <w:bookmarkStart w:id="285" w:name="_(DEGTORAD_&lt;degree&gt;)"/>
      <w:bookmarkEnd w:id="285"/>
      <w:r>
        <w:t>(</w:t>
      </w:r>
      <w:hyperlink w:anchor="_(DEGTORAD_&lt;degree&gt;)" w:history="1">
        <w:r w:rsidRPr="00A62FCD">
          <w:rPr>
            <w:rStyle w:val="Hyperlnk"/>
            <w:bdr w:val="none" w:sz="0" w:space="0" w:color="auto"/>
          </w:rPr>
          <w:t>DEGTORAD</w:t>
        </w:r>
      </w:hyperlink>
      <w:r>
        <w:t xml:space="preserve"> &lt;degree&gt;)</w:t>
      </w:r>
    </w:p>
    <w:p w14:paraId="294AF07E" w14:textId="4A943491" w:rsidR="00A62FCD" w:rsidRPr="00A62FCD" w:rsidRDefault="00A62FCD" w:rsidP="00A62FCD">
      <w:r>
        <w:t xml:space="preserve">This function </w:t>
      </w:r>
      <w:r w:rsidR="00EA1428">
        <w:t>converts</w:t>
      </w:r>
      <w:r>
        <w:t xml:space="preserve"> the &lt;degree&gt; angle to the same value as radians. See also the function </w:t>
      </w:r>
      <w:hyperlink w:anchor="_(RAND)" w:history="1">
        <w:r w:rsidRPr="00A62FCD">
          <w:rPr>
            <w:rStyle w:val="Hyperlnk"/>
            <w:bdr w:val="none" w:sz="0" w:space="0" w:color="auto"/>
          </w:rPr>
          <w:t>RADTODEG</w:t>
        </w:r>
      </w:hyperlink>
    </w:p>
    <w:p w14:paraId="3AF8CA45" w14:textId="5D0A55E4" w:rsidR="0047000B" w:rsidRDefault="00D32EF5">
      <w:pPr>
        <w:pStyle w:val="Rubrik4"/>
      </w:pPr>
      <w:bookmarkStart w:id="286" w:name="_(DISTANCE_&lt;pt1&gt;_&lt;pt2&gt;)"/>
      <w:bookmarkStart w:id="287" w:name="_DISTANCE"/>
      <w:bookmarkStart w:id="288" w:name="_Toc359406147"/>
      <w:bookmarkEnd w:id="286"/>
      <w:bookmarkEnd w:id="287"/>
      <w:r>
        <w:t>(</w:t>
      </w:r>
      <w:hyperlink w:anchor="_(DISTANCE_&lt;pt1&gt;_&lt;pt2&gt;)" w:history="1">
        <w:r w:rsidRPr="000124C2">
          <w:rPr>
            <w:rStyle w:val="Hyperlnk"/>
            <w:bdr w:val="none" w:sz="0" w:space="0" w:color="auto"/>
          </w:rPr>
          <w:t>DISTANCE</w:t>
        </w:r>
      </w:hyperlink>
      <w:r>
        <w:t xml:space="preserve"> &lt;pt1&gt; &lt;pt2&gt;</w:t>
      </w:r>
      <w:r w:rsidR="00E046DF">
        <w:t xml:space="preserve"> [force2D]</w:t>
      </w:r>
      <w:r>
        <w:t>)</w:t>
      </w:r>
      <w:bookmarkEnd w:id="288"/>
    </w:p>
    <w:p w14:paraId="75749141" w14:textId="77777777" w:rsidR="0047000B" w:rsidRDefault="00D32EF5">
      <w:r>
        <w:t>This function returns the distance between the points &lt;pt1&gt; and &lt;pt2&gt;.</w:t>
      </w:r>
      <w:r w:rsidR="00DA3286">
        <w:t xml:space="preserve"> </w:t>
      </w:r>
      <w:r w:rsidR="006C12F4">
        <w:t xml:space="preserve"> The two points can have any number of dimensions.</w:t>
      </w:r>
      <w:r w:rsidR="00E046DF">
        <w:t xml:space="preserve"> If the optional argument [force2D] is T then the function returns a 2D distance even if the point arguments are in 3D.</w:t>
      </w:r>
    </w:p>
    <w:p w14:paraId="13F562CD" w14:textId="77777777" w:rsidR="00DA3286" w:rsidRDefault="00D32EF5">
      <w:pPr>
        <w:pStyle w:val="LISPSAMPLE"/>
        <w:tabs>
          <w:tab w:val="clear" w:pos="3402"/>
          <w:tab w:val="left" w:pos="3686"/>
        </w:tabs>
      </w:pPr>
      <w:r>
        <w:t>(SETQ p1 (LIST 0.0 0.0))</w:t>
      </w:r>
      <w:r>
        <w:br/>
        <w:t>(SETQ p2 (LIST 100.0 100.0))</w:t>
      </w:r>
      <w:r>
        <w:br/>
        <w:t>(DISTANCE p1 p2)</w:t>
      </w:r>
      <w:r>
        <w:tab/>
        <w:t>returns 141.421</w:t>
      </w:r>
      <w:r>
        <w:br/>
        <w:t>(DISTANCE p1 p1)</w:t>
      </w:r>
      <w:r>
        <w:tab/>
        <w:t>returns 0.0</w:t>
      </w:r>
      <w:r>
        <w:br/>
        <w:t xml:space="preserve">(DISTANCE (LIST 100.0 0) p1) </w:t>
      </w:r>
      <w:r>
        <w:tab/>
        <w:t>returns 100.0</w:t>
      </w:r>
      <w:r w:rsidR="006C12F4">
        <w:br/>
        <w:t>(SETQ p3 (LIST 0 1 2 3 4))</w:t>
      </w:r>
      <w:r w:rsidR="006C12F4">
        <w:br/>
        <w:t>(SETQ p4 (LIST 5 6 7 8 9))</w:t>
      </w:r>
      <w:r w:rsidR="006C12F4">
        <w:br/>
        <w:t>(DISTANCE p3 p4)</w:t>
      </w:r>
      <w:r w:rsidR="006C12F4">
        <w:tab/>
        <w:t>returns 11.18034</w:t>
      </w:r>
      <w:r w:rsidR="00DA3286">
        <w:br/>
      </w:r>
    </w:p>
    <w:p w14:paraId="47DC136F" w14:textId="11C15F7D"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60E275AB" w14:textId="38B5B72B" w:rsidR="00527CA4" w:rsidRDefault="00527CA4">
      <w:pPr>
        <w:pStyle w:val="Rubrik4"/>
      </w:pPr>
      <w:bookmarkStart w:id="289" w:name="_(EQ_&lt;expr1&gt;_&lt;expr2&gt;)"/>
      <w:bookmarkStart w:id="290" w:name="_EQ"/>
      <w:bookmarkStart w:id="291" w:name="_(DISTOF_&lt;expr1&gt;_[min"/>
      <w:bookmarkStart w:id="292" w:name="_DISTOF"/>
      <w:bookmarkStart w:id="293" w:name="_(DISTOF_&lt;expr&gt;_[min"/>
      <w:bookmarkStart w:id="294" w:name="_Toc359406148"/>
      <w:bookmarkEnd w:id="289"/>
      <w:bookmarkEnd w:id="290"/>
      <w:bookmarkEnd w:id="291"/>
      <w:bookmarkEnd w:id="292"/>
      <w:bookmarkEnd w:id="293"/>
      <w:r>
        <w:t>(</w:t>
      </w:r>
      <w:hyperlink w:anchor="_(EQ_&lt;expr1&gt;_&lt;expr2&gt;)" w:history="1">
        <w:r w:rsidRPr="00527CA4">
          <w:rPr>
            <w:rStyle w:val="Hyperlnk"/>
            <w:bdr w:val="none" w:sz="0" w:space="0" w:color="auto"/>
          </w:rPr>
          <w:t>DISTOF</w:t>
        </w:r>
      </w:hyperlink>
      <w:r>
        <w:t xml:space="preserve"> &lt;expr&gt; [min [max]])</w:t>
      </w:r>
      <w:bookmarkEnd w:id="294"/>
    </w:p>
    <w:p w14:paraId="6AC913FC" w14:textId="77777777" w:rsidR="00322AF5" w:rsidRDefault="00527CA4" w:rsidP="00527CA4">
      <w:r>
        <w:t xml:space="preserve">This function takes a string or a numerical value as expr. </w:t>
      </w:r>
    </w:p>
    <w:p w14:paraId="3F1095D8" w14:textId="77777777" w:rsidR="00527CA4" w:rsidRDefault="00527CA4" w:rsidP="00527CA4">
      <w:r>
        <w:t>If the expr is a string then</w:t>
      </w:r>
      <w:r w:rsidR="00322AF5">
        <w:t xml:space="preserve"> the function works as follows:</w:t>
      </w:r>
    </w:p>
    <w:p w14:paraId="7A515D80" w14:textId="77777777" w:rsidR="00322AF5" w:rsidRDefault="00322AF5" w:rsidP="00527CA4">
      <w:r>
        <w:t>If the string can be converted to a numerical value and the value is between min and max then the function returns that numerical value else it returns nil</w:t>
      </w:r>
    </w:p>
    <w:p w14:paraId="1E7CF622" w14:textId="77777777" w:rsidR="00322AF5" w:rsidRDefault="00322AF5" w:rsidP="00527CA4">
      <w:r>
        <w:t>If the expr is a numerical value and the value is between min and max then the function returns that value else it returns nil.</w:t>
      </w:r>
    </w:p>
    <w:p w14:paraId="3AFB28EE" w14:textId="77777777" w:rsidR="0068772B" w:rsidRDefault="0068772B" w:rsidP="00527CA4">
      <w:r>
        <w:t>If argument min is nil than the function does not check for a min value.</w:t>
      </w:r>
    </w:p>
    <w:p w14:paraId="505DFD3D" w14:textId="77777777" w:rsidR="0068772B" w:rsidRDefault="0068772B" w:rsidP="00527CA4">
      <w:r>
        <w:t>If the argument max is nil than the function does not check or a max value.</w:t>
      </w:r>
    </w:p>
    <w:p w14:paraId="40C8F1A4" w14:textId="77777777" w:rsidR="00322AF5" w:rsidRDefault="00322AF5" w:rsidP="00322AF5">
      <w:pPr>
        <w:pStyle w:val="LISPSAMPLE"/>
      </w:pPr>
      <w:r>
        <w:t>(DISTOF nil)</w:t>
      </w:r>
      <w:r>
        <w:tab/>
        <w:t>returns nil</w:t>
      </w:r>
      <w:r>
        <w:br/>
        <w:t>(DISTOF T)</w:t>
      </w:r>
      <w:r>
        <w:tab/>
        <w:t>returns nil</w:t>
      </w:r>
      <w:r>
        <w:br/>
        <w:t>(DISTOF "120.2")</w:t>
      </w:r>
      <w:r>
        <w:tab/>
        <w:t>returns 120.2</w:t>
      </w:r>
      <w:r>
        <w:br/>
        <w:t>(DISTOF "120.2" 100 200)</w:t>
      </w:r>
      <w:r>
        <w:tab/>
        <w:t>returns 120.2</w:t>
      </w:r>
      <w:r>
        <w:br/>
        <w:t>(DISTOF "120.2" 121 200)</w:t>
      </w:r>
      <w:r>
        <w:tab/>
        <w:t>returns nil</w:t>
      </w:r>
      <w:r>
        <w:br/>
        <w:t>(DISTOF "120.2" 110 120)</w:t>
      </w:r>
      <w:r>
        <w:tab/>
        <w:t>returns nil</w:t>
      </w:r>
      <w:r>
        <w:br/>
      </w:r>
      <w:r>
        <w:lastRenderedPageBreak/>
        <w:t>(DISTOF 12)</w:t>
      </w:r>
      <w:r>
        <w:tab/>
        <w:t>returns 12</w:t>
      </w:r>
      <w:r>
        <w:br/>
        <w:t>(DISTOF 12 -20 20)</w:t>
      </w:r>
      <w:r>
        <w:tab/>
        <w:t>returns 12</w:t>
      </w:r>
      <w:r>
        <w:br/>
      </w:r>
      <w:r w:rsidR="00AA63BB">
        <w:t>(DISTOF -22 -20 20)</w:t>
      </w:r>
      <w:r w:rsidR="00AA63BB">
        <w:tab/>
        <w:t>returns nil</w:t>
      </w:r>
      <w:r w:rsidR="00AA63BB">
        <w:br/>
        <w:t>(DISTOF (LIST a b))</w:t>
      </w:r>
      <w:r w:rsidR="00AA63BB">
        <w:tab/>
        <w:t>returns nil</w:t>
      </w:r>
      <w:r w:rsidR="0068772B">
        <w:br/>
        <w:t>(DISTOF "120.2" nil nil)</w:t>
      </w:r>
      <w:r w:rsidR="0068772B">
        <w:tab/>
        <w:t>returns 120.2</w:t>
      </w:r>
      <w:r w:rsidR="0068772B">
        <w:br/>
        <w:t>(DISTOF "120.2" 130 nil)</w:t>
      </w:r>
      <w:r w:rsidR="0068772B">
        <w:tab/>
        <w:t>returns nil</w:t>
      </w:r>
      <w:r w:rsidR="0068772B">
        <w:br/>
        <w:t>(DISTOF "120.2" nil 120)</w:t>
      </w:r>
      <w:r w:rsidR="0068772B">
        <w:tab/>
        <w:t>returns 120.2</w:t>
      </w:r>
      <w:r w:rsidR="0068772B">
        <w:br/>
        <w:t>(DISTOF "120.2" 120 121)</w:t>
      </w:r>
      <w:r w:rsidR="0068772B" w:rsidRPr="0068772B">
        <w:t xml:space="preserve"> </w:t>
      </w:r>
      <w:r w:rsidR="0068772B">
        <w:tab/>
        <w:t>returns 120.2</w:t>
      </w:r>
    </w:p>
    <w:p w14:paraId="77EAEA4E" w14:textId="77777777" w:rsidR="00AA63BB" w:rsidRDefault="00AA63BB" w:rsidP="00AA63BB">
      <w:r>
        <w:t>The distof function is often used when programming dialog boxes.</w:t>
      </w:r>
    </w:p>
    <w:p w14:paraId="0A2BA85A" w14:textId="02F6D1FA" w:rsidR="009A4C4C" w:rsidRDefault="009A4C4C" w:rsidP="009A4C4C">
      <w:pPr>
        <w:pStyle w:val="Rubrik4"/>
      </w:pPr>
      <w:bookmarkStart w:id="295" w:name="_(DOSTR_&lt;str&gt;)"/>
      <w:bookmarkStart w:id="296" w:name="_(DOSTRING_&lt;str&gt;_&lt;on"/>
      <w:bookmarkEnd w:id="295"/>
      <w:bookmarkEnd w:id="296"/>
      <w:r>
        <w:t>(</w:t>
      </w:r>
      <w:hyperlink w:anchor="_(DOSTRING_&lt;str&gt;_&lt;on" w:history="1">
        <w:r w:rsidRPr="00FB5890">
          <w:rPr>
            <w:rStyle w:val="Hyperlnk"/>
            <w:bdr w:val="none" w:sz="0" w:space="0" w:color="auto"/>
          </w:rPr>
          <w:t>DOST</w:t>
        </w:r>
        <w:r w:rsidR="00FB5890" w:rsidRPr="00FB5890">
          <w:rPr>
            <w:rStyle w:val="Hyperlnk"/>
            <w:bdr w:val="none" w:sz="0" w:space="0" w:color="auto"/>
          </w:rPr>
          <w:t>RING</w:t>
        </w:r>
      </w:hyperlink>
      <w:r>
        <w:t xml:space="preserve"> &lt;str&gt; &lt;on error&gt;)</w:t>
      </w:r>
    </w:p>
    <w:p w14:paraId="47E63B78" w14:textId="77777777" w:rsidR="009A4C4C" w:rsidRDefault="009A4C4C" w:rsidP="00AA63BB">
      <w:r>
        <w:t>The function is similar to the load function but takes a string as input instead of a file. If something goes wrong then the function &lt;on error&gt; is called.</w:t>
      </w:r>
    </w:p>
    <w:p w14:paraId="79FD569B" w14:textId="6C117459" w:rsidR="001A06A6" w:rsidRDefault="001A06A6" w:rsidP="001A06A6">
      <w:pPr>
        <w:pStyle w:val="Rubrik4"/>
      </w:pPr>
      <w:bookmarkStart w:id="297" w:name="_(ENVGET_&lt;key&gt;)"/>
      <w:bookmarkEnd w:id="297"/>
      <w:r>
        <w:t>(</w:t>
      </w:r>
      <w:hyperlink w:anchor="_(ENVGET_&lt;key&gt;)" w:history="1">
        <w:r w:rsidRPr="009A4C4C">
          <w:rPr>
            <w:rStyle w:val="Hyperlnk"/>
            <w:bdr w:val="none" w:sz="0" w:space="0" w:color="auto"/>
          </w:rPr>
          <w:t>ENVGET</w:t>
        </w:r>
      </w:hyperlink>
      <w:r>
        <w:t xml:space="preserve"> &lt;key&gt;)</w:t>
      </w:r>
    </w:p>
    <w:p w14:paraId="06F07D63" w14:textId="77777777" w:rsidR="001A06A6" w:rsidRDefault="001A06A6" w:rsidP="001A06A6">
      <w:r>
        <w:t>This function can be used to read operation system environment variables.</w:t>
      </w:r>
    </w:p>
    <w:p w14:paraId="5306E2DB" w14:textId="77777777" w:rsidR="001A06A6" w:rsidRDefault="001A06A6" w:rsidP="001A06A6">
      <w:r>
        <w:t>Example:</w:t>
      </w:r>
    </w:p>
    <w:p w14:paraId="4A39C59F" w14:textId="77777777" w:rsidR="001A06A6" w:rsidRDefault="001A06A6" w:rsidP="001A06A6">
      <w:pPr>
        <w:pStyle w:val="LISPSAMPLE"/>
      </w:pPr>
      <w:r>
        <w:t>(ENVGET "WINDIR")</w:t>
      </w:r>
      <w:r>
        <w:tab/>
        <w:t>returns "C:/WINDOWS"</w:t>
      </w:r>
    </w:p>
    <w:p w14:paraId="255F4B57" w14:textId="2145342E" w:rsidR="001A06A6" w:rsidRDefault="001A06A6" w:rsidP="001A06A6">
      <w:pPr>
        <w:pStyle w:val="Rubrik4"/>
      </w:pPr>
      <w:bookmarkStart w:id="298" w:name="_(ENVSET_&lt;key&gt;_&lt;value&gt;)"/>
      <w:bookmarkEnd w:id="298"/>
      <w:r>
        <w:t>(</w:t>
      </w:r>
      <w:hyperlink w:anchor="_(ENVSET_&lt;key&gt;_&lt;value&gt;)" w:history="1">
        <w:r w:rsidRPr="009A4C4C">
          <w:rPr>
            <w:rStyle w:val="Hyperlnk"/>
            <w:bdr w:val="none" w:sz="0" w:space="0" w:color="auto"/>
          </w:rPr>
          <w:t>ENVSET</w:t>
        </w:r>
      </w:hyperlink>
      <w:r>
        <w:t xml:space="preserve"> &lt;key&gt; &lt;value&gt;)</w:t>
      </w:r>
    </w:p>
    <w:p w14:paraId="53DA15A2" w14:textId="77777777" w:rsidR="001A06A6" w:rsidRDefault="001A06A6" w:rsidP="001A06A6">
      <w:r>
        <w:t>This function can create or modify operating system variables</w:t>
      </w:r>
    </w:p>
    <w:p w14:paraId="707CB733" w14:textId="77777777" w:rsidR="001A06A6" w:rsidRDefault="001A06A6" w:rsidP="001A06A6">
      <w:r>
        <w:t>Example:</w:t>
      </w:r>
    </w:p>
    <w:p w14:paraId="7B8D0713" w14:textId="613ED846" w:rsidR="001A06A6" w:rsidRPr="001A06A6" w:rsidRDefault="001A06A6" w:rsidP="001A06A6">
      <w:pPr>
        <w:pStyle w:val="LISPSAMPLE"/>
      </w:pPr>
      <w:r w:rsidRPr="001A06A6">
        <w:t>(ENVSET "PATH" (STRCAT (ENVGET "PATH") "</w:t>
      </w:r>
      <w:r>
        <w:t>;C:</w:t>
      </w:r>
      <w:hyperlink r:id="rId48" w:history="1">
        <w:r w:rsidRPr="001A06A6">
          <w:rPr>
            <w:rStyle w:val="Hyperlnk"/>
            <w:color w:val="auto"/>
            <w:bdr w:val="none" w:sz="0" w:space="0" w:color="auto"/>
          </w:rPr>
          <w:t>\\MYTEMP</w:t>
        </w:r>
      </w:hyperlink>
      <w:r w:rsidRPr="001A06A6">
        <w:t>")</w:t>
      </w:r>
    </w:p>
    <w:p w14:paraId="6C55654D" w14:textId="53DABE40" w:rsidR="0047000B" w:rsidRDefault="001A06A6">
      <w:pPr>
        <w:pStyle w:val="Rubrik4"/>
      </w:pPr>
      <w:bookmarkStart w:id="299" w:name="_(EQ_&lt;expr1&gt;_&lt;expr2&gt;)_1"/>
      <w:bookmarkStart w:id="300" w:name="_Toc359406149"/>
      <w:bookmarkEnd w:id="299"/>
      <w:r>
        <w:t xml:space="preserve"> </w:t>
      </w:r>
      <w:r w:rsidR="00D32EF5">
        <w:t>(</w:t>
      </w:r>
      <w:hyperlink w:anchor="_(EQ_&lt;expr1&gt;_&lt;expr2&gt;)_1" w:history="1">
        <w:r w:rsidR="00D32EF5" w:rsidRPr="000124C2">
          <w:rPr>
            <w:rStyle w:val="Hyperlnk"/>
            <w:bdr w:val="none" w:sz="0" w:space="0" w:color="auto"/>
          </w:rPr>
          <w:t>EQ</w:t>
        </w:r>
      </w:hyperlink>
      <w:r w:rsidR="00D32EF5">
        <w:t xml:space="preserve"> &lt;expr1&gt; &lt;expr2&gt;)</w:t>
      </w:r>
      <w:bookmarkEnd w:id="300"/>
    </w:p>
    <w:p w14:paraId="231C2F7D" w14:textId="77777777" w:rsidR="0047000B" w:rsidRDefault="00D32EF5">
      <w:r>
        <w:t>This functions determines whether &lt;expr1&gt; and &lt;expr2&gt; are identical; that is, they are actually bound to the same object (by SETQ, for example). EQ returns T if the two expressions are identical, and nil otherwise. It is typically used to determine whether two lists are actually the same.</w:t>
      </w:r>
    </w:p>
    <w:p w14:paraId="0B569346" w14:textId="77777777" w:rsidR="0047000B" w:rsidRDefault="00D32EF5">
      <w:pPr>
        <w:pStyle w:val="LISPSAMPLE"/>
      </w:pPr>
      <w:r>
        <w:t>(SETQ l1 '(a b c))</w:t>
      </w:r>
      <w:r>
        <w:br/>
        <w:t>(SETQ l2 '(a b c))</w:t>
      </w:r>
      <w:r>
        <w:br/>
        <w:t>(SETQ l3 l2)</w:t>
      </w:r>
      <w:r>
        <w:br/>
        <w:t>(EQ l1 l3)</w:t>
      </w:r>
      <w:r>
        <w:tab/>
        <w:t>returns nil (l1 and l3 are not the same list)</w:t>
      </w:r>
      <w:r>
        <w:br/>
        <w:t>(EQ l2 l3)</w:t>
      </w:r>
      <w:r>
        <w:tab/>
        <w:t>returns T (l2 and l3 are exactly the same list)</w:t>
      </w:r>
    </w:p>
    <w:p w14:paraId="135C9523" w14:textId="60DC9E2D" w:rsidR="0047000B" w:rsidRDefault="00D32EF5">
      <w:r>
        <w:t xml:space="preserve">See also the </w:t>
      </w:r>
      <w:hyperlink w:anchor="_(EQUAL_&lt;expr1&gt;_&lt;expr2&gt;" w:history="1">
        <w:r w:rsidRPr="000124C2">
          <w:rPr>
            <w:rStyle w:val="Hyperlnk"/>
            <w:bdr w:val="none" w:sz="0" w:space="0" w:color="auto"/>
          </w:rPr>
          <w:t>EQUAL</w:t>
        </w:r>
      </w:hyperlink>
      <w:r>
        <w:t xml:space="preserve"> function</w:t>
      </w:r>
    </w:p>
    <w:p w14:paraId="61D215BD" w14:textId="2DAB1A8E" w:rsidR="0047000B" w:rsidRDefault="00D32EF5">
      <w:pPr>
        <w:pStyle w:val="Rubrik4"/>
      </w:pPr>
      <w:bookmarkStart w:id="301" w:name="_(EQUAL_&lt;expr1&gt;_&lt;expr2&gt;"/>
      <w:bookmarkStart w:id="302" w:name="_EQUAL"/>
      <w:bookmarkStart w:id="303" w:name="_Toc359406150"/>
      <w:bookmarkEnd w:id="301"/>
      <w:bookmarkEnd w:id="302"/>
      <w:r>
        <w:t>(</w:t>
      </w:r>
      <w:hyperlink w:anchor="_(EQUAL_&lt;expr1&gt;_&lt;expr2&gt;" w:history="1">
        <w:r w:rsidRPr="000124C2">
          <w:rPr>
            <w:rStyle w:val="Hyperlnk"/>
            <w:bdr w:val="none" w:sz="0" w:space="0" w:color="auto"/>
          </w:rPr>
          <w:t>EQUAL</w:t>
        </w:r>
      </w:hyperlink>
      <w:r>
        <w:t xml:space="preserve"> &lt;expr1&gt; &lt;expr2&gt; [&lt;fuzz&gt;])</w:t>
      </w:r>
      <w:bookmarkEnd w:id="303"/>
    </w:p>
    <w:p w14:paraId="5398CC13" w14:textId="77777777" w:rsidR="0047000B" w:rsidRDefault="00D32EF5">
      <w:r>
        <w:t>This function determines whether &lt;expr1&gt; and &lt;expr2&gt; are equal, that they should evaluate to the same thing.</w:t>
      </w:r>
    </w:p>
    <w:p w14:paraId="27D9DBA1" w14:textId="77777777" w:rsidR="0047000B" w:rsidRDefault="00D32EF5">
      <w:pPr>
        <w:pStyle w:val="LISPSAMPLE"/>
      </w:pPr>
      <w:r>
        <w:t>(SETQ l1 '(a b c))</w:t>
      </w:r>
      <w:r>
        <w:br/>
        <w:t>(SETQ l2 '(a b c))</w:t>
      </w:r>
      <w:r>
        <w:br/>
        <w:t>(SETQ l3 l2)</w:t>
      </w:r>
      <w:r>
        <w:br/>
        <w:t>(EQUAL l1 l3)</w:t>
      </w:r>
      <w:r>
        <w:tab/>
        <w:t>returns T (l1 and l3 are evaluated to the same thing)</w:t>
      </w:r>
      <w:r>
        <w:br/>
        <w:t>(EQUAL l2 l3)</w:t>
      </w:r>
      <w:r>
        <w:tab/>
        <w:t>returns T (l2 and l3 are exactly the same list)</w:t>
      </w:r>
    </w:p>
    <w:p w14:paraId="6BCB8A73" w14:textId="77777777" w:rsidR="0047000B" w:rsidRDefault="00D32EF5">
      <w:r>
        <w:t>Whereas two lists that are EQUAL may not be EQ, atoms that are EQUAL are always EQ as well. In addition, any two lists or atoms that are EQ are always EQUAL.</w:t>
      </w:r>
    </w:p>
    <w:p w14:paraId="7A8B4B3F" w14:textId="77777777" w:rsidR="0047000B" w:rsidRDefault="00D32EF5">
      <w:r>
        <w:t>When comparing two real numbers (or two lists of real numbers, as in points), it is important to realize that two "identical" numbers may differ slightly if different methods were used to calculate them. Therefore, an optional numeric argument, &lt;fuzz&gt;, lets you specify the maximum amount by which &lt;expr1&gt; and &lt;expr2&gt; can differ and still be considered EQUAL.</w:t>
      </w:r>
    </w:p>
    <w:p w14:paraId="4CD29843" w14:textId="77777777" w:rsidR="0047000B" w:rsidRDefault="00D32EF5">
      <w:pPr>
        <w:pStyle w:val="LISPSAMPLE"/>
      </w:pPr>
      <w:r>
        <w:t>(SETQ a 1.123456)</w:t>
      </w:r>
      <w:r>
        <w:br/>
        <w:t>(SETQ b 1.123459)</w:t>
      </w:r>
      <w:r>
        <w:br/>
        <w:t>(EQUAL a b)</w:t>
      </w:r>
      <w:r>
        <w:tab/>
        <w:t>returns nil</w:t>
      </w:r>
      <w:r>
        <w:br/>
        <w:t>(EQUAL a b 0.01)</w:t>
      </w:r>
      <w:r>
        <w:tab/>
        <w:t>returns T</w:t>
      </w:r>
      <w:r>
        <w:br/>
        <w:t>(SETQ p1 (LIST 0.1 100.1))</w:t>
      </w:r>
      <w:r>
        <w:br/>
        <w:t>(SETQ p2 (LIST 0.2 99.9))</w:t>
      </w:r>
      <w:r>
        <w:br/>
        <w:t>(EQUAL p1 p2)</w:t>
      </w:r>
      <w:r>
        <w:tab/>
        <w:t>returns nil</w:t>
      </w:r>
      <w:r>
        <w:br/>
        <w:t>(EQUAL p1 p2 0.5)</w:t>
      </w:r>
      <w:r>
        <w:tab/>
        <w:t>returns T</w:t>
      </w:r>
      <w:r>
        <w:br/>
        <w:t>(EQUAL nil 91 0.1)</w:t>
      </w:r>
      <w:r>
        <w:tab/>
        <w:t>returns nil</w:t>
      </w:r>
    </w:p>
    <w:p w14:paraId="46281D3A" w14:textId="77777777" w:rsidR="001A06A6" w:rsidRPr="00E046DF" w:rsidRDefault="001A06A6" w:rsidP="001A06A6">
      <w:pPr>
        <w:pStyle w:val="Normalwebb"/>
        <w:spacing w:before="225" w:beforeAutospacing="0" w:after="225" w:afterAutospacing="0" w:line="330" w:lineRule="atLeast"/>
        <w:rPr>
          <w:rFonts w:ascii="Lucida Sans Unicode" w:hAnsi="Lucida Sans Unicode" w:cs="Lucida Sans Unicode"/>
          <w:color w:val="2B2E2F"/>
          <w:sz w:val="21"/>
          <w:szCs w:val="21"/>
          <w:lang w:val="en-US"/>
        </w:rPr>
      </w:pPr>
      <w:r w:rsidRPr="00E046DF">
        <w:rPr>
          <w:rFonts w:ascii="Lucida Sans Unicode" w:hAnsi="Lucida Sans Unicode" w:cs="Lucida Sans Unicode"/>
          <w:color w:val="2B2E2F"/>
          <w:sz w:val="21"/>
          <w:szCs w:val="21"/>
          <w:lang w:val="en-US"/>
        </w:rPr>
        <w:lastRenderedPageBreak/>
        <w:t>Functions to read or write operating system environment variables.</w:t>
      </w:r>
      <w:r w:rsidRPr="00E046DF">
        <w:rPr>
          <w:rFonts w:ascii="Lucida Sans Unicode" w:hAnsi="Lucida Sans Unicode" w:cs="Lucida Sans Unicode"/>
          <w:color w:val="2B2E2F"/>
          <w:sz w:val="21"/>
          <w:szCs w:val="21"/>
          <w:lang w:val="en-US"/>
        </w:rPr>
        <w:br/>
        <w:t>(ENVGET key)</w:t>
      </w:r>
      <w:r w:rsidRPr="00E046DF">
        <w:rPr>
          <w:rFonts w:ascii="Lucida Sans Unicode" w:hAnsi="Lucida Sans Unicode" w:cs="Lucida Sans Unicode"/>
          <w:color w:val="2B2E2F"/>
          <w:sz w:val="21"/>
          <w:szCs w:val="21"/>
          <w:lang w:val="en-US"/>
        </w:rPr>
        <w:br/>
        <w:t xml:space="preserve">(ENVSET key value) </w:t>
      </w:r>
    </w:p>
    <w:p w14:paraId="0BF62093" w14:textId="77777777" w:rsidR="001A06A6" w:rsidRDefault="001A06A6" w:rsidP="001A06A6">
      <w:pPr>
        <w:pStyle w:val="LISPSAMPLE"/>
      </w:pPr>
      <w:r>
        <w:rPr>
          <w:rFonts w:ascii="Lucida Sans Unicode" w:hAnsi="Lucida Sans Unicode" w:cs="Lucida Sans Unicode"/>
          <w:color w:val="2B2E2F"/>
        </w:rPr>
        <w:t>Example:</w:t>
      </w:r>
      <w:r>
        <w:rPr>
          <w:rFonts w:ascii="Lucida Sans Unicode" w:hAnsi="Lucida Sans Unicode" w:cs="Lucida Sans Unicode"/>
          <w:color w:val="2B2E2F"/>
        </w:rPr>
        <w:br/>
        <w:t>(envset "PATH" (strcat (envget "PATH") ";c:\\temp\\"))</w:t>
      </w:r>
    </w:p>
    <w:p w14:paraId="7C4C6D75" w14:textId="17047B89" w:rsidR="0047000B" w:rsidRDefault="00D32EF5">
      <w:pPr>
        <w:pStyle w:val="Rubrik4"/>
      </w:pPr>
      <w:bookmarkStart w:id="304" w:name="_(EVAL_&lt;expr&gt;)"/>
      <w:bookmarkStart w:id="305" w:name="_EVAL"/>
      <w:bookmarkStart w:id="306" w:name="_Toc359406151"/>
      <w:bookmarkEnd w:id="304"/>
      <w:bookmarkEnd w:id="305"/>
      <w:r>
        <w:t>(</w:t>
      </w:r>
      <w:hyperlink w:anchor="_(EVAL_&lt;expr&gt;)" w:history="1">
        <w:r w:rsidRPr="000124C2">
          <w:rPr>
            <w:rStyle w:val="Hyperlnk"/>
            <w:bdr w:val="none" w:sz="0" w:space="0" w:color="auto"/>
          </w:rPr>
          <w:t>EVAL</w:t>
        </w:r>
      </w:hyperlink>
      <w:r>
        <w:t xml:space="preserve"> &lt;expr&gt;)</w:t>
      </w:r>
      <w:bookmarkEnd w:id="306"/>
    </w:p>
    <w:p w14:paraId="1B101B57" w14:textId="77777777" w:rsidR="0047000B" w:rsidRDefault="00D32EF5">
      <w:r>
        <w:t xml:space="preserve">Returns the result of </w:t>
      </w:r>
      <w:r w:rsidR="00AE51E7">
        <w:t>an</w:t>
      </w:r>
      <w:r>
        <w:t xml:space="preserve"> evaluation.</w:t>
      </w:r>
    </w:p>
    <w:p w14:paraId="53F59991" w14:textId="77777777" w:rsidR="0047000B" w:rsidRDefault="00D32EF5">
      <w:pPr>
        <w:pStyle w:val="LISPSAMPLE"/>
      </w:pPr>
      <w:r>
        <w:t>(SETQ a -2.0)</w:t>
      </w:r>
      <w:r>
        <w:br/>
        <w:t>(EVAL 99.9)</w:t>
      </w:r>
      <w:r>
        <w:tab/>
        <w:t>returns 99.9</w:t>
      </w:r>
      <w:r>
        <w:br/>
        <w:t>(EVAL a)</w:t>
      </w:r>
      <w:r>
        <w:tab/>
        <w:t>returns -2.0</w:t>
      </w:r>
      <w:r>
        <w:br/>
        <w:t>(EVAL (ABS a))</w:t>
      </w:r>
      <w:r>
        <w:tab/>
        <w:t>returns 2.0</w:t>
      </w:r>
    </w:p>
    <w:p w14:paraId="10113C06" w14:textId="77777777" w:rsidR="00721168" w:rsidRDefault="00AE51E7">
      <w:pPr>
        <w:pStyle w:val="LISPSAMPLE"/>
      </w:pPr>
      <w:r>
        <w:t>(SETQ var7 199.98</w:t>
      </w:r>
      <w:r w:rsidR="00721168">
        <w:t>)</w:t>
      </w:r>
      <w:r w:rsidR="00721168">
        <w:br/>
        <w:t>(SETQ index 7)</w:t>
      </w:r>
      <w:r w:rsidR="00721168">
        <w:br/>
        <w:t>(PRINC (EVAL (READ (STRCAT "VAR" (ITOA index)))</w:t>
      </w:r>
      <w:r w:rsidR="00721168">
        <w:tab/>
      </w:r>
      <w:r>
        <w:t>returns 199.98</w:t>
      </w:r>
    </w:p>
    <w:p w14:paraId="00387EB0" w14:textId="0E9C9DC4" w:rsidR="00AE51E7" w:rsidRDefault="00AE51E7" w:rsidP="00AE51E7">
      <w:r>
        <w:t xml:space="preserve">See also the </w:t>
      </w:r>
      <w:hyperlink w:anchor="_(SET_'a_&lt;value&gt;)" w:history="1">
        <w:r w:rsidRPr="00AE51E7">
          <w:rPr>
            <w:rStyle w:val="Hyperlnk"/>
            <w:bdr w:val="none" w:sz="0" w:space="0" w:color="auto"/>
          </w:rPr>
          <w:t>SET</w:t>
        </w:r>
      </w:hyperlink>
      <w:r>
        <w:t xml:space="preserve"> function</w:t>
      </w:r>
    </w:p>
    <w:p w14:paraId="1260C483" w14:textId="729D03A8" w:rsidR="0047000B" w:rsidRDefault="00D32EF5">
      <w:pPr>
        <w:pStyle w:val="Rubrik4"/>
      </w:pPr>
      <w:bookmarkStart w:id="307" w:name="_(EXP_&lt;number&gt;)"/>
      <w:bookmarkStart w:id="308" w:name="_EXP"/>
      <w:bookmarkStart w:id="309" w:name="_Toc359406152"/>
      <w:bookmarkEnd w:id="307"/>
      <w:bookmarkEnd w:id="308"/>
      <w:r>
        <w:t>(</w:t>
      </w:r>
      <w:hyperlink w:anchor="_(EXP_&lt;number&gt;)" w:history="1">
        <w:r w:rsidRPr="000124C2">
          <w:rPr>
            <w:rStyle w:val="Hyperlnk"/>
            <w:bdr w:val="none" w:sz="0" w:space="0" w:color="auto"/>
          </w:rPr>
          <w:t>EXP</w:t>
        </w:r>
      </w:hyperlink>
      <w:r>
        <w:t xml:space="preserve"> &lt;number&gt;)</w:t>
      </w:r>
      <w:bookmarkEnd w:id="309"/>
    </w:p>
    <w:p w14:paraId="255F8D44" w14:textId="77777777" w:rsidR="0047000B" w:rsidRDefault="00D32EF5">
      <w:r>
        <w:t>This function returns e raised to the &lt;number&gt; power (natural antilog). It returns a real.</w:t>
      </w:r>
    </w:p>
    <w:p w14:paraId="5DBB29F9" w14:textId="77777777" w:rsidR="0047000B" w:rsidRDefault="00D32EF5">
      <w:pPr>
        <w:pStyle w:val="LISPSAMPLE"/>
      </w:pPr>
      <w:r>
        <w:t xml:space="preserve">(EXP 1. 0) </w:t>
      </w:r>
      <w:r>
        <w:tab/>
        <w:t>returns 2.71828</w:t>
      </w:r>
      <w:r>
        <w:br/>
        <w:t xml:space="preserve">(EXP 2.2) </w:t>
      </w:r>
      <w:r>
        <w:tab/>
        <w:t>returns 9.02501</w:t>
      </w:r>
      <w:r>
        <w:br/>
        <w:t xml:space="preserve">(EXP -0.4) </w:t>
      </w:r>
      <w:r>
        <w:tab/>
        <w:t>returns 0.67032</w:t>
      </w:r>
    </w:p>
    <w:p w14:paraId="70461151" w14:textId="48AA7D56" w:rsidR="0047000B" w:rsidRDefault="00D32EF5">
      <w:pPr>
        <w:pStyle w:val="Rubrik4"/>
      </w:pPr>
      <w:bookmarkStart w:id="310" w:name="_(EXPT_&lt;base&gt;_&lt;power&gt;)"/>
      <w:bookmarkStart w:id="311" w:name="_EXPT"/>
      <w:bookmarkStart w:id="312" w:name="_Toc359406153"/>
      <w:bookmarkEnd w:id="310"/>
      <w:bookmarkEnd w:id="311"/>
      <w:r>
        <w:t>(</w:t>
      </w:r>
      <w:hyperlink w:anchor="_(EXPT_&lt;base&gt;_&lt;power&gt;)" w:history="1">
        <w:r w:rsidRPr="000124C2">
          <w:rPr>
            <w:rStyle w:val="Hyperlnk"/>
            <w:bdr w:val="none" w:sz="0" w:space="0" w:color="auto"/>
          </w:rPr>
          <w:t>EXPT</w:t>
        </w:r>
      </w:hyperlink>
      <w:r>
        <w:t xml:space="preserve"> &lt;base&gt; &lt;power&gt;)</w:t>
      </w:r>
      <w:bookmarkEnd w:id="312"/>
    </w:p>
    <w:p w14:paraId="4B1344CA" w14:textId="77777777" w:rsidR="0047000B" w:rsidRDefault="00D32EF5">
      <w:r>
        <w:t>This function returns &lt;base&gt; raised to the specified &lt;power&gt;. If both arguments are integers, the result is an integer. Otherwise, the result is a real.</w:t>
      </w:r>
    </w:p>
    <w:p w14:paraId="3D42D6AB" w14:textId="77777777" w:rsidR="0047000B" w:rsidRDefault="00D32EF5">
      <w:pPr>
        <w:pStyle w:val="LISPSAMPLE"/>
      </w:pPr>
      <w:r>
        <w:t>(EXPT 10 2)</w:t>
      </w:r>
      <w:r>
        <w:tab/>
        <w:t>returns 100</w:t>
      </w:r>
      <w:r>
        <w:br/>
        <w:t>(EXPT 10 3)</w:t>
      </w:r>
      <w:r>
        <w:tab/>
        <w:t>returns 1000 and is the same as (* 10 10 10)</w:t>
      </w:r>
    </w:p>
    <w:p w14:paraId="48323D6E" w14:textId="74B0E464"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4A6B8099" w14:textId="7046936D" w:rsidR="008A6C4A" w:rsidRDefault="008A6C4A" w:rsidP="008A6C4A">
      <w:pPr>
        <w:pStyle w:val="Rubrik4"/>
      </w:pPr>
      <w:bookmarkStart w:id="313" w:name="_Toc359406154"/>
      <w:r>
        <w:t>(</w:t>
      </w:r>
      <w:hyperlink w:anchor="_(FILE-COPY_&lt;source&gt;_&lt;target&gt;" w:history="1">
        <w:r w:rsidRPr="007C5344">
          <w:rPr>
            <w:rStyle w:val="Hyperlnk"/>
            <w:bdr w:val="none" w:sz="0" w:space="0" w:color="auto"/>
          </w:rPr>
          <w:t>FILE-COPY</w:t>
        </w:r>
      </w:hyperlink>
      <w:r>
        <w:t xml:space="preserve"> &lt;source&gt; &lt;target&gt; &lt;overwrite&gt;)</w:t>
      </w:r>
      <w:bookmarkEnd w:id="313"/>
    </w:p>
    <w:p w14:paraId="19314D0B" w14:textId="77777777" w:rsidR="008A6C4A" w:rsidRDefault="008A6C4A">
      <w:r>
        <w:t>The function copy a file from source to target.</w:t>
      </w:r>
    </w:p>
    <w:p w14:paraId="13656236" w14:textId="3E5376F1" w:rsidR="00E5526D" w:rsidRDefault="00E5526D" w:rsidP="00E5526D">
      <w:pPr>
        <w:pStyle w:val="Rubrik4"/>
      </w:pPr>
      <w:bookmarkStart w:id="314" w:name="_(FILE-DELETE_&lt;file_name&gt;)"/>
      <w:bookmarkStart w:id="315" w:name="_Toc359406155"/>
      <w:bookmarkEnd w:id="314"/>
      <w:r>
        <w:t>(</w:t>
      </w:r>
      <w:hyperlink w:anchor="_(FILE-DELETE_&lt;file_name&gt;)" w:history="1">
        <w:r w:rsidRPr="007C5344">
          <w:rPr>
            <w:rStyle w:val="Hyperlnk"/>
            <w:bdr w:val="none" w:sz="0" w:space="0" w:color="auto"/>
          </w:rPr>
          <w:t>FILE-DELETE</w:t>
        </w:r>
      </w:hyperlink>
      <w:r>
        <w:t xml:space="preserve"> &lt;file name&gt;)</w:t>
      </w:r>
      <w:bookmarkEnd w:id="315"/>
    </w:p>
    <w:p w14:paraId="33756279" w14:textId="77777777" w:rsidR="00E5526D" w:rsidRDefault="00E5526D">
      <w:r>
        <w:t>The function deletes the file if it exists. You can't delete more than one file at a time. It's not possible to use "*".</w:t>
      </w:r>
    </w:p>
    <w:p w14:paraId="394F7FEB" w14:textId="77777777" w:rsidR="00E5526D" w:rsidRDefault="00E5526D" w:rsidP="00E5526D">
      <w:pPr>
        <w:pStyle w:val="LISPSAMPLE"/>
      </w:pPr>
      <w:r>
        <w:t>(FILE-DELETE "c:/ncdata/100.cnc")</w:t>
      </w:r>
      <w:r>
        <w:tab/>
        <w:t xml:space="preserve">returns T if the </w:t>
      </w:r>
      <w:r w:rsidR="00584DC0">
        <w:t>file exists</w:t>
      </w:r>
      <w:r>
        <w:t xml:space="preserve"> and it was deleted, else the function returns nil</w:t>
      </w:r>
    </w:p>
    <w:p w14:paraId="70D87B02" w14:textId="5791565F" w:rsidR="001F099E" w:rsidRDefault="001F099E" w:rsidP="001F099E">
      <w:pPr>
        <w:pStyle w:val="Rubrik4"/>
      </w:pPr>
      <w:bookmarkStart w:id="316" w:name="_(FILE-DIRDIALOG_[initial_folder])"/>
      <w:bookmarkEnd w:id="316"/>
      <w:r>
        <w:t>(</w:t>
      </w:r>
      <w:hyperlink w:anchor="_(FILE-DIRDIALOG_[initial_folder])" w:history="1">
        <w:r w:rsidRPr="007E6927">
          <w:rPr>
            <w:rStyle w:val="Hyperlnk"/>
            <w:bdr w:val="none" w:sz="0" w:space="0" w:color="auto"/>
          </w:rPr>
          <w:t>FILE-DIRDIALOG</w:t>
        </w:r>
      </w:hyperlink>
      <w:r>
        <w:t xml:space="preserve"> [initial folder])</w:t>
      </w:r>
    </w:p>
    <w:p w14:paraId="3AB683B1" w14:textId="648C4ADD" w:rsidR="007E6927" w:rsidRPr="007E6927" w:rsidRDefault="007E6927" w:rsidP="007E6927">
      <w:r>
        <w:t xml:space="preserve">The function will show </w:t>
      </w:r>
      <w:r w:rsidR="00A26463">
        <w:t>windows select folder dialog and return a string with selected folder. If use press Cancel then the function returns nil.</w:t>
      </w:r>
    </w:p>
    <w:p w14:paraId="39EB2A8C" w14:textId="3173AAFF" w:rsidR="00E5526D" w:rsidRDefault="00E5526D" w:rsidP="00E5526D">
      <w:pPr>
        <w:pStyle w:val="Rubrik4"/>
      </w:pPr>
      <w:bookmarkStart w:id="317" w:name="_(FILE-DIRONLY_&lt;file_name&gt;)"/>
      <w:bookmarkStart w:id="318" w:name="_FILE-DIRONLY"/>
      <w:bookmarkStart w:id="319" w:name="_Toc359406156"/>
      <w:bookmarkEnd w:id="317"/>
      <w:bookmarkEnd w:id="318"/>
      <w:r>
        <w:t>(</w:t>
      </w:r>
      <w:hyperlink w:anchor="_(FILE-DIRONLY_&lt;file_name&gt;)" w:history="1">
        <w:r w:rsidRPr="005E7ACB">
          <w:rPr>
            <w:rStyle w:val="Hyperlnk"/>
            <w:bdr w:val="none" w:sz="0" w:space="0" w:color="auto"/>
          </w:rPr>
          <w:t>FILE-DIRONLY</w:t>
        </w:r>
      </w:hyperlink>
      <w:r>
        <w:t xml:space="preserve"> &lt;file name&gt;)</w:t>
      </w:r>
      <w:bookmarkEnd w:id="319"/>
    </w:p>
    <w:p w14:paraId="0DCBFDFA" w14:textId="77777777" w:rsidR="00E5526D" w:rsidRDefault="00E5526D" w:rsidP="00E5526D">
      <w:r>
        <w:t>The</w:t>
      </w:r>
      <w:r w:rsidR="005E7ACB">
        <w:t xml:space="preserve"> function returns the path part from the filename. The last character is always a "/" or "\\"</w:t>
      </w:r>
    </w:p>
    <w:p w14:paraId="65DB0D60" w14:textId="77777777" w:rsidR="005E7ACB" w:rsidRDefault="005E7ACB" w:rsidP="005E7ACB">
      <w:pPr>
        <w:pStyle w:val="LISPSAMPLE"/>
      </w:pPr>
      <w:r>
        <w:t>Example:</w:t>
      </w:r>
      <w:r>
        <w:br/>
        <w:t>(FILE-DIRONLY "C:/NCDATA/MACHINE2/CNC/1008.CNC")</w:t>
      </w:r>
      <w:r>
        <w:tab/>
        <w:t>returns "C:/NCDATA/MACHINE2/CNC/"</w:t>
      </w:r>
      <w:r>
        <w:br/>
      </w:r>
    </w:p>
    <w:p w14:paraId="1F9D0680" w14:textId="1E9AECCA" w:rsidR="00E5526D" w:rsidRDefault="00E5526D" w:rsidP="00E5526D">
      <w:pPr>
        <w:pStyle w:val="Rubrik4"/>
      </w:pPr>
      <w:bookmarkStart w:id="320" w:name="_(FILE-EXISTS_&lt;file_name&gt;)"/>
      <w:bookmarkStart w:id="321" w:name="_Toc359406157"/>
      <w:bookmarkEnd w:id="320"/>
      <w:r>
        <w:t>(</w:t>
      </w:r>
      <w:hyperlink w:anchor="_(FILE-EXISTS_&lt;file_name&gt;)" w:history="1">
        <w:r w:rsidRPr="007C5344">
          <w:rPr>
            <w:rStyle w:val="Hyperlnk"/>
            <w:bdr w:val="none" w:sz="0" w:space="0" w:color="auto"/>
          </w:rPr>
          <w:t>FILE-EXISTS</w:t>
        </w:r>
      </w:hyperlink>
      <w:r>
        <w:t xml:space="preserve"> &lt;file name&gt;)</w:t>
      </w:r>
      <w:bookmarkEnd w:id="321"/>
    </w:p>
    <w:p w14:paraId="461359ED" w14:textId="58285A32" w:rsidR="00692452" w:rsidRDefault="00692452" w:rsidP="00692452">
      <w:pPr>
        <w:pStyle w:val="Rubrik4"/>
      </w:pPr>
      <w:r>
        <w:t>(</w:t>
      </w:r>
      <w:hyperlink w:anchor="_(FILE-EXISTS_&lt;file_name&gt;)" w:history="1">
        <w:r>
          <w:rPr>
            <w:rStyle w:val="Hyperlnk"/>
            <w:bdr w:val="none" w:sz="0" w:space="0" w:color="auto"/>
          </w:rPr>
          <w:t>DIR</w:t>
        </w:r>
        <w:r w:rsidRPr="007C5344">
          <w:rPr>
            <w:rStyle w:val="Hyperlnk"/>
            <w:bdr w:val="none" w:sz="0" w:space="0" w:color="auto"/>
          </w:rPr>
          <w:t>-EXISTS</w:t>
        </w:r>
      </w:hyperlink>
      <w:r>
        <w:t xml:space="preserve"> &lt;path&gt; [timeout = 3000])</w:t>
      </w:r>
    </w:p>
    <w:p w14:paraId="05399BFD" w14:textId="5E9CF977" w:rsidR="00692452" w:rsidRDefault="00692452" w:rsidP="00692452">
      <w:r>
        <w:t>timeout is an optional argument to set the maximum time, default value is 3000ms.</w:t>
      </w:r>
    </w:p>
    <w:p w14:paraId="3A407381" w14:textId="77777777" w:rsidR="00AF5BD0" w:rsidRDefault="00AF5BD0" w:rsidP="00692452"/>
    <w:p w14:paraId="3CA8A5B4" w14:textId="0A760870" w:rsidR="00692452" w:rsidRDefault="00AF5BD0" w:rsidP="00692452">
      <w:r w:rsidRPr="00AF5BD0">
        <w:rPr>
          <w:rFonts w:eastAsiaTheme="majorEastAsia" w:cstheme="majorBidi"/>
          <w:b/>
          <w:bCs/>
          <w:iCs/>
          <w:sz w:val="22"/>
        </w:rPr>
        <w:lastRenderedPageBreak/>
        <w:t>(</w:t>
      </w:r>
      <w:r w:rsidRPr="00AF5BD0">
        <w:rPr>
          <w:rStyle w:val="Hyperlnk"/>
          <w:rFonts w:eastAsiaTheme="majorEastAsia" w:cstheme="majorBidi"/>
          <w:b/>
          <w:bCs/>
          <w:iCs/>
          <w:sz w:val="22"/>
          <w:bdr w:val="none" w:sz="0" w:space="0" w:color="auto"/>
        </w:rPr>
        <w:t>DIR-MOVE</w:t>
      </w:r>
      <w:r w:rsidRPr="00AF5BD0">
        <w:rPr>
          <w:b/>
          <w:bCs/>
        </w:rPr>
        <w:t xml:space="preserve"> </w:t>
      </w:r>
      <w:r>
        <w:rPr>
          <w:b/>
          <w:bCs/>
        </w:rPr>
        <w:t>&lt;</w:t>
      </w:r>
      <w:r w:rsidRPr="00AF5BD0">
        <w:rPr>
          <w:rFonts w:eastAsiaTheme="majorEastAsia" w:cstheme="majorBidi"/>
          <w:b/>
          <w:bCs/>
          <w:iCs/>
          <w:sz w:val="22"/>
        </w:rPr>
        <w:t>source</w:t>
      </w:r>
      <w:r>
        <w:rPr>
          <w:rFonts w:eastAsiaTheme="majorEastAsia" w:cstheme="majorBidi"/>
          <w:b/>
          <w:bCs/>
          <w:iCs/>
          <w:sz w:val="22"/>
        </w:rPr>
        <w:t xml:space="preserve"> path &gt;</w:t>
      </w:r>
      <w:r w:rsidRPr="00AF5BD0">
        <w:rPr>
          <w:rFonts w:eastAsiaTheme="majorEastAsia" w:cstheme="majorBidi"/>
          <w:b/>
          <w:bCs/>
          <w:iCs/>
          <w:sz w:val="22"/>
        </w:rPr>
        <w:t xml:space="preserve"> </w:t>
      </w:r>
      <w:r>
        <w:rPr>
          <w:rFonts w:eastAsiaTheme="majorEastAsia" w:cstheme="majorBidi"/>
          <w:b/>
          <w:bCs/>
          <w:iCs/>
          <w:sz w:val="22"/>
        </w:rPr>
        <w:t>&lt;</w:t>
      </w:r>
      <w:r w:rsidRPr="00AF5BD0">
        <w:rPr>
          <w:rFonts w:eastAsiaTheme="majorEastAsia" w:cstheme="majorBidi"/>
          <w:b/>
          <w:bCs/>
          <w:iCs/>
          <w:sz w:val="22"/>
        </w:rPr>
        <w:t>target</w:t>
      </w:r>
      <w:r>
        <w:rPr>
          <w:rFonts w:eastAsiaTheme="majorEastAsia" w:cstheme="majorBidi"/>
          <w:b/>
          <w:bCs/>
          <w:iCs/>
          <w:sz w:val="22"/>
        </w:rPr>
        <w:t xml:space="preserve"> path&gt;</w:t>
      </w:r>
      <w:r w:rsidRPr="00F920F9">
        <w:rPr>
          <w:b/>
          <w:bCs/>
          <w:sz w:val="22"/>
        </w:rPr>
        <w:t>)</w:t>
      </w:r>
    </w:p>
    <w:p w14:paraId="7C196307" w14:textId="6D2E5A92" w:rsidR="00F920F9" w:rsidRPr="00692452" w:rsidRDefault="00F920F9" w:rsidP="00692452">
      <w:r w:rsidRPr="00F920F9">
        <w:t>Moves the directory with path 'source' to the path 'target'.</w:t>
      </w:r>
      <w:r w:rsidRPr="00F920F9">
        <w:br/>
        <w:t>Also works to move and rename files.</w:t>
      </w:r>
      <w:r w:rsidRPr="00F920F9">
        <w:br/>
      </w:r>
      <w:r w:rsidRPr="00F920F9">
        <w:br/>
        <w:t>Returns T on success, otherwise nil.</w:t>
      </w:r>
      <w:r w:rsidRPr="00F920F9">
        <w:br/>
        <w:t>Examples:</w:t>
      </w:r>
      <w:r w:rsidRPr="00F920F9">
        <w:br/>
        <w:t>(DIR-MOVE "c:/MyDirectory" "c:/MyRenamedDirectory")</w:t>
      </w:r>
      <w:r w:rsidRPr="00F920F9">
        <w:br/>
        <w:t>(DIR-MOVE "c:/temp/1.dxf" "c:/temp/1-renamed.dxf")</w:t>
      </w:r>
      <w:r w:rsidRPr="00F920F9">
        <w:br/>
        <w:t>(DIR-MOVE "c:/ABC" "c:/temp/ABC-MOVED")</w:t>
      </w:r>
    </w:p>
    <w:p w14:paraId="660F222E" w14:textId="1DE9A250" w:rsidR="00E5526D" w:rsidRDefault="00E5526D" w:rsidP="00E5526D">
      <w:pPr>
        <w:pStyle w:val="Rubrik4"/>
      </w:pPr>
      <w:bookmarkStart w:id="322" w:name="_(FILE-FINDALL_&lt;path&gt;_&lt;mask&gt;)"/>
      <w:bookmarkStart w:id="323" w:name="_Toc359406158"/>
      <w:bookmarkEnd w:id="322"/>
      <w:r>
        <w:t>(</w:t>
      </w:r>
      <w:hyperlink w:anchor="_(FILE-FINDALL_&lt;path&gt;_&lt;mask&gt;)" w:history="1">
        <w:r w:rsidRPr="007C5344">
          <w:rPr>
            <w:rStyle w:val="Hyperlnk"/>
            <w:bdr w:val="none" w:sz="0" w:space="0" w:color="auto"/>
          </w:rPr>
          <w:t>FILE-FINDALL</w:t>
        </w:r>
      </w:hyperlink>
      <w:r>
        <w:t xml:space="preserve"> &lt;path&gt; &lt;mask&gt;</w:t>
      </w:r>
      <w:r w:rsidR="00493382">
        <w:t xml:space="preserve"> [&lt;subfolders&gt;]</w:t>
      </w:r>
      <w:r>
        <w:t>)</w:t>
      </w:r>
      <w:bookmarkEnd w:id="323"/>
    </w:p>
    <w:p w14:paraId="6D9F3C10" w14:textId="1EB22438" w:rsidR="00493382" w:rsidRDefault="00493382" w:rsidP="00493382">
      <w:r>
        <w:t>Create a list of all files specified. If the optional argument &lt;subfolder&gt; is T then all files in the subfolders is also collected to the list.</w:t>
      </w:r>
    </w:p>
    <w:p w14:paraId="33244320" w14:textId="793A28A4" w:rsidR="008D1D4E" w:rsidRDefault="008D1D4E" w:rsidP="008D1D4E">
      <w:pPr>
        <w:pStyle w:val="Rubrik4"/>
      </w:pPr>
      <w:bookmarkStart w:id="324" w:name="_(FILE-FINDALLDIR_&lt;path&gt;_&lt;mask&gt;)"/>
      <w:bookmarkEnd w:id="324"/>
      <w:r>
        <w:t>(</w:t>
      </w:r>
      <w:hyperlink w:anchor="_(FILE-FINDALLDIR_&lt;path&gt;_&lt;mask&gt;)" w:history="1">
        <w:r w:rsidRPr="008D1D4E">
          <w:rPr>
            <w:rStyle w:val="Hyperlnk"/>
            <w:bdr w:val="none" w:sz="0" w:space="0" w:color="auto"/>
          </w:rPr>
          <w:t>FILE-FINDALLDIR</w:t>
        </w:r>
      </w:hyperlink>
      <w:r>
        <w:t xml:space="preserve"> &lt;path&gt; &lt;mask&gt;)</w:t>
      </w:r>
    </w:p>
    <w:p w14:paraId="5A79940C" w14:textId="26129B4A" w:rsidR="008D1D4E" w:rsidRPr="008D1D4E" w:rsidRDefault="008D1D4E" w:rsidP="008D1D4E">
      <w:r>
        <w:t>The function returns a list with all folders located in the specified path.</w:t>
      </w:r>
    </w:p>
    <w:p w14:paraId="10D02D99" w14:textId="7F0039FD" w:rsidR="001A16E8" w:rsidRDefault="001A16E8" w:rsidP="001A16E8">
      <w:pPr>
        <w:pStyle w:val="Rubrik4"/>
      </w:pPr>
      <w:bookmarkStart w:id="325" w:name="_(FILE-MAKEDIR_&lt;path&gt;)"/>
      <w:bookmarkStart w:id="326" w:name="_Toc359406159"/>
      <w:bookmarkEnd w:id="325"/>
      <w:r>
        <w:t>(</w:t>
      </w:r>
      <w:hyperlink w:anchor="_(FILE-MAKEDIR_&lt;path&gt;)" w:history="1">
        <w:r w:rsidRPr="001A16E8">
          <w:rPr>
            <w:rStyle w:val="Hyperlnk"/>
            <w:bdr w:val="none" w:sz="0" w:space="0" w:color="auto"/>
          </w:rPr>
          <w:t>FILE-MAKEDIR</w:t>
        </w:r>
      </w:hyperlink>
      <w:r>
        <w:t xml:space="preserve"> &lt;path&gt;)</w:t>
      </w:r>
      <w:bookmarkEnd w:id="326"/>
    </w:p>
    <w:p w14:paraId="1D71FCC2" w14:textId="77777777" w:rsidR="001A16E8" w:rsidRPr="001A16E8" w:rsidRDefault="001A16E8" w:rsidP="001A16E8">
      <w:r>
        <w:t>Create a directory or multiple directories. The function returns the &lt;path&gt; if success or nil if the function did not success.</w:t>
      </w:r>
    </w:p>
    <w:p w14:paraId="38FA5E77" w14:textId="74EF7D72" w:rsidR="00E5526D" w:rsidRDefault="00E5526D" w:rsidP="00E5526D">
      <w:pPr>
        <w:pStyle w:val="Rubrik4"/>
      </w:pPr>
      <w:bookmarkStart w:id="327" w:name="_(FILE-NAMEONLY_&lt;file_path&gt;"/>
      <w:bookmarkStart w:id="328" w:name="_FILE-NAMEONLY"/>
      <w:bookmarkStart w:id="329" w:name="_Toc359406160"/>
      <w:bookmarkEnd w:id="327"/>
      <w:bookmarkEnd w:id="328"/>
      <w:r>
        <w:t>(</w:t>
      </w:r>
      <w:hyperlink w:anchor="_(FILE-NAMEONLY_&lt;file_path&gt;" w:history="1">
        <w:r w:rsidRPr="005E7ACB">
          <w:rPr>
            <w:rStyle w:val="Hyperlnk"/>
            <w:bdr w:val="none" w:sz="0" w:space="0" w:color="auto"/>
          </w:rPr>
          <w:t>FILE-NAMEONLY</w:t>
        </w:r>
      </w:hyperlink>
      <w:r>
        <w:t xml:space="preserve"> &lt;file path&gt;</w:t>
      </w:r>
      <w:r w:rsidR="00C351DE">
        <w:t xml:space="preserve"> [&lt;remove ext&gt;]</w:t>
      </w:r>
      <w:r>
        <w:t>)</w:t>
      </w:r>
      <w:bookmarkEnd w:id="329"/>
    </w:p>
    <w:p w14:paraId="7806D9B6" w14:textId="77777777" w:rsidR="00C351DE" w:rsidRDefault="00C351DE" w:rsidP="00C351DE">
      <w:r>
        <w:t xml:space="preserve">This function returns the file name </w:t>
      </w:r>
      <w:r w:rsidR="005E7ACB">
        <w:t xml:space="preserve">part </w:t>
      </w:r>
      <w:r>
        <w:t xml:space="preserve">from a complete long </w:t>
      </w:r>
      <w:r w:rsidR="005E7ACB">
        <w:t>filename including drive path and extension. In ILISP you can use forward slash instead of backwards slash.</w:t>
      </w:r>
      <w:r w:rsidR="001955B3">
        <w:t xml:space="preserve"> The optional argument &lt;remove ext&gt; can be included as a non nil value if you want to remove the extension.</w:t>
      </w:r>
    </w:p>
    <w:p w14:paraId="39DB1D32" w14:textId="77777777" w:rsidR="005E7ACB" w:rsidRDefault="005E7ACB" w:rsidP="00584DC0">
      <w:pPr>
        <w:pStyle w:val="LISPSAMPLE"/>
        <w:tabs>
          <w:tab w:val="left" w:pos="6804"/>
        </w:tabs>
      </w:pPr>
      <w:r>
        <w:t>Example:</w:t>
      </w:r>
      <w:r>
        <w:br/>
        <w:t>(FILE-NAMEONLY "C:/NCDATA/MACHINE2/CNC/1008.CNC")</w:t>
      </w:r>
      <w:r>
        <w:tab/>
        <w:t>returns "1008.CNC"</w:t>
      </w:r>
      <w:r>
        <w:br/>
        <w:t>(FILE-NAMEONLY "C:/NCDATA/MACHINE2/CNC/1008.CNC" T)</w:t>
      </w:r>
      <w:r>
        <w:tab/>
        <w:t>returns "1008"</w:t>
      </w:r>
      <w:r w:rsidR="00584DC0">
        <w:br/>
        <w:t>(FILE-NAMEONLY "C:/NCDATA/MACHINE2/CNC/1008.CNC" nil)</w:t>
      </w:r>
      <w:r w:rsidR="00584DC0">
        <w:tab/>
        <w:t>returns "1008.CNC"</w:t>
      </w:r>
      <w:r w:rsidR="001955B3">
        <w:br/>
        <w:t>(SETQ a 100)</w:t>
      </w:r>
      <w:r w:rsidR="001955B3">
        <w:br/>
        <w:t>(FILE-NAMEONLY "C:\\NCDATA\\MACHINE2\\CNC\\1008.CNC" (= a 100))</w:t>
      </w:r>
      <w:r w:rsidR="001955B3">
        <w:tab/>
        <w:t>returns "1008"</w:t>
      </w:r>
      <w:r>
        <w:br/>
      </w:r>
    </w:p>
    <w:p w14:paraId="25FBC73B" w14:textId="4F4E5C0A" w:rsidR="008A6C4A" w:rsidRDefault="008A6C4A" w:rsidP="008A6C4A">
      <w:pPr>
        <w:pStyle w:val="Rubrik4"/>
      </w:pPr>
      <w:bookmarkStart w:id="330" w:name="_(FILE-OPENDIALOG_&lt;initdir&gt;_&lt;filter&gt;"/>
      <w:bookmarkStart w:id="331" w:name="_Toc359406161"/>
      <w:bookmarkEnd w:id="330"/>
      <w:r>
        <w:t>(</w:t>
      </w:r>
      <w:hyperlink w:anchor="_(FILE-OPENDIALOG_&lt;initdir&gt;_&lt;filter&gt;" w:history="1">
        <w:r w:rsidRPr="008A6C4A">
          <w:rPr>
            <w:rStyle w:val="Hyperlnk"/>
            <w:bdr w:val="none" w:sz="0" w:space="0" w:color="auto"/>
          </w:rPr>
          <w:t>FILE-OPENDIALOG</w:t>
        </w:r>
      </w:hyperlink>
      <w:r>
        <w:t xml:space="preserve"> &lt;initdir&gt; &lt;filter&gt;</w:t>
      </w:r>
      <w:r w:rsidR="006D7CED">
        <w:t xml:space="preserve"> [multiselect]</w:t>
      </w:r>
      <w:r>
        <w:t>)</w:t>
      </w:r>
      <w:bookmarkEnd w:id="331"/>
    </w:p>
    <w:p w14:paraId="4716E186" w14:textId="516836DD" w:rsidR="008A6C4A" w:rsidRDefault="008A6C4A" w:rsidP="008A6C4A">
      <w:r>
        <w:t xml:space="preserve">This function shows a </w:t>
      </w:r>
      <w:r w:rsidR="006D7CED">
        <w:t>window</w:t>
      </w:r>
      <w:r>
        <w:t xml:space="preserve"> open dialog with preview area. The function </w:t>
      </w:r>
      <w:hyperlink w:anchor="_(IF_&lt;testexpr&gt;_&lt;thenexpr&gt;" w:history="1">
        <w:r w:rsidRPr="008A6C4A">
          <w:rPr>
            <w:rStyle w:val="Hyperlnk"/>
            <w:bdr w:val="none" w:sz="0" w:space="0" w:color="auto"/>
          </w:rPr>
          <w:t>GETFILED</w:t>
        </w:r>
      </w:hyperlink>
      <w:r>
        <w:t xml:space="preserve"> is a similar function that may be removed in the future. </w:t>
      </w:r>
      <w:r>
        <w:br/>
        <w:t xml:space="preserve">&lt;initdir&gt; is the initial directory for the open dialog. If you want windows to decide then leave this argument as an empty string "". </w:t>
      </w:r>
    </w:p>
    <w:p w14:paraId="53D6A945" w14:textId="15762F34" w:rsidR="008A6C4A" w:rsidRDefault="008A6C4A" w:rsidP="008A6C4A">
      <w:r>
        <w:t xml:space="preserve">&lt;filter&gt; Must be a string. The first part </w:t>
      </w:r>
      <w:r w:rsidR="00AD4B67">
        <w:t>is what should be shown as information, the second part is the filter.</w:t>
      </w:r>
    </w:p>
    <w:p w14:paraId="71FD8F44" w14:textId="1B30DDDD" w:rsidR="006D7CED" w:rsidRDefault="006D7CED" w:rsidP="008A6C4A">
      <w:r>
        <w:t>[multiselect] this optional argument is default nil. If it T then the function returns a list with the selected files.</w:t>
      </w:r>
    </w:p>
    <w:p w14:paraId="6D28A2DE" w14:textId="77777777" w:rsidR="00AD4B67" w:rsidRPr="0031700B" w:rsidRDefault="00AD4B67" w:rsidP="0031700B">
      <w:pPr>
        <w:pStyle w:val="LISPSAMPLE"/>
        <w:rPr>
          <w:b/>
        </w:rPr>
      </w:pPr>
      <w:r w:rsidRPr="0031700B">
        <w:t>Example:</w:t>
      </w:r>
    </w:p>
    <w:p w14:paraId="4AFD0094" w14:textId="77777777" w:rsidR="00AD4B67" w:rsidRDefault="00AD4B67" w:rsidP="0031700B">
      <w:pPr>
        <w:pStyle w:val="LISPSAMPLE"/>
      </w:pPr>
      <w:r>
        <w:t>(FILE-OPENDIALOG "" "All important files|*.</w:t>
      </w:r>
      <w:r w:rsidR="0031700B">
        <w:t>NC;</w:t>
      </w:r>
      <w:r>
        <w:t xml:space="preserve">*.CNC") </w:t>
      </w:r>
    </w:p>
    <w:p w14:paraId="670C1730" w14:textId="77777777" w:rsidR="0031700B" w:rsidRDefault="0031700B" w:rsidP="0031700B">
      <w:r>
        <w:t>The example above will ask for a file with extension ".NC" or ".CNC"</w:t>
      </w:r>
    </w:p>
    <w:p w14:paraId="55E27C14" w14:textId="730B725F" w:rsidR="00EF441E" w:rsidRDefault="00EF441E" w:rsidP="00EF441E">
      <w:pPr>
        <w:pStyle w:val="Rubrik4"/>
      </w:pPr>
      <w:bookmarkStart w:id="332" w:name="_(FILE-READLINES_&lt;file_name&gt;)"/>
      <w:bookmarkEnd w:id="332"/>
      <w:r>
        <w:t>(</w:t>
      </w:r>
      <w:hyperlink w:anchor="_(FILE-READLINES_&lt;file_name&gt;)" w:history="1">
        <w:r w:rsidRPr="00EF441E">
          <w:rPr>
            <w:rStyle w:val="Hyperlnk"/>
            <w:bdr w:val="none" w:sz="0" w:space="0" w:color="auto"/>
          </w:rPr>
          <w:t>FILE-READLINES</w:t>
        </w:r>
      </w:hyperlink>
      <w:r>
        <w:t xml:space="preserve"> &lt;file name&gt;)</w:t>
      </w:r>
    </w:p>
    <w:p w14:paraId="6CBEFDD4" w14:textId="77777777" w:rsidR="00EF441E" w:rsidRDefault="00EF441E" w:rsidP="00EF441E">
      <w:r>
        <w:t>Will open the file and read all strings to a list. The list will be returned.</w:t>
      </w:r>
    </w:p>
    <w:p w14:paraId="761CA3CD" w14:textId="77777777" w:rsidR="00EF441E" w:rsidRPr="00EF441E" w:rsidRDefault="00EF441E" w:rsidP="00EF441E">
      <w:r>
        <w:t>If the files does not exists then the function returns nil</w:t>
      </w:r>
    </w:p>
    <w:p w14:paraId="43C4DDFE" w14:textId="51ABC85D" w:rsidR="00FE4F26" w:rsidRDefault="00FE4F26">
      <w:pPr>
        <w:pStyle w:val="Rubrik4"/>
      </w:pPr>
      <w:bookmarkStart w:id="333" w:name="_(FILE-SAVEDIALOG_&lt;initdir&gt;_&lt;ext&gt;)"/>
      <w:bookmarkStart w:id="334" w:name="_Toc359406162"/>
      <w:bookmarkEnd w:id="333"/>
      <w:r>
        <w:t>(</w:t>
      </w:r>
      <w:hyperlink w:anchor="_(FILE-SAVEDIALOG_&lt;initdir&gt;_&lt;ext&gt;)" w:history="1">
        <w:r w:rsidRPr="00FC424C">
          <w:rPr>
            <w:rStyle w:val="Hyperlnk"/>
            <w:bdr w:val="none" w:sz="0" w:space="0" w:color="auto"/>
          </w:rPr>
          <w:t>FILE-SAVEDIALOG</w:t>
        </w:r>
      </w:hyperlink>
      <w:r>
        <w:t xml:space="preserve"> &lt;initdir&gt; &lt;ext&gt;</w:t>
      </w:r>
      <w:r w:rsidR="0090546D">
        <w:t xml:space="preserve"> &lt;no warning&gt;</w:t>
      </w:r>
      <w:r>
        <w:t>)</w:t>
      </w:r>
      <w:bookmarkEnd w:id="334"/>
    </w:p>
    <w:p w14:paraId="7285301D" w14:textId="1C0C4CF5" w:rsidR="001A3006" w:rsidRDefault="00FC424C" w:rsidP="00FE4F26">
      <w:r>
        <w:t xml:space="preserve">The function </w:t>
      </w:r>
      <w:r w:rsidR="0090546D">
        <w:t>shows</w:t>
      </w:r>
      <w:r>
        <w:t xml:space="preserve"> a </w:t>
      </w:r>
      <w:r w:rsidR="0090546D">
        <w:t>window</w:t>
      </w:r>
      <w:r>
        <w:t xml:space="preserve"> save as dialog.</w:t>
      </w:r>
      <w:r w:rsidRPr="00FC424C">
        <w:t xml:space="preserve"> </w:t>
      </w:r>
      <w:r>
        <w:t xml:space="preserve">The function </w:t>
      </w:r>
      <w:hyperlink w:anchor="_(IF_&lt;testexpr&gt;_&lt;thenexpr&gt;" w:history="1">
        <w:r w:rsidRPr="008A6C4A">
          <w:rPr>
            <w:rStyle w:val="Hyperlnk"/>
            <w:bdr w:val="none" w:sz="0" w:space="0" w:color="auto"/>
          </w:rPr>
          <w:t>GETFILED</w:t>
        </w:r>
      </w:hyperlink>
      <w:r>
        <w:t xml:space="preserve"> is a similar function that may be removed in the future. </w:t>
      </w:r>
      <w:r>
        <w:br/>
        <w:t xml:space="preserve">&lt;initdir&gt; is the initial directory for the dialog. </w:t>
      </w:r>
    </w:p>
    <w:p w14:paraId="7A93B660" w14:textId="77777777" w:rsidR="001A3006" w:rsidRDefault="00FC424C" w:rsidP="00FE4F26">
      <w:r>
        <w:t>If you want windows to decide then leave this argument as an empty string "".</w:t>
      </w:r>
      <w:r w:rsidR="001A3006">
        <w:t xml:space="preserve"> </w:t>
      </w:r>
    </w:p>
    <w:p w14:paraId="0FC88C2C" w14:textId="77777777" w:rsidR="001A3006" w:rsidRDefault="001A3006" w:rsidP="00FE4F26">
      <w:r>
        <w:lastRenderedPageBreak/>
        <w:t>If you include a filename, then this filename will be default.</w:t>
      </w:r>
    </w:p>
    <w:p w14:paraId="1BB61AE0" w14:textId="77777777" w:rsidR="00FE4F26" w:rsidRDefault="001A3006" w:rsidP="00FE4F26">
      <w:r>
        <w:t xml:space="preserve">If you include </w:t>
      </w:r>
    </w:p>
    <w:p w14:paraId="3431C144" w14:textId="4021B2B8" w:rsidR="00FC424C" w:rsidRDefault="00FC424C" w:rsidP="00FE4F26">
      <w:r>
        <w:t>&lt;ext&gt; is the default extension of the file to save.</w:t>
      </w:r>
    </w:p>
    <w:p w14:paraId="67D21F99" w14:textId="5EBFA554" w:rsidR="0090546D" w:rsidRDefault="0090546D" w:rsidP="00FE4F26">
      <w:r>
        <w:t xml:space="preserve">If the optional argument </w:t>
      </w:r>
    </w:p>
    <w:p w14:paraId="73D028E3" w14:textId="77777777" w:rsidR="00A06EA9" w:rsidRDefault="001A3006" w:rsidP="00A06EA9">
      <w:pPr>
        <w:pStyle w:val="LISPSAMPLE"/>
      </w:pPr>
      <w:r w:rsidRPr="001A3006">
        <w:t>(FILE-SAVEDIALOG "c:/ncdata/" "txt")</w:t>
      </w:r>
      <w:r>
        <w:tab/>
        <w:t xml:space="preserve">returns nil or </w:t>
      </w:r>
      <w:r w:rsidR="00A06EA9">
        <w:t>filename</w:t>
      </w:r>
      <w:r w:rsidR="00A06EA9">
        <w:br/>
      </w:r>
      <w:r w:rsidR="00A06EA9" w:rsidRPr="001A3006">
        <w:t>(FILE-SAVEDIALOG "</w:t>
      </w:r>
      <w:r w:rsidR="00A06EA9">
        <w:t>test.txt</w:t>
      </w:r>
      <w:r w:rsidR="00A06EA9" w:rsidRPr="001A3006">
        <w:t>" "txt")</w:t>
      </w:r>
      <w:r w:rsidR="00A06EA9">
        <w:tab/>
        <w:t>returns nil or the filename</w:t>
      </w:r>
      <w:r w:rsidR="00A06EA9">
        <w:br/>
      </w:r>
      <w:r w:rsidR="00A06EA9" w:rsidRPr="001A3006">
        <w:t>(FILE-SAVEDIALOG "</w:t>
      </w:r>
      <w:r w:rsidR="00A06EA9">
        <w:t>c:/ncdata/test.txt</w:t>
      </w:r>
      <w:r w:rsidR="00A06EA9" w:rsidRPr="001A3006">
        <w:t>" "txt")</w:t>
      </w:r>
      <w:r w:rsidR="00A06EA9">
        <w:tab/>
        <w:t>returns nil or filename</w:t>
      </w:r>
      <w:r w:rsidR="00A06EA9">
        <w:br/>
      </w:r>
      <w:r w:rsidR="00A06EA9" w:rsidRPr="001A3006">
        <w:t>(FILE-SAVEDIALOG "</w:t>
      </w:r>
      <w:r w:rsidR="00A06EA9">
        <w:t>c:\\ncdata\\test.txt</w:t>
      </w:r>
      <w:r w:rsidR="00A06EA9" w:rsidRPr="001A3006">
        <w:t>" "txt")</w:t>
      </w:r>
      <w:r w:rsidR="00A06EA9">
        <w:tab/>
        <w:t>returns nil or filename</w:t>
      </w:r>
    </w:p>
    <w:p w14:paraId="13BD8ED8" w14:textId="22DCA877" w:rsidR="003F6AE7" w:rsidRDefault="003F6AE7" w:rsidP="003F6AE7">
      <w:pPr>
        <w:pStyle w:val="Rubrik4"/>
      </w:pPr>
      <w:bookmarkStart w:id="335" w:name="_(FILE-SIZE_&lt;file_name&gt;)"/>
      <w:bookmarkEnd w:id="335"/>
      <w:r>
        <w:t>(</w:t>
      </w:r>
      <w:hyperlink w:anchor="_(FILE-SIZE_&lt;file_name&gt;)" w:history="1">
        <w:r w:rsidRPr="003F6AE7">
          <w:rPr>
            <w:rStyle w:val="Hyperlnk"/>
            <w:bdr w:val="none" w:sz="0" w:space="0" w:color="auto"/>
          </w:rPr>
          <w:t>FILE-SIZE</w:t>
        </w:r>
      </w:hyperlink>
      <w:r>
        <w:t xml:space="preserve"> &lt;file name&gt;)</w:t>
      </w:r>
    </w:p>
    <w:p w14:paraId="6A1DAA0A" w14:textId="77777777" w:rsidR="003F6AE7" w:rsidRPr="003F6AE7" w:rsidRDefault="003F6AE7" w:rsidP="003F6AE7">
      <w:r>
        <w:t>The function returns the files size as an integer. If file not exists or if the function cannot return the size then it will return nil.</w:t>
      </w:r>
    </w:p>
    <w:p w14:paraId="0F113CF8" w14:textId="1FAB3F6A" w:rsidR="00630B64" w:rsidRDefault="00630B64" w:rsidP="00630B64">
      <w:pPr>
        <w:pStyle w:val="Rubrik4"/>
      </w:pPr>
      <w:bookmarkStart w:id="336" w:name="_(FILE-TIME_&lt;file_name&gt;)"/>
      <w:bookmarkEnd w:id="336"/>
      <w:r>
        <w:t>(</w:t>
      </w:r>
      <w:hyperlink w:anchor="_(FILE-TIME_&lt;file_name&gt;)" w:history="1">
        <w:r w:rsidRPr="00630B64">
          <w:rPr>
            <w:rStyle w:val="Hyperlnk"/>
            <w:bdr w:val="none" w:sz="0" w:space="0" w:color="auto"/>
          </w:rPr>
          <w:t>FILE-TIME</w:t>
        </w:r>
      </w:hyperlink>
      <w:r>
        <w:t xml:space="preserve"> &lt;file name&gt;</w:t>
      </w:r>
      <w:r w:rsidR="00F274FB">
        <w:t xml:space="preserve"> [</w:t>
      </w:r>
      <w:r w:rsidR="007D38A1">
        <w:t>mode</w:t>
      </w:r>
      <w:r w:rsidR="00F274FB">
        <w:t>]</w:t>
      </w:r>
      <w:r>
        <w:t>)</w:t>
      </w:r>
    </w:p>
    <w:p w14:paraId="6B99DDC8" w14:textId="7E8DF359" w:rsidR="007D38A1" w:rsidRDefault="00630B64" w:rsidP="00630B64">
      <w:r>
        <w:t xml:space="preserve">The function returns the </w:t>
      </w:r>
      <w:r w:rsidR="007D38A1">
        <w:t>time for selected file. A file can have several times. Use the [mode] argument to select wanted time.</w:t>
      </w:r>
    </w:p>
    <w:tbl>
      <w:tblPr>
        <w:tblStyle w:val="Tabellrutnt"/>
        <w:tblW w:w="0" w:type="auto"/>
        <w:tblInd w:w="108" w:type="dxa"/>
        <w:tblLook w:val="04A0" w:firstRow="1" w:lastRow="0" w:firstColumn="1" w:lastColumn="0" w:noHBand="0" w:noVBand="1"/>
      </w:tblPr>
      <w:tblGrid>
        <w:gridCol w:w="2552"/>
        <w:gridCol w:w="8022"/>
      </w:tblGrid>
      <w:tr w:rsidR="007D38A1" w:rsidRPr="00412199" w14:paraId="6C19CCFD" w14:textId="77777777" w:rsidTr="00412199">
        <w:tc>
          <w:tcPr>
            <w:tcW w:w="2552" w:type="dxa"/>
            <w:shd w:val="pct10" w:color="auto" w:fill="auto"/>
          </w:tcPr>
          <w:p w14:paraId="7B389911" w14:textId="59BF77D0" w:rsidR="007D38A1" w:rsidRPr="00412199" w:rsidRDefault="00412199" w:rsidP="00630B64">
            <w:pPr>
              <w:rPr>
                <w:b/>
                <w:bCs/>
                <w:sz w:val="20"/>
                <w:szCs w:val="20"/>
              </w:rPr>
            </w:pPr>
            <w:r w:rsidRPr="00412199">
              <w:rPr>
                <w:b/>
                <w:bCs/>
                <w:sz w:val="20"/>
                <w:szCs w:val="20"/>
              </w:rPr>
              <w:t>M</w:t>
            </w:r>
            <w:r w:rsidR="007D38A1" w:rsidRPr="00412199">
              <w:rPr>
                <w:b/>
                <w:bCs/>
                <w:sz w:val="20"/>
                <w:szCs w:val="20"/>
              </w:rPr>
              <w:t>ode</w:t>
            </w:r>
          </w:p>
        </w:tc>
        <w:tc>
          <w:tcPr>
            <w:tcW w:w="8022" w:type="dxa"/>
            <w:shd w:val="pct10" w:color="auto" w:fill="auto"/>
          </w:tcPr>
          <w:p w14:paraId="4555152A" w14:textId="5DECF544" w:rsidR="007D38A1" w:rsidRPr="00412199" w:rsidRDefault="007D38A1" w:rsidP="00630B64">
            <w:pPr>
              <w:rPr>
                <w:b/>
                <w:bCs/>
                <w:sz w:val="20"/>
                <w:szCs w:val="20"/>
              </w:rPr>
            </w:pPr>
            <w:r w:rsidRPr="00412199">
              <w:rPr>
                <w:b/>
                <w:bCs/>
                <w:sz w:val="20"/>
                <w:szCs w:val="20"/>
              </w:rPr>
              <w:t>Meaning</w:t>
            </w:r>
          </w:p>
        </w:tc>
      </w:tr>
      <w:tr w:rsidR="007D38A1" w14:paraId="377F347C" w14:textId="77777777" w:rsidTr="007D38A1">
        <w:tc>
          <w:tcPr>
            <w:tcW w:w="2552" w:type="dxa"/>
          </w:tcPr>
          <w:p w14:paraId="34D9F2DB" w14:textId="044E3DC4" w:rsidR="007D38A1" w:rsidRPr="00412199" w:rsidRDefault="007D38A1" w:rsidP="00630B64">
            <w:pPr>
              <w:rPr>
                <w:sz w:val="20"/>
                <w:szCs w:val="20"/>
              </w:rPr>
            </w:pPr>
            <w:r w:rsidRPr="00412199">
              <w:rPr>
                <w:sz w:val="20"/>
                <w:szCs w:val="20"/>
              </w:rPr>
              <w:t>Omitted or 0 or nil</w:t>
            </w:r>
          </w:p>
        </w:tc>
        <w:tc>
          <w:tcPr>
            <w:tcW w:w="8022" w:type="dxa"/>
          </w:tcPr>
          <w:p w14:paraId="28469998" w14:textId="46EE2B06" w:rsidR="007D38A1" w:rsidRPr="00412199" w:rsidRDefault="007D38A1" w:rsidP="00630B64">
            <w:pPr>
              <w:rPr>
                <w:sz w:val="20"/>
                <w:szCs w:val="20"/>
              </w:rPr>
            </w:pPr>
            <w:r w:rsidRPr="00412199">
              <w:rPr>
                <w:sz w:val="20"/>
                <w:szCs w:val="20"/>
              </w:rPr>
              <w:t>Time for last change of file</w:t>
            </w:r>
          </w:p>
        </w:tc>
      </w:tr>
      <w:tr w:rsidR="007D38A1" w14:paraId="4AFF6DA2" w14:textId="77777777" w:rsidTr="007D38A1">
        <w:tc>
          <w:tcPr>
            <w:tcW w:w="2552" w:type="dxa"/>
          </w:tcPr>
          <w:p w14:paraId="260D51D7" w14:textId="71CD2E5F" w:rsidR="007D38A1" w:rsidRPr="00412199" w:rsidRDefault="007D38A1" w:rsidP="00630B64">
            <w:pPr>
              <w:rPr>
                <w:sz w:val="20"/>
                <w:szCs w:val="20"/>
              </w:rPr>
            </w:pPr>
            <w:r w:rsidRPr="00412199">
              <w:rPr>
                <w:sz w:val="20"/>
                <w:szCs w:val="20"/>
              </w:rPr>
              <w:t>1 or T</w:t>
            </w:r>
          </w:p>
        </w:tc>
        <w:tc>
          <w:tcPr>
            <w:tcW w:w="8022" w:type="dxa"/>
          </w:tcPr>
          <w:p w14:paraId="680961F2" w14:textId="1C23C1CE" w:rsidR="007D38A1" w:rsidRPr="00412199" w:rsidRDefault="007D38A1" w:rsidP="00630B64">
            <w:pPr>
              <w:rPr>
                <w:sz w:val="20"/>
                <w:szCs w:val="20"/>
              </w:rPr>
            </w:pPr>
            <w:r w:rsidRPr="00412199">
              <w:rPr>
                <w:sz w:val="20"/>
                <w:szCs w:val="20"/>
              </w:rPr>
              <w:t>Time when the file was created</w:t>
            </w:r>
          </w:p>
        </w:tc>
      </w:tr>
      <w:tr w:rsidR="007D38A1" w14:paraId="0D7D84F1" w14:textId="77777777" w:rsidTr="007D38A1">
        <w:tc>
          <w:tcPr>
            <w:tcW w:w="2552" w:type="dxa"/>
          </w:tcPr>
          <w:p w14:paraId="30729877" w14:textId="22CEB78E" w:rsidR="007D38A1" w:rsidRPr="00412199" w:rsidRDefault="007D38A1" w:rsidP="00630B64">
            <w:pPr>
              <w:rPr>
                <w:sz w:val="20"/>
                <w:szCs w:val="20"/>
              </w:rPr>
            </w:pPr>
            <w:r w:rsidRPr="00412199">
              <w:rPr>
                <w:sz w:val="20"/>
                <w:szCs w:val="20"/>
              </w:rPr>
              <w:t>2</w:t>
            </w:r>
          </w:p>
        </w:tc>
        <w:tc>
          <w:tcPr>
            <w:tcW w:w="8022" w:type="dxa"/>
          </w:tcPr>
          <w:p w14:paraId="374FDA7B" w14:textId="29AC7815" w:rsidR="007D38A1" w:rsidRPr="00412199" w:rsidRDefault="007D38A1" w:rsidP="00630B64">
            <w:pPr>
              <w:rPr>
                <w:sz w:val="20"/>
                <w:szCs w:val="20"/>
              </w:rPr>
            </w:pPr>
            <w:r w:rsidRPr="00412199">
              <w:rPr>
                <w:sz w:val="20"/>
                <w:szCs w:val="20"/>
              </w:rPr>
              <w:t>Latest access time</w:t>
            </w:r>
          </w:p>
        </w:tc>
      </w:tr>
      <w:tr w:rsidR="007D38A1" w14:paraId="6442BC77" w14:textId="77777777" w:rsidTr="007D38A1">
        <w:tc>
          <w:tcPr>
            <w:tcW w:w="2552" w:type="dxa"/>
          </w:tcPr>
          <w:p w14:paraId="441DCF32" w14:textId="588792F9" w:rsidR="007D38A1" w:rsidRPr="00412199" w:rsidRDefault="007D38A1" w:rsidP="00630B64">
            <w:pPr>
              <w:rPr>
                <w:sz w:val="20"/>
                <w:szCs w:val="20"/>
              </w:rPr>
            </w:pPr>
            <w:r w:rsidRPr="00412199">
              <w:rPr>
                <w:sz w:val="20"/>
                <w:szCs w:val="20"/>
              </w:rPr>
              <w:t>3</w:t>
            </w:r>
          </w:p>
        </w:tc>
        <w:tc>
          <w:tcPr>
            <w:tcW w:w="8022" w:type="dxa"/>
          </w:tcPr>
          <w:p w14:paraId="46A287DB" w14:textId="2726E62C" w:rsidR="007D38A1" w:rsidRPr="00412199" w:rsidRDefault="00412199" w:rsidP="00412199">
            <w:pPr>
              <w:rPr>
                <w:sz w:val="20"/>
                <w:szCs w:val="20"/>
              </w:rPr>
            </w:pPr>
            <w:r w:rsidRPr="00412199">
              <w:rPr>
                <w:sz w:val="20"/>
                <w:szCs w:val="20"/>
              </w:rPr>
              <w:t>If it is a picture. Then the time when the picture is taken. If this time not exist on the file then the function returns nil.</w:t>
            </w:r>
          </w:p>
        </w:tc>
      </w:tr>
    </w:tbl>
    <w:p w14:paraId="235CA8D3" w14:textId="1A58EDB2" w:rsidR="00630B64" w:rsidRDefault="00F274FB" w:rsidP="00630B64">
      <w:r>
        <w:br/>
      </w:r>
      <w:r w:rsidR="00630B64">
        <w:t xml:space="preserve"> If the file does not </w:t>
      </w:r>
      <w:r w:rsidR="003F6AE7">
        <w:t>exist</w:t>
      </w:r>
      <w:r w:rsidR="00630B64">
        <w:t xml:space="preserve"> then the function returns nil.</w:t>
      </w:r>
    </w:p>
    <w:p w14:paraId="34C55901" w14:textId="79711700" w:rsidR="00630B64" w:rsidRDefault="00630B64" w:rsidP="00630B64">
      <w:pPr>
        <w:pStyle w:val="LISPSAMPLE"/>
      </w:pPr>
      <w:r>
        <w:t>(FILE-TIME "c:/ncdata/104.pgm"</w:t>
      </w:r>
      <w:r w:rsidR="00412199">
        <w:t xml:space="preserve"> 1</w:t>
      </w:r>
      <w:r>
        <w:t>))</w:t>
      </w:r>
      <w:r>
        <w:tab/>
        <w:t>"2017-03-08 09:50"</w:t>
      </w:r>
    </w:p>
    <w:p w14:paraId="15667E82" w14:textId="02E5DC78" w:rsidR="000C1B40" w:rsidRDefault="000C1B40" w:rsidP="000C1B40">
      <w:pPr>
        <w:pStyle w:val="Rubrik4"/>
      </w:pPr>
      <w:bookmarkStart w:id="337" w:name="_(FILE-VALIDFILENAME_&lt;name&gt;)"/>
      <w:bookmarkEnd w:id="337"/>
      <w:r>
        <w:t>(</w:t>
      </w:r>
      <w:hyperlink w:anchor="_(FILE-VALIDFILENAME_&lt;name&gt;)" w:history="1">
        <w:r w:rsidRPr="000C1B40">
          <w:rPr>
            <w:rStyle w:val="Hyperlnk"/>
            <w:bdr w:val="none" w:sz="0" w:space="0" w:color="auto"/>
          </w:rPr>
          <w:t>FILE-VALIDFILENAME</w:t>
        </w:r>
      </w:hyperlink>
      <w:r>
        <w:t xml:space="preserve"> &lt;name&gt;)</w:t>
      </w:r>
    </w:p>
    <w:p w14:paraId="1099CFE5" w14:textId="5EF60E3A" w:rsidR="000C1B40" w:rsidRPr="000C1B40" w:rsidRDefault="000C1B40" w:rsidP="000C1B40">
      <w:r>
        <w:t>The function takes a string as argument and check if that is a valid filename. The name should be without drive, path and extension. Just the name itself. The function returns the name if OK and nil if the file name is bot valid.</w:t>
      </w:r>
    </w:p>
    <w:p w14:paraId="11F4579A" w14:textId="1E2694F8" w:rsidR="0047000B" w:rsidRDefault="00D32EF5">
      <w:pPr>
        <w:pStyle w:val="Rubrik4"/>
      </w:pPr>
      <w:bookmarkStart w:id="338" w:name="_(FIX_&lt;number&gt;)"/>
      <w:bookmarkStart w:id="339" w:name="_Toc359406163"/>
      <w:bookmarkEnd w:id="338"/>
      <w:r>
        <w:t>(</w:t>
      </w:r>
      <w:hyperlink w:anchor="_(FIX_&lt;number&gt;)" w:history="1">
        <w:r w:rsidRPr="000124C2">
          <w:rPr>
            <w:rStyle w:val="Hyperlnk"/>
            <w:bdr w:val="none" w:sz="0" w:space="0" w:color="auto"/>
          </w:rPr>
          <w:t>FIX</w:t>
        </w:r>
      </w:hyperlink>
      <w:r>
        <w:t xml:space="preserve"> &lt;number&gt;)</w:t>
      </w:r>
      <w:bookmarkEnd w:id="339"/>
    </w:p>
    <w:p w14:paraId="65D1796C" w14:textId="77777777" w:rsidR="0047000B" w:rsidRDefault="00D32EF5">
      <w:r>
        <w:t>This function returns the conversion of &lt;number&gt; into an integer. &lt;number&gt; may be either an integer or a real. If real, it is truncated to the nearest integer by discarding the fractional portion.</w:t>
      </w:r>
    </w:p>
    <w:p w14:paraId="302C1334" w14:textId="77777777" w:rsidR="0047000B" w:rsidRDefault="00D32EF5">
      <w:pPr>
        <w:pStyle w:val="LISPSAMPLE"/>
      </w:pPr>
      <w:r>
        <w:t>(FIX 22)</w:t>
      </w:r>
      <w:r>
        <w:tab/>
        <w:t>returns 22</w:t>
      </w:r>
      <w:r>
        <w:br/>
        <w:t>(FIX 11.9)</w:t>
      </w:r>
      <w:r>
        <w:tab/>
        <w:t>returns 11</w:t>
      </w:r>
      <w:r>
        <w:br/>
        <w:t>(FIX -11.9)</w:t>
      </w:r>
      <w:r>
        <w:tab/>
        <w:t>returns -11</w:t>
      </w:r>
    </w:p>
    <w:p w14:paraId="25E98C1B" w14:textId="7A340653" w:rsidR="0047000B" w:rsidRDefault="00D32EF5">
      <w:pPr>
        <w:pStyle w:val="Rubrik4"/>
      </w:pPr>
      <w:bookmarkStart w:id="340" w:name="_(FLOAT_&lt;number&gt;)"/>
      <w:bookmarkStart w:id="341" w:name="_FLOAT"/>
      <w:bookmarkStart w:id="342" w:name="_Toc359406164"/>
      <w:bookmarkEnd w:id="340"/>
      <w:bookmarkEnd w:id="341"/>
      <w:r>
        <w:t>(</w:t>
      </w:r>
      <w:hyperlink w:anchor="_(FLOAT_&lt;number&gt;)" w:history="1">
        <w:r w:rsidRPr="000124C2">
          <w:rPr>
            <w:rStyle w:val="Hyperlnk"/>
            <w:bdr w:val="none" w:sz="0" w:space="0" w:color="auto"/>
          </w:rPr>
          <w:t>FLOAT</w:t>
        </w:r>
      </w:hyperlink>
      <w:r>
        <w:t xml:space="preserve"> &lt;number&gt;)</w:t>
      </w:r>
      <w:bookmarkEnd w:id="342"/>
    </w:p>
    <w:p w14:paraId="0BB0B5F6" w14:textId="77777777" w:rsidR="0047000B" w:rsidRDefault="00D32EF5">
      <w:r>
        <w:t>This function returns the conversion of &lt;number&gt; into a real, &lt;number&gt; may be either an integer or a real.</w:t>
      </w:r>
    </w:p>
    <w:p w14:paraId="15416327" w14:textId="6D0F04A9" w:rsidR="0047000B" w:rsidRDefault="00D32EF5">
      <w:pPr>
        <w:pStyle w:val="LISPSAMPLE"/>
      </w:pPr>
      <w:r>
        <w:t>(FLOAT 12)</w:t>
      </w:r>
      <w:r>
        <w:tab/>
        <w:t>returns 12.0</w:t>
      </w:r>
      <w:r>
        <w:br/>
        <w:t>(FLOAT 19.8)</w:t>
      </w:r>
      <w:r>
        <w:tab/>
        <w:t>returns 19.8</w:t>
      </w:r>
    </w:p>
    <w:p w14:paraId="1971A855" w14:textId="77777777" w:rsidR="0017696A" w:rsidRDefault="0017696A">
      <w:pPr>
        <w:pStyle w:val="LISPSAMPLE"/>
      </w:pPr>
    </w:p>
    <w:p w14:paraId="796CC519" w14:textId="0D05B46A" w:rsidR="0017696A" w:rsidRDefault="0017696A" w:rsidP="0017696A">
      <w:pPr>
        <w:pStyle w:val="Rubrik4"/>
      </w:pPr>
      <w:bookmarkStart w:id="343" w:name="_(FLOOR_&lt;number&gt;)_1"/>
      <w:bookmarkEnd w:id="343"/>
      <w:r>
        <w:t>(</w:t>
      </w:r>
      <w:hyperlink w:anchor="_(FLOOR_&lt;number&gt;)_1" w:history="1">
        <w:r w:rsidRPr="0017696A">
          <w:rPr>
            <w:rStyle w:val="Hyperlnk"/>
            <w:bdr w:val="none" w:sz="0" w:space="0" w:color="auto"/>
          </w:rPr>
          <w:t>FLOOR</w:t>
        </w:r>
      </w:hyperlink>
      <w:r>
        <w:t xml:space="preserve"> &lt;number&gt;)</w:t>
      </w:r>
    </w:p>
    <w:p w14:paraId="5CD24BF0" w14:textId="7097CD1E" w:rsidR="0017696A" w:rsidRDefault="0017696A" w:rsidP="0017696A">
      <w:r>
        <w:t xml:space="preserve">The function rounds down the value to closest value. See also </w:t>
      </w:r>
      <w:hyperlink w:anchor="_(FIX_&lt;number&gt;)" w:history="1">
        <w:r w:rsidRPr="001A4977">
          <w:rPr>
            <w:rStyle w:val="Hyperlnk"/>
            <w:bdr w:val="none" w:sz="0" w:space="0" w:color="auto"/>
          </w:rPr>
          <w:t>Fix</w:t>
        </w:r>
      </w:hyperlink>
    </w:p>
    <w:p w14:paraId="0AB819C5" w14:textId="725943BE" w:rsidR="0017696A" w:rsidRDefault="0017696A" w:rsidP="0017696A">
      <w:pPr>
        <w:pStyle w:val="LISPSAMPLE"/>
      </w:pPr>
      <w:r>
        <w:t>(FLOOR 1.1)</w:t>
      </w:r>
      <w:r>
        <w:tab/>
        <w:t>returns 1.0</w:t>
      </w:r>
      <w:r>
        <w:br/>
        <w:t>(FLOOR -18.9)</w:t>
      </w:r>
      <w:r>
        <w:tab/>
        <w:t>returns -19.0</w:t>
      </w:r>
    </w:p>
    <w:p w14:paraId="753FEC99" w14:textId="77777777" w:rsidR="0017696A" w:rsidRDefault="0017696A">
      <w:pPr>
        <w:pStyle w:val="LISPSAMPLE"/>
      </w:pPr>
    </w:p>
    <w:p w14:paraId="08859F45" w14:textId="74C37B4B" w:rsidR="0047000B" w:rsidRDefault="00D32EF5">
      <w:pPr>
        <w:pStyle w:val="Rubrik4"/>
      </w:pPr>
      <w:bookmarkStart w:id="344" w:name="_(FLOOR_&lt;number&gt;)"/>
      <w:bookmarkStart w:id="345" w:name="_(FOREACH_&lt;name&gt;_&lt;list&gt;"/>
      <w:bookmarkStart w:id="346" w:name="_FOREACH"/>
      <w:bookmarkStart w:id="347" w:name="_Toc359406165"/>
      <w:bookmarkEnd w:id="344"/>
      <w:bookmarkEnd w:id="345"/>
      <w:bookmarkEnd w:id="346"/>
      <w:r>
        <w:t>(</w:t>
      </w:r>
      <w:hyperlink w:anchor="_(FLOAT_&lt;number&gt;)" w:history="1">
        <w:r w:rsidRPr="000124C2">
          <w:rPr>
            <w:rStyle w:val="Hyperlnk"/>
            <w:bdr w:val="none" w:sz="0" w:space="0" w:color="auto"/>
          </w:rPr>
          <w:t>FOREACH</w:t>
        </w:r>
      </w:hyperlink>
      <w:r w:rsidR="00666A43">
        <w:t xml:space="preserve"> &lt;var</w:t>
      </w:r>
      <w:r>
        <w:t>&gt; &lt;list&gt; &lt;expr&gt;...)</w:t>
      </w:r>
      <w:bookmarkEnd w:id="347"/>
    </w:p>
    <w:p w14:paraId="093BD437" w14:textId="77777777" w:rsidR="0047000B" w:rsidRDefault="00D32EF5">
      <w:r>
        <w:t>This function steps through &lt;list&gt;</w:t>
      </w:r>
      <w:r w:rsidR="00666A43">
        <w:t xml:space="preserve"> assigning each element to &lt;var</w:t>
      </w:r>
      <w:r>
        <w:t>&gt;, and evaluates each &lt;expr&gt; for every element in the list</w:t>
      </w:r>
      <w:r w:rsidR="00666A43">
        <w:t xml:space="preserve"> (or string see below)</w:t>
      </w:r>
      <w:r>
        <w:t>. Any number of &lt;expr&gt; can be specified. FOREACH returns the result of the last &lt;expr&gt; evaluated.</w:t>
      </w:r>
    </w:p>
    <w:p w14:paraId="5748F3A8" w14:textId="77777777" w:rsidR="0047000B" w:rsidRDefault="002D3BDD">
      <w:pPr>
        <w:pStyle w:val="LISPSAMPLE"/>
      </w:pPr>
      <w:r>
        <w:t>(FOREACH s (LIST 10 " "20</w:t>
      </w:r>
      <w:r w:rsidR="00D32EF5">
        <w:t xml:space="preserve"> " " 30) (PRINC s))</w:t>
      </w:r>
    </w:p>
    <w:p w14:paraId="24B85E48" w14:textId="77777777" w:rsidR="0047000B" w:rsidRDefault="00D32EF5">
      <w:r>
        <w:lastRenderedPageBreak/>
        <w:t>The result of this FOREACH should be 10 20 30. The functions return 30</w:t>
      </w:r>
    </w:p>
    <w:p w14:paraId="5005B95C" w14:textId="77777777" w:rsidR="00666A43" w:rsidRDefault="00666A43">
      <w:r>
        <w:t>ILISP also support a string instead of a list.</w:t>
      </w:r>
    </w:p>
    <w:p w14:paraId="06A4EA06" w14:textId="77777777" w:rsidR="00666A43" w:rsidRDefault="00666A43" w:rsidP="00666A43">
      <w:pPr>
        <w:pStyle w:val="LISPSAMPLE"/>
      </w:pPr>
      <w:r>
        <w:t>(FOREACH s "ILISP" (PRINC s))</w:t>
      </w:r>
    </w:p>
    <w:p w14:paraId="7FB2955C" w14:textId="77777777" w:rsidR="00666A43" w:rsidRDefault="00666A43">
      <w:r>
        <w:t>The result of this FOREACH should be "I" "L" "I" "S" "P". This variant is powerful to use when parsing textstrings.</w:t>
      </w:r>
    </w:p>
    <w:p w14:paraId="0118D892" w14:textId="4C7C152E" w:rsidR="00A8574D" w:rsidRDefault="00A8574D" w:rsidP="00A8574D">
      <w:pPr>
        <w:pStyle w:val="Rubrik4"/>
      </w:pPr>
      <w:bookmarkStart w:id="348" w:name="_(FUNTOSTR_&lt;function)"/>
      <w:bookmarkEnd w:id="348"/>
      <w:r>
        <w:t>(</w:t>
      </w:r>
      <w:hyperlink w:anchor="_(FUNTOSTR_&lt;function)" w:history="1">
        <w:r w:rsidRPr="00A8574D">
          <w:rPr>
            <w:rStyle w:val="Hyperlnk"/>
            <w:bdr w:val="none" w:sz="0" w:space="0" w:color="auto"/>
          </w:rPr>
          <w:t>FUNTOSTR</w:t>
        </w:r>
      </w:hyperlink>
      <w:r>
        <w:t xml:space="preserve"> &lt;function&gt;)</w:t>
      </w:r>
    </w:p>
    <w:p w14:paraId="31390D1E" w14:textId="77777777" w:rsidR="00A8574D" w:rsidRDefault="00A8574D" w:rsidP="00A8574D">
      <w:r>
        <w:t>The function takes a defun as argument and returns the function as text.</w:t>
      </w:r>
    </w:p>
    <w:p w14:paraId="74B8F497" w14:textId="77777777" w:rsidR="003835AC" w:rsidRDefault="003835AC" w:rsidP="003835AC">
      <w:pPr>
        <w:pStyle w:val="LISPSAMPLE"/>
      </w:pPr>
      <w:r>
        <w:t>Example:</w:t>
      </w:r>
    </w:p>
    <w:p w14:paraId="768C2F23" w14:textId="77777777" w:rsidR="00A8574D" w:rsidRPr="00A8574D" w:rsidRDefault="003835AC" w:rsidP="009A117D">
      <w:pPr>
        <w:pStyle w:val="LISPSAMPLE"/>
        <w:tabs>
          <w:tab w:val="left" w:pos="426"/>
        </w:tabs>
      </w:pPr>
      <w:r>
        <w:t>(DEFUN myfunc ()</w:t>
      </w:r>
      <w:r>
        <w:br/>
      </w:r>
      <w:r>
        <w:tab/>
        <w:t>(SETQ a 10 b 20)</w:t>
      </w:r>
      <w:r>
        <w:br/>
        <w:t>)</w:t>
      </w:r>
      <w:r w:rsidR="009A117D">
        <w:br/>
        <w:t>(FUNTOSTR myfunc)</w:t>
      </w:r>
      <w:r w:rsidR="009A117D">
        <w:tab/>
        <w:t>returns "(DEFUN myfunc () (SETQ a 10 b 20))"</w:t>
      </w:r>
    </w:p>
    <w:p w14:paraId="7AF9580F" w14:textId="369CF14C" w:rsidR="00F776E7" w:rsidRDefault="00F776E7" w:rsidP="00F776E7">
      <w:pPr>
        <w:pStyle w:val="Rubrik4"/>
      </w:pPr>
      <w:bookmarkStart w:id="349" w:name="_(GC)"/>
      <w:bookmarkStart w:id="350" w:name="_Toc359406166"/>
      <w:bookmarkEnd w:id="349"/>
      <w:r>
        <w:t>(</w:t>
      </w:r>
      <w:hyperlink w:anchor="_(GC)" w:history="1">
        <w:r w:rsidRPr="00F776E7">
          <w:rPr>
            <w:rStyle w:val="Hyperlnk"/>
            <w:bdr w:val="none" w:sz="0" w:space="0" w:color="auto"/>
          </w:rPr>
          <w:t>GC</w:t>
        </w:r>
      </w:hyperlink>
      <w:r>
        <w:t>)</w:t>
      </w:r>
      <w:bookmarkEnd w:id="350"/>
    </w:p>
    <w:p w14:paraId="4AB42B83" w14:textId="77777777" w:rsidR="00F776E7" w:rsidRPr="00F776E7" w:rsidRDefault="00F776E7" w:rsidP="00F776E7">
      <w:r>
        <w:t>This command makes global garbage collect in the whole IGEMS.</w:t>
      </w:r>
    </w:p>
    <w:p w14:paraId="7CF6285D" w14:textId="17C1EABD" w:rsidR="0047000B" w:rsidRDefault="00D32EF5">
      <w:pPr>
        <w:pStyle w:val="Rubrik4"/>
      </w:pPr>
      <w:bookmarkStart w:id="351" w:name="_(GCD_&lt;num1&gt;_&lt;num2&gt;)"/>
      <w:bookmarkStart w:id="352" w:name="_GCD"/>
      <w:bookmarkStart w:id="353" w:name="_Toc359406167"/>
      <w:bookmarkEnd w:id="351"/>
      <w:bookmarkEnd w:id="352"/>
      <w:r>
        <w:t>(</w:t>
      </w:r>
      <w:hyperlink w:anchor="_(GCD_&lt;num1&gt;_&lt;num2&gt;)" w:history="1">
        <w:r w:rsidRPr="000124C2">
          <w:rPr>
            <w:rStyle w:val="Hyperlnk"/>
            <w:bdr w:val="none" w:sz="0" w:space="0" w:color="auto"/>
          </w:rPr>
          <w:t>GCD</w:t>
        </w:r>
      </w:hyperlink>
      <w:r>
        <w:t xml:space="preserve"> &lt;num1&gt; &lt;num2&gt;)</w:t>
      </w:r>
      <w:bookmarkEnd w:id="353"/>
    </w:p>
    <w:p w14:paraId="0A776795" w14:textId="3C05B589" w:rsidR="0047000B" w:rsidRDefault="00D32EF5">
      <w:r>
        <w:t xml:space="preserve">This function returns the greatest common denominator of &lt;num1&gt; and &lt;num2&gt;. Both </w:t>
      </w:r>
      <w:r w:rsidR="004E2A96">
        <w:t>arguments</w:t>
      </w:r>
      <w:r>
        <w:t xml:space="preserve"> must be </w:t>
      </w:r>
      <w:r w:rsidR="004E2A96">
        <w:t>non-zero</w:t>
      </w:r>
      <w:r>
        <w:t xml:space="preserve"> integers. The result is the largest positive integer that divides the numbers without a remainder.</w:t>
      </w:r>
    </w:p>
    <w:p w14:paraId="21CD72E8" w14:textId="77777777" w:rsidR="0047000B" w:rsidRDefault="00D32EF5">
      <w:pPr>
        <w:pStyle w:val="Oformateradtext"/>
        <w:rPr>
          <w:rFonts w:ascii="Courier New" w:hAnsi="Courier New" w:cs="Courier New"/>
        </w:rPr>
      </w:pPr>
      <w:r>
        <w:rPr>
          <w:rFonts w:ascii="Courier New" w:hAnsi="Courier New" w:cs="Courier New"/>
        </w:rPr>
        <w:t>(GCD 12 4)</w:t>
      </w:r>
      <w:r>
        <w:rPr>
          <w:rFonts w:ascii="Courier New" w:hAnsi="Courier New" w:cs="Courier New"/>
        </w:rPr>
        <w:tab/>
        <w:t>returns 4</w:t>
      </w:r>
    </w:p>
    <w:p w14:paraId="61BDF576" w14:textId="77777777" w:rsidR="0047000B" w:rsidRDefault="00D32EF5">
      <w:pPr>
        <w:pStyle w:val="Oformateradtext"/>
        <w:rPr>
          <w:rFonts w:ascii="Courier New" w:hAnsi="Courier New" w:cs="Courier New"/>
        </w:rPr>
      </w:pPr>
      <w:r>
        <w:rPr>
          <w:rFonts w:ascii="Courier New" w:hAnsi="Courier New" w:cs="Courier New"/>
        </w:rPr>
        <w:t>(GCD 4 8)</w:t>
      </w:r>
      <w:r>
        <w:rPr>
          <w:rFonts w:ascii="Courier New" w:hAnsi="Courier New" w:cs="Courier New"/>
        </w:rPr>
        <w:tab/>
        <w:t>returns 4</w:t>
      </w:r>
    </w:p>
    <w:p w14:paraId="4F7E9F23" w14:textId="77777777" w:rsidR="0047000B" w:rsidRDefault="00D32EF5">
      <w:pPr>
        <w:pStyle w:val="Oformateradtext"/>
        <w:rPr>
          <w:rFonts w:ascii="Courier New" w:hAnsi="Courier New" w:cs="Courier New"/>
        </w:rPr>
      </w:pPr>
      <w:r>
        <w:rPr>
          <w:rFonts w:ascii="Courier New" w:hAnsi="Courier New" w:cs="Courier New"/>
        </w:rPr>
        <w:t>(GCD 8 3)</w:t>
      </w:r>
      <w:r>
        <w:rPr>
          <w:rFonts w:ascii="Courier New" w:hAnsi="Courier New" w:cs="Courier New"/>
        </w:rPr>
        <w:tab/>
        <w:t>returns 1</w:t>
      </w:r>
    </w:p>
    <w:p w14:paraId="47ABD170" w14:textId="77777777" w:rsidR="0047000B" w:rsidRDefault="00D32EF5">
      <w:pPr>
        <w:pStyle w:val="Oformateradtext"/>
        <w:rPr>
          <w:rFonts w:ascii="Courier New" w:hAnsi="Courier New" w:cs="Courier New"/>
        </w:rPr>
      </w:pPr>
      <w:r>
        <w:rPr>
          <w:rFonts w:ascii="Courier New" w:hAnsi="Courier New" w:cs="Courier New"/>
        </w:rPr>
        <w:t>(GCD 25 5)</w:t>
      </w:r>
      <w:r>
        <w:rPr>
          <w:rFonts w:ascii="Courier New" w:hAnsi="Courier New" w:cs="Courier New"/>
        </w:rPr>
        <w:tab/>
        <w:t>returns 5</w:t>
      </w:r>
    </w:p>
    <w:p w14:paraId="258E99B8" w14:textId="7AA2ED0F" w:rsidR="00F144E6" w:rsidRDefault="00F144E6" w:rsidP="00EE4CB2">
      <w:pPr>
        <w:pStyle w:val="Rubrik4"/>
      </w:pPr>
      <w:bookmarkStart w:id="354" w:name="_(GETDIR_&lt;default&gt;_&lt;flag&gt;)"/>
      <w:bookmarkEnd w:id="354"/>
      <w:r>
        <w:t>(</w:t>
      </w:r>
      <w:hyperlink w:anchor="_(GETDIR_&lt;default&gt;_&lt;flag&gt;)" w:history="1">
        <w:r w:rsidRPr="00EE4CB2">
          <w:rPr>
            <w:rStyle w:val="Hyperlnk"/>
            <w:bdr w:val="none" w:sz="0" w:space="0" w:color="auto"/>
          </w:rPr>
          <w:t>GETDIR</w:t>
        </w:r>
      </w:hyperlink>
      <w:r>
        <w:t xml:space="preserve"> </w:t>
      </w:r>
      <w:r w:rsidR="00EE4CB2">
        <w:t>&lt;default&gt; [&lt;flag&gt;])</w:t>
      </w:r>
    </w:p>
    <w:p w14:paraId="6AABEE20" w14:textId="77777777" w:rsidR="00EE4CB2" w:rsidRDefault="00EE4CB2" w:rsidP="00EE4CB2">
      <w:r>
        <w:t>This function open a dialog where the user can select a directory.</w:t>
      </w:r>
    </w:p>
    <w:tbl>
      <w:tblPr>
        <w:tblStyle w:val="Tabellrutnt"/>
        <w:tblW w:w="0" w:type="auto"/>
        <w:tblInd w:w="108" w:type="dxa"/>
        <w:tblLook w:val="04A0" w:firstRow="1" w:lastRow="0" w:firstColumn="1" w:lastColumn="0" w:noHBand="0" w:noVBand="1"/>
      </w:tblPr>
      <w:tblGrid>
        <w:gridCol w:w="851"/>
        <w:gridCol w:w="8253"/>
      </w:tblGrid>
      <w:tr w:rsidR="00EE4CB2" w:rsidRPr="00124E4E" w14:paraId="0749371A" w14:textId="77777777" w:rsidTr="002B68D8">
        <w:tc>
          <w:tcPr>
            <w:tcW w:w="851" w:type="dxa"/>
            <w:shd w:val="pct20" w:color="auto" w:fill="auto"/>
          </w:tcPr>
          <w:p w14:paraId="60DB2A00" w14:textId="77777777" w:rsidR="00EE4CB2" w:rsidRPr="00124E4E" w:rsidRDefault="00EE4CB2" w:rsidP="002B68D8">
            <w:pPr>
              <w:spacing w:before="120" w:after="120"/>
              <w:rPr>
                <w:b/>
                <w:sz w:val="20"/>
                <w:szCs w:val="20"/>
              </w:rPr>
            </w:pPr>
            <w:r>
              <w:rPr>
                <w:b/>
                <w:sz w:val="20"/>
                <w:szCs w:val="20"/>
              </w:rPr>
              <w:t>Flag</w:t>
            </w:r>
          </w:p>
        </w:tc>
        <w:tc>
          <w:tcPr>
            <w:tcW w:w="8253" w:type="dxa"/>
            <w:shd w:val="pct20" w:color="auto" w:fill="auto"/>
          </w:tcPr>
          <w:p w14:paraId="52E71CD0" w14:textId="77777777" w:rsidR="00EE4CB2" w:rsidRPr="00124E4E" w:rsidRDefault="00EE4CB2" w:rsidP="002B68D8">
            <w:pPr>
              <w:spacing w:before="120" w:after="120"/>
              <w:rPr>
                <w:b/>
                <w:sz w:val="20"/>
                <w:szCs w:val="20"/>
              </w:rPr>
            </w:pPr>
            <w:r w:rsidRPr="00124E4E">
              <w:rPr>
                <w:b/>
                <w:sz w:val="20"/>
                <w:szCs w:val="20"/>
              </w:rPr>
              <w:t>Meaning</w:t>
            </w:r>
          </w:p>
        </w:tc>
      </w:tr>
      <w:tr w:rsidR="00EE4CB2" w:rsidRPr="00124E4E" w14:paraId="2FC07A06" w14:textId="77777777" w:rsidTr="002B68D8">
        <w:tc>
          <w:tcPr>
            <w:tcW w:w="851" w:type="dxa"/>
          </w:tcPr>
          <w:p w14:paraId="1ED38443" w14:textId="77777777" w:rsidR="00EE4CB2" w:rsidRPr="00124E4E" w:rsidRDefault="00EE4CB2" w:rsidP="002B68D8">
            <w:pPr>
              <w:rPr>
                <w:sz w:val="20"/>
                <w:szCs w:val="20"/>
              </w:rPr>
            </w:pPr>
            <w:r w:rsidRPr="00124E4E">
              <w:rPr>
                <w:sz w:val="20"/>
                <w:szCs w:val="20"/>
              </w:rPr>
              <w:t>1</w:t>
            </w:r>
          </w:p>
        </w:tc>
        <w:tc>
          <w:tcPr>
            <w:tcW w:w="8253" w:type="dxa"/>
          </w:tcPr>
          <w:p w14:paraId="3385D170" w14:textId="77777777" w:rsidR="00EE4CB2" w:rsidRPr="00124E4E" w:rsidRDefault="00EE4CB2" w:rsidP="002B68D8">
            <w:pPr>
              <w:rPr>
                <w:sz w:val="20"/>
                <w:szCs w:val="20"/>
              </w:rPr>
            </w:pPr>
            <w:r>
              <w:rPr>
                <w:sz w:val="20"/>
                <w:szCs w:val="20"/>
              </w:rPr>
              <w:t>If the flag is 1 then the user can create a new directory</w:t>
            </w:r>
          </w:p>
        </w:tc>
      </w:tr>
    </w:tbl>
    <w:p w14:paraId="061604D6" w14:textId="77777777" w:rsidR="00EE4CB2" w:rsidRDefault="00EE4CB2" w:rsidP="00EE4CB2">
      <w:r>
        <w:t>The function return nil if the user close the dialog or the selected directory.</w:t>
      </w:r>
    </w:p>
    <w:p w14:paraId="15C43241" w14:textId="77777777" w:rsidR="00EE4CB2" w:rsidRDefault="00EE4CB2" w:rsidP="00EE4CB2">
      <w:pPr>
        <w:pStyle w:val="LISPSAMPLE"/>
        <w:ind w:left="2608" w:hanging="2608"/>
      </w:pPr>
      <w:r>
        <w:t>(GETDIR "")</w:t>
      </w:r>
      <w:r>
        <w:tab/>
        <w:t>returns the selected directory for example "C:/NCDATA/"</w:t>
      </w:r>
    </w:p>
    <w:p w14:paraId="22C8970C" w14:textId="77777777" w:rsidR="00EE4CB2" w:rsidRPr="00EE4CB2" w:rsidRDefault="00EE4CB2" w:rsidP="00EE4CB2"/>
    <w:p w14:paraId="04575A04" w14:textId="18F1B037" w:rsidR="00760858" w:rsidRDefault="00760858" w:rsidP="00760858">
      <w:pPr>
        <w:pStyle w:val="Rubrik4"/>
      </w:pPr>
      <w:bookmarkStart w:id="355" w:name="_(IF_&lt;testexpr&gt;_&lt;thenexpr&gt;"/>
      <w:bookmarkStart w:id="356" w:name="_IF"/>
      <w:bookmarkStart w:id="357" w:name="_(GETFILED_&lt;Prompt&gt;_&lt;default&gt;"/>
      <w:bookmarkStart w:id="358" w:name="_GETFILED"/>
      <w:bookmarkStart w:id="359" w:name="_Toc241996883"/>
      <w:bookmarkStart w:id="360" w:name="_Toc359406168"/>
      <w:bookmarkEnd w:id="355"/>
      <w:bookmarkEnd w:id="356"/>
      <w:bookmarkEnd w:id="357"/>
      <w:bookmarkEnd w:id="358"/>
      <w:r w:rsidRPr="00E91E3D">
        <w:t>(</w:t>
      </w:r>
      <w:hyperlink w:anchor="_(IF_&lt;testexpr&gt;_&lt;thenexpr&gt;" w:history="1">
        <w:r w:rsidRPr="00760858">
          <w:rPr>
            <w:rStyle w:val="Hyperlnk"/>
            <w:bdr w:val="none" w:sz="0" w:space="0" w:color="auto"/>
          </w:rPr>
          <w:t>GETFILED</w:t>
        </w:r>
      </w:hyperlink>
      <w:r w:rsidRPr="00E91E3D">
        <w:t xml:space="preserve"> </w:t>
      </w:r>
      <w:r>
        <w:t>&lt;</w:t>
      </w:r>
      <w:r w:rsidRPr="00E91E3D">
        <w:t>Prompt</w:t>
      </w:r>
      <w:r>
        <w:t>&gt; &lt;</w:t>
      </w:r>
      <w:r w:rsidRPr="00E91E3D">
        <w:t>default</w:t>
      </w:r>
      <w:r>
        <w:t>&gt;</w:t>
      </w:r>
      <w:r w:rsidRPr="00E91E3D">
        <w:t xml:space="preserve"> </w:t>
      </w:r>
      <w:r>
        <w:t>&lt;</w:t>
      </w:r>
      <w:r w:rsidRPr="00E91E3D">
        <w:t>extension</w:t>
      </w:r>
      <w:r>
        <w:t>&gt;</w:t>
      </w:r>
      <w:r w:rsidRPr="00E91E3D">
        <w:t xml:space="preserve"> </w:t>
      </w:r>
      <w:r>
        <w:t>&lt;</w:t>
      </w:r>
      <w:r w:rsidRPr="00E91E3D">
        <w:t>flag</w:t>
      </w:r>
      <w:r>
        <w:t>&gt;</w:t>
      </w:r>
      <w:r w:rsidRPr="00E91E3D">
        <w:t>)</w:t>
      </w:r>
      <w:bookmarkEnd w:id="359"/>
      <w:bookmarkEnd w:id="360"/>
    </w:p>
    <w:p w14:paraId="2624F6D7" w14:textId="0B99EE85" w:rsidR="0031700B" w:rsidRPr="0031700B" w:rsidRDefault="0031700B" w:rsidP="0031700B">
      <w:r>
        <w:t xml:space="preserve">Note! </w:t>
      </w:r>
      <w:r w:rsidR="00A06EA9">
        <w:t xml:space="preserve">This function </w:t>
      </w:r>
      <w:r>
        <w:t>may be removed in the future.</w:t>
      </w:r>
      <w:r w:rsidRPr="0031700B">
        <w:t xml:space="preserve"> </w:t>
      </w:r>
      <w:r w:rsidR="00A06EA9">
        <w:br/>
      </w:r>
      <w:r>
        <w:t xml:space="preserve">Please use the function </w:t>
      </w:r>
      <w:hyperlink w:anchor="_(FILE-OPENDIALOG_&lt;initdir&gt;_&lt;filter&gt;" w:history="1">
        <w:r w:rsidRPr="008A6C4A">
          <w:rPr>
            <w:rStyle w:val="Hyperlnk"/>
            <w:bdr w:val="none" w:sz="0" w:space="0" w:color="auto"/>
          </w:rPr>
          <w:t>FILE-OPENDIALOG</w:t>
        </w:r>
      </w:hyperlink>
      <w:r>
        <w:t xml:space="preserve"> or </w:t>
      </w:r>
      <w:hyperlink w:anchor="_(FILE-SAVEDIALOG_&lt;initdir&gt;_&lt;ext&gt;)" w:history="1">
        <w:r w:rsidRPr="00A06EA9">
          <w:rPr>
            <w:rStyle w:val="Hyperlnk"/>
            <w:bdr w:val="none" w:sz="0" w:space="0" w:color="auto"/>
          </w:rPr>
          <w:t>FILE-SAVEDIALOG</w:t>
        </w:r>
      </w:hyperlink>
      <w:r w:rsidR="00A06EA9">
        <w:t xml:space="preserve"> instead of GETFILED</w:t>
      </w:r>
    </w:p>
    <w:p w14:paraId="731E5019" w14:textId="77777777" w:rsidR="00760858" w:rsidRPr="00E91E3D" w:rsidRDefault="00760858" w:rsidP="00760858">
      <w:r w:rsidRPr="00E91E3D">
        <w:t>The function opens a file</w:t>
      </w:r>
      <w:r>
        <w:t xml:space="preserve"> dialog and asks for a file name. </w:t>
      </w:r>
      <w:r>
        <w:br/>
        <w:t>The &lt;prompt&gt; argument must be a string and it will be displayed as the label of the file dialog.</w:t>
      </w:r>
    </w:p>
    <w:p w14:paraId="6CF3BF8C" w14:textId="77777777" w:rsidR="00760858" w:rsidRDefault="00760858" w:rsidP="00760858">
      <w:r>
        <w:t>The &lt;default&gt; argument can be a complete path file name and extension. If the argument is a filename only then cur</w:t>
      </w:r>
      <w:r w:rsidR="0013294F">
        <w:t>rent windows path is used</w:t>
      </w:r>
      <w:r>
        <w:t>.</w:t>
      </w:r>
    </w:p>
    <w:p w14:paraId="5E08506C" w14:textId="77777777" w:rsidR="00760858" w:rsidRDefault="00760858" w:rsidP="00760858">
      <w:r>
        <w:t>The &lt;extension&gt; argument should be without dot, and if it's an empty string then it's means the same as (*).</w:t>
      </w:r>
    </w:p>
    <w:p w14:paraId="0002351A" w14:textId="77777777" w:rsidR="00760858" w:rsidRDefault="00A06EA9" w:rsidP="00760858">
      <w:r>
        <w:t>The &lt;flag&gt; argument</w:t>
      </w:r>
      <w:r w:rsidR="00760858">
        <w:t xml:space="preserve"> is a bit coded integ</w:t>
      </w:r>
      <w:r w:rsidR="00124E4E">
        <w:t>er value with following meaning:</w:t>
      </w:r>
    </w:p>
    <w:tbl>
      <w:tblPr>
        <w:tblStyle w:val="Tabellrutnt"/>
        <w:tblW w:w="0" w:type="auto"/>
        <w:tblInd w:w="108" w:type="dxa"/>
        <w:tblLook w:val="04A0" w:firstRow="1" w:lastRow="0" w:firstColumn="1" w:lastColumn="0" w:noHBand="0" w:noVBand="1"/>
      </w:tblPr>
      <w:tblGrid>
        <w:gridCol w:w="851"/>
        <w:gridCol w:w="8253"/>
      </w:tblGrid>
      <w:tr w:rsidR="00760858" w:rsidRPr="00124E4E" w14:paraId="59F4CAAB" w14:textId="77777777" w:rsidTr="00760858">
        <w:tc>
          <w:tcPr>
            <w:tcW w:w="851" w:type="dxa"/>
            <w:shd w:val="pct20" w:color="auto" w:fill="auto"/>
          </w:tcPr>
          <w:p w14:paraId="6FBBCF34" w14:textId="77777777" w:rsidR="00760858" w:rsidRPr="00124E4E" w:rsidRDefault="00EE4CB2" w:rsidP="00760858">
            <w:pPr>
              <w:spacing w:before="120" w:after="120"/>
              <w:rPr>
                <w:b/>
                <w:sz w:val="20"/>
                <w:szCs w:val="20"/>
              </w:rPr>
            </w:pPr>
            <w:r>
              <w:rPr>
                <w:b/>
                <w:sz w:val="20"/>
                <w:szCs w:val="20"/>
              </w:rPr>
              <w:t>Flag</w:t>
            </w:r>
          </w:p>
        </w:tc>
        <w:tc>
          <w:tcPr>
            <w:tcW w:w="8253" w:type="dxa"/>
            <w:shd w:val="pct20" w:color="auto" w:fill="auto"/>
          </w:tcPr>
          <w:p w14:paraId="1308F6E7" w14:textId="77777777" w:rsidR="00760858" w:rsidRPr="00124E4E" w:rsidRDefault="00760858" w:rsidP="00760858">
            <w:pPr>
              <w:spacing w:before="120" w:after="120"/>
              <w:rPr>
                <w:b/>
                <w:sz w:val="20"/>
                <w:szCs w:val="20"/>
              </w:rPr>
            </w:pPr>
            <w:r w:rsidRPr="00124E4E">
              <w:rPr>
                <w:b/>
                <w:sz w:val="20"/>
                <w:szCs w:val="20"/>
              </w:rPr>
              <w:t>Meaning</w:t>
            </w:r>
          </w:p>
        </w:tc>
      </w:tr>
      <w:tr w:rsidR="00760858" w:rsidRPr="00124E4E" w14:paraId="3DBC9A61" w14:textId="77777777" w:rsidTr="00760858">
        <w:tc>
          <w:tcPr>
            <w:tcW w:w="851" w:type="dxa"/>
          </w:tcPr>
          <w:p w14:paraId="1F0FD84A" w14:textId="77777777" w:rsidR="00760858" w:rsidRPr="00124E4E" w:rsidRDefault="00760858" w:rsidP="00760858">
            <w:pPr>
              <w:rPr>
                <w:sz w:val="20"/>
                <w:szCs w:val="20"/>
              </w:rPr>
            </w:pPr>
            <w:r w:rsidRPr="00124E4E">
              <w:rPr>
                <w:sz w:val="20"/>
                <w:szCs w:val="20"/>
              </w:rPr>
              <w:t>1</w:t>
            </w:r>
          </w:p>
        </w:tc>
        <w:tc>
          <w:tcPr>
            <w:tcW w:w="8253" w:type="dxa"/>
          </w:tcPr>
          <w:p w14:paraId="3DE96460" w14:textId="77777777" w:rsidR="00760858" w:rsidRPr="00124E4E" w:rsidRDefault="00760858" w:rsidP="00760858">
            <w:pPr>
              <w:rPr>
                <w:sz w:val="20"/>
                <w:szCs w:val="20"/>
              </w:rPr>
            </w:pPr>
            <w:r w:rsidRPr="00124E4E">
              <w:rPr>
                <w:sz w:val="20"/>
                <w:szCs w:val="20"/>
              </w:rPr>
              <w:t>Create a file new file.</w:t>
            </w:r>
            <w:r w:rsidR="00124E4E">
              <w:rPr>
                <w:sz w:val="20"/>
                <w:szCs w:val="20"/>
              </w:rPr>
              <w:t xml:space="preserve"> If this bit is not set then the function ask for an existing file.</w:t>
            </w:r>
          </w:p>
        </w:tc>
      </w:tr>
      <w:tr w:rsidR="00760858" w:rsidRPr="00124E4E" w14:paraId="60347154" w14:textId="77777777" w:rsidTr="00760858">
        <w:tc>
          <w:tcPr>
            <w:tcW w:w="851" w:type="dxa"/>
          </w:tcPr>
          <w:p w14:paraId="077B5D79" w14:textId="77777777" w:rsidR="00760858" w:rsidRPr="00124E4E" w:rsidRDefault="00760858" w:rsidP="00760858">
            <w:pPr>
              <w:rPr>
                <w:sz w:val="20"/>
                <w:szCs w:val="20"/>
              </w:rPr>
            </w:pPr>
            <w:r w:rsidRPr="00124E4E">
              <w:rPr>
                <w:sz w:val="20"/>
                <w:szCs w:val="20"/>
              </w:rPr>
              <w:t>2</w:t>
            </w:r>
          </w:p>
        </w:tc>
        <w:tc>
          <w:tcPr>
            <w:tcW w:w="8253" w:type="dxa"/>
          </w:tcPr>
          <w:p w14:paraId="22BDA375" w14:textId="77777777" w:rsidR="00760858" w:rsidRPr="00124E4E" w:rsidRDefault="00760858" w:rsidP="00760858">
            <w:pPr>
              <w:rPr>
                <w:sz w:val="20"/>
                <w:szCs w:val="20"/>
              </w:rPr>
            </w:pPr>
          </w:p>
        </w:tc>
      </w:tr>
      <w:tr w:rsidR="00760858" w:rsidRPr="00124E4E" w14:paraId="7159AE0A" w14:textId="77777777" w:rsidTr="00760858">
        <w:tc>
          <w:tcPr>
            <w:tcW w:w="851" w:type="dxa"/>
          </w:tcPr>
          <w:p w14:paraId="56EC9BB3" w14:textId="77777777" w:rsidR="00760858" w:rsidRPr="00124E4E" w:rsidRDefault="00760858" w:rsidP="00760858">
            <w:pPr>
              <w:rPr>
                <w:sz w:val="20"/>
                <w:szCs w:val="20"/>
              </w:rPr>
            </w:pPr>
            <w:r w:rsidRPr="00124E4E">
              <w:rPr>
                <w:sz w:val="20"/>
                <w:szCs w:val="20"/>
              </w:rPr>
              <w:t>4</w:t>
            </w:r>
          </w:p>
        </w:tc>
        <w:tc>
          <w:tcPr>
            <w:tcW w:w="8253" w:type="dxa"/>
          </w:tcPr>
          <w:p w14:paraId="4E1E095A" w14:textId="77777777" w:rsidR="00760858" w:rsidRPr="00124E4E" w:rsidRDefault="00760858" w:rsidP="00760858">
            <w:pPr>
              <w:rPr>
                <w:sz w:val="20"/>
                <w:szCs w:val="20"/>
              </w:rPr>
            </w:pPr>
            <w:r w:rsidRPr="00124E4E">
              <w:rPr>
                <w:sz w:val="20"/>
                <w:szCs w:val="20"/>
              </w:rPr>
              <w:t>Let the user enter an arbitrary file name extension, or no extension at all *</w:t>
            </w:r>
          </w:p>
        </w:tc>
      </w:tr>
      <w:tr w:rsidR="00760858" w:rsidRPr="00124E4E" w14:paraId="5AFF8F3B" w14:textId="77777777" w:rsidTr="00760858">
        <w:tc>
          <w:tcPr>
            <w:tcW w:w="851" w:type="dxa"/>
          </w:tcPr>
          <w:p w14:paraId="1876A880" w14:textId="77777777" w:rsidR="00760858" w:rsidRPr="00124E4E" w:rsidRDefault="00760858" w:rsidP="00760858">
            <w:pPr>
              <w:rPr>
                <w:sz w:val="20"/>
                <w:szCs w:val="20"/>
              </w:rPr>
            </w:pPr>
            <w:r w:rsidRPr="00124E4E">
              <w:rPr>
                <w:sz w:val="20"/>
                <w:szCs w:val="20"/>
              </w:rPr>
              <w:t>8</w:t>
            </w:r>
          </w:p>
        </w:tc>
        <w:tc>
          <w:tcPr>
            <w:tcW w:w="8253" w:type="dxa"/>
          </w:tcPr>
          <w:p w14:paraId="1B2AFB83" w14:textId="77777777" w:rsidR="00760858" w:rsidRPr="00124E4E" w:rsidRDefault="00760858" w:rsidP="00760858">
            <w:pPr>
              <w:rPr>
                <w:sz w:val="20"/>
                <w:szCs w:val="20"/>
              </w:rPr>
            </w:pPr>
            <w:r w:rsidRPr="00124E4E">
              <w:rPr>
                <w:sz w:val="20"/>
                <w:szCs w:val="20"/>
              </w:rPr>
              <w:t>If this bit is set and bit 0 is not set, the function performs a library search for the file name entered. If it finds the file and its directory in the library search path, it strips the path and returns only the file name. (It does not strip the path name if it finds that a file of the same name is in a different directory.) *</w:t>
            </w:r>
          </w:p>
        </w:tc>
      </w:tr>
      <w:tr w:rsidR="00760858" w:rsidRPr="00124E4E" w14:paraId="4DC5C625" w14:textId="77777777" w:rsidTr="00760858">
        <w:tc>
          <w:tcPr>
            <w:tcW w:w="851" w:type="dxa"/>
          </w:tcPr>
          <w:p w14:paraId="19269E95" w14:textId="77777777" w:rsidR="00760858" w:rsidRPr="00124E4E" w:rsidRDefault="00760858" w:rsidP="00760858">
            <w:pPr>
              <w:rPr>
                <w:sz w:val="20"/>
                <w:szCs w:val="20"/>
              </w:rPr>
            </w:pPr>
            <w:r w:rsidRPr="00124E4E">
              <w:rPr>
                <w:sz w:val="20"/>
                <w:szCs w:val="20"/>
              </w:rPr>
              <w:t>16</w:t>
            </w:r>
          </w:p>
        </w:tc>
        <w:tc>
          <w:tcPr>
            <w:tcW w:w="8253" w:type="dxa"/>
          </w:tcPr>
          <w:p w14:paraId="799E6CED" w14:textId="77777777" w:rsidR="00760858" w:rsidRPr="00124E4E" w:rsidRDefault="00760858" w:rsidP="00760858">
            <w:pPr>
              <w:rPr>
                <w:sz w:val="20"/>
                <w:szCs w:val="20"/>
              </w:rPr>
            </w:pPr>
            <w:r w:rsidRPr="00124E4E">
              <w:rPr>
                <w:sz w:val="20"/>
                <w:szCs w:val="20"/>
              </w:rPr>
              <w:t>If this bit is not set, the function returns the entire file name, including the path name. If it’s set it will only return the file name and extension. *</w:t>
            </w:r>
          </w:p>
        </w:tc>
      </w:tr>
      <w:tr w:rsidR="00760858" w:rsidRPr="00124E4E" w14:paraId="6443FECF" w14:textId="77777777" w:rsidTr="00760858">
        <w:tc>
          <w:tcPr>
            <w:tcW w:w="851" w:type="dxa"/>
          </w:tcPr>
          <w:p w14:paraId="374F51A2" w14:textId="77777777" w:rsidR="00760858" w:rsidRPr="00124E4E" w:rsidRDefault="00760858" w:rsidP="00760858">
            <w:pPr>
              <w:rPr>
                <w:sz w:val="20"/>
                <w:szCs w:val="20"/>
              </w:rPr>
            </w:pPr>
            <w:r w:rsidRPr="00124E4E">
              <w:rPr>
                <w:sz w:val="20"/>
                <w:szCs w:val="20"/>
              </w:rPr>
              <w:t>32</w:t>
            </w:r>
          </w:p>
        </w:tc>
        <w:tc>
          <w:tcPr>
            <w:tcW w:w="8253" w:type="dxa"/>
          </w:tcPr>
          <w:p w14:paraId="78FB85AC" w14:textId="77777777" w:rsidR="00760858" w:rsidRPr="00124E4E" w:rsidRDefault="00760858" w:rsidP="00760858">
            <w:pPr>
              <w:rPr>
                <w:sz w:val="20"/>
                <w:szCs w:val="20"/>
              </w:rPr>
            </w:pPr>
            <w:r w:rsidRPr="00124E4E">
              <w:rPr>
                <w:sz w:val="20"/>
                <w:szCs w:val="20"/>
              </w:rPr>
              <w:t xml:space="preserve">If this bit is set and bit 0 is set (indicating that a new file is being specified), users will not </w:t>
            </w:r>
            <w:r w:rsidRPr="00124E4E">
              <w:rPr>
                <w:sz w:val="20"/>
                <w:szCs w:val="20"/>
              </w:rPr>
              <w:lastRenderedPageBreak/>
              <w:t>be warned if they are about to overwrite an existing file. The alert box to warn users that a file of the same name already exists will not be displayed; the old file will just be replaced. *</w:t>
            </w:r>
          </w:p>
        </w:tc>
      </w:tr>
      <w:tr w:rsidR="00760858" w:rsidRPr="00124E4E" w14:paraId="6B61989C" w14:textId="77777777" w:rsidTr="00760858">
        <w:tc>
          <w:tcPr>
            <w:tcW w:w="851" w:type="dxa"/>
          </w:tcPr>
          <w:p w14:paraId="1F93379F" w14:textId="77777777" w:rsidR="00760858" w:rsidRPr="00124E4E" w:rsidRDefault="00760858" w:rsidP="00760858">
            <w:pPr>
              <w:rPr>
                <w:sz w:val="20"/>
                <w:szCs w:val="20"/>
              </w:rPr>
            </w:pPr>
            <w:r w:rsidRPr="00124E4E">
              <w:rPr>
                <w:sz w:val="20"/>
                <w:szCs w:val="20"/>
              </w:rPr>
              <w:lastRenderedPageBreak/>
              <w:t>64</w:t>
            </w:r>
          </w:p>
        </w:tc>
        <w:tc>
          <w:tcPr>
            <w:tcW w:w="8253" w:type="dxa"/>
          </w:tcPr>
          <w:p w14:paraId="6DC9A23B" w14:textId="77777777" w:rsidR="00760858" w:rsidRPr="00124E4E" w:rsidRDefault="00760858" w:rsidP="00760858">
            <w:pPr>
              <w:rPr>
                <w:sz w:val="20"/>
                <w:szCs w:val="20"/>
              </w:rPr>
            </w:pPr>
            <w:r w:rsidRPr="00124E4E">
              <w:rPr>
                <w:sz w:val="20"/>
                <w:szCs w:val="20"/>
              </w:rPr>
              <w:t>Do not transfer the remote file if the user specifies a URL. *</w:t>
            </w:r>
          </w:p>
        </w:tc>
      </w:tr>
      <w:tr w:rsidR="00760858" w:rsidRPr="00124E4E" w14:paraId="6FEEB1D2" w14:textId="77777777" w:rsidTr="00760858">
        <w:tc>
          <w:tcPr>
            <w:tcW w:w="851" w:type="dxa"/>
          </w:tcPr>
          <w:p w14:paraId="1A287729" w14:textId="77777777" w:rsidR="00760858" w:rsidRPr="00124E4E" w:rsidRDefault="00760858" w:rsidP="00760858">
            <w:pPr>
              <w:rPr>
                <w:sz w:val="20"/>
                <w:szCs w:val="20"/>
              </w:rPr>
            </w:pPr>
            <w:r w:rsidRPr="00124E4E">
              <w:rPr>
                <w:sz w:val="20"/>
                <w:szCs w:val="20"/>
              </w:rPr>
              <w:t>128</w:t>
            </w:r>
          </w:p>
        </w:tc>
        <w:tc>
          <w:tcPr>
            <w:tcW w:w="8253" w:type="dxa"/>
          </w:tcPr>
          <w:p w14:paraId="1D701552" w14:textId="77777777" w:rsidR="00760858" w:rsidRPr="00124E4E" w:rsidRDefault="00760858" w:rsidP="00760858">
            <w:pPr>
              <w:rPr>
                <w:sz w:val="20"/>
                <w:szCs w:val="20"/>
              </w:rPr>
            </w:pPr>
            <w:r w:rsidRPr="00124E4E">
              <w:rPr>
                <w:sz w:val="20"/>
                <w:szCs w:val="20"/>
              </w:rPr>
              <w:t>Do not allow URLs at all. *</w:t>
            </w:r>
          </w:p>
        </w:tc>
      </w:tr>
    </w:tbl>
    <w:p w14:paraId="3328A69F" w14:textId="77777777" w:rsidR="00760858" w:rsidRDefault="00760858" w:rsidP="00760858">
      <w:pPr>
        <w:rPr>
          <w:szCs w:val="20"/>
        </w:rPr>
      </w:pPr>
      <w:r w:rsidRPr="00124E4E">
        <w:rPr>
          <w:szCs w:val="20"/>
        </w:rPr>
        <w:t>*Not implemented</w:t>
      </w:r>
    </w:p>
    <w:p w14:paraId="63DA44EF" w14:textId="272A2DFD" w:rsidR="00A056AA" w:rsidRDefault="00A056AA" w:rsidP="00A056AA">
      <w:pPr>
        <w:pStyle w:val="Rubrik4"/>
      </w:pPr>
      <w:bookmarkStart w:id="361" w:name="_(GETG_&lt;variable&gt;)"/>
      <w:bookmarkEnd w:id="361"/>
      <w:r>
        <w:t>(</w:t>
      </w:r>
      <w:hyperlink w:anchor="_(GETG_&lt;variable&gt;)" w:history="1">
        <w:r w:rsidRPr="00A056AA">
          <w:rPr>
            <w:rStyle w:val="Hyperlnk"/>
            <w:bdr w:val="none" w:sz="0" w:space="0" w:color="auto"/>
          </w:rPr>
          <w:t>GETG</w:t>
        </w:r>
      </w:hyperlink>
      <w:r>
        <w:t xml:space="preserve"> &lt;variable&gt;)</w:t>
      </w:r>
    </w:p>
    <w:p w14:paraId="47937584" w14:textId="77777777" w:rsidR="00A056AA" w:rsidRDefault="00A056AA" w:rsidP="00A056AA">
      <w:r>
        <w:t>Every time you start a new ILIPS application all variables and function are reset to nil.</w:t>
      </w:r>
    </w:p>
    <w:p w14:paraId="7F1029FB" w14:textId="0E94D670" w:rsidR="00A056AA" w:rsidRDefault="00A056AA" w:rsidP="00A056AA">
      <w:r>
        <w:t xml:space="preserve">This function pick up </w:t>
      </w:r>
      <w:r w:rsidR="001C2C9D">
        <w:t xml:space="preserve">a </w:t>
      </w:r>
      <w:r>
        <w:t xml:space="preserve">variable earlier set by the SETG function from the global memory area. </w:t>
      </w:r>
    </w:p>
    <w:p w14:paraId="13BD1E21" w14:textId="1B7724D2" w:rsidR="001C2C9D" w:rsidRDefault="001C2C9D" w:rsidP="00A056AA">
      <w:pPr>
        <w:pStyle w:val="LISPSAMPLE"/>
      </w:pPr>
      <w:r>
        <w:t>(SETQ myvar 100)</w:t>
      </w:r>
    </w:p>
    <w:p w14:paraId="6BA88902" w14:textId="757292D8" w:rsidR="001C2C9D" w:rsidRDefault="001C2C9D" w:rsidP="001C2C9D">
      <w:r>
        <w:t>Open a new drawing</w:t>
      </w:r>
    </w:p>
    <w:p w14:paraId="4C2A904A" w14:textId="7632900F" w:rsidR="001C2C9D" w:rsidRDefault="001C2C9D" w:rsidP="00A056AA">
      <w:pPr>
        <w:pStyle w:val="LISPSAMPLE"/>
      </w:pPr>
      <w:r>
        <w:t>(SETQ myvar</w:t>
      </w:r>
      <w:r w:rsidR="00A056AA" w:rsidRPr="00A056AA">
        <w:t>(</w:t>
      </w:r>
      <w:r>
        <w:t>G</w:t>
      </w:r>
      <w:r w:rsidR="00A056AA" w:rsidRPr="00A056AA">
        <w:t>ETG myvar)</w:t>
      </w:r>
      <w:r>
        <w:t>) The variable myvar is now set in the active ILISP application</w:t>
      </w:r>
    </w:p>
    <w:p w14:paraId="47F6D871" w14:textId="057654F0" w:rsidR="00A056AA" w:rsidRPr="00124E4E" w:rsidRDefault="001C2C9D" w:rsidP="00760858">
      <w:pPr>
        <w:rPr>
          <w:szCs w:val="20"/>
        </w:rPr>
      </w:pPr>
      <w:r>
        <w:rPr>
          <w:szCs w:val="20"/>
        </w:rPr>
        <w:t xml:space="preserve">Note! See also the </w:t>
      </w:r>
      <w:hyperlink w:anchor="_(SETG_&lt;variable&gt;_&lt;value&gt;)" w:history="1">
        <w:r w:rsidRPr="001C2C9D">
          <w:rPr>
            <w:rStyle w:val="Hyperlnk"/>
            <w:szCs w:val="20"/>
            <w:bdr w:val="none" w:sz="0" w:space="0" w:color="auto"/>
          </w:rPr>
          <w:t>SETG</w:t>
        </w:r>
      </w:hyperlink>
      <w:r>
        <w:rPr>
          <w:szCs w:val="20"/>
        </w:rPr>
        <w:t xml:space="preserve"> function</w:t>
      </w:r>
    </w:p>
    <w:p w14:paraId="398CF9CE" w14:textId="77777777" w:rsidR="00DF42F8" w:rsidRDefault="00DF42F8" w:rsidP="00DF42F8">
      <w:pPr>
        <w:pStyle w:val="Rubrik4"/>
        <w:pBdr>
          <w:top w:val="single" w:sz="4" w:space="1" w:color="auto"/>
          <w:left w:val="single" w:sz="4" w:space="4" w:color="auto"/>
          <w:bottom w:val="single" w:sz="4" w:space="1" w:color="auto"/>
          <w:right w:val="single" w:sz="4" w:space="4" w:color="auto"/>
        </w:pBdr>
      </w:pPr>
      <w:bookmarkStart w:id="362" w:name="_(GETANGLE_&lt;prompt&gt;_[basepoint])"/>
      <w:bookmarkStart w:id="363" w:name="_Toc359406169"/>
      <w:bookmarkEnd w:id="362"/>
      <w:r>
        <w:t>Functions in this box may be replaced by other functions names like</w:t>
      </w:r>
      <w:bookmarkEnd w:id="363"/>
      <w:r>
        <w:t xml:space="preserve"> </w:t>
      </w:r>
    </w:p>
    <w:p w14:paraId="705817B8" w14:textId="77777777" w:rsidR="00DF42F8" w:rsidRDefault="00DF42F8" w:rsidP="00DF42F8">
      <w:pPr>
        <w:pStyle w:val="Rubrik4"/>
        <w:pBdr>
          <w:top w:val="single" w:sz="4" w:space="1" w:color="auto"/>
          <w:left w:val="single" w:sz="4" w:space="4" w:color="auto"/>
          <w:bottom w:val="single" w:sz="4" w:space="1" w:color="auto"/>
          <w:right w:val="single" w:sz="4" w:space="4" w:color="auto"/>
        </w:pBdr>
      </w:pPr>
      <w:bookmarkStart w:id="364" w:name="_Toc359406170"/>
      <w:r>
        <w:t>CAD-GETANGLE, CAD-GETDIST, CAD-GETPOINT, CAD-GETCORNER and so on...</w:t>
      </w:r>
      <w:bookmarkEnd w:id="364"/>
      <w:r w:rsidR="00E010D5">
        <w:t xml:space="preserve"> </w:t>
      </w:r>
    </w:p>
    <w:p w14:paraId="7E92DD69" w14:textId="21D3A908" w:rsidR="00FC568C" w:rsidRDefault="00FC568C" w:rsidP="00DF42F8">
      <w:pPr>
        <w:pStyle w:val="Rubrik4"/>
        <w:pBdr>
          <w:top w:val="single" w:sz="4" w:space="1" w:color="auto"/>
          <w:left w:val="single" w:sz="4" w:space="4" w:color="auto"/>
          <w:bottom w:val="single" w:sz="4" w:space="1" w:color="auto"/>
          <w:right w:val="single" w:sz="4" w:space="4" w:color="auto"/>
        </w:pBdr>
      </w:pPr>
      <w:bookmarkStart w:id="365" w:name="_Toc359406171"/>
      <w:r>
        <w:t>(</w:t>
      </w:r>
      <w:hyperlink w:anchor="_(GETANGLE_&lt;prompt&gt;_[basepoint])" w:history="1">
        <w:r w:rsidRPr="00CD4882">
          <w:rPr>
            <w:rStyle w:val="Hyperlnk"/>
            <w:bdr w:val="none" w:sz="0" w:space="0" w:color="auto"/>
          </w:rPr>
          <w:t>GETANGLE</w:t>
        </w:r>
      </w:hyperlink>
      <w:r>
        <w:t xml:space="preserve"> &lt;prompt&gt; [basepoint])</w:t>
      </w:r>
      <w:bookmarkEnd w:id="365"/>
      <w:r w:rsidR="00DF42F8">
        <w:t xml:space="preserve"> </w:t>
      </w:r>
    </w:p>
    <w:p w14:paraId="6344F0D1" w14:textId="6A6E92B1" w:rsidR="00E010D5" w:rsidRDefault="00FC568C" w:rsidP="00DF42F8">
      <w:pPr>
        <w:pStyle w:val="Rubrik4"/>
        <w:pBdr>
          <w:top w:val="single" w:sz="4" w:space="1" w:color="auto"/>
          <w:left w:val="single" w:sz="4" w:space="4" w:color="auto"/>
          <w:bottom w:val="single" w:sz="4" w:space="1" w:color="auto"/>
          <w:right w:val="single" w:sz="4" w:space="4" w:color="auto"/>
        </w:pBdr>
      </w:pPr>
      <w:bookmarkStart w:id="366" w:name="_(GETDIST_&lt;prompt&gt;_[basepoint])"/>
      <w:bookmarkStart w:id="367" w:name="_Toc359406172"/>
      <w:bookmarkEnd w:id="366"/>
      <w:r>
        <w:t>(</w:t>
      </w:r>
      <w:hyperlink w:anchor="_(GETDIST_&lt;prompt&gt;_[basepoint])" w:history="1">
        <w:r w:rsidRPr="00CD4882">
          <w:rPr>
            <w:rStyle w:val="Hyperlnk"/>
            <w:bdr w:val="none" w:sz="0" w:space="0" w:color="auto"/>
          </w:rPr>
          <w:t>GETDIST</w:t>
        </w:r>
      </w:hyperlink>
      <w:r>
        <w:t xml:space="preserve"> &lt;prompt&gt; [basepoint])</w:t>
      </w:r>
      <w:bookmarkEnd w:id="367"/>
      <w:r w:rsidR="00E010D5" w:rsidRPr="00E010D5">
        <w:t xml:space="preserve"> </w:t>
      </w:r>
      <w:r w:rsidR="00DF42F8">
        <w:t xml:space="preserve"> </w:t>
      </w:r>
    </w:p>
    <w:p w14:paraId="66D75C83" w14:textId="754E29CD" w:rsidR="00E010D5" w:rsidRPr="00DF42F8" w:rsidRDefault="00E010D5" w:rsidP="00DF42F8">
      <w:pPr>
        <w:pStyle w:val="Rubrik4"/>
        <w:pBdr>
          <w:top w:val="single" w:sz="4" w:space="1" w:color="auto"/>
          <w:left w:val="single" w:sz="4" w:space="4" w:color="auto"/>
          <w:bottom w:val="single" w:sz="4" w:space="1" w:color="auto"/>
          <w:right w:val="single" w:sz="4" w:space="4" w:color="auto"/>
        </w:pBdr>
        <w:rPr>
          <w:lang w:val="sv-SE"/>
        </w:rPr>
      </w:pPr>
      <w:bookmarkStart w:id="368" w:name="_(GETINT_&lt;prompt&gt;_&lt;default&gt;"/>
      <w:bookmarkStart w:id="369" w:name="_Toc359406173"/>
      <w:bookmarkEnd w:id="368"/>
      <w:r w:rsidRPr="00DF42F8">
        <w:rPr>
          <w:lang w:val="sv-SE"/>
        </w:rPr>
        <w:t>(</w:t>
      </w:r>
      <w:hyperlink w:anchor="_(GETINT_&lt;prompt&gt;_&lt;default&gt;" w:history="1">
        <w:r w:rsidRPr="00DF42F8">
          <w:rPr>
            <w:rStyle w:val="Hyperlnk"/>
            <w:bdr w:val="none" w:sz="0" w:space="0" w:color="auto"/>
            <w:lang w:val="sv-SE"/>
          </w:rPr>
          <w:t>GETINT</w:t>
        </w:r>
      </w:hyperlink>
      <w:r w:rsidRPr="00DF42F8">
        <w:rPr>
          <w:lang w:val="sv-SE"/>
        </w:rPr>
        <w:t xml:space="preserve"> &lt;prompt&gt; &lt;default&gt; [min] [max])</w:t>
      </w:r>
      <w:bookmarkEnd w:id="369"/>
    </w:p>
    <w:p w14:paraId="6F04FE94" w14:textId="5CF327E8" w:rsidR="00E010D5" w:rsidRDefault="00E010D5" w:rsidP="00DF42F8">
      <w:pPr>
        <w:pStyle w:val="Rubrik4"/>
        <w:pBdr>
          <w:top w:val="single" w:sz="4" w:space="1" w:color="auto"/>
          <w:left w:val="single" w:sz="4" w:space="4" w:color="auto"/>
          <w:bottom w:val="single" w:sz="4" w:space="1" w:color="auto"/>
          <w:right w:val="single" w:sz="4" w:space="4" w:color="auto"/>
        </w:pBdr>
      </w:pPr>
      <w:bookmarkStart w:id="370" w:name="_(GETPOINT_&lt;prompt&gt;_[basepoint])"/>
      <w:bookmarkStart w:id="371" w:name="_Toc359406174"/>
      <w:bookmarkEnd w:id="370"/>
      <w:r>
        <w:t>(</w:t>
      </w:r>
      <w:hyperlink w:anchor="_(GETPOINT_&lt;prompt&gt;_[basepoint])" w:history="1">
        <w:r w:rsidRPr="00CD4882">
          <w:rPr>
            <w:rStyle w:val="Hyperlnk"/>
            <w:bdr w:val="none" w:sz="0" w:space="0" w:color="auto"/>
          </w:rPr>
          <w:t>GETPOINT</w:t>
        </w:r>
      </w:hyperlink>
      <w:r>
        <w:t xml:space="preserve"> </w:t>
      </w:r>
      <w:r w:rsidR="00101E55">
        <w:t>[base point] &lt;prompt&gt; &lt;object&gt;</w:t>
      </w:r>
      <w:r>
        <w:t>)</w:t>
      </w:r>
      <w:bookmarkEnd w:id="371"/>
    </w:p>
    <w:p w14:paraId="2DA770AC" w14:textId="77777777" w:rsidR="00101E55" w:rsidRPr="00101E55" w:rsidRDefault="00101E55" w:rsidP="00101E55">
      <w:r>
        <w:t>If the base point argument is used, then you can use the object argument. This will drag the object on the screen when you pick the point.</w:t>
      </w:r>
    </w:p>
    <w:p w14:paraId="0B9A4889" w14:textId="77777777" w:rsidR="00101E55" w:rsidRPr="00101E55" w:rsidRDefault="00101E55" w:rsidP="00101E55"/>
    <w:p w14:paraId="38DD5F46" w14:textId="264F875F" w:rsidR="00E32436" w:rsidRDefault="00E32436" w:rsidP="00DF42F8">
      <w:pPr>
        <w:pStyle w:val="Rubrik4"/>
        <w:pBdr>
          <w:top w:val="single" w:sz="4" w:space="1" w:color="auto"/>
          <w:left w:val="single" w:sz="4" w:space="4" w:color="auto"/>
          <w:bottom w:val="single" w:sz="4" w:space="1" w:color="auto"/>
          <w:right w:val="single" w:sz="4" w:space="4" w:color="auto"/>
        </w:pBdr>
        <w:rPr>
          <w:lang w:val="en-GB"/>
        </w:rPr>
      </w:pPr>
      <w:bookmarkStart w:id="372" w:name="_(GETREAL_&lt;Prompt&gt;_&lt;default&gt;"/>
      <w:bookmarkStart w:id="373" w:name="_Toc241996885"/>
      <w:bookmarkStart w:id="374" w:name="_Toc359406175"/>
      <w:bookmarkEnd w:id="372"/>
      <w:r w:rsidRPr="00E91E3D">
        <w:rPr>
          <w:lang w:val="en-GB"/>
        </w:rPr>
        <w:t>(</w:t>
      </w:r>
      <w:hyperlink w:anchor="_(GETREAL_&lt;Prompt&gt;_&lt;default&gt;" w:history="1">
        <w:r w:rsidRPr="00CD4882">
          <w:rPr>
            <w:rStyle w:val="Hyperlnk"/>
            <w:bdr w:val="none" w:sz="0" w:space="0" w:color="auto"/>
            <w:lang w:val="en-GB"/>
          </w:rPr>
          <w:t>GETREAL</w:t>
        </w:r>
      </w:hyperlink>
      <w:r w:rsidRPr="00E91E3D">
        <w:rPr>
          <w:lang w:val="en-GB"/>
        </w:rPr>
        <w:t xml:space="preserve"> </w:t>
      </w:r>
      <w:r>
        <w:rPr>
          <w:lang w:val="en-GB"/>
        </w:rPr>
        <w:t>&lt;</w:t>
      </w:r>
      <w:r w:rsidRPr="00E91E3D">
        <w:rPr>
          <w:lang w:val="en-GB"/>
        </w:rPr>
        <w:t>Prompt</w:t>
      </w:r>
      <w:r>
        <w:rPr>
          <w:sz w:val="20"/>
          <w:lang w:val="en-GB"/>
        </w:rPr>
        <w:t>&gt; &lt;</w:t>
      </w:r>
      <w:r w:rsidRPr="00E91E3D">
        <w:rPr>
          <w:lang w:val="en-GB"/>
        </w:rPr>
        <w:t>default</w:t>
      </w:r>
      <w:r>
        <w:rPr>
          <w:lang w:val="en-GB"/>
        </w:rPr>
        <w:t>&gt;</w:t>
      </w:r>
      <w:r w:rsidR="00452CC0">
        <w:rPr>
          <w:lang w:val="en-GB"/>
        </w:rPr>
        <w:t xml:space="preserve"> &lt;min&gt;&lt;max&gt;</w:t>
      </w:r>
      <w:r w:rsidRPr="00E91E3D">
        <w:rPr>
          <w:lang w:val="en-GB"/>
        </w:rPr>
        <w:t>)</w:t>
      </w:r>
      <w:bookmarkEnd w:id="373"/>
      <w:bookmarkEnd w:id="374"/>
    </w:p>
    <w:p w14:paraId="1F9CE06A" w14:textId="77777777" w:rsidR="00E32436" w:rsidRDefault="00E32436" w:rsidP="00DF42F8">
      <w:pPr>
        <w:pBdr>
          <w:top w:val="single" w:sz="4" w:space="1" w:color="auto"/>
          <w:left w:val="single" w:sz="4" w:space="4" w:color="auto"/>
          <w:bottom w:val="single" w:sz="4" w:space="1" w:color="auto"/>
          <w:right w:val="single" w:sz="4" w:space="4" w:color="auto"/>
        </w:pBdr>
        <w:rPr>
          <w:lang w:val="en-GB"/>
        </w:rPr>
      </w:pPr>
      <w:r>
        <w:rPr>
          <w:lang w:val="en-GB"/>
        </w:rPr>
        <w:t>This function shows a dialog that ask for a numerical value.</w:t>
      </w:r>
    </w:p>
    <w:p w14:paraId="605A1022" w14:textId="7CCD1150" w:rsidR="005F0AFC" w:rsidRDefault="005F0AFC" w:rsidP="00DF42F8">
      <w:pPr>
        <w:pStyle w:val="Rubrik4"/>
        <w:pBdr>
          <w:top w:val="single" w:sz="4" w:space="1" w:color="auto"/>
          <w:left w:val="single" w:sz="4" w:space="4" w:color="auto"/>
          <w:bottom w:val="single" w:sz="4" w:space="1" w:color="auto"/>
          <w:right w:val="single" w:sz="4" w:space="4" w:color="auto"/>
        </w:pBdr>
        <w:rPr>
          <w:lang w:val="en-GB"/>
        </w:rPr>
      </w:pPr>
      <w:bookmarkStart w:id="375" w:name="_(GETSTRING_&lt;Prompt&gt;_&lt;default&gt;)"/>
      <w:bookmarkStart w:id="376" w:name="_Toc359406176"/>
      <w:bookmarkEnd w:id="375"/>
      <w:r>
        <w:rPr>
          <w:lang w:val="en-GB"/>
        </w:rPr>
        <w:t>(</w:t>
      </w:r>
      <w:hyperlink w:anchor="_(GETSTRING_&lt;Prompt&gt;_&lt;default&gt;)" w:history="1">
        <w:r w:rsidRPr="005F0AFC">
          <w:rPr>
            <w:rStyle w:val="Hyperlnk"/>
            <w:bdr w:val="none" w:sz="0" w:space="0" w:color="auto"/>
          </w:rPr>
          <w:t>GETSTRING</w:t>
        </w:r>
      </w:hyperlink>
      <w:r>
        <w:rPr>
          <w:lang w:val="en-GB"/>
        </w:rPr>
        <w:t xml:space="preserve"> &lt;Prompt&gt; &lt;default&gt;)</w:t>
      </w:r>
      <w:bookmarkEnd w:id="376"/>
    </w:p>
    <w:p w14:paraId="7A29C915" w14:textId="77777777" w:rsidR="005F0AFC" w:rsidRDefault="005F0AFC" w:rsidP="00E32436">
      <w:pPr>
        <w:rPr>
          <w:lang w:val="en-GB"/>
        </w:rPr>
      </w:pPr>
    </w:p>
    <w:p w14:paraId="30141793" w14:textId="39E0C91B" w:rsidR="00096949" w:rsidRDefault="00096949" w:rsidP="00096949">
      <w:pPr>
        <w:pStyle w:val="Rubrik4"/>
      </w:pPr>
      <w:bookmarkStart w:id="377" w:name="_(GETVAR_&lt;name&gt;)"/>
      <w:bookmarkStart w:id="378" w:name="_GETVAR"/>
      <w:bookmarkStart w:id="379" w:name="_Toc359406177"/>
      <w:bookmarkEnd w:id="377"/>
      <w:bookmarkEnd w:id="378"/>
      <w:r>
        <w:t>(</w:t>
      </w:r>
      <w:hyperlink w:anchor="_(GETVAR_&lt;name&gt;)" w:history="1">
        <w:r w:rsidRPr="005C45B0">
          <w:rPr>
            <w:rStyle w:val="Hyperlnk"/>
            <w:bdr w:val="none" w:sz="0" w:space="0" w:color="auto"/>
          </w:rPr>
          <w:t>GETVAR</w:t>
        </w:r>
      </w:hyperlink>
      <w:r>
        <w:t xml:space="preserve"> &lt;name&gt;)</w:t>
      </w:r>
      <w:bookmarkEnd w:id="379"/>
    </w:p>
    <w:p w14:paraId="0DD94071" w14:textId="77777777" w:rsidR="00096949" w:rsidRDefault="00096949" w:rsidP="00096949">
      <w:r>
        <w:t>This function returns the system variable from IGEMS environment. The &lt;name&gt; must be a valid variable string. Following variables are available:</w:t>
      </w:r>
    </w:p>
    <w:tbl>
      <w:tblPr>
        <w:tblStyle w:val="Tabellrutnt"/>
        <w:tblW w:w="0" w:type="auto"/>
        <w:tblInd w:w="38" w:type="dxa"/>
        <w:tblLook w:val="04A0" w:firstRow="1" w:lastRow="0" w:firstColumn="1" w:lastColumn="0" w:noHBand="0" w:noVBand="1"/>
      </w:tblPr>
      <w:tblGrid>
        <w:gridCol w:w="1771"/>
        <w:gridCol w:w="8835"/>
      </w:tblGrid>
      <w:tr w:rsidR="00F01EE4" w14:paraId="5C1AECB2" w14:textId="77777777" w:rsidTr="0055045E">
        <w:tc>
          <w:tcPr>
            <w:tcW w:w="1771" w:type="dxa"/>
          </w:tcPr>
          <w:p w14:paraId="3AB32FE2" w14:textId="678693AA" w:rsidR="00F01EE4" w:rsidRPr="00F01EE4" w:rsidRDefault="0055045E" w:rsidP="00096949">
            <w:pPr>
              <w:rPr>
                <w:sz w:val="20"/>
                <w:szCs w:val="20"/>
              </w:rPr>
            </w:pPr>
            <w:r>
              <w:rPr>
                <w:sz w:val="20"/>
                <w:szCs w:val="20"/>
              </w:rPr>
              <w:t>Valid strings</w:t>
            </w:r>
          </w:p>
        </w:tc>
        <w:tc>
          <w:tcPr>
            <w:tcW w:w="8835" w:type="dxa"/>
          </w:tcPr>
          <w:p w14:paraId="0740CD91" w14:textId="11E36F0A" w:rsidR="00F01EE4" w:rsidRPr="00F01EE4" w:rsidRDefault="0055045E" w:rsidP="00096949">
            <w:pPr>
              <w:rPr>
                <w:sz w:val="20"/>
                <w:szCs w:val="20"/>
              </w:rPr>
            </w:pPr>
            <w:r>
              <w:rPr>
                <w:sz w:val="20"/>
                <w:szCs w:val="20"/>
              </w:rPr>
              <w:t>Meaning</w:t>
            </w:r>
          </w:p>
        </w:tc>
      </w:tr>
      <w:tr w:rsidR="0055045E" w14:paraId="24D05893" w14:textId="77777777" w:rsidTr="0055045E">
        <w:tc>
          <w:tcPr>
            <w:tcW w:w="1771" w:type="dxa"/>
          </w:tcPr>
          <w:p w14:paraId="04DE9F86" w14:textId="6E80566B" w:rsidR="0055045E" w:rsidRPr="00F01EE4" w:rsidRDefault="0055045E" w:rsidP="00096949">
            <w:pPr>
              <w:rPr>
                <w:szCs w:val="20"/>
              </w:rPr>
            </w:pPr>
            <w:r w:rsidRPr="00F01EE4">
              <w:rPr>
                <w:sz w:val="20"/>
                <w:szCs w:val="20"/>
              </w:rPr>
              <w:t>"DIGFILE"</w:t>
            </w:r>
          </w:p>
        </w:tc>
        <w:tc>
          <w:tcPr>
            <w:tcW w:w="8835" w:type="dxa"/>
          </w:tcPr>
          <w:p w14:paraId="6B9A9844" w14:textId="24D180AD" w:rsidR="0055045E" w:rsidRPr="00F01EE4" w:rsidRDefault="0055045E" w:rsidP="00096949">
            <w:pPr>
              <w:rPr>
                <w:szCs w:val="20"/>
              </w:rPr>
            </w:pPr>
            <w:r w:rsidRPr="00F01EE4">
              <w:rPr>
                <w:sz w:val="20"/>
                <w:szCs w:val="20"/>
              </w:rPr>
              <w:t>Returns the current drawing file name. If the name refers to an existing file, then the complete path and extension are returned.</w:t>
            </w:r>
          </w:p>
        </w:tc>
      </w:tr>
      <w:tr w:rsidR="00F01EE4" w14:paraId="747E665D" w14:textId="77777777" w:rsidTr="0055045E">
        <w:tc>
          <w:tcPr>
            <w:tcW w:w="1771" w:type="dxa"/>
          </w:tcPr>
          <w:p w14:paraId="0FF74B46" w14:textId="60DB35E6" w:rsidR="00F01EE4" w:rsidRPr="00F01EE4" w:rsidRDefault="00F01EE4" w:rsidP="00096949">
            <w:pPr>
              <w:rPr>
                <w:sz w:val="20"/>
                <w:szCs w:val="20"/>
              </w:rPr>
            </w:pPr>
            <w:r w:rsidRPr="00F01EE4">
              <w:rPr>
                <w:sz w:val="20"/>
                <w:szCs w:val="20"/>
              </w:rPr>
              <w:t>"FILEIMPORT"</w:t>
            </w:r>
          </w:p>
        </w:tc>
        <w:tc>
          <w:tcPr>
            <w:tcW w:w="8835" w:type="dxa"/>
          </w:tcPr>
          <w:p w14:paraId="1D0F7168" w14:textId="1F4CF98C" w:rsidR="00F01EE4" w:rsidRPr="00F01EE4" w:rsidRDefault="00F01EE4" w:rsidP="00096949">
            <w:pPr>
              <w:rPr>
                <w:sz w:val="20"/>
                <w:szCs w:val="20"/>
              </w:rPr>
            </w:pPr>
            <w:r w:rsidRPr="00F01EE4">
              <w:rPr>
                <w:sz w:val="20"/>
                <w:szCs w:val="20"/>
              </w:rPr>
              <w:t>This function will return the filename of the latest imported file using Copy/Paste, Drag/Drop or the Import command. (Only filename not path)</w:t>
            </w:r>
          </w:p>
        </w:tc>
      </w:tr>
      <w:tr w:rsidR="00F01EE4" w14:paraId="4588B65B" w14:textId="77777777" w:rsidTr="0055045E">
        <w:tc>
          <w:tcPr>
            <w:tcW w:w="1771" w:type="dxa"/>
          </w:tcPr>
          <w:p w14:paraId="3029F7D8" w14:textId="71078934" w:rsidR="00F01EE4" w:rsidRPr="00F01EE4" w:rsidRDefault="00F01EE4" w:rsidP="00096949">
            <w:pPr>
              <w:rPr>
                <w:sz w:val="20"/>
                <w:szCs w:val="20"/>
              </w:rPr>
            </w:pPr>
            <w:r w:rsidRPr="00F01EE4">
              <w:rPr>
                <w:sz w:val="20"/>
                <w:szCs w:val="20"/>
              </w:rPr>
              <w:t>"IGEMSCNC"</w:t>
            </w:r>
          </w:p>
        </w:tc>
        <w:tc>
          <w:tcPr>
            <w:tcW w:w="8835" w:type="dxa"/>
          </w:tcPr>
          <w:p w14:paraId="5515EF43" w14:textId="569C3EDC" w:rsidR="00F01EE4" w:rsidRPr="00F01EE4" w:rsidRDefault="00F01EE4" w:rsidP="00096949">
            <w:pPr>
              <w:rPr>
                <w:sz w:val="20"/>
                <w:szCs w:val="20"/>
              </w:rPr>
            </w:pPr>
            <w:r w:rsidRPr="00F01EE4">
              <w:rPr>
                <w:bCs/>
                <w:sz w:val="20"/>
                <w:szCs w:val="20"/>
              </w:rPr>
              <w:t>Returns the complete path and program specified in the IGENS CNC field in the General tab on the Preferences dialog</w:t>
            </w:r>
          </w:p>
        </w:tc>
      </w:tr>
      <w:tr w:rsidR="00F01EE4" w14:paraId="7F974D44" w14:textId="77777777" w:rsidTr="0055045E">
        <w:tc>
          <w:tcPr>
            <w:tcW w:w="1771" w:type="dxa"/>
          </w:tcPr>
          <w:p w14:paraId="28C892CF" w14:textId="4DD49FE9" w:rsidR="00F01EE4" w:rsidRPr="00F01EE4" w:rsidRDefault="00F01EE4" w:rsidP="00096949">
            <w:pPr>
              <w:rPr>
                <w:sz w:val="20"/>
                <w:szCs w:val="20"/>
              </w:rPr>
            </w:pPr>
            <w:r w:rsidRPr="00F01EE4">
              <w:rPr>
                <w:sz w:val="20"/>
                <w:szCs w:val="20"/>
              </w:rPr>
              <w:t>"LANGUAGE"</w:t>
            </w:r>
          </w:p>
        </w:tc>
        <w:tc>
          <w:tcPr>
            <w:tcW w:w="8835" w:type="dxa"/>
          </w:tcPr>
          <w:p w14:paraId="31B4C932" w14:textId="5CE63D91" w:rsidR="00F01EE4" w:rsidRPr="00F01EE4" w:rsidRDefault="00F01EE4" w:rsidP="00096949">
            <w:pPr>
              <w:rPr>
                <w:sz w:val="20"/>
                <w:szCs w:val="20"/>
              </w:rPr>
            </w:pPr>
            <w:r w:rsidRPr="00F01EE4">
              <w:rPr>
                <w:sz w:val="20"/>
                <w:szCs w:val="20"/>
              </w:rPr>
              <w:t xml:space="preserve">returns the </w:t>
            </w:r>
            <w:hyperlink r:id="rId49" w:history="1">
              <w:r w:rsidRPr="00F01EE4">
                <w:rPr>
                  <w:rStyle w:val="Hyperlnk"/>
                  <w:sz w:val="20"/>
                  <w:szCs w:val="20"/>
                  <w:bdr w:val="none" w:sz="0" w:space="0" w:color="auto"/>
                </w:rPr>
                <w:t>ISO639-1</w:t>
              </w:r>
            </w:hyperlink>
            <w:r w:rsidRPr="00F01EE4">
              <w:rPr>
                <w:sz w:val="20"/>
                <w:szCs w:val="20"/>
              </w:rPr>
              <w:t xml:space="preserve"> two letter code for the language. Example: "se" for English or "se" for Swedish.</w:t>
            </w:r>
          </w:p>
        </w:tc>
      </w:tr>
      <w:tr w:rsidR="00F01EE4" w14:paraId="14040A0B" w14:textId="77777777" w:rsidTr="0055045E">
        <w:tc>
          <w:tcPr>
            <w:tcW w:w="1771" w:type="dxa"/>
          </w:tcPr>
          <w:p w14:paraId="6A7C1C31" w14:textId="1CA05474" w:rsidR="00F01EE4" w:rsidRPr="00F01EE4" w:rsidRDefault="00F01EE4" w:rsidP="00096949">
            <w:pPr>
              <w:rPr>
                <w:rFonts w:cs="Tahoma"/>
                <w:sz w:val="20"/>
                <w:szCs w:val="20"/>
              </w:rPr>
            </w:pPr>
            <w:r w:rsidRPr="00F01EE4">
              <w:rPr>
                <w:rFonts w:cs="Tahoma"/>
                <w:sz w:val="20"/>
                <w:szCs w:val="20"/>
              </w:rPr>
              <w:t>"OSMODE"</w:t>
            </w:r>
          </w:p>
        </w:tc>
        <w:tc>
          <w:tcPr>
            <w:tcW w:w="8835" w:type="dxa"/>
          </w:tcPr>
          <w:p w14:paraId="76126048" w14:textId="32F39BD8" w:rsidR="00F01EE4" w:rsidRPr="00F01EE4" w:rsidRDefault="00F01EE4" w:rsidP="00F01EE4">
            <w:pPr>
              <w:pStyle w:val="LISPSAMPLE"/>
              <w:rPr>
                <w:rFonts w:ascii="Tahoma" w:hAnsi="Tahoma" w:cs="Tahoma"/>
                <w:sz w:val="20"/>
                <w:szCs w:val="20"/>
              </w:rPr>
            </w:pPr>
            <w:r w:rsidRPr="00F01EE4">
              <w:rPr>
                <w:rFonts w:ascii="Tahoma" w:hAnsi="Tahoma" w:cs="Tahoma"/>
                <w:sz w:val="20"/>
                <w:szCs w:val="20"/>
              </w:rPr>
              <w:t>Returns an Integer for the actual settings of the different osnap modes.</w:t>
            </w:r>
          </w:p>
          <w:p w14:paraId="3652729F" w14:textId="2264A8F2" w:rsidR="00F01EE4" w:rsidRPr="00F01EE4" w:rsidRDefault="00F01EE4" w:rsidP="006548EB">
            <w:pPr>
              <w:rPr>
                <w:rFonts w:cs="Tahoma"/>
                <w:sz w:val="20"/>
                <w:szCs w:val="20"/>
              </w:rPr>
            </w:pPr>
            <w:r w:rsidRPr="00F01EE4">
              <w:rPr>
                <w:rFonts w:cs="Tahoma"/>
                <w:sz w:val="20"/>
                <w:szCs w:val="20"/>
              </w:rPr>
              <w:lastRenderedPageBreak/>
              <w:t>None = 0, Point = 1, EndPoint = 2, MidPoint = 4, Center = 8, Intersection = 16, Nearest = 32, Perpendicular = 64, Quadrant = 128, Tangent = 256,Grip = 512, Centroid = 1024</w:t>
            </w:r>
            <w:r>
              <w:rPr>
                <w:rFonts w:cs="Tahoma"/>
                <w:sz w:val="20"/>
                <w:szCs w:val="20"/>
              </w:rPr>
              <w:t>.</w:t>
            </w:r>
          </w:p>
        </w:tc>
      </w:tr>
      <w:tr w:rsidR="00F01EE4" w14:paraId="43AB4CE8" w14:textId="77777777" w:rsidTr="0055045E">
        <w:tc>
          <w:tcPr>
            <w:tcW w:w="1771" w:type="dxa"/>
          </w:tcPr>
          <w:p w14:paraId="7A01F806" w14:textId="2CB7A777" w:rsidR="00F01EE4" w:rsidRPr="006548EB" w:rsidRDefault="006548EB" w:rsidP="00096949">
            <w:pPr>
              <w:rPr>
                <w:sz w:val="20"/>
                <w:szCs w:val="20"/>
              </w:rPr>
            </w:pPr>
            <w:r w:rsidRPr="006548EB">
              <w:rPr>
                <w:sz w:val="20"/>
                <w:szCs w:val="20"/>
              </w:rPr>
              <w:lastRenderedPageBreak/>
              <w:t>"OSNAP"</w:t>
            </w:r>
          </w:p>
        </w:tc>
        <w:tc>
          <w:tcPr>
            <w:tcW w:w="8835" w:type="dxa"/>
          </w:tcPr>
          <w:p w14:paraId="3894E894" w14:textId="3F687F2C" w:rsidR="00F01EE4" w:rsidRPr="006548EB" w:rsidRDefault="006548EB" w:rsidP="00096949">
            <w:pPr>
              <w:rPr>
                <w:sz w:val="20"/>
                <w:szCs w:val="20"/>
              </w:rPr>
            </w:pPr>
            <w:r w:rsidRPr="006548EB">
              <w:rPr>
                <w:sz w:val="20"/>
                <w:szCs w:val="20"/>
              </w:rPr>
              <w:t>Returns T if osnap mode is activated else nil.</w:t>
            </w:r>
          </w:p>
        </w:tc>
      </w:tr>
      <w:tr w:rsidR="006548EB" w14:paraId="44F40C92" w14:textId="77777777" w:rsidTr="0055045E">
        <w:tc>
          <w:tcPr>
            <w:tcW w:w="1771" w:type="dxa"/>
          </w:tcPr>
          <w:p w14:paraId="48E7B3F8" w14:textId="212BE9DE" w:rsidR="006548EB" w:rsidRPr="006548EB" w:rsidRDefault="006548EB" w:rsidP="00096949">
            <w:pPr>
              <w:rPr>
                <w:sz w:val="20"/>
                <w:szCs w:val="20"/>
              </w:rPr>
            </w:pPr>
            <w:r w:rsidRPr="006548EB">
              <w:rPr>
                <w:sz w:val="20"/>
                <w:szCs w:val="20"/>
              </w:rPr>
              <w:t>"ORTHO"</w:t>
            </w:r>
          </w:p>
        </w:tc>
        <w:tc>
          <w:tcPr>
            <w:tcW w:w="8835" w:type="dxa"/>
          </w:tcPr>
          <w:p w14:paraId="7BF018CB" w14:textId="3BA27095" w:rsidR="006548EB" w:rsidRPr="006548EB" w:rsidRDefault="006548EB" w:rsidP="00096949">
            <w:pPr>
              <w:rPr>
                <w:sz w:val="20"/>
                <w:szCs w:val="20"/>
              </w:rPr>
            </w:pPr>
            <w:r w:rsidRPr="006548EB">
              <w:rPr>
                <w:sz w:val="20"/>
                <w:szCs w:val="20"/>
              </w:rPr>
              <w:t>Returns T is Ortho is activated else nil</w:t>
            </w:r>
          </w:p>
        </w:tc>
      </w:tr>
      <w:tr w:rsidR="006548EB" w14:paraId="5EEAB7AE" w14:textId="77777777" w:rsidTr="0055045E">
        <w:tc>
          <w:tcPr>
            <w:tcW w:w="1771" w:type="dxa"/>
          </w:tcPr>
          <w:p w14:paraId="6E4D8B14" w14:textId="214CFA52" w:rsidR="006548EB" w:rsidRPr="006548EB" w:rsidRDefault="006548EB" w:rsidP="00096949">
            <w:pPr>
              <w:rPr>
                <w:sz w:val="20"/>
                <w:szCs w:val="20"/>
              </w:rPr>
            </w:pPr>
            <w:r w:rsidRPr="006548EB">
              <w:rPr>
                <w:sz w:val="20"/>
                <w:szCs w:val="20"/>
              </w:rPr>
              <w:t>"ORTHOANGLE"</w:t>
            </w:r>
          </w:p>
        </w:tc>
        <w:tc>
          <w:tcPr>
            <w:tcW w:w="8835" w:type="dxa"/>
          </w:tcPr>
          <w:p w14:paraId="2FDD7BFF" w14:textId="1A982638" w:rsidR="006548EB" w:rsidRPr="006548EB" w:rsidRDefault="006548EB" w:rsidP="00096949">
            <w:pPr>
              <w:rPr>
                <w:sz w:val="20"/>
                <w:szCs w:val="20"/>
              </w:rPr>
            </w:pPr>
            <w:r w:rsidRPr="006548EB">
              <w:rPr>
                <w:sz w:val="20"/>
                <w:szCs w:val="20"/>
              </w:rPr>
              <w:t>Returns the angle step for the Ortho. The value can be between 1 and 359 degrees.</w:t>
            </w:r>
          </w:p>
        </w:tc>
      </w:tr>
      <w:tr w:rsidR="006548EB" w14:paraId="3022BA93" w14:textId="77777777" w:rsidTr="0055045E">
        <w:tc>
          <w:tcPr>
            <w:tcW w:w="1771" w:type="dxa"/>
          </w:tcPr>
          <w:p w14:paraId="60342A2B" w14:textId="2CA717E8" w:rsidR="006548EB" w:rsidRPr="006548EB" w:rsidRDefault="006548EB" w:rsidP="00096949">
            <w:pPr>
              <w:rPr>
                <w:sz w:val="20"/>
                <w:szCs w:val="20"/>
              </w:rPr>
            </w:pPr>
            <w:r w:rsidRPr="006548EB">
              <w:rPr>
                <w:sz w:val="20"/>
                <w:szCs w:val="20"/>
              </w:rPr>
              <w:t>"PATHDATA"</w:t>
            </w:r>
          </w:p>
        </w:tc>
        <w:tc>
          <w:tcPr>
            <w:tcW w:w="8835" w:type="dxa"/>
          </w:tcPr>
          <w:p w14:paraId="4C428CDC" w14:textId="1CA74E44" w:rsidR="006548EB" w:rsidRPr="006548EB" w:rsidRDefault="006548EB" w:rsidP="00096949">
            <w:pPr>
              <w:rPr>
                <w:sz w:val="20"/>
                <w:szCs w:val="20"/>
              </w:rPr>
            </w:pPr>
            <w:r w:rsidRPr="006548EB">
              <w:rPr>
                <w:sz w:val="20"/>
                <w:szCs w:val="20"/>
              </w:rPr>
              <w:t>Returns the IGEMS data folder.</w:t>
            </w:r>
          </w:p>
        </w:tc>
      </w:tr>
      <w:tr w:rsidR="006548EB" w14:paraId="10742D4E" w14:textId="77777777" w:rsidTr="0055045E">
        <w:tc>
          <w:tcPr>
            <w:tcW w:w="1771" w:type="dxa"/>
          </w:tcPr>
          <w:p w14:paraId="6CF8BD86" w14:textId="3B9DB7F5" w:rsidR="006548EB" w:rsidRPr="006548EB" w:rsidRDefault="006548EB" w:rsidP="00096949">
            <w:pPr>
              <w:rPr>
                <w:sz w:val="20"/>
                <w:szCs w:val="20"/>
              </w:rPr>
            </w:pPr>
            <w:r w:rsidRPr="006548EB">
              <w:rPr>
                <w:sz w:val="20"/>
                <w:szCs w:val="20"/>
              </w:rPr>
              <w:t>"PATHIMPORT"</w:t>
            </w:r>
          </w:p>
        </w:tc>
        <w:tc>
          <w:tcPr>
            <w:tcW w:w="8835" w:type="dxa"/>
          </w:tcPr>
          <w:p w14:paraId="1D8B9F8A" w14:textId="13D59D2F" w:rsidR="006548EB" w:rsidRPr="006548EB" w:rsidRDefault="006548EB" w:rsidP="00096949">
            <w:pPr>
              <w:rPr>
                <w:sz w:val="20"/>
                <w:szCs w:val="20"/>
              </w:rPr>
            </w:pPr>
            <w:r w:rsidRPr="006548EB">
              <w:rPr>
                <w:sz w:val="20"/>
                <w:szCs w:val="20"/>
              </w:rPr>
              <w:t>Returns the path to the latest imported file using Copy/Paste, Drag/Drop or the Import command.</w:t>
            </w:r>
          </w:p>
        </w:tc>
      </w:tr>
      <w:tr w:rsidR="006548EB" w14:paraId="49FC83F3" w14:textId="77777777" w:rsidTr="0055045E">
        <w:tc>
          <w:tcPr>
            <w:tcW w:w="1771" w:type="dxa"/>
          </w:tcPr>
          <w:p w14:paraId="76B414D8" w14:textId="42FE94C2" w:rsidR="006548EB" w:rsidRPr="006548EB" w:rsidRDefault="006548EB" w:rsidP="00096949">
            <w:pPr>
              <w:rPr>
                <w:sz w:val="20"/>
                <w:szCs w:val="20"/>
              </w:rPr>
            </w:pPr>
            <w:r w:rsidRPr="006548EB">
              <w:rPr>
                <w:sz w:val="20"/>
                <w:szCs w:val="20"/>
              </w:rPr>
              <w:t>"PATHSHARED"</w:t>
            </w:r>
          </w:p>
        </w:tc>
        <w:tc>
          <w:tcPr>
            <w:tcW w:w="8835" w:type="dxa"/>
          </w:tcPr>
          <w:p w14:paraId="7590AAFC" w14:textId="19C3B9BE" w:rsidR="006548EB" w:rsidRPr="006548EB" w:rsidRDefault="006548EB" w:rsidP="00096949">
            <w:pPr>
              <w:rPr>
                <w:sz w:val="20"/>
                <w:szCs w:val="20"/>
              </w:rPr>
            </w:pPr>
            <w:r w:rsidRPr="006548EB">
              <w:rPr>
                <w:sz w:val="20"/>
                <w:szCs w:val="20"/>
              </w:rPr>
              <w:t>Returns the shared folder location.</w:t>
            </w:r>
          </w:p>
        </w:tc>
      </w:tr>
      <w:tr w:rsidR="006548EB" w14:paraId="2C6F9BE1" w14:textId="77777777" w:rsidTr="0055045E">
        <w:tc>
          <w:tcPr>
            <w:tcW w:w="1771" w:type="dxa"/>
          </w:tcPr>
          <w:p w14:paraId="3FB94EBF" w14:textId="5DD156DF" w:rsidR="006548EB" w:rsidRPr="006548EB" w:rsidRDefault="006548EB" w:rsidP="00096949">
            <w:pPr>
              <w:rPr>
                <w:sz w:val="20"/>
                <w:szCs w:val="20"/>
              </w:rPr>
            </w:pPr>
            <w:r w:rsidRPr="006548EB">
              <w:rPr>
                <w:sz w:val="20"/>
                <w:szCs w:val="20"/>
              </w:rPr>
              <w:t>"PATHBIN"</w:t>
            </w:r>
          </w:p>
        </w:tc>
        <w:tc>
          <w:tcPr>
            <w:tcW w:w="8835" w:type="dxa"/>
          </w:tcPr>
          <w:p w14:paraId="430EDE36" w14:textId="6932101D" w:rsidR="006548EB" w:rsidRPr="006548EB" w:rsidRDefault="0055045E" w:rsidP="00096949">
            <w:pPr>
              <w:rPr>
                <w:sz w:val="20"/>
                <w:szCs w:val="20"/>
              </w:rPr>
            </w:pPr>
            <w:r>
              <w:rPr>
                <w:sz w:val="20"/>
                <w:szCs w:val="20"/>
              </w:rPr>
              <w:t>R</w:t>
            </w:r>
            <w:r w:rsidR="006548EB" w:rsidRPr="006548EB">
              <w:rPr>
                <w:sz w:val="20"/>
                <w:szCs w:val="20"/>
              </w:rPr>
              <w:t>eturns IGEMS bin folder.</w:t>
            </w:r>
          </w:p>
        </w:tc>
      </w:tr>
      <w:tr w:rsidR="006548EB" w14:paraId="49227FC4" w14:textId="77777777" w:rsidTr="0055045E">
        <w:tc>
          <w:tcPr>
            <w:tcW w:w="1771" w:type="dxa"/>
          </w:tcPr>
          <w:p w14:paraId="0022C779" w14:textId="4F071584" w:rsidR="006548EB" w:rsidRPr="006548EB" w:rsidRDefault="006548EB" w:rsidP="00096949">
            <w:pPr>
              <w:rPr>
                <w:sz w:val="20"/>
                <w:szCs w:val="20"/>
              </w:rPr>
            </w:pPr>
            <w:r w:rsidRPr="006548EB">
              <w:rPr>
                <w:sz w:val="20"/>
                <w:szCs w:val="20"/>
              </w:rPr>
              <w:t>"PATHROOT"</w:t>
            </w:r>
          </w:p>
        </w:tc>
        <w:tc>
          <w:tcPr>
            <w:tcW w:w="8835" w:type="dxa"/>
          </w:tcPr>
          <w:p w14:paraId="514B199D" w14:textId="11EE75A3" w:rsidR="006548EB" w:rsidRPr="006548EB" w:rsidRDefault="0055045E" w:rsidP="00096949">
            <w:pPr>
              <w:rPr>
                <w:sz w:val="20"/>
                <w:szCs w:val="20"/>
              </w:rPr>
            </w:pPr>
            <w:r>
              <w:rPr>
                <w:sz w:val="20"/>
                <w:szCs w:val="20"/>
              </w:rPr>
              <w:t>R</w:t>
            </w:r>
            <w:r w:rsidR="006548EB" w:rsidRPr="006548EB">
              <w:rPr>
                <w:sz w:val="20"/>
                <w:szCs w:val="20"/>
              </w:rPr>
              <w:t>eturns IGEMS installation folder.</w:t>
            </w:r>
          </w:p>
        </w:tc>
      </w:tr>
      <w:tr w:rsidR="006548EB" w14:paraId="1B4F6E8F" w14:textId="77777777" w:rsidTr="0055045E">
        <w:tc>
          <w:tcPr>
            <w:tcW w:w="1771" w:type="dxa"/>
          </w:tcPr>
          <w:p w14:paraId="58AC73E0" w14:textId="73A65490" w:rsidR="006548EB" w:rsidRPr="006548EB" w:rsidRDefault="006548EB" w:rsidP="00096949">
            <w:pPr>
              <w:rPr>
                <w:sz w:val="20"/>
                <w:szCs w:val="20"/>
              </w:rPr>
            </w:pPr>
            <w:r w:rsidRPr="006548EB">
              <w:rPr>
                <w:sz w:val="20"/>
                <w:szCs w:val="20"/>
              </w:rPr>
              <w:t>"PATHSCRIPT"</w:t>
            </w:r>
          </w:p>
        </w:tc>
        <w:tc>
          <w:tcPr>
            <w:tcW w:w="8835" w:type="dxa"/>
          </w:tcPr>
          <w:p w14:paraId="6AE62CBE" w14:textId="27A0FEEA" w:rsidR="006548EB" w:rsidRPr="006548EB" w:rsidRDefault="0055045E" w:rsidP="00096949">
            <w:pPr>
              <w:rPr>
                <w:sz w:val="20"/>
                <w:szCs w:val="20"/>
              </w:rPr>
            </w:pPr>
            <w:r>
              <w:t>Returns the location of the latest loaded LISP file</w:t>
            </w:r>
          </w:p>
        </w:tc>
      </w:tr>
      <w:tr w:rsidR="006548EB" w14:paraId="17E6A072" w14:textId="77777777" w:rsidTr="0055045E">
        <w:tc>
          <w:tcPr>
            <w:tcW w:w="1771" w:type="dxa"/>
          </w:tcPr>
          <w:p w14:paraId="74161F32" w14:textId="6F9CF66B" w:rsidR="006548EB" w:rsidRPr="006548EB" w:rsidRDefault="0055045E" w:rsidP="00096949">
            <w:pPr>
              <w:rPr>
                <w:sz w:val="20"/>
                <w:szCs w:val="20"/>
              </w:rPr>
            </w:pPr>
            <w:r w:rsidRPr="00E944E1">
              <w:t>"PATHTEMP"</w:t>
            </w:r>
          </w:p>
        </w:tc>
        <w:tc>
          <w:tcPr>
            <w:tcW w:w="8835" w:type="dxa"/>
          </w:tcPr>
          <w:p w14:paraId="0FB7C3FE" w14:textId="1C8E1E47" w:rsidR="006548EB" w:rsidRPr="006548EB" w:rsidRDefault="0055045E" w:rsidP="00096949">
            <w:pPr>
              <w:rPr>
                <w:sz w:val="20"/>
                <w:szCs w:val="20"/>
              </w:rPr>
            </w:pPr>
            <w:r>
              <w:t>Returns windows temp directory</w:t>
            </w:r>
          </w:p>
        </w:tc>
      </w:tr>
      <w:tr w:rsidR="006548EB" w14:paraId="1C0504A9" w14:textId="77777777" w:rsidTr="0055045E">
        <w:tc>
          <w:tcPr>
            <w:tcW w:w="1771" w:type="dxa"/>
          </w:tcPr>
          <w:p w14:paraId="0553A89C" w14:textId="4FF11AC6" w:rsidR="006548EB" w:rsidRPr="006548EB" w:rsidRDefault="0055045E" w:rsidP="00096949">
            <w:pPr>
              <w:rPr>
                <w:sz w:val="20"/>
                <w:szCs w:val="20"/>
              </w:rPr>
            </w:pPr>
            <w:r w:rsidRPr="00E944E1">
              <w:t>"VIEWAREA"</w:t>
            </w:r>
          </w:p>
        </w:tc>
        <w:tc>
          <w:tcPr>
            <w:tcW w:w="8835" w:type="dxa"/>
          </w:tcPr>
          <w:p w14:paraId="75781D32" w14:textId="4336924F" w:rsidR="006548EB" w:rsidRPr="006548EB" w:rsidRDefault="0055045E" w:rsidP="00096949">
            <w:pPr>
              <w:rPr>
                <w:sz w:val="20"/>
                <w:szCs w:val="20"/>
              </w:rPr>
            </w:pPr>
            <w:r>
              <w:t>Returns a list of the currently visible rectangle in the current drawing (x1 y1 x2 y2)</w:t>
            </w:r>
          </w:p>
        </w:tc>
      </w:tr>
      <w:tr w:rsidR="006548EB" w14:paraId="00E174C9" w14:textId="77777777" w:rsidTr="0055045E">
        <w:tc>
          <w:tcPr>
            <w:tcW w:w="1771" w:type="dxa"/>
          </w:tcPr>
          <w:p w14:paraId="66BAE2DA" w14:textId="2FFD7152" w:rsidR="006548EB" w:rsidRDefault="0055045E" w:rsidP="00096949">
            <w:pPr>
              <w:rPr>
                <w:szCs w:val="20"/>
              </w:rPr>
            </w:pPr>
            <w:r w:rsidRPr="00E944E1">
              <w:t>"UNITS"</w:t>
            </w:r>
          </w:p>
        </w:tc>
        <w:tc>
          <w:tcPr>
            <w:tcW w:w="8835" w:type="dxa"/>
          </w:tcPr>
          <w:p w14:paraId="2A9DC027" w14:textId="29492BE2" w:rsidR="006548EB" w:rsidRDefault="0055045E" w:rsidP="00096949">
            <w:pPr>
              <w:rPr>
                <w:szCs w:val="20"/>
              </w:rPr>
            </w:pPr>
            <w:r>
              <w:t>returns actual dimension units 0 for metric and 1 for imperial</w:t>
            </w:r>
          </w:p>
        </w:tc>
      </w:tr>
      <w:tr w:rsidR="006548EB" w14:paraId="5592F254" w14:textId="77777777" w:rsidTr="0055045E">
        <w:tc>
          <w:tcPr>
            <w:tcW w:w="1771" w:type="dxa"/>
          </w:tcPr>
          <w:p w14:paraId="4F21CDF3" w14:textId="1E3D47F0" w:rsidR="006548EB" w:rsidRDefault="0055045E" w:rsidP="00096949">
            <w:pPr>
              <w:rPr>
                <w:szCs w:val="20"/>
              </w:rPr>
            </w:pPr>
            <w:r w:rsidRPr="00E944E1">
              <w:t>"USERNAME"</w:t>
            </w:r>
          </w:p>
        </w:tc>
        <w:tc>
          <w:tcPr>
            <w:tcW w:w="8835" w:type="dxa"/>
          </w:tcPr>
          <w:p w14:paraId="528388FF" w14:textId="5DE366BE" w:rsidR="0055045E" w:rsidRPr="0055045E" w:rsidRDefault="0055045E" w:rsidP="0055045E">
            <w:pPr>
              <w:pStyle w:val="LISPSAMPLE"/>
              <w:rPr>
                <w:rFonts w:ascii="Tahoma" w:hAnsi="Tahoma" w:cs="Tahoma"/>
                <w:sz w:val="20"/>
                <w:szCs w:val="20"/>
              </w:rPr>
            </w:pPr>
            <w:r>
              <w:rPr>
                <w:rFonts w:ascii="Tahoma" w:hAnsi="Tahoma" w:cs="Tahoma"/>
                <w:sz w:val="20"/>
                <w:szCs w:val="20"/>
              </w:rPr>
              <w:t>R</w:t>
            </w:r>
            <w:r w:rsidRPr="0055045E">
              <w:rPr>
                <w:rFonts w:ascii="Tahoma" w:hAnsi="Tahoma" w:cs="Tahoma"/>
                <w:sz w:val="20"/>
                <w:szCs w:val="20"/>
              </w:rPr>
              <w:t>eturns the current windows user.</w:t>
            </w:r>
          </w:p>
          <w:p w14:paraId="5EE6C150" w14:textId="77777777" w:rsidR="006548EB" w:rsidRDefault="006548EB" w:rsidP="00096949">
            <w:pPr>
              <w:rPr>
                <w:szCs w:val="20"/>
              </w:rPr>
            </w:pPr>
          </w:p>
        </w:tc>
      </w:tr>
    </w:tbl>
    <w:p w14:paraId="5E87C96E" w14:textId="77E9753D" w:rsidR="00295A48" w:rsidRDefault="00295A48" w:rsidP="00096949">
      <w:pPr>
        <w:pStyle w:val="LISPSAMPLE"/>
      </w:pPr>
      <w:r>
        <w:t>Example:</w:t>
      </w:r>
      <w:r>
        <w:br/>
        <w:t>(GETVAR "PATHDATA")</w:t>
      </w:r>
      <w:r>
        <w:tab/>
        <w:t xml:space="preserve">returns </w:t>
      </w:r>
      <w:r w:rsidRPr="00295A48">
        <w:t>"C:/ProgramData/IGEMS Software/IGEMS/10.0.0.0/"</w:t>
      </w:r>
    </w:p>
    <w:p w14:paraId="094845CF" w14:textId="38997123" w:rsidR="0055045E" w:rsidRPr="00096949" w:rsidRDefault="0055045E" w:rsidP="0055045E">
      <w:r>
        <w:t>Note! See also the (SETVAR &lt;string&gt; &lt;value&gt;) command.</w:t>
      </w:r>
    </w:p>
    <w:p w14:paraId="1A47642B" w14:textId="30CD5491" w:rsidR="0026760A" w:rsidRDefault="0026760A">
      <w:pPr>
        <w:pStyle w:val="Rubrik4"/>
      </w:pPr>
      <w:bookmarkStart w:id="380" w:name="_(IF_&lt;testexpr&gt;_&lt;thenexpr&gt;_1"/>
      <w:bookmarkStart w:id="381" w:name="_(GUID)"/>
      <w:bookmarkStart w:id="382" w:name="_Toc359406178"/>
      <w:bookmarkEnd w:id="380"/>
      <w:bookmarkEnd w:id="381"/>
      <w:r>
        <w:t>(</w:t>
      </w:r>
      <w:hyperlink w:anchor="_(GUID)" w:history="1">
        <w:r w:rsidRPr="00860042">
          <w:rPr>
            <w:rStyle w:val="Hyperlnk"/>
            <w:bdr w:val="none" w:sz="0" w:space="0" w:color="auto"/>
          </w:rPr>
          <w:t>GUID</w:t>
        </w:r>
      </w:hyperlink>
      <w:r>
        <w:t>)</w:t>
      </w:r>
      <w:bookmarkEnd w:id="382"/>
    </w:p>
    <w:p w14:paraId="3FDA8BFB" w14:textId="773DEC19" w:rsidR="00860042" w:rsidRDefault="00860042" w:rsidP="00860042">
      <w:r>
        <w:t xml:space="preserve">The function returns a unique windows string. The string can be used as </w:t>
      </w:r>
      <w:r w:rsidR="00B44449">
        <w:t xml:space="preserve">a </w:t>
      </w:r>
      <w:r w:rsidR="006548EB">
        <w:t>random</w:t>
      </w:r>
      <w:r>
        <w:t xml:space="preserve"> ID.</w:t>
      </w:r>
    </w:p>
    <w:p w14:paraId="3E38E52A" w14:textId="77777777" w:rsidR="00B44449" w:rsidRDefault="006C61E9" w:rsidP="006548EB">
      <w:pPr>
        <w:pStyle w:val="LISPSAMPLE"/>
      </w:pPr>
      <w:r>
        <w:t>(GUID)</w:t>
      </w:r>
      <w:r>
        <w:tab/>
      </w:r>
      <w:r>
        <w:tab/>
        <w:t xml:space="preserve">can returns </w:t>
      </w:r>
      <w:r w:rsidRPr="006C61E9">
        <w:t>"eb21bb57-9a51-40f4-b0e3-a99d004eaae5"</w:t>
      </w:r>
    </w:p>
    <w:p w14:paraId="27BC52F4" w14:textId="77777777" w:rsidR="006C61E9" w:rsidRPr="00860042" w:rsidRDefault="006C61E9" w:rsidP="006548EB">
      <w:pPr>
        <w:pStyle w:val="LISPSAMPLE"/>
      </w:pPr>
      <w:r>
        <w:t>(GUID)</w:t>
      </w:r>
      <w:r>
        <w:tab/>
      </w:r>
      <w:r>
        <w:tab/>
        <w:t xml:space="preserve">can returns </w:t>
      </w:r>
      <w:r w:rsidRPr="006C61E9">
        <w:t>"a41cd4d2-2423-473d-bf7b-edd49dba2ad9"</w:t>
      </w:r>
    </w:p>
    <w:p w14:paraId="7EC7142F" w14:textId="2BA1601C" w:rsidR="0047000B" w:rsidRDefault="00D32EF5">
      <w:pPr>
        <w:pStyle w:val="Rubrik4"/>
      </w:pPr>
      <w:bookmarkStart w:id="383" w:name="_Toc359406179"/>
      <w:r>
        <w:t>(</w:t>
      </w:r>
      <w:hyperlink w:anchor="_(IF_&lt;testexpr&gt;_&lt;thenexpr&gt;_1" w:history="1">
        <w:r w:rsidRPr="000124C2">
          <w:rPr>
            <w:rStyle w:val="Hyperlnk"/>
            <w:bdr w:val="none" w:sz="0" w:space="0" w:color="auto"/>
          </w:rPr>
          <w:t>IF</w:t>
        </w:r>
      </w:hyperlink>
      <w:r>
        <w:t xml:space="preserve"> &lt;testexpr&gt; &lt;thenexpr&gt; [&lt;elseexpr&gt;])</w:t>
      </w:r>
      <w:bookmarkEnd w:id="383"/>
    </w:p>
    <w:p w14:paraId="365E3C19" w14:textId="77777777" w:rsidR="0047000B" w:rsidRDefault="00D32EF5">
      <w:r>
        <w:t>This function conditionally evaluates expressions. If &lt;testexpr&gt; is not nil, then it evaluates &lt;thenexpr&gt; otherwise it evaluates &lt;elseexpr&gt;. The last expression &lt;elseexpr&gt; is optional. IF returns the value of the selected expression. If &lt;elseexpr&gt; is missing and &lt;thenexpr&gt; is nil then IF returns nil.</w:t>
      </w:r>
    </w:p>
    <w:p w14:paraId="583449A5" w14:textId="77777777" w:rsidR="0047000B" w:rsidRDefault="00D32EF5">
      <w:pPr>
        <w:pStyle w:val="LISPSAMPLE"/>
      </w:pPr>
      <w:r>
        <w:t>(IF (= T nil) "Same" "Not same")</w:t>
      </w:r>
      <w:r>
        <w:tab/>
        <w:t>returns "Not same"</w:t>
      </w:r>
      <w:r>
        <w:br/>
        <w:t>(IF (= (+ 10 20) 30) "Same" "Not same")</w:t>
      </w:r>
      <w:r>
        <w:tab/>
        <w:t>returns "Same"</w:t>
      </w:r>
      <w:r>
        <w:br/>
        <w:t>(IF (&lt; 22 12) "OK")</w:t>
      </w:r>
      <w:r>
        <w:tab/>
      </w:r>
      <w:r>
        <w:tab/>
      </w:r>
      <w:r>
        <w:tab/>
        <w:t>returns nil</w:t>
      </w:r>
    </w:p>
    <w:p w14:paraId="65A7FAA8" w14:textId="7DB7BF77" w:rsidR="003B6E45" w:rsidRDefault="003B6E45">
      <w:pPr>
        <w:pStyle w:val="Rubrik4"/>
      </w:pPr>
      <w:bookmarkStart w:id="384" w:name="_(LAMBDA_&lt;arguments&gt;_&lt;expr&gt;"/>
      <w:bookmarkStart w:id="385" w:name="_LAMBDA"/>
      <w:bookmarkStart w:id="386" w:name="_(ITOA_&lt;number&gt;)"/>
      <w:bookmarkStart w:id="387" w:name="_ITOA"/>
      <w:bookmarkStart w:id="388" w:name="_(INTERS_&lt;pt1&gt;_&lt;pt2&gt;"/>
      <w:bookmarkStart w:id="389" w:name="_(INIFILE-READ_&lt;filename&gt;_&lt;section&gt;"/>
      <w:bookmarkStart w:id="390" w:name="_Toc359406180"/>
      <w:bookmarkEnd w:id="384"/>
      <w:bookmarkEnd w:id="385"/>
      <w:bookmarkEnd w:id="386"/>
      <w:bookmarkEnd w:id="387"/>
      <w:bookmarkEnd w:id="388"/>
      <w:bookmarkEnd w:id="389"/>
      <w:r>
        <w:t>(</w:t>
      </w:r>
      <w:hyperlink w:anchor="_(INIFILE-READ_&lt;filename&gt;_&lt;section&gt;" w:history="1">
        <w:r w:rsidRPr="003B6E45">
          <w:rPr>
            <w:rStyle w:val="Hyperlnk"/>
            <w:bdr w:val="none" w:sz="0" w:space="0" w:color="auto"/>
          </w:rPr>
          <w:t>INIFILE-READ</w:t>
        </w:r>
      </w:hyperlink>
      <w:r>
        <w:t xml:space="preserve"> &lt;filename&gt; &lt;section&gt; &lt;key&gt;)</w:t>
      </w:r>
    </w:p>
    <w:p w14:paraId="6BA0DDE7" w14:textId="132DA610" w:rsidR="003B6E45" w:rsidRDefault="003B6E45" w:rsidP="003B6E45">
      <w:r>
        <w:t xml:space="preserve">This function will return the value as a string from the key in the section in the INI file. </w:t>
      </w:r>
      <w:r w:rsidR="00B31A7C">
        <w:t>T</w:t>
      </w:r>
      <w:r>
        <w:t xml:space="preserve">he function </w:t>
      </w:r>
      <w:r w:rsidR="00B31A7C">
        <w:t>will return nil if the function fails</w:t>
      </w:r>
      <w:r>
        <w:t xml:space="preserve"> to f</w:t>
      </w:r>
      <w:r w:rsidR="00B31A7C">
        <w:t xml:space="preserve">ind </w:t>
      </w:r>
      <w:r>
        <w:t>the information</w:t>
      </w:r>
      <w:r w:rsidR="00B31A7C">
        <w:t>.</w:t>
      </w:r>
    </w:p>
    <w:p w14:paraId="7A93A33C" w14:textId="28B716C4" w:rsidR="00B31A7C" w:rsidRDefault="00B31A7C" w:rsidP="003B6E45">
      <w:r>
        <w:t>All arguments &lt;filename&gt; &lt;section&gt; and &lt;key&gt; must be strings</w:t>
      </w:r>
      <w:r w:rsidR="00170607">
        <w:t xml:space="preserve"> and the two last arguments are case sensitive.</w:t>
      </w:r>
    </w:p>
    <w:p w14:paraId="4A60B819" w14:textId="3A1D2788" w:rsidR="00170607" w:rsidRDefault="00170607" w:rsidP="003B6E45">
      <w:r>
        <w:t>This function can be used to read information from the kinematic INI file. The variable *HeadDefIniFile* has name and location for this file.</w:t>
      </w:r>
    </w:p>
    <w:p w14:paraId="2FE10CED" w14:textId="50AE7C88" w:rsidR="003B6E45" w:rsidRDefault="00B31A7C" w:rsidP="003B6E45">
      <w:r>
        <w:t>Example:</w:t>
      </w:r>
    </w:p>
    <w:p w14:paraId="174A4176" w14:textId="4A10ABEE" w:rsidR="00B31A7C" w:rsidRDefault="00B31A7C" w:rsidP="00B31A7C">
      <w:pPr>
        <w:pStyle w:val="LISPSAMPLE"/>
      </w:pPr>
      <w:r w:rsidRPr="00B31A7C">
        <w:t xml:space="preserve">(SETQ </w:t>
      </w:r>
      <w:r>
        <w:t>value</w:t>
      </w:r>
      <w:r w:rsidRPr="00B31A7C">
        <w:t xml:space="preserve"> (ATOF (INIFILE-READ *HeadDefIniFile* "global" "ProbePark")))</w:t>
      </w:r>
    </w:p>
    <w:p w14:paraId="7CD8F299" w14:textId="61E0CBEF" w:rsidR="00B31A7C" w:rsidRDefault="00B31A7C" w:rsidP="00B31A7C">
      <w:r>
        <w:t>The function will open the file look for the section and return the key value in selected file</w:t>
      </w:r>
    </w:p>
    <w:p w14:paraId="3E8FDC36" w14:textId="77777777" w:rsidR="00B31A7C" w:rsidRDefault="00B31A7C" w:rsidP="00B31A7C">
      <w:pPr>
        <w:pStyle w:val="LISPSAMPLE"/>
      </w:pPr>
      <w:r>
        <w:t>[global]</w:t>
      </w:r>
    </w:p>
    <w:p w14:paraId="7E413808" w14:textId="32172E16" w:rsidR="00B31A7C" w:rsidRDefault="00B31A7C" w:rsidP="00B31A7C">
      <w:pPr>
        <w:pStyle w:val="LISPSAMPLE"/>
      </w:pPr>
      <w:r>
        <w:t>ProbePark=396.15;</w:t>
      </w:r>
    </w:p>
    <w:p w14:paraId="2965F6C6" w14:textId="740C798F" w:rsidR="006F0947" w:rsidRPr="003B6E45" w:rsidRDefault="006F0947" w:rsidP="006F0947">
      <w:r>
        <w:t>Se</w:t>
      </w:r>
      <w:r w:rsidR="00F14AE1">
        <w:t>e</w:t>
      </w:r>
      <w:r>
        <w:t xml:space="preserve"> also </w:t>
      </w:r>
      <w:hyperlink w:anchor="_(UC-GET_&lt;filename&gt;_&lt;tag&gt;" w:history="1">
        <w:r w:rsidRPr="00F14AE1">
          <w:rPr>
            <w:rStyle w:val="Hyperlnk"/>
            <w:bdr w:val="none" w:sz="0" w:space="0" w:color="auto"/>
          </w:rPr>
          <w:t>UC-GET</w:t>
        </w:r>
      </w:hyperlink>
      <w:r>
        <w:t xml:space="preserve"> and </w:t>
      </w:r>
      <w:hyperlink w:anchor="_(UC-SET_&lt;filename&gt;_&lt;tag&gt;" w:history="1">
        <w:r w:rsidRPr="00F14AE1">
          <w:rPr>
            <w:rStyle w:val="Hyperlnk"/>
            <w:bdr w:val="none" w:sz="0" w:space="0" w:color="auto"/>
          </w:rPr>
          <w:t>UC-SET</w:t>
        </w:r>
      </w:hyperlink>
      <w:r>
        <w:t xml:space="preserve"> functions.</w:t>
      </w:r>
    </w:p>
    <w:p w14:paraId="68FA327B" w14:textId="66B851C2" w:rsidR="00A9710C" w:rsidRDefault="00A9710C">
      <w:pPr>
        <w:pStyle w:val="Rubrik4"/>
      </w:pPr>
      <w:r>
        <w:t>(</w:t>
      </w:r>
      <w:hyperlink w:anchor="_(INTERS_&lt;pt1&gt;_&lt;pt2&gt;" w:history="1">
        <w:r w:rsidRPr="00A9710C">
          <w:rPr>
            <w:rStyle w:val="Hyperlnk"/>
            <w:bdr w:val="none" w:sz="0" w:space="0" w:color="auto"/>
          </w:rPr>
          <w:t>INTERS</w:t>
        </w:r>
      </w:hyperlink>
      <w:r>
        <w:t xml:space="preserve"> &lt;line1start&gt; &lt;line1end&gt; &lt;line2start&gt; &lt;line2end&gt; [infinity])</w:t>
      </w:r>
    </w:p>
    <w:p w14:paraId="616F75F8" w14:textId="77777777" w:rsidR="00A9710C" w:rsidRDefault="00A9710C" w:rsidP="00A9710C">
      <w:r>
        <w:t>The function returns the intersection point between line1 and line2. If the optional argument [infinity] is nil or omitted then the intersection point must be on both of the lines else the function will returns nil. If the [infinity] argument is T then the function will always return the intersection point. (Not if the lines are parallel).</w:t>
      </w:r>
    </w:p>
    <w:p w14:paraId="0C0D8A68" w14:textId="77777777" w:rsidR="00A9710C" w:rsidRDefault="00A9710C" w:rsidP="00A9710C">
      <w:pPr>
        <w:pStyle w:val="LISPSAMPLE"/>
      </w:pPr>
      <w:r>
        <w:t>(INTERS p1 p2 p3 p4 T)</w:t>
      </w:r>
      <w:r>
        <w:tab/>
        <w:t>returns a point (z y)</w:t>
      </w:r>
    </w:p>
    <w:p w14:paraId="7E836D0D" w14:textId="6107AEBC" w:rsidR="0047000B" w:rsidRDefault="00D32EF5">
      <w:pPr>
        <w:pStyle w:val="Rubrik4"/>
      </w:pPr>
      <w:r>
        <w:lastRenderedPageBreak/>
        <w:t>(</w:t>
      </w:r>
      <w:hyperlink w:anchor="_(LAMBDA_&lt;arguments&gt;_&lt;expr&gt;" w:history="1">
        <w:r w:rsidRPr="000124C2">
          <w:rPr>
            <w:rStyle w:val="Hyperlnk"/>
            <w:bdr w:val="none" w:sz="0" w:space="0" w:color="auto"/>
          </w:rPr>
          <w:t>ITOA</w:t>
        </w:r>
      </w:hyperlink>
      <w:r>
        <w:t xml:space="preserve"> &lt;number&gt;)</w:t>
      </w:r>
      <w:bookmarkEnd w:id="390"/>
    </w:p>
    <w:p w14:paraId="12FB918C" w14:textId="0ECBD65B" w:rsidR="0047000B" w:rsidRPr="0017696A" w:rsidRDefault="00D32EF5">
      <w:r>
        <w:t>The function returns the conversion of an integer or a real value to a string. If the value is a real it will be rounded by standard rules.</w:t>
      </w:r>
      <w:r w:rsidR="00D715FB">
        <w:t xml:space="preserve"> Integers in ILISP is 32 bits and can handle values from </w:t>
      </w:r>
      <w:r w:rsidR="00D715FB" w:rsidRPr="0017696A">
        <w:t>-2146483648 till +2146483647. The ITOA function will convert the number to a 64 bits integer and then convert the value to a string without decimal.</w:t>
      </w:r>
    </w:p>
    <w:p w14:paraId="580B6B38" w14:textId="3BA5506B" w:rsidR="0047000B" w:rsidRDefault="00D32EF5">
      <w:pPr>
        <w:pStyle w:val="LISPSAMPLE"/>
      </w:pPr>
      <w:r>
        <w:t>(ITOA 99)</w:t>
      </w:r>
      <w:r>
        <w:tab/>
        <w:t>returns "99"</w:t>
      </w:r>
      <w:r>
        <w:br/>
      </w:r>
      <w:r w:rsidR="00D715FB">
        <w:t xml:space="preserve">(ITOA </w:t>
      </w:r>
      <w:r w:rsidR="00D715FB" w:rsidRPr="0017696A">
        <w:t>2146483650.0)</w:t>
      </w:r>
      <w:r w:rsidR="00D715FB" w:rsidRPr="0017696A">
        <w:tab/>
        <w:t xml:space="preserve">returns </w:t>
      </w:r>
      <w:r w:rsidR="00D715FB">
        <w:t>"</w:t>
      </w:r>
      <w:r w:rsidR="00D715FB" w:rsidRPr="0017696A">
        <w:t>2146483650</w:t>
      </w:r>
      <w:r w:rsidR="00D715FB">
        <w:t>"</w:t>
      </w:r>
      <w:r w:rsidR="00D715FB">
        <w:br/>
      </w:r>
      <w:r>
        <w:t>(ITOA 0)</w:t>
      </w:r>
      <w:r>
        <w:tab/>
        <w:t>returns "0"</w:t>
      </w:r>
      <w:r>
        <w:br/>
        <w:t>(ITOA -6622)</w:t>
      </w:r>
      <w:r>
        <w:tab/>
        <w:t>returns "-6622"</w:t>
      </w:r>
      <w:r>
        <w:br/>
        <w:t>(ITOA 6.5)</w:t>
      </w:r>
      <w:r>
        <w:tab/>
        <w:t>returns "7"</w:t>
      </w:r>
      <w:r>
        <w:br/>
        <w:t>(ITOA 6.4)</w:t>
      </w:r>
      <w:r>
        <w:tab/>
        <w:t>returns "6"</w:t>
      </w:r>
    </w:p>
    <w:p w14:paraId="491D287F" w14:textId="40460F41" w:rsidR="00C543A2" w:rsidRDefault="00C543A2" w:rsidP="00C543A2">
      <w:pPr>
        <w:pStyle w:val="Rubrik4"/>
      </w:pPr>
      <w:bookmarkStart w:id="391" w:name="_(KDTREE-CREATE_&lt;list_of"/>
      <w:bookmarkEnd w:id="391"/>
      <w:r>
        <w:t>(</w:t>
      </w:r>
      <w:hyperlink w:anchor="_(KDTREE-CREATE_&lt;list_of" w:history="1">
        <w:r w:rsidRPr="0011237C">
          <w:rPr>
            <w:rStyle w:val="Hyperlnk"/>
            <w:bdr w:val="none" w:sz="0" w:space="0" w:color="auto"/>
          </w:rPr>
          <w:t>KDTREE-CREATE</w:t>
        </w:r>
      </w:hyperlink>
      <w:r>
        <w:t xml:space="preserve"> &lt;list of points&gt;)</w:t>
      </w:r>
    </w:p>
    <w:p w14:paraId="7EA77237" w14:textId="77777777" w:rsidR="00C543A2" w:rsidRDefault="00C543A2" w:rsidP="00C543A2">
      <w:r>
        <w:t>The function create a kdtree object from a list of points. The points has to have Y and Y first but can contain any data after this. The function return the kdtree object.</w:t>
      </w:r>
    </w:p>
    <w:p w14:paraId="78D59F43" w14:textId="77777777" w:rsidR="00C543A2" w:rsidRPr="00C543A2" w:rsidRDefault="00C543A2" w:rsidP="00C543A2"/>
    <w:p w14:paraId="364BD423" w14:textId="77777777" w:rsidR="00C543A2" w:rsidRDefault="00C543A2">
      <w:pPr>
        <w:pStyle w:val="LISPSAMPLE"/>
      </w:pPr>
      <w:r w:rsidRPr="00C543A2">
        <w:t>(SETQ p1 (LIST 10 10 "A") p2 (LIST 100 100 "B") p3 (LIST 110 110 "C"))</w:t>
      </w:r>
      <w:r>
        <w:br/>
        <w:t>(SETQ kd (KDTREE-CREATE (LIST p1 p2 p3)))</w:t>
      </w:r>
      <w:r>
        <w:tab/>
        <w:t>;returns the object</w:t>
      </w:r>
    </w:p>
    <w:p w14:paraId="161613DD" w14:textId="2AF1F6EC" w:rsidR="00C543A2" w:rsidRDefault="00C543A2" w:rsidP="00C543A2">
      <w:pPr>
        <w:pStyle w:val="Rubrik4"/>
      </w:pPr>
      <w:bookmarkStart w:id="392" w:name="_(KDTREE-FINDCLOSEST_&lt;kd&gt;_&lt;point&gt;"/>
      <w:bookmarkEnd w:id="392"/>
      <w:r>
        <w:t>(</w:t>
      </w:r>
      <w:hyperlink w:anchor="_(KDTREE-FINDCLOSEST_&lt;kd&gt;_&lt;point&gt;" w:history="1">
        <w:r w:rsidRPr="0011237C">
          <w:rPr>
            <w:rStyle w:val="Hyperlnk"/>
            <w:bdr w:val="none" w:sz="0" w:space="0" w:color="auto"/>
          </w:rPr>
          <w:t>KDTREE-FINDCLOSEST</w:t>
        </w:r>
      </w:hyperlink>
      <w:r>
        <w:t xml:space="preserve"> &lt;kd&gt; &lt;point&gt; &lt;size&gt; [number of points])</w:t>
      </w:r>
    </w:p>
    <w:p w14:paraId="6804D442" w14:textId="77777777" w:rsidR="00C543A2" w:rsidRDefault="00C543A2" w:rsidP="00512B2A">
      <w:r>
        <w:t>Scans the kd tree for the closest point in the rectangle centered at the &lt;point&gt; with half-width size. Returns the list as specified in KDTREE-CREATE, or nil if no points are in the specified rectangle.</w:t>
      </w:r>
    </w:p>
    <w:p w14:paraId="1C4FD30D" w14:textId="77777777" w:rsidR="00C543A2" w:rsidRDefault="00C543A2" w:rsidP="00C543A2">
      <w:pPr>
        <w:pStyle w:val="LISPSAMPLE"/>
      </w:pPr>
    </w:p>
    <w:p w14:paraId="3D6062DA" w14:textId="77777777" w:rsidR="00C543A2" w:rsidRDefault="00C543A2" w:rsidP="00C543A2">
      <w:pPr>
        <w:pStyle w:val="LISPSAMPLE"/>
      </w:pPr>
      <w:r>
        <w:t>(SETQ point (LIST 100 100))</w:t>
      </w:r>
      <w:r>
        <w:br/>
      </w:r>
      <w:r w:rsidRPr="00C543A2">
        <w:t xml:space="preserve">(SETQ ptlist (KDTREE-FINDCLOSEST kd </w:t>
      </w:r>
      <w:r>
        <w:t>point</w:t>
      </w:r>
      <w:r w:rsidRPr="00C543A2">
        <w:t xml:space="preserve"> 20 2))</w:t>
      </w:r>
      <w:r>
        <w:tab/>
        <w:t xml:space="preserve">;returns </w:t>
      </w:r>
      <w:r w:rsidRPr="00C543A2">
        <w:t>((100 100 "B") (110 110 "C"))</w:t>
      </w:r>
    </w:p>
    <w:p w14:paraId="35BD29D3" w14:textId="0577DBF6" w:rsidR="00512B2A" w:rsidRDefault="00512B2A" w:rsidP="00512B2A">
      <w:pPr>
        <w:pStyle w:val="Rubrik4"/>
      </w:pPr>
      <w:bookmarkStart w:id="393" w:name="_(KDTREE-INSERT_&lt;kd&gt;_&lt;point&gt;)"/>
      <w:bookmarkEnd w:id="393"/>
      <w:r>
        <w:t>(</w:t>
      </w:r>
      <w:hyperlink w:anchor="_(KDTREE-INSERT_&lt;kd&gt;_&lt;point&gt;)" w:history="1">
        <w:r w:rsidRPr="00512B2A">
          <w:rPr>
            <w:rStyle w:val="Hyperlnk"/>
            <w:bdr w:val="none" w:sz="0" w:space="0" w:color="auto"/>
          </w:rPr>
          <w:t>KDTREE-INSERT</w:t>
        </w:r>
      </w:hyperlink>
      <w:r>
        <w:t xml:space="preserve"> &lt;kd&gt; &lt;point&gt;)</w:t>
      </w:r>
    </w:p>
    <w:p w14:paraId="34FA5B52" w14:textId="77777777" w:rsidR="00512B2A" w:rsidRDefault="00512B2A" w:rsidP="00512B2A">
      <w:r>
        <w:t>Insert a new point in an existing KDTREE. The &lt;kd&gt; is the object of an existing KDTREE. The function returns the &lt;kd&gt; object.</w:t>
      </w:r>
    </w:p>
    <w:p w14:paraId="038E2033" w14:textId="77777777" w:rsidR="00512B2A" w:rsidRPr="00512B2A" w:rsidRDefault="00512B2A" w:rsidP="00512B2A">
      <w:pPr>
        <w:pStyle w:val="LISPSAMPLE"/>
      </w:pPr>
      <w:r>
        <w:t>(SETQ new (LIST 123.456 -118 "The new point</w:t>
      </w:r>
      <w:r w:rsidRPr="00C543A2">
        <w:t>")</w:t>
      </w:r>
      <w:r>
        <w:t>)</w:t>
      </w:r>
      <w:r>
        <w:br/>
        <w:t>(SETQ kd (KDTREE-INSERT kd new))</w:t>
      </w:r>
      <w:r>
        <w:tab/>
      </w:r>
      <w:r>
        <w:tab/>
        <w:t>returns the object</w:t>
      </w:r>
    </w:p>
    <w:p w14:paraId="7E75FBF9" w14:textId="051BEA5A" w:rsidR="0047000B" w:rsidRDefault="00C543A2">
      <w:pPr>
        <w:pStyle w:val="Rubrik4"/>
      </w:pPr>
      <w:bookmarkStart w:id="394" w:name="_(LAMBDA_&lt;arguments&gt;_&lt;expr&gt;_1"/>
      <w:bookmarkStart w:id="395" w:name="_Toc359406181"/>
      <w:bookmarkEnd w:id="394"/>
      <w:r>
        <w:t xml:space="preserve"> </w:t>
      </w:r>
      <w:r w:rsidR="00D32EF5">
        <w:t>(</w:t>
      </w:r>
      <w:hyperlink w:anchor="_(LAMBDA_&lt;arguments&gt;_&lt;expr&gt;_1" w:history="1">
        <w:r w:rsidR="00D32EF5" w:rsidRPr="000124C2">
          <w:rPr>
            <w:rStyle w:val="Hyperlnk"/>
            <w:bdr w:val="none" w:sz="0" w:space="0" w:color="auto"/>
          </w:rPr>
          <w:t>LAMBDA</w:t>
        </w:r>
      </w:hyperlink>
      <w:r w:rsidR="00D32EF5">
        <w:t xml:space="preserve"> &lt;arguments&gt; &lt;expr&gt; ...)</w:t>
      </w:r>
      <w:bookmarkEnd w:id="395"/>
    </w:p>
    <w:p w14:paraId="0F50692F" w14:textId="77777777" w:rsidR="0047000B" w:rsidRDefault="00D32EF5">
      <w:r>
        <w:t>LAMBDA defines an "anonymous" function. This is typically used when the overhead of defining a new function is not justified. It also makes the programmer's intention more apparent by laying out the function at the spot where it is to be used. LAMBDA returns the value of its last &lt;expr&gt;, and is often used in conjunction with APPLY and/or MAPCAR to perform a function on a list.</w:t>
      </w:r>
    </w:p>
    <w:p w14:paraId="1ADFEEF1" w14:textId="77777777" w:rsidR="0047000B" w:rsidRDefault="00D32EF5">
      <w:pPr>
        <w:pStyle w:val="LISPSAMPLE"/>
      </w:pPr>
      <w:r>
        <w:t>(APPLY '(LAMBDA (x y z) (* x (- y z))) (LIST 5 20 14))</w:t>
      </w:r>
      <w:r>
        <w:tab/>
        <w:t>returns 30</w:t>
      </w:r>
      <w:r>
        <w:br/>
        <w:t>(SETQ q 0)</w:t>
      </w:r>
      <w:r>
        <w:br/>
        <w:t>(MAPCAR '(LAMBDA (x) (SETQ q (1+ q)) (* x 5)) (LIST 2 4 -6 10.2))</w:t>
      </w:r>
      <w:r>
        <w:tab/>
        <w:t xml:space="preserve">returns </w:t>
      </w:r>
      <w:r>
        <w:br/>
        <w:t>(10 20 -30 51.0)</w:t>
      </w:r>
    </w:p>
    <w:p w14:paraId="1BDE563D" w14:textId="0991E89C" w:rsidR="0047000B" w:rsidRDefault="00D32EF5">
      <w:pPr>
        <w:pStyle w:val="Rubrik4"/>
      </w:pPr>
      <w:bookmarkStart w:id="396" w:name="_(LAST_&lt;list&gt;)"/>
      <w:bookmarkStart w:id="397" w:name="_LAST"/>
      <w:bookmarkStart w:id="398" w:name="_Toc359406182"/>
      <w:bookmarkEnd w:id="396"/>
      <w:bookmarkEnd w:id="397"/>
      <w:r>
        <w:t>(</w:t>
      </w:r>
      <w:hyperlink w:anchor="_(LAST_&lt;list&gt;)" w:history="1">
        <w:r w:rsidRPr="000124C2">
          <w:rPr>
            <w:rStyle w:val="Hyperlnk"/>
            <w:bdr w:val="none" w:sz="0" w:space="0" w:color="auto"/>
          </w:rPr>
          <w:t>LAST</w:t>
        </w:r>
      </w:hyperlink>
      <w:r>
        <w:t xml:space="preserve"> &lt;list&gt;)</w:t>
      </w:r>
      <w:bookmarkEnd w:id="398"/>
    </w:p>
    <w:p w14:paraId="3B9F2EF6" w14:textId="77777777" w:rsidR="0047000B" w:rsidRDefault="00D32EF5">
      <w:r>
        <w:t>This function returns the last element in the &lt;list&gt;.</w:t>
      </w:r>
    </w:p>
    <w:p w14:paraId="64D9742C" w14:textId="77777777" w:rsidR="0047000B" w:rsidRDefault="00D32EF5">
      <w:pPr>
        <w:pStyle w:val="LISPSAMPLE"/>
      </w:pPr>
      <w:r>
        <w:t>(LAST '(a b c d e f))</w:t>
      </w:r>
      <w:r>
        <w:tab/>
        <w:t>returns f</w:t>
      </w:r>
      <w:r>
        <w:br/>
        <w:t>(LAST '(a b c (d e))</w:t>
      </w:r>
      <w:r>
        <w:tab/>
        <w:t>returns (d e)</w:t>
      </w:r>
      <w:r>
        <w:br/>
        <w:t>(LAST nil)</w:t>
      </w:r>
      <w:r>
        <w:tab/>
        <w:t>returns nil</w:t>
      </w:r>
    </w:p>
    <w:p w14:paraId="054AAFE7" w14:textId="283BD59D" w:rsidR="0047000B" w:rsidRDefault="00D32EF5">
      <w:pPr>
        <w:pStyle w:val="Rubrik4"/>
      </w:pPr>
      <w:bookmarkStart w:id="399" w:name="_(LENGTH_&lt;list&gt;)"/>
      <w:bookmarkStart w:id="400" w:name="_LENGTH"/>
      <w:bookmarkStart w:id="401" w:name="_Toc359406183"/>
      <w:bookmarkEnd w:id="399"/>
      <w:bookmarkEnd w:id="400"/>
      <w:r>
        <w:t>(</w:t>
      </w:r>
      <w:hyperlink w:anchor="_(LENGTH_&lt;list&gt;)" w:history="1">
        <w:r w:rsidRPr="000124C2">
          <w:rPr>
            <w:rStyle w:val="Hyperlnk"/>
            <w:bdr w:val="none" w:sz="0" w:space="0" w:color="auto"/>
          </w:rPr>
          <w:t>LENGTH</w:t>
        </w:r>
      </w:hyperlink>
      <w:r>
        <w:t xml:space="preserve"> &lt;list&gt;)</w:t>
      </w:r>
      <w:bookmarkEnd w:id="401"/>
    </w:p>
    <w:p w14:paraId="1D4AE452" w14:textId="77777777" w:rsidR="0047000B" w:rsidRDefault="00D32EF5">
      <w:r>
        <w:t>This function returns an integer indicating the number of elements in &lt;list&gt;.</w:t>
      </w:r>
    </w:p>
    <w:p w14:paraId="5D25E87E" w14:textId="77777777" w:rsidR="0047000B" w:rsidRDefault="00D32EF5">
      <w:pPr>
        <w:pStyle w:val="LISPSAMPLE"/>
      </w:pPr>
      <w:r>
        <w:t>(LENGTH '(a b 12 17))</w:t>
      </w:r>
      <w:r>
        <w:tab/>
        <w:t>returns 4</w:t>
      </w:r>
      <w:r>
        <w:br/>
        <w:t>(LENGTH (LIST a b))</w:t>
      </w:r>
      <w:r>
        <w:tab/>
        <w:t>returns 2</w:t>
      </w:r>
      <w:r>
        <w:br/>
        <w:t>(LENGTH nil)</w:t>
      </w:r>
      <w:r>
        <w:tab/>
        <w:t>returns 0</w:t>
      </w:r>
    </w:p>
    <w:p w14:paraId="12550749" w14:textId="090660E6" w:rsidR="0047000B" w:rsidRDefault="00D32EF5">
      <w:pPr>
        <w:pStyle w:val="Rubrik4"/>
      </w:pPr>
      <w:bookmarkStart w:id="402" w:name="_(LIST_&lt;expr&gt;_...)"/>
      <w:bookmarkStart w:id="403" w:name="_Toc359406184"/>
      <w:bookmarkEnd w:id="402"/>
      <w:r>
        <w:t>(</w:t>
      </w:r>
      <w:hyperlink w:anchor="_(LIST_&lt;expr&gt;_...)" w:history="1">
        <w:r w:rsidRPr="000124C2">
          <w:rPr>
            <w:rStyle w:val="Hyperlnk"/>
            <w:bdr w:val="none" w:sz="0" w:space="0" w:color="auto"/>
          </w:rPr>
          <w:t>LIST</w:t>
        </w:r>
      </w:hyperlink>
      <w:r>
        <w:t xml:space="preserve"> &lt;expr&gt; ...)</w:t>
      </w:r>
      <w:bookmarkEnd w:id="403"/>
    </w:p>
    <w:p w14:paraId="6305495E" w14:textId="77777777" w:rsidR="0047000B" w:rsidRDefault="00D32EF5">
      <w:r>
        <w:t>This function takes any number of expressions &lt;expr&gt; and put them together, returning a list.</w:t>
      </w:r>
    </w:p>
    <w:p w14:paraId="5CDC90C9" w14:textId="77777777" w:rsidR="0047000B" w:rsidRDefault="00D32EF5">
      <w:pPr>
        <w:pStyle w:val="LISPSAMPLE"/>
      </w:pPr>
      <w:r>
        <w:lastRenderedPageBreak/>
        <w:t>(SETQ a 100 b 200)</w:t>
      </w:r>
      <w:r>
        <w:br/>
        <w:t>(LIST 'a 'b 12 9)</w:t>
      </w:r>
      <w:r>
        <w:tab/>
        <w:t>returns (A B 12 9)</w:t>
      </w:r>
      <w:r>
        <w:br/>
        <w:t>(LIST a b 12 9)</w:t>
      </w:r>
      <w:r>
        <w:tab/>
        <w:t>returns (100 200 12 9)</w:t>
      </w:r>
    </w:p>
    <w:p w14:paraId="14AB4F9B" w14:textId="68067178" w:rsidR="0047000B" w:rsidRDefault="00D32EF5">
      <w:pPr>
        <w:pStyle w:val="Rubrik4"/>
      </w:pPr>
      <w:bookmarkStart w:id="404" w:name="_(LISTP_&lt;item&gt;)"/>
      <w:bookmarkStart w:id="405" w:name="_LISTP"/>
      <w:bookmarkStart w:id="406" w:name="_LIST"/>
      <w:bookmarkStart w:id="407" w:name="_Toc359406185"/>
      <w:bookmarkEnd w:id="404"/>
      <w:bookmarkEnd w:id="405"/>
      <w:bookmarkEnd w:id="406"/>
      <w:r>
        <w:t>(</w:t>
      </w:r>
      <w:hyperlink w:anchor="_(LISTP_&lt;item&gt;)" w:history="1">
        <w:r w:rsidRPr="000124C2">
          <w:rPr>
            <w:rStyle w:val="Hyperlnk"/>
            <w:bdr w:val="none" w:sz="0" w:space="0" w:color="auto"/>
          </w:rPr>
          <w:t>LISTP</w:t>
        </w:r>
      </w:hyperlink>
      <w:r>
        <w:t xml:space="preserve"> &lt;item&gt;)</w:t>
      </w:r>
      <w:bookmarkEnd w:id="407"/>
    </w:p>
    <w:p w14:paraId="0B19A5F5" w14:textId="77777777" w:rsidR="0047000B" w:rsidRDefault="00D32EF5">
      <w:r>
        <w:t>This function returns T if &lt;items&gt; is a list, and nil otherwise.</w:t>
      </w:r>
    </w:p>
    <w:p w14:paraId="720067C4" w14:textId="77777777" w:rsidR="0047000B" w:rsidRDefault="00D32EF5">
      <w:pPr>
        <w:pStyle w:val="LISPSAMPLE"/>
      </w:pPr>
      <w:r>
        <w:t>(LISTP '(a b c))</w:t>
      </w:r>
      <w:r>
        <w:tab/>
        <w:t>returns T</w:t>
      </w:r>
      <w:r>
        <w:br/>
        <w:t>(LISTP 'a)</w:t>
      </w:r>
      <w:r>
        <w:tab/>
        <w:t>returns nil</w:t>
      </w:r>
      <w:r>
        <w:br/>
        <w:t>(LISTP nil)</w:t>
      </w:r>
      <w:r>
        <w:tab/>
        <w:t>returns T (nil is an empty list)</w:t>
      </w:r>
    </w:p>
    <w:p w14:paraId="1499BA26" w14:textId="4BDF8F25" w:rsidR="0047000B" w:rsidRDefault="00D32EF5">
      <w:pPr>
        <w:pStyle w:val="Rubrik4"/>
      </w:pPr>
      <w:bookmarkStart w:id="408" w:name="_(LOAD_&lt;filename&gt;_[&lt;onfailure&gt;])"/>
      <w:bookmarkStart w:id="409" w:name="_LOAD"/>
      <w:bookmarkStart w:id="410" w:name="_Toc359406186"/>
      <w:bookmarkEnd w:id="408"/>
      <w:bookmarkEnd w:id="409"/>
      <w:r>
        <w:t>(</w:t>
      </w:r>
      <w:hyperlink w:anchor="_(LOAD_&lt;filename&gt;_[&lt;onfailure&gt;])" w:history="1">
        <w:r w:rsidRPr="000124C2">
          <w:rPr>
            <w:rStyle w:val="Hyperlnk"/>
            <w:bdr w:val="none" w:sz="0" w:space="0" w:color="auto"/>
          </w:rPr>
          <w:t>LOAD</w:t>
        </w:r>
      </w:hyperlink>
      <w:r>
        <w:t xml:space="preserve"> &lt;filename&gt; [&lt;onfailure&gt;])</w:t>
      </w:r>
      <w:bookmarkEnd w:id="410"/>
    </w:p>
    <w:p w14:paraId="688705AA" w14:textId="77777777" w:rsidR="0047000B" w:rsidRDefault="00D32EF5">
      <w:r>
        <w:t>This function loads a file of LISP expressions and evaluates those expressions. &lt;filename&gt; is a string that represents the filename without extension (an extension of ".lsp" is assumed). &lt;filename&gt; may include a directory prefix, as in "/function/test".)</w:t>
      </w:r>
    </w:p>
    <w:p w14:paraId="1EF13E00" w14:textId="77777777" w:rsidR="0047000B" w:rsidRDefault="00D32EF5">
      <w:r>
        <w:t>If the operation is successful, LOAD returns the value of the last expression in the file. If the LOAD operation fails, it normally causes an LISP error. However, if the &lt;onfailure&gt; argument is supplied, LOAD returns the value of this argument upon failure instead of giving an error. This allows an LISP application calling LOAD to take alternative action upon failure.</w:t>
      </w:r>
    </w:p>
    <w:p w14:paraId="27E4476A" w14:textId="77777777" w:rsidR="0047000B" w:rsidRDefault="00D32EF5">
      <w:r>
        <w:t>Assume that the file "TEST.LSP" does not exist, then</w:t>
      </w:r>
    </w:p>
    <w:p w14:paraId="7B9476EF" w14:textId="77777777" w:rsidR="0047000B" w:rsidRDefault="00D32EF5">
      <w:pPr>
        <w:pStyle w:val="LISPSAMPLE"/>
      </w:pPr>
      <w:r>
        <w:t xml:space="preserve">(LOAD "C:/IGEMS_R10/LSP/TEST.LSP") </w:t>
      </w:r>
      <w:r>
        <w:tab/>
      </w:r>
      <w:r>
        <w:tab/>
        <w:t>causes a LISP error</w:t>
      </w:r>
      <w:r>
        <w:br/>
        <w:t>(LOAD "C:/IGEMS_R10/LSP/TEST.LSP" "No such file")</w:t>
      </w:r>
      <w:r>
        <w:tab/>
        <w:t>returns "No such file"</w:t>
      </w:r>
    </w:p>
    <w:p w14:paraId="09A3AF54" w14:textId="77777777" w:rsidR="0047000B" w:rsidRDefault="00D32EF5">
      <w:r>
        <w:t>If the same file exist.</w:t>
      </w:r>
    </w:p>
    <w:p w14:paraId="6789F0C5" w14:textId="77777777" w:rsidR="0047000B" w:rsidRDefault="00D32EF5">
      <w:pPr>
        <w:pStyle w:val="LISPSAMPLE"/>
      </w:pPr>
      <w:r>
        <w:t>(LOAD "C:/IGEMS_R10/LSP/TEST.LSP")</w:t>
      </w:r>
      <w:r>
        <w:tab/>
      </w:r>
      <w:r>
        <w:tab/>
        <w:t>returns last evaluation</w:t>
      </w:r>
    </w:p>
    <w:p w14:paraId="31E6ABCE" w14:textId="77777777" w:rsidR="0047000B" w:rsidRDefault="00D32EF5">
      <w:r>
        <w:t>The LOAD function can be used from within another LISP function, or even recursively (in the file being loaded).</w:t>
      </w:r>
    </w:p>
    <w:p w14:paraId="7959C96F" w14:textId="7A9CA24F" w:rsidR="00BB0B15" w:rsidRDefault="00BB0B15">
      <w:r>
        <w:t xml:space="preserve">Note:  The function </w:t>
      </w:r>
      <w:hyperlink w:anchor="_(GETVAR_&lt;name&gt;)" w:history="1">
        <w:r w:rsidRPr="00BB0B15">
          <w:rPr>
            <w:rStyle w:val="Hyperlnk"/>
            <w:bdr w:val="none" w:sz="0" w:space="0" w:color="auto"/>
          </w:rPr>
          <w:t>GETVAR</w:t>
        </w:r>
      </w:hyperlink>
      <w:r>
        <w:t xml:space="preserve"> is useful to get the address of different IGEMS folders.</w:t>
      </w:r>
    </w:p>
    <w:p w14:paraId="0491B218" w14:textId="69AB1E5F" w:rsidR="0047000B" w:rsidRDefault="00D32EF5">
      <w:pPr>
        <w:pStyle w:val="Rubrik4"/>
      </w:pPr>
      <w:bookmarkStart w:id="411" w:name="_(LOG_&lt;number&gt;)"/>
      <w:bookmarkStart w:id="412" w:name="_LOG"/>
      <w:bookmarkStart w:id="413" w:name="_Toc359406187"/>
      <w:bookmarkEnd w:id="411"/>
      <w:bookmarkEnd w:id="412"/>
      <w:r>
        <w:t>(</w:t>
      </w:r>
      <w:hyperlink w:anchor="_(LOG_&lt;number&gt;)" w:history="1">
        <w:r w:rsidRPr="000124C2">
          <w:rPr>
            <w:rStyle w:val="Hyperlnk"/>
            <w:bdr w:val="none" w:sz="0" w:space="0" w:color="auto"/>
          </w:rPr>
          <w:t>LOG</w:t>
        </w:r>
      </w:hyperlink>
      <w:r>
        <w:t xml:space="preserve"> &lt;number&gt;)</w:t>
      </w:r>
      <w:bookmarkEnd w:id="413"/>
    </w:p>
    <w:p w14:paraId="646A057A" w14:textId="77777777" w:rsidR="0047000B" w:rsidRDefault="00D32EF5">
      <w:r>
        <w:t>This function returns the natural log of &lt;number&gt; as a real.</w:t>
      </w:r>
    </w:p>
    <w:p w14:paraId="52611374" w14:textId="77777777" w:rsidR="0047000B" w:rsidRDefault="00D32EF5">
      <w:pPr>
        <w:pStyle w:val="LISPSAMPLE"/>
      </w:pPr>
      <w:r>
        <w:t>(LOG 4.5)</w:t>
      </w:r>
      <w:r>
        <w:tab/>
        <w:t>returns 1.50408</w:t>
      </w:r>
      <w:r>
        <w:br/>
        <w:t>(LOG 1.22)</w:t>
      </w:r>
      <w:r>
        <w:tab/>
        <w:t>returns 0.198851</w:t>
      </w:r>
    </w:p>
    <w:p w14:paraId="713425D3" w14:textId="2842B408" w:rsidR="0047000B" w:rsidRDefault="00D32EF5">
      <w:pPr>
        <w:pStyle w:val="Rubrik4"/>
      </w:pPr>
      <w:bookmarkStart w:id="414" w:name="_(LOGAND_&lt;number&gt;_&lt;number&gt;"/>
      <w:bookmarkStart w:id="415" w:name="_LOGAND"/>
      <w:bookmarkStart w:id="416" w:name="_Toc359406188"/>
      <w:bookmarkEnd w:id="414"/>
      <w:bookmarkEnd w:id="415"/>
      <w:r>
        <w:t>(</w:t>
      </w:r>
      <w:hyperlink w:anchor="_(LOGAND_&lt;number&gt;_&lt;number&gt;" w:history="1">
        <w:r w:rsidRPr="000124C2">
          <w:rPr>
            <w:rStyle w:val="Hyperlnk"/>
            <w:bdr w:val="none" w:sz="0" w:space="0" w:color="auto"/>
          </w:rPr>
          <w:t>LOGAND</w:t>
        </w:r>
      </w:hyperlink>
      <w:r>
        <w:t xml:space="preserve"> &lt;number&gt; &lt;number&gt; ...)</w:t>
      </w:r>
      <w:bookmarkEnd w:id="416"/>
    </w:p>
    <w:p w14:paraId="789C03F0" w14:textId="77777777" w:rsidR="0047000B" w:rsidRDefault="00D32EF5">
      <w:r>
        <w:t>This function returns the result of a logical bitwise AND of a list of &lt;number&gt;. The &lt;numbers&gt; must be integers and the result is also an integer.</w:t>
      </w:r>
    </w:p>
    <w:p w14:paraId="14500ACC" w14:textId="77777777" w:rsidR="005924B2" w:rsidRDefault="00F470EB">
      <w:pPr>
        <w:pStyle w:val="LISPSAMPLE"/>
      </w:pPr>
      <w:r>
        <w:t>(LOGAND 4 6)</w:t>
      </w:r>
      <w:r>
        <w:tab/>
        <w:t>returns 4</w:t>
      </w:r>
      <w:r>
        <w:br/>
        <w:t>(LOGAND 4 1)</w:t>
      </w:r>
      <w:r>
        <w:tab/>
        <w:t>returns 0</w:t>
      </w:r>
      <w:r>
        <w:br/>
      </w:r>
      <w:r w:rsidR="00D32EF5">
        <w:t>(LOGAND 2 3 15)</w:t>
      </w:r>
      <w:r w:rsidR="00D32EF5">
        <w:tab/>
        <w:t>returns 2</w:t>
      </w:r>
      <w:r w:rsidR="00D32EF5">
        <w:br/>
        <w:t>(LOGAND 8 3 4)</w:t>
      </w:r>
      <w:r w:rsidR="00D32EF5">
        <w:tab/>
        <w:t>returns 0</w:t>
      </w:r>
    </w:p>
    <w:p w14:paraId="5DBAEA48" w14:textId="77777777" w:rsidR="005924B2" w:rsidRDefault="005924B2" w:rsidP="005924B2"/>
    <w:p w14:paraId="66BAB282" w14:textId="77777777" w:rsidR="0047000B" w:rsidRDefault="005924B2">
      <w:pPr>
        <w:pStyle w:val="LISPSAMPLE"/>
      </w:pPr>
      <w:r>
        <w:t>(LOGAND 7 15 3)</w:t>
      </w:r>
      <w:r>
        <w:tab/>
        <w:t>returns 3</w:t>
      </w:r>
    </w:p>
    <w:tbl>
      <w:tblPr>
        <w:tblStyle w:val="Tabellrutnt"/>
        <w:tblW w:w="0" w:type="auto"/>
        <w:tblLook w:val="04A0" w:firstRow="1" w:lastRow="0" w:firstColumn="1" w:lastColumn="0" w:noHBand="0" w:noVBand="1"/>
      </w:tblPr>
      <w:tblGrid>
        <w:gridCol w:w="1132"/>
        <w:gridCol w:w="1133"/>
        <w:gridCol w:w="1133"/>
        <w:gridCol w:w="1133"/>
        <w:gridCol w:w="1133"/>
        <w:gridCol w:w="1133"/>
        <w:gridCol w:w="1133"/>
      </w:tblGrid>
      <w:tr w:rsidR="0036472B" w14:paraId="00BD3A09" w14:textId="77777777" w:rsidTr="0036472B">
        <w:tc>
          <w:tcPr>
            <w:tcW w:w="1132" w:type="dxa"/>
            <w:tcBorders>
              <w:bottom w:val="single" w:sz="4" w:space="0" w:color="000000" w:themeColor="text1"/>
            </w:tcBorders>
            <w:shd w:val="pct20" w:color="auto" w:fill="auto"/>
          </w:tcPr>
          <w:p w14:paraId="235F03B7" w14:textId="77777777" w:rsidR="0036472B" w:rsidRPr="0036472B" w:rsidRDefault="0036472B" w:rsidP="005924B2">
            <w:r w:rsidRPr="0036472B">
              <w:t>1</w:t>
            </w:r>
            <w:r>
              <w:t xml:space="preserve"> (bit1)</w:t>
            </w:r>
          </w:p>
        </w:tc>
        <w:tc>
          <w:tcPr>
            <w:tcW w:w="1133" w:type="dxa"/>
            <w:tcBorders>
              <w:bottom w:val="single" w:sz="4" w:space="0" w:color="000000" w:themeColor="text1"/>
            </w:tcBorders>
            <w:shd w:val="pct20" w:color="auto" w:fill="auto"/>
          </w:tcPr>
          <w:p w14:paraId="0F1E38D5" w14:textId="77777777" w:rsidR="0036472B" w:rsidRPr="0036472B" w:rsidRDefault="0036472B" w:rsidP="005924B2">
            <w:r w:rsidRPr="0036472B">
              <w:t>2</w:t>
            </w:r>
            <w:r>
              <w:t xml:space="preserve"> (bit 2)</w:t>
            </w:r>
          </w:p>
        </w:tc>
        <w:tc>
          <w:tcPr>
            <w:tcW w:w="1133" w:type="dxa"/>
            <w:tcBorders>
              <w:bottom w:val="single" w:sz="4" w:space="0" w:color="000000" w:themeColor="text1"/>
            </w:tcBorders>
            <w:shd w:val="pct20" w:color="auto" w:fill="auto"/>
          </w:tcPr>
          <w:p w14:paraId="15770372" w14:textId="77777777" w:rsidR="0036472B" w:rsidRDefault="0036472B" w:rsidP="005924B2">
            <w:r>
              <w:t>4 (bit 3)</w:t>
            </w:r>
          </w:p>
        </w:tc>
        <w:tc>
          <w:tcPr>
            <w:tcW w:w="1133" w:type="dxa"/>
            <w:tcBorders>
              <w:bottom w:val="single" w:sz="4" w:space="0" w:color="000000" w:themeColor="text1"/>
            </w:tcBorders>
            <w:shd w:val="pct20" w:color="auto" w:fill="auto"/>
          </w:tcPr>
          <w:p w14:paraId="11CBEB82" w14:textId="77777777" w:rsidR="0036472B" w:rsidRDefault="0036472B" w:rsidP="005924B2">
            <w:r>
              <w:t>8 (bit 4)</w:t>
            </w:r>
          </w:p>
        </w:tc>
        <w:tc>
          <w:tcPr>
            <w:tcW w:w="1133" w:type="dxa"/>
            <w:shd w:val="pct20" w:color="auto" w:fill="auto"/>
          </w:tcPr>
          <w:p w14:paraId="57168B74" w14:textId="77777777" w:rsidR="0036472B" w:rsidRDefault="0036472B" w:rsidP="005924B2">
            <w:r>
              <w:t>16 (bit 5)</w:t>
            </w:r>
          </w:p>
        </w:tc>
        <w:tc>
          <w:tcPr>
            <w:tcW w:w="1133" w:type="dxa"/>
            <w:shd w:val="pct20" w:color="auto" w:fill="auto"/>
          </w:tcPr>
          <w:p w14:paraId="16F0C7F2" w14:textId="77777777" w:rsidR="0036472B" w:rsidRDefault="0036472B" w:rsidP="005924B2">
            <w:r>
              <w:t>32 (bit 6)</w:t>
            </w:r>
          </w:p>
        </w:tc>
        <w:tc>
          <w:tcPr>
            <w:tcW w:w="1133" w:type="dxa"/>
          </w:tcPr>
          <w:p w14:paraId="2E334A7C" w14:textId="77777777" w:rsidR="0036472B" w:rsidRDefault="0036472B" w:rsidP="005924B2"/>
        </w:tc>
      </w:tr>
      <w:tr w:rsidR="005924B2" w14:paraId="441BA271" w14:textId="77777777" w:rsidTr="0036472B">
        <w:tc>
          <w:tcPr>
            <w:tcW w:w="1132" w:type="dxa"/>
            <w:tcBorders>
              <w:bottom w:val="single" w:sz="4" w:space="0" w:color="000000" w:themeColor="text1"/>
            </w:tcBorders>
          </w:tcPr>
          <w:p w14:paraId="76682D94" w14:textId="77777777" w:rsidR="005924B2" w:rsidRPr="005924B2" w:rsidRDefault="005924B2" w:rsidP="005924B2">
            <w:pPr>
              <w:rPr>
                <w:b/>
              </w:rPr>
            </w:pPr>
            <w:r w:rsidRPr="005924B2">
              <w:rPr>
                <w:b/>
              </w:rPr>
              <w:t>1</w:t>
            </w:r>
          </w:p>
        </w:tc>
        <w:tc>
          <w:tcPr>
            <w:tcW w:w="1133" w:type="dxa"/>
            <w:tcBorders>
              <w:bottom w:val="single" w:sz="4" w:space="0" w:color="000000" w:themeColor="text1"/>
            </w:tcBorders>
          </w:tcPr>
          <w:p w14:paraId="15A97D75" w14:textId="77777777" w:rsidR="005924B2" w:rsidRPr="005924B2" w:rsidRDefault="005924B2" w:rsidP="005924B2">
            <w:pPr>
              <w:rPr>
                <w:b/>
              </w:rPr>
            </w:pPr>
            <w:r w:rsidRPr="005924B2">
              <w:rPr>
                <w:b/>
              </w:rPr>
              <w:t>2</w:t>
            </w:r>
          </w:p>
        </w:tc>
        <w:tc>
          <w:tcPr>
            <w:tcW w:w="1133" w:type="dxa"/>
            <w:tcBorders>
              <w:bottom w:val="single" w:sz="4" w:space="0" w:color="000000" w:themeColor="text1"/>
            </w:tcBorders>
          </w:tcPr>
          <w:p w14:paraId="223EA5BB" w14:textId="77777777" w:rsidR="005924B2" w:rsidRDefault="005924B2" w:rsidP="005924B2">
            <w:r>
              <w:t>4</w:t>
            </w:r>
          </w:p>
        </w:tc>
        <w:tc>
          <w:tcPr>
            <w:tcW w:w="1133" w:type="dxa"/>
            <w:tcBorders>
              <w:bottom w:val="single" w:sz="4" w:space="0" w:color="000000" w:themeColor="text1"/>
            </w:tcBorders>
          </w:tcPr>
          <w:p w14:paraId="5868C190" w14:textId="77777777" w:rsidR="005924B2" w:rsidRDefault="005924B2" w:rsidP="005924B2"/>
        </w:tc>
        <w:tc>
          <w:tcPr>
            <w:tcW w:w="1133" w:type="dxa"/>
          </w:tcPr>
          <w:p w14:paraId="45D687DB" w14:textId="77777777" w:rsidR="005924B2" w:rsidRDefault="005924B2" w:rsidP="005924B2"/>
        </w:tc>
        <w:tc>
          <w:tcPr>
            <w:tcW w:w="1133" w:type="dxa"/>
          </w:tcPr>
          <w:p w14:paraId="5226AE88" w14:textId="77777777" w:rsidR="005924B2" w:rsidRDefault="005924B2" w:rsidP="005924B2"/>
        </w:tc>
        <w:tc>
          <w:tcPr>
            <w:tcW w:w="1133" w:type="dxa"/>
          </w:tcPr>
          <w:p w14:paraId="3102664F" w14:textId="77777777" w:rsidR="005924B2" w:rsidRDefault="005924B2" w:rsidP="005924B2">
            <w:r>
              <w:t>=</w:t>
            </w:r>
            <w:r w:rsidR="00544B87">
              <w:t xml:space="preserve"> </w:t>
            </w:r>
            <w:r>
              <w:t>7</w:t>
            </w:r>
          </w:p>
        </w:tc>
      </w:tr>
      <w:tr w:rsidR="005924B2" w14:paraId="00F3F0D8" w14:textId="77777777" w:rsidTr="0036472B">
        <w:tc>
          <w:tcPr>
            <w:tcW w:w="1132" w:type="dxa"/>
            <w:tcBorders>
              <w:bottom w:val="single" w:sz="4" w:space="0" w:color="000000" w:themeColor="text1"/>
            </w:tcBorders>
          </w:tcPr>
          <w:p w14:paraId="7333964D" w14:textId="77777777" w:rsidR="005924B2" w:rsidRPr="005924B2" w:rsidRDefault="005924B2" w:rsidP="005924B2">
            <w:pPr>
              <w:rPr>
                <w:b/>
              </w:rPr>
            </w:pPr>
            <w:r w:rsidRPr="005924B2">
              <w:rPr>
                <w:b/>
              </w:rPr>
              <w:t>1</w:t>
            </w:r>
          </w:p>
        </w:tc>
        <w:tc>
          <w:tcPr>
            <w:tcW w:w="1133" w:type="dxa"/>
            <w:tcBorders>
              <w:bottom w:val="single" w:sz="4" w:space="0" w:color="000000" w:themeColor="text1"/>
            </w:tcBorders>
          </w:tcPr>
          <w:p w14:paraId="1D19EC3B" w14:textId="77777777" w:rsidR="005924B2" w:rsidRPr="005924B2" w:rsidRDefault="005924B2" w:rsidP="005924B2">
            <w:pPr>
              <w:rPr>
                <w:b/>
              </w:rPr>
            </w:pPr>
            <w:r w:rsidRPr="005924B2">
              <w:rPr>
                <w:b/>
              </w:rPr>
              <w:t>2</w:t>
            </w:r>
          </w:p>
        </w:tc>
        <w:tc>
          <w:tcPr>
            <w:tcW w:w="1133" w:type="dxa"/>
          </w:tcPr>
          <w:p w14:paraId="06884869" w14:textId="77777777" w:rsidR="005924B2" w:rsidRDefault="005924B2" w:rsidP="005924B2">
            <w:r>
              <w:t>4</w:t>
            </w:r>
          </w:p>
        </w:tc>
        <w:tc>
          <w:tcPr>
            <w:tcW w:w="1133" w:type="dxa"/>
          </w:tcPr>
          <w:p w14:paraId="354EA7BB" w14:textId="77777777" w:rsidR="005924B2" w:rsidRDefault="005924B2" w:rsidP="005924B2">
            <w:r>
              <w:t>8</w:t>
            </w:r>
          </w:p>
        </w:tc>
        <w:tc>
          <w:tcPr>
            <w:tcW w:w="1133" w:type="dxa"/>
          </w:tcPr>
          <w:p w14:paraId="258584A1" w14:textId="77777777" w:rsidR="005924B2" w:rsidRDefault="005924B2" w:rsidP="005924B2"/>
        </w:tc>
        <w:tc>
          <w:tcPr>
            <w:tcW w:w="1133" w:type="dxa"/>
          </w:tcPr>
          <w:p w14:paraId="0E3DEA36" w14:textId="77777777" w:rsidR="005924B2" w:rsidRDefault="005924B2" w:rsidP="005924B2"/>
        </w:tc>
        <w:tc>
          <w:tcPr>
            <w:tcW w:w="1133" w:type="dxa"/>
          </w:tcPr>
          <w:p w14:paraId="784EC54C" w14:textId="77777777" w:rsidR="005924B2" w:rsidRDefault="00544B87" w:rsidP="005924B2">
            <w:r>
              <w:t xml:space="preserve">= </w:t>
            </w:r>
            <w:r w:rsidR="005924B2">
              <w:t>15</w:t>
            </w:r>
          </w:p>
        </w:tc>
      </w:tr>
      <w:tr w:rsidR="005924B2" w14:paraId="55AF54E2" w14:textId="77777777" w:rsidTr="0036472B">
        <w:tc>
          <w:tcPr>
            <w:tcW w:w="1132" w:type="dxa"/>
          </w:tcPr>
          <w:p w14:paraId="296B483D" w14:textId="77777777" w:rsidR="005924B2" w:rsidRPr="005924B2" w:rsidRDefault="005924B2" w:rsidP="005924B2">
            <w:pPr>
              <w:rPr>
                <w:b/>
              </w:rPr>
            </w:pPr>
            <w:r w:rsidRPr="005924B2">
              <w:rPr>
                <w:b/>
              </w:rPr>
              <w:t>1</w:t>
            </w:r>
          </w:p>
        </w:tc>
        <w:tc>
          <w:tcPr>
            <w:tcW w:w="1133" w:type="dxa"/>
          </w:tcPr>
          <w:p w14:paraId="13BF27BA" w14:textId="77777777" w:rsidR="005924B2" w:rsidRPr="005924B2" w:rsidRDefault="005924B2" w:rsidP="005924B2">
            <w:pPr>
              <w:rPr>
                <w:b/>
              </w:rPr>
            </w:pPr>
            <w:r w:rsidRPr="005924B2">
              <w:rPr>
                <w:b/>
              </w:rPr>
              <w:t>2</w:t>
            </w:r>
          </w:p>
        </w:tc>
        <w:tc>
          <w:tcPr>
            <w:tcW w:w="1133" w:type="dxa"/>
          </w:tcPr>
          <w:p w14:paraId="2763C833" w14:textId="77777777" w:rsidR="005924B2" w:rsidRDefault="005924B2" w:rsidP="005924B2"/>
        </w:tc>
        <w:tc>
          <w:tcPr>
            <w:tcW w:w="1133" w:type="dxa"/>
          </w:tcPr>
          <w:p w14:paraId="3A042282" w14:textId="77777777" w:rsidR="005924B2" w:rsidRDefault="005924B2" w:rsidP="005924B2"/>
        </w:tc>
        <w:tc>
          <w:tcPr>
            <w:tcW w:w="1133" w:type="dxa"/>
          </w:tcPr>
          <w:p w14:paraId="4BACAC7B" w14:textId="77777777" w:rsidR="005924B2" w:rsidRDefault="005924B2" w:rsidP="005924B2"/>
        </w:tc>
        <w:tc>
          <w:tcPr>
            <w:tcW w:w="1133" w:type="dxa"/>
          </w:tcPr>
          <w:p w14:paraId="3A61C559" w14:textId="77777777" w:rsidR="005924B2" w:rsidRDefault="005924B2" w:rsidP="005924B2"/>
        </w:tc>
        <w:tc>
          <w:tcPr>
            <w:tcW w:w="1133" w:type="dxa"/>
          </w:tcPr>
          <w:p w14:paraId="53DCB8EE" w14:textId="77777777" w:rsidR="005924B2" w:rsidRDefault="00544B87" w:rsidP="005924B2">
            <w:r>
              <w:t xml:space="preserve">= </w:t>
            </w:r>
            <w:r w:rsidR="005924B2">
              <w:t>3</w:t>
            </w:r>
          </w:p>
        </w:tc>
      </w:tr>
    </w:tbl>
    <w:p w14:paraId="42583473" w14:textId="77777777" w:rsidR="005924B2" w:rsidRDefault="005924B2">
      <w:pPr>
        <w:pStyle w:val="LISPSAMPLE"/>
      </w:pPr>
      <w:r>
        <w:t>Value 3 (bit 1 and 2) is common for all numbers in the list.</w:t>
      </w:r>
    </w:p>
    <w:p w14:paraId="4CE0EB28" w14:textId="2AB9D34C" w:rsidR="0047000B" w:rsidRDefault="00D32EF5">
      <w:pPr>
        <w:pStyle w:val="Rubrik4"/>
      </w:pPr>
      <w:bookmarkStart w:id="417" w:name="_(LOGIOR_&lt;number&gt;_&lt;number&gt;"/>
      <w:bookmarkStart w:id="418" w:name="_LOGIOR"/>
      <w:bookmarkStart w:id="419" w:name="_Toc359406189"/>
      <w:bookmarkEnd w:id="417"/>
      <w:bookmarkEnd w:id="418"/>
      <w:r>
        <w:t>(</w:t>
      </w:r>
      <w:hyperlink w:anchor="_(LOGIOR_&lt;number&gt;_&lt;number&gt;" w:history="1">
        <w:r w:rsidRPr="000124C2">
          <w:rPr>
            <w:rStyle w:val="Hyperlnk"/>
            <w:bdr w:val="none" w:sz="0" w:space="0" w:color="auto"/>
          </w:rPr>
          <w:t>LOGIOR</w:t>
        </w:r>
      </w:hyperlink>
      <w:r>
        <w:t xml:space="preserve"> &lt;number&gt; &lt;number&gt; ...)</w:t>
      </w:r>
      <w:bookmarkEnd w:id="419"/>
    </w:p>
    <w:p w14:paraId="6BAA2D07" w14:textId="77777777" w:rsidR="0047000B" w:rsidRDefault="00D32EF5">
      <w:r>
        <w:t>This function returns the result of a logical bitwise inclusive OR of a list of &lt;numbers&gt;. The &lt;numbers&gt; must be integers, and the result is also an integer.</w:t>
      </w:r>
    </w:p>
    <w:p w14:paraId="7A8E5B07" w14:textId="77777777" w:rsidR="0047000B" w:rsidRDefault="00D32EF5">
      <w:pPr>
        <w:pStyle w:val="LISPSAMPLE"/>
      </w:pPr>
      <w:r>
        <w:t>(LOGIOR 1 2 4)</w:t>
      </w:r>
      <w:r>
        <w:tab/>
        <w:t>returns 3</w:t>
      </w:r>
      <w:r>
        <w:br/>
        <w:t>(LOGIOR 9 3)</w:t>
      </w:r>
      <w:r>
        <w:tab/>
        <w:t>returns 11</w:t>
      </w:r>
    </w:p>
    <w:p w14:paraId="4247148D" w14:textId="30AE7ABE" w:rsidR="0047000B" w:rsidRDefault="00D32EF5">
      <w:pPr>
        <w:pStyle w:val="Rubrik4"/>
      </w:pPr>
      <w:bookmarkStart w:id="420" w:name="_(LSH_&lt;num&gt;_&lt;numbits&gt;)"/>
      <w:bookmarkStart w:id="421" w:name="_LSH"/>
      <w:bookmarkStart w:id="422" w:name="_Toc359406190"/>
      <w:bookmarkEnd w:id="420"/>
      <w:bookmarkEnd w:id="421"/>
      <w:r>
        <w:t>(</w:t>
      </w:r>
      <w:hyperlink w:anchor="_(LSH_&lt;num&gt;_&lt;numbits&gt;)" w:history="1">
        <w:r w:rsidRPr="000124C2">
          <w:rPr>
            <w:rStyle w:val="Hyperlnk"/>
            <w:bdr w:val="none" w:sz="0" w:space="0" w:color="auto"/>
          </w:rPr>
          <w:t>LSH</w:t>
        </w:r>
      </w:hyperlink>
      <w:r>
        <w:t xml:space="preserve"> &lt;num&gt; &lt;numbits&gt;)</w:t>
      </w:r>
      <w:bookmarkEnd w:id="422"/>
    </w:p>
    <w:p w14:paraId="3BEC4C8D" w14:textId="77777777" w:rsidR="0047000B" w:rsidRDefault="00D32EF5">
      <w:r>
        <w:t xml:space="preserve">This function returns the logical bitwise shift of &lt;num&gt; by &lt;numbits&gt;. &lt;num&gt; and &lt;numbits&gt; must be integers, and the result is also an integer. If &lt;numbits&gt; is positive, &lt;num&gt; is shifted to the left, if negative, to the right. In either </w:t>
      </w:r>
      <w:r>
        <w:lastRenderedPageBreak/>
        <w:t>case, "zero" bits are shifted in, and the bits shifted out are discarded. If a "one" bit is shifted into or out of the top bit of an integer, its sign changes.</w:t>
      </w:r>
    </w:p>
    <w:p w14:paraId="73418334" w14:textId="77777777" w:rsidR="0047000B" w:rsidRDefault="00D32EF5">
      <w:pPr>
        <w:pStyle w:val="LISPSAMPLE"/>
      </w:pPr>
      <w:r>
        <w:t>(LSH 2 1)</w:t>
      </w:r>
      <w:r>
        <w:tab/>
        <w:t>returns 4</w:t>
      </w:r>
      <w:r>
        <w:br/>
        <w:t>(LSH 2 -1)</w:t>
      </w:r>
      <w:r>
        <w:tab/>
        <w:t>returns 1</w:t>
      </w:r>
      <w:r>
        <w:br/>
        <w:t>(LSH 9 1)</w:t>
      </w:r>
      <w:r>
        <w:tab/>
        <w:t>returns 18</w:t>
      </w:r>
      <w:r>
        <w:br/>
        <w:t>(LSH 9 -1)</w:t>
      </w:r>
      <w:r>
        <w:tab/>
        <w:t>returns 4</w:t>
      </w:r>
    </w:p>
    <w:p w14:paraId="335354C2" w14:textId="27FCC006" w:rsidR="0047000B" w:rsidRDefault="00D32EF5">
      <w:pPr>
        <w:pStyle w:val="Rubrik4"/>
      </w:pPr>
      <w:bookmarkStart w:id="423" w:name="_(MAPCAR_&lt;function&gt;_&lt;list1&gt;"/>
      <w:bookmarkStart w:id="424" w:name="_MAPCAR"/>
      <w:bookmarkStart w:id="425" w:name="_Toc359406191"/>
      <w:bookmarkEnd w:id="423"/>
      <w:bookmarkEnd w:id="424"/>
      <w:r>
        <w:t>(</w:t>
      </w:r>
      <w:hyperlink w:anchor="_(MAPCAR_&lt;function&gt;_&lt;list1&gt;" w:history="1">
        <w:r w:rsidRPr="000124C2">
          <w:rPr>
            <w:rStyle w:val="Hyperlnk"/>
            <w:bdr w:val="none" w:sz="0" w:space="0" w:color="auto"/>
          </w:rPr>
          <w:t>MAPCAR</w:t>
        </w:r>
      </w:hyperlink>
      <w:r>
        <w:t xml:space="preserve"> &lt;function&gt; &lt;list1&gt; ... &lt;listn&gt;)</w:t>
      </w:r>
      <w:bookmarkEnd w:id="425"/>
    </w:p>
    <w:p w14:paraId="1EE75B7D" w14:textId="77777777" w:rsidR="0047000B" w:rsidRDefault="00D32EF5">
      <w:r>
        <w:t>MAPCAR returns the result of executing &lt;function&gt; with the individual elements of &lt;list1&gt; through &lt;listn&gt; supplied as arguments to &lt;function&gt;. The number of &lt;list&gt;s must match the number of arguments required by &lt;function&gt;. The MAPCAR always return a list of the result.</w:t>
      </w:r>
    </w:p>
    <w:p w14:paraId="2CAD890D" w14:textId="77777777" w:rsidR="0047000B" w:rsidRDefault="00D32EF5">
      <w:pPr>
        <w:pStyle w:val="LISPSAMPLE"/>
      </w:pPr>
      <w:r>
        <w:t>(SETQ a 10 b 20 c 30)</w:t>
      </w:r>
      <w:r>
        <w:br/>
        <w:t>(MAPCAR '1+ (LIST a b c))</w:t>
      </w:r>
      <w:r>
        <w:tab/>
        <w:t>returns (11 21 31)</w:t>
      </w:r>
    </w:p>
    <w:p w14:paraId="186F8BDF" w14:textId="34B71FEB" w:rsidR="0047000B" w:rsidRDefault="00D32EF5">
      <w:pPr>
        <w:pStyle w:val="Rubrik4"/>
      </w:pPr>
      <w:bookmarkStart w:id="426" w:name="_(MAX_&lt;number&gt;_&lt;number&gt;"/>
      <w:bookmarkStart w:id="427" w:name="_MAX"/>
      <w:bookmarkStart w:id="428" w:name="_Toc359406192"/>
      <w:bookmarkEnd w:id="426"/>
      <w:bookmarkEnd w:id="427"/>
      <w:r>
        <w:t>(</w:t>
      </w:r>
      <w:hyperlink w:anchor="_(MAX_&lt;number&gt;_&lt;number&gt;" w:history="1">
        <w:r w:rsidRPr="000124C2">
          <w:rPr>
            <w:rStyle w:val="Hyperlnk"/>
            <w:bdr w:val="none" w:sz="0" w:space="0" w:color="auto"/>
          </w:rPr>
          <w:t>MAX</w:t>
        </w:r>
      </w:hyperlink>
      <w:r>
        <w:t xml:space="preserve"> &lt;number&gt; &lt;number&gt; ...)</w:t>
      </w:r>
      <w:bookmarkEnd w:id="428"/>
    </w:p>
    <w:p w14:paraId="0A559CD1" w14:textId="77777777" w:rsidR="0047000B" w:rsidRDefault="00D32EF5">
      <w:r>
        <w:t>This function returns the largest of the &lt;number&gt;s given. Each &lt;number&gt; may be a real or an integer.</w:t>
      </w:r>
    </w:p>
    <w:p w14:paraId="116DB740" w14:textId="77777777" w:rsidR="0047000B" w:rsidRDefault="00D32EF5">
      <w:pPr>
        <w:pStyle w:val="LISPSAMPLE"/>
      </w:pPr>
      <w:r>
        <w:t>(MAX 20 -12 77.1)</w:t>
      </w:r>
      <w:r>
        <w:tab/>
        <w:t>returns 77.18</w:t>
      </w:r>
      <w:r>
        <w:br/>
        <w:t>(MAX -12 -10 -3)</w:t>
      </w:r>
      <w:r>
        <w:tab/>
        <w:t>returns -3</w:t>
      </w:r>
    </w:p>
    <w:p w14:paraId="391BC401" w14:textId="52292AE7" w:rsidR="0047000B" w:rsidRDefault="00D32EF5">
      <w:pPr>
        <w:pStyle w:val="Rubrik4"/>
      </w:pPr>
      <w:bookmarkStart w:id="429" w:name="_(MEMBER_&lt;expr&gt;_&lt;list&gt;)"/>
      <w:bookmarkStart w:id="430" w:name="_MEMBER"/>
      <w:bookmarkStart w:id="431" w:name="_Toc359406193"/>
      <w:bookmarkEnd w:id="429"/>
      <w:bookmarkEnd w:id="430"/>
      <w:r>
        <w:t>(</w:t>
      </w:r>
      <w:hyperlink w:anchor="_(MEMBER_&lt;expr&gt;_&lt;list&gt;)" w:history="1">
        <w:r w:rsidRPr="000124C2">
          <w:rPr>
            <w:rStyle w:val="Hyperlnk"/>
            <w:bdr w:val="none" w:sz="0" w:space="0" w:color="auto"/>
          </w:rPr>
          <w:t>MEMBER</w:t>
        </w:r>
      </w:hyperlink>
      <w:r>
        <w:t xml:space="preserve"> &lt;expr&gt; &lt;list&gt;)</w:t>
      </w:r>
      <w:bookmarkEnd w:id="431"/>
    </w:p>
    <w:p w14:paraId="793B2537" w14:textId="77777777" w:rsidR="0047000B" w:rsidRDefault="00D32EF5">
      <w:r>
        <w:t>This function searches &lt;list&gt; for an occurrence of &lt;expr&gt; and returns the remainder of &lt;list&gt; starting with the first occurrence of &lt;expr&gt;. If there is no occurrence of &lt;exp&gt; in &lt;list&gt;, MEMBER returns nil.</w:t>
      </w:r>
    </w:p>
    <w:p w14:paraId="6D0F9A6D" w14:textId="77777777" w:rsidR="0047000B" w:rsidRDefault="00D32EF5">
      <w:pPr>
        <w:pStyle w:val="LISPSAMPLE"/>
      </w:pPr>
      <w:r>
        <w:t>(MEMBER 'c '(a b c d e f))</w:t>
      </w:r>
      <w:r>
        <w:tab/>
      </w:r>
      <w:r>
        <w:tab/>
        <w:t>returns (C D E F)</w:t>
      </w:r>
      <w:r>
        <w:br/>
        <w:t>(MEMBER 10 (LIST 9 10 11 12))</w:t>
      </w:r>
      <w:r>
        <w:tab/>
        <w:t>returns (10 11 12)</w:t>
      </w:r>
      <w:r>
        <w:br/>
        <w:t>(MEMBER 10 (LIST 20 30 40))</w:t>
      </w:r>
      <w:r>
        <w:tab/>
        <w:t>returns nil</w:t>
      </w:r>
    </w:p>
    <w:p w14:paraId="0AA433B9" w14:textId="46CA3218" w:rsidR="0047000B" w:rsidRDefault="00D32EF5">
      <w:pPr>
        <w:pStyle w:val="Rubrik4"/>
      </w:pPr>
      <w:bookmarkStart w:id="432" w:name="_(MIN_&lt;number&gt;_&lt;number&gt;"/>
      <w:bookmarkStart w:id="433" w:name="_MIN"/>
      <w:bookmarkStart w:id="434" w:name="_Toc359406194"/>
      <w:bookmarkEnd w:id="432"/>
      <w:bookmarkEnd w:id="433"/>
      <w:r>
        <w:t>(</w:t>
      </w:r>
      <w:hyperlink w:anchor="_(MIN_&lt;number&gt;_&lt;number&gt;" w:history="1">
        <w:r w:rsidRPr="000124C2">
          <w:rPr>
            <w:rStyle w:val="Hyperlnk"/>
            <w:bdr w:val="none" w:sz="0" w:space="0" w:color="auto"/>
          </w:rPr>
          <w:t>MIN</w:t>
        </w:r>
      </w:hyperlink>
      <w:r>
        <w:t xml:space="preserve"> &lt;number&gt; &lt;number&gt; ...)</w:t>
      </w:r>
      <w:bookmarkEnd w:id="434"/>
    </w:p>
    <w:p w14:paraId="5860F7E1" w14:textId="77777777" w:rsidR="0047000B" w:rsidRDefault="00D32EF5">
      <w:r>
        <w:t>This function returns the smallest of the &lt;number&gt;s given. Each &lt;number&gt; may be a real or an integer.</w:t>
      </w:r>
    </w:p>
    <w:p w14:paraId="1B124B02" w14:textId="77777777" w:rsidR="0047000B" w:rsidRDefault="00D32EF5">
      <w:pPr>
        <w:pStyle w:val="LISPSAMPLE"/>
      </w:pPr>
      <w:r>
        <w:t>(MIN 100 200 300)</w:t>
      </w:r>
      <w:r>
        <w:tab/>
        <w:t>returns 100</w:t>
      </w:r>
      <w:r>
        <w:br/>
        <w:t>(MIN -100 100)</w:t>
      </w:r>
      <w:r>
        <w:tab/>
        <w:t>returns -100</w:t>
      </w:r>
    </w:p>
    <w:p w14:paraId="27D43E28" w14:textId="081809A1" w:rsidR="0047000B" w:rsidRDefault="00D32EF5">
      <w:pPr>
        <w:pStyle w:val="Rubrik4"/>
      </w:pPr>
      <w:bookmarkStart w:id="435" w:name="_(MINUSP_&lt;item&gt;)"/>
      <w:bookmarkStart w:id="436" w:name="_MINUSP"/>
      <w:bookmarkStart w:id="437" w:name="_Toc359406195"/>
      <w:bookmarkEnd w:id="435"/>
      <w:bookmarkEnd w:id="436"/>
      <w:r>
        <w:t>(</w:t>
      </w:r>
      <w:hyperlink w:anchor="_(MINUSP_&lt;item&gt;)" w:history="1">
        <w:r w:rsidRPr="000124C2">
          <w:rPr>
            <w:rStyle w:val="Hyperlnk"/>
            <w:bdr w:val="none" w:sz="0" w:space="0" w:color="auto"/>
          </w:rPr>
          <w:t>MINUSP</w:t>
        </w:r>
      </w:hyperlink>
      <w:r>
        <w:t xml:space="preserve"> &lt;item&gt;)</w:t>
      </w:r>
      <w:bookmarkEnd w:id="437"/>
    </w:p>
    <w:p w14:paraId="14614160" w14:textId="77777777" w:rsidR="0047000B" w:rsidRDefault="00D32EF5">
      <w:pPr>
        <w:rPr>
          <w:rFonts w:ascii="Courier New" w:hAnsi="Courier New" w:cs="Courier New"/>
          <w:sz w:val="21"/>
          <w:szCs w:val="21"/>
        </w:rPr>
      </w:pPr>
      <w:r>
        <w:t>This function returns T if &lt;item&gt; is a real or integer and evaluates to a negative value, otherwise it returns nil</w:t>
      </w:r>
    </w:p>
    <w:p w14:paraId="7215C63B" w14:textId="77777777" w:rsidR="0047000B" w:rsidRDefault="00D32EF5">
      <w:pPr>
        <w:pStyle w:val="LISPSAMPLE"/>
      </w:pPr>
      <w:r>
        <w:t>(MINUSP -1)</w:t>
      </w:r>
      <w:r>
        <w:tab/>
        <w:t>returns T</w:t>
      </w:r>
      <w:r>
        <w:br/>
        <w:t>(MINUSP 0.0)</w:t>
      </w:r>
      <w:r>
        <w:tab/>
        <w:t>returns nil</w:t>
      </w:r>
      <w:r>
        <w:br/>
        <w:t>(MINUSP (- 10 12))</w:t>
      </w:r>
      <w:r>
        <w:tab/>
        <w:t>returns T</w:t>
      </w:r>
    </w:p>
    <w:p w14:paraId="4862B4C7" w14:textId="3EE4535A" w:rsidR="0047000B" w:rsidRDefault="00D32EF5">
      <w:pPr>
        <w:pStyle w:val="Rubrik4"/>
      </w:pPr>
      <w:bookmarkStart w:id="438" w:name="_(NOT_&lt;item&gt;)"/>
      <w:bookmarkStart w:id="439" w:name="_NOT"/>
      <w:bookmarkStart w:id="440" w:name="_Toc359406196"/>
      <w:bookmarkEnd w:id="438"/>
      <w:bookmarkEnd w:id="439"/>
      <w:r>
        <w:t>(</w:t>
      </w:r>
      <w:hyperlink w:anchor="_(NOT_&lt;item&gt;)" w:history="1">
        <w:r w:rsidRPr="000124C2">
          <w:rPr>
            <w:rStyle w:val="Hyperlnk"/>
            <w:bdr w:val="none" w:sz="0" w:space="0" w:color="auto"/>
          </w:rPr>
          <w:t>NOT</w:t>
        </w:r>
      </w:hyperlink>
      <w:r>
        <w:t xml:space="preserve"> &lt;item&gt;)</w:t>
      </w:r>
      <w:bookmarkEnd w:id="440"/>
    </w:p>
    <w:p w14:paraId="0DBE0D23" w14:textId="77777777" w:rsidR="0047000B" w:rsidRDefault="00D32EF5">
      <w:r>
        <w:t xml:space="preserve">This function returns T if the expression is nil, and nil otherwise. </w:t>
      </w:r>
    </w:p>
    <w:p w14:paraId="4F0ABF32" w14:textId="77777777" w:rsidR="0047000B" w:rsidRDefault="00D32EF5">
      <w:pPr>
        <w:pStyle w:val="LISPSAMPLE"/>
      </w:pPr>
      <w:r>
        <w:t>(NOT T)</w:t>
      </w:r>
      <w:r>
        <w:tab/>
        <w:t>returns nil</w:t>
      </w:r>
      <w:r>
        <w:br/>
        <w:t>(NOT nil)</w:t>
      </w:r>
      <w:r>
        <w:tab/>
        <w:t>returns T</w:t>
      </w:r>
      <w:r>
        <w:br/>
        <w:t>(NOT 1)</w:t>
      </w:r>
      <w:r>
        <w:tab/>
        <w:t>returns nil</w:t>
      </w:r>
    </w:p>
    <w:p w14:paraId="6A55C5F1" w14:textId="3B9B4719" w:rsidR="0047000B" w:rsidRDefault="00D32EF5">
      <w:pPr>
        <w:pStyle w:val="Rubrik4"/>
      </w:pPr>
      <w:bookmarkStart w:id="441" w:name="_(NTH_&lt;number&gt;_&lt;list&gt;)"/>
      <w:bookmarkStart w:id="442" w:name="_NTH"/>
      <w:bookmarkStart w:id="443" w:name="_Toc359406197"/>
      <w:bookmarkEnd w:id="441"/>
      <w:bookmarkEnd w:id="442"/>
      <w:r>
        <w:t>(</w:t>
      </w:r>
      <w:hyperlink w:anchor="_(NTH_&lt;number&gt;_&lt;list&gt;)" w:history="1">
        <w:r w:rsidRPr="000124C2">
          <w:rPr>
            <w:rStyle w:val="Hyperlnk"/>
            <w:bdr w:val="none" w:sz="0" w:space="0" w:color="auto"/>
          </w:rPr>
          <w:t>NTH</w:t>
        </w:r>
      </w:hyperlink>
      <w:r>
        <w:t xml:space="preserve"> &lt;number&gt; &lt;list&gt;)</w:t>
      </w:r>
      <w:bookmarkEnd w:id="443"/>
    </w:p>
    <w:p w14:paraId="07AAA2B5" w14:textId="4F486FFA" w:rsidR="000119C5" w:rsidRDefault="00D32EF5">
      <w:r>
        <w:t>This function returns the &lt;number&gt; element of &lt;list&gt;, where &lt;number&gt; is the number of the element to return (zero is the first element). If &lt;number&gt; is greater than &lt;list&gt;s highest element number, nil is returned.</w:t>
      </w:r>
      <w:r w:rsidR="000119C5">
        <w:br/>
        <w:t xml:space="preserve">The NTH function works also on </w:t>
      </w:r>
      <w:hyperlink w:anchor="_(ARRAY_&lt;list&gt;)" w:history="1">
        <w:r w:rsidR="000119C5" w:rsidRPr="000119C5">
          <w:rPr>
            <w:rStyle w:val="Hyperlnk"/>
            <w:bdr w:val="none" w:sz="0" w:space="0" w:color="auto"/>
          </w:rPr>
          <w:t>ARRAY</w:t>
        </w:r>
      </w:hyperlink>
      <w:r w:rsidR="000119C5">
        <w:t xml:space="preserve"> objects</w:t>
      </w:r>
    </w:p>
    <w:p w14:paraId="0D1B81B3" w14:textId="77777777" w:rsidR="0047000B" w:rsidRDefault="00D32EF5">
      <w:pPr>
        <w:pStyle w:val="LISPSAMPLE"/>
      </w:pPr>
      <w:r>
        <w:t>(NTH 0 '(a b c d))</w:t>
      </w:r>
      <w:r>
        <w:tab/>
        <w:t>returns A</w:t>
      </w:r>
      <w:r>
        <w:br/>
        <w:t>(NTH 3 '(a b c d))</w:t>
      </w:r>
      <w:r>
        <w:tab/>
        <w:t>returns D</w:t>
      </w:r>
      <w:r>
        <w:br/>
        <w:t>(NTH 3 '(10 20))</w:t>
      </w:r>
      <w:r>
        <w:tab/>
        <w:t>returns nil</w:t>
      </w:r>
    </w:p>
    <w:p w14:paraId="734B684C" w14:textId="7EC36034" w:rsidR="0047000B" w:rsidRDefault="00D32EF5">
      <w:pPr>
        <w:pStyle w:val="Rubrik4"/>
      </w:pPr>
      <w:bookmarkStart w:id="444" w:name="_(NULL_&lt;item&gt;)"/>
      <w:bookmarkStart w:id="445" w:name="_NULL"/>
      <w:bookmarkStart w:id="446" w:name="_Toc359406198"/>
      <w:bookmarkEnd w:id="444"/>
      <w:bookmarkEnd w:id="445"/>
      <w:r>
        <w:t>(</w:t>
      </w:r>
      <w:hyperlink w:anchor="_(NULL_&lt;item&gt;)" w:history="1">
        <w:r w:rsidRPr="000124C2">
          <w:rPr>
            <w:rStyle w:val="Hyperlnk"/>
            <w:bdr w:val="none" w:sz="0" w:space="0" w:color="auto"/>
          </w:rPr>
          <w:t>NULL</w:t>
        </w:r>
      </w:hyperlink>
      <w:r>
        <w:t xml:space="preserve"> &lt;item&gt;)</w:t>
      </w:r>
      <w:bookmarkEnd w:id="446"/>
    </w:p>
    <w:p w14:paraId="2EED1542" w14:textId="77777777" w:rsidR="0047000B" w:rsidRDefault="00D32EF5">
      <w:r>
        <w:t>This function returns T if &lt;item&gt; is bound to nil, and nil otherwise. For example, given the following assignments:</w:t>
      </w:r>
    </w:p>
    <w:p w14:paraId="5855634F" w14:textId="77777777" w:rsidR="0047000B" w:rsidRDefault="00D32EF5">
      <w:pPr>
        <w:pStyle w:val="LISPSAMPLE"/>
      </w:pPr>
      <w:r>
        <w:t>(SETQ a "Text")</w:t>
      </w:r>
      <w:r>
        <w:br/>
        <w:t>(SETQ b nil)</w:t>
      </w:r>
      <w:r>
        <w:br/>
        <w:t>(SETQ c 100)</w:t>
      </w:r>
      <w:r>
        <w:br/>
        <w:t>(NULL a)</w:t>
      </w:r>
      <w:r>
        <w:tab/>
        <w:t>returns nil</w:t>
      </w:r>
      <w:r>
        <w:br/>
      </w:r>
      <w:r>
        <w:lastRenderedPageBreak/>
        <w:t>(NULL b)</w:t>
      </w:r>
      <w:r>
        <w:tab/>
        <w:t>returns T</w:t>
      </w:r>
      <w:r>
        <w:br/>
        <w:t>(NULL c)</w:t>
      </w:r>
    </w:p>
    <w:p w14:paraId="5ECFC1D6" w14:textId="69B96F7C" w:rsidR="0047000B" w:rsidRDefault="00D32EF5">
      <w:pPr>
        <w:pStyle w:val="Rubrik4"/>
      </w:pPr>
      <w:bookmarkStart w:id="447" w:name="_(NUMBERP_&lt;item&gt;)"/>
      <w:bookmarkStart w:id="448" w:name="_NUMBERP"/>
      <w:bookmarkStart w:id="449" w:name="_Toc359406199"/>
      <w:bookmarkEnd w:id="447"/>
      <w:bookmarkEnd w:id="448"/>
      <w:r>
        <w:t>(</w:t>
      </w:r>
      <w:hyperlink w:anchor="_(NUMBERP_&lt;item&gt;)" w:history="1">
        <w:r w:rsidRPr="000124C2">
          <w:rPr>
            <w:rStyle w:val="Hyperlnk"/>
            <w:bdr w:val="none" w:sz="0" w:space="0" w:color="auto"/>
          </w:rPr>
          <w:t>NUMBERP</w:t>
        </w:r>
      </w:hyperlink>
      <w:r>
        <w:t xml:space="preserve"> &lt;item&gt;)</w:t>
      </w:r>
      <w:bookmarkEnd w:id="449"/>
    </w:p>
    <w:p w14:paraId="634C1D69" w14:textId="77777777" w:rsidR="0047000B" w:rsidRDefault="00D32EF5">
      <w:r>
        <w:t>This function returns T if &lt;item&gt; is a real or an integer.</w:t>
      </w:r>
    </w:p>
    <w:p w14:paraId="7A1129D8" w14:textId="77777777" w:rsidR="0047000B" w:rsidRDefault="00D32EF5">
      <w:pPr>
        <w:pStyle w:val="LISPSAMPLE"/>
      </w:pPr>
      <w:r>
        <w:t>(NUMBERP "12")</w:t>
      </w:r>
      <w:r>
        <w:tab/>
        <w:t>returns nil</w:t>
      </w:r>
      <w:r>
        <w:br/>
        <w:t>(NUMBERP 10)</w:t>
      </w:r>
      <w:r>
        <w:tab/>
        <w:t>returns T</w:t>
      </w:r>
      <w:r>
        <w:br/>
        <w:t>(NUMBERP -2)</w:t>
      </w:r>
      <w:r>
        <w:tab/>
        <w:t>returns T</w:t>
      </w:r>
      <w:r>
        <w:br/>
        <w:t>(NUMBERP nil)</w:t>
      </w:r>
      <w:r>
        <w:tab/>
        <w:t>returns nil</w:t>
      </w:r>
    </w:p>
    <w:p w14:paraId="7F7F4877" w14:textId="5ECBA158" w:rsidR="0047000B" w:rsidRDefault="00D32EF5">
      <w:pPr>
        <w:pStyle w:val="Rubrik4"/>
      </w:pPr>
      <w:bookmarkStart w:id="450" w:name="_(OPEN_&lt;filename&gt;_&lt;mode&gt;)"/>
      <w:bookmarkStart w:id="451" w:name="_OPEN"/>
      <w:bookmarkStart w:id="452" w:name="_Toc359406200"/>
      <w:bookmarkEnd w:id="450"/>
      <w:bookmarkEnd w:id="451"/>
      <w:r>
        <w:t>(</w:t>
      </w:r>
      <w:hyperlink w:anchor="_(OPEN_&lt;filename&gt;_&lt;mode&gt;)" w:history="1">
        <w:r w:rsidRPr="000124C2">
          <w:rPr>
            <w:rStyle w:val="Hyperlnk"/>
            <w:bdr w:val="none" w:sz="0" w:space="0" w:color="auto"/>
          </w:rPr>
          <w:t>OPEN</w:t>
        </w:r>
      </w:hyperlink>
      <w:r>
        <w:t xml:space="preserve"> &lt;filename&gt; &lt;mode&gt;</w:t>
      </w:r>
      <w:r w:rsidR="00E2715B">
        <w:t xml:space="preserve"> [encoding]</w:t>
      </w:r>
      <w:r>
        <w:t>)</w:t>
      </w:r>
      <w:bookmarkEnd w:id="452"/>
    </w:p>
    <w:p w14:paraId="510BE6F4" w14:textId="77777777" w:rsidR="00E2715B" w:rsidRDefault="00D32EF5" w:rsidP="00E2715B">
      <w:r>
        <w:t xml:space="preserve">This function opens a file for access by LISP's I/O functions. It returns a file descriptor to be </w:t>
      </w:r>
      <w:r w:rsidR="00E2715B">
        <w:t>used by the other I/O functions</w:t>
      </w:r>
      <w:r w:rsidR="00E2715B">
        <w:br/>
      </w:r>
      <w:r>
        <w:t xml:space="preserve">&lt;filename&gt; </w:t>
      </w:r>
      <w:r w:rsidR="00E2715B">
        <w:t>is a string specifying the name and may include a directory prefix and a drive letter. You can use the backslash instead of the forward slash (but you must use double "\\" to obtain one backslash in a string.)</w:t>
      </w:r>
    </w:p>
    <w:p w14:paraId="50A803DE" w14:textId="77777777" w:rsidR="00E2715B" w:rsidRDefault="00E2715B" w:rsidP="00E2715B">
      <w:pPr>
        <w:pStyle w:val="LISPSAMPLE"/>
      </w:pPr>
      <w:r>
        <w:t>(SETQ fw (OPEN "c:/test/test.txt" "w"))</w:t>
      </w:r>
    </w:p>
    <w:p w14:paraId="58A944B2" w14:textId="77777777" w:rsidR="0047000B" w:rsidRDefault="00D32EF5">
      <w:r>
        <w:t>&lt;mode&gt; is the read/write flag. It must be a string containing a single lower case letter. The valid mode letters are described in the following table</w:t>
      </w:r>
      <w:r>
        <w:rPr>
          <w:rFonts w:ascii="Courier New" w:hAnsi="Courier New" w:cs="Courier New"/>
          <w:sz w:val="21"/>
          <w:szCs w:val="21"/>
        </w:rPr>
        <w:t>.</w:t>
      </w:r>
      <w:r>
        <w:rPr>
          <w:rFonts w:ascii="Courier New" w:hAnsi="Courier New" w:cs="Courier New"/>
          <w:sz w:val="21"/>
          <w:szCs w:val="21"/>
        </w:rPr>
        <w:br/>
      </w:r>
      <w:r>
        <w:t>"r"</w:t>
      </w:r>
      <w:r>
        <w:tab/>
        <w:t>Open for reading. If &lt;filename&gt; does not exist, nil is returned.</w:t>
      </w:r>
      <w:r>
        <w:br/>
        <w:t>"w"</w:t>
      </w:r>
      <w:r>
        <w:tab/>
        <w:t>Open for writing. If &lt;filename&gt; does not exist, a new file is created and opened. If &lt;filename&gt; already exists, its existing data will be overwritten.</w:t>
      </w:r>
      <w:r>
        <w:br/>
        <w:t>"a"</w:t>
      </w:r>
      <w:r>
        <w:tab/>
        <w:t>Open for appending. If &lt;filename&gt; does not exist, a new file is created and opened. If &lt;filename&gt; already exists, it is opened and positioned at the end of the existing data, so any new data you write in the file will be appended to the existing data.</w:t>
      </w:r>
      <w:r>
        <w:br/>
        <w:t>Assuming that the files named in the following examples do not exist</w:t>
      </w:r>
    </w:p>
    <w:p w14:paraId="70BD53D4" w14:textId="77777777" w:rsidR="0047000B" w:rsidRDefault="00D32EF5">
      <w:pPr>
        <w:pStyle w:val="LISPSAMPLE"/>
      </w:pPr>
      <w:r>
        <w:t>(SETQ fr (OPEN "new.txt" "r")) returns nil</w:t>
      </w:r>
      <w:r>
        <w:br/>
        <w:t>(SETQ fw (OPEN "new.txt" "w"))</w:t>
      </w:r>
      <w:r>
        <w:tab/>
        <w:t>returns FILE</w:t>
      </w:r>
      <w:r>
        <w:br/>
        <w:t>(SETQ fa (OPEN "new.txt" "a")) returns FILE</w:t>
      </w:r>
    </w:p>
    <w:p w14:paraId="2A45CCD3" w14:textId="77777777" w:rsidR="00E2715B" w:rsidRDefault="00E2715B" w:rsidP="00E2715B">
      <w:r>
        <w:t>&lt;encoding&gt;</w:t>
      </w:r>
      <w:r>
        <w:br/>
      </w:r>
      <w:r w:rsidRPr="00E2715B">
        <w:t xml:space="preserve">If encoding is left out or nil, the file is written in the current windows ANSI codepage. </w:t>
      </w:r>
      <w:r w:rsidRPr="00E2715B">
        <w:br/>
        <w:t xml:space="preserve">If encoding is T, the file is written in utf-8 encoding, which should be used if an ILISP code file is written. </w:t>
      </w:r>
      <w:r w:rsidRPr="00E2715B">
        <w:br/>
        <w:t>If encoding is a string, it’s the webname of the encoding used, for example "utf-8" "</w:t>
      </w:r>
      <w:r>
        <w:t>utf-16" "utf-32" and many more. When creating CNC-files you can left out the encoding argument.</w:t>
      </w:r>
    </w:p>
    <w:p w14:paraId="52CF8834" w14:textId="3755FB1A" w:rsidR="0047000B" w:rsidRDefault="00E2715B">
      <w:pPr>
        <w:pStyle w:val="Rubrik4"/>
      </w:pPr>
      <w:bookmarkStart w:id="453" w:name="_(OR_&lt;expr&gt;_...)"/>
      <w:bookmarkStart w:id="454" w:name="_OR"/>
      <w:bookmarkStart w:id="455" w:name="_Toc359406201"/>
      <w:bookmarkEnd w:id="453"/>
      <w:bookmarkEnd w:id="454"/>
      <w:r>
        <w:t xml:space="preserve"> </w:t>
      </w:r>
      <w:r w:rsidR="00D32EF5">
        <w:t>(</w:t>
      </w:r>
      <w:hyperlink w:anchor="_(OR_&lt;expr&gt;_...)" w:history="1">
        <w:r w:rsidR="00D32EF5" w:rsidRPr="000124C2">
          <w:rPr>
            <w:rStyle w:val="Hyperlnk"/>
            <w:bdr w:val="none" w:sz="0" w:space="0" w:color="auto"/>
          </w:rPr>
          <w:t>OR</w:t>
        </w:r>
      </w:hyperlink>
      <w:r w:rsidR="00D32EF5">
        <w:t xml:space="preserve"> &lt;expr&gt; ...)</w:t>
      </w:r>
      <w:bookmarkEnd w:id="455"/>
    </w:p>
    <w:p w14:paraId="7EA90CA7" w14:textId="77777777" w:rsidR="0047000B" w:rsidRDefault="00D32EF5">
      <w:r>
        <w:t>This function returns the logical OR of a list of expressions. OR evaluates the expressions from left to right, looking for a non-nil expression. If one is found, OR ceases further evaluation and returns T. If all of the expressions are nil, OR returns nil.</w:t>
      </w:r>
    </w:p>
    <w:p w14:paraId="365753BC" w14:textId="77777777" w:rsidR="0047000B" w:rsidRDefault="00D32EF5">
      <w:pPr>
        <w:pStyle w:val="LISPSAMPLE"/>
      </w:pPr>
      <w:r>
        <w:t>(OR nil nil)</w:t>
      </w:r>
      <w:r>
        <w:tab/>
        <w:t>returns nil</w:t>
      </w:r>
      <w:r>
        <w:br/>
        <w:t>(OR T nil)</w:t>
      </w:r>
      <w:r>
        <w:tab/>
        <w:t>returns T</w:t>
      </w:r>
      <w:r>
        <w:br/>
        <w:t>(OR "Text" 12)</w:t>
      </w:r>
      <w:r>
        <w:tab/>
        <w:t>returns T</w:t>
      </w:r>
      <w:r>
        <w:br/>
        <w:t>(OR (= 1 1) (&lt; 1 0))</w:t>
      </w:r>
      <w:r>
        <w:tab/>
        <w:t>returns T</w:t>
      </w:r>
    </w:p>
    <w:p w14:paraId="4F3430E2" w14:textId="77777777" w:rsidR="0047000B" w:rsidRDefault="00D32EF5">
      <w:r>
        <w:t>Or is often use together with IF or COND functions.</w:t>
      </w:r>
    </w:p>
    <w:bookmarkStart w:id="456" w:name="_PI_1"/>
    <w:bookmarkEnd w:id="456"/>
    <w:p w14:paraId="204422EC" w14:textId="1A44C724" w:rsidR="00D0367C" w:rsidRDefault="00D0367C" w:rsidP="00D0367C">
      <w:pPr>
        <w:pStyle w:val="Rubrik4"/>
      </w:pPr>
      <w:r>
        <w:fldChar w:fldCharType="begin"/>
      </w:r>
      <w:r>
        <w:instrText xml:space="preserve"> HYPERLINK  \l "_PI_1" </w:instrText>
      </w:r>
      <w:r>
        <w:fldChar w:fldCharType="separate"/>
      </w:r>
      <w:r w:rsidRPr="00D0367C">
        <w:rPr>
          <w:rStyle w:val="Hyperlnk"/>
          <w:bdr w:val="none" w:sz="0" w:space="0" w:color="auto"/>
        </w:rPr>
        <w:t>PI</w:t>
      </w:r>
      <w:r>
        <w:fldChar w:fldCharType="end"/>
      </w:r>
    </w:p>
    <w:p w14:paraId="70FC82E3" w14:textId="77777777" w:rsidR="00D0367C" w:rsidRDefault="00D0367C" w:rsidP="00D0367C">
      <w:r>
        <w:t>This is not a function, but rather the constant. It evaluates to approximately 3.1415926.</w:t>
      </w:r>
    </w:p>
    <w:p w14:paraId="22361F6D" w14:textId="0019114C" w:rsidR="0047000B" w:rsidRPr="00D0367C" w:rsidRDefault="00D0367C" w:rsidP="00D0367C">
      <w:pPr>
        <w:pStyle w:val="Rubrik4"/>
      </w:pPr>
      <w:bookmarkStart w:id="457" w:name="_PI"/>
      <w:bookmarkStart w:id="458" w:name="_(PING_&lt;ip-string&gt;_&lt;timeout&gt;)"/>
      <w:bookmarkEnd w:id="457"/>
      <w:bookmarkEnd w:id="458"/>
      <w:r w:rsidRPr="00D0367C">
        <w:t>(</w:t>
      </w:r>
      <w:bookmarkStart w:id="459" w:name="_Toc359406202"/>
      <w:r>
        <w:fldChar w:fldCharType="begin"/>
      </w:r>
      <w:r>
        <w:instrText xml:space="preserve"> HYPERLINK  \l "_(PING_&lt;ip-string&gt;_&lt;timeout&gt;)" </w:instrText>
      </w:r>
      <w:r>
        <w:fldChar w:fldCharType="separate"/>
      </w:r>
      <w:r w:rsidR="00D32EF5" w:rsidRPr="00D0367C">
        <w:rPr>
          <w:rStyle w:val="Hyperlnk"/>
          <w:bdr w:val="none" w:sz="0" w:space="0" w:color="auto"/>
        </w:rPr>
        <w:t>PI</w:t>
      </w:r>
      <w:bookmarkEnd w:id="459"/>
      <w:r w:rsidRPr="00D0367C">
        <w:rPr>
          <w:rStyle w:val="Hyperlnk"/>
          <w:bdr w:val="none" w:sz="0" w:space="0" w:color="auto"/>
        </w:rPr>
        <w:t>NG</w:t>
      </w:r>
      <w:r>
        <w:fldChar w:fldCharType="end"/>
      </w:r>
      <w:r w:rsidRPr="00D0367C">
        <w:t xml:space="preserve"> &lt;ip-string&gt; &lt;timeout&gt;)</w:t>
      </w:r>
    </w:p>
    <w:p w14:paraId="11604DE0" w14:textId="77777777" w:rsidR="00D0367C" w:rsidRDefault="00D0367C" w:rsidP="00D0367C">
      <w:pPr>
        <w:rPr>
          <w:rFonts w:eastAsia="Times New Roman"/>
        </w:rPr>
      </w:pPr>
      <w:r>
        <w:rPr>
          <w:rFonts w:eastAsia="Times New Roman"/>
        </w:rPr>
        <w:t>Checks if a remote connection is available.</w:t>
      </w:r>
    </w:p>
    <w:p w14:paraId="36984379" w14:textId="77777777" w:rsidR="0031578F" w:rsidRDefault="00D0367C" w:rsidP="00D0367C">
      <w:pPr>
        <w:rPr>
          <w:rFonts w:eastAsia="Times New Roman"/>
        </w:rPr>
      </w:pPr>
      <w:r>
        <w:rPr>
          <w:rFonts w:eastAsia="Times New Roman"/>
        </w:rPr>
        <w:t xml:space="preserve">&lt;ip string&gt; should be the address of remote computer, for example "192.168.5.110". </w:t>
      </w:r>
    </w:p>
    <w:p w14:paraId="0A613C2C" w14:textId="77777777" w:rsidR="00D0367C" w:rsidRDefault="00D0367C" w:rsidP="00D0367C">
      <w:pPr>
        <w:rPr>
          <w:rFonts w:eastAsia="Times New Roman"/>
        </w:rPr>
      </w:pPr>
      <w:r>
        <w:rPr>
          <w:rFonts w:eastAsia="Times New Roman"/>
        </w:rPr>
        <w:t>The &lt;timeout&gt; argument should be an integer for the timeout in milliseconds before failure (nil) is returned. The function returns T if the remote is responding otherwise nil.</w:t>
      </w:r>
    </w:p>
    <w:p w14:paraId="02E7EB79" w14:textId="77777777" w:rsidR="0017696A" w:rsidRDefault="0017696A" w:rsidP="00D0367C">
      <w:pPr>
        <w:rPr>
          <w:rFonts w:eastAsia="Times New Roman"/>
        </w:rPr>
      </w:pPr>
    </w:p>
    <w:p w14:paraId="067AB20F" w14:textId="49959BC1" w:rsidR="0017696A" w:rsidRDefault="0017696A" w:rsidP="0017696A">
      <w:pPr>
        <w:pStyle w:val="Rubrik4"/>
      </w:pPr>
      <w:bookmarkStart w:id="460" w:name="_(POINTSORT_&lt;pointlist&gt;_&lt;method&gt;)_1"/>
      <w:bookmarkStart w:id="461" w:name="_Toc359406238"/>
      <w:bookmarkEnd w:id="460"/>
      <w:r>
        <w:lastRenderedPageBreak/>
        <w:t>(</w:t>
      </w:r>
      <w:hyperlink w:anchor="_(POINTSORT_&lt;pointlist&gt;_&lt;method&gt;)_1" w:history="1">
        <w:r w:rsidRPr="00957204">
          <w:rPr>
            <w:rStyle w:val="Hyperlnk"/>
            <w:bdr w:val="none" w:sz="0" w:space="0" w:color="auto"/>
          </w:rPr>
          <w:t>POINTSORT</w:t>
        </w:r>
      </w:hyperlink>
      <w:r>
        <w:t xml:space="preserve"> &lt;pointlist&gt; &lt;method&gt;)</w:t>
      </w:r>
      <w:bookmarkEnd w:id="461"/>
    </w:p>
    <w:p w14:paraId="2C0DA997" w14:textId="77777777" w:rsidR="0017696A" w:rsidRDefault="0017696A" w:rsidP="0017696A">
      <w:r>
        <w:t>This function sorts a list of points. The two first arguments in each point-list is the X and Y coordinates. The function can sort in following methods:</w:t>
      </w:r>
    </w:p>
    <w:p w14:paraId="232FCBEA" w14:textId="77777777" w:rsidR="0017696A" w:rsidRDefault="0017696A" w:rsidP="0017696A">
      <w:r>
        <w:t>-1=The shortest of all methods 0-8.</w:t>
      </w:r>
    </w:p>
    <w:p w14:paraId="7BAEA37A" w14:textId="77777777" w:rsidR="0017696A" w:rsidRDefault="0017696A" w:rsidP="0017696A">
      <w:r>
        <w:t>0=Left to tight.</w:t>
      </w:r>
    </w:p>
    <w:p w14:paraId="75C2667E" w14:textId="77777777" w:rsidR="0017696A" w:rsidRDefault="0017696A" w:rsidP="0017696A">
      <w:r>
        <w:t>1=Right to Left.</w:t>
      </w:r>
    </w:p>
    <w:p w14:paraId="3DE2F49F" w14:textId="77777777" w:rsidR="0017696A" w:rsidRDefault="0017696A" w:rsidP="0017696A">
      <w:r>
        <w:t>2=Bottom to top.</w:t>
      </w:r>
    </w:p>
    <w:p w14:paraId="46CF538C" w14:textId="77777777" w:rsidR="0017696A" w:rsidRDefault="0017696A" w:rsidP="0017696A">
      <w:r>
        <w:t>3=Top to bottom.</w:t>
      </w:r>
    </w:p>
    <w:p w14:paraId="1AC50F42" w14:textId="77777777" w:rsidR="0017696A" w:rsidRDefault="0017696A" w:rsidP="0017696A">
      <w:r>
        <w:t>4=Closest from first point.</w:t>
      </w:r>
    </w:p>
    <w:p w14:paraId="14E711F3" w14:textId="77777777" w:rsidR="0017696A" w:rsidRDefault="0017696A" w:rsidP="0017696A">
      <w:r>
        <w:t>5=Zig zag start Lower left.</w:t>
      </w:r>
    </w:p>
    <w:p w14:paraId="7FA848E0" w14:textId="77777777" w:rsidR="0017696A" w:rsidRDefault="0017696A" w:rsidP="0017696A">
      <w:r>
        <w:t>6=ZigZag Start Lower Right.</w:t>
      </w:r>
    </w:p>
    <w:p w14:paraId="7600C304" w14:textId="77777777" w:rsidR="0017696A" w:rsidRDefault="0017696A" w:rsidP="0017696A">
      <w:r>
        <w:t>7=ZigZag Start Upper Left.</w:t>
      </w:r>
    </w:p>
    <w:p w14:paraId="16466438" w14:textId="77777777" w:rsidR="0017696A" w:rsidRDefault="0017696A" w:rsidP="0017696A">
      <w:r>
        <w:t>8=ZigZag Start Upper right.</w:t>
      </w:r>
    </w:p>
    <w:p w14:paraId="257F8440" w14:textId="77777777" w:rsidR="0017696A" w:rsidRDefault="0017696A" w:rsidP="0017696A">
      <w:pPr>
        <w:pStyle w:val="LISPSAMPLE"/>
      </w:pPr>
      <w:r>
        <w:t>(SETQ pointlist ‘((10.0 2.0 "text1" 100) (5.0 5.9 "text2" 90))</w:t>
      </w:r>
      <w:r>
        <w:br/>
        <w:t>(SETQ sorted (POINTSORT pointlist 1))</w:t>
      </w:r>
      <w:r>
        <w:tab/>
        <w:t xml:space="preserve"> returns ((5.0 5.9 "text2" 90) (10.0 2.0 "text1" 100))</w:t>
      </w:r>
    </w:p>
    <w:p w14:paraId="5D40869C" w14:textId="77777777" w:rsidR="0017696A" w:rsidRDefault="0017696A" w:rsidP="00D0367C">
      <w:pPr>
        <w:rPr>
          <w:rFonts w:eastAsia="Times New Roman"/>
        </w:rPr>
      </w:pPr>
    </w:p>
    <w:p w14:paraId="4F4E14D6" w14:textId="09E978AE" w:rsidR="0047000B" w:rsidRDefault="00D32EF5">
      <w:pPr>
        <w:pStyle w:val="Rubrik4"/>
      </w:pPr>
      <w:bookmarkStart w:id="462" w:name="_(POLAR_&lt;point&gt;_&lt;angle&gt;"/>
      <w:bookmarkStart w:id="463" w:name="_POLAR"/>
      <w:bookmarkStart w:id="464" w:name="_Toc359406203"/>
      <w:bookmarkEnd w:id="462"/>
      <w:bookmarkEnd w:id="463"/>
      <w:r>
        <w:t>(</w:t>
      </w:r>
      <w:hyperlink w:anchor="_(POLAR_&lt;point&gt;_&lt;angle&gt;" w:history="1">
        <w:r w:rsidRPr="000124C2">
          <w:rPr>
            <w:rStyle w:val="Hyperlnk"/>
            <w:bdr w:val="none" w:sz="0" w:space="0" w:color="auto"/>
          </w:rPr>
          <w:t>POLAR</w:t>
        </w:r>
      </w:hyperlink>
      <w:r>
        <w:t xml:space="preserve"> &lt;point&gt; &lt;angle&gt; &lt;distance&gt;)</w:t>
      </w:r>
      <w:bookmarkEnd w:id="464"/>
    </w:p>
    <w:p w14:paraId="0777664E" w14:textId="46AEF5E9" w:rsidR="00C467C4" w:rsidRDefault="00D32EF5">
      <w:r>
        <w:t>This function returns a point in the &lt;angle&gt; and &lt;distance&gt; from the &lt;point&gt;. The &lt;angle&gt; is expressed in radians from the X axis, with angles increasing in the counterclockwise direction.</w:t>
      </w:r>
      <w:r w:rsidR="00C467C4">
        <w:br/>
      </w:r>
      <w:r w:rsidR="00C467C4" w:rsidRPr="00C467C4">
        <w:rPr>
          <w:b/>
          <w:bCs/>
        </w:rPr>
        <w:t>Note!</w:t>
      </w:r>
      <w:r w:rsidR="00C467C4">
        <w:t xml:space="preserve"> The function always returns a 2D point even if a 3D point is given as argument.</w:t>
      </w:r>
    </w:p>
    <w:p w14:paraId="7CE09C58" w14:textId="77777777" w:rsidR="0047000B" w:rsidRDefault="00D32EF5">
      <w:pPr>
        <w:pStyle w:val="LISPSAMPLE"/>
      </w:pPr>
      <w:r>
        <w:t>(SETQ from (LIST 0 0))</w:t>
      </w:r>
      <w:r>
        <w:br/>
        <w:t>(SETQ ang (* PI 0.5))</w:t>
      </w:r>
      <w:r>
        <w:br/>
        <w:t>(SETQ dist 100)</w:t>
      </w:r>
      <w:r>
        <w:br/>
        <w:t>(POLAR from ang dist)</w:t>
      </w:r>
      <w:r>
        <w:tab/>
      </w:r>
      <w:r>
        <w:tab/>
        <w:t>returns (0 100)</w:t>
      </w:r>
      <w:r>
        <w:br/>
        <w:t>(POLAR from (* ang 0.5) dist)</w:t>
      </w:r>
      <w:r>
        <w:tab/>
        <w:t>returns (70.7107 70.7107)</w:t>
      </w:r>
    </w:p>
    <w:p w14:paraId="4FDAE9CF" w14:textId="68ECC792"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1C4889BC" w14:textId="4C126E2E" w:rsidR="00A51A4B" w:rsidRDefault="00A51A4B">
      <w:pPr>
        <w:pStyle w:val="Rubrik4"/>
      </w:pPr>
      <w:bookmarkStart w:id="465" w:name="_(PRINC_&lt;expr&gt;_[&lt;file"/>
      <w:bookmarkStart w:id="466" w:name="_(PRIN_&lt;text&gt;)"/>
      <w:bookmarkStart w:id="467" w:name="_Toc359406204"/>
      <w:bookmarkEnd w:id="465"/>
      <w:bookmarkEnd w:id="466"/>
      <w:r>
        <w:t>(</w:t>
      </w:r>
      <w:hyperlink w:anchor="_(PRIN_&lt;text&gt;)" w:history="1">
        <w:r w:rsidRPr="00A51A4B">
          <w:rPr>
            <w:rStyle w:val="Hyperlnk"/>
            <w:bdr w:val="none" w:sz="0" w:space="0" w:color="auto"/>
          </w:rPr>
          <w:t>PRIN</w:t>
        </w:r>
      </w:hyperlink>
      <w:r>
        <w:t xml:space="preserve"> &lt;text&gt;)</w:t>
      </w:r>
    </w:p>
    <w:p w14:paraId="25D8BB7A" w14:textId="77777777" w:rsidR="00A51A4B" w:rsidRDefault="00A51A4B" w:rsidP="00A51A4B">
      <w:r>
        <w:t>This function print the text on the command line area.</w:t>
      </w:r>
    </w:p>
    <w:p w14:paraId="069D0A6B" w14:textId="77777777" w:rsidR="00A51A4B" w:rsidRDefault="00A51A4B" w:rsidP="00A51A4B">
      <w:pPr>
        <w:pStyle w:val="LISPSAMPLE"/>
      </w:pPr>
      <w:r>
        <w:t>(PRIN "Reading the file")</w:t>
      </w:r>
    </w:p>
    <w:p w14:paraId="51A56F34" w14:textId="77777777" w:rsidR="00A51A4B" w:rsidRDefault="00A51A4B" w:rsidP="00A51A4B">
      <w:r>
        <w:t>The function will return the text and write the text in the area you see below.</w:t>
      </w:r>
      <w:r>
        <w:rPr>
          <w:noProof/>
        </w:rPr>
        <w:drawing>
          <wp:inline distT="0" distB="0" distL="0" distR="0" wp14:anchorId="205E898A" wp14:editId="65CF36A4">
            <wp:extent cx="2325600" cy="594000"/>
            <wp:effectExtent l="0" t="0" r="0" b="0"/>
            <wp:docPr id="22" name="Bildobjek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N.png"/>
                    <pic:cNvPicPr/>
                  </pic:nvPicPr>
                  <pic:blipFill>
                    <a:blip r:embed="rId50" cstate="email">
                      <a:extLst>
                        <a:ext uri="{28A0092B-C50C-407E-A947-70E740481C1C}">
                          <a14:useLocalDpi xmlns:a14="http://schemas.microsoft.com/office/drawing/2010/main" val="0"/>
                        </a:ext>
                      </a:extLst>
                    </a:blip>
                    <a:stretch>
                      <a:fillRect/>
                    </a:stretch>
                  </pic:blipFill>
                  <pic:spPr>
                    <a:xfrm>
                      <a:off x="0" y="0"/>
                      <a:ext cx="2325600" cy="594000"/>
                    </a:xfrm>
                    <a:prstGeom prst="rect">
                      <a:avLst/>
                    </a:prstGeom>
                  </pic:spPr>
                </pic:pic>
              </a:graphicData>
            </a:graphic>
          </wp:inline>
        </w:drawing>
      </w:r>
    </w:p>
    <w:p w14:paraId="52A810E8" w14:textId="77777777" w:rsidR="00A51A4B" w:rsidRPr="00A51A4B" w:rsidRDefault="00A51A4B" w:rsidP="00A51A4B"/>
    <w:p w14:paraId="149D6728" w14:textId="77777777" w:rsidR="00A51A4B" w:rsidRPr="00A51A4B" w:rsidRDefault="00A51A4B" w:rsidP="00A51A4B"/>
    <w:p w14:paraId="758B18F5" w14:textId="48A04657" w:rsidR="0047000B" w:rsidRDefault="00D32EF5">
      <w:pPr>
        <w:pStyle w:val="Rubrik4"/>
      </w:pPr>
      <w:r>
        <w:t>(</w:t>
      </w:r>
      <w:hyperlink w:anchor="_(PRINC_&lt;expr&gt;_[&lt;file" w:history="1">
        <w:r w:rsidRPr="000124C2">
          <w:rPr>
            <w:rStyle w:val="Hyperlnk"/>
            <w:bdr w:val="none" w:sz="0" w:space="0" w:color="auto"/>
          </w:rPr>
          <w:t>PRINC</w:t>
        </w:r>
      </w:hyperlink>
      <w:r>
        <w:t xml:space="preserve"> &lt;expr&gt; [&lt;file descriptor&gt;]</w:t>
      </w:r>
      <w:bookmarkEnd w:id="467"/>
    </w:p>
    <w:p w14:paraId="74496E61" w14:textId="77777777" w:rsidR="0047000B" w:rsidRDefault="00D32EF5">
      <w:r>
        <w:t xml:space="preserve">This function prints the &lt;expr&gt; on the </w:t>
      </w:r>
      <w:r w:rsidR="00A51A4B">
        <w:t>console</w:t>
      </w:r>
      <w:r>
        <w:t xml:space="preserve"> or on the file. &lt;expr&gt; can be a string containing control characters.</w:t>
      </w:r>
    </w:p>
    <w:p w14:paraId="401C7759" w14:textId="77777777" w:rsidR="0047000B" w:rsidRDefault="00D32EF5">
      <w:r>
        <w:t>\e</w:t>
      </w:r>
      <w:r>
        <w:tab/>
        <w:t>for escape</w:t>
      </w:r>
    </w:p>
    <w:p w14:paraId="1F1B71C4" w14:textId="77777777" w:rsidR="0047000B" w:rsidRDefault="00D32EF5">
      <w:r>
        <w:t xml:space="preserve">\n </w:t>
      </w:r>
      <w:r>
        <w:tab/>
        <w:t>for newline</w:t>
      </w:r>
    </w:p>
    <w:p w14:paraId="7AE83D46" w14:textId="77777777" w:rsidR="0047000B" w:rsidRDefault="00D32EF5">
      <w:r>
        <w:t xml:space="preserve">\r </w:t>
      </w:r>
      <w:r>
        <w:tab/>
        <w:t>for return</w:t>
      </w:r>
    </w:p>
    <w:p w14:paraId="3A8394CD" w14:textId="77777777" w:rsidR="0047000B" w:rsidRDefault="00D32EF5">
      <w:r>
        <w:t xml:space="preserve">\t </w:t>
      </w:r>
      <w:r>
        <w:tab/>
        <w:t>for tab</w:t>
      </w:r>
    </w:p>
    <w:p w14:paraId="64F04560" w14:textId="77777777" w:rsidR="0047000B" w:rsidRDefault="00D32EF5">
      <w:r>
        <w:t>\nnn for the character whose octal code is nnn.</w:t>
      </w:r>
    </w:p>
    <w:p w14:paraId="70A269F6" w14:textId="77777777" w:rsidR="0047000B" w:rsidRDefault="00D32EF5">
      <w:pPr>
        <w:pStyle w:val="LISPSAMPLE"/>
      </w:pPr>
      <w:r>
        <w:t>(PRINC "Part1\tPart2")</w:t>
      </w:r>
      <w:r>
        <w:tab/>
        <w:t>will print "Part1   Part2" and return "Part1\tPart2"</w:t>
      </w:r>
    </w:p>
    <w:p w14:paraId="21C7E666" w14:textId="6020C40C" w:rsidR="0047000B" w:rsidRDefault="00D32EF5">
      <w:pPr>
        <w:pStyle w:val="Rubrik4"/>
      </w:pPr>
      <w:bookmarkStart w:id="468" w:name="_(PRINT_&lt;expr&gt;_[&lt;file"/>
      <w:bookmarkStart w:id="469" w:name="_PRINT"/>
      <w:bookmarkStart w:id="470" w:name="_Toc359406205"/>
      <w:bookmarkEnd w:id="468"/>
      <w:bookmarkEnd w:id="469"/>
      <w:r>
        <w:t>(</w:t>
      </w:r>
      <w:hyperlink w:anchor="_(PRINT_&lt;expr&gt;_[&lt;file" w:history="1">
        <w:r w:rsidRPr="000124C2">
          <w:rPr>
            <w:rStyle w:val="Hyperlnk"/>
            <w:bdr w:val="none" w:sz="0" w:space="0" w:color="auto"/>
          </w:rPr>
          <w:t>PRINT</w:t>
        </w:r>
      </w:hyperlink>
      <w:r>
        <w:t xml:space="preserve"> &lt;expr&gt; [&lt;file descriptor&gt;])</w:t>
      </w:r>
      <w:bookmarkEnd w:id="470"/>
    </w:p>
    <w:p w14:paraId="0CDE9D6A" w14:textId="77777777" w:rsidR="0047000B" w:rsidRDefault="00D32EF5">
      <w:r>
        <w:t xml:space="preserve">This function prints the &lt;expr&gt; on the </w:t>
      </w:r>
      <w:r w:rsidR="00A51A4B">
        <w:t>console</w:t>
      </w:r>
      <w:r>
        <w:t xml:space="preserve"> or on the file. &lt;expr&gt; can be a string containing control characters. The control characters will be printed out with a leading "\".</w:t>
      </w:r>
    </w:p>
    <w:p w14:paraId="5349B47D" w14:textId="77777777" w:rsidR="0047000B" w:rsidRDefault="00D32EF5">
      <w:pPr>
        <w:pStyle w:val="LISPSAMPLE"/>
      </w:pPr>
      <w:r>
        <w:t>(PRINT "Part1\tPart2") will print "Part1\tPart2" and return "Part1\tPart2"</w:t>
      </w:r>
    </w:p>
    <w:p w14:paraId="4D9DF61A" w14:textId="064FBBF9" w:rsidR="0047000B" w:rsidRDefault="00D32EF5">
      <w:pPr>
        <w:pStyle w:val="Rubrik4"/>
      </w:pPr>
      <w:bookmarkStart w:id="471" w:name="_(PROGN_&lt;expr&gt;_...)"/>
      <w:bookmarkStart w:id="472" w:name="_PROGN"/>
      <w:bookmarkStart w:id="473" w:name="_Toc359406206"/>
      <w:bookmarkEnd w:id="471"/>
      <w:bookmarkEnd w:id="472"/>
      <w:r>
        <w:lastRenderedPageBreak/>
        <w:t>(</w:t>
      </w:r>
      <w:hyperlink w:anchor="_(PROGN_&lt;expr&gt;_...)" w:history="1">
        <w:r w:rsidRPr="000124C2">
          <w:rPr>
            <w:rStyle w:val="Hyperlnk"/>
            <w:bdr w:val="none" w:sz="0" w:space="0" w:color="auto"/>
          </w:rPr>
          <w:t>PROGN</w:t>
        </w:r>
      </w:hyperlink>
      <w:r>
        <w:t xml:space="preserve"> &lt;expr&gt; ...)</w:t>
      </w:r>
      <w:bookmarkEnd w:id="473"/>
    </w:p>
    <w:p w14:paraId="3FF7235B" w14:textId="77777777" w:rsidR="0047000B" w:rsidRDefault="00D32EF5">
      <w:r>
        <w:t>This function evaluates each &lt;expr&gt; sequentially, and returns the value of the last expression. You can use PROGN to evaluate several expressions where only one expression is expected.</w:t>
      </w:r>
    </w:p>
    <w:p w14:paraId="071420B8" w14:textId="77777777" w:rsidR="0047000B" w:rsidRDefault="00D32EF5">
      <w:pPr>
        <w:pStyle w:val="LISPSAMPLE"/>
      </w:pPr>
      <w:r>
        <w:t>(IF (= a b)</w:t>
      </w:r>
      <w:r>
        <w:br/>
        <w:t xml:space="preserve">  (PROGN</w:t>
      </w:r>
      <w:r>
        <w:br/>
        <w:t xml:space="preserve">    (SETQ a (+ a 1.5))</w:t>
      </w:r>
      <w:r>
        <w:br/>
        <w:t xml:space="preserve">    (SETQ b (- b 1.5))</w:t>
      </w:r>
      <w:r>
        <w:br/>
        <w:t xml:space="preserve">  )</w:t>
      </w:r>
      <w:r>
        <w:br/>
        <w:t>)</w:t>
      </w:r>
    </w:p>
    <w:p w14:paraId="2A37F156" w14:textId="77777777" w:rsidR="0047000B" w:rsidRDefault="00D32EF5">
      <w:r>
        <w:t>The IF function normally evaluates one expression. In this example, we have used PROGN to evaluate multiple expressions.</w:t>
      </w:r>
    </w:p>
    <w:p w14:paraId="3F323673" w14:textId="40E67BF1" w:rsidR="0047000B" w:rsidRDefault="00D32EF5">
      <w:pPr>
        <w:pStyle w:val="Rubrik4"/>
      </w:pPr>
      <w:bookmarkStart w:id="474" w:name="_(QUIT_&lt;msg&gt;)"/>
      <w:bookmarkStart w:id="475" w:name="_QUIT"/>
      <w:bookmarkStart w:id="476" w:name="_Toc359406207"/>
      <w:bookmarkEnd w:id="474"/>
      <w:bookmarkEnd w:id="475"/>
      <w:r>
        <w:t>(</w:t>
      </w:r>
      <w:hyperlink w:anchor="_(QUIT_&lt;msg&gt;)" w:history="1">
        <w:r w:rsidRPr="000124C2">
          <w:rPr>
            <w:rStyle w:val="Hyperlnk"/>
            <w:bdr w:val="none" w:sz="0" w:space="0" w:color="auto"/>
          </w:rPr>
          <w:t>QUIT</w:t>
        </w:r>
      </w:hyperlink>
      <w:r>
        <w:t xml:space="preserve"> &lt;msg&gt;)</w:t>
      </w:r>
      <w:bookmarkEnd w:id="476"/>
    </w:p>
    <w:p w14:paraId="045FBB30" w14:textId="77777777" w:rsidR="0047000B" w:rsidRDefault="00D32EF5">
      <w:pPr>
        <w:rPr>
          <w:sz w:val="21"/>
          <w:szCs w:val="21"/>
        </w:rPr>
      </w:pPr>
      <w:r>
        <w:rPr>
          <w:sz w:val="21"/>
          <w:szCs w:val="21"/>
        </w:rPr>
        <w:t>This func</w:t>
      </w:r>
      <w:r>
        <w:t>tion write the &lt;msg&gt; on the cons</w:t>
      </w:r>
      <w:r>
        <w:rPr>
          <w:sz w:val="21"/>
          <w:szCs w:val="21"/>
        </w:rPr>
        <w:t xml:space="preserve">ol and </w:t>
      </w:r>
      <w:r>
        <w:t>interrupt</w:t>
      </w:r>
      <w:r>
        <w:rPr>
          <w:sz w:val="21"/>
          <w:szCs w:val="21"/>
        </w:rPr>
        <w:t xml:space="preserve"> the lisp execution.</w:t>
      </w:r>
    </w:p>
    <w:p w14:paraId="679CD902" w14:textId="77777777" w:rsidR="0047000B" w:rsidRDefault="00D32EF5">
      <w:pPr>
        <w:pStyle w:val="LISPSAMPLE"/>
      </w:pPr>
      <w:r>
        <w:t>(QUIT "*Cancel*")</w:t>
      </w:r>
      <w:r>
        <w:tab/>
        <w:t>returns "*Cancel*"</w:t>
      </w:r>
    </w:p>
    <w:p w14:paraId="073E00E4" w14:textId="24B3CC39" w:rsidR="0047000B" w:rsidRDefault="00D32EF5">
      <w:pPr>
        <w:pStyle w:val="Rubrik4"/>
      </w:pPr>
      <w:bookmarkStart w:id="477" w:name="_(QUOTE_&lt;expr&gt;)"/>
      <w:bookmarkStart w:id="478" w:name="_QUOTE"/>
      <w:bookmarkStart w:id="479" w:name="_Toc359406208"/>
      <w:bookmarkEnd w:id="477"/>
      <w:bookmarkEnd w:id="478"/>
      <w:r>
        <w:t>(</w:t>
      </w:r>
      <w:hyperlink w:anchor="_(QUOTE_&lt;expr&gt;)" w:history="1">
        <w:r w:rsidRPr="000124C2">
          <w:rPr>
            <w:rStyle w:val="Hyperlnk"/>
            <w:bdr w:val="none" w:sz="0" w:space="0" w:color="auto"/>
          </w:rPr>
          <w:t>QUOTE</w:t>
        </w:r>
      </w:hyperlink>
      <w:r>
        <w:t xml:space="preserve"> &lt;expr&gt;)</w:t>
      </w:r>
      <w:bookmarkEnd w:id="479"/>
    </w:p>
    <w:p w14:paraId="70B4D22A" w14:textId="77777777" w:rsidR="0047000B" w:rsidRDefault="00D32EF5">
      <w:r>
        <w:t>Returns &lt;expr&gt; unevaluated. This can also be written 'expr.</w:t>
      </w:r>
    </w:p>
    <w:p w14:paraId="63EF7CF5" w14:textId="77777777" w:rsidR="00616D19" w:rsidRDefault="00D32EF5">
      <w:pPr>
        <w:pStyle w:val="LISPSAMPLE"/>
      </w:pPr>
      <w:r>
        <w:t>(SETQ a 100)</w:t>
      </w:r>
      <w:r>
        <w:br/>
        <w:t>(QUOTE a)</w:t>
      </w:r>
      <w:r>
        <w:tab/>
        <w:t>returns A</w:t>
      </w:r>
    </w:p>
    <w:p w14:paraId="7599ABD3" w14:textId="60D9D44A" w:rsidR="00A62FCD" w:rsidRDefault="00A62FCD" w:rsidP="00616D19">
      <w:pPr>
        <w:pStyle w:val="Rubrik4"/>
      </w:pPr>
      <w:bookmarkStart w:id="480" w:name="_(RAND)"/>
      <w:bookmarkStart w:id="481" w:name="_(RADTODEG_&lt;radian&gt;)"/>
      <w:bookmarkStart w:id="482" w:name="_Toc359406209"/>
      <w:bookmarkEnd w:id="480"/>
      <w:bookmarkEnd w:id="481"/>
      <w:r>
        <w:t>(</w:t>
      </w:r>
      <w:hyperlink w:anchor="_(RADTODEG_&lt;radian&gt;)" w:history="1">
        <w:r w:rsidRPr="00A62FCD">
          <w:rPr>
            <w:rStyle w:val="Hyperlnk"/>
            <w:bdr w:val="none" w:sz="0" w:space="0" w:color="auto"/>
          </w:rPr>
          <w:t>RADTODEG</w:t>
        </w:r>
      </w:hyperlink>
      <w:r>
        <w:t xml:space="preserve"> &lt;radian&gt;)</w:t>
      </w:r>
    </w:p>
    <w:p w14:paraId="2361C247" w14:textId="0B84522C" w:rsidR="00A62FCD" w:rsidRPr="00A62FCD" w:rsidRDefault="00A62FCD" w:rsidP="00A62FCD">
      <w:r>
        <w:t xml:space="preserve">This function convert the angle &lt;radian&gt; to degree. See also the function </w:t>
      </w:r>
      <w:hyperlink w:anchor="_(DEGTORAD_&lt;degree&gt;)" w:history="1">
        <w:r w:rsidRPr="00A62FCD">
          <w:rPr>
            <w:rStyle w:val="Hyperlnk"/>
            <w:bdr w:val="none" w:sz="0" w:space="0" w:color="auto"/>
          </w:rPr>
          <w:t>DEGTORAD</w:t>
        </w:r>
      </w:hyperlink>
    </w:p>
    <w:p w14:paraId="7866E4BF" w14:textId="3880183A" w:rsidR="0047000B" w:rsidRDefault="00616D19" w:rsidP="00616D19">
      <w:pPr>
        <w:pStyle w:val="Rubrik4"/>
      </w:pPr>
      <w:r>
        <w:t>(</w:t>
      </w:r>
      <w:hyperlink w:anchor="_(RAND)" w:history="1">
        <w:r w:rsidRPr="00616D19">
          <w:rPr>
            <w:rStyle w:val="Hyperlnk"/>
            <w:bdr w:val="none" w:sz="0" w:space="0" w:color="auto"/>
          </w:rPr>
          <w:t>RAND</w:t>
        </w:r>
      </w:hyperlink>
      <w:r>
        <w:t>)</w:t>
      </w:r>
      <w:bookmarkEnd w:id="482"/>
    </w:p>
    <w:p w14:paraId="1E62741E" w14:textId="77777777" w:rsidR="00616D19" w:rsidRDefault="00616D19" w:rsidP="00616D19">
      <w:r>
        <w:t>The function returns a random value between 0 to 1.</w:t>
      </w:r>
    </w:p>
    <w:p w14:paraId="420D58C6" w14:textId="77777777" w:rsidR="00616D19" w:rsidRPr="00616D19" w:rsidRDefault="00616D19" w:rsidP="00616D19">
      <w:pPr>
        <w:pStyle w:val="LISPSAMPLE"/>
      </w:pPr>
      <w:r>
        <w:t>(RAND)</w:t>
      </w:r>
      <w:r>
        <w:tab/>
        <w:t>returns 0.15806</w:t>
      </w:r>
      <w:r>
        <w:br/>
        <w:t>(RAND)</w:t>
      </w:r>
      <w:r>
        <w:tab/>
        <w:t>returns 0.7271</w:t>
      </w:r>
    </w:p>
    <w:p w14:paraId="15136E69" w14:textId="7C45253E" w:rsidR="0047000B" w:rsidRDefault="00D32EF5">
      <w:pPr>
        <w:pStyle w:val="Rubrik4"/>
      </w:pPr>
      <w:bookmarkStart w:id="483" w:name="_(READ_&lt;string&gt;)"/>
      <w:bookmarkStart w:id="484" w:name="_READ"/>
      <w:bookmarkStart w:id="485" w:name="_Toc359406210"/>
      <w:bookmarkEnd w:id="483"/>
      <w:bookmarkEnd w:id="484"/>
      <w:r>
        <w:t>(</w:t>
      </w:r>
      <w:hyperlink w:anchor="_(READ_&lt;string&gt;)" w:history="1">
        <w:r w:rsidRPr="000124C2">
          <w:rPr>
            <w:rStyle w:val="Hyperlnk"/>
            <w:bdr w:val="none" w:sz="0" w:space="0" w:color="auto"/>
          </w:rPr>
          <w:t>READ</w:t>
        </w:r>
      </w:hyperlink>
      <w:r>
        <w:t xml:space="preserve"> &lt;string&gt;)</w:t>
      </w:r>
      <w:bookmarkEnd w:id="485"/>
    </w:p>
    <w:p w14:paraId="257F7AC1" w14:textId="77777777" w:rsidR="0047000B" w:rsidRDefault="00D32EF5">
      <w:r>
        <w:t>This function can convert a text to a lisp execution.</w:t>
      </w:r>
      <w:r>
        <w:br/>
        <w:t>The function returns the first list or atom obtained from &lt;string&gt;. &lt;string&gt; must not contain blanks.</w:t>
      </w:r>
    </w:p>
    <w:p w14:paraId="2694F1F7" w14:textId="77777777" w:rsidR="0047000B" w:rsidRDefault="00D32EF5">
      <w:pPr>
        <w:pStyle w:val="LISPSAMPLE"/>
      </w:pPr>
      <w:r>
        <w:t>(SETQ txt "(SETQ a 100"))</w:t>
      </w:r>
      <w:r>
        <w:br/>
        <w:t>(READ txt)</w:t>
      </w:r>
      <w:r>
        <w:tab/>
        <w:t>returns (SETQ a 100)</w:t>
      </w:r>
      <w:r>
        <w:br/>
        <w:t>(EVAL (READ txt))</w:t>
      </w:r>
      <w:r>
        <w:tab/>
        <w:t>returns 100</w:t>
      </w:r>
    </w:p>
    <w:p w14:paraId="3B135EE2" w14:textId="79BEECFD" w:rsidR="0047000B" w:rsidRDefault="00D32EF5">
      <w:pPr>
        <w:pStyle w:val="Rubrik4"/>
      </w:pPr>
      <w:bookmarkStart w:id="486" w:name="_(READ-CHAR_[&lt;file-desc&gt;])"/>
      <w:bookmarkStart w:id="487" w:name="_READ-CHAR"/>
      <w:bookmarkStart w:id="488" w:name="_Toc359406211"/>
      <w:bookmarkEnd w:id="486"/>
      <w:bookmarkEnd w:id="487"/>
      <w:r>
        <w:t>(</w:t>
      </w:r>
      <w:hyperlink w:anchor="_(READ-CHAR_[&lt;file-desc&gt;])" w:history="1">
        <w:r w:rsidRPr="000124C2">
          <w:rPr>
            <w:rStyle w:val="Hyperlnk"/>
            <w:bdr w:val="none" w:sz="0" w:space="0" w:color="auto"/>
          </w:rPr>
          <w:t>READ-CHAR</w:t>
        </w:r>
      </w:hyperlink>
      <w:r>
        <w:t xml:space="preserve"> [&lt;file-desc&gt;])</w:t>
      </w:r>
      <w:bookmarkEnd w:id="488"/>
    </w:p>
    <w:p w14:paraId="712BC8E2" w14:textId="77777777" w:rsidR="0047000B" w:rsidRDefault="00D32EF5">
      <w:r>
        <w:t>This function reads a single character from the keyboard input buffer or from the open file described by &lt;file-desc&gt;. It returns the (integer) ASCII code representing the character read.</w:t>
      </w:r>
    </w:p>
    <w:p w14:paraId="37C67C90" w14:textId="77777777" w:rsidR="0047000B" w:rsidRDefault="00D32EF5">
      <w:r>
        <w:t>If no &lt;file-desc&gt; is specified and there are no characters in the keyboard input buffer, READ-CHAR waits for you to type something at the keyboard (followed by RETURN). For instance, assuming that the keyboard input buffer is empty:</w:t>
      </w:r>
    </w:p>
    <w:p w14:paraId="54A580E5" w14:textId="77777777" w:rsidR="0047000B" w:rsidRDefault="00D32EF5">
      <w:pPr>
        <w:pStyle w:val="LISPSAMPLE"/>
      </w:pPr>
      <w:r>
        <w:t>(SETQ tk (READ-CHAR))</w:t>
      </w:r>
    </w:p>
    <w:p w14:paraId="6C4EB033" w14:textId="77777777" w:rsidR="0047000B" w:rsidRDefault="00D32EF5">
      <w:r>
        <w:t>will wait for something to be entered. If you type "ABC" followed by RETURN. READ-CHAR will return 65 (the unicode code for the letter "A"). The next three calls to READ-CHAR will return 66, 67. and I 0 (newline). respectively. If another READ-CHAR call is then made, it will again wait for input.</w:t>
      </w:r>
    </w:p>
    <w:p w14:paraId="21CA7AA8" w14:textId="28B1EC41" w:rsidR="0047000B" w:rsidRDefault="00D32EF5">
      <w:pPr>
        <w:pStyle w:val="Rubrik4"/>
      </w:pPr>
      <w:bookmarkStart w:id="489" w:name="_(READ-LINE_[&lt;file-desc&gt;])"/>
      <w:bookmarkStart w:id="490" w:name="_READ-LINE"/>
      <w:bookmarkStart w:id="491" w:name="_Toc359406212"/>
      <w:bookmarkEnd w:id="489"/>
      <w:bookmarkEnd w:id="490"/>
      <w:r>
        <w:t>(</w:t>
      </w:r>
      <w:hyperlink w:anchor="_(READ-LINE_[&lt;file-desc&gt;])" w:history="1">
        <w:r w:rsidRPr="000124C2">
          <w:rPr>
            <w:rStyle w:val="Hyperlnk"/>
            <w:bdr w:val="none" w:sz="0" w:space="0" w:color="auto"/>
          </w:rPr>
          <w:t>READ-LINE</w:t>
        </w:r>
      </w:hyperlink>
      <w:r>
        <w:t xml:space="preserve"> [&lt;file-desc&gt;])</w:t>
      </w:r>
      <w:bookmarkEnd w:id="491"/>
    </w:p>
    <w:p w14:paraId="6FD048AF" w14:textId="77777777" w:rsidR="0047000B" w:rsidRDefault="00D32EF5">
      <w:r>
        <w:t>This function reads a string from the keyboard or from the open file described by &lt;file-desc&gt;. If the end of the file is encountered, READ-LINE returns nil, otherwise it returns the string that was read.</w:t>
      </w:r>
    </w:p>
    <w:p w14:paraId="2481509F" w14:textId="77777777" w:rsidR="0047000B" w:rsidRDefault="00D32EF5">
      <w:pPr>
        <w:pStyle w:val="LISPSAMPLE"/>
      </w:pPr>
      <w:r>
        <w:t>(SETQ fr (OPEN "c:/test/test.txt" "r")</w:t>
      </w:r>
      <w:r>
        <w:br/>
        <w:t>(WHILE</w:t>
      </w:r>
      <w:r>
        <w:br/>
        <w:t xml:space="preserve">  (SETQ txt (READ-LINE fr))</w:t>
      </w:r>
      <w:r>
        <w:br/>
        <w:t xml:space="preserve">  (PRINC txt)</w:t>
      </w:r>
      <w:r>
        <w:br/>
        <w:t>)</w:t>
      </w:r>
      <w:r>
        <w:br/>
        <w:t>(CLOSE fr)</w:t>
      </w:r>
    </w:p>
    <w:p w14:paraId="0FFE9EBC" w14:textId="77777777" w:rsidR="0047000B" w:rsidRDefault="00D32EF5">
      <w:r>
        <w:lastRenderedPageBreak/>
        <w:t>The example above will open a file, read and print out all lines, when it come to the end of the file it will close the file.</w:t>
      </w:r>
    </w:p>
    <w:p w14:paraId="361C43E6" w14:textId="2D9792BD" w:rsidR="0047000B" w:rsidRDefault="00D32EF5">
      <w:pPr>
        <w:pStyle w:val="Rubrik4"/>
      </w:pPr>
      <w:bookmarkStart w:id="492" w:name="_(REM_&lt;num1&gt;_&lt;num2&gt;"/>
      <w:bookmarkStart w:id="493" w:name="_REM"/>
      <w:bookmarkStart w:id="494" w:name="_Toc359406213"/>
      <w:bookmarkEnd w:id="492"/>
      <w:bookmarkEnd w:id="493"/>
      <w:r>
        <w:t>(</w:t>
      </w:r>
      <w:hyperlink w:anchor="_(REM_&lt;num1&gt;_&lt;num2&gt;" w:history="1">
        <w:r w:rsidRPr="000124C2">
          <w:rPr>
            <w:rStyle w:val="Hyperlnk"/>
            <w:bdr w:val="none" w:sz="0" w:space="0" w:color="auto"/>
          </w:rPr>
          <w:t>REM</w:t>
        </w:r>
      </w:hyperlink>
      <w:r>
        <w:t xml:space="preserve"> &lt;num1&gt; &lt;num2&gt; ...)</w:t>
      </w:r>
      <w:bookmarkEnd w:id="494"/>
    </w:p>
    <w:p w14:paraId="7565B1D5" w14:textId="77777777" w:rsidR="0047000B" w:rsidRDefault="00D32EF5">
      <w:r>
        <w:t>This function divides &lt;num1&gt; by &lt;num2&gt; and returns the remainder &lt;num1&gt; mod &lt;num2&gt;. REM may be used with reals or integers.</w:t>
      </w:r>
    </w:p>
    <w:p w14:paraId="59642C11" w14:textId="77777777" w:rsidR="0047000B" w:rsidRDefault="00D32EF5">
      <w:pPr>
        <w:pStyle w:val="LISPSAMPLE"/>
      </w:pPr>
      <w:r>
        <w:t>(REM 19 6)</w:t>
      </w:r>
      <w:r>
        <w:tab/>
        <w:t>returns 1</w:t>
      </w:r>
      <w:r>
        <w:br/>
        <w:t>(REM 3 2)</w:t>
      </w:r>
      <w:r>
        <w:tab/>
        <w:t>returns 1</w:t>
      </w:r>
      <w:r>
        <w:br/>
        <w:t>(REM 2 2)</w:t>
      </w:r>
      <w:r>
        <w:tab/>
        <w:t>returns 0</w:t>
      </w:r>
      <w:r>
        <w:br/>
        <w:t>(REM 100 2.2)</w:t>
      </w:r>
      <w:r>
        <w:tab/>
        <w:t>returns 1.0</w:t>
      </w:r>
    </w:p>
    <w:p w14:paraId="72FB7365" w14:textId="359C875B" w:rsidR="0047000B" w:rsidRDefault="00D32EF5">
      <w:pPr>
        <w:pStyle w:val="Rubrik4"/>
      </w:pPr>
      <w:bookmarkStart w:id="495" w:name="_(REPEAT_&lt;number&gt;_&lt;expr&gt;"/>
      <w:bookmarkStart w:id="496" w:name="_REPEAT"/>
      <w:bookmarkStart w:id="497" w:name="_Toc359406214"/>
      <w:bookmarkEnd w:id="495"/>
      <w:bookmarkEnd w:id="496"/>
      <w:r>
        <w:t>(</w:t>
      </w:r>
      <w:hyperlink w:anchor="_(REPEAT_&lt;number&gt;_&lt;expr&gt;" w:history="1">
        <w:r w:rsidRPr="000124C2">
          <w:rPr>
            <w:rStyle w:val="Hyperlnk"/>
            <w:bdr w:val="none" w:sz="0" w:space="0" w:color="auto"/>
          </w:rPr>
          <w:t>REPEAT</w:t>
        </w:r>
      </w:hyperlink>
      <w:r>
        <w:t xml:space="preserve"> &lt;number&gt; &lt;expr&gt; ...)</w:t>
      </w:r>
      <w:bookmarkEnd w:id="497"/>
    </w:p>
    <w:p w14:paraId="3386E71F" w14:textId="77777777" w:rsidR="0047000B" w:rsidRDefault="00D32EF5">
      <w:r>
        <w:t>The function evaluates each &lt;expr&gt; &lt;number&gt; times and returns the value of the last expression. The &lt;number&gt; must be an integer.</w:t>
      </w:r>
    </w:p>
    <w:p w14:paraId="595D6CCC" w14:textId="77777777" w:rsidR="0047000B" w:rsidRDefault="00D32EF5">
      <w:pPr>
        <w:pStyle w:val="LISPSAMPLE"/>
      </w:pPr>
      <w:r>
        <w:t>(SETQ b 1)</w:t>
      </w:r>
      <w:r>
        <w:br/>
        <w:t>(REPEAT 8</w:t>
      </w:r>
      <w:r>
        <w:br/>
        <w:t xml:space="preserve">  (SETQ b (* b 2))</w:t>
      </w:r>
      <w:r>
        <w:br/>
        <w:t>)</w:t>
      </w:r>
      <w:r>
        <w:br/>
        <w:t>(EVAL b)</w:t>
      </w:r>
      <w:r>
        <w:tab/>
        <w:t>returns 256</w:t>
      </w:r>
    </w:p>
    <w:p w14:paraId="7023B475" w14:textId="40910DB4" w:rsidR="0047000B" w:rsidRDefault="00D32EF5">
      <w:pPr>
        <w:pStyle w:val="Rubrik4"/>
      </w:pPr>
      <w:bookmarkStart w:id="498" w:name="_(REVERSE_&lt;list&gt;)"/>
      <w:bookmarkStart w:id="499" w:name="_REVERSE"/>
      <w:bookmarkStart w:id="500" w:name="_Toc359406215"/>
      <w:bookmarkEnd w:id="498"/>
      <w:bookmarkEnd w:id="499"/>
      <w:r>
        <w:t>(</w:t>
      </w:r>
      <w:hyperlink w:anchor="_(REVERSE_&lt;list&gt;)" w:history="1">
        <w:r w:rsidRPr="000124C2">
          <w:rPr>
            <w:rStyle w:val="Hyperlnk"/>
            <w:bdr w:val="none" w:sz="0" w:space="0" w:color="auto"/>
          </w:rPr>
          <w:t>REVERSE</w:t>
        </w:r>
      </w:hyperlink>
      <w:r>
        <w:t xml:space="preserve"> &lt;list&gt;)</w:t>
      </w:r>
      <w:bookmarkEnd w:id="500"/>
    </w:p>
    <w:p w14:paraId="24CEF15B" w14:textId="77777777" w:rsidR="0047000B" w:rsidRDefault="00D32EF5">
      <w:r>
        <w:t>The function return the list with its elements reversed.</w:t>
      </w:r>
    </w:p>
    <w:p w14:paraId="320DE57C" w14:textId="77777777" w:rsidR="00F144E6" w:rsidRDefault="00F144E6">
      <w:r>
        <w:t>From version 2016.3.1060 the function can be used also on strings</w:t>
      </w:r>
    </w:p>
    <w:p w14:paraId="5A298D14" w14:textId="77777777" w:rsidR="0047000B" w:rsidRDefault="00D32EF5">
      <w:pPr>
        <w:pStyle w:val="LISPSAMPLE"/>
      </w:pPr>
      <w:r>
        <w:t>(REVERSE (LIST 1 2 3 4))</w:t>
      </w:r>
      <w:r>
        <w:tab/>
        <w:t>returns (4 3 2 1)</w:t>
      </w:r>
      <w:r>
        <w:br/>
        <w:t>(REVERSE '((a b) c d)))</w:t>
      </w:r>
      <w:r>
        <w:tab/>
        <w:t>returns (D C (A B))</w:t>
      </w:r>
      <w:r w:rsidR="00717DFD">
        <w:br/>
        <w:t>(REVERSE nil)</w:t>
      </w:r>
      <w:r w:rsidR="00717DFD">
        <w:tab/>
        <w:t>returns nil (nil is an empty list)</w:t>
      </w:r>
      <w:r w:rsidR="00F144E6">
        <w:br/>
        <w:t>(REVERSE "Text")</w:t>
      </w:r>
      <w:r w:rsidR="00F144E6">
        <w:tab/>
        <w:t>return "txeT")</w:t>
      </w:r>
    </w:p>
    <w:p w14:paraId="0716199A" w14:textId="5E38DB25" w:rsidR="001F11AC" w:rsidRDefault="001F11AC" w:rsidP="001F11AC">
      <w:pPr>
        <w:pStyle w:val="Rubrik4"/>
      </w:pPr>
      <w:bookmarkStart w:id="501" w:name="_(ROUND_&lt;value&gt;)"/>
      <w:bookmarkEnd w:id="501"/>
      <w:r>
        <w:t>(</w:t>
      </w:r>
      <w:hyperlink w:anchor="_(ROUND_&lt;value&gt;)" w:history="1">
        <w:r w:rsidRPr="001F11AC">
          <w:rPr>
            <w:rStyle w:val="Hyperlnk"/>
            <w:bdr w:val="none" w:sz="0" w:space="0" w:color="auto"/>
          </w:rPr>
          <w:t>ROUND</w:t>
        </w:r>
      </w:hyperlink>
      <w:r>
        <w:t xml:space="preserve"> &lt;number&gt;)</w:t>
      </w:r>
    </w:p>
    <w:p w14:paraId="75E0DA8B" w14:textId="77777777" w:rsidR="001F11AC" w:rsidRDefault="001F11AC" w:rsidP="001F11AC">
      <w:r>
        <w:t>The function round the value up or down to the closest value.</w:t>
      </w:r>
    </w:p>
    <w:p w14:paraId="4E2D1024" w14:textId="3E73543E" w:rsidR="001F11AC" w:rsidRDefault="001F11AC" w:rsidP="001F11AC">
      <w:r>
        <w:t>See also the functions CEIL and FL</w:t>
      </w:r>
      <w:r w:rsidR="0017696A">
        <w:t>O</w:t>
      </w:r>
      <w:r>
        <w:t>OR.</w:t>
      </w:r>
    </w:p>
    <w:p w14:paraId="31D1027B" w14:textId="77777777" w:rsidR="001F11AC" w:rsidRDefault="001F11AC">
      <w:pPr>
        <w:pStyle w:val="LISPSAMPLE"/>
      </w:pPr>
      <w:r>
        <w:t>(ROUND 0.1)</w:t>
      </w:r>
      <w:r>
        <w:tab/>
        <w:t>returns 0.0</w:t>
      </w:r>
      <w:r>
        <w:br/>
        <w:t>(ROUND 1.49999999999)</w:t>
      </w:r>
      <w:r>
        <w:tab/>
        <w:t>returns 1.0</w:t>
      </w:r>
      <w:r>
        <w:br/>
        <w:t>(ROUND 1.5)</w:t>
      </w:r>
      <w:r>
        <w:tab/>
        <w:t>returns 2.0</w:t>
      </w:r>
      <w:r>
        <w:br/>
        <w:t>(ROUND -100.9)</w:t>
      </w:r>
      <w:r>
        <w:tab/>
        <w:t>returns -101.0</w:t>
      </w:r>
    </w:p>
    <w:p w14:paraId="3A58F483" w14:textId="77777777" w:rsidR="00E4351E" w:rsidRDefault="00E4351E">
      <w:pPr>
        <w:pStyle w:val="LISPSAMPLE"/>
      </w:pPr>
      <w:r>
        <w:t>See also the functions CEIL and FLOR</w:t>
      </w:r>
    </w:p>
    <w:p w14:paraId="01A9188A" w14:textId="0936305F" w:rsidR="0047000B" w:rsidRDefault="00D32EF5">
      <w:pPr>
        <w:pStyle w:val="Rubrik4"/>
      </w:pPr>
      <w:bookmarkStart w:id="502" w:name="_(RTOS_&lt;number&gt;_&lt;precision&gt;)"/>
      <w:bookmarkStart w:id="503" w:name="_RTOS"/>
      <w:bookmarkStart w:id="504" w:name="_(RTOS_&lt;number&gt;_&lt;precision&gt;"/>
      <w:bookmarkStart w:id="505" w:name="_Toc359406216"/>
      <w:bookmarkEnd w:id="502"/>
      <w:bookmarkEnd w:id="503"/>
      <w:bookmarkEnd w:id="504"/>
      <w:r>
        <w:t>(</w:t>
      </w:r>
      <w:hyperlink w:anchor="_(RTOS_&lt;number&gt;_&lt;precision&gt;)" w:history="1">
        <w:r w:rsidRPr="000124C2">
          <w:rPr>
            <w:rStyle w:val="Hyperlnk"/>
            <w:bdr w:val="none" w:sz="0" w:space="0" w:color="auto"/>
          </w:rPr>
          <w:t>RTOS</w:t>
        </w:r>
      </w:hyperlink>
      <w:r>
        <w:t xml:space="preserve"> &lt;number&gt; &lt;precision&gt; [&lt;all&gt;])</w:t>
      </w:r>
      <w:bookmarkEnd w:id="505"/>
    </w:p>
    <w:p w14:paraId="4F1F1C88" w14:textId="77777777" w:rsidR="0047000B" w:rsidRDefault="00D32EF5">
      <w:r>
        <w:t>This function converts a number to a string, the &lt;precision&gt; controls the number of digits. If the &lt;all&gt; argument is nil or not included then ending zeroes will be removed.</w:t>
      </w:r>
    </w:p>
    <w:p w14:paraId="7796624C" w14:textId="77777777" w:rsidR="0047000B" w:rsidRDefault="00D32EF5">
      <w:pPr>
        <w:pStyle w:val="LISPSAMPLE"/>
      </w:pPr>
      <w:r>
        <w:t>(RTOS 10 3)</w:t>
      </w:r>
      <w:r>
        <w:tab/>
        <w:t>returns "10"</w:t>
      </w:r>
      <w:r>
        <w:br/>
        <w:t>(RTOS 10 3 T)</w:t>
      </w:r>
      <w:r>
        <w:tab/>
        <w:t>returns "10.000"</w:t>
      </w:r>
      <w:r>
        <w:br/>
        <w:t>(RTOS 12.5 0)</w:t>
      </w:r>
      <w:r>
        <w:tab/>
        <w:t>returns "13"</w:t>
      </w:r>
      <w:r>
        <w:br/>
        <w:t>(RTOS 12.4 0)</w:t>
      </w:r>
      <w:r>
        <w:tab/>
        <w:t>returns "12"</w:t>
      </w:r>
      <w:r>
        <w:br/>
        <w:t>(RTOS 0 8 T)</w:t>
      </w:r>
      <w:r>
        <w:tab/>
        <w:t>returns "0.00000000"</w:t>
      </w:r>
    </w:p>
    <w:p w14:paraId="5F46018E" w14:textId="7DF03B6B" w:rsidR="003E6A2E" w:rsidRDefault="003E6A2E" w:rsidP="003E6A2E">
      <w:pPr>
        <w:pStyle w:val="Rubrik4"/>
      </w:pPr>
      <w:bookmarkStart w:id="506" w:name="_(SET_'a_&lt;value&gt;)"/>
      <w:bookmarkStart w:id="507" w:name="_(SET_&lt;'a&gt;_&lt;value&gt;)"/>
      <w:bookmarkStart w:id="508" w:name="_Toc359406217"/>
      <w:bookmarkEnd w:id="506"/>
      <w:bookmarkEnd w:id="507"/>
      <w:r>
        <w:t>(</w:t>
      </w:r>
      <w:hyperlink w:anchor="_(SET_&lt;'a&gt;_&lt;value&gt;)" w:history="1">
        <w:r w:rsidR="005C4388" w:rsidRPr="005C4388">
          <w:rPr>
            <w:rStyle w:val="Hyperlnk"/>
            <w:bdr w:val="none" w:sz="0" w:space="0" w:color="auto"/>
          </w:rPr>
          <w:t>SET</w:t>
        </w:r>
      </w:hyperlink>
      <w:r w:rsidR="005C4388">
        <w:t xml:space="preserve"> </w:t>
      </w:r>
      <w:r>
        <w:t>&lt;'a&gt; &lt;value&gt;)</w:t>
      </w:r>
      <w:bookmarkEnd w:id="508"/>
    </w:p>
    <w:p w14:paraId="1BB69FD8" w14:textId="77777777" w:rsidR="009D485D" w:rsidRDefault="009D485D" w:rsidP="009D485D">
      <w:r>
        <w:t xml:space="preserve">The </w:t>
      </w:r>
      <w:r>
        <w:rPr>
          <w:rStyle w:val="courierbold"/>
        </w:rPr>
        <w:t>set</w:t>
      </w:r>
      <w:r>
        <w:t xml:space="preserve"> function is similar to </w:t>
      </w:r>
      <w:r>
        <w:rPr>
          <w:rStyle w:val="courierbold"/>
        </w:rPr>
        <w:t>SETQ</w:t>
      </w:r>
      <w:r>
        <w:t xml:space="preserve"> except that </w:t>
      </w:r>
      <w:r>
        <w:rPr>
          <w:rStyle w:val="courierbold"/>
        </w:rPr>
        <w:t>set</w:t>
      </w:r>
      <w:r>
        <w:t xml:space="preserve"> evaluates both of its arguments.</w:t>
      </w:r>
    </w:p>
    <w:p w14:paraId="481EF397" w14:textId="77777777" w:rsidR="009D485D" w:rsidRDefault="009D485D" w:rsidP="009D485D">
      <w:pPr>
        <w:pStyle w:val="LISPSAMPLE"/>
      </w:pPr>
      <w:r>
        <w:t>(SETQ index 0)</w:t>
      </w:r>
      <w:r>
        <w:br/>
        <w:t>(REPEAT 10</w:t>
      </w:r>
      <w:r>
        <w:br/>
        <w:t xml:space="preserve">  (SET (READ (STRCAT "VAR" (ITOA index))) (* index 10))</w:t>
      </w:r>
      <w:r>
        <w:br/>
        <w:t>)</w:t>
      </w:r>
      <w:r>
        <w:br/>
        <w:t>(PRINC var5)</w:t>
      </w:r>
      <w:r>
        <w:tab/>
      </w:r>
      <w:r>
        <w:tab/>
        <w:t>returns 50</w:t>
      </w:r>
      <w:r>
        <w:br/>
        <w:t>(PRINC var7)</w:t>
      </w:r>
      <w:r>
        <w:tab/>
      </w:r>
      <w:r>
        <w:tab/>
        <w:t>returns 70</w:t>
      </w:r>
    </w:p>
    <w:p w14:paraId="6673C4B1" w14:textId="05CEC646" w:rsidR="00AE51E7" w:rsidRDefault="00AE51E7" w:rsidP="00AE51E7">
      <w:r>
        <w:t xml:space="preserve">See also the </w:t>
      </w:r>
      <w:hyperlink w:anchor="_(EVAL_&lt;expr&gt;)" w:history="1">
        <w:r w:rsidRPr="00AE51E7">
          <w:rPr>
            <w:rStyle w:val="Hyperlnk"/>
            <w:bdr w:val="none" w:sz="0" w:space="0" w:color="auto"/>
          </w:rPr>
          <w:t>EVAL</w:t>
        </w:r>
      </w:hyperlink>
      <w:r>
        <w:t xml:space="preserve"> function</w:t>
      </w:r>
    </w:p>
    <w:p w14:paraId="07850A74" w14:textId="59B6F28A" w:rsidR="00764A70" w:rsidRDefault="00764A70" w:rsidP="00764A70">
      <w:pPr>
        <w:pStyle w:val="Rubrik4"/>
      </w:pPr>
      <w:bookmarkStart w:id="509" w:name="_(SETG_&lt;variable&gt;_&lt;value&gt;)"/>
      <w:bookmarkEnd w:id="509"/>
      <w:r>
        <w:t>(</w:t>
      </w:r>
      <w:hyperlink w:anchor="_(SETG_&lt;variable&gt;_&lt;value&gt;)" w:history="1">
        <w:r w:rsidRPr="00764A70">
          <w:rPr>
            <w:rStyle w:val="Hyperlnk"/>
            <w:bdr w:val="none" w:sz="0" w:space="0" w:color="auto"/>
          </w:rPr>
          <w:t>SETG</w:t>
        </w:r>
      </w:hyperlink>
      <w:r>
        <w:t xml:space="preserve"> &lt;variable&gt; &lt;value&gt;)</w:t>
      </w:r>
    </w:p>
    <w:p w14:paraId="7F53FF2D" w14:textId="0FAA5B10" w:rsidR="00A056AA" w:rsidRDefault="00A056AA" w:rsidP="00764A70">
      <w:r>
        <w:t>Every time you start a new ILIPS application all variables and function are reset to nil.</w:t>
      </w:r>
    </w:p>
    <w:p w14:paraId="7EBB3A82" w14:textId="41E859ED" w:rsidR="00764A70" w:rsidRDefault="00764A70" w:rsidP="00764A70">
      <w:r>
        <w:lastRenderedPageBreak/>
        <w:t xml:space="preserve">This function </w:t>
      </w:r>
      <w:r w:rsidR="00A056AA">
        <w:t>saving</w:t>
      </w:r>
      <w:r>
        <w:t xml:space="preserve"> the variable in global memory area. It is saved as long as IGEMS is not turned off. It </w:t>
      </w:r>
      <w:r w:rsidR="00A056AA">
        <w:t>can also be used between different drawings. The function can be used to save all kind of variables lists or functions.</w:t>
      </w:r>
    </w:p>
    <w:p w14:paraId="2A102736" w14:textId="29AFCECE" w:rsidR="00A056AA" w:rsidRDefault="00A056AA" w:rsidP="00A056AA">
      <w:pPr>
        <w:pStyle w:val="LISPSAMPLE"/>
      </w:pPr>
      <w:r w:rsidRPr="00A056AA">
        <w:t>(SETG myvar 100)</w:t>
      </w:r>
      <w:r w:rsidRPr="00A056AA">
        <w:tab/>
        <w:t>returns 100</w:t>
      </w:r>
    </w:p>
    <w:p w14:paraId="6C219E55" w14:textId="1EF05840" w:rsidR="00A056AA" w:rsidRPr="00A056AA" w:rsidRDefault="00A056AA" w:rsidP="00A056AA">
      <w:r>
        <w:t>Note! Se</w:t>
      </w:r>
      <w:r w:rsidR="001C2C9D">
        <w:t>e</w:t>
      </w:r>
      <w:r>
        <w:t xml:space="preserve"> also the (</w:t>
      </w:r>
      <w:hyperlink w:anchor="_(GETG_&lt;variable&gt;)" w:history="1">
        <w:r w:rsidRPr="001C2C9D">
          <w:rPr>
            <w:rStyle w:val="Hyperlnk"/>
            <w:bdr w:val="none" w:sz="0" w:space="0" w:color="auto"/>
          </w:rPr>
          <w:t>GETG</w:t>
        </w:r>
      </w:hyperlink>
      <w:r>
        <w:t xml:space="preserve"> &lt;variable&gt;) function</w:t>
      </w:r>
    </w:p>
    <w:p w14:paraId="024D962B" w14:textId="5649102F" w:rsidR="0047000B" w:rsidRPr="00A056AA" w:rsidRDefault="00D32EF5">
      <w:pPr>
        <w:pStyle w:val="Rubrik4"/>
      </w:pPr>
      <w:bookmarkStart w:id="510" w:name="_(SETQ_&lt;sym1&gt;_&lt;expr1&gt;"/>
      <w:bookmarkStart w:id="511" w:name="_SETQ"/>
      <w:bookmarkStart w:id="512" w:name="_Toc359406218"/>
      <w:bookmarkEnd w:id="510"/>
      <w:bookmarkEnd w:id="511"/>
      <w:r w:rsidRPr="00A056AA">
        <w:t>(</w:t>
      </w:r>
      <w:hyperlink w:anchor="_(SETQ_&lt;sym1&gt;_&lt;expr1&gt;" w:history="1">
        <w:r w:rsidRPr="00A056AA">
          <w:rPr>
            <w:rStyle w:val="Hyperlnk"/>
            <w:bdr w:val="none" w:sz="0" w:space="0" w:color="auto"/>
          </w:rPr>
          <w:t>SETQ</w:t>
        </w:r>
      </w:hyperlink>
      <w:r w:rsidRPr="00A056AA">
        <w:t xml:space="preserve"> &lt;sym1&gt; &lt;expr1&gt; [&lt;sym2&gt; &lt;expr2&gt;] ...)</w:t>
      </w:r>
      <w:bookmarkEnd w:id="512"/>
    </w:p>
    <w:p w14:paraId="75869741" w14:textId="77777777" w:rsidR="0047000B" w:rsidRDefault="00D32EF5">
      <w:r>
        <w:t>This function sets the value of &lt;sym1&gt; to &lt;expr1&gt;, &lt;sym2&gt; to &lt;expr2&gt;, and so on. This is the basic assignment function in LISP. It returns the last &lt;expr&gt;.</w:t>
      </w:r>
    </w:p>
    <w:p w14:paraId="47659C31" w14:textId="77777777" w:rsidR="0047000B" w:rsidRDefault="00D32EF5">
      <w:pPr>
        <w:pStyle w:val="LISPSAMPLE"/>
      </w:pPr>
      <w:r>
        <w:t>(SETQ a 5.0)</w:t>
      </w:r>
      <w:r>
        <w:tab/>
        <w:t>returns 5.0</w:t>
      </w:r>
      <w:r>
        <w:br/>
        <w:t>(SETQ b 100 c 32 d "Text")</w:t>
      </w:r>
    </w:p>
    <w:p w14:paraId="2025CCDC" w14:textId="77777777" w:rsidR="0047000B" w:rsidRDefault="00D32EF5">
      <w:r>
        <w:t>Note! You should never use &lt;symbol names&gt; that are the same as the LISP functions.</w:t>
      </w:r>
    </w:p>
    <w:p w14:paraId="69D32424" w14:textId="67AB170B" w:rsidR="0055045E" w:rsidRPr="00BD77C8" w:rsidRDefault="0055045E" w:rsidP="0055045E">
      <w:pPr>
        <w:pStyle w:val="Rubrik4"/>
      </w:pPr>
      <w:bookmarkStart w:id="513" w:name="_(SETVAR_&lt;String&gt;_&lt;value&gt;)"/>
      <w:bookmarkEnd w:id="513"/>
      <w:r w:rsidRPr="00BD77C8">
        <w:t>(</w:t>
      </w:r>
      <w:hyperlink w:anchor="_(SETVAR_&lt;String&gt;_&lt;value&gt;)" w:history="1">
        <w:r w:rsidRPr="00BD77C8">
          <w:rPr>
            <w:rStyle w:val="Hyperlnk"/>
            <w:bdr w:val="none" w:sz="0" w:space="0" w:color="auto"/>
          </w:rPr>
          <w:t>SETVAR</w:t>
        </w:r>
      </w:hyperlink>
      <w:r w:rsidRPr="00BD77C8">
        <w:t xml:space="preserve"> </w:t>
      </w:r>
      <w:r w:rsidR="00BD77C8" w:rsidRPr="00BD77C8">
        <w:t>&lt;String&gt; &lt;value&gt;)</w:t>
      </w:r>
    </w:p>
    <w:p w14:paraId="5A1AA1D7" w14:textId="5198F7A5" w:rsidR="00BD77C8" w:rsidRDefault="00BD77C8" w:rsidP="00BD77C8">
      <w:r w:rsidRPr="00BD77C8">
        <w:t>The f</w:t>
      </w:r>
      <w:r>
        <w:t>unction can set following settings in IGEMS.</w:t>
      </w:r>
    </w:p>
    <w:tbl>
      <w:tblPr>
        <w:tblStyle w:val="Tabellrutnt"/>
        <w:tblW w:w="0" w:type="auto"/>
        <w:tblInd w:w="38" w:type="dxa"/>
        <w:tblLook w:val="04A0" w:firstRow="1" w:lastRow="0" w:firstColumn="1" w:lastColumn="0" w:noHBand="0" w:noVBand="1"/>
      </w:tblPr>
      <w:tblGrid>
        <w:gridCol w:w="2055"/>
        <w:gridCol w:w="7087"/>
      </w:tblGrid>
      <w:tr w:rsidR="00BD77C8" w:rsidRPr="002F5F66" w14:paraId="14560E7B" w14:textId="77777777" w:rsidTr="00BD77C8">
        <w:tc>
          <w:tcPr>
            <w:tcW w:w="2055" w:type="dxa"/>
          </w:tcPr>
          <w:p w14:paraId="6C2A3F83" w14:textId="1843D664" w:rsidR="00BD77C8" w:rsidRPr="002F5F66" w:rsidRDefault="00BD77C8" w:rsidP="00BD77C8">
            <w:pPr>
              <w:rPr>
                <w:sz w:val="20"/>
                <w:szCs w:val="20"/>
              </w:rPr>
            </w:pPr>
            <w:r w:rsidRPr="002F5F66">
              <w:rPr>
                <w:sz w:val="20"/>
                <w:szCs w:val="20"/>
              </w:rPr>
              <w:t>Valid string</w:t>
            </w:r>
          </w:p>
        </w:tc>
        <w:tc>
          <w:tcPr>
            <w:tcW w:w="7087" w:type="dxa"/>
          </w:tcPr>
          <w:p w14:paraId="2BD37356" w14:textId="5F629161" w:rsidR="00BD77C8" w:rsidRPr="002F5F66" w:rsidRDefault="00BD77C8" w:rsidP="00BD77C8">
            <w:pPr>
              <w:rPr>
                <w:sz w:val="20"/>
                <w:szCs w:val="20"/>
              </w:rPr>
            </w:pPr>
            <w:r w:rsidRPr="002F5F66">
              <w:rPr>
                <w:sz w:val="20"/>
                <w:szCs w:val="20"/>
              </w:rPr>
              <w:t>Value</w:t>
            </w:r>
          </w:p>
        </w:tc>
      </w:tr>
      <w:tr w:rsidR="00BD77C8" w14:paraId="1BC091E6" w14:textId="77777777" w:rsidTr="00BD77C8">
        <w:tc>
          <w:tcPr>
            <w:tcW w:w="2055" w:type="dxa"/>
          </w:tcPr>
          <w:p w14:paraId="4476401A" w14:textId="2A5CE2F1" w:rsidR="00BD77C8" w:rsidRPr="002F5F66" w:rsidRDefault="00BD77C8" w:rsidP="00BD77C8">
            <w:pPr>
              <w:rPr>
                <w:sz w:val="20"/>
                <w:szCs w:val="20"/>
              </w:rPr>
            </w:pPr>
            <w:r w:rsidRPr="002F5F66">
              <w:rPr>
                <w:sz w:val="20"/>
                <w:szCs w:val="20"/>
              </w:rPr>
              <w:t>"OSMODE"</w:t>
            </w:r>
          </w:p>
        </w:tc>
        <w:tc>
          <w:tcPr>
            <w:tcW w:w="7087" w:type="dxa"/>
          </w:tcPr>
          <w:p w14:paraId="5298CFFA" w14:textId="3E78B026" w:rsidR="00BD77C8" w:rsidRPr="002F5F66" w:rsidRDefault="00BD77C8" w:rsidP="00BD77C8">
            <w:pPr>
              <w:rPr>
                <w:sz w:val="20"/>
                <w:szCs w:val="20"/>
              </w:rPr>
            </w:pPr>
            <w:r w:rsidRPr="002F5F66">
              <w:rPr>
                <w:sz w:val="20"/>
                <w:szCs w:val="20"/>
              </w:rPr>
              <w:t>Can set the different default Osnap modes. Example:</w:t>
            </w:r>
            <w:r w:rsidRPr="002F5F66">
              <w:rPr>
                <w:sz w:val="20"/>
                <w:szCs w:val="20"/>
              </w:rPr>
              <w:br/>
              <w:t>(SETVAR "osmode" 7) activate Endpoint, Midpoint and Center.</w:t>
            </w:r>
          </w:p>
          <w:p w14:paraId="10BDA499" w14:textId="77777777" w:rsidR="00BD77C8" w:rsidRPr="002F5F66" w:rsidRDefault="00BD77C8" w:rsidP="00BD77C8">
            <w:pPr>
              <w:rPr>
                <w:sz w:val="20"/>
                <w:szCs w:val="20"/>
              </w:rPr>
            </w:pPr>
            <w:r w:rsidRPr="002F5F66">
              <w:rPr>
                <w:sz w:val="20"/>
                <w:szCs w:val="20"/>
              </w:rPr>
              <w:t>Following values are valid- Summary of following:</w:t>
            </w:r>
          </w:p>
          <w:p w14:paraId="078600DD" w14:textId="566049F6" w:rsidR="00BD77C8" w:rsidRPr="002F5F66" w:rsidRDefault="00BD77C8" w:rsidP="00BD77C8">
            <w:pPr>
              <w:rPr>
                <w:sz w:val="20"/>
                <w:szCs w:val="20"/>
              </w:rPr>
            </w:pPr>
            <w:r w:rsidRPr="00F01EE4">
              <w:rPr>
                <w:rFonts w:cs="Tahoma"/>
                <w:sz w:val="20"/>
                <w:szCs w:val="20"/>
              </w:rPr>
              <w:t>None = 0,</w:t>
            </w:r>
            <w:r w:rsidRPr="002F5F66">
              <w:rPr>
                <w:rFonts w:cs="Tahoma"/>
                <w:sz w:val="20"/>
                <w:szCs w:val="20"/>
              </w:rPr>
              <w:t xml:space="preserve"> </w:t>
            </w:r>
            <w:r w:rsidRPr="00F01EE4">
              <w:rPr>
                <w:rFonts w:cs="Tahoma"/>
                <w:sz w:val="20"/>
                <w:szCs w:val="20"/>
              </w:rPr>
              <w:t>Point = 1,</w:t>
            </w:r>
            <w:r w:rsidRPr="002F5F66">
              <w:rPr>
                <w:rFonts w:cs="Tahoma"/>
                <w:sz w:val="20"/>
                <w:szCs w:val="20"/>
              </w:rPr>
              <w:t xml:space="preserve"> </w:t>
            </w:r>
            <w:r w:rsidRPr="00F01EE4">
              <w:rPr>
                <w:rFonts w:cs="Tahoma"/>
                <w:sz w:val="20"/>
                <w:szCs w:val="20"/>
              </w:rPr>
              <w:t>EndPoint = 2,</w:t>
            </w:r>
            <w:r w:rsidRPr="002F5F66">
              <w:rPr>
                <w:rFonts w:cs="Tahoma"/>
                <w:sz w:val="20"/>
                <w:szCs w:val="20"/>
              </w:rPr>
              <w:t xml:space="preserve"> </w:t>
            </w:r>
            <w:r w:rsidRPr="00F01EE4">
              <w:rPr>
                <w:rFonts w:cs="Tahoma"/>
                <w:sz w:val="20"/>
                <w:szCs w:val="20"/>
              </w:rPr>
              <w:t>MidPoint = 4,</w:t>
            </w:r>
            <w:r w:rsidRPr="002F5F66">
              <w:rPr>
                <w:rFonts w:cs="Tahoma"/>
                <w:sz w:val="20"/>
                <w:szCs w:val="20"/>
              </w:rPr>
              <w:t xml:space="preserve"> </w:t>
            </w:r>
            <w:r w:rsidRPr="00F01EE4">
              <w:rPr>
                <w:rFonts w:cs="Tahoma"/>
                <w:sz w:val="20"/>
                <w:szCs w:val="20"/>
              </w:rPr>
              <w:t>Center = 8,</w:t>
            </w:r>
            <w:r w:rsidRPr="002F5F66">
              <w:rPr>
                <w:rFonts w:cs="Tahoma"/>
                <w:sz w:val="20"/>
                <w:szCs w:val="20"/>
              </w:rPr>
              <w:t xml:space="preserve"> </w:t>
            </w:r>
            <w:r w:rsidRPr="00F01EE4">
              <w:rPr>
                <w:rFonts w:cs="Tahoma"/>
                <w:sz w:val="20"/>
                <w:szCs w:val="20"/>
              </w:rPr>
              <w:t>Intersection = 16,</w:t>
            </w:r>
            <w:r w:rsidRPr="002F5F66">
              <w:rPr>
                <w:rFonts w:cs="Tahoma"/>
                <w:sz w:val="20"/>
                <w:szCs w:val="20"/>
              </w:rPr>
              <w:t xml:space="preserve"> </w:t>
            </w:r>
            <w:r w:rsidRPr="00F01EE4">
              <w:rPr>
                <w:rFonts w:cs="Tahoma"/>
                <w:sz w:val="20"/>
                <w:szCs w:val="20"/>
              </w:rPr>
              <w:t>Nearest = 32,</w:t>
            </w:r>
            <w:r w:rsidRPr="002F5F66">
              <w:rPr>
                <w:rFonts w:cs="Tahoma"/>
                <w:sz w:val="20"/>
                <w:szCs w:val="20"/>
              </w:rPr>
              <w:t xml:space="preserve"> </w:t>
            </w:r>
            <w:r w:rsidRPr="00F01EE4">
              <w:rPr>
                <w:rFonts w:cs="Tahoma"/>
                <w:sz w:val="20"/>
                <w:szCs w:val="20"/>
              </w:rPr>
              <w:t>Perpendicular = 64,</w:t>
            </w:r>
            <w:r w:rsidRPr="002F5F66">
              <w:rPr>
                <w:rFonts w:cs="Tahoma"/>
                <w:sz w:val="20"/>
                <w:szCs w:val="20"/>
              </w:rPr>
              <w:t xml:space="preserve"> </w:t>
            </w:r>
            <w:r w:rsidRPr="00F01EE4">
              <w:rPr>
                <w:rFonts w:cs="Tahoma"/>
                <w:sz w:val="20"/>
                <w:szCs w:val="20"/>
              </w:rPr>
              <w:t>Quadrant = 128,</w:t>
            </w:r>
            <w:r w:rsidRPr="002F5F66">
              <w:rPr>
                <w:rFonts w:cs="Tahoma"/>
                <w:sz w:val="20"/>
                <w:szCs w:val="20"/>
              </w:rPr>
              <w:t xml:space="preserve"> </w:t>
            </w:r>
            <w:r w:rsidRPr="00F01EE4">
              <w:rPr>
                <w:rFonts w:cs="Tahoma"/>
                <w:sz w:val="20"/>
                <w:szCs w:val="20"/>
              </w:rPr>
              <w:t>Tangent = 256,Grip = 512,</w:t>
            </w:r>
            <w:r w:rsidRPr="002F5F66">
              <w:rPr>
                <w:rFonts w:cs="Tahoma"/>
                <w:sz w:val="20"/>
                <w:szCs w:val="20"/>
              </w:rPr>
              <w:t xml:space="preserve"> </w:t>
            </w:r>
            <w:r w:rsidRPr="00F01EE4">
              <w:rPr>
                <w:rFonts w:cs="Tahoma"/>
                <w:sz w:val="20"/>
                <w:szCs w:val="20"/>
              </w:rPr>
              <w:t>Centroid = 1024</w:t>
            </w:r>
            <w:r w:rsidRPr="002F5F66">
              <w:rPr>
                <w:rFonts w:cs="Tahoma"/>
                <w:sz w:val="20"/>
                <w:szCs w:val="20"/>
              </w:rPr>
              <w:t>.</w:t>
            </w:r>
          </w:p>
        </w:tc>
      </w:tr>
      <w:tr w:rsidR="00BD77C8" w14:paraId="2CF5099F" w14:textId="77777777" w:rsidTr="00BD77C8">
        <w:tc>
          <w:tcPr>
            <w:tcW w:w="2055" w:type="dxa"/>
          </w:tcPr>
          <w:p w14:paraId="45A9D449" w14:textId="5339CBA4" w:rsidR="00BD77C8" w:rsidRPr="002F5F66" w:rsidRDefault="00BD77C8" w:rsidP="00BD77C8">
            <w:pPr>
              <w:rPr>
                <w:sz w:val="20"/>
                <w:szCs w:val="20"/>
              </w:rPr>
            </w:pPr>
            <w:r w:rsidRPr="002F5F66">
              <w:rPr>
                <w:sz w:val="20"/>
                <w:szCs w:val="20"/>
              </w:rPr>
              <w:t>"OSNAP"</w:t>
            </w:r>
          </w:p>
        </w:tc>
        <w:tc>
          <w:tcPr>
            <w:tcW w:w="7087" w:type="dxa"/>
          </w:tcPr>
          <w:p w14:paraId="1F41C30C" w14:textId="602536B7" w:rsidR="00BD77C8" w:rsidRPr="002F5F66" w:rsidRDefault="00BD77C8" w:rsidP="00BD77C8">
            <w:pPr>
              <w:rPr>
                <w:sz w:val="20"/>
                <w:szCs w:val="20"/>
              </w:rPr>
            </w:pPr>
            <w:r w:rsidRPr="002F5F66">
              <w:rPr>
                <w:sz w:val="20"/>
                <w:szCs w:val="20"/>
              </w:rPr>
              <w:t>T if osnap mode should be active else nil.</w:t>
            </w:r>
          </w:p>
        </w:tc>
      </w:tr>
      <w:tr w:rsidR="00BD77C8" w14:paraId="1D7997E9" w14:textId="77777777" w:rsidTr="00BD77C8">
        <w:tc>
          <w:tcPr>
            <w:tcW w:w="2055" w:type="dxa"/>
          </w:tcPr>
          <w:p w14:paraId="4F7ED4C7" w14:textId="6E708C3A" w:rsidR="00BD77C8" w:rsidRPr="002F5F66" w:rsidRDefault="00BD77C8" w:rsidP="00BD77C8">
            <w:pPr>
              <w:rPr>
                <w:sz w:val="20"/>
                <w:szCs w:val="20"/>
              </w:rPr>
            </w:pPr>
            <w:r w:rsidRPr="002F5F66">
              <w:rPr>
                <w:sz w:val="20"/>
                <w:szCs w:val="20"/>
              </w:rPr>
              <w:t>"ORTHO"</w:t>
            </w:r>
          </w:p>
        </w:tc>
        <w:tc>
          <w:tcPr>
            <w:tcW w:w="7087" w:type="dxa"/>
          </w:tcPr>
          <w:p w14:paraId="4FB5C317" w14:textId="0EB0E812" w:rsidR="00BD77C8" w:rsidRPr="002F5F66" w:rsidRDefault="00BD77C8" w:rsidP="00BD77C8">
            <w:pPr>
              <w:rPr>
                <w:sz w:val="20"/>
                <w:szCs w:val="20"/>
              </w:rPr>
            </w:pPr>
            <w:r w:rsidRPr="002F5F66">
              <w:rPr>
                <w:sz w:val="20"/>
                <w:szCs w:val="20"/>
              </w:rPr>
              <w:t>T if Otho mode should be active else nil.</w:t>
            </w:r>
          </w:p>
        </w:tc>
      </w:tr>
      <w:tr w:rsidR="00BD77C8" w14:paraId="50D8C2A5" w14:textId="77777777" w:rsidTr="00BD77C8">
        <w:tc>
          <w:tcPr>
            <w:tcW w:w="2055" w:type="dxa"/>
          </w:tcPr>
          <w:p w14:paraId="5CC57F90" w14:textId="0301EBA7" w:rsidR="00BD77C8" w:rsidRPr="002F5F66" w:rsidRDefault="00BD77C8" w:rsidP="00BD77C8">
            <w:pPr>
              <w:rPr>
                <w:sz w:val="20"/>
                <w:szCs w:val="20"/>
              </w:rPr>
            </w:pPr>
            <w:r w:rsidRPr="002F5F66">
              <w:rPr>
                <w:sz w:val="20"/>
                <w:szCs w:val="20"/>
              </w:rPr>
              <w:t>"ORTHOANGLE"</w:t>
            </w:r>
          </w:p>
        </w:tc>
        <w:tc>
          <w:tcPr>
            <w:tcW w:w="7087" w:type="dxa"/>
          </w:tcPr>
          <w:p w14:paraId="1FBBA0D0" w14:textId="15E4082F" w:rsidR="00BD77C8" w:rsidRPr="002F5F66" w:rsidRDefault="00BD77C8" w:rsidP="00BD77C8">
            <w:pPr>
              <w:rPr>
                <w:sz w:val="20"/>
                <w:szCs w:val="20"/>
              </w:rPr>
            </w:pPr>
            <w:r w:rsidRPr="002F5F66">
              <w:rPr>
                <w:sz w:val="20"/>
                <w:szCs w:val="20"/>
              </w:rPr>
              <w:t xml:space="preserve">Sets the step angle for ortho command. Normally </w:t>
            </w:r>
            <w:r w:rsidR="002F5F66" w:rsidRPr="002F5F66">
              <w:rPr>
                <w:sz w:val="20"/>
                <w:szCs w:val="20"/>
              </w:rPr>
              <w:t>it's</w:t>
            </w:r>
            <w:r w:rsidRPr="002F5F66">
              <w:rPr>
                <w:sz w:val="20"/>
                <w:szCs w:val="20"/>
              </w:rPr>
              <w:t xml:space="preserve"> 90.</w:t>
            </w:r>
          </w:p>
        </w:tc>
      </w:tr>
    </w:tbl>
    <w:p w14:paraId="55099577" w14:textId="3805B025" w:rsidR="00BD77C8" w:rsidRDefault="002F5F66" w:rsidP="00BD77C8">
      <w:r>
        <w:t>Example:</w:t>
      </w:r>
    </w:p>
    <w:p w14:paraId="275A28CD" w14:textId="496E85F6" w:rsidR="002F5F66" w:rsidRDefault="002F5F66" w:rsidP="002F5F66">
      <w:pPr>
        <w:pStyle w:val="LISPSAMPLE"/>
        <w:rPr>
          <w:lang w:val="sv-SE"/>
        </w:rPr>
      </w:pPr>
      <w:r w:rsidRPr="002F5F66">
        <w:rPr>
          <w:lang w:val="sv-SE"/>
        </w:rPr>
        <w:t>(SETVAR "OSMODE" 1)</w:t>
      </w:r>
      <w:r w:rsidRPr="002F5F66">
        <w:rPr>
          <w:lang w:val="sv-SE"/>
        </w:rPr>
        <w:br/>
        <w:t>(S</w:t>
      </w:r>
      <w:r>
        <w:rPr>
          <w:lang w:val="sv-SE"/>
        </w:rPr>
        <w:t>ETVAR "OSNAP" T)</w:t>
      </w:r>
    </w:p>
    <w:p w14:paraId="4A829AC7" w14:textId="41C75CD7" w:rsidR="002F5F66" w:rsidRPr="002F5F66" w:rsidRDefault="002F5F66" w:rsidP="002F5F66">
      <w:r w:rsidRPr="002F5F66">
        <w:t>This will activate osnap m</w:t>
      </w:r>
      <w:r>
        <w:t>ode endpoint.</w:t>
      </w:r>
    </w:p>
    <w:p w14:paraId="6530CB38" w14:textId="06A89896" w:rsidR="0047000B" w:rsidRPr="007206C0" w:rsidRDefault="00D32EF5" w:rsidP="0055045E">
      <w:pPr>
        <w:pStyle w:val="Rubrik4"/>
      </w:pPr>
      <w:bookmarkStart w:id="514" w:name="_(SIN_&lt;angle&gt;)"/>
      <w:bookmarkStart w:id="515" w:name="_SIN"/>
      <w:bookmarkStart w:id="516" w:name="_Toc359406219"/>
      <w:bookmarkEnd w:id="514"/>
      <w:bookmarkEnd w:id="515"/>
      <w:r w:rsidRPr="007206C0">
        <w:t>(</w:t>
      </w:r>
      <w:hyperlink w:anchor="_(SIN_&lt;angle&gt;)" w:history="1">
        <w:r w:rsidRPr="007206C0">
          <w:rPr>
            <w:rStyle w:val="Hyperlnk"/>
            <w:bdr w:val="none" w:sz="0" w:space="0" w:color="auto"/>
          </w:rPr>
          <w:t>SIN</w:t>
        </w:r>
      </w:hyperlink>
      <w:r w:rsidRPr="007206C0">
        <w:t xml:space="preserve"> &lt;angle&gt;)</w:t>
      </w:r>
      <w:bookmarkEnd w:id="516"/>
    </w:p>
    <w:p w14:paraId="1BF0FF22" w14:textId="77777777" w:rsidR="0047000B" w:rsidRDefault="00D32EF5">
      <w:r>
        <w:t>This function returns the sin of &lt;angle&gt; as a real, where &lt;angle&gt; is expressed in radians.</w:t>
      </w:r>
    </w:p>
    <w:p w14:paraId="07788263" w14:textId="77777777" w:rsidR="0047000B" w:rsidRDefault="00D32EF5">
      <w:pPr>
        <w:pStyle w:val="LISPSAMPLE"/>
      </w:pPr>
      <w:r>
        <w:t>(SIN 1.0)</w:t>
      </w:r>
      <w:r>
        <w:tab/>
        <w:t>returns 0.841471</w:t>
      </w:r>
      <w:r>
        <w:br/>
        <w:t>(SIN 0.5)</w:t>
      </w:r>
      <w:r>
        <w:tab/>
        <w:t>returns 0.479426</w:t>
      </w:r>
      <w:r>
        <w:br/>
        <w:t>(SIN 0)</w:t>
      </w:r>
      <w:r>
        <w:tab/>
        <w:t>returns 0.0</w:t>
      </w:r>
    </w:p>
    <w:p w14:paraId="352ECAEF" w14:textId="4BD9BA46"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5F2C0ACA" w14:textId="799BC670" w:rsidR="00FE0818" w:rsidRDefault="00FE0818" w:rsidP="00FE0818">
      <w:pPr>
        <w:pStyle w:val="Rubrik4"/>
      </w:pPr>
      <w:bookmarkStart w:id="517" w:name="_(SLEEP_&lt;milliseconds&gt;)"/>
      <w:bookmarkEnd w:id="517"/>
      <w:r>
        <w:t>(</w:t>
      </w:r>
      <w:hyperlink w:anchor="_(SLEEP_&lt;milliseconds&gt;)" w:history="1">
        <w:r w:rsidRPr="00FE0818">
          <w:rPr>
            <w:rStyle w:val="Hyperlnk"/>
            <w:bdr w:val="none" w:sz="0" w:space="0" w:color="auto"/>
          </w:rPr>
          <w:t>SLEEP</w:t>
        </w:r>
      </w:hyperlink>
      <w:r>
        <w:t xml:space="preserve"> &lt;milliseconds&gt;)</w:t>
      </w:r>
    </w:p>
    <w:p w14:paraId="37A6CAAA" w14:textId="1458BB2B" w:rsidR="00FE0818" w:rsidRDefault="00FE0818" w:rsidP="00FE0818">
      <w:r>
        <w:t xml:space="preserve">The function </w:t>
      </w:r>
      <w:r w:rsidR="00D719FC">
        <w:t>makes</w:t>
      </w:r>
      <w:r>
        <w:t xml:space="preserve"> a sleep in that time given by the argument.</w:t>
      </w:r>
      <w:r w:rsidR="00D719FC">
        <w:t xml:space="preserve"> This function can sometimes be risky to use. If you use a longer time it needs to be accompanied by the </w:t>
      </w:r>
      <w:hyperlink w:anchor="_(WINBREATH)" w:history="1">
        <w:r w:rsidR="00D719FC" w:rsidRPr="00D719FC">
          <w:rPr>
            <w:rStyle w:val="Hyperlnk"/>
            <w:bdr w:val="none" w:sz="0" w:space="0" w:color="auto"/>
          </w:rPr>
          <w:t>WINBREATH</w:t>
        </w:r>
      </w:hyperlink>
      <w:r w:rsidR="00D719FC">
        <w:t xml:space="preserve"> function.</w:t>
      </w:r>
    </w:p>
    <w:p w14:paraId="48BA974F" w14:textId="4A9E64D9" w:rsidR="00FE49A2" w:rsidRDefault="00FE49A2" w:rsidP="00FE49A2">
      <w:pPr>
        <w:pStyle w:val="Rubrik4"/>
      </w:pPr>
      <w:bookmarkStart w:id="518" w:name="_(SORT_&lt;list&gt;_&lt;function&gt;)"/>
      <w:bookmarkEnd w:id="518"/>
      <w:r>
        <w:t>(</w:t>
      </w:r>
      <w:hyperlink w:anchor="_(SORT_&lt;list&gt;_&lt;function&gt;)" w:history="1">
        <w:r w:rsidRPr="00FE49A2">
          <w:rPr>
            <w:rStyle w:val="Hyperlnk"/>
            <w:bdr w:val="none" w:sz="0" w:space="0" w:color="auto"/>
          </w:rPr>
          <w:t>SORT</w:t>
        </w:r>
      </w:hyperlink>
      <w:r>
        <w:t xml:space="preserve"> &lt;list&gt; &lt;function&gt;)</w:t>
      </w:r>
    </w:p>
    <w:p w14:paraId="0D06FC7D" w14:textId="38681F9F" w:rsidR="00FE49A2" w:rsidRDefault="00FE49A2" w:rsidP="00FE0818">
      <w:r>
        <w:t xml:space="preserve">With this function you can sort all kind of lists. The argument function should be a function that takes two arguments. </w:t>
      </w:r>
      <w:r w:rsidR="00C23F62">
        <w:t xml:space="preserve">The function </w:t>
      </w:r>
      <w:r>
        <w:t xml:space="preserve">should </w:t>
      </w:r>
      <w:r w:rsidR="00C23F62">
        <w:t>return 0 if the two compared values are equal.</w:t>
      </w:r>
    </w:p>
    <w:p w14:paraId="3193C232" w14:textId="13C0AF78" w:rsidR="00C23F62" w:rsidRDefault="002B0349" w:rsidP="00FE0818">
      <w:r>
        <w:t xml:space="preserve">If you want the list to be sorted in increasing order </w:t>
      </w:r>
      <w:r w:rsidR="00D30005">
        <w:t>then the function</w:t>
      </w:r>
      <w:r w:rsidR="00C23F62">
        <w:t xml:space="preserve"> return a negative value if the first value is smaller and a positive value if the first value is larger.</w:t>
      </w:r>
    </w:p>
    <w:p w14:paraId="62185B05" w14:textId="7DFFB996" w:rsidR="00D30005" w:rsidRDefault="00D30005" w:rsidP="00FE0818">
      <w:r>
        <w:t>If you want the list to be sorted in opposite order then just swap &lt; and &gt;.</w:t>
      </w:r>
    </w:p>
    <w:p w14:paraId="53F329DF" w14:textId="24BFBFB0" w:rsidR="0061695E" w:rsidRDefault="0061695E" w:rsidP="0061695E">
      <w:pPr>
        <w:pStyle w:val="LISPSAMPLE"/>
      </w:pPr>
      <w:r w:rsidRPr="0061695E">
        <w:t>(SETQ unsort (LIST 2 1 4 3 6 5 8 7))</w:t>
      </w:r>
    </w:p>
    <w:p w14:paraId="7FBF96C7" w14:textId="77777777" w:rsidR="0061695E" w:rsidRDefault="0061695E" w:rsidP="0061695E">
      <w:pPr>
        <w:pStyle w:val="LISPSAMPLE"/>
      </w:pPr>
      <w:r>
        <w:t>(DEFUN compare (a b)</w:t>
      </w:r>
    </w:p>
    <w:p w14:paraId="74084B19" w14:textId="77777777" w:rsidR="0061695E" w:rsidRDefault="0061695E" w:rsidP="0061695E">
      <w:pPr>
        <w:pStyle w:val="LISPSAMPLE"/>
      </w:pPr>
      <w:r>
        <w:t xml:space="preserve">  (COND</w:t>
      </w:r>
    </w:p>
    <w:p w14:paraId="7D35F331" w14:textId="77777777" w:rsidR="0061695E" w:rsidRDefault="0061695E" w:rsidP="0061695E">
      <w:pPr>
        <w:pStyle w:val="LISPSAMPLE"/>
      </w:pPr>
      <w:r>
        <w:t xml:space="preserve">    ((= a b) 0)</w:t>
      </w:r>
    </w:p>
    <w:p w14:paraId="19BF9B69" w14:textId="77777777" w:rsidR="0061695E" w:rsidRDefault="0061695E" w:rsidP="0061695E">
      <w:pPr>
        <w:pStyle w:val="LISPSAMPLE"/>
      </w:pPr>
      <w:r>
        <w:t xml:space="preserve">    ((&lt; a b) -1)</w:t>
      </w:r>
    </w:p>
    <w:p w14:paraId="66B9C151" w14:textId="77777777" w:rsidR="0061695E" w:rsidRDefault="0061695E" w:rsidP="0061695E">
      <w:pPr>
        <w:pStyle w:val="LISPSAMPLE"/>
      </w:pPr>
      <w:r>
        <w:t xml:space="preserve">    ((&gt; a b) 1)</w:t>
      </w:r>
    </w:p>
    <w:p w14:paraId="7F3A26C6" w14:textId="77777777" w:rsidR="0061695E" w:rsidRDefault="0061695E" w:rsidP="0061695E">
      <w:pPr>
        <w:pStyle w:val="LISPSAMPLE"/>
      </w:pPr>
      <w:r>
        <w:t xml:space="preserve">  )</w:t>
      </w:r>
    </w:p>
    <w:p w14:paraId="6B2979C8" w14:textId="74EE7EC6" w:rsidR="0061695E" w:rsidRDefault="0061695E" w:rsidP="0061695E">
      <w:pPr>
        <w:pStyle w:val="LISPSAMPLE"/>
      </w:pPr>
      <w:r>
        <w:t>)</w:t>
      </w:r>
    </w:p>
    <w:p w14:paraId="2CA947CF" w14:textId="6965D247" w:rsidR="0061695E" w:rsidRDefault="0061695E" w:rsidP="0061695E">
      <w:pPr>
        <w:pStyle w:val="LISPSAMPLE"/>
      </w:pPr>
      <w:r>
        <w:t>(SETQ sorted (SORT unsort COMPARE))</w:t>
      </w:r>
      <w:r>
        <w:tab/>
        <w:t>returns (1 2 3 4 5 6 7 8)</w:t>
      </w:r>
    </w:p>
    <w:p w14:paraId="2545D0AB" w14:textId="2547488E" w:rsidR="00015F66" w:rsidRDefault="00015F66" w:rsidP="0061695E">
      <w:r>
        <w:lastRenderedPageBreak/>
        <w:t>By modify the compare function you can sort different kind of information</w:t>
      </w:r>
      <w:r w:rsidR="00C706EF">
        <w:t xml:space="preserve">, sort in distance from a point, sort by dates or other </w:t>
      </w:r>
      <w:r w:rsidR="00C41E9C">
        <w:t>criteria</w:t>
      </w:r>
      <w:r w:rsidR="00C706EF">
        <w:t xml:space="preserve">. Below is an example how to sort strings </w:t>
      </w:r>
      <w:r w:rsidR="00C41E9C">
        <w:t>by</w:t>
      </w:r>
      <w:r w:rsidR="00C706EF">
        <w:t xml:space="preserve"> the length of the text.</w:t>
      </w:r>
    </w:p>
    <w:p w14:paraId="1298FD74" w14:textId="165746CF" w:rsidR="00C41E9C" w:rsidRDefault="00C41E9C" w:rsidP="00C41E9C">
      <w:pPr>
        <w:pStyle w:val="LISPSAMPLE"/>
      </w:pPr>
      <w:r w:rsidRPr="00C41E9C">
        <w:t>(SETQ unsort (LIST "AB" "A" "ABAB" "AB" "ABABAB" "ABABA"))</w:t>
      </w:r>
    </w:p>
    <w:p w14:paraId="301515ED" w14:textId="77777777" w:rsidR="00C706EF" w:rsidRDefault="00C706EF" w:rsidP="00C706EF">
      <w:pPr>
        <w:pStyle w:val="LISPSAMPLE"/>
      </w:pPr>
      <w:r>
        <w:t>(DEFUN compare (a b)</w:t>
      </w:r>
    </w:p>
    <w:p w14:paraId="33F6F5B9" w14:textId="77777777" w:rsidR="00C706EF" w:rsidRDefault="00C706EF" w:rsidP="00C706EF">
      <w:pPr>
        <w:pStyle w:val="LISPSAMPLE"/>
      </w:pPr>
      <w:r>
        <w:t xml:space="preserve">  (COND</w:t>
      </w:r>
    </w:p>
    <w:p w14:paraId="243D7EC5" w14:textId="77777777" w:rsidR="00C706EF" w:rsidRDefault="00C706EF" w:rsidP="00C706EF">
      <w:pPr>
        <w:pStyle w:val="LISPSAMPLE"/>
      </w:pPr>
      <w:r>
        <w:t xml:space="preserve">    ((= (STRLEN a) (STRLEN b)) 0)</w:t>
      </w:r>
    </w:p>
    <w:p w14:paraId="663506C2" w14:textId="77777777" w:rsidR="00C706EF" w:rsidRDefault="00C706EF" w:rsidP="00C706EF">
      <w:pPr>
        <w:pStyle w:val="LISPSAMPLE"/>
      </w:pPr>
      <w:r>
        <w:t xml:space="preserve">    ((&lt; (STRLEN a) (STRLEN b)) -1)</w:t>
      </w:r>
    </w:p>
    <w:p w14:paraId="1B512D5A" w14:textId="77777777" w:rsidR="00C706EF" w:rsidRDefault="00C706EF" w:rsidP="00C706EF">
      <w:pPr>
        <w:pStyle w:val="LISPSAMPLE"/>
      </w:pPr>
      <w:r>
        <w:t xml:space="preserve">    ((&gt; (STRLEN a) (STRLEN b)) 1)</w:t>
      </w:r>
    </w:p>
    <w:p w14:paraId="14458640" w14:textId="77777777" w:rsidR="00C706EF" w:rsidRDefault="00C706EF" w:rsidP="00C706EF">
      <w:pPr>
        <w:pStyle w:val="LISPSAMPLE"/>
      </w:pPr>
      <w:r>
        <w:t xml:space="preserve">  )</w:t>
      </w:r>
    </w:p>
    <w:p w14:paraId="2610DD0E" w14:textId="4A3C13B3" w:rsidR="00C706EF" w:rsidRDefault="00C706EF" w:rsidP="00C706EF">
      <w:pPr>
        <w:pStyle w:val="LISPSAMPLE"/>
      </w:pPr>
      <w:r>
        <w:t>)</w:t>
      </w:r>
    </w:p>
    <w:p w14:paraId="0240D2F3" w14:textId="1B5CD21C" w:rsidR="0061695E" w:rsidRDefault="0061695E" w:rsidP="0061695E">
      <w:r>
        <w:t xml:space="preserve">Instead of making a </w:t>
      </w:r>
      <w:r w:rsidR="00C706EF">
        <w:t xml:space="preserve">compare </w:t>
      </w:r>
      <w:r w:rsidR="002B0349">
        <w:t>function you can use the LAMBDA function.</w:t>
      </w:r>
    </w:p>
    <w:p w14:paraId="2AC12C95" w14:textId="77777777" w:rsidR="002B0349" w:rsidRDefault="002B0349" w:rsidP="002B0349">
      <w:pPr>
        <w:pStyle w:val="LISPSAMPLE"/>
      </w:pPr>
      <w:r w:rsidRPr="0061695E">
        <w:t>(SETQ unsort (LIST 2 1 4 3 6 5 8 7))</w:t>
      </w:r>
    </w:p>
    <w:p w14:paraId="4722BE28" w14:textId="038611CB" w:rsidR="002B0349" w:rsidRDefault="002B0349" w:rsidP="002B0349">
      <w:pPr>
        <w:pStyle w:val="LISPSAMPLE"/>
      </w:pPr>
      <w:r>
        <w:t>(SETQ sorted (SORT unsort (LAMBDA (a b) (- a b))))</w:t>
      </w:r>
    </w:p>
    <w:p w14:paraId="691A9CFF" w14:textId="77777777" w:rsidR="0061695E" w:rsidRDefault="0061695E" w:rsidP="0061695E"/>
    <w:p w14:paraId="14B9A916" w14:textId="577BB107" w:rsidR="0047000B" w:rsidRDefault="00D32EF5">
      <w:pPr>
        <w:pStyle w:val="Rubrik4"/>
      </w:pPr>
      <w:bookmarkStart w:id="519" w:name="_(SQRT_&lt;number&gt;)"/>
      <w:bookmarkStart w:id="520" w:name="_SQRT"/>
      <w:bookmarkStart w:id="521" w:name="_Toc359406220"/>
      <w:bookmarkEnd w:id="519"/>
      <w:bookmarkEnd w:id="520"/>
      <w:r>
        <w:t>(</w:t>
      </w:r>
      <w:hyperlink w:anchor="_(SQRT_&lt;number&gt;)" w:history="1">
        <w:r w:rsidRPr="000124C2">
          <w:rPr>
            <w:rStyle w:val="Hyperlnk"/>
            <w:bdr w:val="none" w:sz="0" w:space="0" w:color="auto"/>
          </w:rPr>
          <w:t>SQRT</w:t>
        </w:r>
      </w:hyperlink>
      <w:r>
        <w:t xml:space="preserve"> &lt;number&gt;)</w:t>
      </w:r>
      <w:bookmarkEnd w:id="521"/>
    </w:p>
    <w:p w14:paraId="319875DA" w14:textId="77777777" w:rsidR="0047000B" w:rsidRDefault="00D32EF5">
      <w:r>
        <w:t>This function returns the square root of &lt;number&gt; as a real. The &lt;number&gt; must be positive.</w:t>
      </w:r>
    </w:p>
    <w:p w14:paraId="40EE0343" w14:textId="77777777" w:rsidR="0047000B" w:rsidRDefault="00D32EF5">
      <w:pPr>
        <w:pStyle w:val="LISPSAMPLE"/>
      </w:pPr>
      <w:r>
        <w:t>(SQRT 4)</w:t>
      </w:r>
      <w:r>
        <w:tab/>
        <w:t>returns 2.0</w:t>
      </w:r>
      <w:r>
        <w:br/>
        <w:t>(SQRT 16)</w:t>
      </w:r>
      <w:r>
        <w:tab/>
        <w:t>returns 4.0</w:t>
      </w:r>
      <w:r>
        <w:br/>
        <w:t>(SQRT 2)</w:t>
      </w:r>
      <w:r>
        <w:tab/>
        <w:t>returns 1.41421</w:t>
      </w:r>
    </w:p>
    <w:p w14:paraId="05FFFDBB" w14:textId="120E11A5"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48B5A0FC" w14:textId="4592A000" w:rsidR="0047000B" w:rsidRDefault="00D32EF5">
      <w:pPr>
        <w:pStyle w:val="Rubrik4"/>
      </w:pPr>
      <w:bookmarkStart w:id="522" w:name="_(STARTAPP_&lt;appcmd&gt;_[&lt;file&gt;])"/>
      <w:bookmarkStart w:id="523" w:name="_STARTAPP"/>
      <w:bookmarkStart w:id="524" w:name="_(STARTAPP_&lt;appcmd&gt;_[&lt;file&gt;"/>
      <w:bookmarkStart w:id="525" w:name="_Toc359406221"/>
      <w:bookmarkEnd w:id="522"/>
      <w:bookmarkEnd w:id="523"/>
      <w:bookmarkEnd w:id="524"/>
      <w:r>
        <w:t>(</w:t>
      </w:r>
      <w:hyperlink w:anchor="_(STARTAPP_&lt;appcmd&gt;_[&lt;file&gt;" w:history="1">
        <w:r w:rsidRPr="000124C2">
          <w:rPr>
            <w:rStyle w:val="Hyperlnk"/>
            <w:bdr w:val="none" w:sz="0" w:space="0" w:color="auto"/>
          </w:rPr>
          <w:t>STARTAPP</w:t>
        </w:r>
      </w:hyperlink>
      <w:r w:rsidR="00416A91">
        <w:t xml:space="preserve"> &lt;appcmd&gt; [&lt;file&gt; &lt;show&gt;</w:t>
      </w:r>
      <w:r w:rsidR="00750516">
        <w:t>]</w:t>
      </w:r>
      <w:r>
        <w:t>)</w:t>
      </w:r>
      <w:bookmarkEnd w:id="525"/>
      <w:r>
        <w:t xml:space="preserve"> </w:t>
      </w:r>
    </w:p>
    <w:p w14:paraId="7AEDCA45" w14:textId="77777777" w:rsidR="0047000B" w:rsidRDefault="00D32EF5">
      <w:r>
        <w:t>The command start another windows application. If &lt;appcmd&gt; does not include a full path name, startapp searches the directories in the PATH environment variable for the application. An optional string &lt;file&gt; specifies the file name to be opened.</w:t>
      </w:r>
    </w:p>
    <w:p w14:paraId="0F75BA65" w14:textId="77777777" w:rsidR="00416A91" w:rsidRDefault="00416A91">
      <w:r>
        <w:t xml:space="preserve">If the show argument evaluates to T then the batfile will be shown in a window else not. </w:t>
      </w:r>
    </w:p>
    <w:p w14:paraId="327C7BF3" w14:textId="77777777" w:rsidR="0047000B" w:rsidRDefault="00D32EF5">
      <w:pPr>
        <w:pStyle w:val="LISPSAMPLE"/>
        <w:rPr>
          <w:lang w:val="sv-SE"/>
        </w:rPr>
      </w:pPr>
      <w:r>
        <w:rPr>
          <w:lang w:val="sv-SE"/>
        </w:rPr>
        <w:t>(STARTAPP "notepad" "c:/ncdata/test.txt")</w:t>
      </w:r>
    </w:p>
    <w:p w14:paraId="6CABE926" w14:textId="14D23B5C" w:rsidR="0047000B" w:rsidRDefault="00D32EF5">
      <w:pPr>
        <w:pStyle w:val="Rubrik4"/>
      </w:pPr>
      <w:bookmarkStart w:id="526" w:name="_(STRCASE_&lt;string&gt;_&lt;lower&gt;)"/>
      <w:bookmarkStart w:id="527" w:name="_STRCASE"/>
      <w:bookmarkStart w:id="528" w:name="_Toc359406222"/>
      <w:bookmarkEnd w:id="526"/>
      <w:bookmarkEnd w:id="527"/>
      <w:r>
        <w:t>(</w:t>
      </w:r>
      <w:hyperlink w:anchor="_(STRCASE_&lt;string&gt;_&lt;lower&gt;)" w:history="1">
        <w:r w:rsidRPr="000124C2">
          <w:rPr>
            <w:rStyle w:val="Hyperlnk"/>
            <w:bdr w:val="none" w:sz="0" w:space="0" w:color="auto"/>
          </w:rPr>
          <w:t>STRCASE</w:t>
        </w:r>
      </w:hyperlink>
      <w:r>
        <w:t xml:space="preserve"> &lt;string&gt; &lt;lower&gt;)</w:t>
      </w:r>
      <w:bookmarkEnd w:id="528"/>
    </w:p>
    <w:p w14:paraId="1A1C48C6" w14:textId="77777777" w:rsidR="0047000B" w:rsidRDefault="00D32EF5">
      <w:r>
        <w:t>STRCASE takes the string specified by the &lt;string&gt; argument and returns a copy with all alphabetic characters converted to upper or lower case, depending on the second argument. &lt;lower&gt;. If &lt;lower&gt; is omitted or evaluates to nil, all alphabetic characters in &lt;string&gt; will be converted to upper case. If &lt;lower&gt; is supplied and is not nil, all alphabetic characters in &lt;string&gt; will be converted to lower case.</w:t>
      </w:r>
    </w:p>
    <w:p w14:paraId="4A20920C" w14:textId="77777777" w:rsidR="0047000B" w:rsidRDefault="00D32EF5">
      <w:pPr>
        <w:pStyle w:val="LISPSAMPLE"/>
      </w:pPr>
      <w:r>
        <w:t>(STRCASE "SAmpLE")</w:t>
      </w:r>
      <w:r>
        <w:tab/>
      </w:r>
      <w:r>
        <w:tab/>
        <w:t>returns "SAMPLE"</w:t>
      </w:r>
      <w:r>
        <w:br/>
        <w:t>(STRCASE "SAmpLE" nil)</w:t>
      </w:r>
      <w:r>
        <w:tab/>
      </w:r>
      <w:r>
        <w:tab/>
        <w:t>returns "SAMPLE"</w:t>
      </w:r>
      <w:r>
        <w:br/>
        <w:t>(STRCASE "SAmpLE" T)</w:t>
      </w:r>
      <w:r>
        <w:tab/>
      </w:r>
      <w:r>
        <w:tab/>
        <w:t>returns "sample"</w:t>
      </w:r>
      <w:r>
        <w:br/>
        <w:t>(STRCASE "SAmpLE" (NUMBERP 1))</w:t>
      </w:r>
      <w:r>
        <w:tab/>
        <w:t>returns "sample"</w:t>
      </w:r>
    </w:p>
    <w:p w14:paraId="5E8FA016" w14:textId="7A05D7FC" w:rsidR="0047000B" w:rsidRDefault="00D32EF5">
      <w:pPr>
        <w:pStyle w:val="Rubrik4"/>
      </w:pPr>
      <w:bookmarkStart w:id="529" w:name="_(STRCAT_&lt;string1&gt;_&lt;strinq2&gt;"/>
      <w:bookmarkStart w:id="530" w:name="_STRCAT"/>
      <w:bookmarkStart w:id="531" w:name="_(STRCAT_&lt;string1&gt;_&lt;strinq2&gt;_1"/>
      <w:bookmarkStart w:id="532" w:name="_(STRCAT_&lt;string1&gt;_&lt;strinq2&gt;...)"/>
      <w:bookmarkStart w:id="533" w:name="_Toc359406223"/>
      <w:bookmarkEnd w:id="529"/>
      <w:bookmarkEnd w:id="530"/>
      <w:bookmarkEnd w:id="531"/>
      <w:bookmarkEnd w:id="532"/>
      <w:r>
        <w:t>(</w:t>
      </w:r>
      <w:hyperlink w:anchor="_(STRCAT_&lt;string1&gt;_&lt;strinq2&gt;" w:history="1">
        <w:r w:rsidR="006D60DA" w:rsidRPr="006D60DA">
          <w:rPr>
            <w:rStyle w:val="Hyperlnk"/>
            <w:bdr w:val="none" w:sz="0" w:space="0" w:color="auto"/>
          </w:rPr>
          <w:t>STRCAT</w:t>
        </w:r>
      </w:hyperlink>
      <w:r w:rsidR="006D60DA">
        <w:t xml:space="preserve"> &lt;string1&gt; &lt;strinq2&gt;.</w:t>
      </w:r>
      <w:r>
        <w:t>..)</w:t>
      </w:r>
      <w:bookmarkEnd w:id="533"/>
    </w:p>
    <w:p w14:paraId="46FD6201" w14:textId="77777777" w:rsidR="0047000B" w:rsidRDefault="00D32EF5">
      <w:r>
        <w:t>This function returns a string that is the summary of all &lt;strings&gt;.</w:t>
      </w:r>
    </w:p>
    <w:p w14:paraId="01A59D6E" w14:textId="77777777" w:rsidR="0047000B" w:rsidRDefault="00D32EF5">
      <w:pPr>
        <w:pStyle w:val="LISPSAMPLE"/>
        <w:tabs>
          <w:tab w:val="clear" w:pos="3402"/>
          <w:tab w:val="left" w:pos="3969"/>
        </w:tabs>
      </w:pPr>
      <w:r>
        <w:t>(STRCAT "A" "B" "C" "D")</w:t>
      </w:r>
      <w:r>
        <w:tab/>
        <w:t>returns "ABCD"</w:t>
      </w:r>
      <w:r>
        <w:br/>
        <w:t>(STRCAT "IGEMS_R" (ITOA 10))</w:t>
      </w:r>
      <w:r>
        <w:tab/>
        <w:t>returns "IGEMS_R10"</w:t>
      </w:r>
      <w:r>
        <w:br/>
        <w:t>(STRCAT "A" "" "B")</w:t>
      </w:r>
      <w:r>
        <w:tab/>
        <w:t>returns "AB"</w:t>
      </w:r>
    </w:p>
    <w:p w14:paraId="49952900" w14:textId="0C6762E1" w:rsidR="00B35A42" w:rsidRDefault="00B35A42" w:rsidP="00B35A42">
      <w:pPr>
        <w:pStyle w:val="Rubrik4"/>
      </w:pPr>
      <w:bookmarkStart w:id="534" w:name="_(STRFIND_&lt;find&gt;_&lt;in"/>
      <w:bookmarkEnd w:id="534"/>
      <w:r>
        <w:t>(</w:t>
      </w:r>
      <w:hyperlink w:anchor="_(STRFIND_&lt;find&gt;_&lt;in" w:history="1">
        <w:r w:rsidRPr="00D1179E">
          <w:rPr>
            <w:rStyle w:val="Hyperlnk"/>
            <w:bdr w:val="none" w:sz="0" w:space="0" w:color="auto"/>
          </w:rPr>
          <w:t>STRFIND</w:t>
        </w:r>
      </w:hyperlink>
      <w:r>
        <w:t xml:space="preserve"> &lt;find&gt; &lt;in string&gt;)</w:t>
      </w:r>
    </w:p>
    <w:p w14:paraId="7A52CD00" w14:textId="77777777" w:rsidR="00B35A42" w:rsidRDefault="00B35A42" w:rsidP="00B35A42">
      <w:r>
        <w:t xml:space="preserve">The function search for the string &lt;find&gt; in the string &lt;in string&gt; and returns </w:t>
      </w:r>
      <w:r w:rsidR="00312ADE">
        <w:t xml:space="preserve">the number of characters before the &lt;find&gt; string </w:t>
      </w:r>
      <w:r>
        <w:t>as an integer. If the string &lt;find&gt; not exists, then the function returns nil.</w:t>
      </w:r>
    </w:p>
    <w:p w14:paraId="558F62CC" w14:textId="77777777" w:rsidR="00B35A42" w:rsidRPr="00B35A42" w:rsidRDefault="00B35A42">
      <w:pPr>
        <w:pStyle w:val="LISPSAMPLE"/>
        <w:tabs>
          <w:tab w:val="clear" w:pos="3402"/>
          <w:tab w:val="left" w:pos="3969"/>
        </w:tabs>
      </w:pPr>
      <w:r w:rsidRPr="00B35A42">
        <w:t xml:space="preserve">(STRFIND "" "") </w:t>
      </w:r>
      <w:r>
        <w:tab/>
        <w:t xml:space="preserve">returns </w:t>
      </w:r>
      <w:r w:rsidR="00312ADE">
        <w:t>0</w:t>
      </w:r>
      <w:r>
        <w:br/>
      </w:r>
      <w:r w:rsidRPr="00B35A42">
        <w:t xml:space="preserve">(STRFIND "" "any string") </w:t>
      </w:r>
      <w:r>
        <w:tab/>
        <w:t>returns</w:t>
      </w:r>
      <w:r w:rsidRPr="00B35A42">
        <w:t xml:space="preserve"> nil</w:t>
      </w:r>
      <w:r w:rsidR="00312ADE">
        <w:br/>
        <w:t>(STRFIND " " "lisp is good")</w:t>
      </w:r>
      <w:r w:rsidR="00312ADE">
        <w:tab/>
        <w:t>returns 4</w:t>
      </w:r>
      <w:r w:rsidRPr="00B35A42">
        <w:br/>
        <w:t xml:space="preserve">(STRFIND "cde" "abcdef") </w:t>
      </w:r>
      <w:r>
        <w:tab/>
        <w:t>returns</w:t>
      </w:r>
      <w:r w:rsidRPr="00B35A42">
        <w:t xml:space="preserve"> </w:t>
      </w:r>
      <w:r w:rsidR="00312ADE">
        <w:t>2</w:t>
      </w:r>
      <w:r w:rsidRPr="00B35A42">
        <w:br/>
        <w:t xml:space="preserve">(STRFIND "cde" "igems") </w:t>
      </w:r>
      <w:r>
        <w:tab/>
        <w:t>returns</w:t>
      </w:r>
      <w:r w:rsidRPr="00B35A42">
        <w:t xml:space="preserve"> nil</w:t>
      </w:r>
    </w:p>
    <w:p w14:paraId="78CE183A" w14:textId="0BF290D2" w:rsidR="0047000B" w:rsidRDefault="00D32EF5">
      <w:pPr>
        <w:pStyle w:val="Rubrik4"/>
      </w:pPr>
      <w:bookmarkStart w:id="535" w:name="_(STRLEN_&lt;string&gt;)"/>
      <w:bookmarkStart w:id="536" w:name="_STRLEN"/>
      <w:bookmarkStart w:id="537" w:name="_Toc359406224"/>
      <w:bookmarkEnd w:id="535"/>
      <w:bookmarkEnd w:id="536"/>
      <w:r>
        <w:t>(</w:t>
      </w:r>
      <w:hyperlink w:anchor="_(STRLEN_&lt;string&gt;)" w:history="1">
        <w:r w:rsidRPr="000124C2">
          <w:rPr>
            <w:rStyle w:val="Hyperlnk"/>
            <w:bdr w:val="none" w:sz="0" w:space="0" w:color="auto"/>
          </w:rPr>
          <w:t>STRLEN</w:t>
        </w:r>
      </w:hyperlink>
      <w:r>
        <w:t xml:space="preserve"> &lt;string&gt;)</w:t>
      </w:r>
      <w:bookmarkEnd w:id="537"/>
    </w:p>
    <w:p w14:paraId="15846D66" w14:textId="77777777" w:rsidR="0047000B" w:rsidRDefault="00D32EF5">
      <w:r>
        <w:t>This function returns the length, in characters, of string &lt;string&gt; as an integer.</w:t>
      </w:r>
    </w:p>
    <w:p w14:paraId="14658D24" w14:textId="77777777" w:rsidR="0047000B" w:rsidRDefault="00D32EF5">
      <w:pPr>
        <w:pStyle w:val="LISPSAMPLE"/>
      </w:pPr>
      <w:r>
        <w:t>(STRLEN "CAD/CAM")</w:t>
      </w:r>
      <w:r>
        <w:tab/>
        <w:t>returns 7</w:t>
      </w:r>
      <w:r>
        <w:br/>
        <w:t>(STRLEN "")</w:t>
      </w:r>
      <w:r>
        <w:tab/>
        <w:t>returns 0</w:t>
      </w:r>
      <w:r>
        <w:br/>
        <w:t>(STRLEN "AB")</w:t>
      </w:r>
      <w:r>
        <w:tab/>
        <w:t>returns 2</w:t>
      </w:r>
    </w:p>
    <w:p w14:paraId="685D53A6" w14:textId="70C20432" w:rsidR="00EA1428" w:rsidRDefault="00EA1428" w:rsidP="00A95676">
      <w:pPr>
        <w:pStyle w:val="Rubrik4"/>
      </w:pPr>
      <w:bookmarkStart w:id="538" w:name="_(STRREPLACE_&lt;text&gt;_&lt;replace&gt;"/>
      <w:bookmarkStart w:id="539" w:name="_(STRREP_&lt;text&gt;_&lt;repeat&gt;)"/>
      <w:bookmarkStart w:id="540" w:name="_Toc359406225"/>
      <w:bookmarkEnd w:id="538"/>
      <w:bookmarkEnd w:id="539"/>
      <w:r>
        <w:lastRenderedPageBreak/>
        <w:t>(</w:t>
      </w:r>
      <w:hyperlink w:anchor="_(STRREP_&lt;text&gt;_&lt;repeat&gt;)" w:history="1">
        <w:r w:rsidRPr="005618FC">
          <w:rPr>
            <w:rStyle w:val="Hyperlnk"/>
            <w:bdr w:val="none" w:sz="0" w:space="0" w:color="auto"/>
          </w:rPr>
          <w:t>STRREP</w:t>
        </w:r>
      </w:hyperlink>
      <w:r>
        <w:t xml:space="preserve"> &lt;text&gt; &lt;repeat&gt;)</w:t>
      </w:r>
    </w:p>
    <w:p w14:paraId="6BB51002" w14:textId="4EA86880" w:rsidR="00EA1428" w:rsidRDefault="00EA1428" w:rsidP="00EA1428">
      <w:r>
        <w:t xml:space="preserve">This function </w:t>
      </w:r>
      <w:r w:rsidR="00D04FAD">
        <w:t>returns the repeated &lt;</w:t>
      </w:r>
      <w:r>
        <w:t>text</w:t>
      </w:r>
      <w:r w:rsidR="00D04FAD">
        <w:t>&gt; &lt;repeat&gt; times.</w:t>
      </w:r>
    </w:p>
    <w:p w14:paraId="529F2FBE" w14:textId="14218E0F" w:rsidR="00D04FAD" w:rsidRPr="00EA1428" w:rsidRDefault="00D04FAD" w:rsidP="005618FC">
      <w:pPr>
        <w:pStyle w:val="LISPSAMPLE"/>
      </w:pPr>
      <w:r>
        <w:t xml:space="preserve">(STRREP "IGEMS" </w:t>
      </w:r>
      <w:r w:rsidR="005618FC">
        <w:t>3</w:t>
      </w:r>
      <w:r>
        <w:t>)</w:t>
      </w:r>
      <w:r>
        <w:tab/>
      </w:r>
      <w:r>
        <w:tab/>
      </w:r>
      <w:r w:rsidR="005618FC">
        <w:t>returns "IGEMSIGEMSIGEMS</w:t>
      </w:r>
    </w:p>
    <w:p w14:paraId="172D9AC1" w14:textId="77777777" w:rsidR="00EA1428" w:rsidRPr="00EA1428" w:rsidRDefault="00EA1428" w:rsidP="00EA1428"/>
    <w:p w14:paraId="16E46291" w14:textId="3D89D1E5" w:rsidR="00A95676" w:rsidRDefault="00A95676" w:rsidP="00A95676">
      <w:pPr>
        <w:pStyle w:val="Rubrik4"/>
      </w:pPr>
      <w:r>
        <w:t>(</w:t>
      </w:r>
      <w:hyperlink w:anchor="_(STRREPLACE_&lt;text&gt;_&lt;replace&gt;" w:history="1">
        <w:r w:rsidRPr="003605E8">
          <w:rPr>
            <w:rStyle w:val="Hyperlnk"/>
            <w:bdr w:val="none" w:sz="0" w:space="0" w:color="auto"/>
          </w:rPr>
          <w:t>STRREPLACE</w:t>
        </w:r>
      </w:hyperlink>
      <w:r>
        <w:t xml:space="preserve"> &lt;text&gt; &lt;replace&gt; &lt;with&gt;)</w:t>
      </w:r>
      <w:bookmarkEnd w:id="540"/>
    </w:p>
    <w:p w14:paraId="52A608E6" w14:textId="21387EB5" w:rsidR="00A95676" w:rsidRPr="004E3A31" w:rsidRDefault="00A95676" w:rsidP="00A95676">
      <w:r>
        <w:t xml:space="preserve">This function </w:t>
      </w:r>
      <w:r w:rsidR="005618FC">
        <w:t>replaces</w:t>
      </w:r>
      <w:r>
        <w:t xml:space="preserve"> all text specified by &lt;replace&gt; with the text specified by the &lt;with&gt; argument in &lt;text&gt;. </w:t>
      </w:r>
      <w:r w:rsidRPr="004E3A31">
        <w:t>All argument must be strings.</w:t>
      </w:r>
    </w:p>
    <w:p w14:paraId="46B0508C" w14:textId="1349D90C" w:rsidR="00750516" w:rsidRDefault="00A95676" w:rsidP="003605E8">
      <w:pPr>
        <w:pStyle w:val="LISPSAMPLE"/>
      </w:pPr>
      <w:r w:rsidRPr="00750516">
        <w:t>(STRREPLACE "ABABIGEMSABAB" "AB" "")</w:t>
      </w:r>
      <w:r w:rsidRPr="00750516">
        <w:tab/>
        <w:t xml:space="preserve">returns </w:t>
      </w:r>
      <w:r w:rsidR="003605E8" w:rsidRPr="00750516">
        <w:t>"</w:t>
      </w:r>
      <w:r w:rsidRPr="00750516">
        <w:t>IGEMS</w:t>
      </w:r>
      <w:r w:rsidR="003605E8" w:rsidRPr="00750516">
        <w:t>"</w:t>
      </w:r>
      <w:r w:rsidR="003605E8" w:rsidRPr="00750516">
        <w:br/>
        <w:t>(STRREPLACE "12,5;14,4" "," ".")</w:t>
      </w:r>
      <w:r w:rsidR="003605E8" w:rsidRPr="00750516">
        <w:tab/>
        <w:t>returns "12.5;14.4"</w:t>
      </w:r>
    </w:p>
    <w:p w14:paraId="131865EC" w14:textId="7C0ED153" w:rsidR="004605E8" w:rsidRDefault="004605E8" w:rsidP="004605E8">
      <w:pPr>
        <w:pStyle w:val="Rubrik4"/>
      </w:pPr>
      <w:bookmarkStart w:id="541" w:name="_(STRS_&lt;text&gt;_[&lt;text&gt;"/>
      <w:bookmarkEnd w:id="541"/>
      <w:r>
        <w:t>(</w:t>
      </w:r>
      <w:hyperlink w:anchor="_(STRS_&lt;text&gt;_[&lt;text&gt;" w:history="1">
        <w:r w:rsidRPr="004605E8">
          <w:rPr>
            <w:rStyle w:val="Hyperlnk"/>
            <w:bdr w:val="none" w:sz="0" w:space="0" w:color="auto"/>
          </w:rPr>
          <w:t>STRS</w:t>
        </w:r>
      </w:hyperlink>
      <w:r>
        <w:t xml:space="preserve"> &lt;text&gt; [&lt;text&gt; …])</w:t>
      </w:r>
    </w:p>
    <w:p w14:paraId="37191211" w14:textId="3F88CB98" w:rsidR="004605E8" w:rsidRDefault="004605E8" w:rsidP="004605E8">
      <w:r>
        <w:t>This function is similar to STRCAT but returns the value with double quotes.</w:t>
      </w:r>
    </w:p>
    <w:p w14:paraId="7DF7599C" w14:textId="7648BCE0" w:rsidR="004605E8" w:rsidRDefault="004605E8" w:rsidP="004605E8">
      <w:r>
        <w:t>Example:</w:t>
      </w:r>
    </w:p>
    <w:p w14:paraId="5247FCF1" w14:textId="39AF6F76" w:rsidR="004605E8" w:rsidRDefault="004605E8" w:rsidP="004605E8">
      <w:pPr>
        <w:pStyle w:val="LISPSAMPLE"/>
      </w:pPr>
      <w:r>
        <w:t>(SETQ year 2021)</w:t>
      </w:r>
      <w:r>
        <w:br/>
        <w:t>(SETQ day "Friday")</w:t>
      </w:r>
      <w:r>
        <w:br/>
        <w:t>(STRS "Year:" (ITOA year) " Day:" day)</w:t>
      </w:r>
      <w:r>
        <w:tab/>
        <w:t>returns ""Year 2021 Day Friday""</w:t>
      </w:r>
    </w:p>
    <w:p w14:paraId="3F45F5AF" w14:textId="6D6D8E3D" w:rsidR="004605E8" w:rsidRPr="004605E8" w:rsidRDefault="004605E8" w:rsidP="004605E8">
      <w:r>
        <w:t>The function is to simplify CLISP code in IGEMS CNC</w:t>
      </w:r>
    </w:p>
    <w:p w14:paraId="750EE166" w14:textId="7EDC1557" w:rsidR="00C619E3" w:rsidRPr="00D17575" w:rsidRDefault="009A3D4B" w:rsidP="009A3D4B">
      <w:pPr>
        <w:pStyle w:val="Rubrik4"/>
      </w:pPr>
      <w:bookmarkStart w:id="542" w:name="_(STRSUB_&lt;text&gt;_&lt;start&gt;"/>
      <w:bookmarkStart w:id="543" w:name="_Toc359406226"/>
      <w:bookmarkEnd w:id="542"/>
      <w:r>
        <w:t>(</w:t>
      </w:r>
      <w:hyperlink w:anchor="_(STRSUB_&lt;text&gt;_&lt;start&gt;" w:history="1">
        <w:r w:rsidRPr="001C2223">
          <w:rPr>
            <w:rStyle w:val="Hyperlnk"/>
            <w:bdr w:val="none" w:sz="0" w:space="0" w:color="auto"/>
          </w:rPr>
          <w:t>STRSUB</w:t>
        </w:r>
      </w:hyperlink>
      <w:r>
        <w:t xml:space="preserve"> &lt;</w:t>
      </w:r>
      <w:r w:rsidR="00C619E3" w:rsidRPr="00D17575">
        <w:t>text</w:t>
      </w:r>
      <w:r>
        <w:t>&gt;</w:t>
      </w:r>
      <w:r w:rsidR="00C619E3" w:rsidRPr="00D17575">
        <w:t xml:space="preserve"> </w:t>
      </w:r>
      <w:r>
        <w:t>&lt;</w:t>
      </w:r>
      <w:r w:rsidR="00C619E3" w:rsidRPr="00D17575">
        <w:t>start</w:t>
      </w:r>
      <w:r>
        <w:t>&gt;</w:t>
      </w:r>
      <w:r w:rsidR="00C619E3" w:rsidRPr="00D17575">
        <w:t xml:space="preserve"> [</w:t>
      </w:r>
      <w:r>
        <w:t xml:space="preserve"> &lt;</w:t>
      </w:r>
      <w:r w:rsidR="00C619E3" w:rsidRPr="00D17575">
        <w:t>end</w:t>
      </w:r>
      <w:r>
        <w:t>&gt;])</w:t>
      </w:r>
      <w:bookmarkEnd w:id="543"/>
    </w:p>
    <w:p w14:paraId="56E9FE63" w14:textId="10A98B5E" w:rsidR="00513CC5" w:rsidRDefault="00513CC5" w:rsidP="00C619E3">
      <w:r w:rsidRPr="00513CC5">
        <w:rPr>
          <w:b/>
        </w:rPr>
        <w:t>Note!</w:t>
      </w:r>
      <w:r>
        <w:t xml:space="preserve"> The normal standard LISP has a function called </w:t>
      </w:r>
      <w:hyperlink w:anchor="_(SUBSTR_&lt;string&gt;_&lt;start&gt;" w:history="1">
        <w:r w:rsidRPr="00513CC5">
          <w:rPr>
            <w:rStyle w:val="Hyperlnk"/>
            <w:bdr w:val="none" w:sz="0" w:space="0" w:color="auto"/>
          </w:rPr>
          <w:t>SUBSTR</w:t>
        </w:r>
      </w:hyperlink>
      <w:r>
        <w:t xml:space="preserve"> this is different from this function.</w:t>
      </w:r>
    </w:p>
    <w:p w14:paraId="69D11160" w14:textId="77777777" w:rsidR="00C619E3" w:rsidRPr="00D17575" w:rsidRDefault="00C619E3" w:rsidP="00C619E3">
      <w:r w:rsidRPr="00D17575">
        <w:t xml:space="preserve">The function returns a substring of the text, starting at the start position of the string and end at the end position of the text. If the end argument is not specified then the substring continues to the end of text. If the end value is smaller </w:t>
      </w:r>
      <w:r w:rsidR="009A3D4B" w:rsidRPr="00D17575">
        <w:t>than</w:t>
      </w:r>
      <w:r w:rsidRPr="00D17575">
        <w:t xml:space="preserve"> the start value then the function returns a</w:t>
      </w:r>
      <w:r w:rsidR="00B35A42">
        <w:t>n</w:t>
      </w:r>
      <w:r w:rsidRPr="00D17575">
        <w:t xml:space="preserve"> empty substring. If the start or end value are negative, the counter starts from the end of the text instead of the start of the text.</w:t>
      </w:r>
    </w:p>
    <w:p w14:paraId="149481EB" w14:textId="1F8C4050" w:rsidR="00005403" w:rsidRDefault="00C619E3" w:rsidP="003605E8">
      <w:pPr>
        <w:pStyle w:val="LISPSAMPLE"/>
      </w:pPr>
      <w:r w:rsidRPr="00D17575">
        <w:t>Example:</w:t>
      </w:r>
      <w:r w:rsidR="00F03EDB">
        <w:br/>
      </w:r>
      <w:r w:rsidR="009A3D4B">
        <w:t>(STRSUB "</w:t>
      </w:r>
      <w:r w:rsidRPr="00D17575">
        <w:t>ABCDEF</w:t>
      </w:r>
      <w:r w:rsidR="009A3D4B">
        <w:t xml:space="preserve">" </w:t>
      </w:r>
      <w:r w:rsidRPr="00D17575">
        <w:t>3)</w:t>
      </w:r>
      <w:r w:rsidRPr="00D17575">
        <w:tab/>
      </w:r>
      <w:r w:rsidRPr="00D17575">
        <w:tab/>
      </w:r>
      <w:r w:rsidR="009A3D4B">
        <w:t>returns "</w:t>
      </w:r>
      <w:r w:rsidRPr="00D17575">
        <w:t>CDEF</w:t>
      </w:r>
      <w:r w:rsidR="009A3D4B">
        <w:t>"</w:t>
      </w:r>
      <w:r w:rsidR="009A3D4B">
        <w:br/>
        <w:t>(STRSUB "</w:t>
      </w:r>
      <w:r w:rsidRPr="00D17575">
        <w:t>ABCDEF</w:t>
      </w:r>
      <w:r w:rsidR="009A3D4B">
        <w:t>"</w:t>
      </w:r>
      <w:r w:rsidRPr="00D17575">
        <w:t xml:space="preserve"> 2 2)</w:t>
      </w:r>
      <w:r w:rsidRPr="00D17575">
        <w:tab/>
      </w:r>
      <w:r w:rsidRPr="00D17575">
        <w:tab/>
      </w:r>
      <w:r w:rsidR="009A3D4B">
        <w:t>returns "</w:t>
      </w:r>
      <w:r w:rsidRPr="00D17575">
        <w:t>B</w:t>
      </w:r>
      <w:r w:rsidR="009A3D4B">
        <w:t>"</w:t>
      </w:r>
      <w:r w:rsidR="009A3D4B">
        <w:br/>
        <w:t>(STRSUB "</w:t>
      </w:r>
      <w:r w:rsidR="00005403">
        <w:t>ABCDEF" 3 5</w:t>
      </w:r>
      <w:r w:rsidR="009A3D4B">
        <w:t>)</w:t>
      </w:r>
      <w:r w:rsidR="00005403">
        <w:tab/>
      </w:r>
      <w:r w:rsidR="009A3D4B">
        <w:tab/>
        <w:t>returns "</w:t>
      </w:r>
      <w:r w:rsidR="00005403">
        <w:t>CDE</w:t>
      </w:r>
      <w:r w:rsidR="009A3D4B">
        <w:t>"</w:t>
      </w:r>
      <w:r w:rsidR="009A3D4B">
        <w:br/>
      </w:r>
      <w:r w:rsidRPr="00D17575">
        <w:t>(</w:t>
      </w:r>
      <w:r w:rsidR="009A3D4B">
        <w:t>STRSUB "</w:t>
      </w:r>
      <w:r w:rsidR="00005403">
        <w:t>ABCDEF</w:t>
      </w:r>
      <w:r w:rsidR="009A3D4B">
        <w:t>"</w:t>
      </w:r>
      <w:r w:rsidR="00005403">
        <w:t xml:space="preserve"> -5)</w:t>
      </w:r>
      <w:r w:rsidR="009A3D4B">
        <w:tab/>
      </w:r>
      <w:r w:rsidR="009A3D4B">
        <w:tab/>
        <w:t>returns "</w:t>
      </w:r>
      <w:r w:rsidR="00005403">
        <w:t>BCDEF</w:t>
      </w:r>
      <w:r w:rsidR="009A3D4B">
        <w:t>"</w:t>
      </w:r>
      <w:r w:rsidR="009A3D4B">
        <w:br/>
        <w:t>(STRSUB "</w:t>
      </w:r>
      <w:r w:rsidR="00F03EDB">
        <w:t>ABCDEF" -6</w:t>
      </w:r>
      <w:r w:rsidR="00005403">
        <w:t xml:space="preserve"> 5)</w:t>
      </w:r>
      <w:r w:rsidR="009A3D4B">
        <w:tab/>
      </w:r>
      <w:r w:rsidR="00005403">
        <w:tab/>
      </w:r>
      <w:r w:rsidR="009A3D4B">
        <w:t>returns "</w:t>
      </w:r>
      <w:r w:rsidR="00F03EDB">
        <w:t>A</w:t>
      </w:r>
      <w:r w:rsidR="00005403">
        <w:t>BCDE</w:t>
      </w:r>
      <w:r w:rsidR="009A3D4B">
        <w:t>"</w:t>
      </w:r>
      <w:r w:rsidR="009A3D4B">
        <w:br/>
        <w:t>(STRSUB "ABCDEF" 2 -2)</w:t>
      </w:r>
      <w:r w:rsidR="009A3D4B">
        <w:tab/>
      </w:r>
      <w:r w:rsidR="009A3D4B">
        <w:tab/>
        <w:t>returns "BCDE"</w:t>
      </w:r>
      <w:r w:rsidR="00005403">
        <w:br/>
        <w:t>(STRSUB "ABCDEF" -5 -1</w:t>
      </w:r>
      <w:r w:rsidR="000740E2">
        <w:t>)</w:t>
      </w:r>
      <w:r w:rsidR="000740E2">
        <w:tab/>
      </w:r>
      <w:r w:rsidR="000740E2">
        <w:tab/>
        <w:t>returns "</w:t>
      </w:r>
      <w:r w:rsidR="00005403">
        <w:t>BCD</w:t>
      </w:r>
      <w:r w:rsidR="000740E2">
        <w:t>E</w:t>
      </w:r>
      <w:r w:rsidR="00005403">
        <w:t>F</w:t>
      </w:r>
      <w:r w:rsidR="000740E2">
        <w:t>"</w:t>
      </w:r>
      <w:r w:rsidR="00005403">
        <w:br/>
        <w:t>(STRSUB "ABCDEF" 10)</w:t>
      </w:r>
      <w:r w:rsidR="00005403">
        <w:tab/>
      </w:r>
      <w:r w:rsidR="00005403">
        <w:tab/>
        <w:t>returns ""</w:t>
      </w:r>
      <w:r w:rsidR="00005403">
        <w:br/>
        <w:t>(STRSUB "ABCDEF" -10)</w:t>
      </w:r>
      <w:r w:rsidR="00005403">
        <w:tab/>
      </w:r>
      <w:r w:rsidR="00005403">
        <w:tab/>
        <w:t>returns</w:t>
      </w:r>
      <w:r w:rsidR="00F03EDB">
        <w:t xml:space="preserve"> </w:t>
      </w:r>
      <w:r w:rsidR="00005403">
        <w:t>"ABCDEF"</w:t>
      </w:r>
    </w:p>
    <w:p w14:paraId="67A8EFB6" w14:textId="65757CA5" w:rsidR="004B147B" w:rsidRPr="004B147B" w:rsidRDefault="004B147B" w:rsidP="004B147B">
      <w:pPr>
        <w:pStyle w:val="Rubrik4"/>
      </w:pPr>
      <w:bookmarkStart w:id="544" w:name="_(STRSORT_&lt;list_of"/>
      <w:bookmarkEnd w:id="544"/>
      <w:r w:rsidRPr="004B147B">
        <w:t>(</w:t>
      </w:r>
      <w:hyperlink w:anchor="_(STRSORT_&lt;list_of" w:history="1">
        <w:r w:rsidRPr="004B147B">
          <w:rPr>
            <w:rStyle w:val="Hyperlnk"/>
            <w:bdr w:val="none" w:sz="0" w:space="0" w:color="auto"/>
          </w:rPr>
          <w:t>STRSORT</w:t>
        </w:r>
      </w:hyperlink>
      <w:r w:rsidRPr="004B147B">
        <w:t xml:space="preserve"> &lt;list of strings&gt;)</w:t>
      </w:r>
    </w:p>
    <w:p w14:paraId="570118F2" w14:textId="77777777" w:rsidR="004B147B" w:rsidRDefault="004B147B" w:rsidP="004B147B">
      <w:r>
        <w:t>The function takes a list of strings as argument and returns the list sorted in raising order</w:t>
      </w:r>
    </w:p>
    <w:p w14:paraId="6026D11B" w14:textId="77777777" w:rsidR="004B147B" w:rsidRDefault="004B147B" w:rsidP="004B147B">
      <w:r>
        <w:t>(STRSORT (LIST "B" "A" "C" "E" "D"))</w:t>
      </w:r>
      <w:r>
        <w:tab/>
      </w:r>
      <w:r>
        <w:tab/>
        <w:t>returns ("A" "B" "C" "D" "E")</w:t>
      </w:r>
    </w:p>
    <w:p w14:paraId="201A56E8" w14:textId="77777777" w:rsidR="00EB2E59" w:rsidRDefault="00EB2E59" w:rsidP="004B147B"/>
    <w:p w14:paraId="5A1D840A" w14:textId="77777777" w:rsidR="00EB2E59" w:rsidRDefault="00EB2E59" w:rsidP="004B147B"/>
    <w:p w14:paraId="1AFA8C4D" w14:textId="79CBBB04" w:rsidR="00EB2E59" w:rsidRDefault="00EB2E59" w:rsidP="00EB2E59">
      <w:pPr>
        <w:pStyle w:val="Rubrik4"/>
      </w:pPr>
      <w:bookmarkStart w:id="545" w:name="_(STRSPLIT_&lt;text&gt;_&lt;delimiter&gt;)"/>
      <w:bookmarkEnd w:id="545"/>
      <w:r w:rsidRPr="00EB2E59">
        <w:t>(</w:t>
      </w:r>
      <w:hyperlink w:anchor="_(STRSPLIT_&lt;text&gt;_&lt;delimiter&gt;)" w:history="1">
        <w:r w:rsidRPr="00053A2E">
          <w:rPr>
            <w:rStyle w:val="Hyperlnk"/>
            <w:bdr w:val="none" w:sz="0" w:space="0" w:color="auto"/>
          </w:rPr>
          <w:t>STRSPLIT</w:t>
        </w:r>
      </w:hyperlink>
      <w:r w:rsidRPr="00EB2E59">
        <w:t xml:space="preserve"> &lt;</w:t>
      </w:r>
      <w:r>
        <w:t>text&gt; &lt;delimiter&gt;)</w:t>
      </w:r>
    </w:p>
    <w:p w14:paraId="1F0EA4E4" w14:textId="5CE2F7DE" w:rsidR="00EB2E59" w:rsidRDefault="00EB2E59" w:rsidP="004B147B">
      <w:pPr>
        <w:rPr>
          <w:sz w:val="22"/>
        </w:rPr>
      </w:pPr>
      <w:r>
        <w:rPr>
          <w:sz w:val="22"/>
        </w:rPr>
        <w:t>This function takes 2 strings and splits the text at delimiter</w:t>
      </w:r>
    </w:p>
    <w:p w14:paraId="1FAECADD" w14:textId="34355D96" w:rsidR="00EB2E59" w:rsidRDefault="00EB2E59" w:rsidP="004B147B">
      <w:pPr>
        <w:rPr>
          <w:sz w:val="22"/>
        </w:rPr>
      </w:pPr>
      <w:r>
        <w:rPr>
          <w:sz w:val="22"/>
        </w:rPr>
        <w:t>It returns a list of strings.</w:t>
      </w:r>
    </w:p>
    <w:p w14:paraId="78E55ADB" w14:textId="1B9FE5DD" w:rsidR="00EB2E59" w:rsidRPr="00053A2E" w:rsidRDefault="00053A2E" w:rsidP="00053A2E">
      <w:pPr>
        <w:pStyle w:val="LISPSAMPLE"/>
      </w:pPr>
      <w:r w:rsidRPr="00053A2E">
        <w:t xml:space="preserve">(STRSPLIT </w:t>
      </w:r>
      <w:r w:rsidR="00796EB5">
        <w:t>"</w:t>
      </w:r>
      <w:r w:rsidRPr="00053A2E">
        <w:t>example1.dxf\</w:t>
      </w:r>
      <w:r w:rsidR="00796EB5">
        <w:t>n</w:t>
      </w:r>
      <w:r w:rsidRPr="00053A2E">
        <w:t>example1.dxf\</w:t>
      </w:r>
      <w:r w:rsidR="00796EB5">
        <w:t>n"</w:t>
      </w:r>
      <w:r w:rsidRPr="00053A2E">
        <w:t xml:space="preserve">  </w:t>
      </w:r>
      <w:r w:rsidR="00796EB5">
        <w:t>"</w:t>
      </w:r>
      <w:r w:rsidRPr="00053A2E">
        <w:t>\</w:t>
      </w:r>
      <w:r w:rsidR="00796EB5">
        <w:t>n"</w:t>
      </w:r>
      <w:r w:rsidRPr="00053A2E">
        <w:t>) re</w:t>
      </w:r>
      <w:r>
        <w:t>turns (</w:t>
      </w:r>
      <w:r w:rsidR="00796EB5">
        <w:t>"</w:t>
      </w:r>
      <w:r>
        <w:t>example1.dxf</w:t>
      </w:r>
      <w:r w:rsidR="00796EB5">
        <w:t>"</w:t>
      </w:r>
      <w:r>
        <w:t xml:space="preserve"> </w:t>
      </w:r>
      <w:r w:rsidR="00796EB5">
        <w:t>"</w:t>
      </w:r>
      <w:r>
        <w:t>example2.dxf</w:t>
      </w:r>
      <w:r w:rsidR="00796EB5">
        <w:t>"</w:t>
      </w:r>
      <w:r>
        <w:t>)</w:t>
      </w:r>
      <w:r w:rsidRPr="00053A2E">
        <w:t xml:space="preserve"> </w:t>
      </w:r>
    </w:p>
    <w:p w14:paraId="628BF110" w14:textId="77777777" w:rsidR="004B147B" w:rsidRDefault="004B147B" w:rsidP="003605E8">
      <w:pPr>
        <w:pStyle w:val="LISPSAMPLE"/>
      </w:pPr>
    </w:p>
    <w:p w14:paraId="2048D962" w14:textId="03F97989" w:rsidR="00750516" w:rsidRDefault="00750516" w:rsidP="00750516">
      <w:pPr>
        <w:pStyle w:val="Rubrik4"/>
      </w:pPr>
      <w:bookmarkStart w:id="546" w:name="_(STRTRIM_text_[&lt;leading&gt;"/>
      <w:bookmarkStart w:id="547" w:name="_Toc359406227"/>
      <w:bookmarkEnd w:id="546"/>
      <w:r w:rsidRPr="00750516">
        <w:t>(</w:t>
      </w:r>
      <w:hyperlink r:id="rId51" w:history="1">
        <w:r w:rsidRPr="0008237D">
          <w:rPr>
            <w:rStyle w:val="Hyperlnk"/>
            <w:bdr w:val="none" w:sz="0" w:space="0" w:color="auto"/>
          </w:rPr>
          <w:t>STRTRIM</w:t>
        </w:r>
      </w:hyperlink>
      <w:r w:rsidRPr="00750516">
        <w:t xml:space="preserve"> text [</w:t>
      </w:r>
      <w:r>
        <w:t>&lt;leading&gt;</w:t>
      </w:r>
      <w:r w:rsidRPr="00750516">
        <w:t xml:space="preserve"> [</w:t>
      </w:r>
      <w:r>
        <w:t>&lt;ending&gt;</w:t>
      </w:r>
      <w:r w:rsidRPr="00750516">
        <w:t>]])</w:t>
      </w:r>
      <w:bookmarkEnd w:id="547"/>
    </w:p>
    <w:p w14:paraId="25C8433E" w14:textId="77777777" w:rsidR="00F3579F" w:rsidRDefault="00750516" w:rsidP="00750516">
      <w:r>
        <w:t xml:space="preserve">This function removes leading or ending </w:t>
      </w:r>
      <w:r w:rsidR="00F3579F">
        <w:t xml:space="preserve">whitespaces in a string. The &lt;leading&gt; and &lt;ending&gt; argument is by default set to all whitespaces. </w:t>
      </w:r>
      <w:r w:rsidR="00ED4035">
        <w:t>This means ASCII 9, 10, 13 and 32. If you don't want to remove &lt;leading&gt; or &lt;ending&gt; the set the argument to ""</w:t>
      </w:r>
    </w:p>
    <w:p w14:paraId="0EC875AC" w14:textId="77777777" w:rsidR="00ED4035" w:rsidRDefault="00007954" w:rsidP="00007954">
      <w:pPr>
        <w:pStyle w:val="LISPSAMPLE"/>
      </w:pPr>
      <w:r>
        <w:t>(STRTRIM "   IGEMS   ")</w:t>
      </w:r>
      <w:r>
        <w:tab/>
      </w:r>
      <w:r w:rsidR="00ED4035">
        <w:tab/>
      </w:r>
      <w:r>
        <w:tab/>
        <w:t>returns "IGEMS"</w:t>
      </w:r>
      <w:r>
        <w:br/>
      </w:r>
      <w:r w:rsidR="00ED4035">
        <w:t>(SETQ default (STRCAT (CHR 9) (CHR 10) (CHR 13) (CHR 32))</w:t>
      </w:r>
      <w:r w:rsidR="00ED4035">
        <w:br/>
      </w:r>
      <w:r>
        <w:t>(STRTRIM "   IGEMS   "</w:t>
      </w:r>
      <w:r w:rsidR="00ED4035">
        <w:t xml:space="preserve"> default</w:t>
      </w:r>
      <w:r>
        <w:t xml:space="preserve"> </w:t>
      </w:r>
      <w:r w:rsidR="00ED4035">
        <w:t>""</w:t>
      </w:r>
      <w:r>
        <w:t>)</w:t>
      </w:r>
      <w:r w:rsidR="00ED4035">
        <w:tab/>
      </w:r>
      <w:r>
        <w:t>returns "</w:t>
      </w:r>
      <w:r w:rsidR="00ED4035">
        <w:t>IGEMS   "</w:t>
      </w:r>
      <w:r>
        <w:br/>
        <w:t xml:space="preserve">(STRTRIM "   IGEMS   " </w:t>
      </w:r>
      <w:r w:rsidR="00ED4035">
        <w:t>"" default</w:t>
      </w:r>
      <w:r>
        <w:t>)</w:t>
      </w:r>
      <w:r>
        <w:tab/>
        <w:t xml:space="preserve">returns </w:t>
      </w:r>
      <w:r w:rsidR="00ED4035">
        <w:t>"   IGEMS"</w:t>
      </w:r>
    </w:p>
    <w:p w14:paraId="58804A28" w14:textId="58F9A1E5" w:rsidR="0054267C" w:rsidRDefault="0054267C" w:rsidP="0054267C">
      <w:pPr>
        <w:pStyle w:val="Rubrik4"/>
      </w:pPr>
      <w:bookmarkStart w:id="548" w:name="_(SUBST_&lt;new&gt;_&lt;old&gt;"/>
      <w:bookmarkStart w:id="549" w:name="_SUBST"/>
      <w:bookmarkStart w:id="550" w:name="_(SUBSCRIPTION)"/>
      <w:bookmarkStart w:id="551" w:name="_Toc359406228"/>
      <w:bookmarkEnd w:id="548"/>
      <w:bookmarkEnd w:id="549"/>
      <w:bookmarkEnd w:id="550"/>
      <w:r w:rsidRPr="0054267C">
        <w:lastRenderedPageBreak/>
        <w:t>(</w:t>
      </w:r>
      <w:hyperlink w:anchor="_(SUBSCRIPTION)" w:history="1">
        <w:r w:rsidRPr="0054267C">
          <w:rPr>
            <w:rStyle w:val="Hyperlnk"/>
            <w:bdr w:val="none" w:sz="0" w:space="0" w:color="auto"/>
          </w:rPr>
          <w:t>SUBSCRIPTION</w:t>
        </w:r>
      </w:hyperlink>
      <w:r w:rsidRPr="0054267C">
        <w:t>)</w:t>
      </w:r>
    </w:p>
    <w:p w14:paraId="41807750" w14:textId="2FE55B58" w:rsidR="0054267C" w:rsidRDefault="0054267C" w:rsidP="0054267C">
      <w:r>
        <w:t>This function check if the program has a valid subscription. It returns 0 if no subscription is available 1 if it is a 2D license and 3 if it is a 3D-licens.</w:t>
      </w:r>
    </w:p>
    <w:p w14:paraId="22F5E8FF" w14:textId="77777777" w:rsidR="0054267C" w:rsidRPr="0054267C" w:rsidRDefault="0054267C" w:rsidP="0054267C"/>
    <w:p w14:paraId="3B56FA49" w14:textId="75D9A5DA" w:rsidR="0047000B" w:rsidRDefault="00D32EF5">
      <w:pPr>
        <w:pStyle w:val="Rubrik4"/>
      </w:pPr>
      <w:r>
        <w:t>(</w:t>
      </w:r>
      <w:hyperlink r:id="rId52" w:history="1">
        <w:r w:rsidR="006D60DA" w:rsidRPr="006D60DA">
          <w:rPr>
            <w:rStyle w:val="Hyperlnk"/>
            <w:bdr w:val="none" w:sz="0" w:space="0" w:color="auto"/>
          </w:rPr>
          <w:t>SUBST</w:t>
        </w:r>
      </w:hyperlink>
      <w:r w:rsidR="006D60DA">
        <w:t xml:space="preserve"> &lt;new&gt; &lt;old&gt; &lt;list&gt;</w:t>
      </w:r>
      <w:r>
        <w:t>)</w:t>
      </w:r>
      <w:bookmarkEnd w:id="551"/>
    </w:p>
    <w:p w14:paraId="12CCA235" w14:textId="77777777" w:rsidR="0047000B" w:rsidRDefault="00D32EF5">
      <w:r>
        <w:t>This function searches &lt;list&gt; for &lt;old&gt;, and returns a copy of &lt;list&gt; with &lt;new&gt; replaced in every occurrence of &lt;old&gt;. If &lt;old&gt; is not found in &lt;list&gt;, SUBST returns &lt;list&gt; unchanged.</w:t>
      </w:r>
    </w:p>
    <w:p w14:paraId="4F777D01" w14:textId="3670D67B" w:rsidR="0047000B" w:rsidRDefault="00D32EF5">
      <w:pPr>
        <w:pStyle w:val="LISPSAMPLE"/>
      </w:pPr>
      <w:r>
        <w:t>(SUBST new 20 (LIST 20 21 22))</w:t>
      </w:r>
      <w:r>
        <w:tab/>
      </w:r>
      <w:r>
        <w:tab/>
      </w:r>
      <w:r>
        <w:tab/>
        <w:t>returns (nil 21 22)</w:t>
      </w:r>
      <w:r>
        <w:br/>
        <w:t>(SUBST 'new 20 (LIST 20 21 22))</w:t>
      </w:r>
      <w:r>
        <w:tab/>
      </w:r>
      <w:r>
        <w:tab/>
      </w:r>
      <w:r>
        <w:tab/>
        <w:t>returns (NEW 21 22)</w:t>
      </w:r>
      <w:r>
        <w:br/>
        <w:t>(SUBST (LIST 10 20) 20 (LIST 10 20 30 40))</w:t>
      </w:r>
      <w:r>
        <w:tab/>
        <w:t>returns (10 (10 20) 30 40)</w:t>
      </w:r>
      <w:r>
        <w:br/>
        <w:t>(SETQ a nil b nil c nil)</w:t>
      </w:r>
      <w:r>
        <w:br/>
        <w:t>(SUBST T nil (LIST a b c))</w:t>
      </w:r>
      <w:r>
        <w:tab/>
      </w:r>
      <w:r>
        <w:tab/>
      </w:r>
      <w:r>
        <w:tab/>
      </w:r>
      <w:r>
        <w:tab/>
        <w:t>returns (T T T)</w:t>
      </w:r>
    </w:p>
    <w:p w14:paraId="36038095" w14:textId="403672A3" w:rsidR="0047000B" w:rsidRDefault="00D32EF5">
      <w:pPr>
        <w:pStyle w:val="Rubrik4"/>
      </w:pPr>
      <w:bookmarkStart w:id="552" w:name="_(SUBSTR_&lt;string&gt;_&lt;start&gt;"/>
      <w:bookmarkStart w:id="553" w:name="_SUBSTR"/>
      <w:bookmarkStart w:id="554" w:name="_Toc359406229"/>
      <w:bookmarkEnd w:id="552"/>
      <w:bookmarkEnd w:id="553"/>
      <w:r>
        <w:t>(</w:t>
      </w:r>
      <w:hyperlink w:anchor="_(SUBSTR_&lt;string&gt;_&lt;start&gt;" w:history="1">
        <w:r w:rsidRPr="000124C2">
          <w:rPr>
            <w:rStyle w:val="Hyperlnk"/>
            <w:bdr w:val="none" w:sz="0" w:space="0" w:color="auto"/>
          </w:rPr>
          <w:t>SUBSTR</w:t>
        </w:r>
      </w:hyperlink>
      <w:r>
        <w:t xml:space="preserve"> &lt;string&gt; &lt;start&gt; [&lt;length&gt;])</w:t>
      </w:r>
      <w:bookmarkEnd w:id="554"/>
    </w:p>
    <w:p w14:paraId="3F689937" w14:textId="2BD94E94" w:rsidR="00513CC5" w:rsidRDefault="00513CC5">
      <w:r w:rsidRPr="00513CC5">
        <w:rPr>
          <w:b/>
        </w:rPr>
        <w:t>Note!</w:t>
      </w:r>
      <w:r>
        <w:t xml:space="preserve"> See also the ILISP </w:t>
      </w:r>
      <w:hyperlink w:anchor="_(STRSUB_&lt;text&gt;_&lt;start&gt;" w:history="1">
        <w:r w:rsidRPr="00513CC5">
          <w:rPr>
            <w:rStyle w:val="Hyperlnk"/>
            <w:bdr w:val="none" w:sz="0" w:space="0" w:color="auto"/>
          </w:rPr>
          <w:t>STRSUB</w:t>
        </w:r>
      </w:hyperlink>
      <w:r>
        <w:t xml:space="preserve"> function.</w:t>
      </w:r>
    </w:p>
    <w:p w14:paraId="2ACA9897" w14:textId="77777777" w:rsidR="0047000B" w:rsidRDefault="00D32EF5">
      <w:r>
        <w:t>This function returns a substring of &lt;string&gt;, starting at the &lt;start&gt; character position of &lt;string&gt; and continuing for &lt;length&gt; characters. If &lt;length&gt; is not specified, the substring continues to the end of &lt;string&gt;. &lt;start&gt; (and &lt;length&gt;, if present) must be positive integers. The first character of &lt;string&gt; is character number 1.</w:t>
      </w:r>
    </w:p>
    <w:p w14:paraId="394CA8E1" w14:textId="77777777" w:rsidR="0047000B" w:rsidRDefault="00D32EF5">
      <w:pPr>
        <w:pStyle w:val="LISPSAMPLE"/>
      </w:pPr>
      <w:r>
        <w:t>(SUBSTR "abcdef" 1)</w:t>
      </w:r>
      <w:r>
        <w:tab/>
        <w:t>returns "abcdedf"</w:t>
      </w:r>
      <w:r>
        <w:br/>
        <w:t>(SUBSTR "abcdef" 4)</w:t>
      </w:r>
      <w:r>
        <w:tab/>
        <w:t>returns "def"</w:t>
      </w:r>
      <w:r w:rsidR="004F5D2F">
        <w:br/>
        <w:t>(SUBSTR "ABC" 1 1)</w:t>
      </w:r>
      <w:r w:rsidR="004F5D2F">
        <w:tab/>
        <w:t>returns "A"</w:t>
      </w:r>
      <w:r>
        <w:br/>
        <w:t>(SUBSTR "abcdef" 2 2)</w:t>
      </w:r>
      <w:r>
        <w:tab/>
        <w:t>returns "bc"</w:t>
      </w:r>
    </w:p>
    <w:p w14:paraId="4CF79947" w14:textId="346FDF45" w:rsidR="00325254" w:rsidRDefault="00325254" w:rsidP="00325254">
      <w:pPr>
        <w:pStyle w:val="Rubrik4"/>
      </w:pPr>
      <w:bookmarkStart w:id="555" w:name="_(TCPIP-SEND_&lt;send_string&gt;"/>
      <w:bookmarkEnd w:id="555"/>
      <w:r>
        <w:t>(</w:t>
      </w:r>
      <w:hyperlink w:anchor="_(TCPIP-SEND_&lt;send_string&gt;" w:history="1">
        <w:r w:rsidRPr="00325254">
          <w:rPr>
            <w:rStyle w:val="Hyperlnk"/>
            <w:bdr w:val="none" w:sz="0" w:space="0" w:color="auto"/>
          </w:rPr>
          <w:t>TCPIP-SEND</w:t>
        </w:r>
      </w:hyperlink>
      <w:r>
        <w:t xml:space="preserve"> &lt;send string&gt; &lt;ip string&gt; &lt;port&gt;)</w:t>
      </w:r>
    </w:p>
    <w:p w14:paraId="51C014F4" w14:textId="77777777" w:rsidR="00325254" w:rsidRPr="00325254" w:rsidRDefault="00325254" w:rsidP="00325254">
      <w:r>
        <w:t>This function sends a string using the TCP-IP protocol to a given address and port.</w:t>
      </w:r>
    </w:p>
    <w:p w14:paraId="50F0BE83" w14:textId="08DEB554" w:rsidR="0047000B" w:rsidRDefault="00D32EF5">
      <w:pPr>
        <w:pStyle w:val="Rubrik4"/>
      </w:pPr>
      <w:bookmarkStart w:id="556" w:name="_(TAN_&lt;radian&gt;)"/>
      <w:bookmarkStart w:id="557" w:name="_TAN"/>
      <w:bookmarkStart w:id="558" w:name="_Toc359406230"/>
      <w:bookmarkEnd w:id="556"/>
      <w:bookmarkEnd w:id="557"/>
      <w:r>
        <w:t>(</w:t>
      </w:r>
      <w:hyperlink w:anchor="_(TAN_&lt;radian&gt;)" w:history="1">
        <w:r w:rsidRPr="000124C2">
          <w:rPr>
            <w:rStyle w:val="Hyperlnk"/>
            <w:bdr w:val="none" w:sz="0" w:space="0" w:color="auto"/>
          </w:rPr>
          <w:t>TAN</w:t>
        </w:r>
      </w:hyperlink>
      <w:r>
        <w:t xml:space="preserve"> &lt;radian&gt;)</w:t>
      </w:r>
      <w:bookmarkEnd w:id="558"/>
    </w:p>
    <w:p w14:paraId="3EC99AAE" w14:textId="77777777" w:rsidR="0047000B" w:rsidRDefault="00D32EF5">
      <w:r>
        <w:t>The function returns the tangent of an angle in radians.</w:t>
      </w:r>
    </w:p>
    <w:p w14:paraId="573FDF0D" w14:textId="77777777" w:rsidR="0047000B" w:rsidRDefault="00D32EF5">
      <w:pPr>
        <w:pStyle w:val="LISPSAMPLE"/>
      </w:pPr>
      <w:r>
        <w:t>(TAN 0.38044)</w:t>
      </w:r>
      <w:r>
        <w:tab/>
        <w:t>returns 40.0</w:t>
      </w:r>
    </w:p>
    <w:p w14:paraId="485CC765" w14:textId="1FB2FB19" w:rsidR="0047000B" w:rsidRDefault="00D32EF5">
      <w:bookmarkStart w:id="559" w:name="_(TYPE_&lt;item&gt;)"/>
      <w:bookmarkStart w:id="560" w:name="_TYPE"/>
      <w:bookmarkEnd w:id="559"/>
      <w:bookmarkEnd w:id="560"/>
      <w:r>
        <w:t xml:space="preserve">For more information see the </w:t>
      </w:r>
      <w:hyperlink w:anchor="_Geometrical_examples" w:history="1">
        <w:r w:rsidRPr="000124C2">
          <w:rPr>
            <w:rStyle w:val="Hyperlnk"/>
            <w:bdr w:val="none" w:sz="0" w:space="0" w:color="auto"/>
          </w:rPr>
          <w:t>Geometrical example</w:t>
        </w:r>
      </w:hyperlink>
      <w:r>
        <w:t>.</w:t>
      </w:r>
    </w:p>
    <w:p w14:paraId="2A5A4715" w14:textId="2E1CCE44" w:rsidR="00835428" w:rsidRDefault="00835428" w:rsidP="00835428">
      <w:pPr>
        <w:pStyle w:val="Rubrik4"/>
      </w:pPr>
      <w:bookmarkStart w:id="561" w:name="_(TIME)"/>
      <w:bookmarkEnd w:id="561"/>
      <w:r>
        <w:t>(</w:t>
      </w:r>
      <w:hyperlink w:anchor="_(TIME)" w:history="1">
        <w:r w:rsidRPr="00835428">
          <w:rPr>
            <w:rStyle w:val="Hyperlnk"/>
            <w:bdr w:val="none" w:sz="0" w:space="0" w:color="auto"/>
          </w:rPr>
          <w:t>TIME</w:t>
        </w:r>
      </w:hyperlink>
      <w:r>
        <w:t>)</w:t>
      </w:r>
    </w:p>
    <w:p w14:paraId="6465BEDA" w14:textId="77777777" w:rsidR="00835428" w:rsidRDefault="00835428" w:rsidP="00835428">
      <w:r>
        <w:t>The function returns a list with hours minutes and seconds.</w:t>
      </w:r>
    </w:p>
    <w:p w14:paraId="2E57A350" w14:textId="77777777" w:rsidR="00835428" w:rsidRDefault="00835428" w:rsidP="00835428">
      <w:pPr>
        <w:pStyle w:val="LISPSAMPLE"/>
      </w:pPr>
      <w:r>
        <w:t>(TIME)</w:t>
      </w:r>
      <w:r>
        <w:tab/>
        <w:t>returns (23 45 10)</w:t>
      </w:r>
    </w:p>
    <w:p w14:paraId="73210009" w14:textId="090EE1E7" w:rsidR="00835428" w:rsidRDefault="00835428" w:rsidP="00835428">
      <w:r>
        <w:t xml:space="preserve">See also the </w:t>
      </w:r>
      <w:hyperlink w:anchor="_(DATE)" w:history="1">
        <w:r w:rsidRPr="00835428">
          <w:rPr>
            <w:rStyle w:val="Hyperlnk"/>
            <w:bdr w:val="none" w:sz="0" w:space="0" w:color="auto"/>
          </w:rPr>
          <w:t>date</w:t>
        </w:r>
      </w:hyperlink>
      <w:r>
        <w:t xml:space="preserve"> function.</w:t>
      </w:r>
    </w:p>
    <w:p w14:paraId="540B6084" w14:textId="7BAA8D01" w:rsidR="00DC0306" w:rsidRPr="00DC0306" w:rsidRDefault="00DC0306" w:rsidP="00DC0306">
      <w:pPr>
        <w:pStyle w:val="Rubrik4"/>
      </w:pPr>
      <w:bookmarkStart w:id="562" w:name="_(TIMENOW)"/>
      <w:bookmarkEnd w:id="562"/>
      <w:r w:rsidRPr="00DC0306">
        <w:t>(</w:t>
      </w:r>
      <w:hyperlink w:anchor="_(TIMENOW)" w:history="1">
        <w:r w:rsidRPr="00DC0306">
          <w:rPr>
            <w:rStyle w:val="Hyperlnk"/>
            <w:bdr w:val="none" w:sz="0" w:space="0" w:color="auto"/>
          </w:rPr>
          <w:t>TIMENOW</w:t>
        </w:r>
      </w:hyperlink>
      <w:r w:rsidRPr="00DC0306">
        <w:t>)</w:t>
      </w:r>
    </w:p>
    <w:p w14:paraId="53827C8C" w14:textId="77777777" w:rsidR="00DC0306" w:rsidRDefault="00DC0306" w:rsidP="00835428">
      <w:r>
        <w:t>Returns a time object of actual time</w:t>
      </w:r>
    </w:p>
    <w:p w14:paraId="4FF0E378" w14:textId="77777777" w:rsidR="00DC0306" w:rsidRDefault="00DC0306" w:rsidP="00835428"/>
    <w:p w14:paraId="67535FE9" w14:textId="1647899B" w:rsidR="00DC0306" w:rsidRDefault="00DC0306" w:rsidP="00DC0306">
      <w:pPr>
        <w:pStyle w:val="Rubrik4"/>
      </w:pPr>
      <w:bookmarkStart w:id="563" w:name="_(TIMESPAN_&lt;end_time&gt;"/>
      <w:bookmarkEnd w:id="563"/>
      <w:r>
        <w:t>(</w:t>
      </w:r>
      <w:hyperlink w:anchor="_(TIMESPAN_&lt;end_time&gt;" w:history="1">
        <w:r w:rsidRPr="00DC0306">
          <w:rPr>
            <w:rStyle w:val="Hyperlnk"/>
            <w:bdr w:val="none" w:sz="0" w:space="0" w:color="auto"/>
          </w:rPr>
          <w:t>TIMESPAN</w:t>
        </w:r>
      </w:hyperlink>
      <w:r>
        <w:t xml:space="preserve"> &lt;end time&gt; &lt;start time&gt;)</w:t>
      </w:r>
    </w:p>
    <w:p w14:paraId="04936E60" w14:textId="77777777" w:rsidR="00DC0306" w:rsidRPr="00835428" w:rsidRDefault="00DC0306" w:rsidP="00835428">
      <w:r>
        <w:t>Returns an integer of the time between the two times as milliseconds</w:t>
      </w:r>
    </w:p>
    <w:p w14:paraId="26FE0E9A" w14:textId="5087C845" w:rsidR="006E2B1E" w:rsidRDefault="006E2B1E">
      <w:pPr>
        <w:pStyle w:val="Rubrik4"/>
      </w:pPr>
      <w:bookmarkStart w:id="564" w:name="_(TOSTR_&lt;item&gt;)"/>
      <w:bookmarkStart w:id="565" w:name="_Toc359406231"/>
      <w:bookmarkEnd w:id="564"/>
      <w:r>
        <w:t>(</w:t>
      </w:r>
      <w:hyperlink w:anchor="_(TOSTR_&lt;item&gt;)" w:history="1">
        <w:r w:rsidRPr="006D60DA">
          <w:rPr>
            <w:rStyle w:val="Hyperlnk"/>
            <w:bdr w:val="none" w:sz="0" w:space="0" w:color="auto"/>
          </w:rPr>
          <w:t>TOSTR</w:t>
        </w:r>
      </w:hyperlink>
      <w:r>
        <w:t xml:space="preserve"> &lt;item&gt;)</w:t>
      </w:r>
      <w:bookmarkEnd w:id="565"/>
    </w:p>
    <w:p w14:paraId="7B82E67C" w14:textId="77777777" w:rsidR="006E2B1E" w:rsidRDefault="006E2B1E" w:rsidP="006E2B1E">
      <w:r>
        <w:t>Convert the item to a string</w:t>
      </w:r>
    </w:p>
    <w:p w14:paraId="67D11A41" w14:textId="77777777" w:rsidR="006E2B1E" w:rsidRDefault="006E2B1E" w:rsidP="006E2B1E">
      <w:pPr>
        <w:pStyle w:val="LISPSAMPLE"/>
      </w:pPr>
      <w:r w:rsidRPr="006E2B1E">
        <w:t>(TOSTR (LIST "I</w:t>
      </w:r>
      <w:r>
        <w:t>LISP</w:t>
      </w:r>
      <w:r w:rsidRPr="006E2B1E">
        <w:t>" (LIST 1 2 3)))</w:t>
      </w:r>
      <w:r>
        <w:tab/>
        <w:t xml:space="preserve">returns </w:t>
      </w:r>
      <w:r w:rsidRPr="006E2B1E">
        <w:t>"(\"I</w:t>
      </w:r>
      <w:r>
        <w:t>LISP</w:t>
      </w:r>
      <w:r w:rsidRPr="006E2B1E">
        <w:t>\" (1 2 3))"</w:t>
      </w:r>
    </w:p>
    <w:p w14:paraId="5BE92F84" w14:textId="77777777" w:rsidR="00A8574D" w:rsidRPr="006E2B1E" w:rsidRDefault="00A8574D" w:rsidP="00A8574D">
      <w:r>
        <w:t>See also FUNTOSTR</w:t>
      </w:r>
    </w:p>
    <w:p w14:paraId="1BD0B71E" w14:textId="1689DC3D" w:rsidR="0047000B" w:rsidRDefault="00D32EF5">
      <w:pPr>
        <w:pStyle w:val="Rubrik4"/>
      </w:pPr>
      <w:bookmarkStart w:id="566" w:name="_(TYPE_&lt;item&gt;)_1"/>
      <w:bookmarkStart w:id="567" w:name="_Toc359406232"/>
      <w:bookmarkEnd w:id="566"/>
      <w:r>
        <w:t>(</w:t>
      </w:r>
      <w:hyperlink w:anchor="_(TYPE_&lt;item&gt;)_1" w:history="1">
        <w:r w:rsidRPr="000124C2">
          <w:rPr>
            <w:rStyle w:val="Hyperlnk"/>
            <w:bdr w:val="none" w:sz="0" w:space="0" w:color="auto"/>
          </w:rPr>
          <w:t>TYPE</w:t>
        </w:r>
      </w:hyperlink>
      <w:r>
        <w:t xml:space="preserve"> &lt;item&gt;)</w:t>
      </w:r>
      <w:bookmarkEnd w:id="567"/>
    </w:p>
    <w:p w14:paraId="310DBD69" w14:textId="77777777" w:rsidR="0047000B" w:rsidRDefault="00D32EF5">
      <w:r>
        <w:t>The func</w:t>
      </w:r>
      <w:r w:rsidR="003E4C11">
        <w:t>tion returns the type of &lt;item&gt; as a string</w:t>
      </w:r>
      <w:r>
        <w:t xml:space="preserve"> where type is one of following.</w:t>
      </w:r>
    </w:p>
    <w:p w14:paraId="772831DE" w14:textId="77777777" w:rsidR="0047000B" w:rsidRDefault="00D32EF5">
      <w:pPr>
        <w:pStyle w:val="LISPSAMPLE"/>
      </w:pPr>
      <w:r>
        <w:t>(TYPE 12.2)</w:t>
      </w:r>
      <w:r>
        <w:tab/>
      </w:r>
      <w:r>
        <w:tab/>
        <w:t xml:space="preserve">returns </w:t>
      </w:r>
      <w:r w:rsidR="003E4C11">
        <w:t>"</w:t>
      </w:r>
      <w:r>
        <w:t>REAL</w:t>
      </w:r>
      <w:r w:rsidR="003E4C11">
        <w:t>"</w:t>
      </w:r>
      <w:r>
        <w:br/>
        <w:t>(TYPE (OPEN "test.txt" "r"))</w:t>
      </w:r>
      <w:r>
        <w:tab/>
        <w:t xml:space="preserve">returns </w:t>
      </w:r>
      <w:r w:rsidR="003E4C11">
        <w:t>"</w:t>
      </w:r>
      <w:r>
        <w:t>FILE</w:t>
      </w:r>
      <w:r w:rsidR="003E4C11">
        <w:t>"</w:t>
      </w:r>
      <w:r>
        <w:br/>
        <w:t>(TYPE "text")</w:t>
      </w:r>
      <w:r>
        <w:tab/>
      </w:r>
      <w:r>
        <w:tab/>
        <w:t xml:space="preserve">returns </w:t>
      </w:r>
      <w:r w:rsidR="003E4C11">
        <w:t>"</w:t>
      </w:r>
      <w:r>
        <w:t>STR</w:t>
      </w:r>
      <w:r w:rsidR="003E4C11">
        <w:t>"</w:t>
      </w:r>
      <w:r>
        <w:br/>
      </w:r>
      <w:r>
        <w:lastRenderedPageBreak/>
        <w:t>(TYPE 66)</w:t>
      </w:r>
      <w:r>
        <w:tab/>
      </w:r>
      <w:r>
        <w:tab/>
        <w:t xml:space="preserve">returns </w:t>
      </w:r>
      <w:r w:rsidR="003E4C11">
        <w:t>"</w:t>
      </w:r>
      <w:r>
        <w:t>INT</w:t>
      </w:r>
      <w:r w:rsidR="003E4C11">
        <w:t>"</w:t>
      </w:r>
      <w:r>
        <w:br/>
        <w:t>(TYPE 'SETQ)</w:t>
      </w:r>
      <w:r>
        <w:tab/>
      </w:r>
      <w:r>
        <w:tab/>
        <w:t xml:space="preserve">returns </w:t>
      </w:r>
      <w:r w:rsidR="003E4C11">
        <w:t>"</w:t>
      </w:r>
      <w:r>
        <w:t>SYM</w:t>
      </w:r>
      <w:r w:rsidR="003E4C11">
        <w:t>"</w:t>
      </w:r>
      <w:r>
        <w:br/>
        <w:t>(TYPE (LIST 1 2))</w:t>
      </w:r>
      <w:r>
        <w:tab/>
      </w:r>
      <w:r>
        <w:tab/>
        <w:t xml:space="preserve">returns </w:t>
      </w:r>
      <w:r w:rsidR="003E4C11">
        <w:t>"</w:t>
      </w:r>
      <w:r>
        <w:t>LIST</w:t>
      </w:r>
      <w:r w:rsidR="003E4C11">
        <w:t>"</w:t>
      </w:r>
      <w:r>
        <w:br/>
        <w:t>(TYPE SETQ)</w:t>
      </w:r>
      <w:r>
        <w:tab/>
      </w:r>
      <w:r>
        <w:tab/>
        <w:t xml:space="preserve">returns </w:t>
      </w:r>
      <w:r w:rsidR="003E4C11">
        <w:t>"</w:t>
      </w:r>
      <w:r>
        <w:t>SUBR</w:t>
      </w:r>
      <w:r w:rsidR="003E4C11">
        <w:t>"</w:t>
      </w:r>
    </w:p>
    <w:p w14:paraId="67FB8B36" w14:textId="4F37A3E9" w:rsidR="00FD7C92" w:rsidRDefault="00FD7C92" w:rsidP="00FD7C92">
      <w:pPr>
        <w:pStyle w:val="Rubrik4"/>
      </w:pPr>
      <w:bookmarkStart w:id="568" w:name="_(UC-GET_&lt;filename&gt;_&lt;tag&gt;"/>
      <w:bookmarkEnd w:id="568"/>
      <w:r>
        <w:t>(</w:t>
      </w:r>
      <w:hyperlink w:anchor="_(UC-GET_&lt;filename&gt;_&lt;tag&gt;" w:history="1">
        <w:r w:rsidRPr="00FD7C92">
          <w:rPr>
            <w:rStyle w:val="Hyperlnk"/>
            <w:bdr w:val="none" w:sz="0" w:space="0" w:color="auto"/>
          </w:rPr>
          <w:t>UC-GET</w:t>
        </w:r>
      </w:hyperlink>
      <w:r>
        <w:t xml:space="preserve"> &lt;filename&gt; &lt;tag&gt; &lt;default&gt;)</w:t>
      </w:r>
    </w:p>
    <w:p w14:paraId="4F8323A6" w14:textId="1914AA6D" w:rsidR="00FD7C92" w:rsidRDefault="00FD7C92" w:rsidP="00FD7C92">
      <w:r>
        <w:t>This variable can be used to read variable from XML files in the "UserConfigs" directory.</w:t>
      </w:r>
    </w:p>
    <w:p w14:paraId="0F78FC26" w14:textId="77777777" w:rsidR="00FD7C92" w:rsidRDefault="00FD7C92" w:rsidP="00FD7C92">
      <w:r>
        <w:t>&lt;filename&gt; should be a filename without directory or file extension.</w:t>
      </w:r>
    </w:p>
    <w:p w14:paraId="3AFCCE09" w14:textId="4A2A1611" w:rsidR="00FD7C92" w:rsidRDefault="00FD7C92" w:rsidP="00FD7C92">
      <w:r>
        <w:t>&lt;tag&gt; should be a string with an identification tag. Note! The tag is case sensitive. It cannot include spaces.</w:t>
      </w:r>
    </w:p>
    <w:p w14:paraId="7306BD1C" w14:textId="60C87DD1" w:rsidR="00FD7C92" w:rsidRDefault="00FD7C92" w:rsidP="00FD7C92">
      <w:r>
        <w:t>&lt;default&gt;</w:t>
      </w:r>
      <w:r w:rsidRPr="00FD7C92">
        <w:t xml:space="preserve"> </w:t>
      </w:r>
      <w:r>
        <w:t>can be a real value, an integer, T or nil. This value will be returned if actual tag not exists.</w:t>
      </w:r>
    </w:p>
    <w:p w14:paraId="4738A9FE" w14:textId="0D7EE00E" w:rsidR="00FD7C92" w:rsidRDefault="00FD7C92" w:rsidP="00FD7C92">
      <w:r>
        <w:t>See also the UC</w:t>
      </w:r>
      <w:r w:rsidR="00D65C22">
        <w:t>-SET</w:t>
      </w:r>
    </w:p>
    <w:p w14:paraId="4FE5D6DF" w14:textId="4EA2663A" w:rsidR="00FD7C92" w:rsidRDefault="00FD7C92" w:rsidP="00FD7C92">
      <w:r>
        <w:t>Examples:</w:t>
      </w:r>
    </w:p>
    <w:p w14:paraId="343DE426" w14:textId="57129367" w:rsidR="00FD7C92" w:rsidRDefault="00FD7C92" w:rsidP="00FD7C92">
      <w:pPr>
        <w:pStyle w:val="LISPSAMPLE"/>
      </w:pPr>
      <w:r>
        <w:t>(UC-</w:t>
      </w:r>
      <w:r w:rsidR="00D65C22">
        <w:t>G</w:t>
      </w:r>
      <w:r>
        <w:t xml:space="preserve">ET "MyAngles" "AngleBest" </w:t>
      </w:r>
      <w:r w:rsidR="00D65C22">
        <w:t>0.0</w:t>
      </w:r>
      <w:r>
        <w:t>)</w:t>
      </w:r>
      <w:r w:rsidR="00D65C22">
        <w:tab/>
      </w:r>
      <w:r>
        <w:tab/>
        <w:t>returns -92.34</w:t>
      </w:r>
    </w:p>
    <w:p w14:paraId="062AE382" w14:textId="6D7297A1" w:rsidR="00D65C22" w:rsidRDefault="00D65C22" w:rsidP="00FD7C92">
      <w:pPr>
        <w:pStyle w:val="LISPSAMPLE"/>
      </w:pPr>
      <w:r>
        <w:t>(US-GET "MyAngles" "TagNotexist" 1000)</w:t>
      </w:r>
      <w:r>
        <w:tab/>
        <w:t>returns 1000</w:t>
      </w:r>
    </w:p>
    <w:p w14:paraId="6DC19B9F" w14:textId="75EAF1F7" w:rsidR="00171E1B" w:rsidRDefault="00171E1B" w:rsidP="00171E1B">
      <w:pPr>
        <w:pStyle w:val="Rubrik4"/>
      </w:pPr>
      <w:bookmarkStart w:id="569" w:name="_(UC-SET_&lt;filename&gt;_&lt;tag&gt;"/>
      <w:bookmarkEnd w:id="569"/>
      <w:r>
        <w:t>(</w:t>
      </w:r>
      <w:hyperlink w:anchor="_(UC-SET_&lt;filename&gt;_&lt;tag&gt;" w:history="1">
        <w:r w:rsidRPr="00FD7C92">
          <w:rPr>
            <w:rStyle w:val="Hyperlnk"/>
            <w:bdr w:val="none" w:sz="0" w:space="0" w:color="auto"/>
          </w:rPr>
          <w:t>UC-SET</w:t>
        </w:r>
      </w:hyperlink>
      <w:r>
        <w:t xml:space="preserve"> &lt;filename&gt; &lt;tag&gt; &lt;value&gt;)</w:t>
      </w:r>
    </w:p>
    <w:p w14:paraId="1EC44672" w14:textId="01746B25" w:rsidR="00171E1B" w:rsidRDefault="00171E1B" w:rsidP="00171E1B">
      <w:r>
        <w:t xml:space="preserve">This function can be used to set variables in XML files in the </w:t>
      </w:r>
      <w:r w:rsidR="00713940">
        <w:t>"</w:t>
      </w:r>
      <w:r>
        <w:t>UserConfigs</w:t>
      </w:r>
      <w:r w:rsidR="00713940">
        <w:t>"</w:t>
      </w:r>
      <w:r>
        <w:t>directory.</w:t>
      </w:r>
    </w:p>
    <w:p w14:paraId="7029B62F" w14:textId="269B5F44" w:rsidR="00171E1B" w:rsidRDefault="00171E1B" w:rsidP="00171E1B">
      <w:r>
        <w:t>&lt;filename&gt; should be a filename without directory or file extension.</w:t>
      </w:r>
    </w:p>
    <w:p w14:paraId="7AB41DDD" w14:textId="4C7AB819" w:rsidR="00171E1B" w:rsidRDefault="00171E1B" w:rsidP="00171E1B">
      <w:r>
        <w:t>&lt;tag&gt; should be a string with an identification tag. Note! The tag is case sensitive.</w:t>
      </w:r>
      <w:r w:rsidR="003F5679">
        <w:t xml:space="preserve"> It cannot include spaces.</w:t>
      </w:r>
    </w:p>
    <w:p w14:paraId="04BFF15B" w14:textId="3910CD3D" w:rsidR="00171E1B" w:rsidRDefault="00171E1B" w:rsidP="00171E1B">
      <w:r>
        <w:t xml:space="preserve">&lt;value&gt; can be a real value, an integer, T or nil. </w:t>
      </w:r>
    </w:p>
    <w:p w14:paraId="3E89FC57" w14:textId="77777777" w:rsidR="00FD7C92" w:rsidRDefault="00FD7C92" w:rsidP="00FD7C92">
      <w:r>
        <w:t>See also the UC-GET function</w:t>
      </w:r>
    </w:p>
    <w:p w14:paraId="5C202726" w14:textId="5148CDE4" w:rsidR="00171E1B" w:rsidRDefault="00171E1B" w:rsidP="00171E1B">
      <w:r>
        <w:t>Example</w:t>
      </w:r>
      <w:r w:rsidR="003F5679">
        <w:t>s</w:t>
      </w:r>
    </w:p>
    <w:p w14:paraId="7B9C7478" w14:textId="5EBA57F4" w:rsidR="00171E1B" w:rsidRDefault="00171E1B" w:rsidP="00216DF5">
      <w:pPr>
        <w:pStyle w:val="LISPSAMPLE"/>
      </w:pPr>
      <w:r>
        <w:t xml:space="preserve">(UC-SET </w:t>
      </w:r>
      <w:r w:rsidR="003F5679">
        <w:t>"MyAngles" "</w:t>
      </w:r>
      <w:r w:rsidR="0036726D">
        <w:t>Angle</w:t>
      </w:r>
      <w:r w:rsidR="003F5679">
        <w:t>Last</w:t>
      </w:r>
      <w:r w:rsidR="0036726D">
        <w:t>"</w:t>
      </w:r>
      <w:r w:rsidR="003F5679">
        <w:t xml:space="preserve"> 90)</w:t>
      </w:r>
    </w:p>
    <w:p w14:paraId="5B25B976" w14:textId="6C152EE9" w:rsidR="003F5679" w:rsidRDefault="003F5679" w:rsidP="00216DF5">
      <w:pPr>
        <w:pStyle w:val="LISPSAMPLE"/>
      </w:pPr>
      <w:r>
        <w:t>(UC-SET "MyAngles" "</w:t>
      </w:r>
      <w:r w:rsidR="0036726D">
        <w:t>Angle</w:t>
      </w:r>
      <w:r>
        <w:t xml:space="preserve">Best" </w:t>
      </w:r>
      <w:r w:rsidR="00216DF5">
        <w:t>-</w:t>
      </w:r>
      <w:r>
        <w:t>92.34)</w:t>
      </w:r>
    </w:p>
    <w:p w14:paraId="6C406597" w14:textId="34C08FDF" w:rsidR="003F5679" w:rsidRDefault="003F5679" w:rsidP="00216DF5">
      <w:pPr>
        <w:pStyle w:val="LISPSAMPLE"/>
      </w:pPr>
      <w:r>
        <w:t>(UC-SET "MyAngles" "</w:t>
      </w:r>
      <w:r w:rsidR="0036726D">
        <w:t>Angle</w:t>
      </w:r>
      <w:r>
        <w:t>Use" nil)</w:t>
      </w:r>
    </w:p>
    <w:p w14:paraId="347FCCD0" w14:textId="18D21FE4" w:rsidR="003F5679" w:rsidRDefault="003F5679" w:rsidP="00216DF5">
      <w:pPr>
        <w:pStyle w:val="LISPSAMPLE"/>
      </w:pPr>
      <w:r>
        <w:t>(UC-SET "MyAngles" "</w:t>
      </w:r>
      <w:r w:rsidR="0036726D">
        <w:t>Angle</w:t>
      </w:r>
      <w:r>
        <w:t>Name" "Sample Angle")</w:t>
      </w:r>
    </w:p>
    <w:p w14:paraId="3A55B177" w14:textId="77777777" w:rsidR="00171E1B" w:rsidRPr="00171E1B" w:rsidRDefault="00171E1B" w:rsidP="00171E1B"/>
    <w:p w14:paraId="5C0E11D9" w14:textId="40771B0D" w:rsidR="0047000B" w:rsidRDefault="006D60DA">
      <w:pPr>
        <w:pStyle w:val="Rubrik4"/>
      </w:pPr>
      <w:bookmarkStart w:id="570" w:name="_(VER)"/>
      <w:bookmarkStart w:id="571" w:name="_VER"/>
      <w:bookmarkStart w:id="572" w:name="_Toc359406233"/>
      <w:bookmarkEnd w:id="570"/>
      <w:bookmarkEnd w:id="571"/>
      <w:r>
        <w:t>(</w:t>
      </w:r>
      <w:hyperlink w:anchor="_(VER)" w:history="1">
        <w:r w:rsidRPr="006D60DA">
          <w:rPr>
            <w:rStyle w:val="Hyperlnk"/>
            <w:bdr w:val="none" w:sz="0" w:space="0" w:color="auto"/>
          </w:rPr>
          <w:t>VER</w:t>
        </w:r>
      </w:hyperlink>
      <w:r w:rsidR="00D32EF5">
        <w:t>)</w:t>
      </w:r>
      <w:bookmarkEnd w:id="572"/>
    </w:p>
    <w:p w14:paraId="22CFA9F2" w14:textId="77777777" w:rsidR="0047000B" w:rsidRDefault="00D32EF5">
      <w:r>
        <w:t>Returns the ILISP version as a text string.</w:t>
      </w:r>
    </w:p>
    <w:p w14:paraId="13B762E9" w14:textId="77777777" w:rsidR="0047000B" w:rsidRDefault="00D32EF5">
      <w:pPr>
        <w:pStyle w:val="LISPSAMPLE"/>
      </w:pPr>
      <w:r>
        <w:t>(VER)</w:t>
      </w:r>
      <w:r>
        <w:tab/>
        <w:t>returns "ILISP 1.0"</w:t>
      </w:r>
    </w:p>
    <w:p w14:paraId="78AE3E77" w14:textId="55293EDE" w:rsidR="00DD5FC1" w:rsidRDefault="00DD5FC1" w:rsidP="00E655F2">
      <w:pPr>
        <w:pStyle w:val="Rubrik4"/>
      </w:pPr>
      <w:bookmarkStart w:id="573" w:name="_(WINBREATH)"/>
      <w:bookmarkStart w:id="574" w:name="_(WARNING_&lt;&quot;Error_message&quot;&gt;)"/>
      <w:bookmarkEnd w:id="573"/>
      <w:bookmarkEnd w:id="574"/>
      <w:r w:rsidRPr="00DD5FC1">
        <w:t>(</w:t>
      </w:r>
      <w:hyperlink w:anchor="_(WARNING_&lt;&quot;Error_message&quot;&gt;)" w:history="1">
        <w:r w:rsidRPr="00DD5FC1">
          <w:rPr>
            <w:rStyle w:val="Hyperlnk"/>
            <w:bdr w:val="none" w:sz="0" w:space="0" w:color="auto"/>
          </w:rPr>
          <w:t>WARNING</w:t>
        </w:r>
      </w:hyperlink>
      <w:r w:rsidRPr="00DD5FC1">
        <w:t xml:space="preserve"> </w:t>
      </w:r>
      <w:r>
        <w:t>&lt;</w:t>
      </w:r>
      <w:r w:rsidRPr="00DD5FC1">
        <w:t>"</w:t>
      </w:r>
      <w:r>
        <w:t>Text</w:t>
      </w:r>
      <w:r w:rsidRPr="00DD5FC1">
        <w:t>"</w:t>
      </w:r>
      <w:r>
        <w:t>&gt;</w:t>
      </w:r>
      <w:r w:rsidRPr="00DD5FC1">
        <w:t>)</w:t>
      </w:r>
    </w:p>
    <w:p w14:paraId="532D00B1" w14:textId="70E4FB52" w:rsidR="00DD5FC1" w:rsidRDefault="00DD5FC1" w:rsidP="00DD5FC1">
      <w:r>
        <w:t>The function shows the text argument as in a dialog with following design.</w:t>
      </w:r>
    </w:p>
    <w:p w14:paraId="1089A059" w14:textId="77777777" w:rsidR="00DD5FC1" w:rsidRDefault="00DD5FC1" w:rsidP="00DD5FC1">
      <w:r>
        <w:rPr>
          <w:noProof/>
        </w:rPr>
        <w:drawing>
          <wp:inline distT="0" distB="0" distL="0" distR="0" wp14:anchorId="2941705D" wp14:editId="2288B06D">
            <wp:extent cx="1581150" cy="1400175"/>
            <wp:effectExtent l="0" t="0" r="0" b="9525"/>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1150" cy="1400175"/>
                    </a:xfrm>
                    <a:prstGeom prst="rect">
                      <a:avLst/>
                    </a:prstGeom>
                  </pic:spPr>
                </pic:pic>
              </a:graphicData>
            </a:graphic>
          </wp:inline>
        </w:drawing>
      </w:r>
    </w:p>
    <w:p w14:paraId="1D364722" w14:textId="1581C3BF" w:rsidR="00DD5FC1" w:rsidRPr="00DD5FC1" w:rsidRDefault="00DD5FC1" w:rsidP="00DD5FC1">
      <w:r>
        <w:t>The function returns the text.</w:t>
      </w:r>
    </w:p>
    <w:p w14:paraId="7D5A4EBF" w14:textId="690B5815" w:rsidR="00E655F2" w:rsidRDefault="00E655F2" w:rsidP="00E655F2">
      <w:pPr>
        <w:pStyle w:val="Rubrik4"/>
      </w:pPr>
      <w:r>
        <w:t>(</w:t>
      </w:r>
      <w:hyperlink w:anchor="_(WINBREATH)" w:history="1">
        <w:r w:rsidRPr="00E655F2">
          <w:rPr>
            <w:rStyle w:val="Hyperlnk"/>
            <w:bdr w:val="none" w:sz="0" w:space="0" w:color="auto"/>
          </w:rPr>
          <w:t>WINBREATH</w:t>
        </w:r>
      </w:hyperlink>
      <w:r>
        <w:t>)</w:t>
      </w:r>
    </w:p>
    <w:p w14:paraId="0C8BE7E1" w14:textId="57096A51" w:rsidR="005B2982" w:rsidRDefault="005B2982" w:rsidP="005B2982">
      <w:r>
        <w:t>This function can be used when having long processing times to avoid windows to leave the message. Windows not responding. The function should be called for example every 10 second.</w:t>
      </w:r>
      <w:r w:rsidR="00D719FC">
        <w:t xml:space="preserve"> Example together with the </w:t>
      </w:r>
      <w:hyperlink w:anchor="_(SLEEP_&lt;milliseconds&gt;)" w:history="1">
        <w:r w:rsidR="00D719FC" w:rsidRPr="00D719FC">
          <w:rPr>
            <w:rStyle w:val="Hyperlnk"/>
            <w:bdr w:val="none" w:sz="0" w:space="0" w:color="auto"/>
          </w:rPr>
          <w:t>SLEEP</w:t>
        </w:r>
      </w:hyperlink>
      <w:r w:rsidR="00D719FC">
        <w:t xml:space="preserve"> function</w:t>
      </w:r>
    </w:p>
    <w:p w14:paraId="6E4B6B31" w14:textId="0B72C1F1" w:rsidR="0047000B" w:rsidRDefault="00D32EF5">
      <w:pPr>
        <w:pStyle w:val="Rubrik4"/>
      </w:pPr>
      <w:bookmarkStart w:id="575" w:name="_(WHILE_&lt;testexpr&gt;_&lt;expr&gt;"/>
      <w:bookmarkStart w:id="576" w:name="_WHILE"/>
      <w:bookmarkStart w:id="577" w:name="_Toc359406234"/>
      <w:bookmarkEnd w:id="575"/>
      <w:bookmarkEnd w:id="576"/>
      <w:r>
        <w:t>(</w:t>
      </w:r>
      <w:hyperlink w:anchor="_(WHILE_&lt;testexpr&gt;_&lt;expr&gt;" w:history="1">
        <w:r w:rsidRPr="000124C2">
          <w:rPr>
            <w:rStyle w:val="Hyperlnk"/>
            <w:bdr w:val="none" w:sz="0" w:space="0" w:color="auto"/>
          </w:rPr>
          <w:t>WHILE</w:t>
        </w:r>
      </w:hyperlink>
      <w:r>
        <w:t xml:space="preserve"> &lt;testexpr&gt; &lt;expr&gt; ...)</w:t>
      </w:r>
      <w:bookmarkEnd w:id="577"/>
    </w:p>
    <w:p w14:paraId="5E5C2971" w14:textId="77777777" w:rsidR="0047000B" w:rsidRDefault="00D32EF5">
      <w:r>
        <w:t>This function evaluates &lt;testexpr&gt; and if not nil then evaluate &lt;expr&gt; . This continues until &lt;testexpr&gt; is nil</w:t>
      </w:r>
    </w:p>
    <w:p w14:paraId="10AEAA99" w14:textId="77777777" w:rsidR="0047000B" w:rsidRDefault="00D32EF5">
      <w:pPr>
        <w:pStyle w:val="LISPSAMPLE"/>
      </w:pPr>
      <w:r>
        <w:t>(SETQ q 0)</w:t>
      </w:r>
      <w:r>
        <w:br/>
        <w:t>(WHILE (&lt; q 10)</w:t>
      </w:r>
      <w:r>
        <w:br/>
        <w:t xml:space="preserve">  (PRINC (ITOA (SETQ q (1+ q))))</w:t>
      </w:r>
      <w:r>
        <w:br/>
        <w:t>)</w:t>
      </w:r>
    </w:p>
    <w:p w14:paraId="17D35B31" w14:textId="77777777" w:rsidR="0047000B" w:rsidRDefault="00D32EF5">
      <w:r>
        <w:t>This will print 1 2 3 4 5 6 7 8 9 10 on the consol and return "10"</w:t>
      </w:r>
    </w:p>
    <w:p w14:paraId="225E35B4" w14:textId="7296AF7C" w:rsidR="0047000B" w:rsidRDefault="00D32EF5">
      <w:pPr>
        <w:pStyle w:val="Rubrik4"/>
      </w:pPr>
      <w:bookmarkStart w:id="578" w:name="_(WRITE-CHAR_&lt;num&gt;_[&lt;file-desc&gt;])"/>
      <w:bookmarkStart w:id="579" w:name="_WRITE-CHAR"/>
      <w:bookmarkStart w:id="580" w:name="_Toc359406235"/>
      <w:bookmarkEnd w:id="578"/>
      <w:bookmarkEnd w:id="579"/>
      <w:r>
        <w:lastRenderedPageBreak/>
        <w:t>(</w:t>
      </w:r>
      <w:hyperlink w:anchor="_(WRITE-CHAR_&lt;num&gt;_[&lt;file-desc&gt;])" w:history="1">
        <w:r w:rsidRPr="000124C2">
          <w:rPr>
            <w:rStyle w:val="Hyperlnk"/>
            <w:bdr w:val="none" w:sz="0" w:space="0" w:color="auto"/>
          </w:rPr>
          <w:t>WRITE-CHAR</w:t>
        </w:r>
      </w:hyperlink>
      <w:r>
        <w:t xml:space="preserve"> &lt;num&gt; [&lt;file-desc&gt;])</w:t>
      </w:r>
      <w:bookmarkEnd w:id="580"/>
    </w:p>
    <w:p w14:paraId="133EF822" w14:textId="77777777" w:rsidR="0047000B" w:rsidRDefault="00D32EF5">
      <w:r>
        <w:t>This function writes one character to the console or to the open file described by &lt;file-desc&gt; &lt;num&gt; is the Unicode for the character to be written, and is also the value returned by the function.</w:t>
      </w:r>
    </w:p>
    <w:p w14:paraId="71C1FD9A" w14:textId="77777777" w:rsidR="0047000B" w:rsidRDefault="00D32EF5">
      <w:pPr>
        <w:pStyle w:val="LISPSAMPLE"/>
      </w:pPr>
      <w:r>
        <w:t>(WRITE-CHAR 333)</w:t>
      </w:r>
      <w:r>
        <w:tab/>
        <w:t>write the character "ö" and returns 319</w:t>
      </w:r>
      <w:r>
        <w:br/>
        <w:t>(WRITE-CHAR 65)</w:t>
      </w:r>
      <w:r>
        <w:tab/>
        <w:t>write the character "A" and returns 65</w:t>
      </w:r>
    </w:p>
    <w:p w14:paraId="3A2AE133" w14:textId="6B335365" w:rsidR="0047000B" w:rsidRDefault="00D32EF5">
      <w:pPr>
        <w:pStyle w:val="Rubrik4"/>
      </w:pPr>
      <w:bookmarkStart w:id="581" w:name="_(WRITE-LINE_&lt;string&gt;_[&lt;file-desc&gt;])"/>
      <w:bookmarkStart w:id="582" w:name="_WRITE-LINE"/>
      <w:bookmarkStart w:id="583" w:name="_Toc359406236"/>
      <w:bookmarkEnd w:id="581"/>
      <w:bookmarkEnd w:id="582"/>
      <w:r>
        <w:t>(</w:t>
      </w:r>
      <w:hyperlink w:anchor="_(WRITE-LINE_&lt;string&gt;_[&lt;file-desc&gt;])" w:history="1">
        <w:r w:rsidRPr="000124C2">
          <w:rPr>
            <w:rStyle w:val="Hyperlnk"/>
            <w:bdr w:val="none" w:sz="0" w:space="0" w:color="auto"/>
          </w:rPr>
          <w:t>WRITE-LINE</w:t>
        </w:r>
      </w:hyperlink>
      <w:r>
        <w:t xml:space="preserve"> &lt;string&gt; [&lt;file-desc&gt;])</w:t>
      </w:r>
      <w:bookmarkEnd w:id="583"/>
    </w:p>
    <w:p w14:paraId="1A0E3CDE" w14:textId="77777777" w:rsidR="0047000B" w:rsidRDefault="00D32EF5">
      <w:r>
        <w:t>This function writes &lt;string&gt; to the screen or to the open file described by &lt;file-desc&gt;. It returns &lt;string&gt; quoted in the normal manner, but omits the quotes when writing to the file. For example, assuming that fw is a valid open file descriptor:</w:t>
      </w:r>
    </w:p>
    <w:p w14:paraId="2F41D43C" w14:textId="77777777" w:rsidR="0047000B" w:rsidRDefault="00D32EF5">
      <w:pPr>
        <w:pStyle w:val="LISPSAMPLE"/>
      </w:pPr>
      <w:r>
        <w:t>(SETQ fw (OPEN "c:/test/test.txt" "w")</w:t>
      </w:r>
      <w:r>
        <w:br/>
        <w:t>(WRITE-LINE "First line" fw)</w:t>
      </w:r>
      <w:r>
        <w:br/>
        <w:t>(WRITE-LINE "Last line" fw)</w:t>
      </w:r>
      <w:r>
        <w:br/>
        <w:t>(CLOSE fw)</w:t>
      </w:r>
    </w:p>
    <w:p w14:paraId="0B77D57F" w14:textId="1C8E18CF" w:rsidR="0047000B" w:rsidRDefault="00D32EF5">
      <w:pPr>
        <w:pStyle w:val="Rubrik4"/>
      </w:pPr>
      <w:bookmarkStart w:id="584" w:name="_(ZEROP_&lt;item&gt;)"/>
      <w:bookmarkStart w:id="585" w:name="_ZEROP"/>
      <w:bookmarkStart w:id="586" w:name="_Toc359406237"/>
      <w:bookmarkEnd w:id="584"/>
      <w:bookmarkEnd w:id="585"/>
      <w:r>
        <w:t>(</w:t>
      </w:r>
      <w:hyperlink w:anchor="_(ZEROP_&lt;item&gt;)" w:history="1">
        <w:r w:rsidRPr="000124C2">
          <w:rPr>
            <w:rStyle w:val="Hyperlnk"/>
            <w:bdr w:val="none" w:sz="0" w:space="0" w:color="auto"/>
          </w:rPr>
          <w:t>ZEROP</w:t>
        </w:r>
      </w:hyperlink>
      <w:r>
        <w:t xml:space="preserve"> &lt;item&gt;)</w:t>
      </w:r>
      <w:bookmarkEnd w:id="586"/>
    </w:p>
    <w:p w14:paraId="0F46187F" w14:textId="77777777" w:rsidR="0047000B" w:rsidRDefault="00D32EF5">
      <w:r>
        <w:t>This function returns T if &lt;item&gt; is a real or integer and evaluates to zero, otherwise it returns nil. It is not defined for other &lt;item&gt; types.</w:t>
      </w:r>
    </w:p>
    <w:p w14:paraId="0F266BD3" w14:textId="77777777" w:rsidR="0047000B" w:rsidRDefault="00D32EF5">
      <w:pPr>
        <w:pStyle w:val="LISPSAMPLE"/>
      </w:pPr>
      <w:r>
        <w:t>(ZEROP -1)</w:t>
      </w:r>
      <w:r>
        <w:tab/>
        <w:t>returns nil</w:t>
      </w:r>
      <w:r>
        <w:br/>
        <w:t>(ZEROP 1)</w:t>
      </w:r>
      <w:r>
        <w:tab/>
        <w:t>returns nil</w:t>
      </w:r>
      <w:r>
        <w:br/>
        <w:t>(ZEROP 0.0)</w:t>
      </w:r>
      <w:r>
        <w:tab/>
        <w:t>returns T</w:t>
      </w:r>
      <w:r>
        <w:br/>
        <w:t>(ZEROP (- (* 10 10) 100))</w:t>
      </w:r>
      <w:r>
        <w:tab/>
        <w:t>returns T</w:t>
      </w:r>
    </w:p>
    <w:p w14:paraId="71238E88" w14:textId="77777777" w:rsidR="0047000B" w:rsidRDefault="0047000B" w:rsidP="00EA4437">
      <w:pPr>
        <w:tabs>
          <w:tab w:val="left" w:pos="426"/>
        </w:tabs>
      </w:pPr>
      <w:bookmarkStart w:id="587" w:name="_(POINTSORT_&lt;pointlist&gt;_&lt;method&gt;)"/>
      <w:bookmarkStart w:id="588" w:name="_(TOGGLELIST_&lt;list&gt;)"/>
      <w:bookmarkEnd w:id="587"/>
      <w:bookmarkEnd w:id="588"/>
    </w:p>
    <w:p w14:paraId="7C1FE6BF" w14:textId="77777777" w:rsidR="0047000B" w:rsidRDefault="003958CA">
      <w:pPr>
        <w:pStyle w:val="Rubrik1"/>
      </w:pPr>
      <w:bookmarkStart w:id="589" w:name="_Toc146888071"/>
      <w:bookmarkStart w:id="590" w:name="_Toc197942779"/>
      <w:r>
        <w:lastRenderedPageBreak/>
        <w:t>Geometrical example</w:t>
      </w:r>
      <w:bookmarkEnd w:id="589"/>
      <w:bookmarkEnd w:id="590"/>
    </w:p>
    <w:p w14:paraId="6EE42A97" w14:textId="77777777" w:rsidR="0047000B" w:rsidRDefault="00D32EF5">
      <w:r>
        <w:t>This chapter describes more in deep some functionality.</w:t>
      </w:r>
    </w:p>
    <w:p w14:paraId="4242D0C7" w14:textId="77777777" w:rsidR="0047000B" w:rsidRDefault="00D32EF5">
      <w:pPr>
        <w:pStyle w:val="Rubrik2"/>
      </w:pPr>
      <w:bookmarkStart w:id="591" w:name="_Geometrical_examples"/>
      <w:bookmarkStart w:id="592" w:name="_Toc359406240"/>
      <w:bookmarkEnd w:id="591"/>
      <w:r>
        <w:t>Geometrical examples</w:t>
      </w:r>
      <w:bookmarkEnd w:id="592"/>
    </w:p>
    <w:p w14:paraId="185027C1" w14:textId="77777777" w:rsidR="0047000B" w:rsidRDefault="00D32EF5">
      <w:r>
        <w:t>This chapter gives more examples on geometrical functions.</w:t>
      </w:r>
    </w:p>
    <w:p w14:paraId="5611D933" w14:textId="77777777" w:rsidR="0047000B" w:rsidRDefault="00D32EF5">
      <w:r>
        <w:rPr>
          <w:noProof/>
          <w:lang w:val="sv-SE" w:eastAsia="sv-SE" w:bidi="ar-SA"/>
        </w:rPr>
        <w:drawing>
          <wp:inline distT="0" distB="0" distL="0" distR="0" wp14:anchorId="597024AB" wp14:editId="3E3B8DF6">
            <wp:extent cx="2867660" cy="1426210"/>
            <wp:effectExtent l="19050" t="0" r="8890" b="0"/>
            <wp:docPr id="11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54" cstate="print"/>
                    <a:srcRect/>
                    <a:stretch>
                      <a:fillRect/>
                    </a:stretch>
                  </pic:blipFill>
                  <pic:spPr bwMode="auto">
                    <a:xfrm>
                      <a:off x="0" y="0"/>
                      <a:ext cx="2867660" cy="1426210"/>
                    </a:xfrm>
                    <a:prstGeom prst="rect">
                      <a:avLst/>
                    </a:prstGeom>
                    <a:noFill/>
                    <a:ln w="9525">
                      <a:noFill/>
                      <a:miter lim="800000"/>
                      <a:headEnd/>
                      <a:tailEnd/>
                    </a:ln>
                  </pic:spPr>
                </pic:pic>
              </a:graphicData>
            </a:graphic>
          </wp:inline>
        </w:drawing>
      </w:r>
    </w:p>
    <w:p w14:paraId="05C65B50" w14:textId="77777777" w:rsidR="0047000B" w:rsidRDefault="00D32EF5">
      <w:r>
        <w:t>All angles must are in radians and will be returns in radians.</w:t>
      </w:r>
      <w:r>
        <w:br/>
        <w:t>P1 and P2 are lists with X and Y coordinates.</w:t>
      </w:r>
      <w:r>
        <w:br/>
        <w:t>Examples:</w:t>
      </w:r>
    </w:p>
    <w:p w14:paraId="25A9C11D" w14:textId="77777777" w:rsidR="0047000B" w:rsidRDefault="00D32EF5">
      <w:pPr>
        <w:pStyle w:val="LISPSAMPLE"/>
        <w:tabs>
          <w:tab w:val="clear" w:pos="3402"/>
          <w:tab w:val="left" w:pos="4536"/>
        </w:tabs>
      </w:pPr>
      <w:r>
        <w:t>(* (SIN V) H)</w:t>
      </w:r>
      <w:r>
        <w:tab/>
        <w:t>returns B</w:t>
      </w:r>
      <w:r>
        <w:br/>
        <w:t>(* (COS V) H)</w:t>
      </w:r>
      <w:r>
        <w:tab/>
        <w:t>returns A</w:t>
      </w:r>
      <w:r>
        <w:br/>
        <w:t>(* (TAN V) A)</w:t>
      </w:r>
      <w:r>
        <w:tab/>
        <w:t>returns B</w:t>
      </w:r>
      <w:r>
        <w:br/>
        <w:t>(ASIN (/ B H))</w:t>
      </w:r>
      <w:r>
        <w:tab/>
        <w:t>returns V</w:t>
      </w:r>
      <w:r>
        <w:br/>
        <w:t>(ACOS (/ A H))</w:t>
      </w:r>
      <w:r>
        <w:tab/>
        <w:t>returns V</w:t>
      </w:r>
      <w:r>
        <w:br/>
        <w:t>(ATAN B A)</w:t>
      </w:r>
      <w:r>
        <w:tab/>
        <w:t>returns V</w:t>
      </w:r>
      <w:r>
        <w:br/>
        <w:t>(ATAN (/ B A))</w:t>
      </w:r>
      <w:r>
        <w:tab/>
        <w:t>returns V</w:t>
      </w:r>
      <w:r>
        <w:br/>
        <w:t>(/ B (SIN V))</w:t>
      </w:r>
      <w:r>
        <w:tab/>
        <w:t>returns H</w:t>
      </w:r>
      <w:r>
        <w:br/>
        <w:t>(/ A (COS V))</w:t>
      </w:r>
      <w:r>
        <w:tab/>
        <w:t>returns H</w:t>
      </w:r>
      <w:r>
        <w:br/>
        <w:t>(/ B (TAN V))</w:t>
      </w:r>
      <w:r>
        <w:tab/>
        <w:t>returns A</w:t>
      </w:r>
      <w:r>
        <w:br/>
        <w:t>(SQRT (+ (EXPT A 2)(EXPT B 2)))</w:t>
      </w:r>
      <w:r>
        <w:tab/>
        <w:t>returns H</w:t>
      </w:r>
      <w:r>
        <w:br/>
        <w:t>(SQRT (+ (* A A) (* B B)))</w:t>
      </w:r>
      <w:r>
        <w:tab/>
        <w:t>returns H</w:t>
      </w:r>
      <w:r>
        <w:br/>
        <w:t>(SQRT (- (* H H) (* A A)))</w:t>
      </w:r>
      <w:r>
        <w:tab/>
        <w:t>returns B</w:t>
      </w:r>
      <w:r>
        <w:br/>
        <w:t>(SQRT (- (* H H) (* B B)))</w:t>
      </w:r>
      <w:r>
        <w:tab/>
        <w:t>returns A</w:t>
      </w:r>
      <w:r>
        <w:br/>
        <w:t>(POLAR p1 V H)</w:t>
      </w:r>
      <w:r>
        <w:tab/>
        <w:t>returns P2</w:t>
      </w:r>
      <w:r>
        <w:br/>
        <w:t>(ANGLE p1 p2)</w:t>
      </w:r>
      <w:r>
        <w:tab/>
        <w:t>returns V</w:t>
      </w:r>
      <w:r>
        <w:br/>
        <w:t>(DISTANCE p1 p2)</w:t>
      </w:r>
      <w:r>
        <w:tab/>
        <w:t>returns H</w:t>
      </w:r>
      <w:r>
        <w:br/>
        <w:t>(ANGTOS v 3)</w:t>
      </w:r>
      <w:r>
        <w:tab/>
        <w:t>returns "DEGREE AS A STRING</w:t>
      </w:r>
      <w:r w:rsidR="000118AF">
        <w:t xml:space="preserve"> WITH 3 DECIMALS</w:t>
      </w:r>
      <w:r>
        <w:t>"</w:t>
      </w:r>
    </w:p>
    <w:p w14:paraId="7C624016" w14:textId="77777777" w:rsidR="0047000B" w:rsidRDefault="00D32EF5">
      <w:r>
        <w:rPr>
          <w:noProof/>
          <w:lang w:val="sv-SE" w:eastAsia="sv-SE" w:bidi="ar-SA"/>
        </w:rPr>
        <w:drawing>
          <wp:inline distT="0" distB="0" distL="0" distR="0" wp14:anchorId="0DC1E80B" wp14:editId="62EFA105">
            <wp:extent cx="3562350" cy="2055495"/>
            <wp:effectExtent l="19050" t="0" r="0" b="0"/>
            <wp:docPr id="115" name="Bil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0"/>
                    <pic:cNvPicPr>
                      <a:picLocks noChangeAspect="1" noChangeArrowheads="1"/>
                    </pic:cNvPicPr>
                  </pic:nvPicPr>
                  <pic:blipFill>
                    <a:blip r:embed="rId55" cstate="print"/>
                    <a:srcRect/>
                    <a:stretch>
                      <a:fillRect/>
                    </a:stretch>
                  </pic:blipFill>
                  <pic:spPr bwMode="auto">
                    <a:xfrm>
                      <a:off x="0" y="0"/>
                      <a:ext cx="3562350" cy="2055495"/>
                    </a:xfrm>
                    <a:prstGeom prst="rect">
                      <a:avLst/>
                    </a:prstGeom>
                    <a:noFill/>
                    <a:ln w="9525">
                      <a:noFill/>
                      <a:miter lim="800000"/>
                      <a:headEnd/>
                      <a:tailEnd/>
                    </a:ln>
                  </pic:spPr>
                </pic:pic>
              </a:graphicData>
            </a:graphic>
          </wp:inline>
        </w:drawing>
      </w:r>
    </w:p>
    <w:p w14:paraId="604181ED" w14:textId="77777777" w:rsidR="0047000B" w:rsidRDefault="00D32EF5">
      <w:r>
        <w:t>R is the radius, V is the angle and C is the circumference.</w:t>
      </w:r>
    </w:p>
    <w:p w14:paraId="4C225DB4" w14:textId="77777777" w:rsidR="0047000B" w:rsidRDefault="00D32EF5">
      <w:pPr>
        <w:pStyle w:val="LISPSAMPLE"/>
      </w:pPr>
      <w:r>
        <w:t>(* V R)</w:t>
      </w:r>
      <w:r>
        <w:tab/>
        <w:t>returns C</w:t>
      </w:r>
      <w:r>
        <w:br/>
        <w:t>(/ C V)</w:t>
      </w:r>
      <w:r>
        <w:tab/>
        <w:t>returns R</w:t>
      </w:r>
      <w:r>
        <w:br/>
        <w:t>(/ C R)</w:t>
      </w:r>
      <w:r>
        <w:tab/>
        <w:t>returns V</w:t>
      </w:r>
    </w:p>
    <w:p w14:paraId="5D719EDA" w14:textId="77777777" w:rsidR="0047000B" w:rsidRDefault="00D32EF5">
      <w:r>
        <w:t>Convert degree to radians:</w:t>
      </w:r>
    </w:p>
    <w:p w14:paraId="6AE7F094" w14:textId="77777777" w:rsidR="0047000B" w:rsidRDefault="00D32EF5">
      <w:pPr>
        <w:pStyle w:val="LISPSAMPLE"/>
      </w:pPr>
      <w:r>
        <w:t>(/ (* degree PI) 180.0)</w:t>
      </w:r>
      <w:r>
        <w:tab/>
        <w:t>returns radians</w:t>
      </w:r>
    </w:p>
    <w:p w14:paraId="5F05405F" w14:textId="77777777" w:rsidR="0047000B" w:rsidRDefault="00D32EF5">
      <w:r>
        <w:t>Convert radians to degree:</w:t>
      </w:r>
    </w:p>
    <w:p w14:paraId="678357D9" w14:textId="77777777" w:rsidR="0047000B" w:rsidRDefault="00D32EF5">
      <w:pPr>
        <w:pStyle w:val="LISPSAMPLE"/>
      </w:pPr>
      <w:r>
        <w:t>(* (/ 180 PI) radians)</w:t>
      </w:r>
      <w:r>
        <w:tab/>
        <w:t>returns degree</w:t>
      </w:r>
    </w:p>
    <w:p w14:paraId="34CE09C8" w14:textId="77777777" w:rsidR="0047000B" w:rsidRDefault="000C1A61">
      <w:bookmarkStart w:id="593" w:name="_The_$Reason_variable"/>
      <w:bookmarkStart w:id="594" w:name="_$Reason"/>
      <w:bookmarkEnd w:id="593"/>
      <w:bookmarkEnd w:id="594"/>
      <w:r>
        <w:t>Circle calculations:</w:t>
      </w:r>
    </w:p>
    <w:p w14:paraId="5F5A1159" w14:textId="77777777" w:rsidR="000C1A61" w:rsidRDefault="000C1A61" w:rsidP="000C1A61">
      <w:pPr>
        <w:pStyle w:val="LISPSAMPLE"/>
      </w:pPr>
      <w:r>
        <w:lastRenderedPageBreak/>
        <w:t>(* diameter PI)</w:t>
      </w:r>
      <w:r>
        <w:tab/>
        <w:t xml:space="preserve">returns circumference </w:t>
      </w:r>
      <w:r>
        <w:br/>
        <w:t>(/ circumfe</w:t>
      </w:r>
      <w:r w:rsidR="00463703">
        <w:t>rence PI)</w:t>
      </w:r>
      <w:r w:rsidR="00463703">
        <w:tab/>
        <w:t>returns diameter</w:t>
      </w:r>
      <w:r w:rsidR="00463703">
        <w:br/>
        <w:t>(* radie radie</w:t>
      </w:r>
      <w:r>
        <w:t xml:space="preserve"> PI)</w:t>
      </w:r>
      <w:r>
        <w:tab/>
        <w:t>returns area</w:t>
      </w:r>
      <w:r>
        <w:br/>
      </w:r>
      <w:r w:rsidRPr="000C1A61">
        <w:t>(SQRT (/ area PI))</w:t>
      </w:r>
      <w:r>
        <w:tab/>
        <w:t>returns radie</w:t>
      </w:r>
    </w:p>
    <w:p w14:paraId="1D587F6A" w14:textId="77777777" w:rsidR="00747EEA" w:rsidRDefault="00747EEA" w:rsidP="00747EEA">
      <w:pPr>
        <w:pStyle w:val="Rubrik1"/>
      </w:pPr>
      <w:bookmarkStart w:id="595" w:name="_Toc146888072"/>
      <w:bookmarkStart w:id="596" w:name="_Toc197942780"/>
      <w:r>
        <w:lastRenderedPageBreak/>
        <w:t>Toolbar</w:t>
      </w:r>
      <w:bookmarkEnd w:id="595"/>
      <w:bookmarkEnd w:id="596"/>
    </w:p>
    <w:p w14:paraId="1C227DC0" w14:textId="6B184ADC" w:rsidR="002E47AD" w:rsidRDefault="002E47AD" w:rsidP="002E47AD">
      <w:bookmarkStart w:id="597" w:name="_(TB-HLP_cmdid_htmlfile"/>
      <w:bookmarkEnd w:id="597"/>
      <w:r>
        <w:t>Our toolbar can is designed by a ILISP file and it is located in the LSP directory.</w:t>
      </w:r>
    </w:p>
    <w:p w14:paraId="059CAE28" w14:textId="63D1CFFC" w:rsidR="002E47AD" w:rsidRDefault="002E47AD" w:rsidP="002E47AD">
      <w:r>
        <w:t>The name of this file is "DEFAULT_TOOLBAR.LSP" and "DEFAULT_TOOLBAR3D5X.LSP".</w:t>
      </w:r>
    </w:p>
    <w:p w14:paraId="3707AFE1" w14:textId="55225F8C" w:rsidR="002E47AD" w:rsidRDefault="002E47AD" w:rsidP="002E47AD">
      <w:r>
        <w:t>Every time you install a new version these files will be overwritten. Else there is not possible to start new commands that we develop. It is however possible to create a toolbar that is not overwritten.</w:t>
      </w:r>
    </w:p>
    <w:p w14:paraId="2A1BF8FC" w14:textId="2C11A5B5" w:rsidR="002E47AD" w:rsidRDefault="002E47AD" w:rsidP="002E47AD">
      <w:r>
        <w:t>IGEMS firs look for "TOOLBAR.LSP" and TOOLBAR3D5X.LSP". If these files exists then IGEMS will use them instead and they will not be overwritten.</w:t>
      </w:r>
    </w:p>
    <w:p w14:paraId="4045BC45" w14:textId="77777777" w:rsidR="002E47AD" w:rsidRDefault="002E47AD" w:rsidP="002E47AD"/>
    <w:p w14:paraId="671CD78D" w14:textId="32FA8A83" w:rsidR="00747EEA" w:rsidRDefault="00747EEA" w:rsidP="00747EEA">
      <w:pPr>
        <w:pStyle w:val="Rubrik4"/>
      </w:pPr>
      <w:r>
        <w:t>(</w:t>
      </w:r>
      <w:hyperlink w:anchor="_(TB-HLP_cmdid_htmlfile" w:history="1">
        <w:r w:rsidRPr="00747EEA">
          <w:rPr>
            <w:rStyle w:val="Hyperlnk"/>
            <w:bdr w:val="none" w:sz="0" w:space="0" w:color="auto"/>
          </w:rPr>
          <w:t>TB-HLP</w:t>
        </w:r>
      </w:hyperlink>
      <w:r>
        <w:t xml:space="preserve"> cmdid htmlfile [urlpath])</w:t>
      </w:r>
    </w:p>
    <w:p w14:paraId="58863874" w14:textId="3ACD4D44" w:rsidR="00747EEA" w:rsidRPr="00E046DF" w:rsidRDefault="00747EEA" w:rsidP="00747EEA">
      <w:pPr>
        <w:pStyle w:val="Normalwebb"/>
        <w:shd w:val="clear" w:color="auto" w:fill="FFFFFF"/>
        <w:spacing w:before="0" w:beforeAutospacing="0" w:after="0" w:afterAutospacing="0" w:line="270" w:lineRule="atLeast"/>
        <w:textAlignment w:val="baseline"/>
        <w:rPr>
          <w:rFonts w:ascii="Lucida Sans Unicode" w:hAnsi="Lucida Sans Unicode" w:cs="Lucida Sans Unicode"/>
          <w:color w:val="555555"/>
          <w:sz w:val="18"/>
          <w:szCs w:val="18"/>
          <w:lang w:val="en-US"/>
        </w:rPr>
      </w:pPr>
      <w:r w:rsidRPr="00E046DF">
        <w:rPr>
          <w:rFonts w:ascii="Lucida Sans Unicode" w:hAnsi="Lucida Sans Unicode" w:cs="Lucida Sans Unicode"/>
          <w:color w:val="555555"/>
          <w:sz w:val="18"/>
          <w:szCs w:val="18"/>
          <w:lang w:val="en-US"/>
        </w:rPr>
        <w:t>Maps a help file to a command.</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If urlpath is not given, the urlpath defaults to:</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w:t>
      </w:r>
      <w:hyperlink r:id="rId56" w:tgtFrame="_blank" w:history="1">
        <w:r w:rsidRPr="00E046DF">
          <w:rPr>
            <w:rStyle w:val="Hyperlnk"/>
            <w:rFonts w:ascii="Lucida Sans Unicode" w:eastAsiaTheme="majorEastAsia" w:hAnsi="Lucida Sans Unicode" w:cs="Lucida Sans Unicode"/>
            <w:color w:val="0088CC"/>
            <w:sz w:val="18"/>
            <w:szCs w:val="18"/>
            <w:lang w:val="en-US"/>
          </w:rPr>
          <w:t>http://www.igems.se/helpX.Y/</w:t>
        </w:r>
      </w:hyperlink>
      <w:r w:rsidRPr="00E046DF">
        <w:rPr>
          <w:rFonts w:ascii="Lucida Sans Unicode" w:hAnsi="Lucida Sans Unicode" w:cs="Lucida Sans Unicode"/>
          <w:color w:val="555555"/>
          <w:sz w:val="18"/>
          <w:szCs w:val="18"/>
          <w:lang w:val="en-US"/>
        </w:rPr>
        <w:t>"</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Where X is major verison and Y is quarter release number 1 to 4.</w:t>
      </w:r>
    </w:p>
    <w:p w14:paraId="30309A20" w14:textId="77777777" w:rsidR="000C1A61" w:rsidRDefault="000C1A61" w:rsidP="000C1A61">
      <w:pPr>
        <w:pStyle w:val="LISPSAMPLE"/>
      </w:pPr>
    </w:p>
    <w:p w14:paraId="53958B40" w14:textId="71453FFB" w:rsidR="000C1A61" w:rsidRDefault="00005FBC" w:rsidP="00005FBC">
      <w:pPr>
        <w:pStyle w:val="Rubrik1"/>
      </w:pPr>
      <w:bookmarkStart w:id="598" w:name="_Toc146888073"/>
      <w:bookmarkStart w:id="599" w:name="_Toc197942781"/>
      <w:r>
        <w:lastRenderedPageBreak/>
        <w:t>Camera</w:t>
      </w:r>
      <w:bookmarkEnd w:id="598"/>
      <w:bookmarkEnd w:id="599"/>
    </w:p>
    <w:p w14:paraId="413EE0C2" w14:textId="77777777" w:rsidR="00005FBC" w:rsidRPr="006D7CED" w:rsidRDefault="00005FBC" w:rsidP="00005FBC">
      <w:pPr>
        <w:rPr>
          <w:rFonts w:eastAsia="Times New Roman"/>
          <w:b/>
          <w:bCs/>
        </w:rPr>
      </w:pPr>
    </w:p>
    <w:p w14:paraId="74DAD678" w14:textId="10E823F3" w:rsidR="00005FBC" w:rsidRDefault="00005FBC" w:rsidP="00005FBC">
      <w:pPr>
        <w:rPr>
          <w:rFonts w:eastAsia="Times New Roman"/>
        </w:rPr>
      </w:pPr>
      <w:r w:rsidRPr="00005FBC">
        <w:rPr>
          <w:rFonts w:eastAsia="Times New Roman"/>
          <w:b/>
          <w:bCs/>
        </w:rPr>
        <w:t>(CAMERA-SNAP &lt;thickness&gt; [position] [camera</w:t>
      </w:r>
      <w:r>
        <w:rPr>
          <w:rFonts w:eastAsia="Times New Roman"/>
          <w:b/>
          <w:bCs/>
        </w:rPr>
        <w:t>-</w:t>
      </w:r>
      <w:r w:rsidRPr="00005FBC">
        <w:rPr>
          <w:rFonts w:eastAsia="Times New Roman"/>
          <w:b/>
          <w:bCs/>
        </w:rPr>
        <w:t>name])</w:t>
      </w:r>
      <w:r w:rsidRPr="00005FBC">
        <w:rPr>
          <w:rFonts w:eastAsia="Times New Roman"/>
        </w:rPr>
        <w:br/>
      </w:r>
      <w:r>
        <w:rPr>
          <w:rFonts w:eastAsia="Times New Roman"/>
        </w:rPr>
        <w:t>&lt;thickness should&gt; be actual thickness, the picture will be scaled for this thickness</w:t>
      </w:r>
    </w:p>
    <w:p w14:paraId="6BEE3E63" w14:textId="2C045DD5" w:rsidR="00005FBC" w:rsidRDefault="00005FBC" w:rsidP="00005FBC">
      <w:pPr>
        <w:rPr>
          <w:rFonts w:eastAsia="Times New Roman"/>
        </w:rPr>
      </w:pPr>
      <w:r>
        <w:rPr>
          <w:rFonts w:eastAsia="Times New Roman"/>
        </w:rPr>
        <w:t>[position] is a list of X and Y in IGEMS world coordinate system. This will be the lower left corner of the picture.</w:t>
      </w:r>
    </w:p>
    <w:p w14:paraId="532B1B00" w14:textId="307E0EEA" w:rsidR="00005FBC" w:rsidRDefault="00DB7C3F" w:rsidP="00005FBC">
      <w:pPr>
        <w:rPr>
          <w:rFonts w:eastAsia="Times New Roman"/>
        </w:rPr>
      </w:pPr>
      <w:r>
        <w:rPr>
          <w:noProof/>
        </w:rPr>
        <w:drawing>
          <wp:inline distT="0" distB="0" distL="0" distR="0" wp14:anchorId="75F27E57" wp14:editId="6F0EF229">
            <wp:extent cx="3535200" cy="1760400"/>
            <wp:effectExtent l="0" t="0" r="0" b="0"/>
            <wp:docPr id="35"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35200" cy="1760400"/>
                    </a:xfrm>
                    <a:prstGeom prst="rect">
                      <a:avLst/>
                    </a:prstGeom>
                  </pic:spPr>
                </pic:pic>
              </a:graphicData>
            </a:graphic>
          </wp:inline>
        </w:drawing>
      </w:r>
    </w:p>
    <w:p w14:paraId="15A50575" w14:textId="46F22966" w:rsidR="00005FBC" w:rsidRDefault="00005FBC" w:rsidP="00005FBC">
      <w:pPr>
        <w:rPr>
          <w:rFonts w:eastAsia="Times New Roman"/>
        </w:rPr>
      </w:pPr>
      <w:r>
        <w:rPr>
          <w:rFonts w:eastAsia="Times New Roman"/>
        </w:rPr>
        <w:t>[camera-name] can be 4 different options:</w:t>
      </w:r>
    </w:p>
    <w:p w14:paraId="3E9079C3" w14:textId="42099C80" w:rsidR="00005FBC" w:rsidRPr="00005FBC" w:rsidRDefault="00005FBC" w:rsidP="00005FBC">
      <w:pPr>
        <w:pStyle w:val="Liststycke"/>
        <w:numPr>
          <w:ilvl w:val="0"/>
          <w:numId w:val="40"/>
        </w:numPr>
        <w:rPr>
          <w:rFonts w:eastAsia="Times New Roman"/>
        </w:rPr>
      </w:pPr>
      <w:r w:rsidRPr="00005FBC">
        <w:rPr>
          <w:rFonts w:eastAsia="Times New Roman"/>
        </w:rPr>
        <w:t xml:space="preserve">It can be </w:t>
      </w:r>
      <w:r w:rsidR="00DB7C3F">
        <w:rPr>
          <w:rFonts w:eastAsia="Times New Roman"/>
        </w:rPr>
        <w:t>the</w:t>
      </w:r>
      <w:r w:rsidRPr="00005FBC">
        <w:rPr>
          <w:rFonts w:eastAsia="Times New Roman"/>
        </w:rPr>
        <w:t xml:space="preserve"> Name that identify the camera.</w:t>
      </w:r>
    </w:p>
    <w:p w14:paraId="224EF199" w14:textId="1FFFA3C6" w:rsidR="00005FBC" w:rsidRPr="00005FBC" w:rsidRDefault="00005FBC" w:rsidP="00005FBC">
      <w:pPr>
        <w:pStyle w:val="Liststycke"/>
        <w:numPr>
          <w:ilvl w:val="0"/>
          <w:numId w:val="40"/>
        </w:numPr>
        <w:rPr>
          <w:rFonts w:eastAsia="Times New Roman"/>
        </w:rPr>
      </w:pPr>
      <w:r w:rsidRPr="00005FBC">
        <w:rPr>
          <w:rFonts w:eastAsia="Times New Roman"/>
        </w:rPr>
        <w:t>If it's nil then actual active camera will be used.</w:t>
      </w:r>
    </w:p>
    <w:p w14:paraId="08AF7696" w14:textId="51FAD8D4" w:rsidR="00005FBC" w:rsidRPr="00005FBC" w:rsidRDefault="00005FBC" w:rsidP="00005FBC">
      <w:pPr>
        <w:pStyle w:val="Liststycke"/>
        <w:numPr>
          <w:ilvl w:val="0"/>
          <w:numId w:val="40"/>
        </w:numPr>
        <w:rPr>
          <w:rFonts w:eastAsia="Times New Roman"/>
        </w:rPr>
      </w:pPr>
      <w:r w:rsidRPr="00005FBC">
        <w:rPr>
          <w:rFonts w:eastAsia="Times New Roman"/>
        </w:rPr>
        <w:t>It can be a static IP number defined as a string.</w:t>
      </w:r>
    </w:p>
    <w:p w14:paraId="1F5D0DCA" w14:textId="6533D2F6" w:rsidR="00005FBC" w:rsidRPr="00005FBC" w:rsidRDefault="00005FBC" w:rsidP="00005FBC">
      <w:pPr>
        <w:pStyle w:val="Liststycke"/>
        <w:numPr>
          <w:ilvl w:val="0"/>
          <w:numId w:val="40"/>
        </w:numPr>
        <w:rPr>
          <w:rFonts w:eastAsia="Times New Roman"/>
        </w:rPr>
      </w:pPr>
      <w:r w:rsidRPr="00005FBC">
        <w:rPr>
          <w:rFonts w:eastAsia="Times New Roman"/>
        </w:rPr>
        <w:t xml:space="preserve">It can be the cameras hardware ID </w:t>
      </w:r>
    </w:p>
    <w:p w14:paraId="44A8F8A3" w14:textId="1ABCE241" w:rsidR="00005FBC" w:rsidRPr="006D7CED" w:rsidRDefault="00005FBC" w:rsidP="00005FBC"/>
    <w:p w14:paraId="5B408B16" w14:textId="7E9B2916" w:rsidR="00D30089" w:rsidRPr="00D30089" w:rsidRDefault="00D30089" w:rsidP="00005FBC">
      <w:r w:rsidRPr="00D30089">
        <w:t>In following example, w</w:t>
      </w:r>
      <w:r>
        <w:t>e are using two cameras</w:t>
      </w:r>
    </w:p>
    <w:p w14:paraId="5C7038EC" w14:textId="77777777" w:rsidR="00D30089" w:rsidRPr="006D7CED" w:rsidRDefault="00D30089" w:rsidP="00005FBC">
      <w:pPr>
        <w:rPr>
          <w:rFonts w:ascii="Lucida Console" w:hAnsi="Lucida Console"/>
        </w:rPr>
      </w:pPr>
    </w:p>
    <w:p w14:paraId="03436F42" w14:textId="35308AE6" w:rsidR="00005FBC" w:rsidRPr="00D30089" w:rsidRDefault="00005FBC" w:rsidP="00005FBC">
      <w:pPr>
        <w:rPr>
          <w:rFonts w:ascii="Lucida Console" w:hAnsi="Lucida Console"/>
        </w:rPr>
      </w:pPr>
      <w:r w:rsidRPr="00D30089">
        <w:rPr>
          <w:rFonts w:ascii="Lucida Console" w:hAnsi="Lucida Console"/>
        </w:rPr>
        <w:t xml:space="preserve">(LOADMACMAT) ; </w:t>
      </w:r>
      <w:r w:rsidR="00D30089" w:rsidRPr="00D30089">
        <w:rPr>
          <w:rFonts w:ascii="Lucida Console" w:hAnsi="Lucida Console"/>
        </w:rPr>
        <w:t>loading machine an</w:t>
      </w:r>
      <w:r w:rsidR="00D30089">
        <w:rPr>
          <w:rFonts w:ascii="Lucida Console" w:hAnsi="Lucida Console"/>
        </w:rPr>
        <w:t>d material</w:t>
      </w:r>
    </w:p>
    <w:p w14:paraId="4D0FD82C" w14:textId="77777777" w:rsidR="00005FBC" w:rsidRDefault="00005FBC" w:rsidP="00005FBC">
      <w:pPr>
        <w:rPr>
          <w:rFonts w:ascii="Lucida Console" w:hAnsi="Lucida Console"/>
        </w:rPr>
      </w:pPr>
      <w:r>
        <w:rPr>
          <w:rFonts w:ascii="Lucida Console" w:hAnsi="Lucida Console"/>
        </w:rPr>
        <w:t>(CAMERA-SNAP *</w:t>
      </w:r>
      <w:r>
        <w:rPr>
          <w:rFonts w:ascii="Lucida Console" w:hAnsi="Lucida Console"/>
          <w:b/>
          <w:bCs/>
        </w:rPr>
        <w:t>Thickness</w:t>
      </w:r>
      <w:r>
        <w:rPr>
          <w:rFonts w:ascii="Lucida Console" w:hAnsi="Lucida Console"/>
        </w:rPr>
        <w:t>* (LIST 0.0 0.0) "LEFT CAMERA")</w:t>
      </w:r>
    </w:p>
    <w:p w14:paraId="73E4E3BD" w14:textId="77777777" w:rsidR="00005FBC" w:rsidRDefault="00005FBC" w:rsidP="00005FBC">
      <w:pPr>
        <w:rPr>
          <w:rFonts w:ascii="Lucida Console" w:hAnsi="Lucida Console"/>
        </w:rPr>
      </w:pPr>
      <w:r>
        <w:rPr>
          <w:rFonts w:ascii="Lucida Console" w:hAnsi="Lucida Console"/>
        </w:rPr>
        <w:t>(CAMERA-SNAP *</w:t>
      </w:r>
      <w:r>
        <w:rPr>
          <w:rFonts w:ascii="Lucida Console" w:hAnsi="Lucida Console"/>
          <w:b/>
          <w:bCs/>
        </w:rPr>
        <w:t>Thickness</w:t>
      </w:r>
      <w:r>
        <w:rPr>
          <w:rFonts w:ascii="Lucida Console" w:hAnsi="Lucida Console"/>
        </w:rPr>
        <w:t>* (LIST 2000 0) "RIGHT CAMERA")</w:t>
      </w:r>
    </w:p>
    <w:p w14:paraId="08B461F8" w14:textId="77777777" w:rsidR="00005FBC" w:rsidRPr="00005FBC" w:rsidRDefault="00005FBC" w:rsidP="00005FBC"/>
    <w:p w14:paraId="2B0BF6FC" w14:textId="77777777" w:rsidR="0047000B" w:rsidRDefault="00D32EF5">
      <w:pPr>
        <w:pStyle w:val="Rubrik1"/>
      </w:pPr>
      <w:bookmarkStart w:id="600" w:name="_Toc359406242"/>
      <w:bookmarkStart w:id="601" w:name="_Toc146888074"/>
      <w:bookmarkStart w:id="602" w:name="_Toc197942782"/>
      <w:r>
        <w:lastRenderedPageBreak/>
        <w:t>Variables</w:t>
      </w:r>
      <w:bookmarkEnd w:id="600"/>
      <w:bookmarkEnd w:id="601"/>
      <w:bookmarkEnd w:id="602"/>
    </w:p>
    <w:p w14:paraId="050EE822" w14:textId="77777777" w:rsidR="0047000B" w:rsidRDefault="0047000B"/>
    <w:p w14:paraId="27EC17E0" w14:textId="10F039A0" w:rsidR="003958CA" w:rsidRDefault="006B48F4" w:rsidP="003958CA">
      <w:r>
        <w:t>These rules</w:t>
      </w:r>
      <w:r w:rsidR="003958CA">
        <w:t xml:space="preserve"> </w:t>
      </w:r>
      <w:r>
        <w:t>are</w:t>
      </w:r>
      <w:r w:rsidR="003958CA">
        <w:t xml:space="preserve"> for IGEMS</w:t>
      </w:r>
      <w:r>
        <w:t>2</w:t>
      </w:r>
      <w:r w:rsidR="003958CA">
        <w:t>.LSP and the postprocessor</w:t>
      </w:r>
    </w:p>
    <w:p w14:paraId="275CB6B5" w14:textId="77777777" w:rsidR="003958CA" w:rsidRDefault="003958CA" w:rsidP="003958CA">
      <w:r>
        <w:t>All variables from the Machine, Method and the material settings. *variable*</w:t>
      </w:r>
    </w:p>
    <w:p w14:paraId="2AD9F86D" w14:textId="6806F761" w:rsidR="003958CA" w:rsidRDefault="003958CA" w:rsidP="003958CA">
      <w:r>
        <w:t xml:space="preserve">All </w:t>
      </w:r>
      <w:r w:rsidR="006B48F4">
        <w:t>untraced</w:t>
      </w:r>
      <w:r>
        <w:t xml:space="preserve"> coordinates pp_</w:t>
      </w:r>
    </w:p>
    <w:p w14:paraId="5E7838B3" w14:textId="7EA125E1" w:rsidR="003958CA" w:rsidRDefault="003958CA" w:rsidP="003958CA">
      <w:r>
        <w:t xml:space="preserve">All </w:t>
      </w:r>
      <w:r w:rsidR="006B48F4">
        <w:t xml:space="preserve">variables </w:t>
      </w:r>
      <w:r>
        <w:t xml:space="preserve">that should be send to postprocessor </w:t>
      </w:r>
      <w:r w:rsidR="006B48F4">
        <w:t xml:space="preserve">starts with </w:t>
      </w:r>
      <w:r>
        <w:t>$</w:t>
      </w:r>
    </w:p>
    <w:p w14:paraId="07372C8A" w14:textId="6AB47116" w:rsidR="006B48F4" w:rsidRDefault="006B48F4" w:rsidP="003958CA"/>
    <w:p w14:paraId="276359B9" w14:textId="2975C3EF" w:rsidR="006B48F4" w:rsidRDefault="006B48F4" w:rsidP="003958CA"/>
    <w:p w14:paraId="25EA645E" w14:textId="77777777" w:rsidR="006B48F4" w:rsidRDefault="006B48F4" w:rsidP="003958CA"/>
    <w:p w14:paraId="45241D38" w14:textId="77777777" w:rsidR="003958CA" w:rsidRDefault="003958CA"/>
    <w:p w14:paraId="1581C04B" w14:textId="77777777" w:rsidR="003958CA" w:rsidRDefault="003958CA"/>
    <w:p w14:paraId="2DBAB3A5" w14:textId="39EA83FC" w:rsidR="0047000B" w:rsidRDefault="006B48F4">
      <w:r>
        <w:t>Example</w:t>
      </w:r>
      <w:r w:rsidR="00D32EF5">
        <w:t xml:space="preserve"> of passing variables between functions</w:t>
      </w:r>
    </w:p>
    <w:p w14:paraId="6E8A95D5" w14:textId="49F60817" w:rsidR="0047000B" w:rsidRDefault="00D32EF5">
      <w:r>
        <w:t xml:space="preserve">If a variable is </w:t>
      </w:r>
      <w:r w:rsidR="006B48F4">
        <w:t>local,</w:t>
      </w:r>
      <w:r>
        <w:t xml:space="preserve"> it’s still global in a function in an upper level.</w:t>
      </w:r>
    </w:p>
    <w:p w14:paraId="55A304DD" w14:textId="77777777" w:rsidR="0047000B" w:rsidRDefault="00D32EF5">
      <w:r>
        <w:t>The VAR is local in Func1.</w:t>
      </w:r>
    </w:p>
    <w:p w14:paraId="69FE6F1E" w14:textId="77777777" w:rsidR="0047000B" w:rsidRDefault="00D32EF5">
      <w:r>
        <w:t>The Func1 use function CHKVAR.</w:t>
      </w:r>
    </w:p>
    <w:p w14:paraId="60F9D41F" w14:textId="77777777" w:rsidR="0047000B" w:rsidRDefault="00D32EF5">
      <w:r>
        <w:t>The Var is also declared local in the VARCHK function but it can be used as it was passed by argument.</w:t>
      </w:r>
    </w:p>
    <w:p w14:paraId="6B4B9D9F" w14:textId="77777777" w:rsidR="0047000B" w:rsidRDefault="00D32EF5">
      <w:r>
        <w:t>If you change the value of VAR in the VARCHK function, this has no effect of the variable in the FUNC1 function</w:t>
      </w:r>
    </w:p>
    <w:p w14:paraId="4EEAE056" w14:textId="77777777" w:rsidR="0047000B" w:rsidRPr="007206C0" w:rsidRDefault="00D32EF5">
      <w:pPr>
        <w:pStyle w:val="LISPSAMPLE"/>
      </w:pPr>
      <w:r w:rsidRPr="007206C0">
        <w:t>Example:</w:t>
      </w:r>
    </w:p>
    <w:p w14:paraId="23AD1B96" w14:textId="77777777" w:rsidR="0047000B" w:rsidRPr="007206C0" w:rsidRDefault="00D32EF5">
      <w:pPr>
        <w:pStyle w:val="LISPSAMPLE"/>
      </w:pPr>
      <w:r w:rsidRPr="007206C0">
        <w:t>(DEFUN func1 (/ var)</w:t>
      </w:r>
      <w:r w:rsidRPr="007206C0">
        <w:br/>
        <w:t xml:space="preserve">  (SETQ var "A")</w:t>
      </w:r>
      <w:r w:rsidRPr="007206C0">
        <w:br/>
        <w:t xml:space="preserve">  (PRINC "\nFUNC1 var= ")(PRINC var)</w:t>
      </w:r>
      <w:r w:rsidRPr="007206C0">
        <w:br/>
        <w:t xml:space="preserve">  (VARCHK)</w:t>
      </w:r>
      <w:r w:rsidRPr="007206C0">
        <w:br/>
        <w:t xml:space="preserve">  (PRINC "\nFUNC1 var=")(PRINC var)</w:t>
      </w:r>
      <w:r w:rsidRPr="007206C0">
        <w:br/>
        <w:t xml:space="preserve">  (PRINC "\n")</w:t>
      </w:r>
      <w:r w:rsidRPr="007206C0">
        <w:br/>
        <w:t>)</w:t>
      </w:r>
    </w:p>
    <w:p w14:paraId="430802E3" w14:textId="77777777" w:rsidR="0047000B" w:rsidRPr="007206C0" w:rsidRDefault="00D32EF5">
      <w:pPr>
        <w:pStyle w:val="LISPSAMPLE"/>
      </w:pPr>
      <w:r w:rsidRPr="007206C0">
        <w:t>(DEFUN varchk (/ var)</w:t>
      </w:r>
      <w:r w:rsidRPr="007206C0">
        <w:br/>
        <w:t xml:space="preserve">  (PRINC "\nVARCHK var=") (PRINC var)</w:t>
      </w:r>
      <w:r w:rsidRPr="007206C0">
        <w:br/>
        <w:t xml:space="preserve">  (SETQ var nil)</w:t>
      </w:r>
      <w:r w:rsidRPr="007206C0">
        <w:br/>
        <w:t xml:space="preserve">  (PRINC "\nVARCHK var=") (PRINC var)</w:t>
      </w:r>
      <w:r w:rsidRPr="007206C0">
        <w:br/>
        <w:t>)</w:t>
      </w:r>
    </w:p>
    <w:p w14:paraId="25639D8D" w14:textId="77777777" w:rsidR="0047000B" w:rsidRDefault="00D32EF5">
      <w:r>
        <w:t>The function FUNC1 will print following:</w:t>
      </w:r>
    </w:p>
    <w:p w14:paraId="799FF0F4" w14:textId="77777777" w:rsidR="0047000B" w:rsidRDefault="00D32EF5">
      <w:pPr>
        <w:pStyle w:val="CNC"/>
        <w:rPr>
          <w:lang w:val="sv-SE"/>
        </w:rPr>
      </w:pPr>
      <w:r>
        <w:rPr>
          <w:lang w:val="sv-SE"/>
        </w:rPr>
        <w:t>FUNC1 var=A</w:t>
      </w:r>
    </w:p>
    <w:p w14:paraId="07EBAC77" w14:textId="77777777" w:rsidR="0047000B" w:rsidRDefault="00D32EF5">
      <w:pPr>
        <w:pStyle w:val="CNC"/>
        <w:rPr>
          <w:lang w:val="sv-SE"/>
        </w:rPr>
      </w:pPr>
      <w:r>
        <w:rPr>
          <w:lang w:val="sv-SE"/>
        </w:rPr>
        <w:t>VARCHK var= A</w:t>
      </w:r>
    </w:p>
    <w:p w14:paraId="77441364" w14:textId="77777777" w:rsidR="0047000B" w:rsidRPr="007206C0" w:rsidRDefault="00D32EF5">
      <w:pPr>
        <w:pStyle w:val="CNC"/>
      </w:pPr>
      <w:r w:rsidRPr="007206C0">
        <w:t>VARCHK var= nil</w:t>
      </w:r>
    </w:p>
    <w:p w14:paraId="09A8CC15" w14:textId="77777777" w:rsidR="0047000B" w:rsidRPr="007206C0" w:rsidRDefault="00D32EF5">
      <w:pPr>
        <w:pStyle w:val="CNC"/>
      </w:pPr>
      <w:r w:rsidRPr="007206C0">
        <w:t>FUNC1 var=A</w:t>
      </w:r>
    </w:p>
    <w:p w14:paraId="2BA9F2B5" w14:textId="77777777" w:rsidR="0047000B" w:rsidRDefault="00D32EF5">
      <w:r>
        <w:t>If the variable is not global in the VARCHK function it will also affect the variable in the FUN1 function.</w:t>
      </w:r>
    </w:p>
    <w:p w14:paraId="31D0E29F" w14:textId="77777777" w:rsidR="0047000B" w:rsidRPr="007206C0" w:rsidRDefault="00D32EF5">
      <w:pPr>
        <w:pStyle w:val="LISPSAMPLE"/>
      </w:pPr>
      <w:r w:rsidRPr="007206C0">
        <w:t>(DEFUN varchk ()</w:t>
      </w:r>
      <w:r w:rsidRPr="007206C0">
        <w:br/>
        <w:t xml:space="preserve">  (PRINC "\nVARCHK var=") (PRINC var)</w:t>
      </w:r>
      <w:r w:rsidRPr="007206C0">
        <w:br/>
        <w:t xml:space="preserve">  (SETQ var nil)</w:t>
      </w:r>
      <w:r w:rsidRPr="007206C0">
        <w:br/>
        <w:t xml:space="preserve">  (PRINC "\nVARCHK var=") (PRINC var)</w:t>
      </w:r>
      <w:r w:rsidRPr="007206C0">
        <w:br/>
        <w:t>)</w:t>
      </w:r>
    </w:p>
    <w:p w14:paraId="3592B193" w14:textId="77777777" w:rsidR="0047000B" w:rsidRDefault="00D32EF5">
      <w:r>
        <w:t>The function FUNC1 will print following:</w:t>
      </w:r>
    </w:p>
    <w:p w14:paraId="57B316A3" w14:textId="77777777" w:rsidR="0047000B" w:rsidRDefault="00D32EF5">
      <w:pPr>
        <w:pStyle w:val="CNC"/>
        <w:rPr>
          <w:lang w:val="sv-SE"/>
        </w:rPr>
      </w:pPr>
      <w:r>
        <w:rPr>
          <w:lang w:val="sv-SE"/>
        </w:rPr>
        <w:t>FUNC1 var=A</w:t>
      </w:r>
    </w:p>
    <w:p w14:paraId="0C785AF0" w14:textId="77777777" w:rsidR="0047000B" w:rsidRDefault="00D32EF5">
      <w:pPr>
        <w:pStyle w:val="CNC"/>
        <w:rPr>
          <w:lang w:val="sv-SE"/>
        </w:rPr>
      </w:pPr>
      <w:r>
        <w:rPr>
          <w:lang w:val="sv-SE"/>
        </w:rPr>
        <w:t>VARCHK var= A</w:t>
      </w:r>
    </w:p>
    <w:p w14:paraId="00455600" w14:textId="77777777" w:rsidR="0047000B" w:rsidRPr="0017696A" w:rsidRDefault="00D32EF5">
      <w:pPr>
        <w:pStyle w:val="CNC"/>
        <w:rPr>
          <w:lang w:val="nb-NO"/>
        </w:rPr>
      </w:pPr>
      <w:r w:rsidRPr="0017696A">
        <w:rPr>
          <w:lang w:val="nb-NO"/>
        </w:rPr>
        <w:t>VARCHK var= nil</w:t>
      </w:r>
    </w:p>
    <w:p w14:paraId="7F00E2F0" w14:textId="77777777" w:rsidR="0047000B" w:rsidRPr="0017696A" w:rsidRDefault="00D32EF5">
      <w:pPr>
        <w:pStyle w:val="CNC"/>
        <w:rPr>
          <w:lang w:val="nb-NO"/>
        </w:rPr>
      </w:pPr>
      <w:r w:rsidRPr="0017696A">
        <w:rPr>
          <w:lang w:val="nb-NO"/>
        </w:rPr>
        <w:t>FUNC1 var=nil</w:t>
      </w:r>
    </w:p>
    <w:p w14:paraId="600F0015" w14:textId="77777777" w:rsidR="00D32EF5" w:rsidRPr="0017696A" w:rsidRDefault="00FE5BBE" w:rsidP="00FE5BBE">
      <w:pPr>
        <w:pStyle w:val="Rubrik1"/>
        <w:rPr>
          <w:lang w:val="nb-NO"/>
        </w:rPr>
      </w:pPr>
      <w:bookmarkStart w:id="603" w:name="_Toc359406243"/>
      <w:bookmarkStart w:id="604" w:name="_Toc146888075"/>
      <w:bookmarkStart w:id="605" w:name="_Toc197942783"/>
      <w:r w:rsidRPr="0017696A">
        <w:rPr>
          <w:lang w:val="nb-NO"/>
        </w:rPr>
        <w:lastRenderedPageBreak/>
        <w:t>Dynamic Dialog</w:t>
      </w:r>
      <w:r w:rsidR="00DB320B" w:rsidRPr="0017696A">
        <w:rPr>
          <w:lang w:val="nb-NO"/>
        </w:rPr>
        <w:t>s</w:t>
      </w:r>
      <w:bookmarkEnd w:id="603"/>
      <w:bookmarkEnd w:id="604"/>
      <w:bookmarkEnd w:id="605"/>
    </w:p>
    <w:p w14:paraId="3A830743" w14:textId="77777777" w:rsidR="004334F0" w:rsidRDefault="00FE5BBE" w:rsidP="00FE5BBE">
      <w:r>
        <w:t xml:space="preserve">IGEMS have a </w:t>
      </w:r>
      <w:r w:rsidR="004334F0">
        <w:t xml:space="preserve">possibility to create and handle dialog boxed thru the ILISP programming interface. </w:t>
      </w:r>
      <w:r w:rsidR="00B928BF">
        <w:t xml:space="preserve">The dialogs can be used in applications </w:t>
      </w:r>
      <w:r w:rsidR="001D227E">
        <w:t xml:space="preserve">or </w:t>
      </w:r>
      <w:r w:rsidR="00B928BF">
        <w:t>in postprocessors.</w:t>
      </w:r>
    </w:p>
    <w:p w14:paraId="4FBA62D1" w14:textId="77777777" w:rsidR="00F25628" w:rsidRDefault="00F25628" w:rsidP="00F25628">
      <w:pPr>
        <w:pStyle w:val="Rubrik2"/>
      </w:pPr>
      <w:bookmarkStart w:id="606" w:name="_Toc359406244"/>
      <w:r>
        <w:t>Functions that create the dialog</w:t>
      </w:r>
      <w:r w:rsidR="00122286">
        <w:t xml:space="preserve"> objects</w:t>
      </w:r>
      <w:bookmarkEnd w:id="606"/>
    </w:p>
    <w:p w14:paraId="3C6DBEB9" w14:textId="77777777" w:rsidR="00F25628" w:rsidRPr="00F25628" w:rsidRDefault="00F25628" w:rsidP="00F25628">
      <w:r>
        <w:t>The function below is used to create the dialog lauout.</w:t>
      </w:r>
    </w:p>
    <w:p w14:paraId="593A8E08" w14:textId="0CCD6B45" w:rsidR="004334F0" w:rsidRDefault="00FE5BBE" w:rsidP="004334F0">
      <w:pPr>
        <w:pStyle w:val="Rubrik4"/>
      </w:pPr>
      <w:bookmarkStart w:id="607" w:name="_(GP-DIALOG_&lt;caption&gt;_[attributes..]"/>
      <w:bookmarkStart w:id="608" w:name="_Toc359406245"/>
      <w:bookmarkEnd w:id="607"/>
      <w:r>
        <w:t>(</w:t>
      </w:r>
      <w:hyperlink w:anchor="_(GP-DIALOG_&lt;caption&gt;_[attributes..]" w:history="1">
        <w:r w:rsidR="004334F0" w:rsidRPr="00126696">
          <w:rPr>
            <w:rStyle w:val="Hyperlnk"/>
            <w:bdr w:val="none" w:sz="0" w:space="0" w:color="auto"/>
          </w:rPr>
          <w:t>GP-DIALOG</w:t>
        </w:r>
      </w:hyperlink>
      <w:r w:rsidR="004334F0">
        <w:t xml:space="preserve"> &lt;caption&gt; [attributes</w:t>
      </w:r>
      <w:r w:rsidR="00DB320B">
        <w:t>..</w:t>
      </w:r>
      <w:r w:rsidR="004334F0">
        <w:t>])</w:t>
      </w:r>
      <w:bookmarkEnd w:id="608"/>
    </w:p>
    <w:p w14:paraId="3667A60B" w14:textId="77777777" w:rsidR="001D227E" w:rsidRDefault="004334F0" w:rsidP="001D227E">
      <w:r>
        <w:t>This function creates a dialog</w:t>
      </w:r>
      <w:r w:rsidR="00DB320B">
        <w:t xml:space="preserve"> </w:t>
      </w:r>
      <w:r>
        <w:t>with the text &lt;caption&gt; in the title row.</w:t>
      </w:r>
      <w:r w:rsidR="00EE5445">
        <w:t xml:space="preserve"> The function returns a pointer that should be used </w:t>
      </w:r>
      <w:r w:rsidR="00266981">
        <w:t>as parent to all other object</w:t>
      </w:r>
      <w:r w:rsidR="00DB320B">
        <w:t>s</w:t>
      </w:r>
      <w:r w:rsidR="00266981">
        <w:t xml:space="preserve"> that are </w:t>
      </w:r>
      <w:r w:rsidR="00EE5445">
        <w:t>included in the dialog box.</w:t>
      </w:r>
      <w:r w:rsidR="001D227E" w:rsidRPr="001D227E">
        <w:t xml:space="preserve"> </w:t>
      </w:r>
      <w:r w:rsidR="00C4632D">
        <w:t xml:space="preserve">The </w:t>
      </w:r>
      <w:r w:rsidR="00BB0BDF">
        <w:t>function returns</w:t>
      </w:r>
      <w:r w:rsidR="00BE3854">
        <w:t xml:space="preserve"> the object name of the control</w:t>
      </w:r>
      <w:r w:rsidR="00C4632D">
        <w:t>.</w:t>
      </w:r>
    </w:p>
    <w:p w14:paraId="4159C55E" w14:textId="77777777" w:rsidR="0086496A" w:rsidRDefault="0086496A" w:rsidP="001D227E">
      <w:r>
        <w:t>The attribute MAXBUTTON and MINBUTTON controls if this button should be shown at the upper right corner of the dialog.</w:t>
      </w:r>
    </w:p>
    <w:p w14:paraId="2BF58B08" w14:textId="77777777" w:rsidR="00A7619F" w:rsidRDefault="00A7619F" w:rsidP="00A7619F">
      <w:r>
        <w:t>Following attributes can be used.</w:t>
      </w:r>
    </w:p>
    <w:p w14:paraId="05E36A42" w14:textId="10E0195F" w:rsidR="00A7619F" w:rsidRDefault="00A7619F" w:rsidP="00A7619F">
      <w:pPr>
        <w:rPr>
          <w:lang w:bidi="ar-SA"/>
        </w:rPr>
      </w:pPr>
      <w:hyperlink w:anchor="_ACTION" w:history="1">
        <w:r w:rsidRPr="00A7619F">
          <w:rPr>
            <w:rStyle w:val="Hyperlnk"/>
            <w:bdr w:val="none" w:sz="0" w:space="0" w:color="auto"/>
            <w:lang w:bidi="ar-SA"/>
          </w:rPr>
          <w:t>ACTION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CHILDALIGN" w:history="1">
        <w:r w:rsidRPr="00A7619F">
          <w:rPr>
            <w:rStyle w:val="Hyperlnk"/>
            <w:bdr w:val="none" w:sz="0" w:space="0" w:color="auto"/>
            <w:lang w:bidi="ar-SA"/>
          </w:rPr>
          <w:t>CHILDALIGN</w:t>
        </w:r>
      </w:hyperlink>
      <w:r>
        <w:rPr>
          <w:lang w:bidi="ar-SA"/>
        </w:rPr>
        <w:t xml:space="preserve"> </w:t>
      </w:r>
      <w:hyperlink w:anchor="_CHILDEXPANDX" w:history="1">
        <w:r w:rsidRPr="00A7619F">
          <w:rPr>
            <w:rStyle w:val="Hyperlnk"/>
            <w:bdr w:val="none" w:sz="0" w:space="0" w:color="auto"/>
            <w:lang w:bidi="ar-SA"/>
          </w:rPr>
          <w:t>CHILDEXPANDX</w:t>
        </w:r>
      </w:hyperlink>
      <w:r>
        <w:rPr>
          <w:lang w:bidi="ar-SA"/>
        </w:rPr>
        <w:t xml:space="preserve"> </w:t>
      </w:r>
      <w:hyperlink w:anchor="_CHILDEXPANDY" w:history="1">
        <w:r w:rsidRPr="00A7619F">
          <w:rPr>
            <w:rStyle w:val="Hyperlnk"/>
            <w:bdr w:val="none" w:sz="0" w:space="0" w:color="auto"/>
            <w:lang w:bidi="ar-SA"/>
          </w:rPr>
          <w:t>CHILDEXPANDY</w:t>
        </w:r>
      </w:hyperlink>
      <w:r>
        <w:rPr>
          <w:lang w:bidi="ar-SA"/>
        </w:rPr>
        <w:t xml:space="preserve"> </w:t>
      </w:r>
      <w:hyperlink w:anchor="_CHILDUNIFORMH" w:history="1">
        <w:r w:rsidRPr="00A7619F">
          <w:rPr>
            <w:rStyle w:val="Hyperlnk"/>
            <w:bdr w:val="none" w:sz="0" w:space="0" w:color="auto"/>
            <w:lang w:bidi="ar-SA"/>
          </w:rPr>
          <w:t>CHILDUNIFORMH</w:t>
        </w:r>
      </w:hyperlink>
      <w:r>
        <w:rPr>
          <w:lang w:bidi="ar-SA"/>
        </w:rPr>
        <w:t xml:space="preserve"> </w:t>
      </w:r>
      <w:hyperlink w:anchor="_CHILDUNIFORMW" w:history="1">
        <w:r w:rsidRPr="00A7619F">
          <w:rPr>
            <w:rStyle w:val="Hyperlnk"/>
            <w:bdr w:val="none" w:sz="0" w:space="0" w:color="auto"/>
            <w:lang w:bidi="ar-SA"/>
          </w:rPr>
          <w:t>CHILDUNIFORMW</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RESIZABLE" w:history="1">
        <w:r w:rsidRPr="00A7619F">
          <w:rPr>
            <w:rStyle w:val="Hyperlnk"/>
            <w:bdr w:val="none" w:sz="0" w:space="0" w:color="auto"/>
            <w:lang w:bidi="ar-SA"/>
          </w:rPr>
          <w:t>RESIZABLE</w:t>
        </w:r>
      </w:hyperlink>
      <w:r>
        <w:rPr>
          <w:lang w:bidi="ar-SA"/>
        </w:rPr>
        <w:t xml:space="preserve"> </w:t>
      </w:r>
      <w:hyperlink w:anchor="_VERTICAL" w:history="1">
        <w:r w:rsidRPr="00A7619F">
          <w:rPr>
            <w:rStyle w:val="Hyperlnk"/>
            <w:bdr w:val="none" w:sz="0" w:space="0" w:color="auto"/>
            <w:lang w:bidi="ar-SA"/>
          </w:rPr>
          <w:t>VERTICAL</w:t>
        </w:r>
      </w:hyperlink>
      <w:r>
        <w:rPr>
          <w:lang w:bidi="ar-SA"/>
        </w:rPr>
        <w:t xml:space="preserve"> </w:t>
      </w:r>
      <w:hyperlink w:anchor="_WIDTH" w:history="1">
        <w:r w:rsidRPr="00A7619F">
          <w:rPr>
            <w:rStyle w:val="Hyperlnk"/>
            <w:bdr w:val="none" w:sz="0" w:space="0" w:color="auto"/>
            <w:lang w:bidi="ar-SA"/>
          </w:rPr>
          <w:t>WIDTH</w:t>
        </w:r>
      </w:hyperlink>
      <w:r>
        <w:rPr>
          <w:lang w:bidi="ar-SA"/>
        </w:rPr>
        <w:t xml:space="preserve"> </w:t>
      </w:r>
      <w:hyperlink w:anchor="_WRAPCOUNT" w:history="1">
        <w:r w:rsidRPr="00A7619F">
          <w:rPr>
            <w:rStyle w:val="Hyperlnk"/>
            <w:bdr w:val="none" w:sz="0" w:space="0" w:color="auto"/>
            <w:lang w:bidi="ar-SA"/>
          </w:rPr>
          <w:t>WRAPCOUNT</w:t>
        </w:r>
      </w:hyperlink>
      <w:r w:rsidR="00FD5A60">
        <w:rPr>
          <w:rStyle w:val="Hyperlnk"/>
          <w:bdr w:val="none" w:sz="0" w:space="0" w:color="auto"/>
          <w:lang w:bidi="ar-SA"/>
        </w:rPr>
        <w:t xml:space="preserve"> VISIBLE</w:t>
      </w:r>
      <w:r w:rsidR="0086496A">
        <w:rPr>
          <w:rStyle w:val="Hyperlnk"/>
          <w:bdr w:val="none" w:sz="0" w:space="0" w:color="auto"/>
          <w:lang w:bidi="ar-SA"/>
        </w:rPr>
        <w:t xml:space="preserve"> </w:t>
      </w:r>
      <w:r w:rsidR="0086496A" w:rsidRPr="0086496A">
        <w:rPr>
          <w:rStyle w:val="Hyperlnk"/>
          <w:color w:val="auto"/>
          <w:bdr w:val="none" w:sz="0" w:space="0" w:color="auto"/>
          <w:lang w:bidi="ar-SA"/>
        </w:rPr>
        <w:t>MAXBUTTON MINBUTTON</w:t>
      </w:r>
      <w:r w:rsidR="00061428">
        <w:rPr>
          <w:rStyle w:val="Hyperlnk"/>
          <w:color w:val="auto"/>
          <w:bdr w:val="none" w:sz="0" w:space="0" w:color="auto"/>
          <w:lang w:bidi="ar-SA"/>
        </w:rPr>
        <w:t xml:space="preserve"> USERID</w:t>
      </w:r>
    </w:p>
    <w:p w14:paraId="007009DF" w14:textId="77777777" w:rsidR="00EE5445" w:rsidRDefault="001043E1" w:rsidP="001D227E">
      <w:pPr>
        <w:rPr>
          <w:b/>
        </w:rPr>
      </w:pPr>
      <w:r>
        <w:rPr>
          <w:b/>
        </w:rPr>
        <w:t>Example: 1</w:t>
      </w:r>
    </w:p>
    <w:p w14:paraId="653763B6" w14:textId="77777777" w:rsidR="001D227E" w:rsidRPr="001D227E" w:rsidRDefault="001D227E" w:rsidP="001D227E">
      <w:pPr>
        <w:rPr>
          <w:b/>
        </w:rPr>
      </w:pPr>
      <w:r w:rsidRPr="001D227E">
        <w:rPr>
          <w:b/>
          <w:noProof/>
          <w:lang w:val="sv-SE" w:eastAsia="sv-SE" w:bidi="ar-SA"/>
        </w:rPr>
        <w:drawing>
          <wp:inline distT="0" distB="0" distL="0" distR="0" wp14:anchorId="1E013168" wp14:editId="2ED12E89">
            <wp:extent cx="1351280" cy="511810"/>
            <wp:effectExtent l="19050" t="0" r="1270" b="0"/>
            <wp:docPr id="13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srcRect/>
                    <a:stretch>
                      <a:fillRect/>
                    </a:stretch>
                  </pic:blipFill>
                  <pic:spPr bwMode="auto">
                    <a:xfrm>
                      <a:off x="0" y="0"/>
                      <a:ext cx="1351280" cy="511810"/>
                    </a:xfrm>
                    <a:prstGeom prst="rect">
                      <a:avLst/>
                    </a:prstGeom>
                    <a:noFill/>
                    <a:ln w="9525">
                      <a:noFill/>
                      <a:miter lim="800000"/>
                      <a:headEnd/>
                      <a:tailEnd/>
                    </a:ln>
                  </pic:spPr>
                </pic:pic>
              </a:graphicData>
            </a:graphic>
          </wp:inline>
        </w:drawing>
      </w:r>
    </w:p>
    <w:p w14:paraId="18F923B3" w14:textId="77777777" w:rsidR="00EE5445" w:rsidRDefault="00A77303" w:rsidP="00EE5445">
      <w:pPr>
        <w:pStyle w:val="LISPSAMPLE"/>
      </w:pPr>
      <w:r>
        <w:t>(SETQ dlg</w:t>
      </w:r>
      <w:r w:rsidR="00EE5445">
        <w:t xml:space="preserve"> (GP-DIALOG "Hello world"))</w:t>
      </w:r>
      <w:r w:rsidR="00EE5445">
        <w:br/>
      </w:r>
      <w:r>
        <w:t>(GP-SHOWMODAL dlg</w:t>
      </w:r>
      <w:r w:rsidR="00EE5445">
        <w:t>)</w:t>
      </w:r>
    </w:p>
    <w:p w14:paraId="28DB3C28" w14:textId="50C3A2B5" w:rsidR="008E4643" w:rsidRDefault="008E4643" w:rsidP="008E4643">
      <w:pPr>
        <w:pStyle w:val="Rubrik4"/>
      </w:pPr>
      <w:bookmarkStart w:id="609" w:name="_(GP-BUTTON_&lt;parent&gt;_&lt;caption&gt;"/>
      <w:bookmarkStart w:id="610" w:name="_Toc359406246"/>
      <w:bookmarkEnd w:id="609"/>
      <w:r>
        <w:t>(</w:t>
      </w:r>
      <w:hyperlink w:anchor="_(GP-BUTTON_&lt;parent&gt;_&lt;caption&gt;" w:history="1">
        <w:r w:rsidRPr="00126696">
          <w:rPr>
            <w:rStyle w:val="Hyperlnk"/>
            <w:bdr w:val="none" w:sz="0" w:space="0" w:color="auto"/>
          </w:rPr>
          <w:t>GP-BUTTON</w:t>
        </w:r>
      </w:hyperlink>
      <w:r>
        <w:t xml:space="preserve"> &lt;parent&gt;</w:t>
      </w:r>
      <w:r w:rsidR="00D14597">
        <w:t xml:space="preserve"> &lt;caption&gt;</w:t>
      </w:r>
      <w:r w:rsidR="0083023F">
        <w:t xml:space="preserve"> </w:t>
      </w:r>
      <w:r w:rsidR="00D14597">
        <w:t>[attributes</w:t>
      </w:r>
      <w:r w:rsidR="00DB320B">
        <w:t>..</w:t>
      </w:r>
      <w:r w:rsidR="00D14597">
        <w:t>]</w:t>
      </w:r>
      <w:r>
        <w:t>)</w:t>
      </w:r>
      <w:bookmarkEnd w:id="610"/>
    </w:p>
    <w:p w14:paraId="7D9F91DC" w14:textId="77777777" w:rsidR="001D227E" w:rsidRDefault="00D14597" w:rsidP="00D14597">
      <w:r>
        <w:t>The function creates a button in parent dialog with the text &lt;caption&gt;.</w:t>
      </w:r>
      <w:r w:rsidR="00C4632D">
        <w:t xml:space="preserve"> The function retur</w:t>
      </w:r>
      <w:r w:rsidR="00BE3854">
        <w:t>ns the object name of the control</w:t>
      </w:r>
      <w:r w:rsidR="00C4632D">
        <w:t>.</w:t>
      </w:r>
    </w:p>
    <w:p w14:paraId="6DABA220" w14:textId="77777777" w:rsidR="00A7619F" w:rsidRDefault="00A7619F" w:rsidP="00D14597">
      <w:r>
        <w:t>Following attributes can be used:</w:t>
      </w:r>
    </w:p>
    <w:p w14:paraId="6C77938B" w14:textId="6E83499A" w:rsidR="00A7619F" w:rsidRDefault="00A7619F" w:rsidP="00A7619F">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DEFAULT" w:history="1">
        <w:r w:rsidRPr="00A7619F">
          <w:rPr>
            <w:rStyle w:val="Hyperlnk"/>
            <w:bdr w:val="none" w:sz="0" w:space="0" w:color="auto"/>
            <w:lang w:bidi="ar-SA"/>
          </w:rPr>
          <w:t>DEFAULT</w:t>
        </w:r>
      </w:hyperlink>
      <w:r>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FLAT" w:history="1">
        <w:r w:rsidRPr="00A7619F">
          <w:rPr>
            <w:rStyle w:val="Hyperlnk"/>
            <w:bdr w:val="none" w:sz="0" w:space="0" w:color="auto"/>
            <w:lang w:bidi="ar-SA"/>
          </w:rPr>
          <w:t>FLAT</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IMAGE" w:history="1">
        <w:r w:rsidRPr="00A7619F">
          <w:rPr>
            <w:rStyle w:val="Hyperlnk"/>
            <w:bdr w:val="none" w:sz="0" w:space="0" w:color="auto"/>
            <w:lang w:bidi="ar-SA"/>
          </w:rPr>
          <w:t>IMAGE</w:t>
        </w:r>
      </w:hyperlink>
      <w:r>
        <w:rPr>
          <w:lang w:bidi="ar-SA"/>
        </w:rPr>
        <w:t xml:space="preserve"> </w:t>
      </w:r>
      <w:hyperlink w:anchor="_RESPONSE" w:history="1">
        <w:r w:rsidRPr="00A7619F">
          <w:rPr>
            <w:rStyle w:val="Hyperlnk"/>
            <w:bdr w:val="none" w:sz="0" w:space="0" w:color="auto"/>
            <w:lang w:bidi="ar-SA"/>
          </w:rPr>
          <w:t>RESPONSE</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WIDTH" w:history="1">
        <w:r w:rsidRPr="00A7619F">
          <w:rPr>
            <w:rStyle w:val="Hyperlnk"/>
            <w:bdr w:val="none" w:sz="0" w:space="0" w:color="auto"/>
            <w:lang w:bidi="ar-SA"/>
          </w:rPr>
          <w:t>WIDTH</w:t>
        </w:r>
      </w:hyperlink>
      <w:r>
        <w:rPr>
          <w:lang w:bidi="ar-SA"/>
        </w:rPr>
        <w:t xml:space="preserve"> </w:t>
      </w:r>
      <w:r w:rsidR="002A7446">
        <w:rPr>
          <w:lang w:bidi="ar-SA"/>
        </w:rPr>
        <w:t>VALUE</w:t>
      </w:r>
      <w:r w:rsidR="00FD5A60">
        <w:rPr>
          <w:lang w:bidi="ar-SA"/>
        </w:rPr>
        <w:t xml:space="preserve"> VISIBLE</w:t>
      </w:r>
      <w:r w:rsidR="00DA227B">
        <w:rPr>
          <w:lang w:bidi="ar-SA"/>
        </w:rPr>
        <w:t xml:space="preserve"> </w:t>
      </w:r>
      <w:hyperlink w:anchor="_UNIFORMH" w:history="1">
        <w:r w:rsidR="00DA227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42642751" w14:textId="77777777" w:rsidR="00A7619F" w:rsidRDefault="002A7446" w:rsidP="00D14597">
      <w:r>
        <w:t>The value attribute is read only and can be used for mouse down</w:t>
      </w:r>
    </w:p>
    <w:p w14:paraId="174536F4" w14:textId="77777777" w:rsidR="001D227E" w:rsidRPr="001D227E" w:rsidRDefault="001D227E" w:rsidP="00D14597">
      <w:pPr>
        <w:rPr>
          <w:b/>
        </w:rPr>
      </w:pPr>
      <w:r w:rsidRPr="001D227E">
        <w:rPr>
          <w:b/>
        </w:rPr>
        <w:t>Example</w:t>
      </w:r>
      <w:r w:rsidR="001043E1">
        <w:rPr>
          <w:b/>
        </w:rPr>
        <w:t>: 2</w:t>
      </w:r>
    </w:p>
    <w:p w14:paraId="5559F107" w14:textId="77777777" w:rsidR="00D14597" w:rsidRDefault="001D227E" w:rsidP="00D14597">
      <w:r w:rsidRPr="001D227E">
        <w:rPr>
          <w:noProof/>
          <w:lang w:val="sv-SE" w:eastAsia="sv-SE" w:bidi="ar-SA"/>
        </w:rPr>
        <w:drawing>
          <wp:inline distT="0" distB="0" distL="0" distR="0" wp14:anchorId="29F309C0" wp14:editId="6BC9C544">
            <wp:extent cx="1351280" cy="989330"/>
            <wp:effectExtent l="19050" t="0" r="1270" b="0"/>
            <wp:docPr id="130"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srcRect/>
                    <a:stretch>
                      <a:fillRect/>
                    </a:stretch>
                  </pic:blipFill>
                  <pic:spPr bwMode="auto">
                    <a:xfrm>
                      <a:off x="0" y="0"/>
                      <a:ext cx="1351280" cy="989330"/>
                    </a:xfrm>
                    <a:prstGeom prst="rect">
                      <a:avLst/>
                    </a:prstGeom>
                    <a:noFill/>
                    <a:ln w="9525">
                      <a:noFill/>
                      <a:miter lim="800000"/>
                      <a:headEnd/>
                      <a:tailEnd/>
                    </a:ln>
                  </pic:spPr>
                </pic:pic>
              </a:graphicData>
            </a:graphic>
          </wp:inline>
        </w:drawing>
      </w:r>
    </w:p>
    <w:p w14:paraId="768070D5" w14:textId="77777777" w:rsidR="00D14597" w:rsidRDefault="00A77303" w:rsidP="00D14597">
      <w:pPr>
        <w:pStyle w:val="LISPSAMPLE"/>
      </w:pPr>
      <w:r>
        <w:t>(SETQ dlg</w:t>
      </w:r>
      <w:r w:rsidR="00D14597">
        <w:t xml:space="preserve"> (GP-DIALOG "Hello world"))</w:t>
      </w:r>
      <w:r w:rsidR="00D14597">
        <w:br/>
        <w:t xml:space="preserve">(SETQ button1 (GP-BUTTON </w:t>
      </w:r>
      <w:r>
        <w:t>dlg</w:t>
      </w:r>
      <w:r w:rsidR="003B432B">
        <w:t xml:space="preserve"> </w:t>
      </w:r>
      <w:r w:rsidR="00D14597">
        <w:t>"Click"</w:t>
      </w:r>
      <w:r w:rsidR="003B432B">
        <w:t xml:space="preserve"> ENABLED nil</w:t>
      </w:r>
      <w:r w:rsidR="00D14597">
        <w:t>))</w:t>
      </w:r>
      <w:r w:rsidR="00D14597">
        <w:br/>
        <w:t xml:space="preserve">(SETQ </w:t>
      </w:r>
      <w:r w:rsidR="003B432B">
        <w:t>button2</w:t>
      </w:r>
      <w:r w:rsidR="00D14597">
        <w:t xml:space="preserve"> (GP-BUTTON </w:t>
      </w:r>
      <w:r>
        <w:t>dlg</w:t>
      </w:r>
      <w:r w:rsidR="003B432B">
        <w:t xml:space="preserve"> </w:t>
      </w:r>
      <w:r w:rsidR="00D14597">
        <w:t>"Close"))</w:t>
      </w:r>
      <w:r>
        <w:br/>
        <w:t>(GP-SHOWMODAL dlg</w:t>
      </w:r>
      <w:r w:rsidR="00D14597">
        <w:t>)</w:t>
      </w:r>
    </w:p>
    <w:p w14:paraId="38758CAC" w14:textId="77777777" w:rsidR="002A7446" w:rsidRDefault="002A7446" w:rsidP="002A7446">
      <w:r>
        <w:t>The VALUE attribute is read only and can be used to check Mouse down. As long as the button is down then the VALUE is T else nil.</w:t>
      </w:r>
    </w:p>
    <w:p w14:paraId="10A26E8A" w14:textId="79926A65" w:rsidR="003B432B" w:rsidRDefault="002A7446" w:rsidP="00DB320B">
      <w:pPr>
        <w:pStyle w:val="Rubrik4"/>
      </w:pPr>
      <w:bookmarkStart w:id="611" w:name="_(GP-CHOICE_&lt;parent&gt;_&lt;list&gt;"/>
      <w:bookmarkStart w:id="612" w:name="_Toc359406247"/>
      <w:bookmarkEnd w:id="611"/>
      <w:r>
        <w:t xml:space="preserve"> </w:t>
      </w:r>
      <w:r w:rsidR="00DB320B">
        <w:t>(</w:t>
      </w:r>
      <w:hyperlink w:anchor="_(GP-CHOICE_&lt;parent&gt;_&lt;list&gt;" w:history="1">
        <w:r w:rsidR="00DB320B" w:rsidRPr="00145AF4">
          <w:rPr>
            <w:rStyle w:val="Hyperlnk"/>
            <w:bdr w:val="none" w:sz="0" w:space="0" w:color="auto"/>
          </w:rPr>
          <w:t>GP-CHOICE</w:t>
        </w:r>
      </w:hyperlink>
      <w:r w:rsidR="00DB320B">
        <w:t xml:space="preserve"> &lt;parent&gt; &lt;list&gt; [attributes..])</w:t>
      </w:r>
      <w:bookmarkEnd w:id="612"/>
    </w:p>
    <w:p w14:paraId="4277659F" w14:textId="77777777" w:rsidR="00DB320B" w:rsidRDefault="00DB320B" w:rsidP="00DB320B">
      <w:r>
        <w:t>This function creates a drop-down list in the parent object. The list should be a list of strings or empty.</w:t>
      </w:r>
      <w:r w:rsidR="00C4632D">
        <w:t xml:space="preserve"> The function returns the object name of the </w:t>
      </w:r>
      <w:r w:rsidR="00BE3854">
        <w:t>control</w:t>
      </w:r>
      <w:r w:rsidR="00C4632D">
        <w:t>.</w:t>
      </w:r>
      <w:r w:rsidR="00BE3854" w:rsidRPr="00BE3854">
        <w:t xml:space="preserve"> </w:t>
      </w:r>
      <w:r w:rsidR="00BE3854">
        <w:t>Default width is set to 75.</w:t>
      </w:r>
    </w:p>
    <w:p w14:paraId="79825528" w14:textId="77777777" w:rsidR="002C7518" w:rsidRDefault="002C7518" w:rsidP="002C7518">
      <w:r>
        <w:t>Following attributes can be used:</w:t>
      </w:r>
    </w:p>
    <w:p w14:paraId="1809DBEA" w14:textId="6922E5F7"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r w:rsidR="00653D06">
        <w:rPr>
          <w:lang w:bidi="ar-SA"/>
        </w:rPr>
        <w:t xml:space="preserve">ITEMS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Pr>
          <w:lang w:bidi="ar-SA"/>
        </w:rPr>
        <w:t xml:space="preserve"> </w:t>
      </w:r>
      <w:r w:rsidR="00FD5A60">
        <w:rPr>
          <w:lang w:bidi="ar-SA"/>
        </w:rPr>
        <w:t>VISIBLE</w:t>
      </w:r>
      <w:r w:rsidR="00DA227B">
        <w:rPr>
          <w:lang w:bidi="ar-SA"/>
        </w:rPr>
        <w:t xml:space="preserve"> </w:t>
      </w:r>
      <w:hyperlink w:anchor="_UNIFORMH" w:history="1">
        <w:r w:rsidR="001C5AF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4D466790" w14:textId="77777777" w:rsidR="002C7518" w:rsidRDefault="002C7518" w:rsidP="00DB320B"/>
    <w:p w14:paraId="20FFEB10" w14:textId="77777777" w:rsidR="001D227E" w:rsidRPr="001D227E" w:rsidRDefault="001D227E" w:rsidP="00DB320B">
      <w:pPr>
        <w:rPr>
          <w:b/>
          <w:lang w:bidi="ar-SA"/>
        </w:rPr>
      </w:pPr>
      <w:r w:rsidRPr="001D227E">
        <w:rPr>
          <w:b/>
          <w:lang w:bidi="ar-SA"/>
        </w:rPr>
        <w:t>Example</w:t>
      </w:r>
      <w:r w:rsidR="001043E1">
        <w:rPr>
          <w:b/>
          <w:lang w:bidi="ar-SA"/>
        </w:rPr>
        <w:t>: 3</w:t>
      </w:r>
    </w:p>
    <w:p w14:paraId="14E97FEF" w14:textId="77777777" w:rsidR="001D227E" w:rsidRDefault="001D227E" w:rsidP="00DB320B">
      <w:r w:rsidRPr="001D227E">
        <w:rPr>
          <w:noProof/>
          <w:lang w:val="sv-SE" w:eastAsia="sv-SE" w:bidi="ar-SA"/>
        </w:rPr>
        <w:drawing>
          <wp:inline distT="0" distB="0" distL="0" distR="0" wp14:anchorId="36A1BC96" wp14:editId="75CC9C22">
            <wp:extent cx="1351915" cy="1232535"/>
            <wp:effectExtent l="19050" t="0" r="635" b="0"/>
            <wp:docPr id="129"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srcRect/>
                    <a:stretch>
                      <a:fillRect/>
                    </a:stretch>
                  </pic:blipFill>
                  <pic:spPr bwMode="auto">
                    <a:xfrm>
                      <a:off x="0" y="0"/>
                      <a:ext cx="1351915" cy="1232535"/>
                    </a:xfrm>
                    <a:prstGeom prst="rect">
                      <a:avLst/>
                    </a:prstGeom>
                    <a:noFill/>
                    <a:ln w="9525">
                      <a:noFill/>
                      <a:miter lim="800000"/>
                      <a:headEnd/>
                      <a:tailEnd/>
                    </a:ln>
                  </pic:spPr>
                </pic:pic>
              </a:graphicData>
            </a:graphic>
          </wp:inline>
        </w:drawing>
      </w:r>
    </w:p>
    <w:p w14:paraId="5CDDB35D" w14:textId="77777777" w:rsidR="00DB320B" w:rsidRDefault="00A77303" w:rsidP="00DB320B">
      <w:pPr>
        <w:pStyle w:val="LISPSAMPLE"/>
      </w:pPr>
      <w:r>
        <w:t>(SETQ dlg</w:t>
      </w:r>
      <w:r w:rsidR="00DB320B">
        <w:t xml:space="preserve"> (GP-DIALOG "Hello world"))</w:t>
      </w:r>
      <w:r>
        <w:br/>
        <w:t>(SETQ button1 (GP-BUTTON dlg</w:t>
      </w:r>
      <w:r w:rsidR="00DB320B">
        <w:t xml:space="preserve"> "Click")</w:t>
      </w:r>
      <w:r>
        <w:t>)</w:t>
      </w:r>
      <w:r>
        <w:br/>
        <w:t>(SETQ choice (GP-CHOICE dlg</w:t>
      </w:r>
      <w:r w:rsidR="00DB320B">
        <w:t xml:space="preserve"> (LIST "Jan" "Feb" "March"</w:t>
      </w:r>
      <w:r>
        <w:t xml:space="preserve"> "April")))</w:t>
      </w:r>
      <w:r>
        <w:br/>
        <w:t>(GP-SHOWMODAL dlg</w:t>
      </w:r>
      <w:r w:rsidR="00DB320B">
        <w:t>)</w:t>
      </w:r>
    </w:p>
    <w:p w14:paraId="4036D1D3" w14:textId="77777777" w:rsidR="00DB320B" w:rsidRDefault="00CE7DB1" w:rsidP="00DB320B">
      <w:r>
        <w:t>Next example shows how the controllers can be interacted.</w:t>
      </w:r>
    </w:p>
    <w:p w14:paraId="121C59BB" w14:textId="77777777" w:rsidR="004809DE" w:rsidRDefault="004809DE" w:rsidP="004809DE">
      <w:pPr>
        <w:pStyle w:val="LISPSAMPLE"/>
        <w:rPr>
          <w:lang w:bidi="ar-SA"/>
        </w:rPr>
      </w:pPr>
      <w:r>
        <w:rPr>
          <w:lang w:bidi="ar-SA"/>
        </w:rPr>
        <w:t>Example 2:</w:t>
      </w:r>
    </w:p>
    <w:p w14:paraId="64AB18BF" w14:textId="77777777" w:rsidR="004809DE" w:rsidRPr="004809DE" w:rsidRDefault="004809DE" w:rsidP="004809DE">
      <w:pPr>
        <w:pStyle w:val="LISPSAMPLE"/>
        <w:rPr>
          <w:lang w:bidi="ar-SA"/>
        </w:rPr>
      </w:pPr>
      <w:r w:rsidRPr="00AB2DC2">
        <w:rPr>
          <w:highlight w:val="lightGray"/>
          <w:lang w:bidi="ar-SA"/>
        </w:rPr>
        <w:t>; Initialize needed variables</w:t>
      </w:r>
    </w:p>
    <w:p w14:paraId="12E151F9" w14:textId="77777777" w:rsidR="004809DE" w:rsidRPr="004809DE" w:rsidRDefault="004809DE" w:rsidP="004809DE">
      <w:pPr>
        <w:pStyle w:val="LISPSAMPLE"/>
        <w:rPr>
          <w:lang w:bidi="ar-SA"/>
        </w:rPr>
      </w:pPr>
      <w:r w:rsidRPr="004809DE">
        <w:rPr>
          <w:lang w:bidi="ar-SA"/>
        </w:rPr>
        <w:t>(SETQ month (LIST "Jan" "Feb" "March" "April" "May" "June" "July" "Aug" "Sept" "Oct" "Now" "Dec"))</w:t>
      </w:r>
      <w:r>
        <w:rPr>
          <w:lang w:bidi="ar-SA"/>
        </w:rPr>
        <w:br/>
      </w:r>
      <w:r w:rsidRPr="004809DE">
        <w:rPr>
          <w:lang w:bidi="ar-SA"/>
        </w:rPr>
        <w:t>(SETQ showmonth 0)</w:t>
      </w:r>
    </w:p>
    <w:p w14:paraId="69127739" w14:textId="77777777" w:rsidR="004809DE" w:rsidRPr="004809DE" w:rsidRDefault="004809DE" w:rsidP="004809DE">
      <w:pPr>
        <w:pStyle w:val="LISPSAMPLE"/>
        <w:rPr>
          <w:lang w:bidi="ar-SA"/>
        </w:rPr>
      </w:pPr>
      <w:r w:rsidRPr="00AB2DC2">
        <w:rPr>
          <w:highlight w:val="lightGray"/>
          <w:lang w:bidi="ar-SA"/>
        </w:rPr>
        <w:t>; Initialize needed function</w:t>
      </w:r>
    </w:p>
    <w:p w14:paraId="0474C7A3" w14:textId="77777777" w:rsidR="004809DE" w:rsidRPr="004809DE" w:rsidRDefault="008F7A8F" w:rsidP="004809DE">
      <w:pPr>
        <w:pStyle w:val="LISPSAMPLE"/>
        <w:rPr>
          <w:lang w:bidi="ar-SA"/>
        </w:rPr>
      </w:pPr>
      <w:r>
        <w:rPr>
          <w:lang w:bidi="ar-SA"/>
        </w:rPr>
        <w:t>(DEFUN handler (object</w:t>
      </w:r>
      <w:r w:rsidR="004809DE" w:rsidRPr="004809DE">
        <w:rPr>
          <w:lang w:bidi="ar-SA"/>
        </w:rPr>
        <w:t>)</w:t>
      </w:r>
      <w:r w:rsidR="00BF3146">
        <w:rPr>
          <w:highlight w:val="lightGray"/>
          <w:lang w:bidi="ar-SA"/>
        </w:rPr>
        <w:t xml:space="preserve"> ; C</w:t>
      </w:r>
      <w:r w:rsidR="00F25628" w:rsidRPr="00F25628">
        <w:rPr>
          <w:highlight w:val="lightGray"/>
          <w:lang w:bidi="ar-SA"/>
        </w:rPr>
        <w:t>alled each time an object is changed</w:t>
      </w:r>
      <w:r w:rsidR="004809DE">
        <w:rPr>
          <w:lang w:bidi="ar-SA"/>
        </w:rPr>
        <w:br/>
      </w:r>
      <w:r w:rsidR="004809DE" w:rsidRPr="004809DE">
        <w:rPr>
          <w:lang w:bidi="ar-SA"/>
        </w:rPr>
        <w:t xml:space="preserve">  (COND</w:t>
      </w:r>
      <w:r w:rsidR="004809DE">
        <w:rPr>
          <w:lang w:bidi="ar-SA"/>
        </w:rPr>
        <w:br/>
      </w:r>
      <w:r>
        <w:rPr>
          <w:lang w:bidi="ar-SA"/>
        </w:rPr>
        <w:t xml:space="preserve">    ((= object</w:t>
      </w:r>
      <w:r w:rsidR="004809DE" w:rsidRPr="004809DE">
        <w:rPr>
          <w:lang w:bidi="ar-SA"/>
        </w:rPr>
        <w:t xml:space="preserve"> button)</w:t>
      </w:r>
      <w:r w:rsidR="004809DE">
        <w:rPr>
          <w:lang w:bidi="ar-SA"/>
        </w:rPr>
        <w:br/>
      </w:r>
      <w:r w:rsidR="004809DE" w:rsidRPr="004809DE">
        <w:rPr>
          <w:lang w:bidi="ar-SA"/>
        </w:rPr>
        <w:t xml:space="preserve">      (SETQ showmonth (1+ showmonth))</w:t>
      </w:r>
      <w:r w:rsidR="004809DE">
        <w:rPr>
          <w:lang w:bidi="ar-SA"/>
        </w:rPr>
        <w:br/>
      </w:r>
      <w:r w:rsidR="004809DE" w:rsidRPr="004809DE">
        <w:rPr>
          <w:lang w:bidi="ar-SA"/>
        </w:rPr>
        <w:t xml:space="preserve">      (IF (&gt;= showmonth (LENGTH month)) (SETQ showmonth 0))</w:t>
      </w:r>
      <w:r w:rsidR="004809DE">
        <w:rPr>
          <w:lang w:bidi="ar-SA"/>
        </w:rPr>
        <w:br/>
      </w:r>
      <w:r w:rsidR="004809DE" w:rsidRPr="004809DE">
        <w:rPr>
          <w:lang w:bidi="ar-SA"/>
        </w:rPr>
        <w:t xml:space="preserve">      (GP-SETQ choice VALUE showmonth))</w:t>
      </w:r>
      <w:r w:rsidR="004809DE">
        <w:rPr>
          <w:lang w:bidi="ar-SA"/>
        </w:rPr>
        <w:br/>
      </w:r>
      <w:r>
        <w:rPr>
          <w:lang w:bidi="ar-SA"/>
        </w:rPr>
        <w:t xml:space="preserve">    ((= object</w:t>
      </w:r>
      <w:r w:rsidR="004809DE" w:rsidRPr="004809DE">
        <w:rPr>
          <w:lang w:bidi="ar-SA"/>
        </w:rPr>
        <w:t xml:space="preserve"> choice)</w:t>
      </w:r>
      <w:r w:rsidR="004809DE">
        <w:rPr>
          <w:lang w:bidi="ar-SA"/>
        </w:rPr>
        <w:br/>
      </w:r>
      <w:r w:rsidR="004809DE" w:rsidRPr="004809DE">
        <w:rPr>
          <w:lang w:bidi="ar-SA"/>
        </w:rPr>
        <w:t xml:space="preserve">      (SETQ showmonth (GP-GETQ choice VALUE)))</w:t>
      </w:r>
      <w:r w:rsidR="004809DE">
        <w:rPr>
          <w:lang w:bidi="ar-SA"/>
        </w:rPr>
        <w:br/>
      </w:r>
      <w:r w:rsidR="004809DE" w:rsidRPr="004809DE">
        <w:rPr>
          <w:lang w:bidi="ar-SA"/>
        </w:rPr>
        <w:t xml:space="preserve">  )</w:t>
      </w:r>
      <w:r w:rsidR="004809DE">
        <w:rPr>
          <w:lang w:bidi="ar-SA"/>
        </w:rPr>
        <w:br/>
      </w:r>
      <w:r w:rsidR="004809DE" w:rsidRPr="004809DE">
        <w:rPr>
          <w:lang w:bidi="ar-SA"/>
        </w:rPr>
        <w:t>)</w:t>
      </w:r>
    </w:p>
    <w:p w14:paraId="0F1B6A58" w14:textId="77777777" w:rsidR="004334F0" w:rsidRDefault="004809DE" w:rsidP="004809DE">
      <w:pPr>
        <w:pStyle w:val="LISPSAMPLE"/>
        <w:rPr>
          <w:lang w:bidi="ar-SA"/>
        </w:rPr>
      </w:pPr>
      <w:r w:rsidRPr="00AB2DC2">
        <w:rPr>
          <w:highlight w:val="lightGray"/>
          <w:lang w:bidi="ar-SA"/>
        </w:rPr>
        <w:t>; Create the dialog</w:t>
      </w:r>
      <w:r w:rsidR="00A77303">
        <w:rPr>
          <w:lang w:bidi="ar-SA"/>
        </w:rPr>
        <w:br/>
      </w:r>
      <w:r w:rsidRPr="004809DE">
        <w:rPr>
          <w:lang w:bidi="ar-SA"/>
        </w:rPr>
        <w:t xml:space="preserve">(SETQ </w:t>
      </w:r>
      <w:r w:rsidR="00A77303">
        <w:rPr>
          <w:lang w:bidi="ar-SA"/>
        </w:rPr>
        <w:t>dlg</w:t>
      </w:r>
      <w:r w:rsidRPr="004809DE">
        <w:rPr>
          <w:lang w:bidi="ar-SA"/>
        </w:rPr>
        <w:t xml:space="preserve"> (GP-DIALOG "Hello world" ACTION handler))</w:t>
      </w:r>
      <w:r w:rsidR="001B0E0A">
        <w:rPr>
          <w:lang w:bidi="ar-SA"/>
        </w:rPr>
        <w:br/>
      </w:r>
      <w:r w:rsidR="00A77303">
        <w:rPr>
          <w:lang w:bidi="ar-SA"/>
        </w:rPr>
        <w:t>(SETQ button (GP-BUTTON dlg</w:t>
      </w:r>
      <w:r w:rsidRPr="004809DE">
        <w:rPr>
          <w:lang w:bidi="ar-SA"/>
        </w:rPr>
        <w:t xml:space="preserve"> "Next month.."))</w:t>
      </w:r>
      <w:r w:rsidR="001B0E0A">
        <w:rPr>
          <w:lang w:bidi="ar-SA"/>
        </w:rPr>
        <w:br/>
      </w:r>
      <w:r w:rsidR="00A77303">
        <w:rPr>
          <w:lang w:bidi="ar-SA"/>
        </w:rPr>
        <w:t>(SETQ choice (GP-CHOICE dlg</w:t>
      </w:r>
      <w:r w:rsidRPr="004809DE">
        <w:rPr>
          <w:lang w:bidi="ar-SA"/>
        </w:rPr>
        <w:t xml:space="preserve"> month VALUE showmonth))</w:t>
      </w:r>
      <w:r w:rsidR="001B0E0A">
        <w:rPr>
          <w:lang w:bidi="ar-SA"/>
        </w:rPr>
        <w:br/>
        <w:t>(SETQ b:close (GP-</w:t>
      </w:r>
      <w:r w:rsidR="00A77303">
        <w:rPr>
          <w:lang w:bidi="ar-SA"/>
        </w:rPr>
        <w:t>BUTTON dlg</w:t>
      </w:r>
      <w:r w:rsidR="00AB2DC2">
        <w:rPr>
          <w:lang w:bidi="ar-SA"/>
        </w:rPr>
        <w:t xml:space="preserve"> "Close" RESPONSE ""</w:t>
      </w:r>
      <w:r w:rsidR="001B0E0A">
        <w:rPr>
          <w:lang w:bidi="ar-SA"/>
        </w:rPr>
        <w:t>)</w:t>
      </w:r>
      <w:r w:rsidR="008F7A8F">
        <w:rPr>
          <w:lang w:bidi="ar-SA"/>
        </w:rPr>
        <w:t>)</w:t>
      </w:r>
      <w:r w:rsidR="001B0E0A">
        <w:rPr>
          <w:lang w:bidi="ar-SA"/>
        </w:rPr>
        <w:br/>
      </w:r>
      <w:r w:rsidR="00A77303">
        <w:rPr>
          <w:lang w:bidi="ar-SA"/>
        </w:rPr>
        <w:t>(GP-SHOWMODAL dlg</w:t>
      </w:r>
      <w:r w:rsidRPr="004809DE">
        <w:rPr>
          <w:lang w:bidi="ar-SA"/>
        </w:rPr>
        <w:t>)</w:t>
      </w:r>
    </w:p>
    <w:p w14:paraId="3A8B99BA" w14:textId="120B3499" w:rsidR="002F4355" w:rsidRDefault="00653D06" w:rsidP="00653D06">
      <w:pPr>
        <w:rPr>
          <w:lang w:bidi="ar-SA"/>
        </w:rPr>
      </w:pPr>
      <w:r>
        <w:rPr>
          <w:lang w:bidi="ar-SA"/>
        </w:rPr>
        <w:t xml:space="preserve">In version R2019.3.1989 we implemented the attribute ITEMS. With this attribute you can replace </w:t>
      </w:r>
      <w:r w:rsidR="002F4355">
        <w:rPr>
          <w:lang w:bidi="ar-SA"/>
        </w:rPr>
        <w:t>the</w:t>
      </w:r>
      <w:r>
        <w:rPr>
          <w:lang w:bidi="ar-SA"/>
        </w:rPr>
        <w:t xml:space="preserve"> list</w:t>
      </w:r>
      <w:r w:rsidR="00354152">
        <w:rPr>
          <w:lang w:bidi="ar-SA"/>
        </w:rPr>
        <w:t xml:space="preserve"> this is described more at the end of </w:t>
      </w:r>
      <w:hyperlink w:anchor="_(GP-LISTBOX_&lt;parent&gt;_&lt;lst&gt;" w:history="1">
        <w:r w:rsidR="00354152" w:rsidRPr="00354152">
          <w:rPr>
            <w:rStyle w:val="Hyperlnk"/>
            <w:bdr w:val="none" w:sz="0" w:space="0" w:color="auto"/>
            <w:lang w:bidi="ar-SA"/>
          </w:rPr>
          <w:t>GP-LISTBOX</w:t>
        </w:r>
      </w:hyperlink>
      <w:r w:rsidR="00354152">
        <w:rPr>
          <w:lang w:bidi="ar-SA"/>
        </w:rPr>
        <w:t>.</w:t>
      </w:r>
    </w:p>
    <w:p w14:paraId="7DF955D0" w14:textId="7B5BB609" w:rsidR="008F7A8F" w:rsidRDefault="007C2A51" w:rsidP="007C2A51">
      <w:pPr>
        <w:pStyle w:val="Rubrik4"/>
        <w:rPr>
          <w:lang w:bidi="ar-SA"/>
        </w:rPr>
      </w:pPr>
      <w:bookmarkStart w:id="613" w:name="_(GP-EDIT_&lt;parent&gt;_[attributes..])"/>
      <w:bookmarkStart w:id="614" w:name="_Toc359406248"/>
      <w:bookmarkEnd w:id="613"/>
      <w:r>
        <w:rPr>
          <w:lang w:bidi="ar-SA"/>
        </w:rPr>
        <w:t>(</w:t>
      </w:r>
      <w:hyperlink w:anchor="_(GP-EDIT_&lt;parent&gt;_[attributes..])" w:history="1">
        <w:r w:rsidRPr="00EA6E10">
          <w:rPr>
            <w:rStyle w:val="Hyperlnk"/>
            <w:bdr w:val="none" w:sz="0" w:space="0" w:color="auto"/>
            <w:lang w:bidi="ar-SA"/>
          </w:rPr>
          <w:t>GP-EDIT</w:t>
        </w:r>
      </w:hyperlink>
      <w:r>
        <w:rPr>
          <w:lang w:bidi="ar-SA"/>
        </w:rPr>
        <w:t xml:space="preserve"> </w:t>
      </w:r>
      <w:r w:rsidR="0083023F">
        <w:rPr>
          <w:lang w:bidi="ar-SA"/>
        </w:rPr>
        <w:t>&lt;</w:t>
      </w:r>
      <w:r>
        <w:rPr>
          <w:lang w:bidi="ar-SA"/>
        </w:rPr>
        <w:t>parent</w:t>
      </w:r>
      <w:r w:rsidR="0083023F">
        <w:rPr>
          <w:lang w:bidi="ar-SA"/>
        </w:rPr>
        <w:t>&gt;</w:t>
      </w:r>
      <w:r>
        <w:rPr>
          <w:lang w:bidi="ar-SA"/>
        </w:rPr>
        <w:t xml:space="preserve"> [attributes..])</w:t>
      </w:r>
      <w:bookmarkEnd w:id="614"/>
    </w:p>
    <w:p w14:paraId="615DFA68" w14:textId="77777777" w:rsidR="007C2A51" w:rsidRDefault="007C2A51" w:rsidP="007C2A51">
      <w:r>
        <w:rPr>
          <w:lang w:bidi="ar-SA"/>
        </w:rPr>
        <w:t>This function creates a text edit area in the parent object.</w:t>
      </w:r>
      <w:r w:rsidR="00006822">
        <w:rPr>
          <w:lang w:bidi="ar-SA"/>
        </w:rPr>
        <w:t xml:space="preserve"> The values that come from GP-EDIT </w:t>
      </w:r>
      <w:r w:rsidR="00076935">
        <w:rPr>
          <w:lang w:bidi="ar-SA"/>
        </w:rPr>
        <w:t>are</w:t>
      </w:r>
      <w:r w:rsidR="00006822">
        <w:rPr>
          <w:lang w:bidi="ar-SA"/>
        </w:rPr>
        <w:t xml:space="preserve"> always a string. If you want a numerical value then you must convert it to a numerical value. The function DISTOF is designed for that.</w:t>
      </w:r>
      <w:r w:rsidR="00F81E95">
        <w:rPr>
          <w:lang w:bidi="ar-SA"/>
        </w:rPr>
        <w:t xml:space="preserve"> Note that GP-EDIT do not have any CAPTION attribute. If you need a text you must use the GP-LABEL function.</w:t>
      </w:r>
      <w:r w:rsidR="00C4632D">
        <w:rPr>
          <w:lang w:bidi="ar-SA"/>
        </w:rPr>
        <w:t xml:space="preserve"> </w:t>
      </w:r>
      <w:r w:rsidR="00C4632D">
        <w:t>The function returns the object n</w:t>
      </w:r>
      <w:r w:rsidR="00BE3854">
        <w:t>ame of the control</w:t>
      </w:r>
      <w:r w:rsidR="00C4632D">
        <w:t>.</w:t>
      </w:r>
      <w:r w:rsidR="00BE3854">
        <w:t xml:space="preserve"> Default width is set to 75.</w:t>
      </w:r>
    </w:p>
    <w:p w14:paraId="6D5C4CB5" w14:textId="77777777" w:rsidR="002C7518" w:rsidRDefault="002C7518" w:rsidP="002C7518">
      <w:r>
        <w:t>Following attributes can be used:</w:t>
      </w:r>
    </w:p>
    <w:p w14:paraId="08F7AF4C" w14:textId="172A3079"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Pr>
          <w:lang w:bidi="ar-SA"/>
        </w:rPr>
        <w:t xml:space="preserve"> </w:t>
      </w:r>
      <w:r w:rsidR="00D34056" w:rsidRPr="00D34056">
        <w:rPr>
          <w:lang w:bidi="ar-SA"/>
        </w:rPr>
        <w:t>ENTERSIMTAB</w:t>
      </w:r>
      <w:r w:rsidR="00FD5A60">
        <w:rPr>
          <w:lang w:bidi="ar-SA"/>
        </w:rPr>
        <w:t xml:space="preserve"> VISIBLE</w:t>
      </w:r>
      <w:r w:rsidR="00DA227B">
        <w:rPr>
          <w:lang w:bidi="ar-SA"/>
        </w:rPr>
        <w:t xml:space="preserve"> </w:t>
      </w:r>
      <w:hyperlink w:anchor="_UNIFORMH" w:history="1">
        <w:r w:rsidR="001C5AF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210CADAF" w14:textId="77777777" w:rsidR="002C7518" w:rsidRDefault="00D34056" w:rsidP="007C2A51">
      <w:pPr>
        <w:rPr>
          <w:lang w:bidi="ar-SA"/>
        </w:rPr>
      </w:pPr>
      <w:r>
        <w:rPr>
          <w:lang w:bidi="ar-SA"/>
        </w:rPr>
        <w:t xml:space="preserve">If you set the attribute </w:t>
      </w:r>
      <w:r w:rsidRPr="00D34056">
        <w:rPr>
          <w:lang w:bidi="ar-SA"/>
        </w:rPr>
        <w:t>ENTERSIMTAB</w:t>
      </w:r>
      <w:r>
        <w:rPr>
          <w:lang w:bidi="ar-SA"/>
        </w:rPr>
        <w:t xml:space="preserve"> to T then Enter can be used as TAB</w:t>
      </w:r>
    </w:p>
    <w:p w14:paraId="7E6FD974" w14:textId="77777777" w:rsidR="00DD7CAD" w:rsidRPr="00DD7CAD" w:rsidRDefault="00DD7CAD" w:rsidP="007C2A51">
      <w:pPr>
        <w:rPr>
          <w:b/>
          <w:lang w:bidi="ar-SA"/>
        </w:rPr>
      </w:pPr>
      <w:r w:rsidRPr="00DD7CAD">
        <w:rPr>
          <w:b/>
          <w:lang w:bidi="ar-SA"/>
        </w:rPr>
        <w:t>Example:</w:t>
      </w:r>
      <w:r w:rsidR="001043E1">
        <w:rPr>
          <w:b/>
          <w:lang w:bidi="ar-SA"/>
        </w:rPr>
        <w:t xml:space="preserve"> 4</w:t>
      </w:r>
    </w:p>
    <w:p w14:paraId="23F630E7" w14:textId="77777777" w:rsidR="00DD7CAD" w:rsidRDefault="00DD7CAD" w:rsidP="007C2A51">
      <w:pPr>
        <w:rPr>
          <w:lang w:bidi="ar-SA"/>
        </w:rPr>
      </w:pPr>
      <w:r w:rsidRPr="00DD7CAD">
        <w:rPr>
          <w:noProof/>
          <w:lang w:val="sv-SE" w:eastAsia="sv-SE" w:bidi="ar-SA"/>
        </w:rPr>
        <w:drawing>
          <wp:inline distT="0" distB="0" distL="0" distR="0" wp14:anchorId="458EB5CB" wp14:editId="0EE106E3">
            <wp:extent cx="1908175" cy="1192530"/>
            <wp:effectExtent l="19050" t="0" r="0" b="0"/>
            <wp:docPr id="12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srcRect/>
                    <a:stretch>
                      <a:fillRect/>
                    </a:stretch>
                  </pic:blipFill>
                  <pic:spPr bwMode="auto">
                    <a:xfrm>
                      <a:off x="0" y="0"/>
                      <a:ext cx="1908175" cy="1192530"/>
                    </a:xfrm>
                    <a:prstGeom prst="rect">
                      <a:avLst/>
                    </a:prstGeom>
                    <a:noFill/>
                    <a:ln w="9525">
                      <a:noFill/>
                      <a:miter lim="800000"/>
                      <a:headEnd/>
                      <a:tailEnd/>
                    </a:ln>
                  </pic:spPr>
                </pic:pic>
              </a:graphicData>
            </a:graphic>
          </wp:inline>
        </w:drawing>
      </w:r>
    </w:p>
    <w:p w14:paraId="36BEC7D7" w14:textId="77777777" w:rsidR="00006822" w:rsidRDefault="00006822" w:rsidP="00076935">
      <w:pPr>
        <w:pStyle w:val="LISPSAMPLE"/>
        <w:rPr>
          <w:lang w:bidi="ar-SA"/>
        </w:rPr>
      </w:pPr>
      <w:r w:rsidRPr="00006822">
        <w:rPr>
          <w:highlight w:val="lightGray"/>
          <w:lang w:bidi="ar-SA"/>
        </w:rPr>
        <w:t xml:space="preserve">; Initialize needed </w:t>
      </w:r>
      <w:r w:rsidR="00076935">
        <w:rPr>
          <w:highlight w:val="lightGray"/>
          <w:lang w:bidi="ar-SA"/>
        </w:rPr>
        <w:t xml:space="preserve">variables and </w:t>
      </w:r>
      <w:r w:rsidRPr="00006822">
        <w:rPr>
          <w:highlight w:val="lightGray"/>
          <w:lang w:bidi="ar-SA"/>
        </w:rPr>
        <w:t>functio</w:t>
      </w:r>
      <w:r w:rsidR="00076935">
        <w:rPr>
          <w:highlight w:val="lightGray"/>
          <w:lang w:bidi="ar-SA"/>
        </w:rPr>
        <w:t>ns</w:t>
      </w:r>
      <w:r>
        <w:rPr>
          <w:lang w:bidi="ar-SA"/>
        </w:rPr>
        <w:br/>
      </w:r>
      <w:r w:rsidR="00076935">
        <w:rPr>
          <w:lang w:bidi="ar-SA"/>
        </w:rPr>
        <w:t>(SETQ num</w:t>
      </w:r>
      <w:r w:rsidR="00DD7CAD">
        <w:rPr>
          <w:lang w:bidi="ar-SA"/>
        </w:rPr>
        <w:t>value 100 txtvalue "Hello</w:t>
      </w:r>
      <w:r w:rsidR="00076935">
        <w:rPr>
          <w:lang w:bidi="ar-SA"/>
        </w:rPr>
        <w:t>")</w:t>
      </w:r>
      <w:r w:rsidR="00076935">
        <w:rPr>
          <w:lang w:bidi="ar-SA"/>
        </w:rPr>
        <w:br/>
        <w:t>(DEFUN handler (object)</w:t>
      </w:r>
      <w:r w:rsidR="00F25628">
        <w:rPr>
          <w:lang w:bidi="ar-SA"/>
        </w:rPr>
        <w:t xml:space="preserve"> </w:t>
      </w:r>
      <w:r w:rsidR="00BF3146">
        <w:rPr>
          <w:highlight w:val="lightGray"/>
          <w:lang w:bidi="ar-SA"/>
        </w:rPr>
        <w:t>; C</w:t>
      </w:r>
      <w:r w:rsidR="00F25628" w:rsidRPr="00F25628">
        <w:rPr>
          <w:highlight w:val="lightGray"/>
          <w:lang w:bidi="ar-SA"/>
        </w:rPr>
        <w:t>alled each time an object is changed</w:t>
      </w:r>
      <w:r w:rsidR="00076935">
        <w:rPr>
          <w:lang w:bidi="ar-SA"/>
        </w:rPr>
        <w:br/>
        <w:t xml:space="preserve">  (COND</w:t>
      </w:r>
      <w:r w:rsidR="00076935">
        <w:rPr>
          <w:lang w:bidi="ar-SA"/>
        </w:rPr>
        <w:br/>
        <w:t xml:space="preserve">    ((= object edit1)</w:t>
      </w:r>
      <w:r w:rsidR="00076935">
        <w:rPr>
          <w:lang w:bidi="ar-SA"/>
        </w:rPr>
        <w:br/>
      </w:r>
      <w:r w:rsidR="00076935">
        <w:rPr>
          <w:lang w:bidi="ar-SA"/>
        </w:rPr>
        <w:lastRenderedPageBreak/>
        <w:t xml:space="preserve">      (SETQ numvalue (DISTOF (GP-GETQ object VALUE)))</w:t>
      </w:r>
      <w:r w:rsidR="00076935">
        <w:rPr>
          <w:lang w:bidi="ar-SA"/>
        </w:rPr>
        <w:br/>
        <w:t xml:space="preserve">      (IF (NOT numvalue)</w:t>
      </w:r>
      <w:r w:rsidR="00076935">
        <w:rPr>
          <w:lang w:bidi="ar-SA"/>
        </w:rPr>
        <w:br/>
        <w:t xml:space="preserve">        (PROGN</w:t>
      </w:r>
      <w:r w:rsidR="00076935">
        <w:rPr>
          <w:lang w:bidi="ar-SA"/>
        </w:rPr>
        <w:br/>
        <w:t xml:space="preserve">          (GP-MESSAGE "Message" "Value must be numerical")</w:t>
      </w:r>
      <w:r w:rsidR="00076935">
        <w:rPr>
          <w:lang w:bidi="ar-SA"/>
        </w:rPr>
        <w:br/>
        <w:t xml:space="preserve">          (SETQ numvalue (GP-OLDVALUE))</w:t>
      </w:r>
      <w:r w:rsidR="00076935">
        <w:rPr>
          <w:lang w:bidi="ar-SA"/>
        </w:rPr>
        <w:br/>
        <w:t xml:space="preserve">          (GP-SETQ object VALUE numvalue)</w:t>
      </w:r>
      <w:r w:rsidR="00076935">
        <w:rPr>
          <w:lang w:bidi="ar-SA"/>
        </w:rPr>
        <w:br/>
        <w:t xml:space="preserve">          (GP-FOCUS object T))</w:t>
      </w:r>
      <w:r w:rsidR="00076935">
        <w:rPr>
          <w:lang w:bidi="ar-SA"/>
        </w:rPr>
        <w:br/>
        <w:t xml:space="preserve">        (GP-SETQ object VALUE numvalue)))</w:t>
      </w:r>
      <w:r w:rsidR="00076935">
        <w:rPr>
          <w:lang w:bidi="ar-SA"/>
        </w:rPr>
        <w:br/>
        <w:t xml:space="preserve">    ((= object edit2)</w:t>
      </w:r>
      <w:r w:rsidR="00076935">
        <w:rPr>
          <w:lang w:bidi="ar-SA"/>
        </w:rPr>
        <w:br/>
        <w:t xml:space="preserve">      (SETQ txtvalue (GP-GETQ object VALUE)))</w:t>
      </w:r>
      <w:r w:rsidR="00076935">
        <w:rPr>
          <w:lang w:bidi="ar-SA"/>
        </w:rPr>
        <w:br/>
        <w:t xml:space="preserve">    ((= objec</w:t>
      </w:r>
      <w:r w:rsidR="00BB0BDF">
        <w:rPr>
          <w:lang w:bidi="ar-SA"/>
        </w:rPr>
        <w:t>t button)</w:t>
      </w:r>
      <w:r w:rsidR="00BB0BDF">
        <w:rPr>
          <w:lang w:bidi="ar-SA"/>
        </w:rPr>
        <w:br/>
        <w:t xml:space="preserve">      (GP-CLOSE dlg</w:t>
      </w:r>
      <w:r w:rsidR="00076935">
        <w:rPr>
          <w:lang w:bidi="ar-SA"/>
        </w:rPr>
        <w:t xml:space="preserve"> "1"))</w:t>
      </w:r>
      <w:r w:rsidR="00076935">
        <w:rPr>
          <w:lang w:bidi="ar-SA"/>
        </w:rPr>
        <w:br/>
        <w:t xml:space="preserve">  )</w:t>
      </w:r>
      <w:r w:rsidR="00076935">
        <w:rPr>
          <w:lang w:bidi="ar-SA"/>
        </w:rPr>
        <w:br/>
        <w:t>)</w:t>
      </w:r>
      <w:r w:rsidR="00076935">
        <w:rPr>
          <w:lang w:bidi="ar-SA"/>
        </w:rPr>
        <w:br/>
      </w:r>
      <w:r w:rsidR="00076935" w:rsidRPr="00076935">
        <w:rPr>
          <w:highlight w:val="lightGray"/>
          <w:lang w:bidi="ar-SA"/>
        </w:rPr>
        <w:t>; Create the dialog</w:t>
      </w:r>
      <w:r w:rsidR="00A77303">
        <w:rPr>
          <w:lang w:bidi="ar-SA"/>
        </w:rPr>
        <w:br/>
        <w:t>(SETQ dlg</w:t>
      </w:r>
      <w:r w:rsidR="00076935">
        <w:rPr>
          <w:lang w:bidi="ar-SA"/>
        </w:rPr>
        <w:t xml:space="preserve"> (GP-DIALOG "Edit input" ACTION handler))</w:t>
      </w:r>
      <w:r w:rsidR="00076935">
        <w:rPr>
          <w:lang w:bidi="ar-SA"/>
        </w:rPr>
        <w:br/>
      </w:r>
      <w:r w:rsidR="00076935">
        <w:rPr>
          <w:lang w:bidi="ar-SA"/>
        </w:rPr>
        <w:br/>
        <w:t>(SETQ row1 (GP-RO</w:t>
      </w:r>
      <w:r w:rsidR="00A77303">
        <w:rPr>
          <w:lang w:bidi="ar-SA"/>
        </w:rPr>
        <w:t>W dlg</w:t>
      </w:r>
      <w:r w:rsidR="00076935">
        <w:rPr>
          <w:lang w:bidi="ar-SA"/>
        </w:rPr>
        <w:t>))</w:t>
      </w:r>
      <w:r w:rsidR="00076935">
        <w:rPr>
          <w:lang w:bidi="ar-SA"/>
        </w:rPr>
        <w:br/>
        <w:t>(SETQ label1 (GP-LABEL row1 "Numerical value:"))</w:t>
      </w:r>
      <w:r w:rsidR="00076935">
        <w:rPr>
          <w:lang w:bidi="ar-SA"/>
        </w:rPr>
        <w:br/>
        <w:t>(SETQ edit1 (GP-EDIT row1 VALUE numva</w:t>
      </w:r>
      <w:r w:rsidR="00A77303">
        <w:rPr>
          <w:lang w:bidi="ar-SA"/>
        </w:rPr>
        <w:t>lue))</w:t>
      </w:r>
      <w:r w:rsidR="00A77303">
        <w:rPr>
          <w:lang w:bidi="ar-SA"/>
        </w:rPr>
        <w:br/>
      </w:r>
      <w:r w:rsidR="00A77303">
        <w:rPr>
          <w:lang w:bidi="ar-SA"/>
        </w:rPr>
        <w:br/>
        <w:t>(SETQ row2 (GP-ROW dlg</w:t>
      </w:r>
      <w:r w:rsidR="00076935">
        <w:rPr>
          <w:lang w:bidi="ar-SA"/>
        </w:rPr>
        <w:t xml:space="preserve"> ALIGN GPC-RIGHT))</w:t>
      </w:r>
      <w:r w:rsidR="00076935">
        <w:rPr>
          <w:lang w:bidi="ar-SA"/>
        </w:rPr>
        <w:br/>
        <w:t>(SETQ label2 (GP-LABEL row2 "Any text:"))</w:t>
      </w:r>
      <w:r w:rsidR="00076935">
        <w:rPr>
          <w:lang w:bidi="ar-SA"/>
        </w:rPr>
        <w:br/>
        <w:t>(SETQ edit2 (GP-EDIT row2 VALUE txtvalue))</w:t>
      </w:r>
      <w:r w:rsidR="00076935">
        <w:rPr>
          <w:lang w:bidi="ar-SA"/>
        </w:rPr>
        <w:br/>
      </w:r>
      <w:r w:rsidR="00076935">
        <w:rPr>
          <w:lang w:bidi="ar-SA"/>
        </w:rPr>
        <w:br/>
        <w:t>(SETQ button (GP-BUTTO</w:t>
      </w:r>
      <w:r w:rsidR="00A77303">
        <w:rPr>
          <w:lang w:bidi="ar-SA"/>
        </w:rPr>
        <w:t>N dlg</w:t>
      </w:r>
      <w:r w:rsidR="00076935">
        <w:rPr>
          <w:lang w:bidi="ar-SA"/>
        </w:rPr>
        <w:t xml:space="preserve"> "OK" EXPANDX nil WIDTH 80 ALIGN G</w:t>
      </w:r>
      <w:r w:rsidR="00A77303">
        <w:rPr>
          <w:lang w:bidi="ar-SA"/>
        </w:rPr>
        <w:t>PC-BOTTOM))</w:t>
      </w:r>
      <w:r w:rsidR="00A77303">
        <w:rPr>
          <w:lang w:bidi="ar-SA"/>
        </w:rPr>
        <w:br/>
        <w:t>(GP-SHOWMODAL dlg</w:t>
      </w:r>
      <w:r w:rsidR="00076935">
        <w:rPr>
          <w:lang w:bidi="ar-SA"/>
        </w:rPr>
        <w:t>)</w:t>
      </w:r>
    </w:p>
    <w:p w14:paraId="5005463E" w14:textId="2E256902" w:rsidR="0083023F" w:rsidRDefault="0083023F" w:rsidP="0083023F">
      <w:pPr>
        <w:pStyle w:val="Rubrik4"/>
        <w:rPr>
          <w:lang w:bidi="ar-SA"/>
        </w:rPr>
      </w:pPr>
      <w:bookmarkStart w:id="615" w:name="_(GP-TOGGLE_&lt;parent&gt;_&lt;caption&gt;"/>
      <w:bookmarkStart w:id="616" w:name="_Toc359406249"/>
      <w:bookmarkEnd w:id="615"/>
      <w:r>
        <w:rPr>
          <w:lang w:bidi="ar-SA"/>
        </w:rPr>
        <w:t>(</w:t>
      </w:r>
      <w:hyperlink w:anchor="_(GP-TOGGLE_&lt;parent&gt;_&lt;caption&gt;" w:history="1">
        <w:r w:rsidRPr="00145AF4">
          <w:rPr>
            <w:rStyle w:val="Hyperlnk"/>
            <w:bdr w:val="none" w:sz="0" w:space="0" w:color="auto"/>
            <w:lang w:bidi="ar-SA"/>
          </w:rPr>
          <w:t>GP-TOGGLE</w:t>
        </w:r>
      </w:hyperlink>
      <w:r>
        <w:rPr>
          <w:lang w:bidi="ar-SA"/>
        </w:rPr>
        <w:t xml:space="preserve"> &lt;parent&gt; &lt;caption&gt; [attributes..])</w:t>
      </w:r>
      <w:bookmarkEnd w:id="616"/>
    </w:p>
    <w:p w14:paraId="756488C5" w14:textId="77777777" w:rsidR="0083023F" w:rsidRDefault="0083023F" w:rsidP="0083023F">
      <w:r>
        <w:rPr>
          <w:lang w:bidi="ar-SA"/>
        </w:rPr>
        <w:t>This function creates a checkbox in parent with the text caption. The checkbox is not checked that must be done with the attribute VALUE that can be T or nil.</w:t>
      </w:r>
      <w:r w:rsidR="00C4632D">
        <w:rPr>
          <w:lang w:bidi="ar-SA"/>
        </w:rPr>
        <w:t xml:space="preserve"> </w:t>
      </w:r>
      <w:r w:rsidR="00C4632D">
        <w:t>The function retur</w:t>
      </w:r>
      <w:r w:rsidR="00BE3854">
        <w:t>ns the object name of the control</w:t>
      </w:r>
      <w:r w:rsidR="00C4632D">
        <w:t>.</w:t>
      </w:r>
    </w:p>
    <w:p w14:paraId="2CDFDC03" w14:textId="77777777" w:rsidR="002C7518" w:rsidRDefault="002C7518" w:rsidP="002C7518">
      <w:r>
        <w:t>Following attributes can be used:</w:t>
      </w:r>
    </w:p>
    <w:p w14:paraId="23082F0A" w14:textId="4EA0DB36"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Pr>
          <w:lang w:bidi="ar-SA"/>
        </w:rPr>
        <w:t xml:space="preserve"> </w:t>
      </w:r>
      <w:r w:rsidR="00FD5A60">
        <w:rPr>
          <w:lang w:bidi="ar-SA"/>
        </w:rPr>
        <w:t>VISIBLE</w:t>
      </w:r>
      <w:r w:rsidR="00DA227B">
        <w:rPr>
          <w:lang w:bidi="ar-SA"/>
        </w:rPr>
        <w:t xml:space="preserve"> </w:t>
      </w:r>
      <w:hyperlink w:anchor="_UNIFORMH" w:history="1">
        <w:r w:rsidR="001C5AF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0C016535" w14:textId="77777777" w:rsidR="002C7518" w:rsidRDefault="002C7518" w:rsidP="0083023F">
      <w:pPr>
        <w:rPr>
          <w:lang w:bidi="ar-SA"/>
        </w:rPr>
      </w:pPr>
    </w:p>
    <w:p w14:paraId="2C945C2D" w14:textId="77777777" w:rsidR="0097672B" w:rsidRPr="00DD7CAD" w:rsidRDefault="001043E1" w:rsidP="0097672B">
      <w:pPr>
        <w:rPr>
          <w:b/>
          <w:lang w:bidi="ar-SA"/>
        </w:rPr>
      </w:pPr>
      <w:r>
        <w:rPr>
          <w:b/>
          <w:lang w:bidi="ar-SA"/>
        </w:rPr>
        <w:t>Example: 5</w:t>
      </w:r>
    </w:p>
    <w:p w14:paraId="52A0ED7C" w14:textId="77777777" w:rsidR="00DD7CAD" w:rsidRDefault="0097672B" w:rsidP="00DD7CAD">
      <w:r>
        <w:rPr>
          <w:noProof/>
          <w:lang w:val="sv-SE" w:eastAsia="sv-SE" w:bidi="ar-SA"/>
        </w:rPr>
        <w:drawing>
          <wp:inline distT="0" distB="0" distL="0" distR="0" wp14:anchorId="69D1F9A5" wp14:editId="37631E36">
            <wp:extent cx="1351915" cy="1781175"/>
            <wp:effectExtent l="19050" t="0" r="635" b="0"/>
            <wp:docPr id="12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srcRect/>
                    <a:stretch>
                      <a:fillRect/>
                    </a:stretch>
                  </pic:blipFill>
                  <pic:spPr bwMode="auto">
                    <a:xfrm>
                      <a:off x="0" y="0"/>
                      <a:ext cx="1351915" cy="1781175"/>
                    </a:xfrm>
                    <a:prstGeom prst="rect">
                      <a:avLst/>
                    </a:prstGeom>
                    <a:noFill/>
                    <a:ln w="9525">
                      <a:noFill/>
                      <a:miter lim="800000"/>
                      <a:headEnd/>
                      <a:tailEnd/>
                    </a:ln>
                  </pic:spPr>
                </pic:pic>
              </a:graphicData>
            </a:graphic>
          </wp:inline>
        </w:drawing>
      </w:r>
    </w:p>
    <w:p w14:paraId="02C37E4D" w14:textId="77777777" w:rsidR="00DD7CAD" w:rsidRDefault="00DD7CAD" w:rsidP="00DD7CAD">
      <w:pPr>
        <w:rPr>
          <w:lang w:bidi="ar-SA"/>
        </w:rPr>
      </w:pPr>
    </w:p>
    <w:p w14:paraId="20D0F1B1" w14:textId="77777777" w:rsidR="00DD7CAD" w:rsidRDefault="00DD7CAD" w:rsidP="00DD7CAD">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t>(SETQ daylist (LIST nil nil T T nil))</w:t>
      </w:r>
      <w:r>
        <w:rPr>
          <w:lang w:bidi="ar-SA"/>
        </w:rPr>
        <w:br/>
        <w:t>(DEFUN handler (object)</w:t>
      </w:r>
      <w:r w:rsidR="00BF3146">
        <w:rPr>
          <w:highlight w:val="lightGray"/>
          <w:lang w:bidi="ar-SA"/>
        </w:rPr>
        <w:t xml:space="preserve"> ; C</w:t>
      </w:r>
      <w:r w:rsidR="00F25628" w:rsidRPr="00F25628">
        <w:rPr>
          <w:highlight w:val="lightGray"/>
          <w:lang w:bidi="ar-SA"/>
        </w:rPr>
        <w:t>alled each time an object is changed</w:t>
      </w:r>
      <w:r>
        <w:rPr>
          <w:lang w:bidi="ar-SA"/>
        </w:rPr>
        <w:br/>
        <w:t xml:space="preserve">  (SETQ newdaylist (LIST (GP-GETQ t:0 VALUE) (GP-GETQ t:1 VALUE) (GP-GETQ t:2 VALUE) </w:t>
      </w:r>
      <w:r>
        <w:rPr>
          <w:lang w:bidi="ar-SA"/>
        </w:rPr>
        <w:br/>
        <w:t xml:space="preserve">                         (GP-GETQ t:3 VALUE) (GP-GETQ t:4 VALUE)))</w:t>
      </w:r>
      <w:r>
        <w:rPr>
          <w:lang w:bidi="ar-SA"/>
        </w:rPr>
        <w:br/>
        <w:t xml:space="preserve">  (PRIN</w:t>
      </w:r>
      <w:r w:rsidR="00BB0BDF">
        <w:rPr>
          <w:lang w:bidi="ar-SA"/>
        </w:rPr>
        <w:t>C newdaylist)</w:t>
      </w:r>
      <w:r w:rsidR="00BB0BDF">
        <w:rPr>
          <w:lang w:bidi="ar-SA"/>
        </w:rPr>
        <w:br/>
        <w:t xml:space="preserve">  (GP-CLOSE dlg</w:t>
      </w:r>
      <w:r>
        <w:rPr>
          <w:lang w:bidi="ar-SA"/>
        </w:rPr>
        <w:t xml:space="preserve"> newdaylist)</w:t>
      </w:r>
      <w:r>
        <w:rPr>
          <w:lang w:bidi="ar-SA"/>
        </w:rPr>
        <w:br/>
        <w:t>)</w:t>
      </w:r>
      <w:r>
        <w:rPr>
          <w:lang w:bidi="ar-SA"/>
        </w:rPr>
        <w:br/>
      </w:r>
      <w:r w:rsidRPr="00DD7CAD">
        <w:rPr>
          <w:highlight w:val="lightGray"/>
          <w:lang w:bidi="ar-SA"/>
        </w:rPr>
        <w:t>; Create the dialog</w:t>
      </w:r>
      <w:r w:rsidR="00A77303">
        <w:rPr>
          <w:lang w:bidi="ar-SA"/>
        </w:rPr>
        <w:br/>
        <w:t>(SETQ dlg</w:t>
      </w:r>
      <w:r>
        <w:rPr>
          <w:lang w:bidi="ar-SA"/>
        </w:rPr>
        <w:t xml:space="preserve"> (GP-DIALOG "Toggle</w:t>
      </w:r>
      <w:r w:rsidR="00A77303">
        <w:rPr>
          <w:lang w:bidi="ar-SA"/>
        </w:rPr>
        <w:t>s"))</w:t>
      </w:r>
      <w:r w:rsidR="00A77303">
        <w:rPr>
          <w:lang w:bidi="ar-SA"/>
        </w:rPr>
        <w:br/>
        <w:t>(SETQ t:0 (GP-TOGGLE dlg</w:t>
      </w:r>
      <w:r>
        <w:rPr>
          <w:lang w:bidi="ar-SA"/>
        </w:rPr>
        <w:t xml:space="preserve"> "Monday" VALUE (NTH 0 daylist)))</w:t>
      </w:r>
      <w:r>
        <w:rPr>
          <w:lang w:bidi="ar-SA"/>
        </w:rPr>
        <w:br/>
        <w:t xml:space="preserve">(SETQ t:1 (GP-TOGGLE </w:t>
      </w:r>
      <w:r w:rsidR="00A77303">
        <w:rPr>
          <w:lang w:bidi="ar-SA"/>
        </w:rPr>
        <w:t>dlg</w:t>
      </w:r>
      <w:r>
        <w:rPr>
          <w:lang w:bidi="ar-SA"/>
        </w:rPr>
        <w:t xml:space="preserve"> "Tuesday" VALUE (NTH 1 daylist)))</w:t>
      </w:r>
      <w:r>
        <w:rPr>
          <w:lang w:bidi="ar-SA"/>
        </w:rPr>
        <w:br/>
        <w:t xml:space="preserve">(SETQ t:2 (GP-TOGGLE </w:t>
      </w:r>
      <w:r w:rsidR="00A77303">
        <w:rPr>
          <w:lang w:bidi="ar-SA"/>
        </w:rPr>
        <w:t>dlg</w:t>
      </w:r>
      <w:r>
        <w:rPr>
          <w:lang w:bidi="ar-SA"/>
        </w:rPr>
        <w:t xml:space="preserve"> "Wednesday" VALUE (NTH 2 daylist)))</w:t>
      </w:r>
      <w:r>
        <w:rPr>
          <w:lang w:bidi="ar-SA"/>
        </w:rPr>
        <w:br/>
        <w:t xml:space="preserve">(SETQ t:3 (GP-TOGGLE </w:t>
      </w:r>
      <w:r w:rsidR="00A77303">
        <w:rPr>
          <w:lang w:bidi="ar-SA"/>
        </w:rPr>
        <w:t>dlg</w:t>
      </w:r>
      <w:r>
        <w:rPr>
          <w:lang w:bidi="ar-SA"/>
        </w:rPr>
        <w:t xml:space="preserve"> "Thursday" VALUE (NTH 3 daylist)))</w:t>
      </w:r>
      <w:r>
        <w:rPr>
          <w:lang w:bidi="ar-SA"/>
        </w:rPr>
        <w:br/>
        <w:t xml:space="preserve">(SETQ t:4 (GP-TOGGLE </w:t>
      </w:r>
      <w:r w:rsidR="00A77303">
        <w:rPr>
          <w:lang w:bidi="ar-SA"/>
        </w:rPr>
        <w:t>dlg</w:t>
      </w:r>
      <w:r>
        <w:rPr>
          <w:lang w:bidi="ar-SA"/>
        </w:rPr>
        <w:t xml:space="preserve"> "Friday" VALUE (NTH 4 daylist)))</w:t>
      </w:r>
      <w:r>
        <w:rPr>
          <w:lang w:bidi="ar-SA"/>
        </w:rPr>
        <w:br/>
        <w:t xml:space="preserve">(SETQ button (GP-BUTTON </w:t>
      </w:r>
      <w:r w:rsidR="00A77303">
        <w:rPr>
          <w:lang w:bidi="ar-SA"/>
        </w:rPr>
        <w:t>dlg</w:t>
      </w:r>
      <w:r>
        <w:rPr>
          <w:lang w:bidi="ar-SA"/>
        </w:rPr>
        <w:t xml:space="preserve"> "OK" EXPANDX nil WIDTH 80 ALIGN GPC-BOTTOM ACTION handler))</w:t>
      </w:r>
      <w:r>
        <w:rPr>
          <w:lang w:bidi="ar-SA"/>
        </w:rPr>
        <w:br/>
        <w:t xml:space="preserve">(GP-SHOWMODAL </w:t>
      </w:r>
      <w:r w:rsidR="00A77303">
        <w:rPr>
          <w:lang w:bidi="ar-SA"/>
        </w:rPr>
        <w:t>dlg</w:t>
      </w:r>
      <w:r>
        <w:rPr>
          <w:lang w:bidi="ar-SA"/>
        </w:rPr>
        <w:t>)</w:t>
      </w:r>
    </w:p>
    <w:p w14:paraId="0AD4E31B" w14:textId="70585BBA" w:rsidR="00CB1F89" w:rsidRDefault="00CB1F89" w:rsidP="00CB1F89">
      <w:pPr>
        <w:pStyle w:val="Rubrik4"/>
        <w:rPr>
          <w:lang w:bidi="ar-SA"/>
        </w:rPr>
      </w:pPr>
      <w:bookmarkStart w:id="617" w:name="_(GP-TOGGLEBUTTON_&lt;parent&gt;_&lt;caption&gt;"/>
      <w:bookmarkEnd w:id="617"/>
      <w:r>
        <w:rPr>
          <w:lang w:bidi="ar-SA"/>
        </w:rPr>
        <w:lastRenderedPageBreak/>
        <w:t>(</w:t>
      </w:r>
      <w:hyperlink w:anchor="_(GP-TOGGLEBUTTON_&lt;parent&gt;_&lt;caption&gt;" w:history="1">
        <w:r w:rsidRPr="00CB1F89">
          <w:rPr>
            <w:rStyle w:val="Hyperlnk"/>
            <w:bdr w:val="none" w:sz="0" w:space="0" w:color="auto"/>
            <w:lang w:bidi="ar-SA"/>
          </w:rPr>
          <w:t>GP-TOGGLEBUTTON</w:t>
        </w:r>
      </w:hyperlink>
      <w:r>
        <w:rPr>
          <w:lang w:bidi="ar-SA"/>
        </w:rPr>
        <w:t xml:space="preserve"> &lt;parent&gt; &lt;caption&gt; [attributes])</w:t>
      </w:r>
    </w:p>
    <w:p w14:paraId="24193816" w14:textId="77777777" w:rsidR="00CB1F89" w:rsidRDefault="00CB1F89" w:rsidP="00CB1F89">
      <w:pPr>
        <w:rPr>
          <w:lang w:bidi="ar-SA"/>
        </w:rPr>
      </w:pPr>
      <w:r>
        <w:rPr>
          <w:lang w:bidi="ar-SA"/>
        </w:rPr>
        <w:t>This is a variant of the GP-TOGGLE that works in a similar way as the GP-TOGGLE. The only different is that this object has a design of a button. It has the same attributes and properties.</w:t>
      </w:r>
      <w:r w:rsidR="0086496A">
        <w:rPr>
          <w:lang w:bidi="ar-SA"/>
        </w:rPr>
        <w:br/>
        <w:t>The IMAGE was added in R2018.3.1670.</w:t>
      </w:r>
    </w:p>
    <w:p w14:paraId="76895D16" w14:textId="5B846387" w:rsidR="00B8589F" w:rsidRDefault="00B8589F" w:rsidP="008C0005">
      <w:pPr>
        <w:pStyle w:val="Rubrik4"/>
        <w:rPr>
          <w:lang w:bidi="ar-SA"/>
        </w:rPr>
      </w:pPr>
      <w:bookmarkStart w:id="618" w:name="_(GP-TRACKBAR_&lt;parent&gt;_&lt;vertical&gt;"/>
      <w:bookmarkEnd w:id="618"/>
      <w:r>
        <w:rPr>
          <w:lang w:bidi="ar-SA"/>
        </w:rPr>
        <w:t>(</w:t>
      </w:r>
      <w:hyperlink w:anchor="_(GP-TRACKBAR_&lt;parent&gt;_&lt;vertical&gt;" w:history="1">
        <w:r w:rsidRPr="008C0005">
          <w:rPr>
            <w:rStyle w:val="Hyperlnk"/>
            <w:bdr w:val="none" w:sz="0" w:space="0" w:color="auto"/>
            <w:lang w:bidi="ar-SA"/>
          </w:rPr>
          <w:t>GP-TRACKBAR</w:t>
        </w:r>
      </w:hyperlink>
      <w:r>
        <w:rPr>
          <w:lang w:bidi="ar-SA"/>
        </w:rPr>
        <w:t xml:space="preserve"> </w:t>
      </w:r>
      <w:r w:rsidR="008C0005">
        <w:rPr>
          <w:lang w:bidi="ar-SA"/>
        </w:rPr>
        <w:t xml:space="preserve">&lt;parent&gt; </w:t>
      </w:r>
      <w:r>
        <w:rPr>
          <w:lang w:bidi="ar-SA"/>
        </w:rPr>
        <w:t>&lt;vertical&gt;</w:t>
      </w:r>
      <w:r w:rsidR="008C0005">
        <w:rPr>
          <w:lang w:bidi="ar-SA"/>
        </w:rPr>
        <w:t xml:space="preserve"> [attributes])</w:t>
      </w:r>
    </w:p>
    <w:p w14:paraId="0EC4FE92" w14:textId="77777777" w:rsidR="008C0005" w:rsidRDefault="008C0005" w:rsidP="008C0005">
      <w:pPr>
        <w:rPr>
          <w:lang w:bidi="ar-SA"/>
        </w:rPr>
      </w:pPr>
      <w:r>
        <w:rPr>
          <w:lang w:bidi="ar-SA"/>
        </w:rPr>
        <w:t>Following attributes can be used:</w:t>
      </w:r>
    </w:p>
    <w:p w14:paraId="3666D7F8" w14:textId="77777777" w:rsidR="008C0005" w:rsidRDefault="008C0005" w:rsidP="008C0005">
      <w:pPr>
        <w:rPr>
          <w:lang w:bidi="ar-SA"/>
        </w:rPr>
      </w:pPr>
      <w:r>
        <w:rPr>
          <w:lang w:bidi="ar-SA"/>
        </w:rPr>
        <w:t>VALUE, MINVALUE, MAXVALUE, ACTION</w:t>
      </w:r>
    </w:p>
    <w:p w14:paraId="22781006" w14:textId="77777777" w:rsidR="008C0005" w:rsidRPr="008C0005" w:rsidRDefault="008C0005" w:rsidP="008C0005">
      <w:pPr>
        <w:rPr>
          <w:lang w:bidi="ar-SA"/>
        </w:rPr>
      </w:pPr>
      <w:r>
        <w:rPr>
          <w:lang w:bidi="ar-SA"/>
        </w:rPr>
        <w:t>Default min and max values is 0 to 1.</w:t>
      </w:r>
    </w:p>
    <w:p w14:paraId="730B823B" w14:textId="53B81455" w:rsidR="0097672B" w:rsidRDefault="0097672B" w:rsidP="00CB1F89">
      <w:pPr>
        <w:pStyle w:val="Rubrik4"/>
        <w:rPr>
          <w:lang w:bidi="ar-SA"/>
        </w:rPr>
      </w:pPr>
      <w:bookmarkStart w:id="619" w:name="_(GP-RADIO_&lt;parent&gt;_&lt;caption&gt;"/>
      <w:bookmarkStart w:id="620" w:name="_Toc359406250"/>
      <w:bookmarkEnd w:id="619"/>
      <w:r>
        <w:rPr>
          <w:lang w:bidi="ar-SA"/>
        </w:rPr>
        <w:t>(</w:t>
      </w:r>
      <w:hyperlink w:anchor="_(GP-RADIO_&lt;parent&gt;_&lt;caption&gt;" w:history="1">
        <w:r w:rsidRPr="00145AF4">
          <w:rPr>
            <w:rStyle w:val="Hyperlnk"/>
            <w:bdr w:val="none" w:sz="0" w:space="0" w:color="auto"/>
            <w:lang w:bidi="ar-SA"/>
          </w:rPr>
          <w:t>GP-RADIO</w:t>
        </w:r>
      </w:hyperlink>
      <w:r>
        <w:rPr>
          <w:lang w:bidi="ar-SA"/>
        </w:rPr>
        <w:t xml:space="preserve"> &lt;parent&gt; &lt;caption&gt; [attributes])</w:t>
      </w:r>
      <w:bookmarkEnd w:id="620"/>
    </w:p>
    <w:p w14:paraId="1B8FF949" w14:textId="77777777" w:rsidR="009E05BA" w:rsidRDefault="0097672B" w:rsidP="0097672B">
      <w:r>
        <w:rPr>
          <w:lang w:bidi="ar-SA"/>
        </w:rPr>
        <w:t xml:space="preserve">This function creates a radio button with the text &lt;caption&gt;. Only one of the radio </w:t>
      </w:r>
      <w:r w:rsidR="007162F3">
        <w:rPr>
          <w:lang w:bidi="ar-SA"/>
        </w:rPr>
        <w:t>buttons</w:t>
      </w:r>
      <w:r>
        <w:rPr>
          <w:lang w:bidi="ar-SA"/>
        </w:rPr>
        <w:t xml:space="preserve"> that are on the same parent can be</w:t>
      </w:r>
      <w:r w:rsidR="007162F3">
        <w:rPr>
          <w:lang w:bidi="ar-SA"/>
        </w:rPr>
        <w:t xml:space="preserve"> activated at the same time. Note that it's not possible to use GP-ROW and GP-COLUMN </w:t>
      </w:r>
      <w:r w:rsidR="00311621">
        <w:rPr>
          <w:lang w:bidi="ar-SA"/>
        </w:rPr>
        <w:t xml:space="preserve">as parent. If you need </w:t>
      </w:r>
      <w:r w:rsidR="007162F3">
        <w:rPr>
          <w:lang w:bidi="ar-SA"/>
        </w:rPr>
        <w:t xml:space="preserve">GR-RADIO in several groups than you must use </w:t>
      </w:r>
      <w:r w:rsidR="009E05BA">
        <w:rPr>
          <w:lang w:bidi="ar-SA"/>
        </w:rPr>
        <w:t>GP-FRAME.</w:t>
      </w:r>
      <w:r w:rsidR="00C4632D">
        <w:rPr>
          <w:lang w:bidi="ar-SA"/>
        </w:rPr>
        <w:t xml:space="preserve"> </w:t>
      </w:r>
      <w:r w:rsidR="00C4632D">
        <w:t>The function retur</w:t>
      </w:r>
      <w:r w:rsidR="00BE3854">
        <w:t>ns the object name of the control</w:t>
      </w:r>
      <w:r w:rsidR="00C4632D">
        <w:t>.</w:t>
      </w:r>
    </w:p>
    <w:p w14:paraId="7D5B3610" w14:textId="77777777" w:rsidR="002C7518" w:rsidRDefault="002C7518" w:rsidP="002C7518">
      <w:r>
        <w:t>Following attributes can be used:</w:t>
      </w:r>
    </w:p>
    <w:p w14:paraId="2F360E22" w14:textId="382C0CAB"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sidR="00FD5A60">
        <w:rPr>
          <w:rStyle w:val="Hyperlnk"/>
          <w:bdr w:val="none" w:sz="0" w:space="0" w:color="auto"/>
          <w:lang w:bidi="ar-SA"/>
        </w:rPr>
        <w:t xml:space="preserve"> VISIBLE</w:t>
      </w:r>
      <w:r w:rsidR="002C15C4">
        <w:rPr>
          <w:rStyle w:val="Hyperlnk"/>
          <w:bdr w:val="none" w:sz="0" w:space="0" w:color="auto"/>
          <w:lang w:bidi="ar-SA"/>
        </w:rPr>
        <w:t xml:space="preserve"> BUTTON</w:t>
      </w:r>
      <w:r w:rsidR="00DA227B">
        <w:rPr>
          <w:rStyle w:val="Hyperlnk"/>
          <w:bdr w:val="none" w:sz="0" w:space="0" w:color="auto"/>
          <w:lang w:bidi="ar-SA"/>
        </w:rPr>
        <w:t xml:space="preserve"> </w:t>
      </w:r>
      <w:hyperlink w:anchor="_UNIFORMH" w:history="1">
        <w:r w:rsidR="001C5AF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47C8EDD1" w14:textId="77777777" w:rsidR="002C7518" w:rsidRDefault="002C15C4" w:rsidP="0097672B">
      <w:pPr>
        <w:rPr>
          <w:lang w:bidi="ar-SA"/>
        </w:rPr>
      </w:pPr>
      <w:r>
        <w:rPr>
          <w:lang w:bidi="ar-SA"/>
        </w:rPr>
        <w:t>When setting the attribute BUTTON to T the GP-RADIO is displayed in a button style-</w:t>
      </w:r>
    </w:p>
    <w:p w14:paraId="02583F00" w14:textId="77777777" w:rsidR="0097672B" w:rsidRDefault="00311621" w:rsidP="0097672B">
      <w:pPr>
        <w:rPr>
          <w:b/>
          <w:lang w:bidi="ar-SA"/>
        </w:rPr>
      </w:pPr>
      <w:r w:rsidRPr="00311621">
        <w:rPr>
          <w:b/>
          <w:lang w:bidi="ar-SA"/>
        </w:rPr>
        <w:t>Example</w:t>
      </w:r>
      <w:r w:rsidR="001043E1">
        <w:rPr>
          <w:b/>
          <w:lang w:bidi="ar-SA"/>
        </w:rPr>
        <w:t xml:space="preserve"> 6</w:t>
      </w:r>
    </w:p>
    <w:p w14:paraId="0E758ED6" w14:textId="77777777" w:rsidR="001043E1" w:rsidRPr="001043E1" w:rsidRDefault="001043E1" w:rsidP="0097672B">
      <w:pPr>
        <w:rPr>
          <w:lang w:bidi="ar-SA"/>
        </w:rPr>
      </w:pPr>
      <w:r w:rsidRPr="001043E1">
        <w:rPr>
          <w:lang w:bidi="ar-SA"/>
        </w:rPr>
        <w:t xml:space="preserve">In this </w:t>
      </w:r>
      <w:r>
        <w:rPr>
          <w:lang w:bidi="ar-SA"/>
        </w:rPr>
        <w:t>example we are using 4 radio buttons</w:t>
      </w:r>
    </w:p>
    <w:p w14:paraId="4EF5652F" w14:textId="77777777" w:rsidR="00311621" w:rsidRPr="0097672B" w:rsidRDefault="00311621" w:rsidP="0097672B">
      <w:pPr>
        <w:rPr>
          <w:lang w:bidi="ar-SA"/>
        </w:rPr>
      </w:pPr>
      <w:r>
        <w:rPr>
          <w:noProof/>
          <w:lang w:val="sv-SE" w:eastAsia="sv-SE" w:bidi="ar-SA"/>
        </w:rPr>
        <w:drawing>
          <wp:inline distT="0" distB="0" distL="0" distR="0" wp14:anchorId="708ACD57" wp14:editId="17F466A3">
            <wp:extent cx="1351915" cy="1574165"/>
            <wp:effectExtent l="19050" t="0" r="635" b="0"/>
            <wp:docPr id="122"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1351915" cy="1574165"/>
                    </a:xfrm>
                    <a:prstGeom prst="rect">
                      <a:avLst/>
                    </a:prstGeom>
                    <a:noFill/>
                    <a:ln w="9525">
                      <a:noFill/>
                      <a:miter lim="800000"/>
                      <a:headEnd/>
                      <a:tailEnd/>
                    </a:ln>
                  </pic:spPr>
                </pic:pic>
              </a:graphicData>
            </a:graphic>
          </wp:inline>
        </w:drawing>
      </w:r>
    </w:p>
    <w:p w14:paraId="3737AAD2" w14:textId="77777777" w:rsidR="0097672B" w:rsidRDefault="0037785B" w:rsidP="00311621">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r>
      <w:r w:rsidR="00311621">
        <w:rPr>
          <w:lang w:bidi="ar-SA"/>
        </w:rPr>
        <w:t>(SETQ direction "NORTH")</w:t>
      </w:r>
      <w:r w:rsidR="00311621">
        <w:rPr>
          <w:lang w:bidi="ar-SA"/>
        </w:rPr>
        <w:br/>
        <w:t>(DEFUN handler (object)</w:t>
      </w:r>
      <w:r w:rsidR="00F25628">
        <w:rPr>
          <w:lang w:bidi="ar-SA"/>
        </w:rPr>
        <w:t xml:space="preserve"> </w:t>
      </w:r>
      <w:r w:rsidR="00BF3146">
        <w:rPr>
          <w:highlight w:val="lightGray"/>
          <w:lang w:bidi="ar-SA"/>
        </w:rPr>
        <w:t>; C</w:t>
      </w:r>
      <w:r w:rsidR="00F25628" w:rsidRPr="00F25628">
        <w:rPr>
          <w:highlight w:val="lightGray"/>
          <w:lang w:bidi="ar-SA"/>
        </w:rPr>
        <w:t>alled each time an object is changed</w:t>
      </w:r>
      <w:r w:rsidR="00311621">
        <w:rPr>
          <w:lang w:bidi="ar-SA"/>
        </w:rPr>
        <w:br/>
        <w:t xml:space="preserve">  (COND</w:t>
      </w:r>
      <w:r w:rsidR="00311621">
        <w:rPr>
          <w:lang w:bidi="ar-SA"/>
        </w:rPr>
        <w:br/>
        <w:t xml:space="preserve">    ((= object</w:t>
      </w:r>
      <w:r w:rsidR="00A77303">
        <w:rPr>
          <w:lang w:bidi="ar-SA"/>
        </w:rPr>
        <w:t xml:space="preserve"> button) </w:t>
      </w:r>
      <w:r w:rsidR="00A77303">
        <w:rPr>
          <w:lang w:bidi="ar-SA"/>
        </w:rPr>
        <w:br/>
        <w:t xml:space="preserve">      (GP-CLOSE dlg</w:t>
      </w:r>
      <w:r w:rsidR="00311621">
        <w:rPr>
          <w:lang w:bidi="ar-SA"/>
        </w:rPr>
        <w:t xml:space="preserve"> direction))</w:t>
      </w:r>
      <w:r w:rsidR="00311621">
        <w:rPr>
          <w:lang w:bidi="ar-SA"/>
        </w:rPr>
        <w:br/>
        <w:t xml:space="preserve">    (T (SETQ direction (GP-GETQ object CAPTION)))</w:t>
      </w:r>
      <w:r w:rsidR="00311621">
        <w:rPr>
          <w:lang w:bidi="ar-SA"/>
        </w:rPr>
        <w:br/>
        <w:t xml:space="preserve">  )</w:t>
      </w:r>
      <w:r w:rsidR="00311621">
        <w:rPr>
          <w:lang w:bidi="ar-SA"/>
        </w:rPr>
        <w:br/>
        <w:t>)</w:t>
      </w:r>
      <w:r w:rsidR="00311621">
        <w:rPr>
          <w:lang w:bidi="ar-SA"/>
        </w:rPr>
        <w:br/>
      </w:r>
      <w:r w:rsidR="00311621" w:rsidRPr="0037785B">
        <w:rPr>
          <w:highlight w:val="lightGray"/>
          <w:lang w:bidi="ar-SA"/>
        </w:rPr>
        <w:t>; Create the dialog</w:t>
      </w:r>
      <w:r w:rsidR="00C306B5">
        <w:rPr>
          <w:lang w:bidi="ar-SA"/>
        </w:rPr>
        <w:br/>
        <w:t>(SETQ dlg</w:t>
      </w:r>
      <w:r w:rsidR="00311621">
        <w:rPr>
          <w:lang w:bidi="ar-SA"/>
        </w:rPr>
        <w:t xml:space="preserve"> (GP-DIALOG "RADIO BUTTONS" ACTION hand</w:t>
      </w:r>
      <w:r w:rsidR="00C306B5">
        <w:rPr>
          <w:lang w:bidi="ar-SA"/>
        </w:rPr>
        <w:t>ler))</w:t>
      </w:r>
      <w:r w:rsidR="00C306B5">
        <w:rPr>
          <w:lang w:bidi="ar-SA"/>
        </w:rPr>
        <w:br/>
        <w:t>(SETQ r:0 (GP-RADIO dlg</w:t>
      </w:r>
      <w:r w:rsidR="00311621">
        <w:rPr>
          <w:lang w:bidi="ar-SA"/>
        </w:rPr>
        <w:t xml:space="preserve"> "NORTH" VALU</w:t>
      </w:r>
      <w:r w:rsidR="00C306B5">
        <w:rPr>
          <w:lang w:bidi="ar-SA"/>
        </w:rPr>
        <w:t>E T))</w:t>
      </w:r>
      <w:r w:rsidR="00C306B5">
        <w:rPr>
          <w:lang w:bidi="ar-SA"/>
        </w:rPr>
        <w:br/>
        <w:t>(SETQ r:1 (GP-RADIO dlg</w:t>
      </w:r>
      <w:r w:rsidR="00311621">
        <w:rPr>
          <w:lang w:bidi="ar-SA"/>
        </w:rPr>
        <w:t xml:space="preserve"> "EA</w:t>
      </w:r>
      <w:r w:rsidR="00C306B5">
        <w:rPr>
          <w:lang w:bidi="ar-SA"/>
        </w:rPr>
        <w:t>ST"))</w:t>
      </w:r>
      <w:r w:rsidR="00C306B5">
        <w:rPr>
          <w:lang w:bidi="ar-SA"/>
        </w:rPr>
        <w:br/>
        <w:t>(SETQ r:2 (GP-RADIO dlg</w:t>
      </w:r>
      <w:r w:rsidR="00311621">
        <w:rPr>
          <w:lang w:bidi="ar-SA"/>
        </w:rPr>
        <w:t xml:space="preserve"> "SOU</w:t>
      </w:r>
      <w:r w:rsidR="00C306B5">
        <w:rPr>
          <w:lang w:bidi="ar-SA"/>
        </w:rPr>
        <w:t>TH"))</w:t>
      </w:r>
      <w:r w:rsidR="00C306B5">
        <w:rPr>
          <w:lang w:bidi="ar-SA"/>
        </w:rPr>
        <w:br/>
        <w:t>(SETQ r:3 (GP-RADIO dlg</w:t>
      </w:r>
      <w:r w:rsidR="00311621">
        <w:rPr>
          <w:lang w:bidi="ar-SA"/>
        </w:rPr>
        <w:t xml:space="preserve"> "WE</w:t>
      </w:r>
      <w:r w:rsidR="00C306B5">
        <w:rPr>
          <w:lang w:bidi="ar-SA"/>
        </w:rPr>
        <w:t>ST"))</w:t>
      </w:r>
      <w:r w:rsidR="00C306B5">
        <w:rPr>
          <w:lang w:bidi="ar-SA"/>
        </w:rPr>
        <w:br/>
        <w:t>(SETQ button (GP-BUTTON dlg</w:t>
      </w:r>
      <w:r w:rsidR="00311621">
        <w:rPr>
          <w:lang w:bidi="ar-SA"/>
        </w:rPr>
        <w:t xml:space="preserve"> "OK" EXPANDX nil WIDTH 80 ALIGN GPC-BOTT</w:t>
      </w:r>
      <w:r w:rsidR="00C306B5">
        <w:rPr>
          <w:lang w:bidi="ar-SA"/>
        </w:rPr>
        <w:t>OM))</w:t>
      </w:r>
      <w:r w:rsidR="00C306B5">
        <w:rPr>
          <w:lang w:bidi="ar-SA"/>
        </w:rPr>
        <w:br/>
        <w:t>(ALERT (GP-SHOWMODAL dlg</w:t>
      </w:r>
      <w:r w:rsidR="00311621">
        <w:rPr>
          <w:lang w:bidi="ar-SA"/>
        </w:rPr>
        <w:t>))</w:t>
      </w:r>
    </w:p>
    <w:p w14:paraId="6DA0FF98" w14:textId="77777777" w:rsidR="00311621" w:rsidRDefault="001043E1" w:rsidP="0037785B">
      <w:pPr>
        <w:rPr>
          <w:b/>
          <w:lang w:bidi="ar-SA"/>
        </w:rPr>
      </w:pPr>
      <w:r>
        <w:rPr>
          <w:b/>
          <w:lang w:bidi="ar-SA"/>
        </w:rPr>
        <w:t>Example 7</w:t>
      </w:r>
    </w:p>
    <w:p w14:paraId="547A6B18" w14:textId="77777777" w:rsidR="001043E1" w:rsidRDefault="001043E1" w:rsidP="0037785B">
      <w:pPr>
        <w:rPr>
          <w:lang w:bidi="ar-SA"/>
        </w:rPr>
      </w:pPr>
      <w:r w:rsidRPr="001043E1">
        <w:rPr>
          <w:lang w:bidi="ar-SA"/>
        </w:rPr>
        <w:t xml:space="preserve">In this example </w:t>
      </w:r>
      <w:r>
        <w:rPr>
          <w:lang w:bidi="ar-SA"/>
        </w:rPr>
        <w:t>we are us</w:t>
      </w:r>
      <w:r w:rsidR="00F25628">
        <w:rPr>
          <w:lang w:bidi="ar-SA"/>
        </w:rPr>
        <w:t>ing two groups of radio buttons, the first group change caption on the second group.</w:t>
      </w:r>
    </w:p>
    <w:p w14:paraId="776B61BD" w14:textId="77777777" w:rsidR="0037785B" w:rsidRDefault="001043E1" w:rsidP="0037785B">
      <w:pPr>
        <w:rPr>
          <w:lang w:bidi="ar-SA"/>
        </w:rPr>
      </w:pPr>
      <w:r>
        <w:rPr>
          <w:noProof/>
          <w:lang w:val="sv-SE" w:eastAsia="sv-SE" w:bidi="ar-SA"/>
        </w:rPr>
        <w:lastRenderedPageBreak/>
        <w:drawing>
          <wp:inline distT="0" distB="0" distL="0" distR="0" wp14:anchorId="16124193" wp14:editId="556A6D62">
            <wp:extent cx="1256030" cy="2305685"/>
            <wp:effectExtent l="19050" t="0" r="1270" b="0"/>
            <wp:docPr id="125"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srcRect/>
                    <a:stretch>
                      <a:fillRect/>
                    </a:stretch>
                  </pic:blipFill>
                  <pic:spPr bwMode="auto">
                    <a:xfrm>
                      <a:off x="0" y="0"/>
                      <a:ext cx="1256030" cy="2305685"/>
                    </a:xfrm>
                    <a:prstGeom prst="rect">
                      <a:avLst/>
                    </a:prstGeom>
                    <a:noFill/>
                    <a:ln w="9525">
                      <a:noFill/>
                      <a:miter lim="800000"/>
                      <a:headEnd/>
                      <a:tailEnd/>
                    </a:ln>
                  </pic:spPr>
                </pic:pic>
              </a:graphicData>
            </a:graphic>
          </wp:inline>
        </w:drawing>
      </w:r>
    </w:p>
    <w:p w14:paraId="6D9190AF" w14:textId="77777777" w:rsidR="00F25628" w:rsidRDefault="00F25628" w:rsidP="00F25628">
      <w:pPr>
        <w:pStyle w:val="LISPSAMPLE"/>
        <w:rPr>
          <w:lang w:bidi="ar-SA"/>
        </w:rPr>
      </w:pPr>
      <w:r w:rsidRPr="00006822">
        <w:rPr>
          <w:highlight w:val="lightGray"/>
          <w:lang w:bidi="ar-SA"/>
        </w:rPr>
        <w:t>; Initialize needed functio</w:t>
      </w:r>
      <w:r>
        <w:rPr>
          <w:highlight w:val="lightGray"/>
          <w:lang w:bidi="ar-SA"/>
        </w:rPr>
        <w:t>n</w:t>
      </w:r>
      <w:r>
        <w:rPr>
          <w:lang w:bidi="ar-SA"/>
        </w:rPr>
        <w:br/>
        <w:t>(DEFUN handler (object)</w:t>
      </w:r>
      <w:r w:rsidR="00BF3146">
        <w:rPr>
          <w:highlight w:val="lightGray"/>
          <w:lang w:bidi="ar-SA"/>
        </w:rPr>
        <w:t>; C</w:t>
      </w:r>
      <w:r w:rsidRPr="00F25628">
        <w:rPr>
          <w:highlight w:val="lightGray"/>
          <w:lang w:bidi="ar-SA"/>
        </w:rPr>
        <w:t>alled each time an object is changed</w:t>
      </w:r>
      <w:r>
        <w:rPr>
          <w:lang w:bidi="ar-SA"/>
        </w:rPr>
        <w:br/>
        <w:t xml:space="preserve">  (COND</w:t>
      </w:r>
      <w:r>
        <w:rPr>
          <w:lang w:bidi="ar-SA"/>
        </w:rPr>
        <w:br/>
        <w:t xml:space="preserve">    ((= object r1:clock)</w:t>
      </w:r>
      <w:r>
        <w:rPr>
          <w:lang w:bidi="ar-SA"/>
        </w:rPr>
        <w:br/>
        <w:t xml:space="preserve">      (GP-SETQ r2:n CAPTION "00:00")</w:t>
      </w:r>
      <w:r>
        <w:rPr>
          <w:lang w:bidi="ar-SA"/>
        </w:rPr>
        <w:br/>
        <w:t xml:space="preserve">      (GP-SETQ r2:e CAPTION "03:00")</w:t>
      </w:r>
      <w:r>
        <w:rPr>
          <w:lang w:bidi="ar-SA"/>
        </w:rPr>
        <w:br/>
        <w:t xml:space="preserve">      (GP-SETQ r2:s CAPTION "06:00")</w:t>
      </w:r>
      <w:r>
        <w:rPr>
          <w:lang w:bidi="ar-SA"/>
        </w:rPr>
        <w:br/>
        <w:t xml:space="preserve">      (GP-SETQ r2:w CAPTION "09:00"))</w:t>
      </w:r>
      <w:r>
        <w:rPr>
          <w:lang w:bidi="ar-SA"/>
        </w:rPr>
        <w:br/>
        <w:t xml:space="preserve">    ((= object r1:direction)</w:t>
      </w:r>
      <w:r>
        <w:rPr>
          <w:lang w:bidi="ar-SA"/>
        </w:rPr>
        <w:br/>
        <w:t xml:space="preserve">      (GP-SETQ r2:n CAPTION "NORTH")</w:t>
      </w:r>
      <w:r>
        <w:rPr>
          <w:lang w:bidi="ar-SA"/>
        </w:rPr>
        <w:br/>
        <w:t xml:space="preserve">      (GP-SETQ r2:e CAPTION "EAST")</w:t>
      </w:r>
      <w:r>
        <w:rPr>
          <w:lang w:bidi="ar-SA"/>
        </w:rPr>
        <w:br/>
        <w:t xml:space="preserve">      (GP-SETQ r2:s CAPTION "SOUTH")</w:t>
      </w:r>
      <w:r>
        <w:rPr>
          <w:lang w:bidi="ar-SA"/>
        </w:rPr>
        <w:br/>
        <w:t xml:space="preserve">      (GP-SETQ r2:w CAPTION "WEST"))</w:t>
      </w:r>
      <w:r>
        <w:rPr>
          <w:lang w:bidi="ar-SA"/>
        </w:rPr>
        <w:br/>
        <w:t xml:space="preserve">    ((= obj</w:t>
      </w:r>
      <w:r w:rsidR="00C306B5">
        <w:rPr>
          <w:lang w:bidi="ar-SA"/>
        </w:rPr>
        <w:t>ect b:ok)</w:t>
      </w:r>
      <w:r w:rsidR="00C306B5">
        <w:rPr>
          <w:lang w:bidi="ar-SA"/>
        </w:rPr>
        <w:br/>
        <w:t xml:space="preserve">      (GP-CLOSE dlg</w:t>
      </w:r>
      <w:r>
        <w:rPr>
          <w:lang w:bidi="ar-SA"/>
        </w:rPr>
        <w:t xml:space="preserve"> (GP-GETQ rbused CAPTION))) </w:t>
      </w:r>
      <w:r w:rsidRPr="00F25628">
        <w:rPr>
          <w:highlight w:val="lightGray"/>
          <w:lang w:bidi="ar-SA"/>
        </w:rPr>
        <w:t>; Get caption from last used direction and close</w:t>
      </w:r>
      <w:r>
        <w:rPr>
          <w:lang w:bidi="ar-SA"/>
        </w:rPr>
        <w:br/>
        <w:t xml:space="preserve">    (T (SETQ rbused object)) </w:t>
      </w:r>
      <w:r w:rsidR="00BF3146">
        <w:rPr>
          <w:highlight w:val="lightGray"/>
          <w:lang w:bidi="ar-SA"/>
        </w:rPr>
        <w:t>; S</w:t>
      </w:r>
      <w:r w:rsidRPr="00F25628">
        <w:rPr>
          <w:highlight w:val="lightGray"/>
          <w:lang w:bidi="ar-SA"/>
        </w:rPr>
        <w:t>ave the last used direction</w:t>
      </w:r>
      <w:r>
        <w:rPr>
          <w:lang w:bidi="ar-SA"/>
        </w:rPr>
        <w:br/>
        <w:t xml:space="preserve">  )</w:t>
      </w:r>
      <w:r>
        <w:rPr>
          <w:lang w:bidi="ar-SA"/>
        </w:rPr>
        <w:br/>
        <w:t>)</w:t>
      </w:r>
      <w:r>
        <w:rPr>
          <w:lang w:bidi="ar-SA"/>
        </w:rPr>
        <w:br/>
      </w:r>
      <w:r w:rsidRPr="00F25628">
        <w:rPr>
          <w:highlight w:val="lightGray"/>
          <w:lang w:bidi="ar-SA"/>
        </w:rPr>
        <w:t>; Create the dialog</w:t>
      </w:r>
      <w:r w:rsidR="00C306B5">
        <w:rPr>
          <w:lang w:bidi="ar-SA"/>
        </w:rPr>
        <w:br/>
        <w:t>(SETQ dlg</w:t>
      </w:r>
      <w:r>
        <w:rPr>
          <w:lang w:bidi="ar-SA"/>
        </w:rPr>
        <w:t xml:space="preserve"> (GP-DIALOG "EXSAMPLE 7" ACTION handler))</w:t>
      </w:r>
      <w:r w:rsidR="00C306B5">
        <w:rPr>
          <w:lang w:bidi="ar-SA"/>
        </w:rPr>
        <w:br/>
        <w:t>(SETQ r1:clock (GP-RADIO dlg</w:t>
      </w:r>
      <w:r>
        <w:rPr>
          <w:lang w:bidi="ar-SA"/>
        </w:rPr>
        <w:t xml:space="preserve"> "CLOCK"))</w:t>
      </w:r>
      <w:r>
        <w:rPr>
          <w:lang w:bidi="ar-SA"/>
        </w:rPr>
        <w:br/>
        <w:t>(SE</w:t>
      </w:r>
      <w:r w:rsidR="00C306B5">
        <w:rPr>
          <w:lang w:bidi="ar-SA"/>
        </w:rPr>
        <w:t>TQ r1:direction (GP-RADIO dlg</w:t>
      </w:r>
      <w:r>
        <w:rPr>
          <w:lang w:bidi="ar-SA"/>
        </w:rPr>
        <w:t xml:space="preserve"> "DIRECTINS" VALUE </w:t>
      </w:r>
      <w:r w:rsidR="00C306B5">
        <w:rPr>
          <w:lang w:bidi="ar-SA"/>
        </w:rPr>
        <w:t>T))</w:t>
      </w:r>
      <w:r w:rsidR="00C306B5">
        <w:rPr>
          <w:lang w:bidi="ar-SA"/>
        </w:rPr>
        <w:br/>
        <w:t>(SETQ frame (GP-FRAME dlg</w:t>
      </w:r>
      <w:r>
        <w:rPr>
          <w:lang w:bidi="ar-SA"/>
        </w:rPr>
        <w:t xml:space="preserve"> ""))</w:t>
      </w:r>
      <w:r>
        <w:rPr>
          <w:lang w:bidi="ar-SA"/>
        </w:rPr>
        <w:br/>
        <w:t>(SETQ r2:n (GP-RADIO frame "NORTH" VALUE T) rbused r2:n)</w:t>
      </w:r>
      <w:r>
        <w:rPr>
          <w:lang w:bidi="ar-SA"/>
        </w:rPr>
        <w:br/>
        <w:t>(SETQ r2:e (GP-RADIO frame "EAST"))</w:t>
      </w:r>
      <w:r>
        <w:rPr>
          <w:lang w:bidi="ar-SA"/>
        </w:rPr>
        <w:br/>
        <w:t>(SETQ r2:s (GP-RADIO frame "SOUTH"))</w:t>
      </w:r>
      <w:r>
        <w:rPr>
          <w:lang w:bidi="ar-SA"/>
        </w:rPr>
        <w:br/>
        <w:t>(SETQ r2:w (GP-RADIO frame "WEST</w:t>
      </w:r>
      <w:r w:rsidR="00C306B5">
        <w:rPr>
          <w:lang w:bidi="ar-SA"/>
        </w:rPr>
        <w:t>"))</w:t>
      </w:r>
      <w:r w:rsidR="00C306B5">
        <w:rPr>
          <w:lang w:bidi="ar-SA"/>
        </w:rPr>
        <w:br/>
        <w:t>(SETQ b:ok (GP-BUTTON dlg</w:t>
      </w:r>
      <w:r>
        <w:rPr>
          <w:lang w:bidi="ar-SA"/>
        </w:rPr>
        <w:t xml:space="preserve"> "OK" EXPANDX nil WIDTH 80 ALIGN GPC-BOTT</w:t>
      </w:r>
      <w:r w:rsidR="00C306B5">
        <w:rPr>
          <w:lang w:bidi="ar-SA"/>
        </w:rPr>
        <w:t>OM))</w:t>
      </w:r>
      <w:r w:rsidR="00C306B5">
        <w:rPr>
          <w:lang w:bidi="ar-SA"/>
        </w:rPr>
        <w:br/>
        <w:t>(ALERT (GP-SHOWMODAL dlg</w:t>
      </w:r>
      <w:r>
        <w:rPr>
          <w:lang w:bidi="ar-SA"/>
        </w:rPr>
        <w:t>))</w:t>
      </w:r>
    </w:p>
    <w:p w14:paraId="5CE95CB2" w14:textId="3EA4D1CB" w:rsidR="00E92E08" w:rsidRDefault="00E92E08" w:rsidP="001043E1">
      <w:pPr>
        <w:pStyle w:val="Rubrik4"/>
        <w:rPr>
          <w:lang w:bidi="ar-SA"/>
        </w:rPr>
      </w:pPr>
      <w:bookmarkStart w:id="621" w:name="_(GP-LABEL_&lt;parent&gt;_&lt;caption&gt;"/>
      <w:bookmarkStart w:id="622" w:name="_(GP-LINKLABEL_&lt;parent&gt;_&lt;caption&gt;"/>
      <w:bookmarkStart w:id="623" w:name="_Toc359406251"/>
      <w:bookmarkEnd w:id="621"/>
      <w:bookmarkEnd w:id="622"/>
      <w:r>
        <w:rPr>
          <w:lang w:bidi="ar-SA"/>
        </w:rPr>
        <w:t>(</w:t>
      </w:r>
      <w:hyperlink w:anchor="_(GP-LINKLABEL_&lt;parent&gt;_&lt;caption&gt;" w:history="1">
        <w:r w:rsidRPr="00E92E08">
          <w:rPr>
            <w:rStyle w:val="Hyperlnk"/>
            <w:bdr w:val="none" w:sz="0" w:space="0" w:color="auto"/>
            <w:lang w:bidi="ar-SA"/>
          </w:rPr>
          <w:t>GP-LINKLABEL</w:t>
        </w:r>
      </w:hyperlink>
      <w:r>
        <w:rPr>
          <w:lang w:bidi="ar-SA"/>
        </w:rPr>
        <w:t xml:space="preserve"> &lt;parent&gt; &lt;caption&gt; &lt;url&gt; [attributes])</w:t>
      </w:r>
    </w:p>
    <w:p w14:paraId="113E656A" w14:textId="29009064" w:rsidR="00E92E08" w:rsidRDefault="00E92E08" w:rsidP="00E92E08">
      <w:pPr>
        <w:rPr>
          <w:lang w:bidi="ar-SA"/>
        </w:rPr>
      </w:pPr>
      <w:r>
        <w:rPr>
          <w:lang w:bidi="ar-SA"/>
        </w:rPr>
        <w:t xml:space="preserve">This function creates a text object with a link to an URL. </w:t>
      </w:r>
    </w:p>
    <w:p w14:paraId="54F80AE5" w14:textId="001A8FFC" w:rsidR="00E92E08" w:rsidRDefault="005A3A21" w:rsidP="00E92E08">
      <w:pPr>
        <w:rPr>
          <w:lang w:bidi="ar-SA"/>
        </w:rPr>
      </w:pPr>
      <w:r>
        <w:rPr>
          <w:noProof/>
        </w:rPr>
        <w:drawing>
          <wp:inline distT="0" distB="0" distL="0" distR="0" wp14:anchorId="39F543A4" wp14:editId="7581655D">
            <wp:extent cx="2449830" cy="579755"/>
            <wp:effectExtent l="0" t="0" r="0" b="0"/>
            <wp:docPr id="28539096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49830" cy="579755"/>
                    </a:xfrm>
                    <a:prstGeom prst="rect">
                      <a:avLst/>
                    </a:prstGeom>
                    <a:noFill/>
                    <a:ln>
                      <a:noFill/>
                    </a:ln>
                  </pic:spPr>
                </pic:pic>
              </a:graphicData>
            </a:graphic>
          </wp:inline>
        </w:drawing>
      </w:r>
    </w:p>
    <w:p w14:paraId="69885650" w14:textId="58EAD757" w:rsidR="00E92E08" w:rsidRDefault="00E92E08" w:rsidP="00E92E08">
      <w:pPr>
        <w:pStyle w:val="LISPSAMPLE"/>
      </w:pPr>
      <w:r>
        <w:t>(SETQ dlg (GP-DIALOG "Link</w:t>
      </w:r>
      <w:r w:rsidR="005A3A21">
        <w:t>L</w:t>
      </w:r>
      <w:r>
        <w:t>abel test" VERTICAL nil))</w:t>
      </w:r>
    </w:p>
    <w:p w14:paraId="0F742FBA" w14:textId="613F9B3E" w:rsidR="00E92E08" w:rsidRDefault="00E92E08" w:rsidP="00E92E08">
      <w:pPr>
        <w:pStyle w:val="LISPSAMPLE"/>
      </w:pPr>
      <w:r>
        <w:t xml:space="preserve">(GP-LABEL dlg "Testing </w:t>
      </w:r>
      <w:r w:rsidR="005A3A21">
        <w:t>L</w:t>
      </w:r>
      <w:r>
        <w:t xml:space="preserve">ink </w:t>
      </w:r>
      <w:r w:rsidR="005A3A21">
        <w:t>L</w:t>
      </w:r>
      <w:r>
        <w:t xml:space="preserve">abels"); </w:t>
      </w:r>
    </w:p>
    <w:p w14:paraId="073983AE" w14:textId="32F3D47C" w:rsidR="00E92E08" w:rsidRDefault="00E92E08" w:rsidP="00E92E08">
      <w:pPr>
        <w:pStyle w:val="LISPSAMPLE"/>
      </w:pPr>
      <w:r>
        <w:t>(GP-LINKLABEL dlg "Start google" URL "</w:t>
      </w:r>
      <w:hyperlink r:id="rId66" w:history="1">
        <w:r>
          <w:rPr>
            <w:rStyle w:val="Hyperlnk"/>
          </w:rPr>
          <w:t>www.google.se</w:t>
        </w:r>
      </w:hyperlink>
      <w:r>
        <w:t>")</w:t>
      </w:r>
    </w:p>
    <w:p w14:paraId="13FAEA17" w14:textId="447D4C74" w:rsidR="00E92E08" w:rsidRPr="007206C0" w:rsidRDefault="00E92E08" w:rsidP="00E92E08">
      <w:pPr>
        <w:pStyle w:val="LISPSAMPLE"/>
        <w:rPr>
          <w:rFonts w:ascii="Calibri" w:hAnsi="Calibri"/>
        </w:rPr>
      </w:pPr>
      <w:r w:rsidRPr="007206C0">
        <w:t>(GP-LINKLABEL dlg "Start notepad" URL "notepad.exe");</w:t>
      </w:r>
    </w:p>
    <w:p w14:paraId="7D7AE0DE" w14:textId="77777777" w:rsidR="00E92E08" w:rsidRDefault="00E92E08" w:rsidP="00E92E08">
      <w:pPr>
        <w:pStyle w:val="LISPSAMPLE"/>
      </w:pPr>
      <w:r>
        <w:t>(GP-SHOWMODAL dlg)</w:t>
      </w:r>
    </w:p>
    <w:p w14:paraId="7BB360FD" w14:textId="77777777" w:rsidR="00E92E08" w:rsidRPr="00E92E08" w:rsidRDefault="00E92E08" w:rsidP="00E92E08">
      <w:pPr>
        <w:rPr>
          <w:lang w:bidi="ar-SA"/>
        </w:rPr>
      </w:pPr>
    </w:p>
    <w:p w14:paraId="046881B0" w14:textId="4E8A7B2A" w:rsidR="001043E1" w:rsidRDefault="001043E1" w:rsidP="001043E1">
      <w:pPr>
        <w:pStyle w:val="Rubrik4"/>
        <w:rPr>
          <w:lang w:bidi="ar-SA"/>
        </w:rPr>
      </w:pPr>
      <w:r>
        <w:rPr>
          <w:lang w:bidi="ar-SA"/>
        </w:rPr>
        <w:t>(</w:t>
      </w:r>
      <w:hyperlink w:anchor="_(GP-LABEL_&lt;parent&gt;_&lt;caption&gt;" w:history="1">
        <w:r w:rsidRPr="00145AF4">
          <w:rPr>
            <w:rStyle w:val="Hyperlnk"/>
            <w:bdr w:val="none" w:sz="0" w:space="0" w:color="auto"/>
            <w:lang w:bidi="ar-SA"/>
          </w:rPr>
          <w:t>GP-LABEL</w:t>
        </w:r>
      </w:hyperlink>
      <w:r>
        <w:rPr>
          <w:lang w:bidi="ar-SA"/>
        </w:rPr>
        <w:t xml:space="preserve"> &lt;parent&gt; </w:t>
      </w:r>
      <w:r w:rsidR="00D115EB">
        <w:rPr>
          <w:lang w:bidi="ar-SA"/>
        </w:rPr>
        <w:t>&lt;caption&gt; [attributes</w:t>
      </w:r>
      <w:r w:rsidR="005148BC">
        <w:rPr>
          <w:lang w:bidi="ar-SA"/>
        </w:rPr>
        <w:t>…</w:t>
      </w:r>
      <w:r w:rsidR="00D115EB">
        <w:rPr>
          <w:lang w:bidi="ar-SA"/>
        </w:rPr>
        <w:t>])</w:t>
      </w:r>
      <w:bookmarkEnd w:id="623"/>
    </w:p>
    <w:p w14:paraId="3843F702" w14:textId="77777777" w:rsidR="00D115EB" w:rsidRDefault="00F81E95" w:rsidP="00D115EB">
      <w:pPr>
        <w:rPr>
          <w:lang w:bidi="ar-SA"/>
        </w:rPr>
      </w:pPr>
      <w:r>
        <w:rPr>
          <w:lang w:bidi="ar-SA"/>
        </w:rPr>
        <w:t>This function creates</w:t>
      </w:r>
      <w:r w:rsidR="00D115EB">
        <w:rPr>
          <w:lang w:bidi="ar-SA"/>
        </w:rPr>
        <w:t xml:space="preserve"> a text object.</w:t>
      </w:r>
      <w:r w:rsidR="00BE3854" w:rsidRPr="00BE3854">
        <w:t xml:space="preserve"> </w:t>
      </w:r>
      <w:r w:rsidR="00BE3854">
        <w:t>The function returns the object name of the control,</w:t>
      </w:r>
    </w:p>
    <w:p w14:paraId="2267D8CD" w14:textId="77777777" w:rsidR="002C7518" w:rsidRDefault="002C7518" w:rsidP="002C7518">
      <w:r>
        <w:t>Following attributes can be used:</w:t>
      </w:r>
    </w:p>
    <w:p w14:paraId="04F4F87C" w14:textId="5F501332"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sidR="00FD5A60">
        <w:rPr>
          <w:rStyle w:val="Hyperlnk"/>
          <w:bdr w:val="none" w:sz="0" w:space="0" w:color="auto"/>
          <w:lang w:bidi="ar-SA"/>
        </w:rPr>
        <w:t xml:space="preserve"> VISIBLE</w:t>
      </w:r>
      <w:r w:rsidR="00DA227B">
        <w:rPr>
          <w:rStyle w:val="Hyperlnk"/>
          <w:bdr w:val="none" w:sz="0" w:space="0" w:color="auto"/>
          <w:lang w:bidi="ar-SA"/>
        </w:rPr>
        <w:t xml:space="preserve"> </w:t>
      </w:r>
      <w:hyperlink w:anchor="_UNIFORMH" w:history="1">
        <w:r w:rsidR="001C5AF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44ED4F84" w14:textId="19CDFF5D" w:rsidR="0037785B" w:rsidRDefault="005148BC" w:rsidP="005148BC">
      <w:pPr>
        <w:pStyle w:val="Rubrik4"/>
        <w:rPr>
          <w:lang w:bidi="ar-SA"/>
        </w:rPr>
      </w:pPr>
      <w:bookmarkStart w:id="624" w:name="_(GP-LISTBOX_&lt;parent&gt;_&lt;lst&gt;"/>
      <w:bookmarkStart w:id="625" w:name="_Toc359406252"/>
      <w:bookmarkEnd w:id="624"/>
      <w:r>
        <w:rPr>
          <w:lang w:bidi="ar-SA"/>
        </w:rPr>
        <w:lastRenderedPageBreak/>
        <w:t>(</w:t>
      </w:r>
      <w:hyperlink w:anchor="_(GP-LISTBOX_&lt;parent&gt;_&lt;lst&gt;" w:history="1">
        <w:r w:rsidRPr="00145AF4">
          <w:rPr>
            <w:rStyle w:val="Hyperlnk"/>
            <w:bdr w:val="none" w:sz="0" w:space="0" w:color="auto"/>
            <w:lang w:bidi="ar-SA"/>
          </w:rPr>
          <w:t>GP-LISTBOX</w:t>
        </w:r>
      </w:hyperlink>
      <w:r>
        <w:rPr>
          <w:lang w:bidi="ar-SA"/>
        </w:rPr>
        <w:t xml:space="preserve"> &lt;parent&gt; &lt;lst&gt; [attributes…])</w:t>
      </w:r>
      <w:bookmarkEnd w:id="625"/>
    </w:p>
    <w:p w14:paraId="5F1043B5" w14:textId="77777777" w:rsidR="002C7518" w:rsidRDefault="005148BC" w:rsidP="0037785B">
      <w:pPr>
        <w:rPr>
          <w:lang w:bidi="ar-SA"/>
        </w:rPr>
      </w:pPr>
      <w:r>
        <w:rPr>
          <w:lang w:bidi="ar-SA"/>
        </w:rPr>
        <w:t xml:space="preserve">Create a list box. The object in the </w:t>
      </w:r>
      <w:r w:rsidR="00D35FD4">
        <w:rPr>
          <w:lang w:bidi="ar-SA"/>
        </w:rPr>
        <w:t>list box</w:t>
      </w:r>
      <w:r>
        <w:rPr>
          <w:lang w:bidi="ar-SA"/>
        </w:rPr>
        <w:t xml:space="preserve"> can </w:t>
      </w:r>
      <w:r w:rsidR="00BE3854">
        <w:rPr>
          <w:lang w:bidi="ar-SA"/>
        </w:rPr>
        <w:t>be defined</w:t>
      </w:r>
      <w:r>
        <w:rPr>
          <w:lang w:bidi="ar-SA"/>
        </w:rPr>
        <w:t xml:space="preserve"> </w:t>
      </w:r>
      <w:r w:rsidR="00D35FD4">
        <w:rPr>
          <w:lang w:bidi="ar-SA"/>
        </w:rPr>
        <w:t>by the list</w:t>
      </w:r>
      <w:r>
        <w:rPr>
          <w:lang w:bidi="ar-SA"/>
        </w:rPr>
        <w:t xml:space="preserve"> &lt;lst&gt; or by the function GP-APPEND.</w:t>
      </w:r>
      <w:r w:rsidR="00C4632D">
        <w:rPr>
          <w:lang w:bidi="ar-SA"/>
        </w:rPr>
        <w:t xml:space="preserve"> </w:t>
      </w:r>
      <w:r w:rsidR="00C4632D">
        <w:t>The function retur</w:t>
      </w:r>
      <w:r w:rsidR="00BE3854">
        <w:t>ns the object name of the control</w:t>
      </w:r>
      <w:r w:rsidR="00C4632D">
        <w:t>.</w:t>
      </w:r>
      <w:r w:rsidR="00BE3854" w:rsidRPr="00BE3854">
        <w:t xml:space="preserve"> </w:t>
      </w:r>
      <w:r w:rsidR="00BE3854">
        <w:t>Default width is set to 75.</w:t>
      </w:r>
    </w:p>
    <w:p w14:paraId="0E025EE8" w14:textId="77777777" w:rsidR="002C7518" w:rsidRDefault="002C7518" w:rsidP="002C7518">
      <w:r>
        <w:t>Following attributes can be used:</w:t>
      </w:r>
    </w:p>
    <w:p w14:paraId="0BFFB031" w14:textId="1F742F61" w:rsidR="00D52C50" w:rsidRDefault="00D52C50" w:rsidP="00D52C50">
      <w:pPr>
        <w:rPr>
          <w:lang w:bidi="ar-SA"/>
        </w:rPr>
      </w:pPr>
      <w:hyperlink w:anchor="_ACTION" w:history="1">
        <w:r w:rsidRPr="00A7619F">
          <w:rPr>
            <w:rStyle w:val="Hyperlnk"/>
            <w:bdr w:val="none" w:sz="0" w:space="0" w:color="auto"/>
            <w:lang w:bidi="ar-SA"/>
          </w:rPr>
          <w:t>ACTION</w:t>
        </w:r>
      </w:hyperlink>
      <w:r>
        <w:rPr>
          <w:lang w:bidi="ar-SA"/>
        </w:rPr>
        <w:t xml:space="preserve"> </w:t>
      </w:r>
      <w:hyperlink w:anchor="_ALIGN" w:history="1">
        <w:r w:rsidRPr="00A7619F">
          <w:rPr>
            <w:rStyle w:val="Hyperlnk"/>
            <w:bdr w:val="none" w:sz="0" w:space="0" w:color="auto"/>
            <w:lang w:bidi="ar-SA"/>
          </w:rPr>
          <w:t>ALIGN</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ALUE" w:history="1">
        <w:r w:rsidRPr="00A7619F">
          <w:rPr>
            <w:rStyle w:val="Hyperlnk"/>
            <w:bdr w:val="none" w:sz="0" w:space="0" w:color="auto"/>
            <w:lang w:bidi="ar-SA"/>
          </w:rPr>
          <w:t>VALUE</w:t>
        </w:r>
      </w:hyperlink>
      <w:r>
        <w:rPr>
          <w:lang w:bidi="ar-SA"/>
        </w:rPr>
        <w:t xml:space="preserve"> </w:t>
      </w:r>
      <w:hyperlink w:anchor="_WIDTH" w:history="1">
        <w:r w:rsidRPr="00A7619F">
          <w:rPr>
            <w:rStyle w:val="Hyperlnk"/>
            <w:bdr w:val="none" w:sz="0" w:space="0" w:color="auto"/>
            <w:lang w:bidi="ar-SA"/>
          </w:rPr>
          <w:t>WIDTH</w:t>
        </w:r>
      </w:hyperlink>
      <w:r w:rsidR="00FD5A60">
        <w:rPr>
          <w:rStyle w:val="Hyperlnk"/>
          <w:bdr w:val="none" w:sz="0" w:space="0" w:color="auto"/>
          <w:lang w:bidi="ar-SA"/>
        </w:rPr>
        <w:t xml:space="preserve"> VISIBLE</w:t>
      </w:r>
      <w:r w:rsidR="00F56B44">
        <w:rPr>
          <w:rStyle w:val="Hyperlnk"/>
          <w:bdr w:val="none" w:sz="0" w:space="0" w:color="auto"/>
          <w:lang w:bidi="ar-SA"/>
        </w:rPr>
        <w:t xml:space="preserve"> MULTISELECT</w:t>
      </w:r>
      <w:r w:rsidR="00DA227B">
        <w:rPr>
          <w:rStyle w:val="Hyperlnk"/>
          <w:bdr w:val="none" w:sz="0" w:space="0" w:color="auto"/>
          <w:lang w:bidi="ar-SA"/>
        </w:rPr>
        <w:t xml:space="preserve"> </w:t>
      </w:r>
      <w:hyperlink w:anchor="_UNIFORMH" w:history="1">
        <w:r w:rsidR="00DA227B" w:rsidRPr="001C5AFB">
          <w:rPr>
            <w:rStyle w:val="Hyperlnk"/>
            <w:bdr w:val="none" w:sz="0" w:space="0" w:color="auto"/>
            <w:lang w:bidi="ar-SA"/>
          </w:rPr>
          <w:t>TIP</w:t>
        </w:r>
      </w:hyperlink>
      <w:r w:rsidR="00061428">
        <w:t xml:space="preserve"> </w:t>
      </w:r>
      <w:r w:rsidR="00061428">
        <w:rPr>
          <w:rStyle w:val="Hyperlnk"/>
          <w:color w:val="auto"/>
          <w:bdr w:val="none" w:sz="0" w:space="0" w:color="auto"/>
          <w:lang w:bidi="ar-SA"/>
        </w:rPr>
        <w:t>USERID</w:t>
      </w:r>
    </w:p>
    <w:p w14:paraId="102F672F" w14:textId="5D9455F3" w:rsidR="00F56B44" w:rsidRDefault="00F56B44" w:rsidP="00F56B44">
      <w:r>
        <w:t>If the attribute MULTISELECT is non nil then GP-GETQ VALUE will generate a list of integers</w:t>
      </w:r>
      <w:r w:rsidR="008D1D4E">
        <w:t>.</w:t>
      </w:r>
    </w:p>
    <w:p w14:paraId="7CA2E4C5" w14:textId="77777777" w:rsidR="00F56B44" w:rsidRDefault="00F56B44" w:rsidP="0037785B">
      <w:pPr>
        <w:rPr>
          <w:b/>
          <w:lang w:bidi="ar-SA"/>
        </w:rPr>
      </w:pPr>
    </w:p>
    <w:p w14:paraId="6B170D55" w14:textId="1446D696" w:rsidR="00D35FD4" w:rsidRPr="00D35FD4" w:rsidRDefault="00D35FD4" w:rsidP="0037785B">
      <w:pPr>
        <w:rPr>
          <w:b/>
          <w:lang w:bidi="ar-SA"/>
        </w:rPr>
      </w:pPr>
      <w:r w:rsidRPr="00D35FD4">
        <w:rPr>
          <w:b/>
          <w:lang w:bidi="ar-SA"/>
        </w:rPr>
        <w:t>Example 8</w:t>
      </w:r>
    </w:p>
    <w:p w14:paraId="6E67654B" w14:textId="77777777" w:rsidR="00D35FD4" w:rsidRDefault="00D35FD4" w:rsidP="0037785B">
      <w:pPr>
        <w:rPr>
          <w:lang w:bidi="ar-SA"/>
        </w:rPr>
      </w:pPr>
      <w:r>
        <w:rPr>
          <w:lang w:bidi="ar-SA"/>
        </w:rPr>
        <w:t>In this example we will read all f</w:t>
      </w:r>
      <w:r w:rsidR="00121FE8">
        <w:rPr>
          <w:lang w:bidi="ar-SA"/>
        </w:rPr>
        <w:t>iles in a directory and add them</w:t>
      </w:r>
      <w:r>
        <w:rPr>
          <w:lang w:bidi="ar-SA"/>
        </w:rPr>
        <w:t xml:space="preserve"> to the list, when you clock on a file, the file name will be written in a label.</w:t>
      </w:r>
    </w:p>
    <w:p w14:paraId="0FA5F259" w14:textId="77777777" w:rsidR="005148BC" w:rsidRDefault="004B4DC5" w:rsidP="0037785B">
      <w:pPr>
        <w:rPr>
          <w:lang w:bidi="ar-SA"/>
        </w:rPr>
      </w:pPr>
      <w:r>
        <w:rPr>
          <w:noProof/>
          <w:lang w:val="sv-SE" w:eastAsia="sv-SE" w:bidi="ar-SA"/>
        </w:rPr>
        <w:drawing>
          <wp:inline distT="0" distB="0" distL="0" distR="0" wp14:anchorId="6EF31F4B" wp14:editId="00046029">
            <wp:extent cx="2854325" cy="1987550"/>
            <wp:effectExtent l="19050" t="0" r="3175" b="0"/>
            <wp:docPr id="127"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srcRect/>
                    <a:stretch>
                      <a:fillRect/>
                    </a:stretch>
                  </pic:blipFill>
                  <pic:spPr bwMode="auto">
                    <a:xfrm>
                      <a:off x="0" y="0"/>
                      <a:ext cx="2854325" cy="1987550"/>
                    </a:xfrm>
                    <a:prstGeom prst="rect">
                      <a:avLst/>
                    </a:prstGeom>
                    <a:noFill/>
                    <a:ln w="9525">
                      <a:noFill/>
                      <a:miter lim="800000"/>
                      <a:headEnd/>
                      <a:tailEnd/>
                    </a:ln>
                  </pic:spPr>
                </pic:pic>
              </a:graphicData>
            </a:graphic>
          </wp:inline>
        </w:drawing>
      </w:r>
    </w:p>
    <w:p w14:paraId="6C4EFCCC" w14:textId="183447C7" w:rsidR="00D35FD4" w:rsidRDefault="002177AD" w:rsidP="004B4DC5">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r>
      <w:r w:rsidR="004B4DC5">
        <w:rPr>
          <w:lang w:bidi="ar-SA"/>
        </w:rPr>
        <w:t>(SETQ filelist (FILE-FINDALL "c:\\ncdata" "*"))</w:t>
      </w:r>
      <w:r w:rsidR="004B4DC5">
        <w:rPr>
          <w:lang w:bidi="ar-SA"/>
        </w:rPr>
        <w:br/>
        <w:t>(DEFUN handler (object)</w:t>
      </w:r>
      <w:r>
        <w:rPr>
          <w:lang w:bidi="ar-SA"/>
        </w:rPr>
        <w:t xml:space="preserve"> </w:t>
      </w:r>
      <w:r w:rsidR="00BF3146">
        <w:rPr>
          <w:highlight w:val="lightGray"/>
          <w:lang w:bidi="ar-SA"/>
        </w:rPr>
        <w:t>;C</w:t>
      </w:r>
      <w:r w:rsidRPr="00F25628">
        <w:rPr>
          <w:highlight w:val="lightGray"/>
          <w:lang w:bidi="ar-SA"/>
        </w:rPr>
        <w:t>alled each time an object is changed</w:t>
      </w:r>
      <w:r w:rsidR="004B4DC5">
        <w:rPr>
          <w:lang w:bidi="ar-SA"/>
        </w:rPr>
        <w:br/>
        <w:t xml:space="preserve">  (COND</w:t>
      </w:r>
      <w:r w:rsidR="004B4DC5">
        <w:rPr>
          <w:lang w:bidi="ar-SA"/>
        </w:rPr>
        <w:br/>
        <w:t xml:space="preserve">    ((= object l:files)</w:t>
      </w:r>
      <w:r w:rsidR="004B4DC5">
        <w:rPr>
          <w:lang w:bidi="ar-SA"/>
        </w:rPr>
        <w:br/>
        <w:t xml:space="preserve">      (SETQ findex (GP-GETQ l:files VALUE))</w:t>
      </w:r>
      <w:r w:rsidR="004B4DC5">
        <w:rPr>
          <w:lang w:bidi="ar-SA"/>
        </w:rPr>
        <w:br/>
        <w:t xml:space="preserve">      (SETQ filename (NTH findex filelist))</w:t>
      </w:r>
      <w:r w:rsidR="004B4DC5">
        <w:rPr>
          <w:lang w:bidi="ar-SA"/>
        </w:rPr>
        <w:br/>
        <w:t xml:space="preserve">      (GP-SETQ t:file CAPTION (STRCASE filename)))</w:t>
      </w:r>
      <w:r w:rsidR="004B4DC5">
        <w:rPr>
          <w:lang w:bidi="ar-SA"/>
        </w:rPr>
        <w:br/>
        <w:t xml:space="preserve">    ((= </w:t>
      </w:r>
      <w:r w:rsidR="00C306B5">
        <w:rPr>
          <w:lang w:bidi="ar-SA"/>
        </w:rPr>
        <w:t>object b:close) (GP-CLOSE dlg</w:t>
      </w:r>
      <w:r w:rsidR="004B4DC5">
        <w:rPr>
          <w:lang w:bidi="ar-SA"/>
        </w:rPr>
        <w:t xml:space="preserve"> T))</w:t>
      </w:r>
      <w:r w:rsidR="004B4DC5">
        <w:rPr>
          <w:lang w:bidi="ar-SA"/>
        </w:rPr>
        <w:br/>
        <w:t xml:space="preserve">  )</w:t>
      </w:r>
      <w:r w:rsidR="004B4DC5">
        <w:rPr>
          <w:lang w:bidi="ar-SA"/>
        </w:rPr>
        <w:br/>
        <w:t>)</w:t>
      </w:r>
      <w:r w:rsidR="004B4DC5">
        <w:rPr>
          <w:lang w:bidi="ar-SA"/>
        </w:rPr>
        <w:br/>
      </w:r>
      <w:r w:rsidR="004B4DC5" w:rsidRPr="0037785B">
        <w:rPr>
          <w:highlight w:val="lightGray"/>
          <w:lang w:bidi="ar-SA"/>
        </w:rPr>
        <w:t>; Create the dialog</w:t>
      </w:r>
      <w:r w:rsidR="00C306B5">
        <w:rPr>
          <w:lang w:bidi="ar-SA"/>
        </w:rPr>
        <w:br/>
        <w:t>(SETQ dlg</w:t>
      </w:r>
      <w:r w:rsidR="004B4DC5">
        <w:rPr>
          <w:lang w:bidi="ar-SA"/>
        </w:rPr>
        <w:t xml:space="preserve"> (GP-DIALOG "EXAMPLE 8" ACTION handler RESIZABLE T WIDTH 300))</w:t>
      </w:r>
      <w:r w:rsidR="004B4DC5">
        <w:rPr>
          <w:lang w:bidi="ar-SA"/>
        </w:rPr>
        <w:br/>
      </w:r>
      <w:r w:rsidR="00C306B5">
        <w:rPr>
          <w:lang w:bidi="ar-SA"/>
        </w:rPr>
        <w:t>(SETQ l:files (GP-LISTBOX dlg</w:t>
      </w:r>
      <w:r w:rsidR="004B4DC5">
        <w:rPr>
          <w:lang w:bidi="ar-SA"/>
        </w:rPr>
        <w:t xml:space="preserve"> filelist</w:t>
      </w:r>
      <w:r w:rsidR="00C306B5">
        <w:rPr>
          <w:lang w:bidi="ar-SA"/>
        </w:rPr>
        <w:t>))</w:t>
      </w:r>
      <w:r w:rsidR="00C306B5">
        <w:rPr>
          <w:lang w:bidi="ar-SA"/>
        </w:rPr>
        <w:br/>
        <w:t>(SETQ t:file (GP-LABEL dlg</w:t>
      </w:r>
      <w:r w:rsidR="004B4DC5">
        <w:rPr>
          <w:lang w:bidi="ar-SA"/>
        </w:rPr>
        <w:t xml:space="preserve"> ""))</w:t>
      </w:r>
      <w:r w:rsidR="00C306B5">
        <w:rPr>
          <w:lang w:bidi="ar-SA"/>
        </w:rPr>
        <w:br/>
        <w:t>(SETQ b:close (GP-BUTTON dlg</w:t>
      </w:r>
      <w:r w:rsidR="004B4DC5">
        <w:rPr>
          <w:lang w:bidi="ar-SA"/>
        </w:rPr>
        <w:t xml:space="preserve"> "OK" ALIGN GPC-CENTER EXPANDX nil</w:t>
      </w:r>
      <w:r w:rsidR="00C306B5">
        <w:rPr>
          <w:lang w:bidi="ar-SA"/>
        </w:rPr>
        <w:t xml:space="preserve"> WIDTH 80))</w:t>
      </w:r>
      <w:r w:rsidR="00C306B5">
        <w:rPr>
          <w:lang w:bidi="ar-SA"/>
        </w:rPr>
        <w:br/>
        <w:t>(GP-SHOWMODAL dlg</w:t>
      </w:r>
      <w:r w:rsidR="004B4DC5">
        <w:rPr>
          <w:lang w:bidi="ar-SA"/>
        </w:rPr>
        <w:t>)</w:t>
      </w:r>
    </w:p>
    <w:p w14:paraId="28B25E42" w14:textId="58892502" w:rsidR="00AB0630" w:rsidRDefault="00AB0630" w:rsidP="00AB0630">
      <w:pPr>
        <w:pStyle w:val="Rubrik4"/>
        <w:rPr>
          <w:lang w:bidi="ar-SA"/>
        </w:rPr>
      </w:pPr>
      <w:r>
        <w:rPr>
          <w:lang w:bidi="ar-SA"/>
        </w:rPr>
        <w:t>Multiselect</w:t>
      </w:r>
    </w:p>
    <w:p w14:paraId="3F54680B" w14:textId="29B0B1E6" w:rsidR="00AB0630" w:rsidRDefault="00AB0630" w:rsidP="00AB0630">
      <w:r>
        <w:t>This is an example of Multiselect</w:t>
      </w:r>
      <w:r w:rsidR="00354152">
        <w:t xml:space="preserve"> and Items.</w:t>
      </w:r>
    </w:p>
    <w:p w14:paraId="7B6E3D78" w14:textId="7AA59E2A" w:rsidR="000D6026" w:rsidRDefault="00354152" w:rsidP="00AB0630">
      <w:r>
        <w:rPr>
          <w:noProof/>
        </w:rPr>
        <w:drawing>
          <wp:inline distT="0" distB="0" distL="0" distR="0" wp14:anchorId="17E87772" wp14:editId="4C3B1C9E">
            <wp:extent cx="1257300" cy="2305050"/>
            <wp:effectExtent l="0" t="0" r="0" b="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257300" cy="2305050"/>
                    </a:xfrm>
                    <a:prstGeom prst="rect">
                      <a:avLst/>
                    </a:prstGeom>
                  </pic:spPr>
                </pic:pic>
              </a:graphicData>
            </a:graphic>
          </wp:inline>
        </w:drawing>
      </w:r>
    </w:p>
    <w:p w14:paraId="52048433" w14:textId="536FF7DA" w:rsidR="00354152" w:rsidRDefault="00354152" w:rsidP="00354152">
      <w:pPr>
        <w:pStyle w:val="LISPSAMPLE"/>
      </w:pPr>
      <w:r>
        <w:t>(SETQ first (LIST "Adam" "Rudolf" "Olof"))</w:t>
      </w:r>
      <w:r>
        <w:br/>
        <w:t>(SETQ family (LIST "Nilsson" "Svensson" "Johnson"))</w:t>
      </w:r>
      <w:r>
        <w:br/>
      </w:r>
      <w:r>
        <w:lastRenderedPageBreak/>
        <w:t>(DEFUN handler (object)</w:t>
      </w:r>
      <w:r>
        <w:br/>
        <w:t xml:space="preserve">  (COND</w:t>
      </w:r>
      <w:r>
        <w:br/>
        <w:t xml:space="preserve">    ((= object b:show)</w:t>
      </w:r>
      <w:r>
        <w:br/>
        <w:t xml:space="preserve">      (ALERT (TOSTR (GP-GETQ l:listbox VALUE))))</w:t>
      </w:r>
      <w:r>
        <w:br/>
        <w:t xml:space="preserve">    ((= object b:first)</w:t>
      </w:r>
      <w:r>
        <w:br/>
        <w:t xml:space="preserve">      (GP-SETQ l:listbox ITEMS first))</w:t>
      </w:r>
      <w:r>
        <w:br/>
        <w:t xml:space="preserve">    ((= object b:family)</w:t>
      </w:r>
      <w:r>
        <w:br/>
        <w:t xml:space="preserve">      (GP-SETQ l:listbox ITEMS family))</w:t>
      </w:r>
      <w:r>
        <w:br/>
        <w:t xml:space="preserve">  )</w:t>
      </w:r>
      <w:r>
        <w:br/>
        <w:t>)</w:t>
      </w:r>
    </w:p>
    <w:p w14:paraId="3EB1BAC0" w14:textId="11BB5671" w:rsidR="00354152" w:rsidRDefault="00354152" w:rsidP="00354152">
      <w:pPr>
        <w:pStyle w:val="LISPSAMPLE"/>
      </w:pPr>
      <w:r>
        <w:t>(SETQ dlg (GP-DIALOG "Multi and Items" ACTION handler))</w:t>
      </w:r>
      <w:r>
        <w:br/>
        <w:t>(SETQ l:listbox (GP-LISTBOX dlg (LIST "Adam" "Rudolf" "Tage") MULTISELECT T))</w:t>
      </w:r>
      <w:r>
        <w:br/>
        <w:t>(SETQ b:show (GP-BUTTON dlg "Show selection"))</w:t>
      </w:r>
      <w:r>
        <w:br/>
        <w:t>(SETQ b:first (GP-BUTTON dlg "Fist name"))</w:t>
      </w:r>
      <w:r>
        <w:br/>
        <w:t>(SETQ b:family (GP-BUTTON dlg "Family name"))</w:t>
      </w:r>
      <w:r>
        <w:br/>
        <w:t>(GP-SHOWMODAL dlg)</w:t>
      </w:r>
    </w:p>
    <w:p w14:paraId="2D450E5A" w14:textId="09E96542" w:rsidR="00F50658" w:rsidRDefault="00F50658" w:rsidP="00F50658">
      <w:pPr>
        <w:pStyle w:val="Rubrik4"/>
        <w:rPr>
          <w:lang w:bidi="ar-SA"/>
        </w:rPr>
      </w:pPr>
      <w:bookmarkStart w:id="626" w:name="_(GP-IMAGE_&lt;filename&gt;)"/>
      <w:bookmarkStart w:id="627" w:name="_Toc359406253"/>
      <w:bookmarkEnd w:id="626"/>
      <w:r>
        <w:rPr>
          <w:lang w:bidi="ar-SA"/>
        </w:rPr>
        <w:t>(</w:t>
      </w:r>
      <w:hyperlink w:anchor="_(GP-IMAGE_&lt;filename&gt;)" w:history="1">
        <w:r w:rsidRPr="00145AF4">
          <w:rPr>
            <w:rStyle w:val="Hyperlnk"/>
            <w:bdr w:val="none" w:sz="0" w:space="0" w:color="auto"/>
            <w:lang w:bidi="ar-SA"/>
          </w:rPr>
          <w:t>GP-IMAGE</w:t>
        </w:r>
      </w:hyperlink>
      <w:r>
        <w:rPr>
          <w:lang w:bidi="ar-SA"/>
        </w:rPr>
        <w:t xml:space="preserve"> &lt;filename&gt;)</w:t>
      </w:r>
      <w:bookmarkEnd w:id="627"/>
    </w:p>
    <w:p w14:paraId="4D44706E" w14:textId="77777777" w:rsidR="00F50658" w:rsidRDefault="00F50658" w:rsidP="00F50658">
      <w:pPr>
        <w:rPr>
          <w:lang w:bidi="ar-SA"/>
        </w:rPr>
      </w:pPr>
      <w:r>
        <w:rPr>
          <w:lang w:bidi="ar-SA"/>
        </w:rPr>
        <w:t>This function creates an image object that can be used on GP-BUTTON controls. The file type must be a BMP, JPG or PNG image.</w:t>
      </w:r>
    </w:p>
    <w:p w14:paraId="559A0EB7" w14:textId="77777777" w:rsidR="00F50658" w:rsidRDefault="00F50658" w:rsidP="00F50658">
      <w:pPr>
        <w:rPr>
          <w:lang w:bidi="ar-SA"/>
        </w:rPr>
      </w:pPr>
      <w:r>
        <w:rPr>
          <w:lang w:bidi="ar-SA"/>
        </w:rPr>
        <w:t>If the image files are located in the same directory as the LSP file, you don't have to include the path. If you should create dialogs for a postprocessor then you must include the path.</w:t>
      </w:r>
      <w:r w:rsidR="00ED60B3">
        <w:rPr>
          <w:lang w:bidi="ar-SA"/>
        </w:rPr>
        <w:t xml:space="preserve"> GP-IMAGE has no available attribute.</w:t>
      </w:r>
      <w:r w:rsidR="00BE3854" w:rsidRPr="00BE3854">
        <w:t xml:space="preserve"> </w:t>
      </w:r>
      <w:r w:rsidR="00BE3854">
        <w:t>The function returns the object name of the control.</w:t>
      </w:r>
    </w:p>
    <w:p w14:paraId="12336BC2" w14:textId="77777777" w:rsidR="00F50658" w:rsidRPr="002177AD" w:rsidRDefault="002177AD" w:rsidP="00F50658">
      <w:pPr>
        <w:rPr>
          <w:b/>
          <w:lang w:bidi="ar-SA"/>
        </w:rPr>
      </w:pPr>
      <w:r w:rsidRPr="002177AD">
        <w:rPr>
          <w:b/>
          <w:lang w:bidi="ar-SA"/>
        </w:rPr>
        <w:t>Example</w:t>
      </w:r>
      <w:r>
        <w:rPr>
          <w:b/>
          <w:lang w:bidi="ar-SA"/>
        </w:rPr>
        <w:t xml:space="preserve"> 9</w:t>
      </w:r>
    </w:p>
    <w:p w14:paraId="59B9ACD2" w14:textId="77777777" w:rsidR="002177AD" w:rsidRDefault="002177AD" w:rsidP="002177AD">
      <w:pPr>
        <w:rPr>
          <w:lang w:bidi="ar-SA"/>
        </w:rPr>
      </w:pPr>
      <w:r>
        <w:rPr>
          <w:noProof/>
          <w:lang w:val="sv-SE" w:eastAsia="sv-SE" w:bidi="ar-SA"/>
        </w:rPr>
        <w:drawing>
          <wp:inline distT="0" distB="0" distL="0" distR="0" wp14:anchorId="42E9A530" wp14:editId="1873074C">
            <wp:extent cx="1375410" cy="1979930"/>
            <wp:effectExtent l="19050" t="0" r="0" b="0"/>
            <wp:docPr id="12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srcRect/>
                    <a:stretch>
                      <a:fillRect/>
                    </a:stretch>
                  </pic:blipFill>
                  <pic:spPr bwMode="auto">
                    <a:xfrm>
                      <a:off x="0" y="0"/>
                      <a:ext cx="1375410" cy="1979930"/>
                    </a:xfrm>
                    <a:prstGeom prst="rect">
                      <a:avLst/>
                    </a:prstGeom>
                    <a:noFill/>
                    <a:ln w="9525">
                      <a:noFill/>
                      <a:miter lim="800000"/>
                      <a:headEnd/>
                      <a:tailEnd/>
                    </a:ln>
                  </pic:spPr>
                </pic:pic>
              </a:graphicData>
            </a:graphic>
          </wp:inline>
        </w:drawing>
      </w:r>
    </w:p>
    <w:p w14:paraId="4327C8BC" w14:textId="77777777" w:rsidR="002177AD" w:rsidRDefault="002177AD" w:rsidP="002177AD">
      <w:pPr>
        <w:pStyle w:val="LISPSAMPLE"/>
        <w:rPr>
          <w:lang w:bidi="ar-SA"/>
        </w:rPr>
      </w:pPr>
      <w:r w:rsidRPr="00006822">
        <w:rPr>
          <w:highlight w:val="lightGray"/>
          <w:lang w:bidi="ar-SA"/>
        </w:rPr>
        <w:t xml:space="preserve">; Initialize needed </w:t>
      </w:r>
      <w:r>
        <w:rPr>
          <w:highlight w:val="lightGray"/>
          <w:lang w:bidi="ar-SA"/>
        </w:rPr>
        <w:t xml:space="preserve">variable and </w:t>
      </w:r>
      <w:r w:rsidRPr="00006822">
        <w:rPr>
          <w:highlight w:val="lightGray"/>
          <w:lang w:bidi="ar-SA"/>
        </w:rPr>
        <w:t>functio</w:t>
      </w:r>
      <w:r>
        <w:rPr>
          <w:highlight w:val="lightGray"/>
          <w:lang w:bidi="ar-SA"/>
        </w:rPr>
        <w:t>ns</w:t>
      </w:r>
      <w:r>
        <w:rPr>
          <w:lang w:bidi="ar-SA"/>
        </w:rPr>
        <w:br/>
        <w:t xml:space="preserve">(SETQ imagelist (LIST (GP-IMAGE "fish.png") (GP-IMAGE "duck.png") </w:t>
      </w:r>
      <w:r>
        <w:rPr>
          <w:lang w:bidi="ar-SA"/>
        </w:rPr>
        <w:br/>
        <w:t xml:space="preserve">                      (GP-IMAGE "lion.png") (GP-IMAGE "rabbit.png") (GP-IMAGE "shark.png")))</w:t>
      </w:r>
      <w:r>
        <w:rPr>
          <w:lang w:bidi="ar-SA"/>
        </w:rPr>
        <w:br/>
        <w:t>(SETQ imageindex 0)</w:t>
      </w:r>
      <w:r>
        <w:rPr>
          <w:lang w:bidi="ar-SA"/>
        </w:rPr>
        <w:br/>
        <w:t xml:space="preserve">(DEFUN handler (object) </w:t>
      </w:r>
      <w:r w:rsidR="004E43C9">
        <w:rPr>
          <w:highlight w:val="lightGray"/>
          <w:lang w:bidi="ar-SA"/>
        </w:rPr>
        <w:t xml:space="preserve">; </w:t>
      </w:r>
      <w:r w:rsidR="00BF3146">
        <w:rPr>
          <w:highlight w:val="lightGray"/>
          <w:lang w:bidi="ar-SA"/>
        </w:rPr>
        <w:t>C</w:t>
      </w:r>
      <w:r w:rsidRPr="00F25628">
        <w:rPr>
          <w:highlight w:val="lightGray"/>
          <w:lang w:bidi="ar-SA"/>
        </w:rPr>
        <w:t>alled each time an object is changed</w:t>
      </w:r>
      <w:r>
        <w:rPr>
          <w:lang w:bidi="ar-SA"/>
        </w:rPr>
        <w:br/>
        <w:t xml:space="preserve">  (COND</w:t>
      </w:r>
      <w:r>
        <w:rPr>
          <w:lang w:bidi="ar-SA"/>
        </w:rPr>
        <w:br/>
        <w:t xml:space="preserve">    ((= object b:animal)</w:t>
      </w:r>
      <w:r>
        <w:rPr>
          <w:lang w:bidi="ar-SA"/>
        </w:rPr>
        <w:br/>
        <w:t xml:space="preserve">      (SETQ imageindex (1+ imageindex))</w:t>
      </w:r>
      <w:r>
        <w:rPr>
          <w:lang w:bidi="ar-SA"/>
        </w:rPr>
        <w:br/>
        <w:t xml:space="preserve">      (IF (&gt;= imageindex (LENGTH imagelist)) (SETQ imageindex 0))</w:t>
      </w:r>
      <w:r>
        <w:rPr>
          <w:lang w:bidi="ar-SA"/>
        </w:rPr>
        <w:br/>
        <w:t xml:space="preserve">      (GP-SETQ b:animal IMAGE (NTH imageindex imagelist)))</w:t>
      </w:r>
      <w:r>
        <w:rPr>
          <w:lang w:bidi="ar-SA"/>
        </w:rPr>
        <w:br/>
        <w:t xml:space="preserve">    ((= object</w:t>
      </w:r>
      <w:r w:rsidR="00BB0BDF">
        <w:rPr>
          <w:lang w:bidi="ar-SA"/>
        </w:rPr>
        <w:t xml:space="preserve"> b:close)</w:t>
      </w:r>
      <w:r w:rsidR="00BB0BDF">
        <w:rPr>
          <w:lang w:bidi="ar-SA"/>
        </w:rPr>
        <w:br/>
        <w:t xml:space="preserve">      (GP-CLOSE dlg</w:t>
      </w:r>
      <w:r>
        <w:rPr>
          <w:lang w:bidi="ar-SA"/>
        </w:rPr>
        <w:t xml:space="preserve"> ""))</w:t>
      </w:r>
      <w:r>
        <w:rPr>
          <w:lang w:bidi="ar-SA"/>
        </w:rPr>
        <w:br/>
        <w:t xml:space="preserve">  )</w:t>
      </w:r>
      <w:r>
        <w:rPr>
          <w:lang w:bidi="ar-SA"/>
        </w:rPr>
        <w:br/>
        <w:t>)</w:t>
      </w:r>
      <w:r>
        <w:rPr>
          <w:lang w:bidi="ar-SA"/>
        </w:rPr>
        <w:br/>
      </w:r>
      <w:r w:rsidRPr="0037785B">
        <w:rPr>
          <w:highlight w:val="lightGray"/>
          <w:lang w:bidi="ar-SA"/>
        </w:rPr>
        <w:t>; Create the dialog</w:t>
      </w:r>
      <w:r w:rsidR="00BB0BDF">
        <w:rPr>
          <w:lang w:bidi="ar-SA"/>
        </w:rPr>
        <w:br/>
        <w:t>(SETQ dlg</w:t>
      </w:r>
      <w:r>
        <w:rPr>
          <w:lang w:bidi="ar-SA"/>
        </w:rPr>
        <w:t xml:space="preserve"> (GP-DIALOG "EXAMPLE 9" ACTION handle</w:t>
      </w:r>
      <w:r w:rsidR="00BB0BDF">
        <w:rPr>
          <w:lang w:bidi="ar-SA"/>
        </w:rPr>
        <w:t>r))</w:t>
      </w:r>
      <w:r w:rsidR="00BB0BDF">
        <w:rPr>
          <w:lang w:bidi="ar-SA"/>
        </w:rPr>
        <w:br/>
        <w:t>(SETQ label (GP-LABEL dlg</w:t>
      </w:r>
      <w:r>
        <w:rPr>
          <w:lang w:bidi="ar-SA"/>
        </w:rPr>
        <w:t xml:space="preserve"> "Click on animal" ALIGN GPC-CENTER EXPANDX nil))</w:t>
      </w:r>
      <w:r>
        <w:rPr>
          <w:lang w:bidi="ar-SA"/>
        </w:rPr>
        <w:br/>
      </w:r>
      <w:r w:rsidR="00BB0BDF">
        <w:rPr>
          <w:lang w:bidi="ar-SA"/>
        </w:rPr>
        <w:t>(SETQ b:animal (GP-BUTTON dlg</w:t>
      </w:r>
      <w:r>
        <w:rPr>
          <w:lang w:bidi="ar-SA"/>
        </w:rPr>
        <w:t xml:space="preserve"> "" IMAGE (NTH 0 IMAGELIST) FLAT T))</w:t>
      </w:r>
      <w:r w:rsidR="00BB0BDF">
        <w:rPr>
          <w:lang w:bidi="ar-SA"/>
        </w:rPr>
        <w:br/>
        <w:t>(SETQ b:close (GP-BUTTON dlg</w:t>
      </w:r>
      <w:r>
        <w:rPr>
          <w:lang w:bidi="ar-SA"/>
        </w:rPr>
        <w:t xml:space="preserve"> "Close"))</w:t>
      </w:r>
      <w:r>
        <w:rPr>
          <w:lang w:bidi="ar-SA"/>
        </w:rPr>
        <w:br/>
        <w:t>(GP-</w:t>
      </w:r>
      <w:r w:rsidR="00DF0EE2">
        <w:rPr>
          <w:lang w:bidi="ar-SA"/>
        </w:rPr>
        <w:t>SHOWMODAL dlg</w:t>
      </w:r>
      <w:r>
        <w:rPr>
          <w:lang w:bidi="ar-SA"/>
        </w:rPr>
        <w:t>)</w:t>
      </w:r>
    </w:p>
    <w:p w14:paraId="684CA2F8" w14:textId="402994D4" w:rsidR="00773C5B" w:rsidRDefault="00773C5B" w:rsidP="00773C5B">
      <w:pPr>
        <w:pStyle w:val="Rubrik4"/>
        <w:rPr>
          <w:rFonts w:ascii="Times New Roman" w:hAnsi="Times New Roman"/>
          <w:szCs w:val="24"/>
        </w:rPr>
      </w:pPr>
      <w:bookmarkStart w:id="628" w:name="_(GP-MEMO_&lt;parent&gt;_[attributes…])"/>
      <w:bookmarkEnd w:id="628"/>
      <w:r>
        <w:t>(</w:t>
      </w:r>
      <w:hyperlink w:anchor="_(GP-MEMO_&lt;parent&gt;_[attributes…])" w:history="1">
        <w:r w:rsidRPr="00773C5B">
          <w:rPr>
            <w:rStyle w:val="Hyperlnk"/>
            <w:bdr w:val="none" w:sz="0" w:space="0" w:color="auto"/>
          </w:rPr>
          <w:t>GP-MEMO</w:t>
        </w:r>
      </w:hyperlink>
      <w:r>
        <w:t xml:space="preserve"> &lt;parent&gt; [</w:t>
      </w:r>
      <w:r>
        <w:rPr>
          <w:lang w:bidi="ar-SA"/>
        </w:rPr>
        <w:t>attributes…])</w:t>
      </w:r>
    </w:p>
    <w:p w14:paraId="5F14F9A8" w14:textId="77777777" w:rsidR="00773C5B" w:rsidRDefault="00773C5B" w:rsidP="00773C5B">
      <w:pPr>
        <w:rPr>
          <w:lang w:bidi="ar-SA"/>
        </w:rPr>
      </w:pPr>
      <w:r>
        <w:rPr>
          <w:lang w:bidi="ar-SA"/>
        </w:rPr>
        <w:t>Creates a multiline edit box.</w:t>
      </w:r>
    </w:p>
    <w:p w14:paraId="42BA7BA5" w14:textId="77777777" w:rsidR="00773C5B" w:rsidRPr="00F50658" w:rsidRDefault="00773C5B" w:rsidP="00773C5B">
      <w:pPr>
        <w:rPr>
          <w:lang w:bidi="ar-SA"/>
        </w:rPr>
      </w:pPr>
      <w:r>
        <w:rPr>
          <w:lang w:bidi="ar-SA"/>
        </w:rPr>
        <w:t xml:space="preserve">VALUE is the text in the </w:t>
      </w:r>
      <w:r w:rsidR="00E05ECC">
        <w:rPr>
          <w:lang w:bidi="ar-SA"/>
        </w:rPr>
        <w:t>memo box</w:t>
      </w:r>
      <w:r w:rsidR="00431D96">
        <w:rPr>
          <w:lang w:bidi="ar-SA"/>
        </w:rPr>
        <w:t>.</w:t>
      </w:r>
    </w:p>
    <w:p w14:paraId="07264C13" w14:textId="77777777" w:rsidR="00C4632D" w:rsidRDefault="00C4632D" w:rsidP="00C4632D">
      <w:pPr>
        <w:pStyle w:val="Rubrik2"/>
        <w:rPr>
          <w:lang w:bidi="ar-SA"/>
        </w:rPr>
      </w:pPr>
      <w:bookmarkStart w:id="629" w:name="_Toc359406254"/>
      <w:r>
        <w:rPr>
          <w:lang w:bidi="ar-SA"/>
        </w:rPr>
        <w:lastRenderedPageBreak/>
        <w:t>Functions that control the layout of the dialog</w:t>
      </w:r>
      <w:bookmarkEnd w:id="629"/>
    </w:p>
    <w:p w14:paraId="6341344A" w14:textId="77777777" w:rsidR="00C4632D" w:rsidRDefault="00C4632D" w:rsidP="00C4632D">
      <w:pPr>
        <w:rPr>
          <w:lang w:bidi="ar-SA"/>
        </w:rPr>
      </w:pPr>
      <w:r>
        <w:rPr>
          <w:lang w:bidi="ar-SA"/>
        </w:rPr>
        <w:t>The dialog contains of the parent dialog and all controllers that are in the dialog. You can more sophisticated dialogs by grouping them in rows and columns as a tree structure.</w:t>
      </w:r>
    </w:p>
    <w:p w14:paraId="577FEE59" w14:textId="77777777" w:rsidR="00C37ABD" w:rsidRDefault="00A77303" w:rsidP="00C4632D">
      <w:pPr>
        <w:rPr>
          <w:lang w:bidi="ar-SA"/>
        </w:rPr>
      </w:pPr>
      <w:r>
        <w:rPr>
          <w:noProof/>
          <w:lang w:val="sv-SE" w:eastAsia="sv-SE" w:bidi="ar-SA"/>
        </w:rPr>
        <w:drawing>
          <wp:inline distT="0" distB="0" distL="0" distR="0" wp14:anchorId="0FEB9C52" wp14:editId="5CD8A19F">
            <wp:extent cx="2950210" cy="2115185"/>
            <wp:effectExtent l="19050" t="0" r="2540" b="0"/>
            <wp:docPr id="134"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cstate="print"/>
                    <a:srcRect/>
                    <a:stretch>
                      <a:fillRect/>
                    </a:stretch>
                  </pic:blipFill>
                  <pic:spPr bwMode="auto">
                    <a:xfrm>
                      <a:off x="0" y="0"/>
                      <a:ext cx="2950210" cy="2115185"/>
                    </a:xfrm>
                    <a:prstGeom prst="rect">
                      <a:avLst/>
                    </a:prstGeom>
                    <a:noFill/>
                    <a:ln w="9525">
                      <a:noFill/>
                      <a:miter lim="800000"/>
                      <a:headEnd/>
                      <a:tailEnd/>
                    </a:ln>
                  </pic:spPr>
                </pic:pic>
              </a:graphicData>
            </a:graphic>
          </wp:inline>
        </w:drawing>
      </w:r>
    </w:p>
    <w:p w14:paraId="61E7A2A6" w14:textId="77777777" w:rsidR="00C37ABD" w:rsidRDefault="00564790" w:rsidP="00C4632D">
      <w:pPr>
        <w:rPr>
          <w:lang w:bidi="ar-SA"/>
        </w:rPr>
      </w:pPr>
      <w:r>
        <w:rPr>
          <w:lang w:bidi="ar-SA"/>
        </w:rPr>
        <w:t>The figure below shows the structure between the controls, rows and columns.</w:t>
      </w:r>
    </w:p>
    <w:p w14:paraId="0E579DBD" w14:textId="77777777" w:rsidR="00564790" w:rsidRDefault="00A77303" w:rsidP="00C4632D">
      <w:pPr>
        <w:rPr>
          <w:lang w:bidi="ar-SA"/>
        </w:rPr>
      </w:pPr>
      <w:r>
        <w:rPr>
          <w:noProof/>
          <w:lang w:val="sv-SE" w:eastAsia="sv-SE" w:bidi="ar-SA"/>
        </w:rPr>
        <w:drawing>
          <wp:inline distT="0" distB="0" distL="0" distR="0" wp14:anchorId="7DBD3490" wp14:editId="5E96766A">
            <wp:extent cx="3547907" cy="3124863"/>
            <wp:effectExtent l="19050" t="0" r="0" b="0"/>
            <wp:docPr id="13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srcRect/>
                    <a:stretch>
                      <a:fillRect/>
                    </a:stretch>
                  </pic:blipFill>
                  <pic:spPr bwMode="auto">
                    <a:xfrm>
                      <a:off x="0" y="0"/>
                      <a:ext cx="3551672" cy="3128179"/>
                    </a:xfrm>
                    <a:prstGeom prst="rect">
                      <a:avLst/>
                    </a:prstGeom>
                    <a:noFill/>
                    <a:ln w="9525">
                      <a:noFill/>
                      <a:miter lim="800000"/>
                      <a:headEnd/>
                      <a:tailEnd/>
                    </a:ln>
                  </pic:spPr>
                </pic:pic>
              </a:graphicData>
            </a:graphic>
          </wp:inline>
        </w:drawing>
      </w:r>
    </w:p>
    <w:p w14:paraId="524B108F" w14:textId="77777777" w:rsidR="00C4632D" w:rsidRPr="00564790" w:rsidRDefault="00564790" w:rsidP="00C4632D">
      <w:pPr>
        <w:rPr>
          <w:b/>
          <w:lang w:bidi="ar-SA"/>
        </w:rPr>
      </w:pPr>
      <w:r w:rsidRPr="00564790">
        <w:rPr>
          <w:b/>
          <w:lang w:bidi="ar-SA"/>
        </w:rPr>
        <w:t>Example</w:t>
      </w:r>
      <w:r w:rsidR="00514B3D">
        <w:rPr>
          <w:b/>
          <w:lang w:bidi="ar-SA"/>
        </w:rPr>
        <w:t xml:space="preserve"> 10</w:t>
      </w:r>
    </w:p>
    <w:p w14:paraId="24C720EE" w14:textId="77777777" w:rsidR="00564790" w:rsidRPr="00C4632D" w:rsidRDefault="0089409D" w:rsidP="00564790">
      <w:pPr>
        <w:pStyle w:val="LISPSAMPLE"/>
        <w:rPr>
          <w:lang w:bidi="ar-SA"/>
        </w:rPr>
      </w:pPr>
      <w:r>
        <w:rPr>
          <w:lang w:bidi="ar-SA"/>
        </w:rPr>
        <w:t>(SETQ dlg</w:t>
      </w:r>
      <w:r w:rsidR="00564790">
        <w:rPr>
          <w:lang w:bidi="ar-SA"/>
        </w:rPr>
        <w:t xml:space="preserve"> (GP-DIALOG "</w:t>
      </w:r>
      <w:r>
        <w:rPr>
          <w:lang w:bidi="ar-SA"/>
        </w:rPr>
        <w:t>Dlg</w:t>
      </w:r>
      <w:r w:rsidR="00564790">
        <w:rPr>
          <w:lang w:bidi="ar-SA"/>
        </w:rPr>
        <w:t>" WIDTH 300))</w:t>
      </w:r>
      <w:r w:rsidR="00564790">
        <w:rPr>
          <w:lang w:bidi="ar-SA"/>
        </w:rPr>
        <w:br/>
      </w:r>
      <w:r w:rsidR="00A77303">
        <w:rPr>
          <w:lang w:bidi="ar-SA"/>
        </w:rPr>
        <w:t>(SETQ toggle1 (GP-TOGGLE dlg</w:t>
      </w:r>
      <w:r w:rsidR="00564790">
        <w:rPr>
          <w:lang w:bidi="ar-SA"/>
        </w:rPr>
        <w:t xml:space="preserve"> "Toggle 1"))</w:t>
      </w:r>
      <w:r w:rsidR="00564790">
        <w:rPr>
          <w:lang w:bidi="ar-SA"/>
        </w:rPr>
        <w:br/>
      </w:r>
      <w:r w:rsidR="00A77303">
        <w:rPr>
          <w:lang w:bidi="ar-SA"/>
        </w:rPr>
        <w:t>(SETQ row1 (GP-ROW dlg</w:t>
      </w:r>
      <w:r w:rsidR="00564790">
        <w:rPr>
          <w:lang w:bidi="ar-SA"/>
        </w:rPr>
        <w:t>))</w:t>
      </w:r>
      <w:r w:rsidR="00564790">
        <w:rPr>
          <w:lang w:bidi="ar-SA"/>
        </w:rPr>
        <w:br/>
        <w:t>(SETQ frame1 (GP-FRAME row1 "Frame 1"))</w:t>
      </w:r>
      <w:r w:rsidR="00564790">
        <w:rPr>
          <w:lang w:bidi="ar-SA"/>
        </w:rPr>
        <w:br/>
        <w:t>(SETQ column1 (GP-COLUMN row1))</w:t>
      </w:r>
      <w:r w:rsidR="00564790">
        <w:rPr>
          <w:lang w:bidi="ar-SA"/>
        </w:rPr>
        <w:br/>
        <w:t>(SETQ radio1 (GP-RADIO frame1 "Radio 1" VALUE T))</w:t>
      </w:r>
      <w:r w:rsidR="00564790">
        <w:rPr>
          <w:lang w:bidi="ar-SA"/>
        </w:rPr>
        <w:br/>
        <w:t>(SETQ radio2 (GP-RADIO frame1 "Radio 2"))</w:t>
      </w:r>
      <w:r w:rsidR="00564790">
        <w:rPr>
          <w:lang w:bidi="ar-SA"/>
        </w:rPr>
        <w:br/>
        <w:t>(SETQ radio3 (GP-RADIO frame1 "Radio 3"))</w:t>
      </w:r>
      <w:r w:rsidR="00564790">
        <w:rPr>
          <w:lang w:bidi="ar-SA"/>
        </w:rPr>
        <w:br/>
        <w:t>(SETQ fill1 (GP-FILL column1 HEIGHT 20))</w:t>
      </w:r>
      <w:r w:rsidR="00564790">
        <w:rPr>
          <w:lang w:bidi="ar-SA"/>
        </w:rPr>
        <w:br/>
        <w:t>(SETQ toggle2 (GP-TOGGLE column1 "Toggle 2"))</w:t>
      </w:r>
      <w:r w:rsidR="00564790">
        <w:rPr>
          <w:lang w:bidi="ar-SA"/>
        </w:rPr>
        <w:br/>
        <w:t>(SETQ toggle3 (GP-TOGGLE column1 "Toggle 3"))</w:t>
      </w:r>
      <w:r w:rsidR="00564790">
        <w:rPr>
          <w:lang w:bidi="ar-SA"/>
        </w:rPr>
        <w:br/>
      </w:r>
      <w:r w:rsidR="00A77303">
        <w:rPr>
          <w:lang w:bidi="ar-SA"/>
        </w:rPr>
        <w:t>(SETQ edit1 (GP-EDIT dlg</w:t>
      </w:r>
      <w:r w:rsidR="00564790">
        <w:rPr>
          <w:lang w:bidi="ar-SA"/>
        </w:rPr>
        <w:t xml:space="preserve"> VALUE "Edit 1"))</w:t>
      </w:r>
      <w:r w:rsidR="00564790">
        <w:rPr>
          <w:lang w:bidi="ar-SA"/>
        </w:rPr>
        <w:br/>
        <w:t>(SETQ row2 (GP</w:t>
      </w:r>
      <w:r w:rsidR="00A77303">
        <w:rPr>
          <w:lang w:bidi="ar-SA"/>
        </w:rPr>
        <w:t>-ROW dlg</w:t>
      </w:r>
      <w:r w:rsidR="00564790">
        <w:rPr>
          <w:lang w:bidi="ar-SA"/>
        </w:rPr>
        <w:t>))</w:t>
      </w:r>
      <w:r w:rsidR="00564790">
        <w:rPr>
          <w:lang w:bidi="ar-SA"/>
        </w:rPr>
        <w:br/>
        <w:t>(SETQ button1 (GP-BUTTON row2 "Button 1" WIDTH 80))</w:t>
      </w:r>
      <w:r w:rsidR="00564790">
        <w:rPr>
          <w:lang w:bidi="ar-SA"/>
        </w:rPr>
        <w:br/>
        <w:t>(SETQ button2 (GP-BUTTON row2 "Button 2" WIDTH 80))</w:t>
      </w:r>
      <w:r w:rsidR="00564790">
        <w:rPr>
          <w:lang w:bidi="ar-SA"/>
        </w:rPr>
        <w:br/>
      </w:r>
      <w:r w:rsidR="00A77303">
        <w:rPr>
          <w:lang w:bidi="ar-SA"/>
        </w:rPr>
        <w:t>(GP-SHOWMODAL dlg</w:t>
      </w:r>
      <w:r w:rsidR="00564790">
        <w:rPr>
          <w:lang w:bidi="ar-SA"/>
        </w:rPr>
        <w:t>)</w:t>
      </w:r>
    </w:p>
    <w:p w14:paraId="06472248" w14:textId="19D430D1" w:rsidR="00345AF1" w:rsidRDefault="00345AF1" w:rsidP="00C306B5">
      <w:pPr>
        <w:pStyle w:val="Rubrik4"/>
        <w:rPr>
          <w:lang w:bidi="ar-SA"/>
        </w:rPr>
      </w:pPr>
      <w:bookmarkStart w:id="630" w:name="_(GP-ROW_&lt;parent&gt;_[attributes..])"/>
      <w:bookmarkStart w:id="631" w:name="_Toc359406255"/>
      <w:bookmarkEnd w:id="630"/>
      <w:r>
        <w:rPr>
          <w:lang w:bidi="ar-SA"/>
        </w:rPr>
        <w:t>(</w:t>
      </w:r>
      <w:hyperlink w:anchor="_(GP-ROW_&lt;parent&gt;_[attributes..])" w:history="1">
        <w:r w:rsidRPr="00145AF4">
          <w:rPr>
            <w:rStyle w:val="Hyperlnk"/>
            <w:bdr w:val="none" w:sz="0" w:space="0" w:color="auto"/>
            <w:lang w:bidi="ar-SA"/>
          </w:rPr>
          <w:t>GP-ROW</w:t>
        </w:r>
      </w:hyperlink>
      <w:r>
        <w:rPr>
          <w:lang w:bidi="ar-SA"/>
        </w:rPr>
        <w:t xml:space="preserve"> &lt;parent&gt; [attributes..])</w:t>
      </w:r>
      <w:bookmarkEnd w:id="631"/>
    </w:p>
    <w:p w14:paraId="71FAD322" w14:textId="77777777" w:rsidR="00C306B5" w:rsidRDefault="00C306B5" w:rsidP="00345AF1">
      <w:pPr>
        <w:rPr>
          <w:lang w:bidi="ar-SA"/>
        </w:rPr>
      </w:pPr>
      <w:r>
        <w:rPr>
          <w:lang w:bidi="ar-SA"/>
        </w:rPr>
        <w:t>This function creates</w:t>
      </w:r>
      <w:r w:rsidR="00345AF1">
        <w:rPr>
          <w:lang w:bidi="ar-SA"/>
        </w:rPr>
        <w:t xml:space="preserve"> a r</w:t>
      </w:r>
      <w:r>
        <w:rPr>
          <w:lang w:bidi="ar-SA"/>
        </w:rPr>
        <w:t>ow din the dialog. Available attributes are:</w:t>
      </w:r>
    </w:p>
    <w:p w14:paraId="3E82BB49" w14:textId="77777777" w:rsidR="002C7518" w:rsidRDefault="002C7518" w:rsidP="002C7518">
      <w:r>
        <w:t>Following attributes can be used:</w:t>
      </w:r>
      <w:r w:rsidR="00613568">
        <w:t xml:space="preserve"> </w:t>
      </w:r>
    </w:p>
    <w:p w14:paraId="3857A3C8" w14:textId="139B1D1C" w:rsidR="00003AF5" w:rsidRDefault="00D52C50" w:rsidP="00D52C50">
      <w:pPr>
        <w:rPr>
          <w:lang w:bidi="ar-SA"/>
        </w:rPr>
      </w:pPr>
      <w:hyperlink w:anchor="_ALIGN" w:history="1">
        <w:r w:rsidRPr="00A7619F">
          <w:rPr>
            <w:rStyle w:val="Hyperlnk"/>
            <w:bdr w:val="none" w:sz="0" w:space="0" w:color="auto"/>
            <w:lang w:bidi="ar-SA"/>
          </w:rPr>
          <w:t>ALIGN</w:t>
        </w:r>
      </w:hyperlink>
      <w:r>
        <w:rPr>
          <w:lang w:bidi="ar-SA"/>
        </w:rPr>
        <w:t xml:space="preserve"> </w:t>
      </w:r>
      <w:hyperlink w:anchor="_CHILDALIGN" w:history="1">
        <w:r w:rsidRPr="00A7619F">
          <w:rPr>
            <w:rStyle w:val="Hyperlnk"/>
            <w:bdr w:val="none" w:sz="0" w:space="0" w:color="auto"/>
            <w:lang w:bidi="ar-SA"/>
          </w:rPr>
          <w:t>CHILDALIGN</w:t>
        </w:r>
      </w:hyperlink>
      <w:r>
        <w:rPr>
          <w:lang w:bidi="ar-SA"/>
        </w:rPr>
        <w:t xml:space="preserve"> </w:t>
      </w:r>
      <w:hyperlink w:anchor="_CHILDEXPANDX" w:history="1">
        <w:r w:rsidRPr="00A7619F">
          <w:rPr>
            <w:rStyle w:val="Hyperlnk"/>
            <w:bdr w:val="none" w:sz="0" w:space="0" w:color="auto"/>
            <w:lang w:bidi="ar-SA"/>
          </w:rPr>
          <w:t>CHILDEXPANDX</w:t>
        </w:r>
      </w:hyperlink>
      <w:r>
        <w:rPr>
          <w:lang w:bidi="ar-SA"/>
        </w:rPr>
        <w:t xml:space="preserve"> </w:t>
      </w:r>
      <w:hyperlink w:anchor="_CHILDEXPANDY" w:history="1">
        <w:r w:rsidRPr="00A7619F">
          <w:rPr>
            <w:rStyle w:val="Hyperlnk"/>
            <w:bdr w:val="none" w:sz="0" w:space="0" w:color="auto"/>
            <w:lang w:bidi="ar-SA"/>
          </w:rPr>
          <w:t>CHILDEXPANDY</w:t>
        </w:r>
      </w:hyperlink>
      <w:r>
        <w:rPr>
          <w:lang w:bidi="ar-SA"/>
        </w:rPr>
        <w:t xml:space="preserve"> </w:t>
      </w:r>
      <w:hyperlink w:anchor="_CHILDUNIFORMH" w:history="1">
        <w:r w:rsidRPr="00A7619F">
          <w:rPr>
            <w:rStyle w:val="Hyperlnk"/>
            <w:bdr w:val="none" w:sz="0" w:space="0" w:color="auto"/>
            <w:lang w:bidi="ar-SA"/>
          </w:rPr>
          <w:t>CHILDUNIFORMH</w:t>
        </w:r>
      </w:hyperlink>
      <w:r>
        <w:rPr>
          <w:lang w:bidi="ar-SA"/>
        </w:rPr>
        <w:t xml:space="preserve"> </w:t>
      </w:r>
      <w:hyperlink w:anchor="_CHILDUNIFORMW" w:history="1">
        <w:r w:rsidRPr="00A7619F">
          <w:rPr>
            <w:rStyle w:val="Hyperlnk"/>
            <w:bdr w:val="none" w:sz="0" w:space="0" w:color="auto"/>
            <w:lang w:bidi="ar-SA"/>
          </w:rPr>
          <w:t>CHILDUNIFORMW</w:t>
        </w:r>
      </w:hyperlink>
      <w:r>
        <w:rPr>
          <w:lang w:bidi="ar-SA"/>
        </w:rPr>
        <w:t xml:space="preserve"> </w:t>
      </w:r>
      <w:hyperlink w:anchor="_ENABLE" w:history="1">
        <w:r w:rsidR="00003AF5" w:rsidRPr="00D52C50">
          <w:rPr>
            <w:rStyle w:val="Hyperlnk"/>
            <w:bdr w:val="none" w:sz="0" w:space="0" w:color="auto"/>
            <w:lang w:bidi="ar-SA"/>
          </w:rPr>
          <w:t>ENABLE</w:t>
        </w:r>
      </w:hyperlink>
      <w:r w:rsidR="005A195B">
        <w:t>D</w:t>
      </w:r>
      <w:r w:rsidR="00003AF5">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ERTICAL" w:history="1">
        <w:r w:rsidRPr="00A7619F">
          <w:rPr>
            <w:rStyle w:val="Hyperlnk"/>
            <w:bdr w:val="none" w:sz="0" w:space="0" w:color="auto"/>
            <w:lang w:bidi="ar-SA"/>
          </w:rPr>
          <w:t>VERTICAL</w:t>
        </w:r>
      </w:hyperlink>
      <w:r>
        <w:rPr>
          <w:lang w:bidi="ar-SA"/>
        </w:rPr>
        <w:t xml:space="preserve"> </w:t>
      </w:r>
      <w:hyperlink w:anchor="_WRAPCOUNT" w:history="1">
        <w:r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1532F558" w14:textId="006251FF" w:rsidR="00345AF1" w:rsidRDefault="00345AF1" w:rsidP="00C306B5">
      <w:pPr>
        <w:pStyle w:val="Rubrik4"/>
        <w:rPr>
          <w:lang w:bidi="ar-SA"/>
        </w:rPr>
      </w:pPr>
      <w:bookmarkStart w:id="632" w:name="_(GP-COLUMN_&lt;parent&gt;_[attributes..])"/>
      <w:bookmarkStart w:id="633" w:name="_Toc359406256"/>
      <w:bookmarkEnd w:id="632"/>
      <w:r>
        <w:rPr>
          <w:lang w:bidi="ar-SA"/>
        </w:rPr>
        <w:lastRenderedPageBreak/>
        <w:t>(</w:t>
      </w:r>
      <w:hyperlink w:anchor="_(GP-COLUMN_&lt;parent&gt;_[attributes..])" w:history="1">
        <w:r w:rsidRPr="00145AF4">
          <w:rPr>
            <w:rStyle w:val="Hyperlnk"/>
            <w:bdr w:val="none" w:sz="0" w:space="0" w:color="auto"/>
            <w:lang w:bidi="ar-SA"/>
          </w:rPr>
          <w:t>GP-COLUMN</w:t>
        </w:r>
      </w:hyperlink>
      <w:r>
        <w:rPr>
          <w:lang w:bidi="ar-SA"/>
        </w:rPr>
        <w:t xml:space="preserve"> &lt;parent&gt; [attributes..])</w:t>
      </w:r>
      <w:bookmarkEnd w:id="633"/>
    </w:p>
    <w:p w14:paraId="5EFAE198" w14:textId="77777777" w:rsidR="00C306B5" w:rsidRDefault="00C306B5" w:rsidP="00C306B5">
      <w:pPr>
        <w:rPr>
          <w:lang w:bidi="ar-SA"/>
        </w:rPr>
      </w:pPr>
      <w:r>
        <w:rPr>
          <w:lang w:bidi="ar-SA"/>
        </w:rPr>
        <w:t>This function creates a row din the dialog. Available attributes are:</w:t>
      </w:r>
    </w:p>
    <w:p w14:paraId="59AD8000" w14:textId="77777777" w:rsidR="002C7518" w:rsidRDefault="002C7518" w:rsidP="002C7518">
      <w:r>
        <w:t>Following attributes can be used:</w:t>
      </w:r>
    </w:p>
    <w:p w14:paraId="70145C89" w14:textId="1A17B793" w:rsidR="00ED60B3" w:rsidRDefault="00ED60B3" w:rsidP="00ED60B3">
      <w:pPr>
        <w:rPr>
          <w:lang w:bidi="ar-SA"/>
        </w:rPr>
      </w:pPr>
      <w:hyperlink w:anchor="_ALIGN" w:history="1">
        <w:r w:rsidRPr="00A7619F">
          <w:rPr>
            <w:rStyle w:val="Hyperlnk"/>
            <w:bdr w:val="none" w:sz="0" w:space="0" w:color="auto"/>
            <w:lang w:bidi="ar-SA"/>
          </w:rPr>
          <w:t>ALIGN</w:t>
        </w:r>
      </w:hyperlink>
      <w:r>
        <w:rPr>
          <w:lang w:bidi="ar-SA"/>
        </w:rPr>
        <w:t xml:space="preserve"> </w:t>
      </w:r>
      <w:hyperlink w:anchor="_CHILDALIGN" w:history="1">
        <w:r w:rsidRPr="00A7619F">
          <w:rPr>
            <w:rStyle w:val="Hyperlnk"/>
            <w:bdr w:val="none" w:sz="0" w:space="0" w:color="auto"/>
            <w:lang w:bidi="ar-SA"/>
          </w:rPr>
          <w:t>CHILDALIGN</w:t>
        </w:r>
      </w:hyperlink>
      <w:r>
        <w:rPr>
          <w:lang w:bidi="ar-SA"/>
        </w:rPr>
        <w:t xml:space="preserve"> </w:t>
      </w:r>
      <w:hyperlink w:anchor="_CHILDEXPANDX" w:history="1">
        <w:r w:rsidRPr="00A7619F">
          <w:rPr>
            <w:rStyle w:val="Hyperlnk"/>
            <w:bdr w:val="none" w:sz="0" w:space="0" w:color="auto"/>
            <w:lang w:bidi="ar-SA"/>
          </w:rPr>
          <w:t>CHILDEXPANDX</w:t>
        </w:r>
      </w:hyperlink>
      <w:r>
        <w:rPr>
          <w:lang w:bidi="ar-SA"/>
        </w:rPr>
        <w:t xml:space="preserve"> </w:t>
      </w:r>
      <w:hyperlink w:anchor="_CHILDEXPANDY" w:history="1">
        <w:r w:rsidRPr="00A7619F">
          <w:rPr>
            <w:rStyle w:val="Hyperlnk"/>
            <w:bdr w:val="none" w:sz="0" w:space="0" w:color="auto"/>
            <w:lang w:bidi="ar-SA"/>
          </w:rPr>
          <w:t>CHILDEXPANDY</w:t>
        </w:r>
      </w:hyperlink>
      <w:r>
        <w:rPr>
          <w:lang w:bidi="ar-SA"/>
        </w:rPr>
        <w:t xml:space="preserve"> </w:t>
      </w:r>
      <w:hyperlink w:anchor="_CHILDUNIFORMH" w:history="1">
        <w:r w:rsidRPr="00A7619F">
          <w:rPr>
            <w:rStyle w:val="Hyperlnk"/>
            <w:bdr w:val="none" w:sz="0" w:space="0" w:color="auto"/>
            <w:lang w:bidi="ar-SA"/>
          </w:rPr>
          <w:t>CHILDUNIFORMH</w:t>
        </w:r>
      </w:hyperlink>
      <w:r>
        <w:rPr>
          <w:lang w:bidi="ar-SA"/>
        </w:rPr>
        <w:t xml:space="preserve"> </w:t>
      </w:r>
      <w:hyperlink w:anchor="_CHILDUNIFORMW" w:history="1">
        <w:r w:rsidRPr="00A7619F">
          <w:rPr>
            <w:rStyle w:val="Hyperlnk"/>
            <w:bdr w:val="none" w:sz="0" w:space="0" w:color="auto"/>
            <w:lang w:bidi="ar-SA"/>
          </w:rPr>
          <w:t>CHILDUNIFORMW</w:t>
        </w:r>
      </w:hyperlink>
      <w:r>
        <w:rPr>
          <w:lang w:bidi="ar-SA"/>
        </w:rPr>
        <w:t xml:space="preserve"> </w:t>
      </w:r>
      <w:hyperlink w:anchor="_ENABLE" w:history="1">
        <w:r w:rsidR="00003AF5" w:rsidRPr="00D52C50">
          <w:rPr>
            <w:rStyle w:val="Hyperlnk"/>
            <w:bdr w:val="none" w:sz="0" w:space="0" w:color="auto"/>
            <w:lang w:bidi="ar-SA"/>
          </w:rPr>
          <w:t>ENABLE</w:t>
        </w:r>
      </w:hyperlink>
      <w:r w:rsidR="005A195B">
        <w:t>D</w:t>
      </w:r>
      <w:r w:rsidR="00003AF5">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ERTICAL" w:history="1">
        <w:r w:rsidRPr="00A7619F">
          <w:rPr>
            <w:rStyle w:val="Hyperlnk"/>
            <w:bdr w:val="none" w:sz="0" w:space="0" w:color="auto"/>
            <w:lang w:bidi="ar-SA"/>
          </w:rPr>
          <w:t>VERTICAL</w:t>
        </w:r>
      </w:hyperlink>
      <w:r>
        <w:rPr>
          <w:lang w:bidi="ar-SA"/>
        </w:rPr>
        <w:t xml:space="preserve"> </w:t>
      </w:r>
      <w:hyperlink w:anchor="_WRAPCOUNT" w:history="1">
        <w:r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582EDA1F" w14:textId="2804B4AF" w:rsidR="00754AF8" w:rsidRDefault="00754AF8" w:rsidP="00754AF8">
      <w:pPr>
        <w:pStyle w:val="Rubrik4"/>
        <w:rPr>
          <w:lang w:bidi="ar-SA"/>
        </w:rPr>
      </w:pPr>
      <w:bookmarkStart w:id="634" w:name="_(GP-FRAME_&lt;parent&gt;_&lt;caption&gt;"/>
      <w:bookmarkStart w:id="635" w:name="_Toc359406257"/>
      <w:bookmarkEnd w:id="634"/>
      <w:r>
        <w:rPr>
          <w:lang w:bidi="ar-SA"/>
        </w:rPr>
        <w:t>(</w:t>
      </w:r>
      <w:hyperlink w:anchor="_(GP-FRAME_&lt;parent&gt;_&lt;caption&gt;" w:history="1">
        <w:r w:rsidRPr="00145AF4">
          <w:rPr>
            <w:rStyle w:val="Hyperlnk"/>
            <w:bdr w:val="none" w:sz="0" w:space="0" w:color="auto"/>
            <w:lang w:bidi="ar-SA"/>
          </w:rPr>
          <w:t>GP-FRAME</w:t>
        </w:r>
      </w:hyperlink>
      <w:r w:rsidR="00076935">
        <w:rPr>
          <w:lang w:bidi="ar-SA"/>
        </w:rPr>
        <w:t xml:space="preserve"> </w:t>
      </w:r>
      <w:r w:rsidR="009B5BCA">
        <w:rPr>
          <w:lang w:bidi="ar-SA"/>
        </w:rPr>
        <w:t>&lt;</w:t>
      </w:r>
      <w:r w:rsidR="00076935">
        <w:rPr>
          <w:lang w:bidi="ar-SA"/>
        </w:rPr>
        <w:t>parent</w:t>
      </w:r>
      <w:r w:rsidR="009B5BCA">
        <w:rPr>
          <w:lang w:bidi="ar-SA"/>
        </w:rPr>
        <w:t>&gt;</w:t>
      </w:r>
      <w:r w:rsidR="00076935">
        <w:rPr>
          <w:lang w:bidi="ar-SA"/>
        </w:rPr>
        <w:t xml:space="preserve"> </w:t>
      </w:r>
      <w:r w:rsidR="00A62D94">
        <w:rPr>
          <w:lang w:bidi="ar-SA"/>
        </w:rPr>
        <w:t xml:space="preserve">&lt;caption&gt; </w:t>
      </w:r>
      <w:r w:rsidR="00076935">
        <w:rPr>
          <w:lang w:bidi="ar-SA"/>
        </w:rPr>
        <w:t>[attributes])</w:t>
      </w:r>
      <w:bookmarkEnd w:id="635"/>
    </w:p>
    <w:p w14:paraId="1872B5E6" w14:textId="77777777" w:rsidR="00076935" w:rsidRDefault="00076935" w:rsidP="00076935">
      <w:pPr>
        <w:rPr>
          <w:lang w:bidi="ar-SA"/>
        </w:rPr>
      </w:pPr>
      <w:r>
        <w:rPr>
          <w:lang w:bidi="ar-SA"/>
        </w:rPr>
        <w:t>Create a frame with the text &lt;caption&gt; in the upper left corner. GP-FRAME can be a parent to other controllers</w:t>
      </w:r>
      <w:r w:rsidR="00F26094">
        <w:rPr>
          <w:lang w:bidi="ar-SA"/>
        </w:rPr>
        <w:t>.</w:t>
      </w:r>
    </w:p>
    <w:p w14:paraId="03B8FBD8" w14:textId="77777777" w:rsidR="002C7518" w:rsidRDefault="002C7518" w:rsidP="002C7518">
      <w:r>
        <w:t>Following attributes can be used:</w:t>
      </w:r>
    </w:p>
    <w:p w14:paraId="6AA2454A" w14:textId="6443BDB4" w:rsidR="00D52C50" w:rsidRDefault="00D52C50" w:rsidP="00D52C50">
      <w:pPr>
        <w:rPr>
          <w:lang w:bidi="ar-SA"/>
        </w:rPr>
      </w:pPr>
      <w:hyperlink w:anchor="_ALIGN" w:history="1">
        <w:r w:rsidRPr="00A7619F">
          <w:rPr>
            <w:rStyle w:val="Hyperlnk"/>
            <w:bdr w:val="none" w:sz="0" w:space="0" w:color="auto"/>
            <w:lang w:bidi="ar-SA"/>
          </w:rPr>
          <w:t>ALIGN</w:t>
        </w:r>
      </w:hyperlink>
      <w:r>
        <w:rPr>
          <w:lang w:bidi="ar-SA"/>
        </w:rPr>
        <w:t xml:space="preserve"> </w:t>
      </w:r>
      <w:hyperlink w:anchor="_CAPTION" w:history="1">
        <w:r w:rsidRPr="00A7619F">
          <w:rPr>
            <w:rStyle w:val="Hyperlnk"/>
            <w:bdr w:val="none" w:sz="0" w:space="0" w:color="auto"/>
            <w:lang w:bidi="ar-SA"/>
          </w:rPr>
          <w:t>CAPTION</w:t>
        </w:r>
      </w:hyperlink>
      <w:r>
        <w:rPr>
          <w:lang w:bidi="ar-SA"/>
        </w:rPr>
        <w:t xml:space="preserve"> </w:t>
      </w:r>
      <w:hyperlink w:anchor="_CHILDALIGN" w:history="1">
        <w:r w:rsidRPr="00A7619F">
          <w:rPr>
            <w:rStyle w:val="Hyperlnk"/>
            <w:bdr w:val="none" w:sz="0" w:space="0" w:color="auto"/>
            <w:lang w:bidi="ar-SA"/>
          </w:rPr>
          <w:t>CHILDALIGN</w:t>
        </w:r>
      </w:hyperlink>
      <w:r>
        <w:rPr>
          <w:lang w:bidi="ar-SA"/>
        </w:rPr>
        <w:t xml:space="preserve"> </w:t>
      </w:r>
      <w:hyperlink w:anchor="_CHILDEXPANDX" w:history="1">
        <w:r w:rsidRPr="00A7619F">
          <w:rPr>
            <w:rStyle w:val="Hyperlnk"/>
            <w:bdr w:val="none" w:sz="0" w:space="0" w:color="auto"/>
            <w:lang w:bidi="ar-SA"/>
          </w:rPr>
          <w:t>CHILDEXPANDX</w:t>
        </w:r>
      </w:hyperlink>
      <w:r>
        <w:rPr>
          <w:lang w:bidi="ar-SA"/>
        </w:rPr>
        <w:t xml:space="preserve"> </w:t>
      </w:r>
      <w:hyperlink w:anchor="_CHILDEXPANDY" w:history="1">
        <w:r w:rsidRPr="00A7619F">
          <w:rPr>
            <w:rStyle w:val="Hyperlnk"/>
            <w:bdr w:val="none" w:sz="0" w:space="0" w:color="auto"/>
            <w:lang w:bidi="ar-SA"/>
          </w:rPr>
          <w:t>CHILDEXPANDY</w:t>
        </w:r>
      </w:hyperlink>
      <w:r>
        <w:rPr>
          <w:lang w:bidi="ar-SA"/>
        </w:rPr>
        <w:t xml:space="preserve"> </w:t>
      </w:r>
      <w:hyperlink w:anchor="_CHILDUNIFORMH" w:history="1">
        <w:r w:rsidRPr="00A7619F">
          <w:rPr>
            <w:rStyle w:val="Hyperlnk"/>
            <w:bdr w:val="none" w:sz="0" w:space="0" w:color="auto"/>
            <w:lang w:bidi="ar-SA"/>
          </w:rPr>
          <w:t>CHILDUNIFORMH</w:t>
        </w:r>
      </w:hyperlink>
      <w:r>
        <w:rPr>
          <w:lang w:bidi="ar-SA"/>
        </w:rPr>
        <w:t xml:space="preserve"> </w:t>
      </w:r>
      <w:hyperlink w:anchor="_CHILDUNIFORMW" w:history="1">
        <w:r w:rsidRPr="00A7619F">
          <w:rPr>
            <w:rStyle w:val="Hyperlnk"/>
            <w:bdr w:val="none" w:sz="0" w:space="0" w:color="auto"/>
            <w:lang w:bidi="ar-SA"/>
          </w:rPr>
          <w:t>CHILDUNIFORMW</w:t>
        </w:r>
      </w:hyperlink>
      <w:r>
        <w:rPr>
          <w:lang w:bidi="ar-SA"/>
        </w:rPr>
        <w:t xml:space="preserve"> </w:t>
      </w:r>
      <w:hyperlink w:anchor="_ENABLE" w:history="1">
        <w:r w:rsidRPr="00D52C50">
          <w:rPr>
            <w:rStyle w:val="Hyperlnk"/>
            <w:bdr w:val="none" w:sz="0" w:space="0" w:color="auto"/>
            <w:lang w:bidi="ar-SA"/>
          </w:rPr>
          <w:t>ENABLE</w:t>
        </w:r>
      </w:hyperlink>
      <w:r w:rsidR="005A195B">
        <w:t>D</w:t>
      </w:r>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VERTICAL" w:history="1">
        <w:r w:rsidRPr="00A7619F">
          <w:rPr>
            <w:rStyle w:val="Hyperlnk"/>
            <w:bdr w:val="none" w:sz="0" w:space="0" w:color="auto"/>
            <w:lang w:bidi="ar-SA"/>
          </w:rPr>
          <w:t>VERTICAL</w:t>
        </w:r>
      </w:hyperlink>
      <w:r>
        <w:rPr>
          <w:lang w:bidi="ar-SA"/>
        </w:rPr>
        <w:t xml:space="preserve"> </w:t>
      </w:r>
      <w:hyperlink w:anchor="_WRAPCOUNT" w:history="1">
        <w:r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6E490E15" w14:textId="21106FAD" w:rsidR="00345AF1" w:rsidRDefault="00345AF1" w:rsidP="00345AF1">
      <w:pPr>
        <w:pStyle w:val="Rubrik4"/>
        <w:rPr>
          <w:lang w:bidi="ar-SA"/>
        </w:rPr>
      </w:pPr>
      <w:bookmarkStart w:id="636" w:name="_(GP-FILL_&lt;parent&gt;_[attributes])"/>
      <w:bookmarkStart w:id="637" w:name="_Toc359406258"/>
      <w:bookmarkEnd w:id="636"/>
      <w:r>
        <w:rPr>
          <w:lang w:bidi="ar-SA"/>
        </w:rPr>
        <w:t>(</w:t>
      </w:r>
      <w:hyperlink w:anchor="_(GP-FILL_&lt;parent&gt;_[attributes])" w:history="1">
        <w:r w:rsidRPr="00145AF4">
          <w:rPr>
            <w:rStyle w:val="Hyperlnk"/>
            <w:bdr w:val="none" w:sz="0" w:space="0" w:color="auto"/>
            <w:lang w:bidi="ar-SA"/>
          </w:rPr>
          <w:t>GP-FILL</w:t>
        </w:r>
      </w:hyperlink>
      <w:r>
        <w:rPr>
          <w:lang w:bidi="ar-SA"/>
        </w:rPr>
        <w:t xml:space="preserve"> </w:t>
      </w:r>
      <w:r w:rsidR="009B5BCA">
        <w:rPr>
          <w:lang w:bidi="ar-SA"/>
        </w:rPr>
        <w:t>&lt;</w:t>
      </w:r>
      <w:r>
        <w:rPr>
          <w:lang w:bidi="ar-SA"/>
        </w:rPr>
        <w:t>parent</w:t>
      </w:r>
      <w:r w:rsidR="009B5BCA">
        <w:rPr>
          <w:lang w:bidi="ar-SA"/>
        </w:rPr>
        <w:t>&gt;</w:t>
      </w:r>
      <w:r>
        <w:rPr>
          <w:lang w:bidi="ar-SA"/>
        </w:rPr>
        <w:t xml:space="preserve"> [attributes</w:t>
      </w:r>
      <w:r w:rsidR="009022E4">
        <w:rPr>
          <w:lang w:bidi="ar-SA"/>
        </w:rPr>
        <w:t>..</w:t>
      </w:r>
      <w:r>
        <w:rPr>
          <w:lang w:bidi="ar-SA"/>
        </w:rPr>
        <w:t>])</w:t>
      </w:r>
      <w:bookmarkEnd w:id="637"/>
    </w:p>
    <w:p w14:paraId="03AE328B" w14:textId="77777777" w:rsidR="002C7518" w:rsidRDefault="002C7518" w:rsidP="002C7518">
      <w:r>
        <w:t>Following attributes can be used:</w:t>
      </w:r>
    </w:p>
    <w:p w14:paraId="4CD5BC29" w14:textId="1FDDBFB7" w:rsidR="00D52C50" w:rsidRDefault="00D52C50" w:rsidP="00D52C50">
      <w:pPr>
        <w:rPr>
          <w:lang w:bidi="ar-SA"/>
        </w:rPr>
      </w:pPr>
      <w:hyperlink w:anchor="_ALIGN" w:history="1">
        <w:r w:rsidRPr="00A7619F">
          <w:rPr>
            <w:rStyle w:val="Hyperlnk"/>
            <w:bdr w:val="none" w:sz="0" w:space="0" w:color="auto"/>
            <w:lang w:bidi="ar-SA"/>
          </w:rPr>
          <w:t>ALIGN</w:t>
        </w:r>
      </w:hyperlink>
      <w:r>
        <w:rPr>
          <w:lang w:bidi="ar-SA"/>
        </w:rPr>
        <w:t xml:space="preserve"> </w:t>
      </w:r>
      <w:hyperlink w:anchor="_EXPANDX" w:history="1">
        <w:r w:rsidRPr="00A7619F">
          <w:rPr>
            <w:rStyle w:val="Hyperlnk"/>
            <w:bdr w:val="none" w:sz="0" w:space="0" w:color="auto"/>
            <w:lang w:bidi="ar-SA"/>
          </w:rPr>
          <w:t>EXPANDX</w:t>
        </w:r>
      </w:hyperlink>
      <w:r>
        <w:rPr>
          <w:lang w:bidi="ar-SA"/>
        </w:rPr>
        <w:t xml:space="preserve"> </w:t>
      </w:r>
      <w:hyperlink w:anchor="_EXPANDY" w:history="1">
        <w:r w:rsidRPr="00A7619F">
          <w:rPr>
            <w:rStyle w:val="Hyperlnk"/>
            <w:bdr w:val="none" w:sz="0" w:space="0" w:color="auto"/>
            <w:lang w:bidi="ar-SA"/>
          </w:rPr>
          <w:t>EXPANDY</w:t>
        </w:r>
      </w:hyperlink>
      <w:r>
        <w:rPr>
          <w:lang w:bidi="ar-SA"/>
        </w:rPr>
        <w:t xml:space="preserve"> </w:t>
      </w:r>
      <w:hyperlink w:anchor="_HEIGHT" w:history="1">
        <w:r w:rsidRPr="00A7619F">
          <w:rPr>
            <w:rStyle w:val="Hyperlnk"/>
            <w:bdr w:val="none" w:sz="0" w:space="0" w:color="auto"/>
            <w:lang w:bidi="ar-SA"/>
          </w:rPr>
          <w:t>HEIGHT</w:t>
        </w:r>
      </w:hyperlink>
      <w:r>
        <w:rPr>
          <w:lang w:bidi="ar-SA"/>
        </w:rPr>
        <w:t xml:space="preserve"> </w:t>
      </w:r>
      <w:hyperlink w:anchor="_UNIFORMH" w:history="1">
        <w:r w:rsidRPr="00A7619F">
          <w:rPr>
            <w:rStyle w:val="Hyperlnk"/>
            <w:bdr w:val="none" w:sz="0" w:space="0" w:color="auto"/>
            <w:lang w:bidi="ar-SA"/>
          </w:rPr>
          <w:t>UNIFORMH</w:t>
        </w:r>
      </w:hyperlink>
      <w:r>
        <w:rPr>
          <w:lang w:bidi="ar-SA"/>
        </w:rPr>
        <w:t xml:space="preserve"> </w:t>
      </w:r>
      <w:hyperlink w:anchor="_UNIFORMW" w:history="1">
        <w:r w:rsidRPr="00A7619F">
          <w:rPr>
            <w:rStyle w:val="Hyperlnk"/>
            <w:bdr w:val="none" w:sz="0" w:space="0" w:color="auto"/>
            <w:lang w:bidi="ar-SA"/>
          </w:rPr>
          <w:t>UNIFORMW</w:t>
        </w:r>
      </w:hyperlink>
      <w:r>
        <w:rPr>
          <w:lang w:bidi="ar-SA"/>
        </w:rPr>
        <w:t xml:space="preserve"> </w:t>
      </w:r>
      <w:hyperlink w:anchor="_WIDTH" w:history="1">
        <w:r w:rsidRPr="00A7619F">
          <w:rPr>
            <w:rStyle w:val="Hyperlnk"/>
            <w:bdr w:val="none" w:sz="0" w:space="0" w:color="auto"/>
            <w:lang w:bidi="ar-SA"/>
          </w:rPr>
          <w:t>WIDTH</w:t>
        </w:r>
      </w:hyperlink>
      <w:r w:rsidR="00FD5A60">
        <w:rPr>
          <w:rStyle w:val="Hyperlnk"/>
          <w:bdr w:val="none" w:sz="0" w:space="0" w:color="auto"/>
          <w:lang w:bidi="ar-SA"/>
        </w:rPr>
        <w:t xml:space="preserve"> VISIBLE</w:t>
      </w:r>
    </w:p>
    <w:p w14:paraId="3EA05D8A" w14:textId="77777777" w:rsidR="002C7518" w:rsidRPr="002C7518" w:rsidRDefault="002C7518" w:rsidP="002C7518">
      <w:pPr>
        <w:rPr>
          <w:lang w:bidi="ar-SA"/>
        </w:rPr>
      </w:pPr>
    </w:p>
    <w:p w14:paraId="29315F82" w14:textId="77777777" w:rsidR="00345AF1" w:rsidRDefault="00345AF1" w:rsidP="00345AF1">
      <w:pPr>
        <w:rPr>
          <w:lang w:bidi="ar-SA"/>
        </w:rPr>
      </w:pPr>
      <w:r>
        <w:rPr>
          <w:lang w:bidi="ar-SA"/>
        </w:rPr>
        <w:t>Creates an empty area in the dialog. The function is usable when creating more advance dialogs. You can activate EXPAND to press other controllers in different directions or to set a fixed size by using the HEIGHT and WIDTH attributes.</w:t>
      </w:r>
    </w:p>
    <w:p w14:paraId="6629D90A" w14:textId="77777777" w:rsidR="00345AF1" w:rsidRDefault="00345AF1" w:rsidP="00345AF1">
      <w:pPr>
        <w:rPr>
          <w:lang w:bidi="ar-SA"/>
        </w:rPr>
      </w:pPr>
      <w:r>
        <w:rPr>
          <w:lang w:bidi="ar-SA"/>
        </w:rPr>
        <w:t>Following attributes can be used:</w:t>
      </w:r>
    </w:p>
    <w:p w14:paraId="6E78342A" w14:textId="77777777" w:rsidR="00345AF1" w:rsidRDefault="00345AF1" w:rsidP="00345AF1">
      <w:pPr>
        <w:rPr>
          <w:lang w:bidi="ar-SA"/>
        </w:rPr>
      </w:pPr>
      <w:r>
        <w:rPr>
          <w:lang w:bidi="ar-SA"/>
        </w:rPr>
        <w:t>ALIGN</w:t>
      </w:r>
    </w:p>
    <w:p w14:paraId="14761FCE" w14:textId="77777777" w:rsidR="00345AF1" w:rsidRDefault="00345AF1" w:rsidP="00345AF1">
      <w:pPr>
        <w:rPr>
          <w:lang w:bidi="ar-SA"/>
        </w:rPr>
      </w:pPr>
      <w:r>
        <w:rPr>
          <w:lang w:bidi="ar-SA"/>
        </w:rPr>
        <w:t>EXPANDX</w:t>
      </w:r>
    </w:p>
    <w:p w14:paraId="12AECEB9" w14:textId="77777777" w:rsidR="00345AF1" w:rsidRDefault="00345AF1" w:rsidP="00345AF1">
      <w:pPr>
        <w:rPr>
          <w:lang w:bidi="ar-SA"/>
        </w:rPr>
      </w:pPr>
      <w:r>
        <w:rPr>
          <w:lang w:bidi="ar-SA"/>
        </w:rPr>
        <w:t>EXPANDY</w:t>
      </w:r>
    </w:p>
    <w:p w14:paraId="573D3B1D" w14:textId="77777777" w:rsidR="00345AF1" w:rsidRDefault="00345AF1" w:rsidP="00345AF1">
      <w:pPr>
        <w:rPr>
          <w:lang w:bidi="ar-SA"/>
        </w:rPr>
      </w:pPr>
      <w:r>
        <w:rPr>
          <w:lang w:bidi="ar-SA"/>
        </w:rPr>
        <w:t>HEIGHT</w:t>
      </w:r>
    </w:p>
    <w:p w14:paraId="6311B24E" w14:textId="77777777" w:rsidR="00345AF1" w:rsidRDefault="00345AF1" w:rsidP="00345AF1">
      <w:pPr>
        <w:rPr>
          <w:lang w:bidi="ar-SA"/>
        </w:rPr>
      </w:pPr>
      <w:r>
        <w:rPr>
          <w:lang w:bidi="ar-SA"/>
        </w:rPr>
        <w:t>UNIFORMH</w:t>
      </w:r>
    </w:p>
    <w:p w14:paraId="38F25452" w14:textId="77777777" w:rsidR="00345AF1" w:rsidRDefault="00345AF1" w:rsidP="00345AF1">
      <w:pPr>
        <w:rPr>
          <w:lang w:bidi="ar-SA"/>
        </w:rPr>
      </w:pPr>
      <w:r>
        <w:rPr>
          <w:lang w:bidi="ar-SA"/>
        </w:rPr>
        <w:t>UNIFORMW</w:t>
      </w:r>
    </w:p>
    <w:p w14:paraId="43999C8A" w14:textId="77777777" w:rsidR="00345AF1" w:rsidRDefault="00345AF1" w:rsidP="00076935">
      <w:pPr>
        <w:rPr>
          <w:lang w:bidi="ar-SA"/>
        </w:rPr>
      </w:pPr>
      <w:r>
        <w:rPr>
          <w:lang w:bidi="ar-SA"/>
        </w:rPr>
        <w:t>WIDTH</w:t>
      </w:r>
    </w:p>
    <w:p w14:paraId="7717304C" w14:textId="2D035A12" w:rsidR="0087371C" w:rsidRDefault="0087371C" w:rsidP="0087371C">
      <w:pPr>
        <w:pStyle w:val="Rubrik4"/>
        <w:rPr>
          <w:lang w:bidi="ar-SA"/>
        </w:rPr>
      </w:pPr>
      <w:bookmarkStart w:id="638" w:name="_(GP-TABS_&lt;parent&gt;_[attributes])"/>
      <w:bookmarkStart w:id="639" w:name="_Toc359406259"/>
      <w:bookmarkEnd w:id="638"/>
      <w:r>
        <w:rPr>
          <w:lang w:bidi="ar-SA"/>
        </w:rPr>
        <w:t>(</w:t>
      </w:r>
      <w:hyperlink w:anchor="_(GP-TABS_&lt;parent&gt;_[attributes])" w:history="1">
        <w:r w:rsidRPr="0087371C">
          <w:rPr>
            <w:rStyle w:val="Hyperlnk"/>
            <w:bdr w:val="none" w:sz="0" w:space="0" w:color="auto"/>
            <w:lang w:bidi="ar-SA"/>
          </w:rPr>
          <w:t>GP-TABS</w:t>
        </w:r>
      </w:hyperlink>
      <w:r>
        <w:rPr>
          <w:lang w:bidi="ar-SA"/>
        </w:rPr>
        <w:t xml:space="preserve"> &lt;parent&gt; [attributes</w:t>
      </w:r>
      <w:r w:rsidR="009022E4">
        <w:rPr>
          <w:lang w:bidi="ar-SA"/>
        </w:rPr>
        <w:t>..</w:t>
      </w:r>
      <w:r>
        <w:rPr>
          <w:lang w:bidi="ar-SA"/>
        </w:rPr>
        <w:t>])</w:t>
      </w:r>
      <w:bookmarkEnd w:id="639"/>
    </w:p>
    <w:p w14:paraId="4FA4CF77" w14:textId="77777777" w:rsidR="0087371C" w:rsidRDefault="0087371C" w:rsidP="0087371C">
      <w:pPr>
        <w:rPr>
          <w:lang w:bidi="ar-SA"/>
        </w:rPr>
      </w:pPr>
      <w:r>
        <w:rPr>
          <w:lang w:bidi="ar-SA"/>
        </w:rPr>
        <w:t>Creates a tab control.</w:t>
      </w:r>
    </w:p>
    <w:p w14:paraId="00B7EBD0" w14:textId="77777777" w:rsidR="0087371C" w:rsidRDefault="0087371C" w:rsidP="0087371C">
      <w:pPr>
        <w:rPr>
          <w:lang w:bidi="ar-SA"/>
        </w:rPr>
      </w:pPr>
      <w:r>
        <w:rPr>
          <w:lang w:bidi="ar-SA"/>
        </w:rPr>
        <w:t>VALUE attribute is an integer, which is an index of the currently selected page. If no page exist then the value is -1. ACTION attribute is used when the user changes tab.</w:t>
      </w:r>
    </w:p>
    <w:p w14:paraId="2ADE4D66" w14:textId="77777777" w:rsidR="009022E4" w:rsidRDefault="009022E4" w:rsidP="009022E4">
      <w:pPr>
        <w:rPr>
          <w:lang w:bidi="ar-SA"/>
        </w:rPr>
      </w:pPr>
      <w:r>
        <w:rPr>
          <w:lang w:bidi="ar-SA"/>
        </w:rPr>
        <w:t>Following attributes can be used:</w:t>
      </w:r>
    </w:p>
    <w:p w14:paraId="2D4C1CCC" w14:textId="2F4AA4AD" w:rsidR="009022E4" w:rsidRDefault="009022E4" w:rsidP="009022E4">
      <w:pPr>
        <w:rPr>
          <w:lang w:bidi="ar-SA"/>
        </w:rPr>
      </w:pPr>
      <w:r>
        <w:rPr>
          <w:lang w:bidi="ar-SA"/>
        </w:rPr>
        <w:t>ALIGN</w:t>
      </w:r>
      <w:r w:rsidR="005A3E89">
        <w:rPr>
          <w:lang w:bidi="ar-SA"/>
        </w:rPr>
        <w:t xml:space="preserve">, </w:t>
      </w:r>
      <w:r w:rsidR="003E4B2D">
        <w:rPr>
          <w:lang w:bidi="ar-SA"/>
        </w:rPr>
        <w:t>ENABLED</w:t>
      </w:r>
      <w:r w:rsidR="005A3E89">
        <w:rPr>
          <w:lang w:bidi="ar-SA"/>
        </w:rPr>
        <w:t xml:space="preserve">, </w:t>
      </w:r>
      <w:r>
        <w:rPr>
          <w:lang w:bidi="ar-SA"/>
        </w:rPr>
        <w:t>EXPANDX</w:t>
      </w:r>
      <w:r w:rsidR="005A3E89">
        <w:rPr>
          <w:lang w:bidi="ar-SA"/>
        </w:rPr>
        <w:t xml:space="preserve">, </w:t>
      </w:r>
      <w:r>
        <w:rPr>
          <w:lang w:bidi="ar-SA"/>
        </w:rPr>
        <w:t>EXPANDY</w:t>
      </w:r>
      <w:r w:rsidR="005A3E89">
        <w:rPr>
          <w:lang w:bidi="ar-SA"/>
        </w:rPr>
        <w:t xml:space="preserve">, </w:t>
      </w:r>
      <w:r>
        <w:rPr>
          <w:lang w:bidi="ar-SA"/>
        </w:rPr>
        <w:t>HEIGHT</w:t>
      </w:r>
      <w:r w:rsidR="005A3E89">
        <w:rPr>
          <w:lang w:bidi="ar-SA"/>
        </w:rPr>
        <w:t xml:space="preserve">, </w:t>
      </w:r>
      <w:r>
        <w:rPr>
          <w:lang w:bidi="ar-SA"/>
        </w:rPr>
        <w:t>UNIFORMH</w:t>
      </w:r>
      <w:r w:rsidR="005A3E89">
        <w:rPr>
          <w:lang w:bidi="ar-SA"/>
        </w:rPr>
        <w:t xml:space="preserve">, </w:t>
      </w:r>
      <w:r>
        <w:rPr>
          <w:lang w:bidi="ar-SA"/>
        </w:rPr>
        <w:t>UNIFORMW</w:t>
      </w:r>
      <w:r w:rsidR="005A3E89">
        <w:rPr>
          <w:lang w:bidi="ar-SA"/>
        </w:rPr>
        <w:t xml:space="preserve">, </w:t>
      </w:r>
      <w:r>
        <w:rPr>
          <w:lang w:bidi="ar-SA"/>
        </w:rPr>
        <w:t>WIDTH</w:t>
      </w:r>
      <w:r w:rsidR="00FD5A60">
        <w:rPr>
          <w:lang w:bidi="ar-SA"/>
        </w:rPr>
        <w:t xml:space="preserve"> VISIBLE</w:t>
      </w:r>
      <w:r w:rsidR="00DA227B">
        <w:rPr>
          <w:lang w:bidi="ar-SA"/>
        </w:rPr>
        <w:t xml:space="preserve"> TIP</w:t>
      </w:r>
    </w:p>
    <w:p w14:paraId="5BF97BD0" w14:textId="3158920E" w:rsidR="0087371C" w:rsidRDefault="0087371C" w:rsidP="009022E4">
      <w:pPr>
        <w:pStyle w:val="Rubrik4"/>
        <w:rPr>
          <w:lang w:bidi="ar-SA"/>
        </w:rPr>
      </w:pPr>
      <w:bookmarkStart w:id="640" w:name="_(GP-TABPAGE_&lt;parent&gt;_[attribute]"/>
      <w:bookmarkStart w:id="641" w:name="_Toc359406260"/>
      <w:bookmarkEnd w:id="640"/>
      <w:r>
        <w:rPr>
          <w:lang w:bidi="ar-SA"/>
        </w:rPr>
        <w:t>(</w:t>
      </w:r>
      <w:hyperlink w:anchor="_(GP-TABPAGE_&lt;parent&gt;_[attribute]" w:history="1">
        <w:r w:rsidRPr="009022E4">
          <w:rPr>
            <w:rStyle w:val="Hyperlnk"/>
            <w:bdr w:val="none" w:sz="0" w:space="0" w:color="auto"/>
            <w:lang w:bidi="ar-SA"/>
          </w:rPr>
          <w:t>GP-TABPAGE</w:t>
        </w:r>
      </w:hyperlink>
      <w:r>
        <w:rPr>
          <w:lang w:bidi="ar-SA"/>
        </w:rPr>
        <w:t xml:space="preserve"> &lt;parent&gt; [attribute</w:t>
      </w:r>
      <w:r w:rsidR="009022E4">
        <w:rPr>
          <w:lang w:bidi="ar-SA"/>
        </w:rPr>
        <w:t>s ..</w:t>
      </w:r>
      <w:r>
        <w:rPr>
          <w:lang w:bidi="ar-SA"/>
        </w:rPr>
        <w:t>]</w:t>
      </w:r>
      <w:r w:rsidR="009022E4">
        <w:rPr>
          <w:lang w:bidi="ar-SA"/>
        </w:rPr>
        <w:t>)</w:t>
      </w:r>
      <w:bookmarkEnd w:id="641"/>
    </w:p>
    <w:p w14:paraId="0D0FB784" w14:textId="77777777" w:rsidR="009022E4" w:rsidRDefault="009022E4" w:rsidP="009022E4">
      <w:pPr>
        <w:rPr>
          <w:lang w:bidi="ar-SA"/>
        </w:rPr>
      </w:pPr>
      <w:r>
        <w:rPr>
          <w:lang w:bidi="ar-SA"/>
        </w:rPr>
        <w:t>Creates a tab page for a GP-TABS control. Parent has to be a tab control or an error will be raised. The tab page works like a GP-COLUMN but can be altered to work as a grid or just like GP-COLUMN.</w:t>
      </w:r>
    </w:p>
    <w:p w14:paraId="2EFFEFC3" w14:textId="77777777" w:rsidR="003E4B2D" w:rsidRDefault="003E4B2D" w:rsidP="003E4B2D">
      <w:r>
        <w:t>Following attributes can be used:</w:t>
      </w:r>
    </w:p>
    <w:p w14:paraId="2B9DD725" w14:textId="25D6F767" w:rsidR="003E4B2D" w:rsidRDefault="003E4B2D" w:rsidP="003E4B2D">
      <w:pPr>
        <w:rPr>
          <w:lang w:bidi="ar-SA"/>
        </w:rPr>
      </w:pPr>
      <w:hyperlink w:anchor="_CHILDALIGN" w:history="1">
        <w:r w:rsidRPr="00A7619F">
          <w:rPr>
            <w:rStyle w:val="Hyperlnk"/>
            <w:bdr w:val="none" w:sz="0" w:space="0" w:color="auto"/>
            <w:lang w:bidi="ar-SA"/>
          </w:rPr>
          <w:t>CHILDALIGN</w:t>
        </w:r>
      </w:hyperlink>
      <w:r>
        <w:rPr>
          <w:lang w:bidi="ar-SA"/>
        </w:rPr>
        <w:t xml:space="preserve"> </w:t>
      </w:r>
      <w:hyperlink w:anchor="_CHILDEXPANDX" w:history="1">
        <w:r w:rsidRPr="00A7619F">
          <w:rPr>
            <w:rStyle w:val="Hyperlnk"/>
            <w:bdr w:val="none" w:sz="0" w:space="0" w:color="auto"/>
            <w:lang w:bidi="ar-SA"/>
          </w:rPr>
          <w:t>CHILDEXPANDX</w:t>
        </w:r>
      </w:hyperlink>
      <w:r>
        <w:rPr>
          <w:lang w:bidi="ar-SA"/>
        </w:rPr>
        <w:t xml:space="preserve"> </w:t>
      </w:r>
      <w:hyperlink w:anchor="_CHILDEXPANDY" w:history="1">
        <w:r w:rsidRPr="00A7619F">
          <w:rPr>
            <w:rStyle w:val="Hyperlnk"/>
            <w:bdr w:val="none" w:sz="0" w:space="0" w:color="auto"/>
            <w:lang w:bidi="ar-SA"/>
          </w:rPr>
          <w:t>CHILDEXPANDY</w:t>
        </w:r>
      </w:hyperlink>
      <w:r>
        <w:rPr>
          <w:lang w:bidi="ar-SA"/>
        </w:rPr>
        <w:t xml:space="preserve"> </w:t>
      </w:r>
      <w:hyperlink w:anchor="_CHILDUNIFORMH" w:history="1">
        <w:r w:rsidRPr="00A7619F">
          <w:rPr>
            <w:rStyle w:val="Hyperlnk"/>
            <w:bdr w:val="none" w:sz="0" w:space="0" w:color="auto"/>
            <w:lang w:bidi="ar-SA"/>
          </w:rPr>
          <w:t>CHILDUNIFORMH</w:t>
        </w:r>
      </w:hyperlink>
      <w:r>
        <w:rPr>
          <w:lang w:bidi="ar-SA"/>
        </w:rPr>
        <w:t xml:space="preserve"> </w:t>
      </w:r>
      <w:hyperlink w:anchor="_CHILDUNIFORMW" w:history="1">
        <w:r w:rsidRPr="00A7619F">
          <w:rPr>
            <w:rStyle w:val="Hyperlnk"/>
            <w:bdr w:val="none" w:sz="0" w:space="0" w:color="auto"/>
            <w:lang w:bidi="ar-SA"/>
          </w:rPr>
          <w:t>CHILDUNIFORMW</w:t>
        </w:r>
      </w:hyperlink>
      <w:r>
        <w:rPr>
          <w:lang w:bidi="ar-SA"/>
        </w:rPr>
        <w:t xml:space="preserve"> </w:t>
      </w:r>
      <w:hyperlink w:anchor="_VERTICAL" w:history="1">
        <w:r w:rsidRPr="00A7619F">
          <w:rPr>
            <w:rStyle w:val="Hyperlnk"/>
            <w:bdr w:val="none" w:sz="0" w:space="0" w:color="auto"/>
            <w:lang w:bidi="ar-SA"/>
          </w:rPr>
          <w:t>VERTICAL</w:t>
        </w:r>
      </w:hyperlink>
      <w:r>
        <w:rPr>
          <w:lang w:bidi="ar-SA"/>
        </w:rPr>
        <w:t xml:space="preserve"> </w:t>
      </w:r>
      <w:hyperlink w:anchor="_WRAPCOUNT" w:history="1">
        <w:r w:rsidRPr="00A7619F">
          <w:rPr>
            <w:rStyle w:val="Hyperlnk"/>
            <w:bdr w:val="none" w:sz="0" w:space="0" w:color="auto"/>
            <w:lang w:bidi="ar-SA"/>
          </w:rPr>
          <w:t>WRAPCOUNT</w:t>
        </w:r>
      </w:hyperlink>
      <w:r w:rsidR="00FD5A60">
        <w:rPr>
          <w:rStyle w:val="Hyperlnk"/>
          <w:bdr w:val="none" w:sz="0" w:space="0" w:color="auto"/>
          <w:lang w:bidi="ar-SA"/>
        </w:rPr>
        <w:t xml:space="preserve"> VISIBLE</w:t>
      </w:r>
    </w:p>
    <w:p w14:paraId="61536EF8" w14:textId="77777777" w:rsidR="005A3E89" w:rsidRPr="005A3E89" w:rsidRDefault="005A3E89" w:rsidP="005A3E89">
      <w:pPr>
        <w:pStyle w:val="LISPSAMPLE"/>
        <w:rPr>
          <w:b/>
          <w:lang w:bidi="ar-SA"/>
        </w:rPr>
      </w:pPr>
      <w:r w:rsidRPr="005A3E89">
        <w:rPr>
          <w:lang w:bidi="ar-SA"/>
        </w:rPr>
        <w:t>Example:</w:t>
      </w:r>
    </w:p>
    <w:p w14:paraId="58D519B4" w14:textId="77777777" w:rsidR="009022E4" w:rsidRDefault="005A3E89" w:rsidP="005A3E89">
      <w:pPr>
        <w:pStyle w:val="LISPSAMPLE"/>
        <w:rPr>
          <w:lang w:bidi="ar-SA"/>
        </w:rPr>
      </w:pPr>
      <w:r>
        <w:rPr>
          <w:lang w:bidi="ar-SA"/>
        </w:rPr>
        <w:t>(DEFUN handler (object)</w:t>
      </w:r>
      <w:r>
        <w:rPr>
          <w:lang w:bidi="ar-SA"/>
        </w:rPr>
        <w:br/>
        <w:t xml:space="preserve">  (COND</w:t>
      </w:r>
      <w:r>
        <w:rPr>
          <w:lang w:bidi="ar-SA"/>
        </w:rPr>
        <w:br/>
        <w:t xml:space="preserve">    ((= object tabs)</w:t>
      </w:r>
      <w:r>
        <w:rPr>
          <w:lang w:bidi="ar-SA"/>
        </w:rPr>
        <w:br/>
        <w:t xml:space="preserve">      (SETQ index (GP-GETQ object VALUE))</w:t>
      </w:r>
      <w:r>
        <w:rPr>
          <w:lang w:bidi="ar-SA"/>
        </w:rPr>
        <w:br/>
        <w:t xml:space="preserve">      (COND</w:t>
      </w:r>
      <w:r>
        <w:rPr>
          <w:lang w:bidi="ar-SA"/>
        </w:rPr>
        <w:br/>
        <w:t xml:space="preserve">        ((= index 0) (GP-SETQ tablabel CAPTION (STRCAT "Page 1")))</w:t>
      </w:r>
      <w:r>
        <w:rPr>
          <w:lang w:bidi="ar-SA"/>
        </w:rPr>
        <w:br/>
        <w:t xml:space="preserve">        ((= index 1) (GP-SETQ tablabel CAPTION (STRCAT "Page 2")))))</w:t>
      </w:r>
      <w:r>
        <w:rPr>
          <w:lang w:bidi="ar-SA"/>
        </w:rPr>
        <w:br/>
        <w:t xml:space="preserve">    ((= object b:close)</w:t>
      </w:r>
      <w:r>
        <w:rPr>
          <w:lang w:bidi="ar-SA"/>
        </w:rPr>
        <w:br/>
        <w:t xml:space="preserve">      (GP-CLOSE dlg nil))</w:t>
      </w:r>
      <w:r>
        <w:rPr>
          <w:lang w:bidi="ar-SA"/>
        </w:rPr>
        <w:br/>
        <w:t xml:space="preserve">  )</w:t>
      </w:r>
      <w:r>
        <w:rPr>
          <w:lang w:bidi="ar-SA"/>
        </w:rPr>
        <w:br/>
        <w:t>)</w:t>
      </w:r>
      <w:r>
        <w:rPr>
          <w:lang w:bidi="ar-SA"/>
        </w:rPr>
        <w:br/>
        <w:t>(SETQ dlg (GP-DIALOG "TAB SAMPLE" RESIZABLE T ACTION handler))</w:t>
      </w:r>
      <w:r>
        <w:rPr>
          <w:lang w:bidi="ar-SA"/>
        </w:rPr>
        <w:br/>
      </w:r>
      <w:r w:rsidRPr="005A3E89">
        <w:rPr>
          <w:lang w:bidi="ar-SA"/>
        </w:rPr>
        <w:t>(SETQ tablabel (GP-LABEL dlg ""))</w:t>
      </w:r>
      <w:r w:rsidRPr="005A3E89">
        <w:rPr>
          <w:lang w:bidi="ar-SA"/>
        </w:rPr>
        <w:br/>
      </w:r>
      <w:r>
        <w:rPr>
          <w:lang w:bidi="ar-SA"/>
        </w:rPr>
        <w:t>(SETQ tabs (GP-TABS dlg))</w:t>
      </w:r>
      <w:r>
        <w:rPr>
          <w:lang w:bidi="ar-SA"/>
        </w:rPr>
        <w:br/>
        <w:t>(SETQ page1 (GP-TABPAGE tabs "FRUITS"))</w:t>
      </w:r>
      <w:r>
        <w:rPr>
          <w:lang w:bidi="ar-SA"/>
        </w:rPr>
        <w:br/>
      </w:r>
      <w:r>
        <w:rPr>
          <w:lang w:bidi="ar-SA"/>
        </w:rPr>
        <w:lastRenderedPageBreak/>
        <w:t>(SETQ btn1 (GP-BUTTON page1 "Apples"))</w:t>
      </w:r>
      <w:r>
        <w:rPr>
          <w:lang w:bidi="ar-SA"/>
        </w:rPr>
        <w:br/>
        <w:t>(SETQ btn2 (GP-BUTTON page1 "Oranges"))</w:t>
      </w:r>
      <w:r>
        <w:rPr>
          <w:lang w:bidi="ar-SA"/>
        </w:rPr>
        <w:br/>
        <w:t>(SETQ page2 (GP-TABPAGE tabs "VEGETABLES"))</w:t>
      </w:r>
      <w:r>
        <w:rPr>
          <w:lang w:bidi="ar-SA"/>
        </w:rPr>
        <w:br/>
        <w:t>(SETQ btn1 (GP-BUTTON page2 "Carrots"))</w:t>
      </w:r>
      <w:r>
        <w:rPr>
          <w:lang w:bidi="ar-SA"/>
        </w:rPr>
        <w:br/>
        <w:t>(SETQ btn2 (GP-BUTTON page2 "Beetroot"))</w:t>
      </w:r>
      <w:r>
        <w:rPr>
          <w:lang w:bidi="ar-SA"/>
        </w:rPr>
        <w:br/>
        <w:t>(SETQ b:ok (GP-BUTTON dlg "OK" EXPANDX nil WIDTH 80 ALIGN GPC-CENTER))</w:t>
      </w:r>
      <w:r>
        <w:rPr>
          <w:lang w:bidi="ar-SA"/>
        </w:rPr>
        <w:br/>
        <w:t>(GP-SHOWMODAL dlg)</w:t>
      </w:r>
    </w:p>
    <w:p w14:paraId="0247E0AA" w14:textId="77777777" w:rsidR="005A3E89" w:rsidRPr="009022E4" w:rsidRDefault="005A3E89" w:rsidP="005A3E89">
      <w:pPr>
        <w:pStyle w:val="LISPSAMPLE"/>
        <w:rPr>
          <w:lang w:bidi="ar-SA"/>
        </w:rPr>
      </w:pPr>
      <w:r>
        <w:rPr>
          <w:noProof/>
          <w:lang w:val="sv-SE" w:eastAsia="sv-SE" w:bidi="ar-SA"/>
        </w:rPr>
        <w:drawing>
          <wp:inline distT="0" distB="0" distL="0" distR="0" wp14:anchorId="4D49B552" wp14:editId="1FBDEB73">
            <wp:extent cx="1277710" cy="1344706"/>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298183" cy="1366253"/>
                    </a:xfrm>
                    <a:prstGeom prst="rect">
                      <a:avLst/>
                    </a:prstGeom>
                  </pic:spPr>
                </pic:pic>
              </a:graphicData>
            </a:graphic>
          </wp:inline>
        </w:drawing>
      </w:r>
    </w:p>
    <w:p w14:paraId="1A829E2C" w14:textId="77777777" w:rsidR="009B5BCA" w:rsidRDefault="009B5BCA" w:rsidP="009B5BCA">
      <w:pPr>
        <w:pStyle w:val="Rubrik2"/>
        <w:rPr>
          <w:lang w:bidi="ar-SA"/>
        </w:rPr>
      </w:pPr>
      <w:bookmarkStart w:id="642" w:name="_Toc359406261"/>
      <w:r>
        <w:rPr>
          <w:lang w:bidi="ar-SA"/>
        </w:rPr>
        <w:t>Functions that controls the behavior of the dialogs</w:t>
      </w:r>
      <w:bookmarkEnd w:id="642"/>
    </w:p>
    <w:p w14:paraId="1FFAAB3F" w14:textId="55E3DCDC" w:rsidR="009B5BCA" w:rsidRDefault="009B5BCA" w:rsidP="009B5BCA">
      <w:pPr>
        <w:pStyle w:val="Rubrik4"/>
        <w:rPr>
          <w:lang w:bidi="ar-SA"/>
        </w:rPr>
      </w:pPr>
      <w:bookmarkStart w:id="643" w:name="_(GP-SHOWMODAL_&lt;dialog&gt;)"/>
      <w:bookmarkStart w:id="644" w:name="_Toc359406262"/>
      <w:bookmarkEnd w:id="643"/>
      <w:r>
        <w:rPr>
          <w:lang w:bidi="ar-SA"/>
        </w:rPr>
        <w:t>(</w:t>
      </w:r>
      <w:hyperlink w:anchor="_(GP-SHOWMODAL_&lt;dialog&gt;)" w:history="1">
        <w:r w:rsidRPr="00145AF4">
          <w:rPr>
            <w:rStyle w:val="Hyperlnk"/>
            <w:bdr w:val="none" w:sz="0" w:space="0" w:color="auto"/>
            <w:lang w:bidi="ar-SA"/>
          </w:rPr>
          <w:t>GP-SHOWMODAL</w:t>
        </w:r>
      </w:hyperlink>
      <w:r>
        <w:rPr>
          <w:lang w:bidi="ar-SA"/>
        </w:rPr>
        <w:t xml:space="preserve"> &lt;dialog&gt;)</w:t>
      </w:r>
      <w:bookmarkEnd w:id="644"/>
    </w:p>
    <w:p w14:paraId="6E884F46" w14:textId="77777777" w:rsidR="002E4955" w:rsidRDefault="009B5BCA" w:rsidP="009B5BCA">
      <w:pPr>
        <w:rPr>
          <w:lang w:bidi="ar-SA"/>
        </w:rPr>
      </w:pPr>
      <w:r>
        <w:rPr>
          <w:lang w:bidi="ar-SA"/>
        </w:rPr>
        <w:t>The function shows the dialog</w:t>
      </w:r>
      <w:r w:rsidR="002E4955">
        <w:rPr>
          <w:lang w:bidi="ar-SA"/>
        </w:rPr>
        <w:t xml:space="preserve">. </w:t>
      </w:r>
      <w:r w:rsidR="0019738A">
        <w:rPr>
          <w:lang w:bidi="ar-SA"/>
        </w:rPr>
        <w:t xml:space="preserve">The value that the function will return </w:t>
      </w:r>
      <w:r w:rsidR="002E4955">
        <w:rPr>
          <w:lang w:bidi="ar-SA"/>
        </w:rPr>
        <w:t>can be specified</w:t>
      </w:r>
      <w:r>
        <w:rPr>
          <w:lang w:bidi="ar-SA"/>
        </w:rPr>
        <w:t xml:space="preserve"> </w:t>
      </w:r>
      <w:r w:rsidR="002E4955">
        <w:rPr>
          <w:lang w:bidi="ar-SA"/>
        </w:rPr>
        <w:t>at different way.</w:t>
      </w:r>
    </w:p>
    <w:p w14:paraId="7E5623E4" w14:textId="77777777" w:rsidR="002E4955" w:rsidRDefault="002E4955" w:rsidP="00E868A6">
      <w:pPr>
        <w:pStyle w:val="Liststycke"/>
        <w:numPr>
          <w:ilvl w:val="0"/>
          <w:numId w:val="9"/>
        </w:numPr>
        <w:rPr>
          <w:lang w:bidi="ar-SA"/>
        </w:rPr>
      </w:pPr>
      <w:r>
        <w:rPr>
          <w:lang w:bidi="ar-SA"/>
        </w:rPr>
        <w:t>On a GP-BUTTON with the attribute RESPONSE</w:t>
      </w:r>
    </w:p>
    <w:p w14:paraId="49ABDE95" w14:textId="77777777" w:rsidR="002E4955" w:rsidRDefault="002E4955" w:rsidP="00E868A6">
      <w:pPr>
        <w:pStyle w:val="Liststycke"/>
        <w:numPr>
          <w:ilvl w:val="0"/>
          <w:numId w:val="9"/>
        </w:numPr>
        <w:rPr>
          <w:lang w:bidi="ar-SA"/>
        </w:rPr>
      </w:pPr>
      <w:r>
        <w:rPr>
          <w:lang w:bidi="ar-SA"/>
        </w:rPr>
        <w:t>With the GP-CLOSE function.</w:t>
      </w:r>
    </w:p>
    <w:p w14:paraId="6186E49A" w14:textId="77777777" w:rsidR="002E4955" w:rsidRDefault="002E4955" w:rsidP="00E868A6">
      <w:pPr>
        <w:pStyle w:val="Liststycke"/>
        <w:numPr>
          <w:ilvl w:val="0"/>
          <w:numId w:val="9"/>
        </w:numPr>
        <w:rPr>
          <w:lang w:bidi="ar-SA"/>
        </w:rPr>
      </w:pPr>
      <w:r>
        <w:rPr>
          <w:lang w:bidi="ar-SA"/>
        </w:rPr>
        <w:t>If the user press ESC or close the dialog it will return nil unless you don't take care of this in the ACTION callback function.</w:t>
      </w:r>
    </w:p>
    <w:p w14:paraId="0EFCC60F" w14:textId="1830D099" w:rsidR="002E4955" w:rsidRDefault="002E4955" w:rsidP="002E4955">
      <w:pPr>
        <w:pStyle w:val="Rubrik4"/>
        <w:rPr>
          <w:lang w:bidi="ar-SA"/>
        </w:rPr>
      </w:pPr>
      <w:bookmarkStart w:id="645" w:name="_(GP-CLOSE_&lt;dialog&gt;_&lt;return"/>
      <w:bookmarkStart w:id="646" w:name="_Toc359406263"/>
      <w:bookmarkEnd w:id="645"/>
      <w:r>
        <w:rPr>
          <w:lang w:bidi="ar-SA"/>
        </w:rPr>
        <w:t>(</w:t>
      </w:r>
      <w:hyperlink w:anchor="_(GP-CLOSE_&lt;dialog&gt;_&lt;return" w:history="1">
        <w:r w:rsidRPr="00145AF4">
          <w:rPr>
            <w:rStyle w:val="Hyperlnk"/>
            <w:bdr w:val="none" w:sz="0" w:space="0" w:color="auto"/>
            <w:lang w:bidi="ar-SA"/>
          </w:rPr>
          <w:t>GP-CLOSE</w:t>
        </w:r>
      </w:hyperlink>
      <w:r>
        <w:rPr>
          <w:lang w:bidi="ar-SA"/>
        </w:rPr>
        <w:t xml:space="preserve"> &lt;dialog&gt; &lt;return value&gt;)</w:t>
      </w:r>
      <w:bookmarkEnd w:id="646"/>
    </w:p>
    <w:p w14:paraId="1246E653" w14:textId="77777777" w:rsidR="002E4955" w:rsidRDefault="002E4955" w:rsidP="002E4955">
      <w:pPr>
        <w:rPr>
          <w:lang w:bidi="ar-SA"/>
        </w:rPr>
      </w:pPr>
      <w:r>
        <w:rPr>
          <w:lang w:bidi="ar-SA"/>
        </w:rPr>
        <w:t xml:space="preserve">This function is normally used in the </w:t>
      </w:r>
      <w:r w:rsidR="003D2BAC">
        <w:rPr>
          <w:lang w:bidi="ar-SA"/>
        </w:rPr>
        <w:t>ACTION callback function. It will close the dialog. The specified return value will be used by the GP-SHOWMODAL function.</w:t>
      </w:r>
    </w:p>
    <w:p w14:paraId="44FEAC75" w14:textId="78B2DF27" w:rsidR="003D2BAC" w:rsidRDefault="00A857BE" w:rsidP="00A857BE">
      <w:pPr>
        <w:pStyle w:val="Rubrik4"/>
        <w:rPr>
          <w:lang w:bidi="ar-SA"/>
        </w:rPr>
      </w:pPr>
      <w:bookmarkStart w:id="647" w:name="_(GP-MESSAGE_&lt;title&gt;_&lt;caption&gt;)"/>
      <w:bookmarkStart w:id="648" w:name="_Toc359406264"/>
      <w:bookmarkEnd w:id="647"/>
      <w:r w:rsidRPr="00145AF4">
        <w:rPr>
          <w:lang w:bidi="ar-SA"/>
        </w:rPr>
        <w:t>(</w:t>
      </w:r>
      <w:hyperlink w:anchor="_(GP-MESSAGE_&lt;title&gt;_&lt;caption&gt;)" w:history="1">
        <w:r w:rsidRPr="00145AF4">
          <w:rPr>
            <w:rStyle w:val="Hyperlnk"/>
            <w:bdr w:val="none" w:sz="0" w:space="0" w:color="auto"/>
            <w:lang w:bidi="ar-SA"/>
          </w:rPr>
          <w:t>GP-MESSAGE</w:t>
        </w:r>
      </w:hyperlink>
      <w:r w:rsidRPr="00145AF4">
        <w:rPr>
          <w:lang w:bidi="ar-SA"/>
        </w:rPr>
        <w:t xml:space="preserve"> &lt;title&gt; &lt;caption&gt;)</w:t>
      </w:r>
      <w:bookmarkEnd w:id="648"/>
    </w:p>
    <w:p w14:paraId="792AE815" w14:textId="77777777" w:rsidR="003D2BAC" w:rsidRDefault="003D2BAC" w:rsidP="003D2BAC">
      <w:pPr>
        <w:rPr>
          <w:lang w:bidi="ar-SA"/>
        </w:rPr>
      </w:pPr>
      <w:r>
        <w:rPr>
          <w:lang w:bidi="ar-SA"/>
        </w:rPr>
        <w:t>This function is similar to the ALERT function. The function shows a message box with the &lt;title&gt; and the &lt;caption&gt; value and an OK button.</w:t>
      </w:r>
    </w:p>
    <w:p w14:paraId="7E1656D3" w14:textId="77777777" w:rsidR="00452F6C" w:rsidRDefault="00452F6C" w:rsidP="00452F6C">
      <w:pPr>
        <w:pStyle w:val="LISPSAMPLE"/>
        <w:rPr>
          <w:lang w:bidi="ar-SA"/>
        </w:rPr>
      </w:pPr>
      <w:r>
        <w:rPr>
          <w:lang w:bidi="ar-SA"/>
        </w:rPr>
        <w:t>Example:</w:t>
      </w:r>
      <w:r>
        <w:rPr>
          <w:lang w:bidi="ar-SA"/>
        </w:rPr>
        <w:br/>
        <w:t>(GP-MESSAGE "Title" "Caption")</w:t>
      </w:r>
      <w:r>
        <w:rPr>
          <w:lang w:bidi="ar-SA"/>
        </w:rPr>
        <w:tab/>
        <w:t>returns "Caption"</w:t>
      </w:r>
    </w:p>
    <w:p w14:paraId="3A0DDDC1" w14:textId="77777777" w:rsidR="003D2BAC" w:rsidRDefault="003D2BAC" w:rsidP="003D2BAC">
      <w:pPr>
        <w:rPr>
          <w:lang w:bidi="ar-SA"/>
        </w:rPr>
      </w:pPr>
      <w:r>
        <w:rPr>
          <w:noProof/>
          <w:lang w:val="sv-SE" w:eastAsia="sv-SE" w:bidi="ar-SA"/>
        </w:rPr>
        <w:drawing>
          <wp:inline distT="0" distB="0" distL="0" distR="0" wp14:anchorId="53FE5A64" wp14:editId="5FDE9055">
            <wp:extent cx="1463040" cy="1463040"/>
            <wp:effectExtent l="19050" t="0" r="3810" b="0"/>
            <wp:docPr id="135"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srcRect/>
                    <a:stretch>
                      <a:fillRect/>
                    </a:stretch>
                  </pic:blipFill>
                  <pic:spPr bwMode="auto">
                    <a:xfrm>
                      <a:off x="0" y="0"/>
                      <a:ext cx="1463040" cy="1463040"/>
                    </a:xfrm>
                    <a:prstGeom prst="rect">
                      <a:avLst/>
                    </a:prstGeom>
                    <a:noFill/>
                    <a:ln w="9525">
                      <a:noFill/>
                      <a:miter lim="800000"/>
                      <a:headEnd/>
                      <a:tailEnd/>
                    </a:ln>
                  </pic:spPr>
                </pic:pic>
              </a:graphicData>
            </a:graphic>
          </wp:inline>
        </w:drawing>
      </w:r>
    </w:p>
    <w:p w14:paraId="41010DC1" w14:textId="77777777" w:rsidR="0019738A" w:rsidRDefault="0019738A" w:rsidP="003D2BAC">
      <w:pPr>
        <w:rPr>
          <w:lang w:bidi="ar-SA"/>
        </w:rPr>
      </w:pPr>
      <w:r>
        <w:rPr>
          <w:lang w:bidi="ar-SA"/>
        </w:rPr>
        <w:t xml:space="preserve">(The function ALERT </w:t>
      </w:r>
      <w:r w:rsidR="00531245">
        <w:rPr>
          <w:lang w:bidi="ar-SA"/>
        </w:rPr>
        <w:t xml:space="preserve">that does the same thing </w:t>
      </w:r>
      <w:r>
        <w:rPr>
          <w:lang w:bidi="ar-SA"/>
        </w:rPr>
        <w:t xml:space="preserve">will </w:t>
      </w:r>
      <w:r w:rsidR="00531245">
        <w:rPr>
          <w:lang w:bidi="ar-SA"/>
        </w:rPr>
        <w:t xml:space="preserve">later be removed. Use </w:t>
      </w:r>
      <w:r>
        <w:rPr>
          <w:lang w:bidi="ar-SA"/>
        </w:rPr>
        <w:t>GP-MESSAGE</w:t>
      </w:r>
      <w:r w:rsidR="00531245">
        <w:rPr>
          <w:lang w:bidi="ar-SA"/>
        </w:rPr>
        <w:t xml:space="preserve"> instead of ALERT</w:t>
      </w:r>
      <w:r>
        <w:rPr>
          <w:lang w:bidi="ar-SA"/>
        </w:rPr>
        <w:t>)</w:t>
      </w:r>
    </w:p>
    <w:p w14:paraId="60797A61" w14:textId="70376758" w:rsidR="00531245" w:rsidRPr="00145AF4" w:rsidRDefault="00531245" w:rsidP="00531245">
      <w:pPr>
        <w:pStyle w:val="Rubrik4"/>
        <w:rPr>
          <w:lang w:bidi="ar-SA"/>
        </w:rPr>
      </w:pPr>
      <w:bookmarkStart w:id="649" w:name="_(GP-YESNO_&lt;caption&gt;_[default])"/>
      <w:bookmarkStart w:id="650" w:name="_GP-YESNO"/>
      <w:bookmarkStart w:id="651" w:name="_Toc359406265"/>
      <w:bookmarkEnd w:id="649"/>
      <w:bookmarkEnd w:id="650"/>
      <w:r>
        <w:rPr>
          <w:lang w:bidi="ar-SA"/>
        </w:rPr>
        <w:t>(</w:t>
      </w:r>
      <w:hyperlink w:anchor="_(GP-YESNO_&lt;caption&gt;_[default])" w:history="1">
        <w:r w:rsidRPr="00145AF4">
          <w:rPr>
            <w:rStyle w:val="Hyperlnk"/>
            <w:bdr w:val="none" w:sz="0" w:space="0" w:color="auto"/>
            <w:lang w:bidi="ar-SA"/>
          </w:rPr>
          <w:t>GP-YESNO</w:t>
        </w:r>
      </w:hyperlink>
      <w:r w:rsidRPr="00145AF4">
        <w:rPr>
          <w:lang w:bidi="ar-SA"/>
        </w:rPr>
        <w:t xml:space="preserve"> &lt;caption&gt; [default])</w:t>
      </w:r>
      <w:bookmarkEnd w:id="651"/>
    </w:p>
    <w:p w14:paraId="2F58D034" w14:textId="77777777" w:rsidR="00531245" w:rsidRDefault="00531245" w:rsidP="00531245">
      <w:pPr>
        <w:rPr>
          <w:lang w:bidi="ar-SA"/>
        </w:rPr>
      </w:pPr>
      <w:r w:rsidRPr="00145AF4">
        <w:rPr>
          <w:lang w:bidi="ar-SA"/>
        </w:rPr>
        <w:t>T</w:t>
      </w:r>
      <w:r>
        <w:rPr>
          <w:lang w:bidi="ar-SA"/>
        </w:rPr>
        <w:t xml:space="preserve">his function </w:t>
      </w:r>
      <w:r w:rsidR="00452F6C">
        <w:rPr>
          <w:lang w:bidi="ar-SA"/>
        </w:rPr>
        <w:t xml:space="preserve">shows windows standard message box with a Yes and No button. The &lt;default&gt; argument control if "Yes" or "No" should be default. No is nil and yes is </w:t>
      </w:r>
      <w:r w:rsidR="004372EF">
        <w:rPr>
          <w:lang w:bidi="ar-SA"/>
        </w:rPr>
        <w:t>non-nil</w:t>
      </w:r>
      <w:r w:rsidR="00452F6C">
        <w:rPr>
          <w:lang w:bidi="ar-SA"/>
        </w:rPr>
        <w:t>. If the argument is omitted then default is nil.</w:t>
      </w:r>
    </w:p>
    <w:p w14:paraId="7D38231E" w14:textId="77777777" w:rsidR="00452F6C" w:rsidRDefault="00452F6C" w:rsidP="00452F6C">
      <w:pPr>
        <w:pStyle w:val="LISPSAMPLE"/>
        <w:rPr>
          <w:lang w:bidi="ar-SA"/>
        </w:rPr>
      </w:pPr>
      <w:r>
        <w:rPr>
          <w:lang w:bidi="ar-SA"/>
        </w:rPr>
        <w:t>Example:</w:t>
      </w:r>
      <w:r>
        <w:rPr>
          <w:lang w:bidi="ar-SA"/>
        </w:rPr>
        <w:br/>
        <w:t>(GP-YESNO "Are you sure" T)</w:t>
      </w:r>
      <w:r>
        <w:rPr>
          <w:lang w:bidi="ar-SA"/>
        </w:rPr>
        <w:tab/>
      </w:r>
      <w:r>
        <w:rPr>
          <w:lang w:bidi="ar-SA"/>
        </w:rPr>
        <w:tab/>
        <w:t>returns T if user press Yes else nil.</w:t>
      </w:r>
    </w:p>
    <w:p w14:paraId="6DA839FF" w14:textId="77777777" w:rsidR="00452F6C" w:rsidRDefault="00452F6C" w:rsidP="00531245">
      <w:pPr>
        <w:rPr>
          <w:lang w:bidi="ar-SA"/>
        </w:rPr>
      </w:pPr>
      <w:r>
        <w:rPr>
          <w:noProof/>
          <w:lang w:val="sv-SE" w:eastAsia="sv-SE" w:bidi="ar-SA"/>
        </w:rPr>
        <w:lastRenderedPageBreak/>
        <w:drawing>
          <wp:inline distT="0" distB="0" distL="0" distR="0" wp14:anchorId="7853FD31" wp14:editId="49254BB8">
            <wp:extent cx="2389505" cy="1630680"/>
            <wp:effectExtent l="1905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a:stretch>
                      <a:fillRect/>
                    </a:stretch>
                  </pic:blipFill>
                  <pic:spPr bwMode="auto">
                    <a:xfrm>
                      <a:off x="0" y="0"/>
                      <a:ext cx="2389505" cy="1630680"/>
                    </a:xfrm>
                    <a:prstGeom prst="rect">
                      <a:avLst/>
                    </a:prstGeom>
                    <a:noFill/>
                    <a:ln w="9525">
                      <a:noFill/>
                      <a:miter lim="800000"/>
                      <a:headEnd/>
                      <a:tailEnd/>
                    </a:ln>
                  </pic:spPr>
                </pic:pic>
              </a:graphicData>
            </a:graphic>
          </wp:inline>
        </w:drawing>
      </w:r>
    </w:p>
    <w:p w14:paraId="69C5CE77" w14:textId="77777777" w:rsidR="00452F6C" w:rsidRPr="00531245" w:rsidRDefault="00900C53" w:rsidP="00531245">
      <w:pPr>
        <w:rPr>
          <w:lang w:bidi="ar-SA"/>
        </w:rPr>
      </w:pPr>
      <w:r>
        <w:rPr>
          <w:lang w:bidi="ar-SA"/>
        </w:rPr>
        <w:t>The dialog use the language specified in Windows.</w:t>
      </w:r>
    </w:p>
    <w:p w14:paraId="648E9B8C" w14:textId="2FA9C212" w:rsidR="0019738A" w:rsidRDefault="0019738A" w:rsidP="0019738A">
      <w:pPr>
        <w:pStyle w:val="Rubrik4"/>
        <w:rPr>
          <w:lang w:bidi="ar-SA"/>
        </w:rPr>
      </w:pPr>
      <w:bookmarkStart w:id="652" w:name="_Toc359406266"/>
      <w:r>
        <w:rPr>
          <w:lang w:bidi="ar-SA"/>
        </w:rPr>
        <w:t>(</w:t>
      </w:r>
      <w:hyperlink w:anchor="_(GP-SETQ_&lt;control&gt;_[attributes…])" w:history="1">
        <w:r w:rsidRPr="00A857BE">
          <w:rPr>
            <w:rStyle w:val="Hyperlnk"/>
            <w:bdr w:val="none" w:sz="0" w:space="0" w:color="auto"/>
            <w:lang w:bidi="ar-SA"/>
          </w:rPr>
          <w:t>GP-FOCUS</w:t>
        </w:r>
      </w:hyperlink>
      <w:r>
        <w:rPr>
          <w:lang w:bidi="ar-SA"/>
        </w:rPr>
        <w:t xml:space="preserve"> &lt;control&gt; [select])</w:t>
      </w:r>
      <w:bookmarkEnd w:id="652"/>
    </w:p>
    <w:p w14:paraId="4DF22E6A" w14:textId="77777777" w:rsidR="0019738A" w:rsidRDefault="00A724C5" w:rsidP="0019738A">
      <w:pPr>
        <w:rPr>
          <w:lang w:bidi="ar-SA"/>
        </w:rPr>
      </w:pPr>
      <w:r>
        <w:rPr>
          <w:lang w:bidi="ar-SA"/>
        </w:rPr>
        <w:t>This function moves the focus to the &lt;control&gt;. The control must be in the active dialog.</w:t>
      </w:r>
      <w:r w:rsidR="000B4C0E">
        <w:rPr>
          <w:lang w:bidi="ar-SA"/>
        </w:rPr>
        <w:t xml:space="preserve"> If the optional argument [select] is T used on a GP-EDIT control then the text is marked.</w:t>
      </w:r>
    </w:p>
    <w:p w14:paraId="5EEB6934" w14:textId="3BC1F7C8" w:rsidR="000B4C0E" w:rsidRDefault="000B4C0E" w:rsidP="000B4C0E">
      <w:pPr>
        <w:pStyle w:val="Rubrik4"/>
        <w:rPr>
          <w:lang w:bidi="ar-SA"/>
        </w:rPr>
      </w:pPr>
      <w:bookmarkStart w:id="653" w:name="_(GP-SETQ_&lt;control&gt;_[attributes…])"/>
      <w:bookmarkStart w:id="654" w:name="_Toc359406267"/>
      <w:bookmarkEnd w:id="653"/>
      <w:r>
        <w:rPr>
          <w:lang w:bidi="ar-SA"/>
        </w:rPr>
        <w:t>(</w:t>
      </w:r>
      <w:hyperlink w:anchor="_(GP-SETQ_&lt;control&gt;_[attributes…])" w:history="1">
        <w:r w:rsidRPr="00145AF4">
          <w:rPr>
            <w:rStyle w:val="Hyperlnk"/>
            <w:bdr w:val="none" w:sz="0" w:space="0" w:color="auto"/>
            <w:lang w:bidi="ar-SA"/>
          </w:rPr>
          <w:t>GP-SETQ</w:t>
        </w:r>
      </w:hyperlink>
      <w:r>
        <w:rPr>
          <w:lang w:bidi="ar-SA"/>
        </w:rPr>
        <w:t xml:space="preserve"> &lt;control&gt; [attributes…])</w:t>
      </w:r>
      <w:bookmarkEnd w:id="654"/>
    </w:p>
    <w:p w14:paraId="082FE1C9" w14:textId="77777777" w:rsidR="000B4C0E" w:rsidRDefault="00625460" w:rsidP="000B4C0E">
      <w:pPr>
        <w:rPr>
          <w:lang w:bidi="ar-SA"/>
        </w:rPr>
      </w:pPr>
      <w:r>
        <w:rPr>
          <w:lang w:bidi="ar-SA"/>
        </w:rPr>
        <w:t>This function can change attributes like CAPTION and VALUE afterwards in a controller.</w:t>
      </w:r>
    </w:p>
    <w:p w14:paraId="2FF59318" w14:textId="3E771C2D" w:rsidR="00625460" w:rsidRDefault="00625460" w:rsidP="00625460">
      <w:pPr>
        <w:pStyle w:val="Rubrik4"/>
        <w:rPr>
          <w:lang w:bidi="ar-SA"/>
        </w:rPr>
      </w:pPr>
      <w:bookmarkStart w:id="655" w:name="_(GP-GETQ_&lt;control&gt;_&lt;attribute&gt;)"/>
      <w:bookmarkStart w:id="656" w:name="_Toc359406268"/>
      <w:bookmarkEnd w:id="655"/>
      <w:r>
        <w:rPr>
          <w:lang w:bidi="ar-SA"/>
        </w:rPr>
        <w:t>(</w:t>
      </w:r>
      <w:hyperlink w:anchor="_(GP-GETQ_&lt;control&gt;_&lt;attribute&gt;)" w:history="1">
        <w:r w:rsidRPr="00145AF4">
          <w:rPr>
            <w:rStyle w:val="Hyperlnk"/>
            <w:bdr w:val="none" w:sz="0" w:space="0" w:color="auto"/>
            <w:lang w:bidi="ar-SA"/>
          </w:rPr>
          <w:t>GP-GETQ</w:t>
        </w:r>
      </w:hyperlink>
      <w:r>
        <w:rPr>
          <w:lang w:bidi="ar-SA"/>
        </w:rPr>
        <w:t xml:space="preserve"> &lt;control&gt; &lt;attribute&gt;)</w:t>
      </w:r>
      <w:bookmarkEnd w:id="656"/>
    </w:p>
    <w:p w14:paraId="7B18C699" w14:textId="77777777" w:rsidR="00625460" w:rsidRDefault="00625460" w:rsidP="00625460">
      <w:pPr>
        <w:rPr>
          <w:lang w:bidi="ar-SA"/>
        </w:rPr>
      </w:pPr>
      <w:r>
        <w:rPr>
          <w:lang w:bidi="ar-SA"/>
        </w:rPr>
        <w:t>This function returns the actual value for an attribute. In the most cases it's used for getting the value for a controller.</w:t>
      </w:r>
    </w:p>
    <w:p w14:paraId="0087D558" w14:textId="3A0A0A91" w:rsidR="00625460" w:rsidRPr="00625460" w:rsidRDefault="00625460" w:rsidP="00625460">
      <w:pPr>
        <w:pStyle w:val="Rubrik4"/>
        <w:rPr>
          <w:lang w:bidi="ar-SA"/>
        </w:rPr>
      </w:pPr>
      <w:bookmarkStart w:id="657" w:name="_(GP-OLDVALUE)"/>
      <w:bookmarkStart w:id="658" w:name="_Toc359406269"/>
      <w:bookmarkEnd w:id="657"/>
      <w:r>
        <w:rPr>
          <w:lang w:bidi="ar-SA"/>
        </w:rPr>
        <w:t>(</w:t>
      </w:r>
      <w:hyperlink w:anchor="_(GP-OLDVALUE)" w:history="1">
        <w:r w:rsidRPr="00145AF4">
          <w:rPr>
            <w:rStyle w:val="Hyperlnk"/>
            <w:bdr w:val="none" w:sz="0" w:space="0" w:color="auto"/>
            <w:lang w:bidi="ar-SA"/>
          </w:rPr>
          <w:t>GP-OLDVALUE</w:t>
        </w:r>
      </w:hyperlink>
      <w:r>
        <w:rPr>
          <w:lang w:bidi="ar-SA"/>
        </w:rPr>
        <w:t>)</w:t>
      </w:r>
      <w:bookmarkEnd w:id="658"/>
    </w:p>
    <w:p w14:paraId="76104AE3" w14:textId="77777777" w:rsidR="000B4C0E" w:rsidRDefault="00625460" w:rsidP="0019738A">
      <w:pPr>
        <w:rPr>
          <w:lang w:bidi="ar-SA"/>
        </w:rPr>
      </w:pPr>
      <w:r>
        <w:rPr>
          <w:lang w:bidi="ar-SA"/>
        </w:rPr>
        <w:t xml:space="preserve">Every time when a control gets focus, then the old value in the control is saved internally. This function returns the old value. Normally the function is used to </w:t>
      </w:r>
      <w:r w:rsidR="00531245">
        <w:rPr>
          <w:lang w:bidi="ar-SA"/>
        </w:rPr>
        <w:t>read</w:t>
      </w:r>
      <w:r w:rsidR="009B44BE">
        <w:rPr>
          <w:lang w:bidi="ar-SA"/>
        </w:rPr>
        <w:t xml:space="preserve"> the old value on incorrect entries.</w:t>
      </w:r>
    </w:p>
    <w:p w14:paraId="6A15CFF6" w14:textId="0773D415" w:rsidR="00717DFD" w:rsidRDefault="00717DFD" w:rsidP="00717DFD">
      <w:pPr>
        <w:pStyle w:val="Rubrik4"/>
        <w:rPr>
          <w:lang w:bidi="ar-SA"/>
        </w:rPr>
      </w:pPr>
      <w:bookmarkStart w:id="659" w:name="_(GP-RESTORE)"/>
      <w:bookmarkStart w:id="660" w:name="_Toc359406270"/>
      <w:bookmarkEnd w:id="659"/>
      <w:r>
        <w:rPr>
          <w:lang w:bidi="ar-SA"/>
        </w:rPr>
        <w:t>(</w:t>
      </w:r>
      <w:hyperlink w:anchor="_(GP-RESTORE)" w:history="1">
        <w:r w:rsidRPr="00145AF4">
          <w:rPr>
            <w:rStyle w:val="Hyperlnk"/>
            <w:bdr w:val="none" w:sz="0" w:space="0" w:color="auto"/>
            <w:lang w:bidi="ar-SA"/>
          </w:rPr>
          <w:t>GP-RESTORE</w:t>
        </w:r>
      </w:hyperlink>
      <w:r>
        <w:rPr>
          <w:lang w:bidi="ar-SA"/>
        </w:rPr>
        <w:t>)</w:t>
      </w:r>
      <w:bookmarkEnd w:id="660"/>
    </w:p>
    <w:p w14:paraId="61D81284" w14:textId="77777777" w:rsidR="00717DFD" w:rsidRDefault="00717DFD" w:rsidP="00717DFD">
      <w:pPr>
        <w:rPr>
          <w:lang w:bidi="ar-SA"/>
        </w:rPr>
      </w:pPr>
      <w:r>
        <w:rPr>
          <w:lang w:bidi="ar-SA"/>
        </w:rPr>
        <w:t xml:space="preserve">This function </w:t>
      </w:r>
      <w:r w:rsidR="00531245">
        <w:rPr>
          <w:lang w:bidi="ar-SA"/>
        </w:rPr>
        <w:t>reset the controller to its value it had before it lost focus. The function is normally used together with GP-OLDVALUE. If the controller is a GP-EDIT then the information is selected.</w:t>
      </w:r>
    </w:p>
    <w:p w14:paraId="394B3F59" w14:textId="51507F92" w:rsidR="00BA3787" w:rsidRDefault="00BA3787" w:rsidP="00BA3787">
      <w:pPr>
        <w:pStyle w:val="Rubrik4"/>
        <w:rPr>
          <w:lang w:bidi="ar-SA"/>
        </w:rPr>
      </w:pPr>
      <w:bookmarkStart w:id="661" w:name="_(GP-RGBINT_&lt;red&gt;_&lt;green&gt;"/>
      <w:bookmarkEnd w:id="661"/>
      <w:r>
        <w:rPr>
          <w:lang w:bidi="ar-SA"/>
        </w:rPr>
        <w:t>(</w:t>
      </w:r>
      <w:hyperlink w:anchor="_(GP-RGBINT_&lt;red&gt;_&lt;green&gt;" w:history="1">
        <w:r w:rsidRPr="00BA3787">
          <w:rPr>
            <w:rStyle w:val="Hyperlnk"/>
            <w:bdr w:val="none" w:sz="0" w:space="0" w:color="auto"/>
            <w:lang w:bidi="ar-SA"/>
          </w:rPr>
          <w:t>GP-RGBINT</w:t>
        </w:r>
      </w:hyperlink>
      <w:r>
        <w:rPr>
          <w:lang w:bidi="ar-SA"/>
        </w:rPr>
        <w:t xml:space="preserve"> &lt;red&gt; &lt;green&gt; &lt;blue&gt;)</w:t>
      </w:r>
    </w:p>
    <w:p w14:paraId="16CA1AAB" w14:textId="77777777" w:rsidR="00BA3787" w:rsidRPr="00BA3787" w:rsidRDefault="00BA3787" w:rsidP="00BA3787">
      <w:pPr>
        <w:rPr>
          <w:lang w:bidi="ar-SA"/>
        </w:rPr>
      </w:pPr>
      <w:r>
        <w:rPr>
          <w:lang w:bidi="ar-SA"/>
        </w:rPr>
        <w:t>This function takes three arguments with integers from 0 to 255. The function returns a RGB value that can be used for the BGCOLOR and FGCOLOR attributes.</w:t>
      </w:r>
    </w:p>
    <w:p w14:paraId="626DC3B9" w14:textId="2461E942" w:rsidR="009B44BE" w:rsidRDefault="009B44BE" w:rsidP="009B44BE">
      <w:pPr>
        <w:pStyle w:val="Rubrik4"/>
        <w:rPr>
          <w:lang w:bidi="ar-SA"/>
        </w:rPr>
      </w:pPr>
      <w:bookmarkStart w:id="662" w:name="_(GP-APPEND_&lt;control&gt;_&lt;value&gt;)"/>
      <w:bookmarkStart w:id="663" w:name="_Toc359406271"/>
      <w:bookmarkEnd w:id="662"/>
      <w:r>
        <w:rPr>
          <w:lang w:bidi="ar-SA"/>
        </w:rPr>
        <w:t>(</w:t>
      </w:r>
      <w:hyperlink w:anchor="_(GP-APPEND_&lt;control&gt;_&lt;value&gt;)" w:history="1">
        <w:r w:rsidRPr="00145AF4">
          <w:rPr>
            <w:rStyle w:val="Hyperlnk"/>
            <w:bdr w:val="none" w:sz="0" w:space="0" w:color="auto"/>
            <w:lang w:bidi="ar-SA"/>
          </w:rPr>
          <w:t>GP-APPEND</w:t>
        </w:r>
      </w:hyperlink>
      <w:r>
        <w:rPr>
          <w:lang w:bidi="ar-SA"/>
        </w:rPr>
        <w:t xml:space="preserve"> &lt;control&gt; &lt;value&gt;)</w:t>
      </w:r>
      <w:bookmarkEnd w:id="663"/>
    </w:p>
    <w:p w14:paraId="27FA737D" w14:textId="77777777" w:rsidR="002C5433" w:rsidRDefault="002C5433" w:rsidP="002C5433">
      <w:pPr>
        <w:rPr>
          <w:lang w:bidi="ar-SA"/>
        </w:rPr>
      </w:pPr>
      <w:r>
        <w:rPr>
          <w:lang w:bidi="ar-SA"/>
        </w:rPr>
        <w:t>This function adds a new object in the controller. The control must be a GP-CHOICE or a GP-LISTBOX. The value don't have to be a string, it adds the same text as PRINC should have done.</w:t>
      </w:r>
    </w:p>
    <w:p w14:paraId="4E2D4FBC" w14:textId="77777777" w:rsidR="00514B3D" w:rsidRPr="00514B3D" w:rsidRDefault="00514B3D" w:rsidP="002C5433">
      <w:pPr>
        <w:rPr>
          <w:b/>
          <w:lang w:bidi="ar-SA"/>
        </w:rPr>
      </w:pPr>
      <w:r w:rsidRPr="00514B3D">
        <w:rPr>
          <w:b/>
          <w:lang w:bidi="ar-SA"/>
        </w:rPr>
        <w:t>Example 11</w:t>
      </w:r>
    </w:p>
    <w:p w14:paraId="3B58CA85" w14:textId="77777777" w:rsidR="00514B3D" w:rsidRPr="002C5433" w:rsidRDefault="00514B3D" w:rsidP="002C5433">
      <w:pPr>
        <w:rPr>
          <w:lang w:bidi="ar-SA"/>
        </w:rPr>
      </w:pPr>
      <w:r>
        <w:rPr>
          <w:lang w:bidi="ar-SA"/>
        </w:rPr>
        <w:t>In the example we will add new items in the listbox. The new items are defined in a GP-EDIT and added to the list when you press the Add button.</w:t>
      </w:r>
      <w:r w:rsidR="004E43C9">
        <w:rPr>
          <w:lang w:bidi="ar-SA"/>
        </w:rPr>
        <w:t xml:space="preserve"> When you press OK then the value is printed out.</w:t>
      </w:r>
    </w:p>
    <w:p w14:paraId="585E2762" w14:textId="77777777" w:rsidR="009B44BE" w:rsidRPr="009B44BE" w:rsidRDefault="00514B3D" w:rsidP="009B44BE">
      <w:pPr>
        <w:rPr>
          <w:lang w:bidi="ar-SA"/>
        </w:rPr>
      </w:pPr>
      <w:r>
        <w:rPr>
          <w:noProof/>
          <w:lang w:val="sv-SE" w:eastAsia="sv-SE" w:bidi="ar-SA"/>
        </w:rPr>
        <w:lastRenderedPageBreak/>
        <w:drawing>
          <wp:inline distT="0" distB="0" distL="0" distR="0" wp14:anchorId="36D6A2B1" wp14:editId="632C39C3">
            <wp:extent cx="1454785" cy="2059305"/>
            <wp:effectExtent l="19050" t="0" r="0" b="0"/>
            <wp:docPr id="12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srcRect/>
                    <a:stretch>
                      <a:fillRect/>
                    </a:stretch>
                  </pic:blipFill>
                  <pic:spPr bwMode="auto">
                    <a:xfrm>
                      <a:off x="0" y="0"/>
                      <a:ext cx="1454785" cy="2059305"/>
                    </a:xfrm>
                    <a:prstGeom prst="rect">
                      <a:avLst/>
                    </a:prstGeom>
                    <a:noFill/>
                    <a:ln w="9525">
                      <a:noFill/>
                      <a:miter lim="800000"/>
                      <a:headEnd/>
                      <a:tailEnd/>
                    </a:ln>
                  </pic:spPr>
                </pic:pic>
              </a:graphicData>
            </a:graphic>
          </wp:inline>
        </w:drawing>
      </w:r>
    </w:p>
    <w:p w14:paraId="2F19B6FD" w14:textId="77777777" w:rsidR="009B44BE" w:rsidRDefault="004E43C9" w:rsidP="004E43C9">
      <w:pPr>
        <w:pStyle w:val="LISPSAMPLE"/>
        <w:rPr>
          <w:lang w:bidi="ar-SA"/>
        </w:rPr>
      </w:pPr>
      <w:r w:rsidRPr="004E43C9">
        <w:rPr>
          <w:highlight w:val="lightGray"/>
          <w:lang w:bidi="ar-SA"/>
        </w:rPr>
        <w:t>; Initialize needed variable and functions</w:t>
      </w:r>
      <w:r>
        <w:rPr>
          <w:lang w:bidi="ar-SA"/>
        </w:rPr>
        <w:br/>
        <w:t>(SETQ objlist (LIST "A" "B" (+ 2 3)))</w:t>
      </w:r>
      <w:r>
        <w:rPr>
          <w:lang w:bidi="ar-SA"/>
        </w:rPr>
        <w:br/>
        <w:t>(SETQ index 0)</w:t>
      </w:r>
      <w:r>
        <w:rPr>
          <w:lang w:bidi="ar-SA"/>
        </w:rPr>
        <w:br/>
        <w:t>(DEFUN handler (object / value)</w:t>
      </w:r>
      <w:r w:rsidR="00E94AD4">
        <w:rPr>
          <w:lang w:bidi="ar-SA"/>
        </w:rPr>
        <w:t xml:space="preserve"> </w:t>
      </w:r>
      <w:r w:rsidR="00E94AD4">
        <w:rPr>
          <w:highlight w:val="lightGray"/>
          <w:lang w:bidi="ar-SA"/>
        </w:rPr>
        <w:t xml:space="preserve">; </w:t>
      </w:r>
      <w:r w:rsidR="00BF3146">
        <w:rPr>
          <w:highlight w:val="lightGray"/>
          <w:lang w:bidi="ar-SA"/>
        </w:rPr>
        <w:t>C</w:t>
      </w:r>
      <w:r w:rsidR="00E94AD4" w:rsidRPr="00F25628">
        <w:rPr>
          <w:highlight w:val="lightGray"/>
          <w:lang w:bidi="ar-SA"/>
        </w:rPr>
        <w:t>alled each time an object is changed</w:t>
      </w:r>
      <w:r>
        <w:rPr>
          <w:lang w:bidi="ar-SA"/>
        </w:rPr>
        <w:br/>
        <w:t xml:space="preserve">  (COND</w:t>
      </w:r>
      <w:r>
        <w:rPr>
          <w:lang w:bidi="ar-SA"/>
        </w:rPr>
        <w:br/>
        <w:t xml:space="preserve">    ((= object b:add)</w:t>
      </w:r>
      <w:r>
        <w:rPr>
          <w:lang w:bidi="ar-SA"/>
        </w:rPr>
        <w:br/>
        <w:t xml:space="preserve">      (SETQ value (GP-GETQ e:text VALUE))</w:t>
      </w:r>
      <w:r>
        <w:rPr>
          <w:lang w:bidi="ar-SA"/>
        </w:rPr>
        <w:br/>
        <w:t xml:space="preserve">      (IF (/= value "")</w:t>
      </w:r>
      <w:r>
        <w:rPr>
          <w:lang w:bidi="ar-SA"/>
        </w:rPr>
        <w:br/>
        <w:t xml:space="preserve">        (PROGN</w:t>
      </w:r>
      <w:r>
        <w:rPr>
          <w:lang w:bidi="ar-SA"/>
        </w:rPr>
        <w:br/>
        <w:t xml:space="preserve">          (SETQ objlist (REVERSE (CONS value (REVERSE objlist))))</w:t>
      </w:r>
      <w:r>
        <w:rPr>
          <w:lang w:bidi="ar-SA"/>
        </w:rPr>
        <w:br/>
        <w:t xml:space="preserve">          (GP-APPEND l:list value)</w:t>
      </w:r>
      <w:r>
        <w:rPr>
          <w:lang w:bidi="ar-SA"/>
        </w:rPr>
        <w:br/>
        <w:t xml:space="preserve">          (GP-FOCUS e:text T))))</w:t>
      </w:r>
      <w:r>
        <w:rPr>
          <w:lang w:bidi="ar-SA"/>
        </w:rPr>
        <w:br/>
        <w:t xml:space="preserve">    ((= object b:ok)</w:t>
      </w:r>
      <w:r>
        <w:rPr>
          <w:lang w:bidi="ar-SA"/>
        </w:rPr>
        <w:br/>
        <w:t xml:space="preserve">      (GP-CLOSE dlg (GP-GETQ l:list VALUE))) </w:t>
      </w:r>
      <w:r w:rsidRPr="004E43C9">
        <w:rPr>
          <w:highlight w:val="lightGray"/>
          <w:lang w:bidi="ar-SA"/>
        </w:rPr>
        <w:t>; Return index from the listbox and close</w:t>
      </w:r>
      <w:r>
        <w:rPr>
          <w:lang w:bidi="ar-SA"/>
        </w:rPr>
        <w:br/>
        <w:t xml:space="preserve">  )</w:t>
      </w:r>
      <w:r>
        <w:rPr>
          <w:lang w:bidi="ar-SA"/>
        </w:rPr>
        <w:br/>
        <w:t>)</w:t>
      </w:r>
      <w:r>
        <w:rPr>
          <w:lang w:bidi="ar-SA"/>
        </w:rPr>
        <w:br/>
      </w:r>
      <w:r w:rsidRPr="004E43C9">
        <w:rPr>
          <w:highlight w:val="lightGray"/>
          <w:lang w:bidi="ar-SA"/>
        </w:rPr>
        <w:t>; Create the dialog</w:t>
      </w:r>
      <w:r>
        <w:rPr>
          <w:lang w:bidi="ar-SA"/>
        </w:rPr>
        <w:br/>
        <w:t>(SETQ dlg (GP-DIALOG "EXAMPLE 11" ACTION handler))</w:t>
      </w:r>
      <w:r>
        <w:rPr>
          <w:lang w:bidi="ar-SA"/>
        </w:rPr>
        <w:br/>
        <w:t>(SETQ l:list (GP-LISTBOX dlg objlist VALUE index))</w:t>
      </w:r>
      <w:r>
        <w:rPr>
          <w:lang w:bidi="ar-SA"/>
        </w:rPr>
        <w:br/>
        <w:t>(SETQ row1 (GP-ROW dlg))</w:t>
      </w:r>
      <w:r>
        <w:rPr>
          <w:lang w:bidi="ar-SA"/>
        </w:rPr>
        <w:br/>
        <w:t>(SETQ e:text (GP-EDIT row1 VALUE ""))</w:t>
      </w:r>
      <w:r>
        <w:rPr>
          <w:lang w:bidi="ar-SA"/>
        </w:rPr>
        <w:br/>
        <w:t>(SETQ b:add (GP-BUTTON row1 "Add" DEFAULT T))</w:t>
      </w:r>
      <w:r>
        <w:rPr>
          <w:lang w:bidi="ar-SA"/>
        </w:rPr>
        <w:br/>
        <w:t>(SETQ b:ok (GP-BUTTON dlg "OK" EXPANDX nil WIDTH 80 ALIGN GPC-CENTER))</w:t>
      </w:r>
      <w:r>
        <w:rPr>
          <w:lang w:bidi="ar-SA"/>
        </w:rPr>
        <w:br/>
        <w:t>(GP-FOCUS e:text)</w:t>
      </w:r>
      <w:r>
        <w:rPr>
          <w:lang w:bidi="ar-SA"/>
        </w:rPr>
        <w:br/>
        <w:t>(SETQ index (GP-SHOWMODAL dlg))</w:t>
      </w:r>
      <w:r>
        <w:rPr>
          <w:lang w:bidi="ar-SA"/>
        </w:rPr>
        <w:br/>
        <w:t>(PRINC (NTH index objlist))</w:t>
      </w:r>
    </w:p>
    <w:p w14:paraId="088DE054" w14:textId="7EF8106B" w:rsidR="00D471F8" w:rsidRDefault="00D471F8" w:rsidP="00D471F8">
      <w:pPr>
        <w:pStyle w:val="Rubrik4"/>
        <w:rPr>
          <w:lang w:bidi="ar-SA"/>
        </w:rPr>
      </w:pPr>
      <w:bookmarkStart w:id="664" w:name="_(GP-REMOVE_&lt;object&gt;_&lt;index&gt;)"/>
      <w:bookmarkStart w:id="665" w:name="_Toc359406272"/>
      <w:bookmarkEnd w:id="664"/>
      <w:r>
        <w:rPr>
          <w:lang w:bidi="ar-SA"/>
        </w:rPr>
        <w:t>(</w:t>
      </w:r>
      <w:hyperlink w:anchor="_(GP-REMOVE_&lt;object&gt;_&lt;index&gt;)" w:history="1">
        <w:r w:rsidRPr="00D471F8">
          <w:rPr>
            <w:rStyle w:val="Hyperlnk"/>
            <w:bdr w:val="none" w:sz="0" w:space="0" w:color="auto"/>
            <w:lang w:bidi="ar-SA"/>
          </w:rPr>
          <w:t>GP-REMOVE</w:t>
        </w:r>
      </w:hyperlink>
      <w:r>
        <w:rPr>
          <w:lang w:bidi="ar-SA"/>
        </w:rPr>
        <w:t xml:space="preserve"> &lt;control&gt; &lt;index&gt;)</w:t>
      </w:r>
      <w:bookmarkEnd w:id="665"/>
    </w:p>
    <w:p w14:paraId="45E3B6E1" w14:textId="77777777" w:rsidR="00D471F8" w:rsidRPr="00D471F8" w:rsidRDefault="00D471F8" w:rsidP="00D471F8">
      <w:pPr>
        <w:rPr>
          <w:lang w:bidi="ar-SA"/>
        </w:rPr>
      </w:pPr>
      <w:r>
        <w:rPr>
          <w:lang w:bidi="ar-SA"/>
        </w:rPr>
        <w:t>This function is the opposite as GP-APPEND. It removes an entry from a list or a combo box. The function return the index.</w:t>
      </w:r>
    </w:p>
    <w:p w14:paraId="4BEBB0B3" w14:textId="77777777" w:rsidR="002E4955" w:rsidRDefault="0076597C" w:rsidP="0076597C">
      <w:pPr>
        <w:pStyle w:val="Rubrik2"/>
        <w:rPr>
          <w:lang w:bidi="ar-SA"/>
        </w:rPr>
      </w:pPr>
      <w:bookmarkStart w:id="666" w:name="_Toc359406273"/>
      <w:r>
        <w:rPr>
          <w:lang w:bidi="ar-SA"/>
        </w:rPr>
        <w:t>Attribute for the dialogs</w:t>
      </w:r>
      <w:bookmarkEnd w:id="666"/>
    </w:p>
    <w:bookmarkStart w:id="667" w:name="_ACTION"/>
    <w:bookmarkEnd w:id="667"/>
    <w:p w14:paraId="2BE6B080" w14:textId="09B45200" w:rsidR="0076597C" w:rsidRDefault="00D0020A" w:rsidP="0076597C">
      <w:pPr>
        <w:pStyle w:val="Rubrik4"/>
        <w:rPr>
          <w:lang w:bidi="ar-SA"/>
        </w:rPr>
      </w:pPr>
      <w:r>
        <w:rPr>
          <w:lang w:bidi="ar-SA"/>
        </w:rPr>
        <w:fldChar w:fldCharType="begin"/>
      </w:r>
      <w:r w:rsidR="00145AF4">
        <w:rPr>
          <w:lang w:bidi="ar-SA"/>
        </w:rPr>
        <w:instrText xml:space="preserve"> HYPERLINK  \l "_ACTION" </w:instrText>
      </w:r>
      <w:r>
        <w:rPr>
          <w:lang w:bidi="ar-SA"/>
        </w:rPr>
      </w:r>
      <w:r>
        <w:rPr>
          <w:lang w:bidi="ar-SA"/>
        </w:rPr>
        <w:fldChar w:fldCharType="separate"/>
      </w:r>
      <w:bookmarkStart w:id="668" w:name="_Toc359406274"/>
      <w:r w:rsidR="0076597C" w:rsidRPr="00145AF4">
        <w:rPr>
          <w:rStyle w:val="Hyperlnk"/>
          <w:bdr w:val="none" w:sz="0" w:space="0" w:color="auto"/>
          <w:lang w:bidi="ar-SA"/>
        </w:rPr>
        <w:t>ACTION</w:t>
      </w:r>
      <w:bookmarkEnd w:id="668"/>
      <w:r>
        <w:rPr>
          <w:lang w:bidi="ar-SA"/>
        </w:rPr>
        <w:fldChar w:fldCharType="end"/>
      </w:r>
    </w:p>
    <w:p w14:paraId="4C0DE070" w14:textId="77777777" w:rsidR="0076597C" w:rsidRDefault="0076597C" w:rsidP="0076597C">
      <w:pPr>
        <w:rPr>
          <w:lang w:bidi="ar-SA"/>
        </w:rPr>
      </w:pPr>
      <w:r>
        <w:rPr>
          <w:lang w:bidi="ar-SA"/>
        </w:rPr>
        <w:t>With the ACTION attribute you can define a callback</w:t>
      </w:r>
      <w:r w:rsidR="00537686">
        <w:rPr>
          <w:lang w:bidi="ar-SA"/>
        </w:rPr>
        <w:t xml:space="preserve"> function that will be used on</w:t>
      </w:r>
      <w:r>
        <w:rPr>
          <w:lang w:bidi="ar-SA"/>
        </w:rPr>
        <w:t xml:space="preserve"> interaction with controller</w:t>
      </w:r>
      <w:r w:rsidR="00537686">
        <w:rPr>
          <w:lang w:bidi="ar-SA"/>
        </w:rPr>
        <w:t>s</w:t>
      </w:r>
      <w:r>
        <w:rPr>
          <w:lang w:bidi="ar-SA"/>
        </w:rPr>
        <w:t>. If you define the ACTION in the GP-DIALOG then the defined function will be used for all controls used on that dialog</w:t>
      </w:r>
      <w:r w:rsidR="00537686">
        <w:rPr>
          <w:lang w:bidi="ar-SA"/>
        </w:rPr>
        <w:t xml:space="preserve">. You can also </w:t>
      </w:r>
      <w:r>
        <w:rPr>
          <w:lang w:bidi="ar-SA"/>
        </w:rPr>
        <w:t xml:space="preserve">define ACTION </w:t>
      </w:r>
      <w:r w:rsidR="00537686">
        <w:rPr>
          <w:lang w:bidi="ar-SA"/>
        </w:rPr>
        <w:t xml:space="preserve">that will be used </w:t>
      </w:r>
      <w:r>
        <w:rPr>
          <w:lang w:bidi="ar-SA"/>
        </w:rPr>
        <w:t>locally on other controls)</w:t>
      </w:r>
    </w:p>
    <w:p w14:paraId="4B67FC88" w14:textId="77777777" w:rsidR="0076597C" w:rsidRDefault="0076597C" w:rsidP="0076597C">
      <w:pPr>
        <w:rPr>
          <w:lang w:bidi="ar-SA"/>
        </w:rPr>
      </w:pPr>
      <w:r>
        <w:rPr>
          <w:lang w:bidi="ar-SA"/>
        </w:rPr>
        <w:t>The function defined by ACTION are called when you one of following.</w:t>
      </w:r>
    </w:p>
    <w:p w14:paraId="6F4FD10F" w14:textId="77777777" w:rsidR="0076597C" w:rsidRDefault="0076597C" w:rsidP="00E868A6">
      <w:pPr>
        <w:pStyle w:val="Liststycke"/>
        <w:numPr>
          <w:ilvl w:val="0"/>
          <w:numId w:val="10"/>
        </w:numPr>
        <w:rPr>
          <w:lang w:bidi="ar-SA"/>
        </w:rPr>
      </w:pPr>
      <w:r>
        <w:rPr>
          <w:lang w:bidi="ar-SA"/>
        </w:rPr>
        <w:t>You click on a GP-BUTTON.</w:t>
      </w:r>
    </w:p>
    <w:p w14:paraId="64141C9D" w14:textId="77777777" w:rsidR="0076597C" w:rsidRDefault="0076597C" w:rsidP="00E868A6">
      <w:pPr>
        <w:pStyle w:val="Liststycke"/>
        <w:numPr>
          <w:ilvl w:val="0"/>
          <w:numId w:val="10"/>
        </w:numPr>
        <w:rPr>
          <w:lang w:bidi="ar-SA"/>
        </w:rPr>
      </w:pPr>
      <w:r>
        <w:rPr>
          <w:lang w:bidi="ar-SA"/>
        </w:rPr>
        <w:t xml:space="preserve">You change selected object in </w:t>
      </w:r>
      <w:r w:rsidR="00F017D9">
        <w:rPr>
          <w:lang w:bidi="ar-SA"/>
        </w:rPr>
        <w:t>GP-CHOICE or GP-LISTBOX.</w:t>
      </w:r>
    </w:p>
    <w:p w14:paraId="729AB016" w14:textId="77777777" w:rsidR="0076597C" w:rsidRDefault="0076597C" w:rsidP="00E868A6">
      <w:pPr>
        <w:pStyle w:val="Liststycke"/>
        <w:numPr>
          <w:ilvl w:val="0"/>
          <w:numId w:val="10"/>
        </w:numPr>
        <w:rPr>
          <w:lang w:bidi="ar-SA"/>
        </w:rPr>
      </w:pPr>
      <w:r>
        <w:rPr>
          <w:lang w:bidi="ar-SA"/>
        </w:rPr>
        <w:t>When you leave GP-EDIT</w:t>
      </w:r>
      <w:r w:rsidR="006B0FD6">
        <w:rPr>
          <w:lang w:bidi="ar-SA"/>
        </w:rPr>
        <w:t>.</w:t>
      </w:r>
    </w:p>
    <w:p w14:paraId="33624244" w14:textId="77777777" w:rsidR="0076597C" w:rsidRDefault="0076597C" w:rsidP="00E868A6">
      <w:pPr>
        <w:pStyle w:val="Liststycke"/>
        <w:numPr>
          <w:ilvl w:val="0"/>
          <w:numId w:val="10"/>
        </w:numPr>
        <w:rPr>
          <w:lang w:bidi="ar-SA"/>
        </w:rPr>
      </w:pPr>
      <w:r>
        <w:rPr>
          <w:lang w:bidi="ar-SA"/>
        </w:rPr>
        <w:t>You click on a GP-LABEL</w:t>
      </w:r>
      <w:r w:rsidR="006B0FD6">
        <w:rPr>
          <w:lang w:bidi="ar-SA"/>
        </w:rPr>
        <w:t>.</w:t>
      </w:r>
    </w:p>
    <w:p w14:paraId="5B94F15C" w14:textId="77777777" w:rsidR="00F017D9" w:rsidRDefault="00F017D9" w:rsidP="00E868A6">
      <w:pPr>
        <w:pStyle w:val="Liststycke"/>
        <w:numPr>
          <w:ilvl w:val="0"/>
          <w:numId w:val="10"/>
        </w:numPr>
        <w:rPr>
          <w:lang w:bidi="ar-SA"/>
        </w:rPr>
      </w:pPr>
      <w:r>
        <w:rPr>
          <w:lang w:bidi="ar-SA"/>
        </w:rPr>
        <w:t>When you activate or deactivate a GP-TOGGLE</w:t>
      </w:r>
      <w:r w:rsidR="006B0FD6">
        <w:rPr>
          <w:lang w:bidi="ar-SA"/>
        </w:rPr>
        <w:t>.</w:t>
      </w:r>
    </w:p>
    <w:p w14:paraId="7BFC3B46" w14:textId="77777777" w:rsidR="00F017D9" w:rsidRDefault="00F017D9" w:rsidP="00E868A6">
      <w:pPr>
        <w:pStyle w:val="Liststycke"/>
        <w:numPr>
          <w:ilvl w:val="0"/>
          <w:numId w:val="10"/>
        </w:numPr>
        <w:rPr>
          <w:lang w:bidi="ar-SA"/>
        </w:rPr>
      </w:pPr>
      <w:r>
        <w:rPr>
          <w:lang w:bidi="ar-SA"/>
        </w:rPr>
        <w:t>When you activate a GP-RADIO</w:t>
      </w:r>
      <w:r w:rsidR="006B0FD6">
        <w:rPr>
          <w:lang w:bidi="ar-SA"/>
        </w:rPr>
        <w:t>.</w:t>
      </w:r>
    </w:p>
    <w:p w14:paraId="167AD901" w14:textId="77777777" w:rsidR="00F017D9" w:rsidRDefault="00F017D9" w:rsidP="00E868A6">
      <w:pPr>
        <w:pStyle w:val="Liststycke"/>
        <w:numPr>
          <w:ilvl w:val="0"/>
          <w:numId w:val="10"/>
        </w:numPr>
        <w:rPr>
          <w:lang w:bidi="ar-SA"/>
        </w:rPr>
      </w:pPr>
      <w:r>
        <w:rPr>
          <w:lang w:bidi="ar-SA"/>
        </w:rPr>
        <w:t>When you terminate a dialog with ESCAPE or the upper right terminate button in the dialog. In this example the object name is the dialog itself.</w:t>
      </w:r>
    </w:p>
    <w:p w14:paraId="01E3B67C" w14:textId="77777777" w:rsidR="006B0FD6" w:rsidRDefault="006B0FD6" w:rsidP="006B0FD6">
      <w:pPr>
        <w:rPr>
          <w:lang w:bidi="ar-SA"/>
        </w:rPr>
      </w:pPr>
      <w:r>
        <w:rPr>
          <w:lang w:bidi="ar-SA"/>
        </w:rPr>
        <w:t>The ALIGN attribute can be used on all controls except for GP-DIALOG.</w:t>
      </w:r>
    </w:p>
    <w:p w14:paraId="17DC7297" w14:textId="77777777" w:rsidR="00537686" w:rsidRPr="00537686" w:rsidRDefault="00537686" w:rsidP="00537686">
      <w:pPr>
        <w:rPr>
          <w:b/>
          <w:lang w:bidi="ar-SA"/>
        </w:rPr>
      </w:pPr>
      <w:r w:rsidRPr="00537686">
        <w:rPr>
          <w:b/>
          <w:lang w:bidi="ar-SA"/>
        </w:rPr>
        <w:lastRenderedPageBreak/>
        <w:t>Example 12</w:t>
      </w:r>
    </w:p>
    <w:p w14:paraId="7F24BF87" w14:textId="77777777" w:rsidR="00537686" w:rsidRDefault="00537686" w:rsidP="00537686">
      <w:pPr>
        <w:rPr>
          <w:lang w:bidi="ar-SA"/>
        </w:rPr>
      </w:pPr>
      <w:r>
        <w:rPr>
          <w:lang w:bidi="ar-SA"/>
        </w:rPr>
        <w:t>This example shows how the ACTION attribute is calling the handler function. It also takes care of ESCAPE.</w:t>
      </w:r>
    </w:p>
    <w:p w14:paraId="3FD4A97C" w14:textId="77777777" w:rsidR="00537686" w:rsidRDefault="00537686" w:rsidP="00537686">
      <w:pPr>
        <w:rPr>
          <w:lang w:bidi="ar-SA"/>
        </w:rPr>
      </w:pPr>
      <w:r>
        <w:rPr>
          <w:noProof/>
          <w:lang w:val="sv-SE" w:eastAsia="sv-SE" w:bidi="ar-SA"/>
        </w:rPr>
        <w:drawing>
          <wp:inline distT="0" distB="0" distL="0" distR="0" wp14:anchorId="32B0E966" wp14:editId="47F6B5B0">
            <wp:extent cx="1351915" cy="1248410"/>
            <wp:effectExtent l="19050" t="0" r="635" b="0"/>
            <wp:docPr id="12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srcRect/>
                    <a:stretch>
                      <a:fillRect/>
                    </a:stretch>
                  </pic:blipFill>
                  <pic:spPr bwMode="auto">
                    <a:xfrm>
                      <a:off x="0" y="0"/>
                      <a:ext cx="1351915" cy="1248410"/>
                    </a:xfrm>
                    <a:prstGeom prst="rect">
                      <a:avLst/>
                    </a:prstGeom>
                    <a:noFill/>
                    <a:ln w="9525">
                      <a:noFill/>
                      <a:miter lim="800000"/>
                      <a:headEnd/>
                      <a:tailEnd/>
                    </a:ln>
                  </pic:spPr>
                </pic:pic>
              </a:graphicData>
            </a:graphic>
          </wp:inline>
        </w:drawing>
      </w:r>
    </w:p>
    <w:p w14:paraId="5C76D53C" w14:textId="77777777" w:rsidR="00F017D9" w:rsidRDefault="00537686" w:rsidP="00537686">
      <w:pPr>
        <w:pStyle w:val="LISPSAMPLE"/>
        <w:rPr>
          <w:lang w:bidi="ar-SA"/>
        </w:rPr>
      </w:pPr>
      <w:r>
        <w:rPr>
          <w:lang w:bidi="ar-SA"/>
        </w:rPr>
        <w:t xml:space="preserve">(DEFUN handler (object) </w:t>
      </w:r>
      <w:r w:rsidRPr="00537686">
        <w:rPr>
          <w:highlight w:val="lightGray"/>
          <w:lang w:bidi="ar-SA"/>
        </w:rPr>
        <w:t>; The callback function defined by ACTION</w:t>
      </w:r>
      <w:r>
        <w:rPr>
          <w:lang w:bidi="ar-SA"/>
        </w:rPr>
        <w:br/>
        <w:t xml:space="preserve">  (COND</w:t>
      </w:r>
      <w:r>
        <w:rPr>
          <w:lang w:bidi="ar-SA"/>
        </w:rPr>
        <w:br/>
        <w:t xml:space="preserve">    ((= object button:1)</w:t>
      </w:r>
      <w:r>
        <w:rPr>
          <w:lang w:bidi="ar-SA"/>
        </w:rPr>
        <w:br/>
        <w:t xml:space="preserve">      (PRINC "1"))</w:t>
      </w:r>
      <w:r>
        <w:rPr>
          <w:lang w:bidi="ar-SA"/>
        </w:rPr>
        <w:br/>
        <w:t xml:space="preserve">    ((= object button:2)</w:t>
      </w:r>
      <w:r>
        <w:rPr>
          <w:lang w:bidi="ar-SA"/>
        </w:rPr>
        <w:br/>
        <w:t xml:space="preserve">      (PRINC "2"))</w:t>
      </w:r>
      <w:r>
        <w:rPr>
          <w:lang w:bidi="ar-SA"/>
        </w:rPr>
        <w:br/>
        <w:t xml:space="preserve">    ((= object b:close)</w:t>
      </w:r>
      <w:r>
        <w:rPr>
          <w:lang w:bidi="ar-SA"/>
        </w:rPr>
        <w:br/>
        <w:t xml:space="preserve">      (GP-CLOSE dlg "Dialog Closed"))</w:t>
      </w:r>
      <w:r>
        <w:rPr>
          <w:lang w:bidi="ar-SA"/>
        </w:rPr>
        <w:br/>
        <w:t xml:space="preserve">    ((= object dlg)</w:t>
      </w:r>
      <w:r w:rsidR="006B0FD6">
        <w:rPr>
          <w:lang w:bidi="ar-SA"/>
        </w:rPr>
        <w:t xml:space="preserve"> </w:t>
      </w:r>
      <w:r w:rsidR="006B0FD6" w:rsidRPr="006B0FD6">
        <w:rPr>
          <w:highlight w:val="lightGray"/>
          <w:lang w:bidi="ar-SA"/>
        </w:rPr>
        <w:t>; If the object the dialog then this indicate that the user pressed ESCAPE</w:t>
      </w:r>
      <w:r>
        <w:rPr>
          <w:lang w:bidi="ar-SA"/>
        </w:rPr>
        <w:br/>
        <w:t xml:space="preserve">      (GP-CLOSE dlg "Dialog Terminated"))</w:t>
      </w:r>
      <w:r>
        <w:rPr>
          <w:lang w:bidi="ar-SA"/>
        </w:rPr>
        <w:br/>
        <w:t xml:space="preserve">  )</w:t>
      </w:r>
      <w:r>
        <w:rPr>
          <w:lang w:bidi="ar-SA"/>
        </w:rPr>
        <w:br/>
        <w:t>)</w:t>
      </w:r>
      <w:r>
        <w:rPr>
          <w:lang w:bidi="ar-SA"/>
        </w:rPr>
        <w:br/>
      </w:r>
      <w:r>
        <w:rPr>
          <w:lang w:bidi="ar-SA"/>
        </w:rPr>
        <w:br/>
        <w:t>(SETQ dlg (GP-DIALOG "Example 12" ACTION handler))</w:t>
      </w:r>
      <w:r>
        <w:rPr>
          <w:lang w:bidi="ar-SA"/>
        </w:rPr>
        <w:br/>
        <w:t>(SETQ button:1 (GP-BUTTON dlg "1"))</w:t>
      </w:r>
      <w:r>
        <w:rPr>
          <w:lang w:bidi="ar-SA"/>
        </w:rPr>
        <w:br/>
        <w:t>(SETQ button:2 (GP-BUTTON dlg "2"))</w:t>
      </w:r>
      <w:r>
        <w:rPr>
          <w:lang w:bidi="ar-SA"/>
        </w:rPr>
        <w:br/>
        <w:t>(SETQ b:close (GP-BUTTON dlg "Close"))</w:t>
      </w:r>
      <w:r>
        <w:rPr>
          <w:lang w:bidi="ar-SA"/>
        </w:rPr>
        <w:br/>
        <w:t>(SETQ txt (GP-SHOWMODAL dlg))</w:t>
      </w:r>
      <w:r>
        <w:rPr>
          <w:lang w:bidi="ar-SA"/>
        </w:rPr>
        <w:br/>
        <w:t>(PRINC txt)</w:t>
      </w:r>
    </w:p>
    <w:bookmarkStart w:id="669" w:name="_ALIGN"/>
    <w:bookmarkEnd w:id="669"/>
    <w:p w14:paraId="55DF3ACF" w14:textId="3CC03643" w:rsidR="00F017D9" w:rsidRDefault="00D0020A" w:rsidP="00537686">
      <w:pPr>
        <w:pStyle w:val="Rubrik4"/>
        <w:rPr>
          <w:lang w:bidi="ar-SA"/>
        </w:rPr>
      </w:pPr>
      <w:r>
        <w:rPr>
          <w:lang w:bidi="ar-SA"/>
        </w:rPr>
        <w:fldChar w:fldCharType="begin"/>
      </w:r>
      <w:r w:rsidR="00145AF4">
        <w:rPr>
          <w:lang w:bidi="ar-SA"/>
        </w:rPr>
        <w:instrText xml:space="preserve"> HYPERLINK  \l "_ALIGN" </w:instrText>
      </w:r>
      <w:r>
        <w:rPr>
          <w:lang w:bidi="ar-SA"/>
        </w:rPr>
      </w:r>
      <w:r>
        <w:rPr>
          <w:lang w:bidi="ar-SA"/>
        </w:rPr>
        <w:fldChar w:fldCharType="separate"/>
      </w:r>
      <w:bookmarkStart w:id="670" w:name="_Toc359406275"/>
      <w:r w:rsidR="00537686" w:rsidRPr="00145AF4">
        <w:rPr>
          <w:rStyle w:val="Hyperlnk"/>
          <w:bdr w:val="none" w:sz="0" w:space="0" w:color="auto"/>
          <w:lang w:bidi="ar-SA"/>
        </w:rPr>
        <w:t>ALIGN</w:t>
      </w:r>
      <w:bookmarkEnd w:id="670"/>
      <w:r>
        <w:rPr>
          <w:lang w:bidi="ar-SA"/>
        </w:rPr>
        <w:fldChar w:fldCharType="end"/>
      </w:r>
    </w:p>
    <w:p w14:paraId="6FDFF322" w14:textId="77777777" w:rsidR="00537686" w:rsidRDefault="002F0AF9" w:rsidP="00537686">
      <w:pPr>
        <w:rPr>
          <w:lang w:bidi="ar-SA"/>
        </w:rPr>
      </w:pPr>
      <w:r>
        <w:rPr>
          <w:lang w:bidi="ar-SA"/>
        </w:rPr>
        <w:t xml:space="preserve">This attribute determines </w:t>
      </w:r>
      <w:r w:rsidR="004D5DAB">
        <w:rPr>
          <w:lang w:bidi="ar-SA"/>
        </w:rPr>
        <w:t xml:space="preserve">where the controller should be placed on the dialog. The attribute is only needed if it's </w:t>
      </w:r>
      <w:r w:rsidR="00314D90">
        <w:rPr>
          <w:lang w:bidi="ar-SA"/>
        </w:rPr>
        <w:t>free space</w:t>
      </w:r>
      <w:r w:rsidR="004D5DAB">
        <w:rPr>
          <w:lang w:bidi="ar-SA"/>
        </w:rPr>
        <w:t xml:space="preserve"> around the controller and you want to place the controller in </w:t>
      </w:r>
      <w:r w:rsidR="00314D90">
        <w:rPr>
          <w:lang w:bidi="ar-SA"/>
        </w:rPr>
        <w:t>special position o</w:t>
      </w:r>
      <w:r w:rsidR="004D5DAB">
        <w:rPr>
          <w:lang w:bidi="ar-SA"/>
        </w:rPr>
        <w:t xml:space="preserve">n that empty area. The </w:t>
      </w:r>
      <w:r w:rsidR="00314D90">
        <w:rPr>
          <w:lang w:bidi="ar-SA"/>
        </w:rPr>
        <w:t xml:space="preserve">ALIGN attribute </w:t>
      </w:r>
      <w:r w:rsidR="006B0FD6">
        <w:rPr>
          <w:lang w:bidi="ar-SA"/>
        </w:rPr>
        <w:t>is an integer</w:t>
      </w:r>
      <w:r w:rsidR="00314D90">
        <w:rPr>
          <w:lang w:bidi="ar-SA"/>
        </w:rPr>
        <w:t xml:space="preserve"> that are pre-defined as constants.</w:t>
      </w:r>
    </w:p>
    <w:tbl>
      <w:tblPr>
        <w:tblStyle w:val="Tabellrutnt"/>
        <w:tblW w:w="0" w:type="auto"/>
        <w:tblLook w:val="04A0" w:firstRow="1" w:lastRow="0" w:firstColumn="1" w:lastColumn="0" w:noHBand="0" w:noVBand="1"/>
      </w:tblPr>
      <w:tblGrid>
        <w:gridCol w:w="1050"/>
        <w:gridCol w:w="2551"/>
        <w:gridCol w:w="4395"/>
      </w:tblGrid>
      <w:tr w:rsidR="00314D90" w:rsidRPr="00314D90" w14:paraId="3C8A5FD9" w14:textId="77777777" w:rsidTr="00314D90">
        <w:tc>
          <w:tcPr>
            <w:tcW w:w="843" w:type="dxa"/>
            <w:shd w:val="pct20" w:color="auto" w:fill="auto"/>
          </w:tcPr>
          <w:p w14:paraId="7D7F5AAE" w14:textId="77777777" w:rsidR="00314D90" w:rsidRPr="00314D90" w:rsidRDefault="00314D90" w:rsidP="00537686">
            <w:pPr>
              <w:rPr>
                <w:b/>
                <w:lang w:bidi="ar-SA"/>
              </w:rPr>
            </w:pPr>
            <w:r w:rsidRPr="00314D90">
              <w:rPr>
                <w:b/>
                <w:lang w:bidi="ar-SA"/>
              </w:rPr>
              <w:t>Int</w:t>
            </w:r>
            <w:r w:rsidR="006B0FD6">
              <w:rPr>
                <w:b/>
                <w:lang w:bidi="ar-SA"/>
              </w:rPr>
              <w:t>eger</w:t>
            </w:r>
          </w:p>
        </w:tc>
        <w:tc>
          <w:tcPr>
            <w:tcW w:w="2551" w:type="dxa"/>
            <w:shd w:val="pct20" w:color="auto" w:fill="auto"/>
          </w:tcPr>
          <w:p w14:paraId="19C6C4D1" w14:textId="77777777" w:rsidR="00314D90" w:rsidRPr="00314D90" w:rsidRDefault="00314D90" w:rsidP="00537686">
            <w:pPr>
              <w:rPr>
                <w:b/>
                <w:lang w:bidi="ar-SA"/>
              </w:rPr>
            </w:pPr>
            <w:r w:rsidRPr="00314D90">
              <w:rPr>
                <w:b/>
                <w:lang w:bidi="ar-SA"/>
              </w:rPr>
              <w:t>Constant name</w:t>
            </w:r>
          </w:p>
        </w:tc>
        <w:tc>
          <w:tcPr>
            <w:tcW w:w="4395" w:type="dxa"/>
            <w:shd w:val="pct20" w:color="auto" w:fill="auto"/>
          </w:tcPr>
          <w:p w14:paraId="79794649" w14:textId="77777777" w:rsidR="00314D90" w:rsidRPr="00314D90" w:rsidRDefault="00314D90" w:rsidP="00537686">
            <w:pPr>
              <w:rPr>
                <w:b/>
                <w:lang w:bidi="ar-SA"/>
              </w:rPr>
            </w:pPr>
            <w:r w:rsidRPr="00314D90">
              <w:rPr>
                <w:b/>
                <w:lang w:bidi="ar-SA"/>
              </w:rPr>
              <w:t>Position</w:t>
            </w:r>
          </w:p>
        </w:tc>
      </w:tr>
      <w:tr w:rsidR="00314D90" w14:paraId="2F0D51AD" w14:textId="77777777" w:rsidTr="00314D90">
        <w:tc>
          <w:tcPr>
            <w:tcW w:w="843" w:type="dxa"/>
          </w:tcPr>
          <w:p w14:paraId="238BCF17" w14:textId="77777777" w:rsidR="00314D90" w:rsidRDefault="00314D90" w:rsidP="00537686">
            <w:pPr>
              <w:rPr>
                <w:lang w:bidi="ar-SA"/>
              </w:rPr>
            </w:pPr>
            <w:r>
              <w:rPr>
                <w:lang w:bidi="ar-SA"/>
              </w:rPr>
              <w:t>0</w:t>
            </w:r>
          </w:p>
        </w:tc>
        <w:tc>
          <w:tcPr>
            <w:tcW w:w="2551" w:type="dxa"/>
          </w:tcPr>
          <w:p w14:paraId="4594753B" w14:textId="77777777" w:rsidR="00314D90" w:rsidRDefault="00314D90" w:rsidP="00537686">
            <w:pPr>
              <w:rPr>
                <w:lang w:bidi="ar-SA"/>
              </w:rPr>
            </w:pPr>
            <w:r>
              <w:rPr>
                <w:lang w:bidi="ar-SA"/>
              </w:rPr>
              <w:t>GPC-CENTER</w:t>
            </w:r>
          </w:p>
        </w:tc>
        <w:tc>
          <w:tcPr>
            <w:tcW w:w="4395" w:type="dxa"/>
          </w:tcPr>
          <w:p w14:paraId="6B622409" w14:textId="77777777" w:rsidR="00314D90" w:rsidRDefault="00314D90" w:rsidP="00314D90">
            <w:pPr>
              <w:rPr>
                <w:lang w:bidi="ar-SA"/>
              </w:rPr>
            </w:pPr>
            <w:r>
              <w:rPr>
                <w:lang w:bidi="ar-SA"/>
              </w:rPr>
              <w:t>In the center of the free area.</w:t>
            </w:r>
          </w:p>
        </w:tc>
      </w:tr>
      <w:tr w:rsidR="00314D90" w14:paraId="19DE3FAA" w14:textId="77777777" w:rsidTr="00314D90">
        <w:tc>
          <w:tcPr>
            <w:tcW w:w="843" w:type="dxa"/>
          </w:tcPr>
          <w:p w14:paraId="2D031C9C" w14:textId="77777777" w:rsidR="00314D90" w:rsidRDefault="00314D90" w:rsidP="00537686">
            <w:pPr>
              <w:rPr>
                <w:lang w:bidi="ar-SA"/>
              </w:rPr>
            </w:pPr>
            <w:r>
              <w:rPr>
                <w:lang w:bidi="ar-SA"/>
              </w:rPr>
              <w:t>1</w:t>
            </w:r>
          </w:p>
        </w:tc>
        <w:tc>
          <w:tcPr>
            <w:tcW w:w="2551" w:type="dxa"/>
          </w:tcPr>
          <w:p w14:paraId="6B6D6070" w14:textId="77777777" w:rsidR="00314D90" w:rsidRDefault="00314D90" w:rsidP="00537686">
            <w:pPr>
              <w:rPr>
                <w:lang w:bidi="ar-SA"/>
              </w:rPr>
            </w:pPr>
            <w:r>
              <w:rPr>
                <w:lang w:bidi="ar-SA"/>
              </w:rPr>
              <w:t>GPC-LEFT</w:t>
            </w:r>
          </w:p>
        </w:tc>
        <w:tc>
          <w:tcPr>
            <w:tcW w:w="4395" w:type="dxa"/>
          </w:tcPr>
          <w:p w14:paraId="5E19ABBC" w14:textId="77777777" w:rsidR="00314D90" w:rsidRDefault="00314D90" w:rsidP="00314D90">
            <w:pPr>
              <w:rPr>
                <w:lang w:bidi="ar-SA"/>
              </w:rPr>
            </w:pPr>
            <w:r>
              <w:rPr>
                <w:lang w:bidi="ar-SA"/>
              </w:rPr>
              <w:t>On the left side in the free area.</w:t>
            </w:r>
          </w:p>
        </w:tc>
      </w:tr>
      <w:tr w:rsidR="00314D90" w14:paraId="47EE65C4" w14:textId="77777777" w:rsidTr="00314D90">
        <w:tc>
          <w:tcPr>
            <w:tcW w:w="843" w:type="dxa"/>
          </w:tcPr>
          <w:p w14:paraId="7E3D139A" w14:textId="77777777" w:rsidR="00314D90" w:rsidRDefault="00314D90" w:rsidP="00537686">
            <w:pPr>
              <w:rPr>
                <w:lang w:bidi="ar-SA"/>
              </w:rPr>
            </w:pPr>
            <w:r>
              <w:rPr>
                <w:lang w:bidi="ar-SA"/>
              </w:rPr>
              <w:t>2</w:t>
            </w:r>
          </w:p>
        </w:tc>
        <w:tc>
          <w:tcPr>
            <w:tcW w:w="2551" w:type="dxa"/>
          </w:tcPr>
          <w:p w14:paraId="0825F9A7" w14:textId="77777777" w:rsidR="00314D90" w:rsidRDefault="00314D90" w:rsidP="00537686">
            <w:pPr>
              <w:rPr>
                <w:lang w:bidi="ar-SA"/>
              </w:rPr>
            </w:pPr>
            <w:r>
              <w:rPr>
                <w:lang w:bidi="ar-SA"/>
              </w:rPr>
              <w:t>GPC-TOP</w:t>
            </w:r>
          </w:p>
        </w:tc>
        <w:tc>
          <w:tcPr>
            <w:tcW w:w="4395" w:type="dxa"/>
          </w:tcPr>
          <w:p w14:paraId="33E73524" w14:textId="77777777" w:rsidR="00314D90" w:rsidRDefault="00314D90" w:rsidP="00314D90">
            <w:pPr>
              <w:rPr>
                <w:lang w:bidi="ar-SA"/>
              </w:rPr>
            </w:pPr>
            <w:r>
              <w:rPr>
                <w:lang w:bidi="ar-SA"/>
              </w:rPr>
              <w:t>On the top of the free area.</w:t>
            </w:r>
          </w:p>
        </w:tc>
      </w:tr>
      <w:tr w:rsidR="00314D90" w14:paraId="411CAEC6" w14:textId="77777777" w:rsidTr="00314D90">
        <w:tc>
          <w:tcPr>
            <w:tcW w:w="843" w:type="dxa"/>
          </w:tcPr>
          <w:p w14:paraId="1FC2F92E" w14:textId="77777777" w:rsidR="00314D90" w:rsidRDefault="00314D90" w:rsidP="00537686">
            <w:pPr>
              <w:rPr>
                <w:lang w:bidi="ar-SA"/>
              </w:rPr>
            </w:pPr>
            <w:r>
              <w:rPr>
                <w:lang w:bidi="ar-SA"/>
              </w:rPr>
              <w:t>4</w:t>
            </w:r>
          </w:p>
        </w:tc>
        <w:tc>
          <w:tcPr>
            <w:tcW w:w="2551" w:type="dxa"/>
          </w:tcPr>
          <w:p w14:paraId="15DE1F8C" w14:textId="77777777" w:rsidR="00314D90" w:rsidRDefault="00314D90" w:rsidP="00537686">
            <w:pPr>
              <w:rPr>
                <w:lang w:bidi="ar-SA"/>
              </w:rPr>
            </w:pPr>
            <w:r>
              <w:rPr>
                <w:lang w:bidi="ar-SA"/>
              </w:rPr>
              <w:t>GPC-RIGHT</w:t>
            </w:r>
          </w:p>
        </w:tc>
        <w:tc>
          <w:tcPr>
            <w:tcW w:w="4395" w:type="dxa"/>
          </w:tcPr>
          <w:p w14:paraId="056CFC6E" w14:textId="77777777" w:rsidR="00314D90" w:rsidRDefault="00314D90" w:rsidP="00537686">
            <w:pPr>
              <w:rPr>
                <w:lang w:bidi="ar-SA"/>
              </w:rPr>
            </w:pPr>
            <w:r>
              <w:rPr>
                <w:lang w:bidi="ar-SA"/>
              </w:rPr>
              <w:t>On the right side of the free area</w:t>
            </w:r>
          </w:p>
        </w:tc>
      </w:tr>
      <w:tr w:rsidR="00314D90" w14:paraId="1E0537C7" w14:textId="77777777" w:rsidTr="00314D90">
        <w:tc>
          <w:tcPr>
            <w:tcW w:w="843" w:type="dxa"/>
          </w:tcPr>
          <w:p w14:paraId="0469BF38" w14:textId="77777777" w:rsidR="00314D90" w:rsidRDefault="00314D90" w:rsidP="00537686">
            <w:pPr>
              <w:rPr>
                <w:lang w:bidi="ar-SA"/>
              </w:rPr>
            </w:pPr>
            <w:r>
              <w:rPr>
                <w:lang w:bidi="ar-SA"/>
              </w:rPr>
              <w:t>8</w:t>
            </w:r>
          </w:p>
        </w:tc>
        <w:tc>
          <w:tcPr>
            <w:tcW w:w="2551" w:type="dxa"/>
          </w:tcPr>
          <w:p w14:paraId="67D9804A" w14:textId="77777777" w:rsidR="00314D90" w:rsidRDefault="00314D90" w:rsidP="00537686">
            <w:pPr>
              <w:rPr>
                <w:lang w:bidi="ar-SA"/>
              </w:rPr>
            </w:pPr>
            <w:r>
              <w:rPr>
                <w:lang w:bidi="ar-SA"/>
              </w:rPr>
              <w:t>GPC-BOTTOM</w:t>
            </w:r>
          </w:p>
        </w:tc>
        <w:tc>
          <w:tcPr>
            <w:tcW w:w="4395" w:type="dxa"/>
          </w:tcPr>
          <w:p w14:paraId="1E1B7286" w14:textId="77777777" w:rsidR="00314D90" w:rsidRDefault="00314D90" w:rsidP="00537686">
            <w:pPr>
              <w:rPr>
                <w:lang w:bidi="ar-SA"/>
              </w:rPr>
            </w:pPr>
            <w:r>
              <w:rPr>
                <w:lang w:bidi="ar-SA"/>
              </w:rPr>
              <w:t>On the bottom of the free area-</w:t>
            </w:r>
          </w:p>
        </w:tc>
      </w:tr>
    </w:tbl>
    <w:p w14:paraId="49399081" w14:textId="77777777" w:rsidR="00314D90" w:rsidRDefault="006B0FD6" w:rsidP="00537686">
      <w:pPr>
        <w:rPr>
          <w:lang w:bidi="ar-SA"/>
        </w:rPr>
      </w:pPr>
      <w:r>
        <w:rPr>
          <w:lang w:bidi="ar-SA"/>
        </w:rPr>
        <w:t>It's also possible to combine different meaningful position like 3, 6, 9 and 12.</w:t>
      </w:r>
    </w:p>
    <w:p w14:paraId="40697C15" w14:textId="77777777" w:rsidR="00AC2AA4" w:rsidRDefault="00AC2AA4" w:rsidP="00537686">
      <w:pPr>
        <w:rPr>
          <w:lang w:bidi="ar-SA"/>
        </w:rPr>
      </w:pPr>
      <w:r>
        <w:rPr>
          <w:lang w:bidi="ar-SA"/>
        </w:rPr>
        <w:t xml:space="preserve">Note! </w:t>
      </w:r>
      <w:r w:rsidR="002E6907">
        <w:rPr>
          <w:lang w:bidi="ar-SA"/>
        </w:rPr>
        <w:t xml:space="preserve">You can't change the ALIGN </w:t>
      </w:r>
      <w:r>
        <w:rPr>
          <w:lang w:bidi="ar-SA"/>
        </w:rPr>
        <w:t xml:space="preserve">attribute </w:t>
      </w:r>
      <w:r w:rsidR="002E6907">
        <w:rPr>
          <w:lang w:bidi="ar-SA"/>
        </w:rPr>
        <w:t>after that the dialog has been started by the GP-SHOWMODAL function.</w:t>
      </w:r>
    </w:p>
    <w:bookmarkStart w:id="671" w:name="_BGCOLOR"/>
    <w:bookmarkEnd w:id="671"/>
    <w:p w14:paraId="29C9F597" w14:textId="3CFC50C5" w:rsidR="00BA3787" w:rsidRDefault="00BA3787" w:rsidP="00BA3787">
      <w:pPr>
        <w:pStyle w:val="Rubrik4"/>
        <w:rPr>
          <w:lang w:bidi="ar-SA"/>
        </w:rPr>
      </w:pPr>
      <w:r>
        <w:rPr>
          <w:lang w:bidi="ar-SA"/>
        </w:rPr>
        <w:fldChar w:fldCharType="begin"/>
      </w:r>
      <w:r>
        <w:rPr>
          <w:lang w:bidi="ar-SA"/>
        </w:rPr>
        <w:instrText xml:space="preserve"> HYPERLINK  \l "_BGCOLOR" </w:instrText>
      </w:r>
      <w:r>
        <w:rPr>
          <w:lang w:bidi="ar-SA"/>
        </w:rPr>
      </w:r>
      <w:r>
        <w:rPr>
          <w:lang w:bidi="ar-SA"/>
        </w:rPr>
        <w:fldChar w:fldCharType="separate"/>
      </w:r>
      <w:r w:rsidRPr="00BA3787">
        <w:rPr>
          <w:rStyle w:val="Hyperlnk"/>
          <w:bdr w:val="none" w:sz="0" w:space="0" w:color="auto"/>
          <w:lang w:bidi="ar-SA"/>
        </w:rPr>
        <w:t>BGCOLOR</w:t>
      </w:r>
      <w:r>
        <w:rPr>
          <w:lang w:bidi="ar-SA"/>
        </w:rPr>
        <w:fldChar w:fldCharType="end"/>
      </w:r>
    </w:p>
    <w:p w14:paraId="43DF7207" w14:textId="77777777" w:rsidR="00BA3787" w:rsidRDefault="00BA3787" w:rsidP="00537686">
      <w:pPr>
        <w:rPr>
          <w:lang w:bidi="ar-SA"/>
        </w:rPr>
      </w:pPr>
      <w:r>
        <w:rPr>
          <w:lang w:bidi="ar-SA"/>
        </w:rPr>
        <w:t>Background color. The value assigned to this attribute is an integer created by the GP-RGBINT function. Se also the FGCOLOR attribute.</w:t>
      </w:r>
    </w:p>
    <w:bookmarkStart w:id="672" w:name="_CAPTION"/>
    <w:bookmarkEnd w:id="672"/>
    <w:p w14:paraId="6E265E04" w14:textId="1E8EC5E5" w:rsidR="004D5DAB" w:rsidRDefault="00D0020A" w:rsidP="006B0FD6">
      <w:pPr>
        <w:pStyle w:val="Rubrik4"/>
        <w:rPr>
          <w:lang w:bidi="ar-SA"/>
        </w:rPr>
      </w:pPr>
      <w:r>
        <w:rPr>
          <w:lang w:bidi="ar-SA"/>
        </w:rPr>
        <w:fldChar w:fldCharType="begin"/>
      </w:r>
      <w:r w:rsidR="00145AF4">
        <w:rPr>
          <w:lang w:bidi="ar-SA"/>
        </w:rPr>
        <w:instrText xml:space="preserve"> HYPERLINK  \l "_CAPTION" </w:instrText>
      </w:r>
      <w:r>
        <w:rPr>
          <w:lang w:bidi="ar-SA"/>
        </w:rPr>
      </w:r>
      <w:r>
        <w:rPr>
          <w:lang w:bidi="ar-SA"/>
        </w:rPr>
        <w:fldChar w:fldCharType="separate"/>
      </w:r>
      <w:bookmarkStart w:id="673" w:name="_Toc359406276"/>
      <w:r w:rsidR="006B0FD6" w:rsidRPr="00145AF4">
        <w:rPr>
          <w:rStyle w:val="Hyperlnk"/>
          <w:bdr w:val="none" w:sz="0" w:space="0" w:color="auto"/>
          <w:lang w:bidi="ar-SA"/>
        </w:rPr>
        <w:t>CAPTION</w:t>
      </w:r>
      <w:bookmarkEnd w:id="673"/>
      <w:r>
        <w:rPr>
          <w:lang w:bidi="ar-SA"/>
        </w:rPr>
        <w:fldChar w:fldCharType="end"/>
      </w:r>
    </w:p>
    <w:p w14:paraId="50F1B9BC" w14:textId="77777777" w:rsidR="006B0FD6" w:rsidRDefault="006B0FD6" w:rsidP="006B0FD6">
      <w:pPr>
        <w:rPr>
          <w:lang w:bidi="ar-SA"/>
        </w:rPr>
      </w:pPr>
      <w:r>
        <w:rPr>
          <w:lang w:bidi="ar-SA"/>
        </w:rPr>
        <w:t>The CAPTION attribute can be used on following controls:</w:t>
      </w:r>
    </w:p>
    <w:p w14:paraId="646F4BEB" w14:textId="77777777" w:rsidR="006B0FD6" w:rsidRDefault="006B0FD6" w:rsidP="006B0FD6">
      <w:pPr>
        <w:rPr>
          <w:lang w:bidi="ar-SA"/>
        </w:rPr>
      </w:pPr>
      <w:r>
        <w:rPr>
          <w:lang w:bidi="ar-SA"/>
        </w:rPr>
        <w:t>GP-BUTTON, GP-FRAME, GP-LABEL, GP-DIALOG, GP-TOGGLE and GP-RADIO</w:t>
      </w:r>
    </w:p>
    <w:p w14:paraId="1CC0626C" w14:textId="77777777" w:rsidR="006B0FD6" w:rsidRDefault="00AC2AA4" w:rsidP="006B0FD6">
      <w:pPr>
        <w:rPr>
          <w:lang w:bidi="ar-SA"/>
        </w:rPr>
      </w:pPr>
      <w:r>
        <w:rPr>
          <w:lang w:bidi="ar-SA"/>
        </w:rPr>
        <w:t xml:space="preserve">The attribute should always be a string and it </w:t>
      </w:r>
      <w:r w:rsidR="006B0FD6">
        <w:rPr>
          <w:lang w:bidi="ar-SA"/>
        </w:rPr>
        <w:t xml:space="preserve">can be </w:t>
      </w:r>
      <w:r>
        <w:rPr>
          <w:lang w:bidi="ar-SA"/>
        </w:rPr>
        <w:t>changed at any time, for example in the callback function.</w:t>
      </w:r>
    </w:p>
    <w:bookmarkStart w:id="674" w:name="_CHILDALIGN"/>
    <w:bookmarkEnd w:id="674"/>
    <w:p w14:paraId="1B8C79DE" w14:textId="55D578DF" w:rsidR="00222018" w:rsidRDefault="00D0020A" w:rsidP="00DF3304">
      <w:pPr>
        <w:pStyle w:val="Rubrik4"/>
        <w:rPr>
          <w:lang w:bidi="ar-SA"/>
        </w:rPr>
      </w:pPr>
      <w:r>
        <w:rPr>
          <w:lang w:bidi="ar-SA"/>
        </w:rPr>
        <w:fldChar w:fldCharType="begin"/>
      </w:r>
      <w:r w:rsidR="00145AF4">
        <w:rPr>
          <w:lang w:bidi="ar-SA"/>
        </w:rPr>
        <w:instrText xml:space="preserve"> HYPERLINK  \l "_CHILDALIGN" </w:instrText>
      </w:r>
      <w:r>
        <w:rPr>
          <w:lang w:bidi="ar-SA"/>
        </w:rPr>
      </w:r>
      <w:r>
        <w:rPr>
          <w:lang w:bidi="ar-SA"/>
        </w:rPr>
        <w:fldChar w:fldCharType="separate"/>
      </w:r>
      <w:bookmarkStart w:id="675" w:name="_Toc359406277"/>
      <w:r w:rsidR="00222018" w:rsidRPr="00145AF4">
        <w:rPr>
          <w:rStyle w:val="Hyperlnk"/>
          <w:bdr w:val="none" w:sz="0" w:space="0" w:color="auto"/>
          <w:lang w:bidi="ar-SA"/>
        </w:rPr>
        <w:t>CHILDALIGN</w:t>
      </w:r>
      <w:bookmarkEnd w:id="675"/>
      <w:r>
        <w:rPr>
          <w:lang w:bidi="ar-SA"/>
        </w:rPr>
        <w:fldChar w:fldCharType="end"/>
      </w:r>
    </w:p>
    <w:p w14:paraId="772BE8B3" w14:textId="77777777" w:rsidR="00222018" w:rsidRDefault="00222018" w:rsidP="00222018">
      <w:pPr>
        <w:rPr>
          <w:lang w:bidi="ar-SA"/>
        </w:rPr>
      </w:pPr>
      <w:r>
        <w:rPr>
          <w:lang w:bidi="ar-SA"/>
        </w:rPr>
        <w:t xml:space="preserve">This attribute can be set to T or nil and be used on following controls: GP-DIALOG, GR-FRAME, GP-ROW and GP-COLUMN. The attribute use the same information as ALIGN. </w:t>
      </w:r>
      <w:r w:rsidR="002F3FF7">
        <w:rPr>
          <w:lang w:bidi="ar-SA"/>
        </w:rPr>
        <w:t>It's</w:t>
      </w:r>
      <w:r>
        <w:rPr>
          <w:lang w:bidi="ar-SA"/>
        </w:rPr>
        <w:t xml:space="preserve"> valid for all children </w:t>
      </w:r>
      <w:r w:rsidR="002F3FF7">
        <w:rPr>
          <w:lang w:bidi="ar-SA"/>
        </w:rPr>
        <w:t>that don't have any ALIGN specified.</w:t>
      </w:r>
    </w:p>
    <w:bookmarkStart w:id="676" w:name="_CHILDEXPANDX"/>
    <w:bookmarkEnd w:id="676"/>
    <w:p w14:paraId="6A8B1DED" w14:textId="5F7E0669" w:rsidR="00222018" w:rsidRDefault="00D0020A" w:rsidP="00DF3304">
      <w:pPr>
        <w:pStyle w:val="Rubrik4"/>
        <w:rPr>
          <w:lang w:bidi="ar-SA"/>
        </w:rPr>
      </w:pPr>
      <w:r>
        <w:rPr>
          <w:lang w:bidi="ar-SA"/>
        </w:rPr>
        <w:lastRenderedPageBreak/>
        <w:fldChar w:fldCharType="begin"/>
      </w:r>
      <w:r w:rsidR="00145AF4">
        <w:rPr>
          <w:lang w:bidi="ar-SA"/>
        </w:rPr>
        <w:instrText xml:space="preserve"> HYPERLINK  \l "_CHILDEXPANDX" </w:instrText>
      </w:r>
      <w:r>
        <w:rPr>
          <w:lang w:bidi="ar-SA"/>
        </w:rPr>
      </w:r>
      <w:r>
        <w:rPr>
          <w:lang w:bidi="ar-SA"/>
        </w:rPr>
        <w:fldChar w:fldCharType="separate"/>
      </w:r>
      <w:bookmarkStart w:id="677" w:name="_Toc359406278"/>
      <w:r w:rsidR="00222018" w:rsidRPr="00145AF4">
        <w:rPr>
          <w:rStyle w:val="Hyperlnk"/>
          <w:bdr w:val="none" w:sz="0" w:space="0" w:color="auto"/>
          <w:lang w:bidi="ar-SA"/>
        </w:rPr>
        <w:t>CHILDEXPANDX</w:t>
      </w:r>
      <w:bookmarkEnd w:id="677"/>
      <w:r>
        <w:rPr>
          <w:lang w:bidi="ar-SA"/>
        </w:rPr>
        <w:fldChar w:fldCharType="end"/>
      </w:r>
    </w:p>
    <w:p w14:paraId="7607F386" w14:textId="77777777" w:rsidR="002F3FF7" w:rsidRDefault="002F3FF7" w:rsidP="002F3FF7">
      <w:pPr>
        <w:rPr>
          <w:lang w:bidi="ar-SA"/>
        </w:rPr>
      </w:pPr>
      <w:r>
        <w:rPr>
          <w:lang w:bidi="ar-SA"/>
        </w:rPr>
        <w:t>This attribute can be set to T or nil and be used on following controls: GP-DIALOG, GR-FRAME, GP-ROW and GP-COLUMN. The attribute use the same information as EXPANDX. It's valid for all children that don't have any EXPANDX specified.</w:t>
      </w:r>
    </w:p>
    <w:bookmarkStart w:id="678" w:name="_CHILDEXPANDY"/>
    <w:bookmarkEnd w:id="678"/>
    <w:p w14:paraId="2A164122" w14:textId="30C8AF95" w:rsidR="00F769CD" w:rsidRDefault="00D0020A" w:rsidP="00F769CD">
      <w:pPr>
        <w:pStyle w:val="Rubrik4"/>
        <w:rPr>
          <w:lang w:bidi="ar-SA"/>
        </w:rPr>
      </w:pPr>
      <w:r>
        <w:rPr>
          <w:lang w:bidi="ar-SA"/>
        </w:rPr>
        <w:fldChar w:fldCharType="begin"/>
      </w:r>
      <w:r w:rsidR="000A5556">
        <w:rPr>
          <w:lang w:bidi="ar-SA"/>
        </w:rPr>
        <w:instrText xml:space="preserve"> HYPERLINK  \l "_CHILDEXPANDX" </w:instrText>
      </w:r>
      <w:r>
        <w:rPr>
          <w:lang w:bidi="ar-SA"/>
        </w:rPr>
      </w:r>
      <w:r>
        <w:rPr>
          <w:lang w:bidi="ar-SA"/>
        </w:rPr>
        <w:fldChar w:fldCharType="separate"/>
      </w:r>
      <w:bookmarkStart w:id="679" w:name="_Toc359406279"/>
      <w:r w:rsidR="00F769CD" w:rsidRPr="000A5556">
        <w:rPr>
          <w:rStyle w:val="Hyperlnk"/>
          <w:bdr w:val="none" w:sz="0" w:space="0" w:color="auto"/>
          <w:lang w:bidi="ar-SA"/>
        </w:rPr>
        <w:t>CHILDEXPANDY</w:t>
      </w:r>
      <w:bookmarkEnd w:id="679"/>
      <w:r>
        <w:rPr>
          <w:lang w:bidi="ar-SA"/>
        </w:rPr>
        <w:fldChar w:fldCharType="end"/>
      </w:r>
    </w:p>
    <w:p w14:paraId="32CD8D18" w14:textId="77777777" w:rsidR="00F769CD" w:rsidRDefault="002F3FF7" w:rsidP="00F769CD">
      <w:pPr>
        <w:rPr>
          <w:lang w:bidi="ar-SA"/>
        </w:rPr>
      </w:pPr>
      <w:r>
        <w:rPr>
          <w:lang w:bidi="ar-SA"/>
        </w:rPr>
        <w:t xml:space="preserve">This attribute can be set to T or nil and be used on following controls: GP-DIALOG, GR-FRAME, GP-ROW and GP-COLUMN. The attribute use the same information as </w:t>
      </w:r>
      <w:r w:rsidR="00F769CD">
        <w:rPr>
          <w:lang w:bidi="ar-SA"/>
        </w:rPr>
        <w:t>EXPANDY</w:t>
      </w:r>
      <w:r>
        <w:rPr>
          <w:lang w:bidi="ar-SA"/>
        </w:rPr>
        <w:t xml:space="preserve">. It's valid for all children that don't have any </w:t>
      </w:r>
      <w:r w:rsidR="00F769CD">
        <w:rPr>
          <w:lang w:bidi="ar-SA"/>
        </w:rPr>
        <w:t>EXPANDY</w:t>
      </w:r>
      <w:r>
        <w:rPr>
          <w:lang w:bidi="ar-SA"/>
        </w:rPr>
        <w:t xml:space="preserve"> specified.</w:t>
      </w:r>
    </w:p>
    <w:bookmarkStart w:id="680" w:name="_CHILDUNIFORMH"/>
    <w:bookmarkEnd w:id="680"/>
    <w:p w14:paraId="12AAA019" w14:textId="3629D5C1" w:rsidR="00F769CD" w:rsidRDefault="00D0020A" w:rsidP="00F769CD">
      <w:pPr>
        <w:pStyle w:val="Rubrik4"/>
        <w:rPr>
          <w:lang w:bidi="ar-SA"/>
        </w:rPr>
      </w:pPr>
      <w:r>
        <w:rPr>
          <w:lang w:bidi="ar-SA"/>
        </w:rPr>
        <w:fldChar w:fldCharType="begin"/>
      </w:r>
      <w:r w:rsidR="000A5556">
        <w:rPr>
          <w:lang w:bidi="ar-SA"/>
        </w:rPr>
        <w:instrText xml:space="preserve"> HYPERLINK  \l "_CHILDUNIFORMH" </w:instrText>
      </w:r>
      <w:r>
        <w:rPr>
          <w:lang w:bidi="ar-SA"/>
        </w:rPr>
      </w:r>
      <w:r>
        <w:rPr>
          <w:lang w:bidi="ar-SA"/>
        </w:rPr>
        <w:fldChar w:fldCharType="separate"/>
      </w:r>
      <w:bookmarkStart w:id="681" w:name="_Toc359406280"/>
      <w:r w:rsidR="00F769CD" w:rsidRPr="000A5556">
        <w:rPr>
          <w:rStyle w:val="Hyperlnk"/>
          <w:bdr w:val="none" w:sz="0" w:space="0" w:color="auto"/>
          <w:lang w:bidi="ar-SA"/>
        </w:rPr>
        <w:t>CHILDUNIFORMH</w:t>
      </w:r>
      <w:bookmarkEnd w:id="681"/>
      <w:r>
        <w:rPr>
          <w:lang w:bidi="ar-SA"/>
        </w:rPr>
        <w:fldChar w:fldCharType="end"/>
      </w:r>
    </w:p>
    <w:p w14:paraId="36CC9269" w14:textId="77777777" w:rsidR="00F769CD" w:rsidRDefault="00F769CD" w:rsidP="00F769CD">
      <w:pPr>
        <w:rPr>
          <w:lang w:bidi="ar-SA"/>
        </w:rPr>
      </w:pPr>
      <w:r>
        <w:rPr>
          <w:lang w:bidi="ar-SA"/>
        </w:rPr>
        <w:t>This attribute can be set to T or nil and be used on following controls: GP-DIALOG, GR-FRAME, GP-ROW and GP-COLUMN. The attribute use the same information as EXPANDY. It's valid for all children that don't have any EXPANDY specified.</w:t>
      </w:r>
    </w:p>
    <w:bookmarkStart w:id="682" w:name="_CHILDUNIFORMW"/>
    <w:bookmarkEnd w:id="682"/>
    <w:p w14:paraId="611989E1" w14:textId="7D4427FC" w:rsidR="005B26DA" w:rsidRDefault="00D0020A" w:rsidP="005B26DA">
      <w:pPr>
        <w:pStyle w:val="Rubrik4"/>
        <w:rPr>
          <w:lang w:bidi="ar-SA"/>
        </w:rPr>
      </w:pPr>
      <w:r>
        <w:rPr>
          <w:lang w:bidi="ar-SA"/>
        </w:rPr>
        <w:fldChar w:fldCharType="begin"/>
      </w:r>
      <w:r w:rsidR="000A5556">
        <w:rPr>
          <w:lang w:bidi="ar-SA"/>
        </w:rPr>
        <w:instrText xml:space="preserve"> HYPERLINK  \l "_CHILDUNIFORMH" </w:instrText>
      </w:r>
      <w:r>
        <w:rPr>
          <w:lang w:bidi="ar-SA"/>
        </w:rPr>
      </w:r>
      <w:r>
        <w:rPr>
          <w:lang w:bidi="ar-SA"/>
        </w:rPr>
        <w:fldChar w:fldCharType="separate"/>
      </w:r>
      <w:bookmarkStart w:id="683" w:name="_Toc359406281"/>
      <w:r w:rsidR="005B26DA" w:rsidRPr="000A5556">
        <w:rPr>
          <w:rStyle w:val="Hyperlnk"/>
          <w:bdr w:val="none" w:sz="0" w:space="0" w:color="auto"/>
          <w:lang w:bidi="ar-SA"/>
        </w:rPr>
        <w:t>CHILDUNIFORMW</w:t>
      </w:r>
      <w:bookmarkEnd w:id="683"/>
      <w:r>
        <w:rPr>
          <w:lang w:bidi="ar-SA"/>
        </w:rPr>
        <w:fldChar w:fldCharType="end"/>
      </w:r>
    </w:p>
    <w:p w14:paraId="2BCB5E5F" w14:textId="77777777" w:rsidR="005B26DA" w:rsidRDefault="005B26DA" w:rsidP="005B26DA">
      <w:pPr>
        <w:rPr>
          <w:lang w:bidi="ar-SA"/>
        </w:rPr>
      </w:pPr>
      <w:r>
        <w:rPr>
          <w:lang w:bidi="ar-SA"/>
        </w:rPr>
        <w:t>This attribute can be set to T or nil and be used on following controls: GP-DIALOG, GR-FRAME, GP-ROW and GP-COLUMN. The attribute use the same information as EXPANDX. It's valid for all children that don't have any EXPANDX specified.</w:t>
      </w:r>
    </w:p>
    <w:bookmarkStart w:id="684" w:name="_DEFAULT"/>
    <w:bookmarkEnd w:id="684"/>
    <w:p w14:paraId="33F02FFD" w14:textId="49E58CFB" w:rsidR="0054310C" w:rsidRDefault="00D0020A" w:rsidP="0054310C">
      <w:pPr>
        <w:pStyle w:val="Rubrik4"/>
        <w:rPr>
          <w:lang w:bidi="ar-SA"/>
        </w:rPr>
      </w:pPr>
      <w:r>
        <w:rPr>
          <w:lang w:bidi="ar-SA"/>
        </w:rPr>
        <w:fldChar w:fldCharType="begin"/>
      </w:r>
      <w:r w:rsidR="000A5556">
        <w:rPr>
          <w:lang w:bidi="ar-SA"/>
        </w:rPr>
        <w:instrText xml:space="preserve"> HYPERLINK  \l "_DEFAULT" </w:instrText>
      </w:r>
      <w:r>
        <w:rPr>
          <w:lang w:bidi="ar-SA"/>
        </w:rPr>
      </w:r>
      <w:r>
        <w:rPr>
          <w:lang w:bidi="ar-SA"/>
        </w:rPr>
        <w:fldChar w:fldCharType="separate"/>
      </w:r>
      <w:bookmarkStart w:id="685" w:name="_Toc359406282"/>
      <w:r w:rsidR="0054310C" w:rsidRPr="000A5556">
        <w:rPr>
          <w:rStyle w:val="Hyperlnk"/>
          <w:bdr w:val="none" w:sz="0" w:space="0" w:color="auto"/>
          <w:lang w:bidi="ar-SA"/>
        </w:rPr>
        <w:t>DEFAULT</w:t>
      </w:r>
      <w:bookmarkEnd w:id="685"/>
      <w:r>
        <w:rPr>
          <w:lang w:bidi="ar-SA"/>
        </w:rPr>
        <w:fldChar w:fldCharType="end"/>
      </w:r>
    </w:p>
    <w:p w14:paraId="206DCFB5" w14:textId="77777777" w:rsidR="0054310C" w:rsidRDefault="0054310C" w:rsidP="0054310C">
      <w:pPr>
        <w:rPr>
          <w:lang w:bidi="ar-SA"/>
        </w:rPr>
      </w:pPr>
      <w:r>
        <w:rPr>
          <w:lang w:bidi="ar-SA"/>
        </w:rPr>
        <w:t>This attribute can only be used for GP-BUTTON controls and it can only be set to T or nil. If you add this to a button then it will be connected to the Enter button (as windows standard). If you define more than one GP-BUTTON as DEFAULT then it's arbitrary who button that will be DEFAULT since only one button can have this attribute.</w:t>
      </w:r>
    </w:p>
    <w:bookmarkStart w:id="686" w:name="_EXPANDX"/>
    <w:bookmarkStart w:id="687" w:name="_ENABLE"/>
    <w:bookmarkStart w:id="688" w:name="_ENABLED"/>
    <w:bookmarkEnd w:id="686"/>
    <w:bookmarkEnd w:id="687"/>
    <w:bookmarkEnd w:id="688"/>
    <w:p w14:paraId="2FC62194" w14:textId="6A25900D" w:rsidR="006118C0" w:rsidRDefault="00D0020A" w:rsidP="0054310C">
      <w:pPr>
        <w:pStyle w:val="Rubrik4"/>
        <w:rPr>
          <w:lang w:bidi="ar-SA"/>
        </w:rPr>
      </w:pPr>
      <w:r>
        <w:rPr>
          <w:lang w:bidi="ar-SA"/>
        </w:rPr>
        <w:fldChar w:fldCharType="begin"/>
      </w:r>
      <w:r w:rsidR="000A5556">
        <w:rPr>
          <w:lang w:bidi="ar-SA"/>
        </w:rPr>
        <w:instrText xml:space="preserve"> HYPERLINK  \l "_ENABLED" </w:instrText>
      </w:r>
      <w:r>
        <w:rPr>
          <w:lang w:bidi="ar-SA"/>
        </w:rPr>
      </w:r>
      <w:r>
        <w:rPr>
          <w:lang w:bidi="ar-SA"/>
        </w:rPr>
        <w:fldChar w:fldCharType="separate"/>
      </w:r>
      <w:bookmarkStart w:id="689" w:name="_Toc359406283"/>
      <w:r w:rsidR="006118C0" w:rsidRPr="000A5556">
        <w:rPr>
          <w:rStyle w:val="Hyperlnk"/>
          <w:bdr w:val="none" w:sz="0" w:space="0" w:color="auto"/>
          <w:lang w:bidi="ar-SA"/>
        </w:rPr>
        <w:t>ENABLE</w:t>
      </w:r>
      <w:r w:rsidR="005A195B" w:rsidRPr="000A5556">
        <w:rPr>
          <w:rStyle w:val="Hyperlnk"/>
          <w:bdr w:val="none" w:sz="0" w:space="0" w:color="auto"/>
          <w:lang w:bidi="ar-SA"/>
        </w:rPr>
        <w:t>D</w:t>
      </w:r>
      <w:bookmarkEnd w:id="689"/>
      <w:r>
        <w:rPr>
          <w:lang w:bidi="ar-SA"/>
        </w:rPr>
        <w:fldChar w:fldCharType="end"/>
      </w:r>
    </w:p>
    <w:p w14:paraId="5F0307E6" w14:textId="77777777" w:rsidR="006118C0" w:rsidRDefault="006118C0" w:rsidP="006118C0">
      <w:pPr>
        <w:rPr>
          <w:lang w:bidi="ar-SA"/>
        </w:rPr>
      </w:pPr>
      <w:r>
        <w:rPr>
          <w:lang w:bidi="ar-SA"/>
        </w:rPr>
        <w:t>The attribute can be T or nil. If the attribute is nil then the controller are disabled.</w:t>
      </w:r>
    </w:p>
    <w:p w14:paraId="1252FA4B" w14:textId="77777777" w:rsidR="006118C0" w:rsidRPr="006118C0" w:rsidRDefault="006118C0" w:rsidP="006118C0">
      <w:pPr>
        <w:rPr>
          <w:lang w:bidi="ar-SA"/>
        </w:rPr>
      </w:pPr>
      <w:r>
        <w:rPr>
          <w:lang w:bidi="ar-SA"/>
        </w:rPr>
        <w:t>The attribute can be used on GP-BUTTON, GP-CHOICE, GP-EDIT, GP-LISTBOX</w:t>
      </w:r>
      <w:r w:rsidR="00130B3E">
        <w:rPr>
          <w:lang w:bidi="ar-SA"/>
        </w:rPr>
        <w:t>, GP-TOGGLE and GP-RADIO.</w:t>
      </w:r>
    </w:p>
    <w:bookmarkStart w:id="690" w:name="_EXPANDX_1"/>
    <w:bookmarkEnd w:id="690"/>
    <w:p w14:paraId="1458CCC4" w14:textId="262DDFC0" w:rsidR="0054310C" w:rsidRDefault="00D0020A" w:rsidP="0054310C">
      <w:pPr>
        <w:pStyle w:val="Rubrik4"/>
        <w:rPr>
          <w:lang w:bidi="ar-SA"/>
        </w:rPr>
      </w:pPr>
      <w:r>
        <w:rPr>
          <w:lang w:bidi="ar-SA"/>
        </w:rPr>
        <w:fldChar w:fldCharType="begin"/>
      </w:r>
      <w:r w:rsidR="000A5556">
        <w:rPr>
          <w:lang w:bidi="ar-SA"/>
        </w:rPr>
        <w:instrText xml:space="preserve"> HYPERLINK  \l "_EXPANDX_1" </w:instrText>
      </w:r>
      <w:r>
        <w:rPr>
          <w:lang w:bidi="ar-SA"/>
        </w:rPr>
      </w:r>
      <w:r>
        <w:rPr>
          <w:lang w:bidi="ar-SA"/>
        </w:rPr>
        <w:fldChar w:fldCharType="separate"/>
      </w:r>
      <w:bookmarkStart w:id="691" w:name="_Toc359406284"/>
      <w:r w:rsidR="0054310C" w:rsidRPr="000A5556">
        <w:rPr>
          <w:rStyle w:val="Hyperlnk"/>
          <w:bdr w:val="none" w:sz="0" w:space="0" w:color="auto"/>
          <w:lang w:bidi="ar-SA"/>
        </w:rPr>
        <w:t>EXPANDX</w:t>
      </w:r>
      <w:bookmarkEnd w:id="691"/>
      <w:r>
        <w:rPr>
          <w:lang w:bidi="ar-SA"/>
        </w:rPr>
        <w:fldChar w:fldCharType="end"/>
      </w:r>
    </w:p>
    <w:p w14:paraId="2DB4338D" w14:textId="77777777" w:rsidR="0054310C" w:rsidRDefault="0054310C" w:rsidP="0054310C">
      <w:pPr>
        <w:rPr>
          <w:lang w:bidi="ar-SA"/>
        </w:rPr>
      </w:pPr>
      <w:r>
        <w:rPr>
          <w:lang w:bidi="ar-SA"/>
        </w:rPr>
        <w:t>This attribute can be set to T or nil and can be used on all controls except for GP-DIALOG. As default this attribute is set to T and it allows the control to grow in X-directions to fill all available space. If you set this value to nil then the control shrink as much as possible.</w:t>
      </w:r>
    </w:p>
    <w:bookmarkStart w:id="692" w:name="_EXPANDY"/>
    <w:bookmarkEnd w:id="692"/>
    <w:p w14:paraId="752A7279" w14:textId="5E9A7700" w:rsidR="0054310C" w:rsidRDefault="00D0020A" w:rsidP="0054310C">
      <w:pPr>
        <w:pStyle w:val="Rubrik4"/>
        <w:rPr>
          <w:lang w:bidi="ar-SA"/>
        </w:rPr>
      </w:pPr>
      <w:r>
        <w:rPr>
          <w:lang w:bidi="ar-SA"/>
        </w:rPr>
        <w:fldChar w:fldCharType="begin"/>
      </w:r>
      <w:r w:rsidR="000A5556">
        <w:rPr>
          <w:lang w:bidi="ar-SA"/>
        </w:rPr>
        <w:instrText xml:space="preserve"> HYPERLINK  \l "_EXPANDY" </w:instrText>
      </w:r>
      <w:r>
        <w:rPr>
          <w:lang w:bidi="ar-SA"/>
        </w:rPr>
      </w:r>
      <w:r>
        <w:rPr>
          <w:lang w:bidi="ar-SA"/>
        </w:rPr>
        <w:fldChar w:fldCharType="separate"/>
      </w:r>
      <w:bookmarkStart w:id="693" w:name="_Toc359406285"/>
      <w:r w:rsidR="0054310C" w:rsidRPr="000A5556">
        <w:rPr>
          <w:rStyle w:val="Hyperlnk"/>
          <w:bdr w:val="none" w:sz="0" w:space="0" w:color="auto"/>
          <w:lang w:bidi="ar-SA"/>
        </w:rPr>
        <w:t>EXPANDY</w:t>
      </w:r>
      <w:bookmarkEnd w:id="693"/>
      <w:r>
        <w:rPr>
          <w:lang w:bidi="ar-SA"/>
        </w:rPr>
        <w:fldChar w:fldCharType="end"/>
      </w:r>
    </w:p>
    <w:p w14:paraId="78768C62" w14:textId="77777777" w:rsidR="0054310C" w:rsidRDefault="0054310C" w:rsidP="0054310C">
      <w:pPr>
        <w:rPr>
          <w:lang w:bidi="ar-SA"/>
        </w:rPr>
      </w:pPr>
      <w:r>
        <w:rPr>
          <w:lang w:bidi="ar-SA"/>
        </w:rPr>
        <w:t>This attribute can be set to T or nil and can be used on all controls except for GP-DIALOG. As default this attribute is set to nil that means it will only take as much space as needed. If you set this attribute to T then the controller will grow in Y-direction to fill all available space.</w:t>
      </w:r>
    </w:p>
    <w:bookmarkStart w:id="694" w:name="_FGCOLOR"/>
    <w:bookmarkEnd w:id="694"/>
    <w:p w14:paraId="76F47253" w14:textId="7527001F" w:rsidR="00BA3787" w:rsidRDefault="00BA3787" w:rsidP="00BA3787">
      <w:pPr>
        <w:pStyle w:val="Rubrik4"/>
        <w:rPr>
          <w:lang w:bidi="ar-SA"/>
        </w:rPr>
      </w:pPr>
      <w:r>
        <w:rPr>
          <w:lang w:bidi="ar-SA"/>
        </w:rPr>
        <w:fldChar w:fldCharType="begin"/>
      </w:r>
      <w:r>
        <w:rPr>
          <w:lang w:bidi="ar-SA"/>
        </w:rPr>
        <w:instrText xml:space="preserve"> HYPERLINK  \l "_FGCOLOR" </w:instrText>
      </w:r>
      <w:r>
        <w:rPr>
          <w:lang w:bidi="ar-SA"/>
        </w:rPr>
      </w:r>
      <w:r>
        <w:rPr>
          <w:lang w:bidi="ar-SA"/>
        </w:rPr>
        <w:fldChar w:fldCharType="separate"/>
      </w:r>
      <w:r w:rsidRPr="00BA3787">
        <w:rPr>
          <w:rStyle w:val="Hyperlnk"/>
          <w:bdr w:val="none" w:sz="0" w:space="0" w:color="auto"/>
          <w:lang w:bidi="ar-SA"/>
        </w:rPr>
        <w:t>FGCOLOR</w:t>
      </w:r>
      <w:r>
        <w:rPr>
          <w:lang w:bidi="ar-SA"/>
        </w:rPr>
        <w:fldChar w:fldCharType="end"/>
      </w:r>
    </w:p>
    <w:p w14:paraId="1AD2DB8E" w14:textId="77777777" w:rsidR="00BA3787" w:rsidRDefault="00BA3787" w:rsidP="0054310C">
      <w:pPr>
        <w:rPr>
          <w:lang w:bidi="ar-SA"/>
        </w:rPr>
      </w:pPr>
      <w:r>
        <w:rPr>
          <w:lang w:bidi="ar-SA"/>
        </w:rPr>
        <w:t>Foreground color. The value assigned to this attribute is an integer created by the GP-RGBINT function. See also the BGCOLOR attribute.</w:t>
      </w:r>
    </w:p>
    <w:bookmarkStart w:id="695" w:name="_FLAT"/>
    <w:bookmarkEnd w:id="695"/>
    <w:p w14:paraId="263DA4BD" w14:textId="56093386" w:rsidR="005B26DA" w:rsidRDefault="00D0020A" w:rsidP="005B26DA">
      <w:pPr>
        <w:pStyle w:val="Rubrik4"/>
        <w:rPr>
          <w:lang w:bidi="ar-SA"/>
        </w:rPr>
      </w:pPr>
      <w:r>
        <w:rPr>
          <w:lang w:bidi="ar-SA"/>
        </w:rPr>
        <w:fldChar w:fldCharType="begin"/>
      </w:r>
      <w:r w:rsidR="000A5556">
        <w:rPr>
          <w:lang w:bidi="ar-SA"/>
        </w:rPr>
        <w:instrText xml:space="preserve"> HYPERLINK  \l "_FLAT" </w:instrText>
      </w:r>
      <w:r>
        <w:rPr>
          <w:lang w:bidi="ar-SA"/>
        </w:rPr>
      </w:r>
      <w:r>
        <w:rPr>
          <w:lang w:bidi="ar-SA"/>
        </w:rPr>
        <w:fldChar w:fldCharType="separate"/>
      </w:r>
      <w:bookmarkStart w:id="696" w:name="_Toc359406286"/>
      <w:r w:rsidR="005B26DA" w:rsidRPr="000A5556">
        <w:rPr>
          <w:rStyle w:val="Hyperlnk"/>
          <w:bdr w:val="none" w:sz="0" w:space="0" w:color="auto"/>
          <w:lang w:bidi="ar-SA"/>
        </w:rPr>
        <w:t>FLAT</w:t>
      </w:r>
      <w:bookmarkEnd w:id="696"/>
      <w:r>
        <w:rPr>
          <w:lang w:bidi="ar-SA"/>
        </w:rPr>
        <w:fldChar w:fldCharType="end"/>
      </w:r>
    </w:p>
    <w:p w14:paraId="25E5AB72" w14:textId="77777777" w:rsidR="005B26DA" w:rsidRPr="005B26DA" w:rsidRDefault="005B26DA" w:rsidP="005B26DA">
      <w:pPr>
        <w:rPr>
          <w:lang w:bidi="ar-SA"/>
        </w:rPr>
      </w:pPr>
      <w:r>
        <w:rPr>
          <w:lang w:bidi="ar-SA"/>
        </w:rPr>
        <w:t>This attribute can be T or nil and be used on the GP-BUTTON dialog.</w:t>
      </w:r>
    </w:p>
    <w:p w14:paraId="76EF0482" w14:textId="77777777" w:rsidR="0076597C" w:rsidRDefault="00D37365" w:rsidP="0076597C">
      <w:pPr>
        <w:rPr>
          <w:lang w:bidi="ar-SA"/>
        </w:rPr>
      </w:pPr>
      <w:r>
        <w:rPr>
          <w:lang w:bidi="ar-SA"/>
        </w:rPr>
        <w:t>Example 13</w:t>
      </w:r>
    </w:p>
    <w:p w14:paraId="4A8CF619" w14:textId="77777777" w:rsidR="00D37365" w:rsidRDefault="00D37365" w:rsidP="0076597C">
      <w:pPr>
        <w:rPr>
          <w:lang w:bidi="ar-SA"/>
        </w:rPr>
      </w:pPr>
      <w:r>
        <w:rPr>
          <w:noProof/>
          <w:lang w:val="sv-SE" w:eastAsia="sv-SE" w:bidi="ar-SA"/>
        </w:rPr>
        <w:lastRenderedPageBreak/>
        <w:drawing>
          <wp:inline distT="0" distB="0" distL="0" distR="0" wp14:anchorId="5EA4ED4A" wp14:editId="78300D3E">
            <wp:extent cx="1351915" cy="993775"/>
            <wp:effectExtent l="19050" t="0" r="635" b="0"/>
            <wp:docPr id="13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srcRect/>
                    <a:stretch>
                      <a:fillRect/>
                    </a:stretch>
                  </pic:blipFill>
                  <pic:spPr bwMode="auto">
                    <a:xfrm>
                      <a:off x="0" y="0"/>
                      <a:ext cx="1351915" cy="993775"/>
                    </a:xfrm>
                    <a:prstGeom prst="rect">
                      <a:avLst/>
                    </a:prstGeom>
                    <a:noFill/>
                    <a:ln w="9525">
                      <a:noFill/>
                      <a:miter lim="800000"/>
                      <a:headEnd/>
                      <a:tailEnd/>
                    </a:ln>
                  </pic:spPr>
                </pic:pic>
              </a:graphicData>
            </a:graphic>
          </wp:inline>
        </w:drawing>
      </w:r>
    </w:p>
    <w:p w14:paraId="1CC9F520" w14:textId="77777777" w:rsidR="00D37365" w:rsidRDefault="00D37365" w:rsidP="00D37365">
      <w:pPr>
        <w:pStyle w:val="LISPSAMPLE"/>
        <w:rPr>
          <w:lang w:bidi="ar-SA"/>
        </w:rPr>
      </w:pPr>
      <w:r>
        <w:rPr>
          <w:lang w:bidi="ar-SA"/>
        </w:rPr>
        <w:t>(SETQ dlg (GP-DIALOG "Example 13"))</w:t>
      </w:r>
      <w:r>
        <w:rPr>
          <w:lang w:bidi="ar-SA"/>
        </w:rPr>
        <w:br/>
        <w:t>(GP-BUTTON dlg "FLAT" FLAT T)</w:t>
      </w:r>
      <w:r>
        <w:rPr>
          <w:lang w:bidi="ar-SA"/>
        </w:rPr>
        <w:br/>
        <w:t>(GP-BUTTON dlg "NOT FLAT")</w:t>
      </w:r>
      <w:r>
        <w:rPr>
          <w:lang w:bidi="ar-SA"/>
        </w:rPr>
        <w:br/>
        <w:t>(GP-SHOWMODAL dlg)</w:t>
      </w:r>
    </w:p>
    <w:bookmarkStart w:id="697" w:name="_HEIGHT"/>
    <w:bookmarkStart w:id="698" w:name="_GAP"/>
    <w:bookmarkEnd w:id="697"/>
    <w:bookmarkEnd w:id="698"/>
    <w:p w14:paraId="0ACD9083" w14:textId="41B519AC" w:rsidR="00C814C0" w:rsidRDefault="00C814C0" w:rsidP="00D37365">
      <w:pPr>
        <w:pStyle w:val="Rubrik4"/>
        <w:rPr>
          <w:lang w:bidi="ar-SA"/>
        </w:rPr>
      </w:pPr>
      <w:r>
        <w:rPr>
          <w:lang w:bidi="ar-SA"/>
        </w:rPr>
        <w:fldChar w:fldCharType="begin"/>
      </w:r>
      <w:r>
        <w:rPr>
          <w:lang w:bidi="ar-SA"/>
        </w:rPr>
        <w:instrText xml:space="preserve"> HYPERLINK  \l "_GAP" </w:instrText>
      </w:r>
      <w:r>
        <w:rPr>
          <w:lang w:bidi="ar-SA"/>
        </w:rPr>
      </w:r>
      <w:r>
        <w:rPr>
          <w:lang w:bidi="ar-SA"/>
        </w:rPr>
        <w:fldChar w:fldCharType="separate"/>
      </w:r>
      <w:r w:rsidRPr="00C814C0">
        <w:rPr>
          <w:rStyle w:val="Hyperlnk"/>
          <w:bdr w:val="none" w:sz="0" w:space="0" w:color="auto"/>
          <w:lang w:bidi="ar-SA"/>
        </w:rPr>
        <w:t>GAP</w:t>
      </w:r>
      <w:r>
        <w:rPr>
          <w:lang w:bidi="ar-SA"/>
        </w:rPr>
        <w:fldChar w:fldCharType="end"/>
      </w:r>
    </w:p>
    <w:p w14:paraId="0B2DBACC" w14:textId="77777777" w:rsidR="00C814C0" w:rsidRPr="00C814C0" w:rsidRDefault="00C814C0" w:rsidP="00C814C0">
      <w:pPr>
        <w:rPr>
          <w:lang w:bidi="ar-SA"/>
        </w:rPr>
      </w:pPr>
      <w:r>
        <w:rPr>
          <w:lang w:bidi="ar-SA"/>
        </w:rPr>
        <w:t>This attribute can be used in GP-ROW, GP-COLUMN and GP-FRAME. It controls the default distance between different objects in the controller.</w:t>
      </w:r>
    </w:p>
    <w:p w14:paraId="7463E957" w14:textId="276FACD7" w:rsidR="0076597C" w:rsidRDefault="00D37365" w:rsidP="00D37365">
      <w:pPr>
        <w:pStyle w:val="Rubrik4"/>
        <w:rPr>
          <w:lang w:bidi="ar-SA"/>
        </w:rPr>
      </w:pPr>
      <w:hyperlink w:anchor="_HEIGHT" w:history="1">
        <w:bookmarkStart w:id="699" w:name="_Toc359406287"/>
        <w:r w:rsidRPr="000A5556">
          <w:rPr>
            <w:rStyle w:val="Hyperlnk"/>
            <w:bdr w:val="none" w:sz="0" w:space="0" w:color="auto"/>
            <w:lang w:bidi="ar-SA"/>
          </w:rPr>
          <w:t>HEIGHT</w:t>
        </w:r>
        <w:bookmarkEnd w:id="699"/>
      </w:hyperlink>
    </w:p>
    <w:p w14:paraId="37FBA884" w14:textId="77777777" w:rsidR="00D37365" w:rsidRDefault="00D37365" w:rsidP="00D37365">
      <w:pPr>
        <w:rPr>
          <w:lang w:bidi="ar-SA"/>
        </w:rPr>
      </w:pPr>
      <w:r>
        <w:rPr>
          <w:lang w:bidi="ar-SA"/>
        </w:rPr>
        <w:t>This attribute is an integer and is available for all controls. The value set the height of the control. If the control is expandable in Y then this value is the smallest possible value.</w:t>
      </w:r>
    </w:p>
    <w:bookmarkStart w:id="700" w:name="_IMAGE"/>
    <w:bookmarkEnd w:id="700"/>
    <w:p w14:paraId="4C7C97CF" w14:textId="662DE0B1" w:rsidR="00D37365" w:rsidRDefault="00D0020A" w:rsidP="00D37365">
      <w:pPr>
        <w:pStyle w:val="Rubrik4"/>
        <w:rPr>
          <w:lang w:bidi="ar-SA"/>
        </w:rPr>
      </w:pPr>
      <w:r>
        <w:rPr>
          <w:lang w:bidi="ar-SA"/>
        </w:rPr>
        <w:fldChar w:fldCharType="begin"/>
      </w:r>
      <w:r w:rsidR="000A5556">
        <w:rPr>
          <w:lang w:bidi="ar-SA"/>
        </w:rPr>
        <w:instrText xml:space="preserve"> HYPERLINK  \l "_IMAGE" </w:instrText>
      </w:r>
      <w:r>
        <w:rPr>
          <w:lang w:bidi="ar-SA"/>
        </w:rPr>
      </w:r>
      <w:r>
        <w:rPr>
          <w:lang w:bidi="ar-SA"/>
        </w:rPr>
        <w:fldChar w:fldCharType="separate"/>
      </w:r>
      <w:bookmarkStart w:id="701" w:name="_Toc359406288"/>
      <w:r w:rsidR="00DF0EE2" w:rsidRPr="000A5556">
        <w:rPr>
          <w:rStyle w:val="Hyperlnk"/>
          <w:bdr w:val="none" w:sz="0" w:space="0" w:color="auto"/>
          <w:lang w:bidi="ar-SA"/>
        </w:rPr>
        <w:t>IMAGE</w:t>
      </w:r>
      <w:bookmarkEnd w:id="701"/>
      <w:r>
        <w:rPr>
          <w:lang w:bidi="ar-SA"/>
        </w:rPr>
        <w:fldChar w:fldCharType="end"/>
      </w:r>
    </w:p>
    <w:p w14:paraId="62D8C174" w14:textId="77777777" w:rsidR="00DF0EE2" w:rsidRDefault="00DF0EE2" w:rsidP="00DF0EE2">
      <w:pPr>
        <w:rPr>
          <w:lang w:bidi="ar-SA"/>
        </w:rPr>
      </w:pPr>
      <w:r>
        <w:rPr>
          <w:lang w:bidi="ar-SA"/>
        </w:rPr>
        <w:t>This attribute can be used on GP-BUTTON controls. If the value is nil then no image will be used. If the value is a object from GP-IMAGE then the image will be placed on the button.</w:t>
      </w:r>
    </w:p>
    <w:p w14:paraId="30827681" w14:textId="77777777" w:rsidR="00653D06" w:rsidRDefault="00653D06" w:rsidP="00653D06">
      <w:pPr>
        <w:pStyle w:val="Rubrik3"/>
        <w:rPr>
          <w:lang w:bidi="ar-SA"/>
        </w:rPr>
      </w:pPr>
      <w:r>
        <w:rPr>
          <w:lang w:bidi="ar-SA"/>
        </w:rPr>
        <w:t>ITEMS</w:t>
      </w:r>
    </w:p>
    <w:p w14:paraId="1808F3E7" w14:textId="77777777" w:rsidR="00653D06" w:rsidRDefault="00653D06" w:rsidP="00653D06">
      <w:pPr>
        <w:rPr>
          <w:lang w:bidi="ar-SA"/>
        </w:rPr>
      </w:pPr>
      <w:r>
        <w:rPr>
          <w:lang w:bidi="ar-SA"/>
        </w:rPr>
        <w:t>This attribute can be used on GP-CHOICE controls.</w:t>
      </w:r>
    </w:p>
    <w:p w14:paraId="2A81B1DF" w14:textId="77777777" w:rsidR="00653D06" w:rsidRDefault="00653D06" w:rsidP="00653D06">
      <w:pPr>
        <w:pStyle w:val="LISPSAMPLE"/>
        <w:rPr>
          <w:lang w:bidi="ar-SA"/>
        </w:rPr>
      </w:pPr>
      <w:r>
        <w:rPr>
          <w:lang w:bidi="ar-SA"/>
        </w:rPr>
        <w:t>(GP-SETQ object ITEMS (LIST 1 2 3 4 5))</w:t>
      </w:r>
    </w:p>
    <w:p w14:paraId="4C918064" w14:textId="77777777" w:rsidR="00653D06" w:rsidRDefault="00653D06" w:rsidP="00653D06">
      <w:pPr>
        <w:rPr>
          <w:lang w:bidi="ar-SA"/>
        </w:rPr>
      </w:pPr>
      <w:r>
        <w:rPr>
          <w:lang w:bidi="ar-SA"/>
        </w:rPr>
        <w:t>Will replace the current contents in the controller with the new list.</w:t>
      </w:r>
    </w:p>
    <w:p w14:paraId="04F76801" w14:textId="77777777" w:rsidR="000C6156" w:rsidRDefault="000C6156" w:rsidP="00653D06">
      <w:pPr>
        <w:rPr>
          <w:lang w:bidi="ar-SA"/>
        </w:rPr>
      </w:pPr>
      <w:r>
        <w:rPr>
          <w:lang w:bidi="ar-SA"/>
        </w:rPr>
        <w:t>Examples:</w:t>
      </w:r>
    </w:p>
    <w:p w14:paraId="225DA284" w14:textId="77777777" w:rsidR="00653D06" w:rsidRPr="00653D06" w:rsidRDefault="00653D06" w:rsidP="00C74D76">
      <w:pPr>
        <w:pStyle w:val="LISPSAMPLE"/>
        <w:rPr>
          <w:lang w:bidi="ar-SA"/>
        </w:rPr>
      </w:pPr>
      <w:r>
        <w:rPr>
          <w:lang w:bidi="ar-SA"/>
        </w:rPr>
        <w:t>(GP-GETQ object ITEMS)</w:t>
      </w:r>
      <w:r w:rsidR="00C74D76">
        <w:rPr>
          <w:lang w:bidi="ar-SA"/>
        </w:rPr>
        <w:t>;</w:t>
      </w:r>
      <w:r>
        <w:rPr>
          <w:lang w:bidi="ar-SA"/>
        </w:rPr>
        <w:tab/>
        <w:t>Returns the current item list ( "1" "2" "3" "4" "5") as a list with strings.</w:t>
      </w:r>
      <w:r w:rsidR="00C74D76">
        <w:rPr>
          <w:lang w:bidi="ar-SA"/>
        </w:rPr>
        <w:br/>
      </w:r>
      <w:r>
        <w:rPr>
          <w:lang w:bidi="ar-SA"/>
        </w:rPr>
        <w:br/>
        <w:t>(GP-GETQ object VALUE)</w:t>
      </w:r>
      <w:r w:rsidR="000C6156">
        <w:rPr>
          <w:lang w:bidi="ar-SA"/>
        </w:rPr>
        <w:t>;</w:t>
      </w:r>
      <w:r>
        <w:rPr>
          <w:lang w:bidi="ar-SA"/>
        </w:rPr>
        <w:tab/>
        <w:t>Returns as before the actual choice number.</w:t>
      </w:r>
      <w:r w:rsidR="00C74D76">
        <w:rPr>
          <w:lang w:bidi="ar-SA"/>
        </w:rPr>
        <w:br/>
      </w:r>
      <w:r>
        <w:rPr>
          <w:lang w:bidi="ar-SA"/>
        </w:rPr>
        <w:br/>
        <w:t>(SETQ content (NTH (GP-GETQ object VALUE) (GP-GETQ object ITEMS)))</w:t>
      </w:r>
      <w:r>
        <w:rPr>
          <w:lang w:bidi="ar-SA"/>
        </w:rPr>
        <w:tab/>
      </w:r>
      <w:r>
        <w:rPr>
          <w:lang w:bidi="ar-SA"/>
        </w:rPr>
        <w:tab/>
        <w:t xml:space="preserve">returns the </w:t>
      </w:r>
      <w:r w:rsidR="00C74D76">
        <w:rPr>
          <w:lang w:bidi="ar-SA"/>
        </w:rPr>
        <w:t>selected text in the object</w:t>
      </w:r>
    </w:p>
    <w:bookmarkStart w:id="702" w:name="_RESIZABLE"/>
    <w:bookmarkEnd w:id="702"/>
    <w:p w14:paraId="7D30659C" w14:textId="092D4BF2" w:rsidR="00DF0EE2" w:rsidRDefault="00D0020A" w:rsidP="00DF0EE2">
      <w:pPr>
        <w:pStyle w:val="Rubrik4"/>
        <w:rPr>
          <w:lang w:bidi="ar-SA"/>
        </w:rPr>
      </w:pPr>
      <w:r>
        <w:rPr>
          <w:lang w:bidi="ar-SA"/>
        </w:rPr>
        <w:fldChar w:fldCharType="begin"/>
      </w:r>
      <w:r w:rsidR="000A5556">
        <w:rPr>
          <w:lang w:bidi="ar-SA"/>
        </w:rPr>
        <w:instrText xml:space="preserve"> HYPERLINK  \l "_RESIZABLE" </w:instrText>
      </w:r>
      <w:r>
        <w:rPr>
          <w:lang w:bidi="ar-SA"/>
        </w:rPr>
      </w:r>
      <w:r>
        <w:rPr>
          <w:lang w:bidi="ar-SA"/>
        </w:rPr>
        <w:fldChar w:fldCharType="separate"/>
      </w:r>
      <w:bookmarkStart w:id="703" w:name="_Toc359406289"/>
      <w:r w:rsidR="00DF0EE2" w:rsidRPr="000A5556">
        <w:rPr>
          <w:rStyle w:val="Hyperlnk"/>
          <w:bdr w:val="none" w:sz="0" w:space="0" w:color="auto"/>
          <w:lang w:bidi="ar-SA"/>
        </w:rPr>
        <w:t>RESIZABLE</w:t>
      </w:r>
      <w:bookmarkEnd w:id="703"/>
      <w:r>
        <w:rPr>
          <w:lang w:bidi="ar-SA"/>
        </w:rPr>
        <w:fldChar w:fldCharType="end"/>
      </w:r>
    </w:p>
    <w:p w14:paraId="44B712B3" w14:textId="77777777" w:rsidR="00DF0EE2" w:rsidRDefault="00DF0EE2" w:rsidP="00DF0EE2">
      <w:pPr>
        <w:rPr>
          <w:lang w:bidi="ar-SA"/>
        </w:rPr>
      </w:pPr>
      <w:r>
        <w:rPr>
          <w:lang w:bidi="ar-SA"/>
        </w:rPr>
        <w:t>This value can be T or nil and be used on GP-DIALOG only. If the value is non nil then the dialog can be resizable.</w:t>
      </w:r>
    </w:p>
    <w:bookmarkStart w:id="704" w:name="_RESPONSE"/>
    <w:bookmarkEnd w:id="704"/>
    <w:p w14:paraId="3E552EC6" w14:textId="5BEB7B93" w:rsidR="00DF0EE2" w:rsidRDefault="00D0020A" w:rsidP="00EA4786">
      <w:pPr>
        <w:pStyle w:val="Rubrik4"/>
        <w:rPr>
          <w:lang w:bidi="ar-SA"/>
        </w:rPr>
      </w:pPr>
      <w:r>
        <w:rPr>
          <w:lang w:bidi="ar-SA"/>
        </w:rPr>
        <w:fldChar w:fldCharType="begin"/>
      </w:r>
      <w:r w:rsidR="000A5556">
        <w:rPr>
          <w:lang w:bidi="ar-SA"/>
        </w:rPr>
        <w:instrText xml:space="preserve"> HYPERLINK  \l "_RESPONSE" </w:instrText>
      </w:r>
      <w:r>
        <w:rPr>
          <w:lang w:bidi="ar-SA"/>
        </w:rPr>
      </w:r>
      <w:r>
        <w:rPr>
          <w:lang w:bidi="ar-SA"/>
        </w:rPr>
        <w:fldChar w:fldCharType="separate"/>
      </w:r>
      <w:bookmarkStart w:id="705" w:name="_Toc359406290"/>
      <w:r w:rsidR="00EA4786" w:rsidRPr="000A5556">
        <w:rPr>
          <w:rStyle w:val="Hyperlnk"/>
          <w:bdr w:val="none" w:sz="0" w:space="0" w:color="auto"/>
          <w:lang w:bidi="ar-SA"/>
        </w:rPr>
        <w:t>RESPONSE</w:t>
      </w:r>
      <w:bookmarkEnd w:id="705"/>
      <w:r>
        <w:rPr>
          <w:lang w:bidi="ar-SA"/>
        </w:rPr>
        <w:fldChar w:fldCharType="end"/>
      </w:r>
    </w:p>
    <w:p w14:paraId="64F04249" w14:textId="77777777" w:rsidR="00EA4786" w:rsidRDefault="00EA4786" w:rsidP="00EA4786">
      <w:pPr>
        <w:rPr>
          <w:lang w:bidi="ar-SA"/>
        </w:rPr>
      </w:pPr>
      <w:r>
        <w:rPr>
          <w:lang w:bidi="ar-SA"/>
        </w:rPr>
        <w:t>This attribute can be used on GP-BUTTON only. If the value is not nil then the dialog will close</w:t>
      </w:r>
      <w:r w:rsidR="006F6453">
        <w:rPr>
          <w:lang w:bidi="ar-SA"/>
        </w:rPr>
        <w:t xml:space="preserve"> and the </w:t>
      </w:r>
      <w:r>
        <w:rPr>
          <w:lang w:bidi="ar-SA"/>
        </w:rPr>
        <w:t>value of RESPONSE will be returned in the GP-SHOWMODAL function.</w:t>
      </w:r>
    </w:p>
    <w:p w14:paraId="702BDAFC" w14:textId="77777777" w:rsidR="00EA4786" w:rsidRPr="00EA4786" w:rsidRDefault="00EA4786" w:rsidP="00EA4786">
      <w:pPr>
        <w:rPr>
          <w:b/>
          <w:lang w:bidi="ar-SA"/>
        </w:rPr>
      </w:pPr>
      <w:r w:rsidRPr="00EA4786">
        <w:rPr>
          <w:b/>
          <w:lang w:bidi="ar-SA"/>
        </w:rPr>
        <w:t>Example 14</w:t>
      </w:r>
    </w:p>
    <w:p w14:paraId="5D7CE809" w14:textId="77777777" w:rsidR="00EA4786" w:rsidRDefault="00EA4786" w:rsidP="00EA4786">
      <w:pPr>
        <w:rPr>
          <w:lang w:bidi="ar-SA"/>
        </w:rPr>
      </w:pPr>
      <w:r>
        <w:rPr>
          <w:lang w:bidi="ar-SA"/>
        </w:rPr>
        <w:t>This example will print (12 14 15)</w:t>
      </w:r>
    </w:p>
    <w:p w14:paraId="1BDE9017" w14:textId="77777777" w:rsidR="00EA4786" w:rsidRDefault="00EA4786" w:rsidP="00EA4786">
      <w:pPr>
        <w:rPr>
          <w:lang w:bidi="ar-SA"/>
        </w:rPr>
      </w:pPr>
      <w:r>
        <w:rPr>
          <w:noProof/>
          <w:lang w:val="sv-SE" w:eastAsia="sv-SE" w:bidi="ar-SA"/>
        </w:rPr>
        <w:drawing>
          <wp:inline distT="0" distB="0" distL="0" distR="0" wp14:anchorId="6678E9CC" wp14:editId="47AE3510">
            <wp:extent cx="1351915" cy="993775"/>
            <wp:effectExtent l="19050" t="0" r="635" b="0"/>
            <wp:docPr id="136"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srcRect/>
                    <a:stretch>
                      <a:fillRect/>
                    </a:stretch>
                  </pic:blipFill>
                  <pic:spPr bwMode="auto">
                    <a:xfrm>
                      <a:off x="0" y="0"/>
                      <a:ext cx="1351915" cy="993775"/>
                    </a:xfrm>
                    <a:prstGeom prst="rect">
                      <a:avLst/>
                    </a:prstGeom>
                    <a:noFill/>
                    <a:ln w="9525">
                      <a:noFill/>
                      <a:miter lim="800000"/>
                      <a:headEnd/>
                      <a:tailEnd/>
                    </a:ln>
                  </pic:spPr>
                </pic:pic>
              </a:graphicData>
            </a:graphic>
          </wp:inline>
        </w:drawing>
      </w:r>
    </w:p>
    <w:p w14:paraId="444A8EA2" w14:textId="77777777" w:rsidR="00EA4786" w:rsidRDefault="00EA4786" w:rsidP="00EA4786">
      <w:pPr>
        <w:pStyle w:val="LISPSAMPLE"/>
        <w:rPr>
          <w:lang w:bidi="ar-SA"/>
        </w:rPr>
      </w:pPr>
      <w:r>
        <w:rPr>
          <w:lang w:bidi="ar-SA"/>
        </w:rPr>
        <w:t>(SETQ dlg (GP-DIALOG "Example 14"))</w:t>
      </w:r>
      <w:r>
        <w:rPr>
          <w:lang w:bidi="ar-SA"/>
        </w:rPr>
        <w:br/>
        <w:t>(GP-BUTTON dlg "BUTTON")</w:t>
      </w:r>
      <w:r>
        <w:rPr>
          <w:lang w:bidi="ar-SA"/>
        </w:rPr>
        <w:br/>
        <w:t>(GP-BUTTON dlg "CLOSE" RESPONSE (LIST 12 14 15))</w:t>
      </w:r>
      <w:r>
        <w:rPr>
          <w:lang w:bidi="ar-SA"/>
        </w:rPr>
        <w:br/>
        <w:t>(PRINC (GP-SHOWMODAL dlg))</w:t>
      </w:r>
    </w:p>
    <w:p w14:paraId="7B4EB33E" w14:textId="77777777" w:rsidR="002E4955" w:rsidRDefault="006F6453" w:rsidP="009B5BCA">
      <w:pPr>
        <w:rPr>
          <w:lang w:bidi="ar-SA"/>
        </w:rPr>
      </w:pPr>
      <w:r>
        <w:rPr>
          <w:noProof/>
          <w:lang w:val="sv-SE" w:eastAsia="sv-SE" w:bidi="ar-SA"/>
        </w:rPr>
        <w:lastRenderedPageBreak/>
        <w:drawing>
          <wp:inline distT="0" distB="0" distL="0" distR="0" wp14:anchorId="01368D9E" wp14:editId="24E3A1F8">
            <wp:extent cx="1304014" cy="1304014"/>
            <wp:effectExtent l="19050" t="0" r="0" b="0"/>
            <wp:docPr id="13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srcRect/>
                    <a:stretch>
                      <a:fillRect/>
                    </a:stretch>
                  </pic:blipFill>
                  <pic:spPr bwMode="auto">
                    <a:xfrm>
                      <a:off x="0" y="0"/>
                      <a:ext cx="1310244" cy="1310244"/>
                    </a:xfrm>
                    <a:prstGeom prst="rect">
                      <a:avLst/>
                    </a:prstGeom>
                    <a:noFill/>
                    <a:ln w="9525">
                      <a:noFill/>
                      <a:miter lim="800000"/>
                      <a:headEnd/>
                      <a:tailEnd/>
                    </a:ln>
                  </pic:spPr>
                </pic:pic>
              </a:graphicData>
            </a:graphic>
          </wp:inline>
        </w:drawing>
      </w:r>
    </w:p>
    <w:bookmarkStart w:id="706" w:name="_UNIFORMH"/>
    <w:bookmarkStart w:id="707" w:name="_TIP"/>
    <w:bookmarkEnd w:id="706"/>
    <w:bookmarkEnd w:id="707"/>
    <w:p w14:paraId="5297C060" w14:textId="70D7354D" w:rsidR="00DA227B" w:rsidRPr="00DA227B" w:rsidRDefault="00DA227B" w:rsidP="00DA227B">
      <w:pPr>
        <w:pStyle w:val="Rubrik4"/>
      </w:pPr>
      <w:r>
        <w:fldChar w:fldCharType="begin"/>
      </w:r>
      <w:r>
        <w:instrText>HYPERLINK  \l "_TIP"</w:instrText>
      </w:r>
      <w:r>
        <w:fldChar w:fldCharType="separate"/>
      </w:r>
      <w:r w:rsidRPr="00DA227B">
        <w:rPr>
          <w:rStyle w:val="Hyperlnk"/>
          <w:bdr w:val="none" w:sz="0" w:space="0" w:color="auto"/>
        </w:rPr>
        <w:t>TIP</w:t>
      </w:r>
      <w:r>
        <w:fldChar w:fldCharType="end"/>
      </w:r>
    </w:p>
    <w:p w14:paraId="4A54B94D" w14:textId="3940E0D1" w:rsidR="00DA227B" w:rsidRDefault="00DA227B" w:rsidP="00DA227B">
      <w:pPr>
        <w:rPr>
          <w:lang w:bidi="ar-SA"/>
        </w:rPr>
      </w:pPr>
      <w:r>
        <w:rPr>
          <w:lang w:bidi="ar-SA"/>
        </w:rPr>
        <w:t>The attribute makes it possible for the controller to show a Tooltip.</w:t>
      </w:r>
    </w:p>
    <w:p w14:paraId="06B69C9B" w14:textId="60DAF4D5" w:rsidR="00DA227B" w:rsidRDefault="00DA227B" w:rsidP="00DA227B">
      <w:pPr>
        <w:rPr>
          <w:lang w:bidi="ar-SA"/>
        </w:rPr>
      </w:pPr>
      <w:r>
        <w:rPr>
          <w:lang w:bidi="ar-SA"/>
        </w:rPr>
        <w:t>Example:</w:t>
      </w:r>
    </w:p>
    <w:p w14:paraId="7FF38660" w14:textId="5EB739A0" w:rsidR="00DA227B" w:rsidRDefault="00DA227B" w:rsidP="00DA227B">
      <w:pPr>
        <w:pStyle w:val="LISPSAMPLE"/>
        <w:rPr>
          <w:lang w:bidi="ar-SA"/>
        </w:rPr>
      </w:pPr>
      <w:r w:rsidRPr="00DA227B">
        <w:rPr>
          <w:lang w:bidi="ar-SA"/>
        </w:rPr>
        <w:t xml:space="preserve">(GP-EDIT row VALUE rot </w:t>
      </w:r>
      <w:r w:rsidRPr="00CA2DF5">
        <w:rPr>
          <w:bCs/>
          <w:lang w:bidi="ar-SA"/>
        </w:rPr>
        <w:t>TIP "Enter an angle"</w:t>
      </w:r>
      <w:r w:rsidRPr="00CA2DF5">
        <w:rPr>
          <w:lang w:bidi="ar-SA"/>
        </w:rPr>
        <w:t>)</w:t>
      </w:r>
    </w:p>
    <w:p w14:paraId="62BD604D" w14:textId="2CB7E09D" w:rsidR="00DA227B" w:rsidRDefault="00DA227B" w:rsidP="00DA227B">
      <w:pPr>
        <w:rPr>
          <w:lang w:bidi="ar-SA"/>
        </w:rPr>
      </w:pPr>
      <w:r>
        <w:rPr>
          <w:lang w:bidi="ar-SA"/>
        </w:rPr>
        <w:t>Can show following</w:t>
      </w:r>
    </w:p>
    <w:p w14:paraId="58533AD7" w14:textId="1F8BE680" w:rsidR="00DA227B" w:rsidRDefault="00DA227B" w:rsidP="00DA227B">
      <w:pPr>
        <w:rPr>
          <w:lang w:bidi="ar-SA"/>
        </w:rPr>
      </w:pPr>
      <w:r w:rsidRPr="00DA227B">
        <w:rPr>
          <w:noProof/>
          <w:lang w:bidi="ar-SA"/>
        </w:rPr>
        <w:drawing>
          <wp:inline distT="0" distB="0" distL="0" distR="0" wp14:anchorId="55168A93" wp14:editId="5CCF0D94">
            <wp:extent cx="2648320" cy="895475"/>
            <wp:effectExtent l="0" t="0" r="0" b="0"/>
            <wp:docPr id="113011807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18078" name=""/>
                    <pic:cNvPicPr/>
                  </pic:nvPicPr>
                  <pic:blipFill>
                    <a:blip r:embed="rId80"/>
                    <a:stretch>
                      <a:fillRect/>
                    </a:stretch>
                  </pic:blipFill>
                  <pic:spPr>
                    <a:xfrm>
                      <a:off x="0" y="0"/>
                      <a:ext cx="2648320" cy="895475"/>
                    </a:xfrm>
                    <a:prstGeom prst="rect">
                      <a:avLst/>
                    </a:prstGeom>
                  </pic:spPr>
                </pic:pic>
              </a:graphicData>
            </a:graphic>
          </wp:inline>
        </w:drawing>
      </w:r>
    </w:p>
    <w:p w14:paraId="098C45C1" w14:textId="77777777" w:rsidR="00DA227B" w:rsidRPr="00DA227B" w:rsidRDefault="00DA227B" w:rsidP="00DA227B">
      <w:pPr>
        <w:rPr>
          <w:lang w:bidi="ar-SA"/>
        </w:rPr>
      </w:pPr>
    </w:p>
    <w:p w14:paraId="153F3BED" w14:textId="1D70D0A6" w:rsidR="006F6453" w:rsidRDefault="006F6453" w:rsidP="006F6453">
      <w:pPr>
        <w:pStyle w:val="Rubrik4"/>
        <w:rPr>
          <w:lang w:bidi="ar-SA"/>
        </w:rPr>
      </w:pPr>
      <w:hyperlink w:anchor="_UNIFORMH" w:history="1">
        <w:bookmarkStart w:id="708" w:name="_Toc359406291"/>
        <w:r w:rsidRPr="000A5556">
          <w:rPr>
            <w:rStyle w:val="Hyperlnk"/>
            <w:bdr w:val="none" w:sz="0" w:space="0" w:color="auto"/>
            <w:lang w:bidi="ar-SA"/>
          </w:rPr>
          <w:t>UNIFORMH</w:t>
        </w:r>
        <w:bookmarkEnd w:id="708"/>
      </w:hyperlink>
    </w:p>
    <w:p w14:paraId="35EAA3E0" w14:textId="77777777" w:rsidR="006F6453" w:rsidRDefault="006F6453" w:rsidP="006F6453">
      <w:pPr>
        <w:rPr>
          <w:lang w:bidi="ar-SA"/>
        </w:rPr>
      </w:pPr>
      <w:r>
        <w:rPr>
          <w:lang w:bidi="ar-SA"/>
        </w:rPr>
        <w:t>The value of this attribute can be T or nil. The attribute can be used on all controllers except GP-DIALOG.</w:t>
      </w:r>
    </w:p>
    <w:p w14:paraId="059DABBC" w14:textId="77777777" w:rsidR="006F6453" w:rsidRDefault="006F6453" w:rsidP="006F6453">
      <w:pPr>
        <w:rPr>
          <w:lang w:bidi="ar-SA"/>
        </w:rPr>
      </w:pPr>
      <w:r>
        <w:rPr>
          <w:lang w:bidi="ar-SA"/>
        </w:rPr>
        <w:t>All children that have the same parent who have this attribute set to T will have the same height. The height will be that control that has the highest value.</w:t>
      </w:r>
    </w:p>
    <w:bookmarkStart w:id="709" w:name="_UNIFORMW"/>
    <w:bookmarkEnd w:id="709"/>
    <w:p w14:paraId="0CD1F93B" w14:textId="256A02F0" w:rsidR="006F6453" w:rsidRDefault="00D0020A" w:rsidP="006F6453">
      <w:pPr>
        <w:pStyle w:val="Rubrik4"/>
        <w:rPr>
          <w:lang w:bidi="ar-SA"/>
        </w:rPr>
      </w:pPr>
      <w:r>
        <w:rPr>
          <w:lang w:bidi="ar-SA"/>
        </w:rPr>
        <w:fldChar w:fldCharType="begin"/>
      </w:r>
      <w:r w:rsidR="000A5556">
        <w:rPr>
          <w:lang w:bidi="ar-SA"/>
        </w:rPr>
        <w:instrText xml:space="preserve"> HYPERLINK  \l "_UNIFORMW" </w:instrText>
      </w:r>
      <w:r>
        <w:rPr>
          <w:lang w:bidi="ar-SA"/>
        </w:rPr>
      </w:r>
      <w:r>
        <w:rPr>
          <w:lang w:bidi="ar-SA"/>
        </w:rPr>
        <w:fldChar w:fldCharType="separate"/>
      </w:r>
      <w:bookmarkStart w:id="710" w:name="_Toc359406292"/>
      <w:r w:rsidR="006F6453" w:rsidRPr="000A5556">
        <w:rPr>
          <w:rStyle w:val="Hyperlnk"/>
          <w:bdr w:val="none" w:sz="0" w:space="0" w:color="auto"/>
          <w:lang w:bidi="ar-SA"/>
        </w:rPr>
        <w:t>UNIFORMW</w:t>
      </w:r>
      <w:bookmarkEnd w:id="710"/>
      <w:r>
        <w:rPr>
          <w:lang w:bidi="ar-SA"/>
        </w:rPr>
        <w:fldChar w:fldCharType="end"/>
      </w:r>
    </w:p>
    <w:p w14:paraId="6E530D2B" w14:textId="77777777" w:rsidR="006F6453" w:rsidRDefault="006F6453" w:rsidP="006F6453">
      <w:pPr>
        <w:rPr>
          <w:lang w:bidi="ar-SA"/>
        </w:rPr>
      </w:pPr>
      <w:r>
        <w:rPr>
          <w:lang w:bidi="ar-SA"/>
        </w:rPr>
        <w:t>The value of this attribute can be T or nil. The attribute can be used on all controllers except GP-DIALOG.</w:t>
      </w:r>
    </w:p>
    <w:p w14:paraId="032D286E" w14:textId="77777777" w:rsidR="006F6453" w:rsidRDefault="006F6453" w:rsidP="006F6453">
      <w:pPr>
        <w:rPr>
          <w:lang w:bidi="ar-SA"/>
        </w:rPr>
      </w:pPr>
      <w:r>
        <w:rPr>
          <w:lang w:bidi="ar-SA"/>
        </w:rPr>
        <w:t>All children that have the same parent who have this attribute set to T will have the same width. The width will be that control that has the widest value.</w:t>
      </w:r>
    </w:p>
    <w:bookmarkStart w:id="711" w:name="_USERID"/>
    <w:bookmarkEnd w:id="711"/>
    <w:p w14:paraId="3E77765D" w14:textId="5B0CCE28" w:rsidR="00DC07AA" w:rsidRDefault="00DC07AA" w:rsidP="00DC07AA">
      <w:pPr>
        <w:pStyle w:val="Rubrik4"/>
        <w:rPr>
          <w:rStyle w:val="Hyperlnk"/>
        </w:rPr>
      </w:pPr>
      <w:r>
        <w:rPr>
          <w:rStyle w:val="Hyperlnk"/>
        </w:rPr>
        <w:fldChar w:fldCharType="begin"/>
      </w:r>
      <w:r>
        <w:rPr>
          <w:rStyle w:val="Hyperlnk"/>
        </w:rPr>
        <w:instrText>HYPERLINK  \l "_USERID"</w:instrText>
      </w:r>
      <w:r>
        <w:rPr>
          <w:rStyle w:val="Hyperlnk"/>
        </w:rPr>
      </w:r>
      <w:r>
        <w:rPr>
          <w:rStyle w:val="Hyperlnk"/>
        </w:rPr>
        <w:fldChar w:fldCharType="separate"/>
      </w:r>
      <w:r w:rsidRPr="00DC07AA">
        <w:rPr>
          <w:rStyle w:val="Hyperlnk"/>
        </w:rPr>
        <w:t>USERID</w:t>
      </w:r>
      <w:r>
        <w:rPr>
          <w:rStyle w:val="Hyperlnk"/>
        </w:rPr>
        <w:fldChar w:fldCharType="end"/>
      </w:r>
    </w:p>
    <w:p w14:paraId="3070CBE2" w14:textId="0835295E" w:rsidR="00DC07AA" w:rsidRDefault="00DC07AA" w:rsidP="00DC07AA">
      <w:r>
        <w:t xml:space="preserve">This attribute </w:t>
      </w:r>
      <w:r w:rsidR="009728BD">
        <w:t xml:space="preserve">can be a string or another type of value. Sometimes it could </w:t>
      </w:r>
      <w:r w:rsidR="009007BD">
        <w:t>be good</w:t>
      </w:r>
      <w:r w:rsidR="009728BD">
        <w:t xml:space="preserve"> to use this in the handler function.</w:t>
      </w:r>
    </w:p>
    <w:p w14:paraId="68CEDEF1" w14:textId="1CC3D068" w:rsidR="00DC07AA" w:rsidRDefault="00DC07AA" w:rsidP="00DC07AA">
      <w:r>
        <w:t>Example</w:t>
      </w:r>
    </w:p>
    <w:p w14:paraId="54F2AFB4" w14:textId="77777777" w:rsidR="009728BD" w:rsidRPr="009728BD" w:rsidRDefault="009728BD" w:rsidP="009728BD">
      <w:pPr>
        <w:pStyle w:val="Rubrik4"/>
        <w:rPr>
          <w:rFonts w:ascii="Courier New" w:eastAsiaTheme="minorHAnsi" w:hAnsi="Courier New" w:cs="Courier New"/>
          <w:b w:val="0"/>
          <w:bCs w:val="0"/>
          <w:iCs w:val="0"/>
          <w:sz w:val="18"/>
          <w:szCs w:val="21"/>
        </w:rPr>
      </w:pPr>
      <w:bookmarkStart w:id="712" w:name="_VALUE"/>
      <w:bookmarkEnd w:id="712"/>
      <w:r w:rsidRPr="009728BD">
        <w:rPr>
          <w:rFonts w:ascii="Courier New" w:eastAsiaTheme="minorHAnsi" w:hAnsi="Courier New" w:cs="Courier New"/>
          <w:b w:val="0"/>
          <w:bCs w:val="0"/>
          <w:iCs w:val="0"/>
          <w:sz w:val="18"/>
          <w:szCs w:val="21"/>
        </w:rPr>
        <w:t>(DEFUN handler (object)</w:t>
      </w:r>
    </w:p>
    <w:p w14:paraId="7D4B63FA" w14:textId="77777777" w:rsidR="009728BD" w:rsidRPr="009728BD" w:rsidRDefault="009728BD" w:rsidP="009728BD">
      <w:pPr>
        <w:pStyle w:val="LISPSAMPLE"/>
      </w:pPr>
      <w:r w:rsidRPr="009728BD">
        <w:t xml:space="preserve">  (SETQ txt (GP-GETQ object USERID))</w:t>
      </w:r>
    </w:p>
    <w:p w14:paraId="50477AFC" w14:textId="77777777" w:rsidR="009728BD" w:rsidRPr="009728BD" w:rsidRDefault="009728BD" w:rsidP="009728BD">
      <w:pPr>
        <w:pStyle w:val="LISPSAMPLE"/>
      </w:pPr>
      <w:r w:rsidRPr="009728BD">
        <w:t xml:space="preserve">  (COND</w:t>
      </w:r>
    </w:p>
    <w:p w14:paraId="6145F77A" w14:textId="77777777" w:rsidR="009728BD" w:rsidRPr="009728BD" w:rsidRDefault="009728BD" w:rsidP="009728BD">
      <w:pPr>
        <w:pStyle w:val="LISPSAMPLE"/>
      </w:pPr>
      <w:r w:rsidRPr="009728BD">
        <w:t xml:space="preserve">    ((= txt "First button") (ALERT (STRCASE txt T)))</w:t>
      </w:r>
    </w:p>
    <w:p w14:paraId="5433ECAB" w14:textId="77777777" w:rsidR="009728BD" w:rsidRPr="009728BD" w:rsidRDefault="009728BD" w:rsidP="009728BD">
      <w:pPr>
        <w:pStyle w:val="LISPSAMPLE"/>
      </w:pPr>
      <w:r w:rsidRPr="009728BD">
        <w:t xml:space="preserve">    ((= txt "Second button") (ALERT (STRCASE txt nil)))</w:t>
      </w:r>
    </w:p>
    <w:p w14:paraId="670B44CB" w14:textId="77777777" w:rsidR="009728BD" w:rsidRPr="009728BD" w:rsidRDefault="009728BD" w:rsidP="009728BD">
      <w:pPr>
        <w:pStyle w:val="LISPSAMPLE"/>
      </w:pPr>
      <w:r w:rsidRPr="009728BD">
        <w:t xml:space="preserve">  )</w:t>
      </w:r>
    </w:p>
    <w:p w14:paraId="365B166F" w14:textId="77777777" w:rsidR="009728BD" w:rsidRPr="009728BD" w:rsidRDefault="009728BD" w:rsidP="009728BD">
      <w:pPr>
        <w:pStyle w:val="LISPSAMPLE"/>
      </w:pPr>
      <w:r w:rsidRPr="009728BD">
        <w:t>)</w:t>
      </w:r>
    </w:p>
    <w:p w14:paraId="5F786F5F" w14:textId="77777777" w:rsidR="009728BD" w:rsidRPr="009728BD" w:rsidRDefault="009728BD" w:rsidP="009728BD">
      <w:pPr>
        <w:pStyle w:val="LISPSAMPLE"/>
      </w:pPr>
      <w:r w:rsidRPr="009728BD">
        <w:t>(SETQ dlg (GP-DIALOG "Hello world" ACTION handler))</w:t>
      </w:r>
    </w:p>
    <w:p w14:paraId="2A55818E" w14:textId="77777777" w:rsidR="009728BD" w:rsidRPr="009728BD" w:rsidRDefault="009728BD" w:rsidP="009728BD">
      <w:pPr>
        <w:pStyle w:val="LISPSAMPLE"/>
      </w:pPr>
      <w:r w:rsidRPr="009728BD">
        <w:t>(GP-BUTTON dlg "Hello" USERID "First button")</w:t>
      </w:r>
    </w:p>
    <w:p w14:paraId="2D57E999" w14:textId="77777777" w:rsidR="009728BD" w:rsidRPr="009728BD" w:rsidRDefault="009728BD" w:rsidP="009728BD">
      <w:pPr>
        <w:pStyle w:val="LISPSAMPLE"/>
      </w:pPr>
      <w:r w:rsidRPr="009728BD">
        <w:t>(GP-BUTTON dlg "World" USERID "Second button")</w:t>
      </w:r>
    </w:p>
    <w:p w14:paraId="72B3E3EC" w14:textId="77777777" w:rsidR="009728BD" w:rsidRDefault="009728BD" w:rsidP="009728BD">
      <w:pPr>
        <w:pStyle w:val="LISPSAMPLE"/>
        <w:rPr>
          <w:b/>
          <w:bCs/>
          <w:iCs/>
        </w:rPr>
      </w:pPr>
      <w:r w:rsidRPr="009728BD">
        <w:t xml:space="preserve">(GP-SHOWMODAL dlg) </w:t>
      </w:r>
    </w:p>
    <w:p w14:paraId="7674B689" w14:textId="6083400B" w:rsidR="006F6453" w:rsidRDefault="006F6453" w:rsidP="009728BD">
      <w:pPr>
        <w:pStyle w:val="Rubrik4"/>
        <w:rPr>
          <w:lang w:bidi="ar-SA"/>
        </w:rPr>
      </w:pPr>
      <w:hyperlink w:anchor="_VALUE" w:history="1">
        <w:bookmarkStart w:id="713" w:name="_Toc359406293"/>
        <w:r w:rsidRPr="000A5556">
          <w:rPr>
            <w:rStyle w:val="Hyperlnk"/>
            <w:bdr w:val="none" w:sz="0" w:space="0" w:color="auto"/>
            <w:lang w:bidi="ar-SA"/>
          </w:rPr>
          <w:t>VALUE</w:t>
        </w:r>
        <w:bookmarkEnd w:id="713"/>
      </w:hyperlink>
    </w:p>
    <w:p w14:paraId="768B96E9" w14:textId="77777777" w:rsidR="006F6453" w:rsidRDefault="00720E53" w:rsidP="006F6453">
      <w:pPr>
        <w:rPr>
          <w:lang w:bidi="ar-SA"/>
        </w:rPr>
      </w:pPr>
      <w:r>
        <w:rPr>
          <w:lang w:bidi="ar-SA"/>
        </w:rPr>
        <w:t xml:space="preserve">This attribute should </w:t>
      </w:r>
      <w:r w:rsidR="006F6453">
        <w:rPr>
          <w:lang w:bidi="ar-SA"/>
        </w:rPr>
        <w:t>have different type of values depending of controller.</w:t>
      </w:r>
    </w:p>
    <w:p w14:paraId="64296433" w14:textId="77777777" w:rsidR="006F6453" w:rsidRDefault="006F6453" w:rsidP="006F6453">
      <w:pPr>
        <w:rPr>
          <w:lang w:bidi="ar-SA"/>
        </w:rPr>
      </w:pPr>
      <w:r>
        <w:rPr>
          <w:lang w:bidi="ar-SA"/>
        </w:rPr>
        <w:t xml:space="preserve">GP-CHOICE (Integer), GP-EDIT (String), </w:t>
      </w:r>
      <w:r w:rsidR="00720E53">
        <w:rPr>
          <w:lang w:bidi="ar-SA"/>
        </w:rPr>
        <w:t>GP-LISTBOX (Integer), GP-TOGGLE (Bool) and GP-RADIO (bool)</w:t>
      </w:r>
    </w:p>
    <w:p w14:paraId="22F5E699" w14:textId="77777777" w:rsidR="00720E53" w:rsidRDefault="00720E53" w:rsidP="006F6453">
      <w:pPr>
        <w:rPr>
          <w:lang w:bidi="ar-SA"/>
        </w:rPr>
      </w:pPr>
      <w:r>
        <w:rPr>
          <w:lang w:bidi="ar-SA"/>
        </w:rPr>
        <w:t>The attribute set the value in the controller.</w:t>
      </w:r>
    </w:p>
    <w:bookmarkStart w:id="714" w:name="_VERTICAL"/>
    <w:bookmarkEnd w:id="714"/>
    <w:p w14:paraId="4E9C4EE7" w14:textId="06C2E1F3" w:rsidR="00720E53" w:rsidRDefault="00D0020A" w:rsidP="00720E53">
      <w:pPr>
        <w:pStyle w:val="Rubrik4"/>
        <w:rPr>
          <w:lang w:bidi="ar-SA"/>
        </w:rPr>
      </w:pPr>
      <w:r>
        <w:rPr>
          <w:lang w:bidi="ar-SA"/>
        </w:rPr>
        <w:fldChar w:fldCharType="begin"/>
      </w:r>
      <w:r w:rsidR="000A5556">
        <w:rPr>
          <w:lang w:bidi="ar-SA"/>
        </w:rPr>
        <w:instrText xml:space="preserve"> HYPERLINK  \l "_VERTICAL" </w:instrText>
      </w:r>
      <w:r>
        <w:rPr>
          <w:lang w:bidi="ar-SA"/>
        </w:rPr>
      </w:r>
      <w:r>
        <w:rPr>
          <w:lang w:bidi="ar-SA"/>
        </w:rPr>
        <w:fldChar w:fldCharType="separate"/>
      </w:r>
      <w:bookmarkStart w:id="715" w:name="_Toc359406294"/>
      <w:r w:rsidR="00720E53" w:rsidRPr="000A5556">
        <w:rPr>
          <w:rStyle w:val="Hyperlnk"/>
          <w:bdr w:val="none" w:sz="0" w:space="0" w:color="auto"/>
          <w:lang w:bidi="ar-SA"/>
        </w:rPr>
        <w:t>VERTICAL</w:t>
      </w:r>
      <w:bookmarkEnd w:id="715"/>
      <w:r>
        <w:rPr>
          <w:lang w:bidi="ar-SA"/>
        </w:rPr>
        <w:fldChar w:fldCharType="end"/>
      </w:r>
    </w:p>
    <w:p w14:paraId="5D8BCD28" w14:textId="77777777" w:rsidR="00720E53" w:rsidRDefault="00720E53" w:rsidP="00720E53">
      <w:pPr>
        <w:rPr>
          <w:lang w:bidi="ar-SA"/>
        </w:rPr>
      </w:pPr>
      <w:r>
        <w:rPr>
          <w:lang w:bidi="ar-SA"/>
        </w:rPr>
        <w:t>The attribute can be T or nil and it can be used on GP-ROW and GP-COLUMN.</w:t>
      </w:r>
    </w:p>
    <w:p w14:paraId="574A5E2F" w14:textId="77777777" w:rsidR="00720E53" w:rsidRDefault="00720E53" w:rsidP="00720E53">
      <w:pPr>
        <w:rPr>
          <w:lang w:bidi="ar-SA"/>
        </w:rPr>
      </w:pPr>
      <w:r>
        <w:rPr>
          <w:lang w:bidi="ar-SA"/>
        </w:rPr>
        <w:lastRenderedPageBreak/>
        <w:t>The attribute is normally used internally. If you have a GP-ROW and set VERTICAL to T then the controller behave as a CP-COLUMN and inversely.</w:t>
      </w:r>
    </w:p>
    <w:bookmarkStart w:id="716" w:name="_WIDTH"/>
    <w:bookmarkEnd w:id="716"/>
    <w:p w14:paraId="5B0C0511" w14:textId="52AE83F6" w:rsidR="0054310C" w:rsidRDefault="00D0020A" w:rsidP="0054310C">
      <w:pPr>
        <w:pStyle w:val="Rubrik4"/>
        <w:rPr>
          <w:lang w:bidi="ar-SA"/>
        </w:rPr>
      </w:pPr>
      <w:r>
        <w:rPr>
          <w:lang w:bidi="ar-SA"/>
        </w:rPr>
        <w:fldChar w:fldCharType="begin"/>
      </w:r>
      <w:r w:rsidR="000A5556">
        <w:rPr>
          <w:lang w:bidi="ar-SA"/>
        </w:rPr>
        <w:instrText xml:space="preserve"> HYPERLINK  \l "_WIDTH" </w:instrText>
      </w:r>
      <w:r>
        <w:rPr>
          <w:lang w:bidi="ar-SA"/>
        </w:rPr>
      </w:r>
      <w:r>
        <w:rPr>
          <w:lang w:bidi="ar-SA"/>
        </w:rPr>
        <w:fldChar w:fldCharType="separate"/>
      </w:r>
      <w:bookmarkStart w:id="717" w:name="_Toc359406295"/>
      <w:r w:rsidR="0054310C" w:rsidRPr="000A5556">
        <w:rPr>
          <w:rStyle w:val="Hyperlnk"/>
          <w:bdr w:val="none" w:sz="0" w:space="0" w:color="auto"/>
          <w:lang w:bidi="ar-SA"/>
        </w:rPr>
        <w:t>WIDTH</w:t>
      </w:r>
      <w:bookmarkEnd w:id="717"/>
      <w:r>
        <w:rPr>
          <w:lang w:bidi="ar-SA"/>
        </w:rPr>
        <w:fldChar w:fldCharType="end"/>
      </w:r>
    </w:p>
    <w:p w14:paraId="772B4EC4" w14:textId="77777777" w:rsidR="0054310C" w:rsidRPr="0054310C" w:rsidRDefault="0054310C" w:rsidP="0054310C">
      <w:pPr>
        <w:rPr>
          <w:lang w:bidi="ar-SA"/>
        </w:rPr>
      </w:pPr>
      <w:r>
        <w:rPr>
          <w:lang w:bidi="ar-SA"/>
        </w:rPr>
        <w:t>This attribute should be an integer and it's available for all controllers. The value indicates the smallest with the controller can have if the controller is expandable in X direction.</w:t>
      </w:r>
    </w:p>
    <w:bookmarkStart w:id="718" w:name="_WRAPCOUNT"/>
    <w:bookmarkEnd w:id="718"/>
    <w:p w14:paraId="53799D21" w14:textId="5A9A297A" w:rsidR="006F6453" w:rsidRDefault="00D0020A" w:rsidP="00352404">
      <w:pPr>
        <w:pStyle w:val="Rubrik4"/>
        <w:rPr>
          <w:lang w:bidi="ar-SA"/>
        </w:rPr>
      </w:pPr>
      <w:r>
        <w:rPr>
          <w:lang w:bidi="ar-SA"/>
        </w:rPr>
        <w:fldChar w:fldCharType="begin"/>
      </w:r>
      <w:r w:rsidR="000A5556">
        <w:rPr>
          <w:lang w:bidi="ar-SA"/>
        </w:rPr>
        <w:instrText xml:space="preserve"> HYPERLINK  \l "_WRAPCOUNT" </w:instrText>
      </w:r>
      <w:r>
        <w:rPr>
          <w:lang w:bidi="ar-SA"/>
        </w:rPr>
      </w:r>
      <w:r>
        <w:rPr>
          <w:lang w:bidi="ar-SA"/>
        </w:rPr>
        <w:fldChar w:fldCharType="separate"/>
      </w:r>
      <w:bookmarkStart w:id="719" w:name="_Toc359406296"/>
      <w:r w:rsidR="00352404" w:rsidRPr="000A5556">
        <w:rPr>
          <w:rStyle w:val="Hyperlnk"/>
          <w:bdr w:val="none" w:sz="0" w:space="0" w:color="auto"/>
          <w:lang w:bidi="ar-SA"/>
        </w:rPr>
        <w:t>WRAPCOUNT</w:t>
      </w:r>
      <w:bookmarkEnd w:id="719"/>
      <w:r>
        <w:rPr>
          <w:lang w:bidi="ar-SA"/>
        </w:rPr>
        <w:fldChar w:fldCharType="end"/>
      </w:r>
    </w:p>
    <w:p w14:paraId="7B8DD26D" w14:textId="77777777" w:rsidR="00352404" w:rsidRDefault="00352404" w:rsidP="00352404">
      <w:pPr>
        <w:rPr>
          <w:lang w:bidi="ar-SA"/>
        </w:rPr>
      </w:pPr>
      <w:r>
        <w:rPr>
          <w:lang w:bidi="ar-SA"/>
        </w:rPr>
        <w:t>The attribute must be an integer and it can be used on GP-DIALOG, GP-ROW, GP-COLUMN and GP-FRAME controllers.</w:t>
      </w:r>
    </w:p>
    <w:p w14:paraId="0ACE9ED4" w14:textId="77777777" w:rsidR="00352404" w:rsidRDefault="00352404" w:rsidP="00352404">
      <w:pPr>
        <w:rPr>
          <w:lang w:bidi="ar-SA"/>
        </w:rPr>
      </w:pPr>
      <w:r>
        <w:rPr>
          <w:lang w:bidi="ar-SA"/>
        </w:rPr>
        <w:t xml:space="preserve">The value indicate how many controllers it should be on each line in a column (or </w:t>
      </w:r>
      <w:r w:rsidR="003B2F03">
        <w:rPr>
          <w:lang w:bidi="ar-SA"/>
        </w:rPr>
        <w:t>how many controllers it should be on each column on a line). Default value for this attribute in 1. The WRAPCOUNT attribute makes it easier to create a nice table in the dialog, since the size of the controllers will be equal on each line and column.</w:t>
      </w:r>
    </w:p>
    <w:p w14:paraId="33AFEEFA" w14:textId="77777777" w:rsidR="003B2F03" w:rsidRDefault="003B2F03" w:rsidP="00352404">
      <w:pPr>
        <w:rPr>
          <w:lang w:bidi="ar-SA"/>
        </w:rPr>
      </w:pPr>
      <w:r>
        <w:rPr>
          <w:noProof/>
          <w:lang w:val="sv-SE" w:eastAsia="sv-SE" w:bidi="ar-SA"/>
        </w:rPr>
        <w:drawing>
          <wp:inline distT="0" distB="0" distL="0" distR="0" wp14:anchorId="4BC96A15" wp14:editId="08F77572">
            <wp:extent cx="1487170" cy="1765300"/>
            <wp:effectExtent l="19050" t="0" r="0" b="0"/>
            <wp:docPr id="138"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cstate="print"/>
                    <a:srcRect/>
                    <a:stretch>
                      <a:fillRect/>
                    </a:stretch>
                  </pic:blipFill>
                  <pic:spPr bwMode="auto">
                    <a:xfrm>
                      <a:off x="0" y="0"/>
                      <a:ext cx="1487170" cy="1765300"/>
                    </a:xfrm>
                    <a:prstGeom prst="rect">
                      <a:avLst/>
                    </a:prstGeom>
                    <a:noFill/>
                    <a:ln w="9525">
                      <a:noFill/>
                      <a:miter lim="800000"/>
                      <a:headEnd/>
                      <a:tailEnd/>
                    </a:ln>
                  </pic:spPr>
                </pic:pic>
              </a:graphicData>
            </a:graphic>
          </wp:inline>
        </w:drawing>
      </w:r>
    </w:p>
    <w:p w14:paraId="7F6FBCFD" w14:textId="77777777" w:rsidR="003B2F03" w:rsidRDefault="003B2F03" w:rsidP="003B2F03">
      <w:pPr>
        <w:pStyle w:val="LISPSAMPLE"/>
        <w:rPr>
          <w:lang w:bidi="ar-SA"/>
        </w:rPr>
      </w:pPr>
      <w:r>
        <w:rPr>
          <w:lang w:bidi="ar-SA"/>
        </w:rPr>
        <w:t>(SETQ dlg (GP-DIALOG "Example 15" WRAPCOUNT 3))</w:t>
      </w:r>
      <w:r>
        <w:rPr>
          <w:lang w:bidi="ar-SA"/>
        </w:rPr>
        <w:br/>
      </w:r>
      <w:r w:rsidRPr="003B2F03">
        <w:rPr>
          <w:lang w:bidi="ar-SA"/>
        </w:rPr>
        <w:t>(GP-BUTTON dlg "1")</w:t>
      </w:r>
      <w:r w:rsidRPr="003B2F03">
        <w:rPr>
          <w:lang w:bidi="ar-SA"/>
        </w:rPr>
        <w:br/>
        <w:t>(GP-BUTTON dlg "2")</w:t>
      </w:r>
      <w:r w:rsidRPr="003B2F03">
        <w:rPr>
          <w:lang w:bidi="ar-SA"/>
        </w:rPr>
        <w:br/>
        <w:t>(GP-BUTTON dlg "3")</w:t>
      </w:r>
      <w:r w:rsidRPr="003B2F03">
        <w:rPr>
          <w:lang w:bidi="ar-SA"/>
        </w:rPr>
        <w:br/>
        <w:t>(GP-BUTTON dlg "4")</w:t>
      </w:r>
      <w:r w:rsidRPr="003B2F03">
        <w:rPr>
          <w:lang w:bidi="ar-SA"/>
        </w:rPr>
        <w:br/>
        <w:t>(GP-BUTTON dlg "5")</w:t>
      </w:r>
      <w:r w:rsidRPr="003B2F03">
        <w:rPr>
          <w:lang w:bidi="ar-SA"/>
        </w:rPr>
        <w:br/>
        <w:t>(GP-BUTTON dlg "6")</w:t>
      </w:r>
      <w:r w:rsidRPr="003B2F03">
        <w:rPr>
          <w:lang w:bidi="ar-SA"/>
        </w:rPr>
        <w:br/>
        <w:t>(GP-BUTTON dlg "7")</w:t>
      </w:r>
      <w:r w:rsidRPr="003B2F03">
        <w:rPr>
          <w:lang w:bidi="ar-SA"/>
        </w:rPr>
        <w:br/>
        <w:t>(GP-BUTTON dlg "8")</w:t>
      </w:r>
      <w:r w:rsidRPr="003B2F03">
        <w:rPr>
          <w:lang w:bidi="ar-SA"/>
        </w:rPr>
        <w:br/>
        <w:t>(GP-BUTTON dlg "9")</w:t>
      </w:r>
      <w:r w:rsidRPr="003B2F03">
        <w:rPr>
          <w:lang w:bidi="ar-SA"/>
        </w:rPr>
        <w:br/>
        <w:t>(GP-BUTTON dlg "0")</w:t>
      </w:r>
      <w:r w:rsidRPr="003B2F03">
        <w:rPr>
          <w:lang w:bidi="ar-SA"/>
        </w:rPr>
        <w:br/>
        <w:t>(GP-BUTTON dlg "+")</w:t>
      </w:r>
      <w:r w:rsidRPr="003B2F03">
        <w:rPr>
          <w:lang w:bidi="ar-SA"/>
        </w:rPr>
        <w:br/>
        <w:t>(GP-BUTTON dlg "-")</w:t>
      </w:r>
      <w:r w:rsidRPr="003B2F03">
        <w:rPr>
          <w:lang w:bidi="ar-SA"/>
        </w:rPr>
        <w:br/>
      </w:r>
      <w:r>
        <w:rPr>
          <w:lang w:bidi="ar-SA"/>
        </w:rPr>
        <w:t>(GP-BUTTON dlg "=")</w:t>
      </w:r>
      <w:r>
        <w:rPr>
          <w:lang w:bidi="ar-SA"/>
        </w:rPr>
        <w:br/>
        <w:t>(GP-BUTTON dlg "CLOSE" RESPONSE T)</w:t>
      </w:r>
      <w:r>
        <w:rPr>
          <w:lang w:bidi="ar-SA"/>
        </w:rPr>
        <w:br/>
        <w:t>(GP-SHOWMODAL dlg)</w:t>
      </w:r>
    </w:p>
    <w:p w14:paraId="7CB243BF" w14:textId="77777777" w:rsidR="0054310C" w:rsidRDefault="00F85119" w:rsidP="00F85119">
      <w:pPr>
        <w:pStyle w:val="Rubrik2"/>
        <w:rPr>
          <w:lang w:bidi="ar-SA"/>
        </w:rPr>
      </w:pPr>
      <w:bookmarkStart w:id="720" w:name="_Toc359406297"/>
      <w:r>
        <w:rPr>
          <w:lang w:bidi="ar-SA"/>
        </w:rPr>
        <w:t>Dialog examples</w:t>
      </w:r>
      <w:bookmarkEnd w:id="720"/>
    </w:p>
    <w:p w14:paraId="5DDDF0BE" w14:textId="77777777" w:rsidR="00F85119" w:rsidRDefault="00F85119" w:rsidP="00F85119">
      <w:pPr>
        <w:pStyle w:val="Rubrik4"/>
        <w:rPr>
          <w:lang w:bidi="ar-SA"/>
        </w:rPr>
      </w:pPr>
      <w:bookmarkStart w:id="721" w:name="_Toc359406298"/>
      <w:r>
        <w:rPr>
          <w:lang w:bidi="ar-SA"/>
        </w:rPr>
        <w:t>Example 16</w:t>
      </w:r>
      <w:bookmarkEnd w:id="721"/>
    </w:p>
    <w:p w14:paraId="26699AB1" w14:textId="77777777" w:rsidR="00F85119" w:rsidRDefault="00F85119" w:rsidP="00F85119">
      <w:pPr>
        <w:rPr>
          <w:lang w:bidi="ar-SA"/>
        </w:rPr>
      </w:pPr>
      <w:r>
        <w:rPr>
          <w:lang w:bidi="ar-SA"/>
        </w:rPr>
        <w:t xml:space="preserve">In this example we have a dialog box, with X and Y value </w:t>
      </w:r>
      <w:r w:rsidR="00635796">
        <w:rPr>
          <w:lang w:bidi="ar-SA"/>
        </w:rPr>
        <w:t>and a button that pick up the X,Y value from a point in IGEMS</w:t>
      </w:r>
      <w:r>
        <w:rPr>
          <w:lang w:bidi="ar-SA"/>
        </w:rPr>
        <w:t>.</w:t>
      </w:r>
    </w:p>
    <w:p w14:paraId="3C6040D5" w14:textId="77777777" w:rsidR="00F85119" w:rsidRDefault="00635796" w:rsidP="00F85119">
      <w:pPr>
        <w:rPr>
          <w:b/>
          <w:lang w:bidi="ar-SA"/>
        </w:rPr>
      </w:pPr>
      <w:r>
        <w:rPr>
          <w:b/>
          <w:noProof/>
          <w:lang w:val="sv-SE" w:eastAsia="sv-SE" w:bidi="ar-SA"/>
        </w:rPr>
        <w:drawing>
          <wp:inline distT="0" distB="0" distL="0" distR="0" wp14:anchorId="18614F10" wp14:editId="6822D893">
            <wp:extent cx="1574165" cy="1454785"/>
            <wp:effectExtent l="19050" t="0" r="6985" b="0"/>
            <wp:docPr id="13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srcRect/>
                    <a:stretch>
                      <a:fillRect/>
                    </a:stretch>
                  </pic:blipFill>
                  <pic:spPr bwMode="auto">
                    <a:xfrm>
                      <a:off x="0" y="0"/>
                      <a:ext cx="1574165" cy="1454785"/>
                    </a:xfrm>
                    <a:prstGeom prst="rect">
                      <a:avLst/>
                    </a:prstGeom>
                    <a:noFill/>
                    <a:ln w="9525">
                      <a:noFill/>
                      <a:miter lim="800000"/>
                      <a:headEnd/>
                      <a:tailEnd/>
                    </a:ln>
                  </pic:spPr>
                </pic:pic>
              </a:graphicData>
            </a:graphic>
          </wp:inline>
        </w:drawing>
      </w:r>
    </w:p>
    <w:p w14:paraId="53A3FEA0" w14:textId="77777777" w:rsidR="00635796" w:rsidRPr="003E4C11" w:rsidRDefault="00635796" w:rsidP="00635796">
      <w:pPr>
        <w:pStyle w:val="LISPSAMPLE"/>
        <w:rPr>
          <w:lang w:bidi="ar-SA"/>
        </w:rPr>
      </w:pPr>
      <w:r w:rsidRPr="00635796">
        <w:rPr>
          <w:lang w:bidi="ar-SA"/>
        </w:rPr>
        <w:t>(SETQ x 0.0 y 0.0)</w:t>
      </w:r>
      <w:r>
        <w:rPr>
          <w:lang w:bidi="ar-SA"/>
        </w:rPr>
        <w:br/>
      </w:r>
      <w:r w:rsidRPr="00635796">
        <w:rPr>
          <w:lang w:bidi="ar-SA"/>
        </w:rPr>
        <w:t>(DEFUN handler (object)</w:t>
      </w:r>
      <w:r>
        <w:rPr>
          <w:lang w:bidi="ar-SA"/>
        </w:rPr>
        <w:br/>
      </w:r>
      <w:r w:rsidRPr="00635796">
        <w:rPr>
          <w:lang w:bidi="ar-SA"/>
        </w:rPr>
        <w:t xml:space="preserve">  (COND</w:t>
      </w:r>
      <w:r>
        <w:rPr>
          <w:lang w:bidi="ar-SA"/>
        </w:rPr>
        <w:br/>
      </w:r>
      <w:r w:rsidRPr="00635796">
        <w:rPr>
          <w:lang w:bidi="ar-SA"/>
        </w:rPr>
        <w:lastRenderedPageBreak/>
        <w:t xml:space="preserve">    ((= object b:pick) (GP-CLOSE dlg T))</w:t>
      </w:r>
      <w:r>
        <w:rPr>
          <w:lang w:bidi="ar-SA"/>
        </w:rPr>
        <w:br/>
      </w:r>
      <w:r w:rsidRPr="00635796">
        <w:rPr>
          <w:lang w:bidi="ar-SA"/>
        </w:rPr>
        <w:t xml:space="preserve">    ((= object b:ok) (GP-CLOSE dlg nil))</w:t>
      </w:r>
      <w:r>
        <w:rPr>
          <w:lang w:bidi="ar-SA"/>
        </w:rPr>
        <w:br/>
      </w:r>
      <w:r w:rsidRPr="00635796">
        <w:rPr>
          <w:lang w:bidi="ar-SA"/>
        </w:rPr>
        <w:t xml:space="preserve">  )</w:t>
      </w:r>
      <w:r>
        <w:rPr>
          <w:lang w:bidi="ar-SA"/>
        </w:rPr>
        <w:br/>
        <w:t>)</w:t>
      </w:r>
      <w:r>
        <w:rPr>
          <w:lang w:bidi="ar-SA"/>
        </w:rPr>
        <w:br/>
      </w:r>
      <w:r w:rsidRPr="00635796">
        <w:rPr>
          <w:lang w:bidi="ar-SA"/>
        </w:rPr>
        <w:t>(SETQ dlg (GP-DIALOG "Example 16" ACTION handler))</w:t>
      </w:r>
      <w:r>
        <w:rPr>
          <w:lang w:bidi="ar-SA"/>
        </w:rPr>
        <w:br/>
      </w:r>
      <w:r w:rsidRPr="00635796">
        <w:rPr>
          <w:lang w:bidi="ar-SA"/>
        </w:rPr>
        <w:t>(GP-FILL dlg HEIGHT 10)</w:t>
      </w:r>
      <w:r>
        <w:rPr>
          <w:lang w:bidi="ar-SA"/>
        </w:rPr>
        <w:br/>
      </w:r>
      <w:r w:rsidRPr="00635796">
        <w:rPr>
          <w:lang w:bidi="ar-SA"/>
        </w:rPr>
        <w:t>(SETQ row (GP-ROW dlg))</w:t>
      </w:r>
      <w:r>
        <w:rPr>
          <w:lang w:bidi="ar-SA"/>
        </w:rPr>
        <w:br/>
      </w:r>
      <w:r w:rsidRPr="00635796">
        <w:rPr>
          <w:lang w:bidi="ar-SA"/>
        </w:rPr>
        <w:t>(SETQ column (GP-COLUMN row WRAPCOUNT 2))</w:t>
      </w:r>
      <w:r>
        <w:rPr>
          <w:lang w:bidi="ar-SA"/>
        </w:rPr>
        <w:br/>
      </w:r>
      <w:r w:rsidRPr="00635796">
        <w:rPr>
          <w:lang w:bidi="ar-SA"/>
        </w:rPr>
        <w:t>(GP-LABEL column "X:")</w:t>
      </w:r>
      <w:r>
        <w:rPr>
          <w:lang w:bidi="ar-SA"/>
        </w:rPr>
        <w:br/>
      </w:r>
      <w:r w:rsidRPr="00635796">
        <w:rPr>
          <w:lang w:bidi="ar-SA"/>
        </w:rPr>
        <w:t>(SETQ e:x (GP-EDIT column VALUE (RTOS x 3 T)))</w:t>
      </w:r>
      <w:r>
        <w:rPr>
          <w:lang w:bidi="ar-SA"/>
        </w:rPr>
        <w:br/>
      </w:r>
      <w:r w:rsidRPr="00635796">
        <w:rPr>
          <w:lang w:bidi="ar-SA"/>
        </w:rPr>
        <w:t>(GP-LABEL column "Y:")</w:t>
      </w:r>
      <w:r>
        <w:rPr>
          <w:lang w:bidi="ar-SA"/>
        </w:rPr>
        <w:br/>
      </w:r>
      <w:r w:rsidRPr="00635796">
        <w:rPr>
          <w:lang w:bidi="ar-SA"/>
        </w:rPr>
        <w:t>(SETQ e:y (GP-EDIT column VALUE (RTOS y 3 T)))</w:t>
      </w:r>
      <w:r>
        <w:rPr>
          <w:lang w:bidi="ar-SA"/>
        </w:rPr>
        <w:br/>
      </w:r>
      <w:r w:rsidRPr="00635796">
        <w:rPr>
          <w:lang w:bidi="ar-SA"/>
        </w:rPr>
        <w:t>(SETQ b:pick (GP-BUTTON  row "--&gt;" EXPANDX nil EXPANDY T ALIGN GPC-CENTER))</w:t>
      </w:r>
      <w:r>
        <w:rPr>
          <w:lang w:bidi="ar-SA"/>
        </w:rPr>
        <w:br/>
      </w:r>
      <w:r w:rsidRPr="00635796">
        <w:rPr>
          <w:lang w:bidi="ar-SA"/>
        </w:rPr>
        <w:t>(GP-FILL dlg HEIGHT 10)</w:t>
      </w:r>
      <w:r>
        <w:rPr>
          <w:lang w:bidi="ar-SA"/>
        </w:rPr>
        <w:br/>
      </w:r>
      <w:r w:rsidRPr="00635796">
        <w:rPr>
          <w:lang w:bidi="ar-SA"/>
        </w:rPr>
        <w:t>(SETQ b:ok (GP-BUTTON  dlg "OK" WIDTH 70 EXPANDX nil ALIGN GPC-CENTER))</w:t>
      </w:r>
      <w:r>
        <w:rPr>
          <w:lang w:bidi="ar-SA"/>
        </w:rPr>
        <w:br/>
      </w:r>
      <w:r w:rsidRPr="00635796">
        <w:rPr>
          <w:lang w:bidi="ar-SA"/>
        </w:rPr>
        <w:t>(WHILE (GP-SHOWMODAL dlg)</w:t>
      </w:r>
      <w:r>
        <w:rPr>
          <w:lang w:bidi="ar-SA"/>
        </w:rPr>
        <w:br/>
      </w:r>
      <w:r w:rsidRPr="00635796">
        <w:rPr>
          <w:lang w:bidi="ar-SA"/>
        </w:rPr>
        <w:t xml:space="preserve">  (SETQ pt (GETPOINT "Pick point:"))</w:t>
      </w:r>
      <w:r>
        <w:rPr>
          <w:lang w:bidi="ar-SA"/>
        </w:rPr>
        <w:br/>
        <w:t xml:space="preserve">  (IF pt</w:t>
      </w:r>
      <w:r>
        <w:rPr>
          <w:lang w:bidi="ar-SA"/>
        </w:rPr>
        <w:br/>
        <w:t xml:space="preserve">    (PROGN</w:t>
      </w:r>
      <w:r>
        <w:rPr>
          <w:lang w:bidi="ar-SA"/>
        </w:rPr>
        <w:br/>
      </w:r>
      <w:r w:rsidRPr="00635796">
        <w:rPr>
          <w:lang w:bidi="ar-SA"/>
        </w:rPr>
        <w:t xml:space="preserve">      (GP-SETQ e:x VALUE (RTOS (CAR pt) 3 T)) </w:t>
      </w:r>
      <w:r>
        <w:rPr>
          <w:lang w:bidi="ar-SA"/>
        </w:rPr>
        <w:br/>
      </w:r>
      <w:r w:rsidRPr="00635796">
        <w:rPr>
          <w:lang w:bidi="ar-SA"/>
        </w:rPr>
        <w:t xml:space="preserve">      (GP-SETQ e:y VALUE (RTOS (CADR pt) 3 T))</w:t>
      </w:r>
      <w:r>
        <w:rPr>
          <w:lang w:bidi="ar-SA"/>
        </w:rPr>
        <w:br/>
      </w:r>
      <w:r w:rsidRPr="00635796">
        <w:rPr>
          <w:lang w:bidi="ar-SA"/>
        </w:rPr>
        <w:t xml:space="preserve">    )</w:t>
      </w:r>
      <w:r>
        <w:rPr>
          <w:lang w:bidi="ar-SA"/>
        </w:rPr>
        <w:br/>
      </w:r>
      <w:r w:rsidRPr="00635796">
        <w:rPr>
          <w:lang w:bidi="ar-SA"/>
        </w:rPr>
        <w:t xml:space="preserve">  )</w:t>
      </w:r>
      <w:r>
        <w:rPr>
          <w:lang w:bidi="ar-SA"/>
        </w:rPr>
        <w:br/>
      </w:r>
      <w:r w:rsidRPr="00635796">
        <w:rPr>
          <w:lang w:bidi="ar-SA"/>
        </w:rPr>
        <w:t>)</w:t>
      </w:r>
    </w:p>
    <w:p w14:paraId="556C1265" w14:textId="2C1ACC12" w:rsidR="009C211C" w:rsidRDefault="00B65C2A" w:rsidP="00B65C2A">
      <w:pPr>
        <w:pStyle w:val="Rubrik1"/>
        <w:rPr>
          <w:lang w:bidi="ar-SA"/>
        </w:rPr>
      </w:pPr>
      <w:bookmarkStart w:id="722" w:name="_Toc359406299"/>
      <w:bookmarkStart w:id="723" w:name="_Toc146888076"/>
      <w:bookmarkStart w:id="724" w:name="_Toc197942784"/>
      <w:r>
        <w:rPr>
          <w:lang w:bidi="ar-SA"/>
        </w:rPr>
        <w:lastRenderedPageBreak/>
        <w:t>ILISP command to control the CAD system</w:t>
      </w:r>
      <w:bookmarkEnd w:id="722"/>
      <w:bookmarkEnd w:id="723"/>
      <w:bookmarkEnd w:id="724"/>
    </w:p>
    <w:p w14:paraId="2E0A9777" w14:textId="77777777" w:rsidR="00B65C2A" w:rsidRDefault="00B65C2A" w:rsidP="00B65C2A">
      <w:pPr>
        <w:rPr>
          <w:lang w:bidi="ar-SA"/>
        </w:rPr>
      </w:pPr>
      <w:r>
        <w:rPr>
          <w:lang w:bidi="ar-SA"/>
        </w:rPr>
        <w:t>Our intension is to improve this part a lot in coming versions of IGEMS. Following commands are available for the moment.</w:t>
      </w:r>
    </w:p>
    <w:p w14:paraId="676183D9" w14:textId="22FC10AF" w:rsidR="00DF1139" w:rsidRDefault="00B662EF" w:rsidP="00DF1139">
      <w:pPr>
        <w:pStyle w:val="Rubrik4"/>
      </w:pPr>
      <w:bookmarkStart w:id="725" w:name="_(ADDLINE_&lt;startpoint&gt;_&lt;endpoint&gt;"/>
      <w:bookmarkStart w:id="726" w:name="_(CAD-GETPOINT_[basepoint]_[prompt])"/>
      <w:bookmarkStart w:id="727" w:name="_(CAD-NEW_[file_name])"/>
      <w:bookmarkEnd w:id="725"/>
      <w:bookmarkEnd w:id="726"/>
      <w:bookmarkEnd w:id="727"/>
      <w:r>
        <w:t xml:space="preserve"> </w:t>
      </w:r>
      <w:bookmarkStart w:id="728" w:name="_(CAD-ARC_&lt;center&gt;_&lt;startpoint&gt;"/>
      <w:bookmarkStart w:id="729" w:name="_Toc359406300"/>
      <w:bookmarkEnd w:id="728"/>
      <w:r w:rsidR="00DF1139">
        <w:t>(</w:t>
      </w:r>
      <w:hyperlink w:anchor="_(CAD-ARC_&lt;center&gt;_&lt;startpoint&gt;" w:history="1">
        <w:r w:rsidR="00DF1139" w:rsidRPr="00BD1438">
          <w:rPr>
            <w:rStyle w:val="Hyperlnk"/>
            <w:bdr w:val="none" w:sz="0" w:space="0" w:color="auto"/>
          </w:rPr>
          <w:t>CAD-ARC</w:t>
        </w:r>
      </w:hyperlink>
      <w:r w:rsidR="00DF1139">
        <w:t xml:space="preserve"> &lt;center&gt; &lt;start</w:t>
      </w:r>
      <w:r w:rsidR="00E5316D">
        <w:t xml:space="preserve"> </w:t>
      </w:r>
      <w:r w:rsidR="00DF1139">
        <w:t>point&gt; &lt;end</w:t>
      </w:r>
      <w:r w:rsidR="00E5316D">
        <w:t xml:space="preserve"> </w:t>
      </w:r>
      <w:r w:rsidR="00DF1139">
        <w:t>point&gt; &lt;ccw&gt; [color])</w:t>
      </w:r>
      <w:bookmarkEnd w:id="729"/>
    </w:p>
    <w:p w14:paraId="230C10F2" w14:textId="701E6E70" w:rsidR="00DF1139" w:rsidRDefault="00DF1139" w:rsidP="00DF1139">
      <w:r>
        <w:t xml:space="preserve">The </w:t>
      </w:r>
      <w:r w:rsidR="009E3CD4">
        <w:t>function draws</w:t>
      </w:r>
      <w:r>
        <w:t xml:space="preserve"> an arc and returns the object name</w:t>
      </w:r>
      <w:r w:rsidR="00900CB7">
        <w:t>. T</w:t>
      </w:r>
      <w:r>
        <w:t xml:space="preserve">he </w:t>
      </w:r>
      <w:r w:rsidR="009E3CD4">
        <w:t xml:space="preserve">optional argument [color] </w:t>
      </w:r>
      <w:r w:rsidR="00900CB7">
        <w:t>should be an integer from 1 to 255. If the [color] argument is omitted then current color will be used.</w:t>
      </w:r>
    </w:p>
    <w:p w14:paraId="5DA68995" w14:textId="414CD40C" w:rsidR="00E5316D" w:rsidRDefault="00E5316D" w:rsidP="00E5316D">
      <w:pPr>
        <w:pStyle w:val="Rubrik4"/>
        <w:rPr>
          <w:rFonts w:ascii="Calibri" w:hAnsi="Calibri"/>
        </w:rPr>
      </w:pPr>
      <w:bookmarkStart w:id="730" w:name="_(CAD-ARCQUADRANTS_&lt;center&gt;_&lt;start"/>
      <w:bookmarkEnd w:id="730"/>
      <w:r>
        <w:t>(</w:t>
      </w:r>
      <w:hyperlink w:anchor="_(CAD-ARCQUADRANTS_&lt;center&gt;_&lt;start" w:history="1">
        <w:r w:rsidRPr="00E5316D">
          <w:rPr>
            <w:rStyle w:val="Hyperlnk"/>
            <w:bdr w:val="none" w:sz="0" w:space="0" w:color="auto"/>
          </w:rPr>
          <w:t>CAD-ARCQUADRANTS</w:t>
        </w:r>
      </w:hyperlink>
      <w:r>
        <w:t xml:space="preserve"> &lt;center&gt; &lt;start point&gt; &lt;end point&gt; &lt;ccw&gt;)</w:t>
      </w:r>
    </w:p>
    <w:p w14:paraId="7FCB4A63" w14:textId="5FF31488" w:rsidR="00E5316D" w:rsidRDefault="00E5316D" w:rsidP="00E5316D">
      <w:r w:rsidRPr="00E5316D">
        <w:t>The function returns a l</w:t>
      </w:r>
      <w:r>
        <w:t xml:space="preserve">ist of angles (0, 90, 180, 270) in radians that the actual arc passes </w:t>
      </w:r>
      <w:r>
        <w:rPr>
          <w:rFonts w:ascii="Roboto" w:hAnsi="Roboto"/>
          <w:color w:val="000000"/>
          <w:shd w:val="clear" w:color="auto" w:fill="FFFFFF"/>
        </w:rPr>
        <w:t>thru</w:t>
      </w:r>
      <w:r>
        <w:t>. If the arc are short and it do not pass any of the quadrants then the function returns nil.</w:t>
      </w:r>
    </w:p>
    <w:p w14:paraId="4E702791" w14:textId="457F7C99" w:rsidR="00EC65BC" w:rsidRDefault="00EC65BC" w:rsidP="00EC65BC">
      <w:pPr>
        <w:pStyle w:val="Rubrik4"/>
      </w:pPr>
      <w:bookmarkStart w:id="731" w:name="_(CAD-BRINGTOFRONT_&lt;objects&gt;)"/>
      <w:bookmarkEnd w:id="731"/>
      <w:r>
        <w:t>(</w:t>
      </w:r>
      <w:hyperlink w:anchor="_(CAD-BRINGTOFRONT_&lt;objects&gt;)" w:history="1">
        <w:r w:rsidRPr="00EC65BC">
          <w:rPr>
            <w:rStyle w:val="Hyperlnk"/>
            <w:bdr w:val="none" w:sz="0" w:space="0" w:color="auto"/>
          </w:rPr>
          <w:t>CAD-BRINGTOFRONT</w:t>
        </w:r>
      </w:hyperlink>
      <w:r>
        <w:t xml:space="preserve"> &lt;objects&gt;)</w:t>
      </w:r>
    </w:p>
    <w:p w14:paraId="13ECB036" w14:textId="7839BFB3" w:rsidR="00EC65BC" w:rsidRPr="00E5316D" w:rsidRDefault="00EC65BC" w:rsidP="00E5316D">
      <w:r>
        <w:t xml:space="preserve">When using filled graphic objects (solids, images, filled parts and so on) and you have multiple objects that cover each other, then the graphical view can only show the objects that are on top. With this command you can bring it graphically on top. See also </w:t>
      </w:r>
      <w:hyperlink w:anchor="_(CAD-SENDTOBACK_&lt;objects&gt;)" w:history="1">
        <w:r w:rsidRPr="00EC65BC">
          <w:rPr>
            <w:rStyle w:val="Hyperlnk"/>
            <w:bdr w:val="none" w:sz="0" w:space="0" w:color="auto"/>
          </w:rPr>
          <w:t>CAD-SENDTOBACK</w:t>
        </w:r>
      </w:hyperlink>
    </w:p>
    <w:p w14:paraId="20F2EA15" w14:textId="68CF1779" w:rsidR="008720DF" w:rsidRDefault="008720DF" w:rsidP="008720DF">
      <w:pPr>
        <w:pStyle w:val="Rubrik4"/>
      </w:pPr>
      <w:bookmarkStart w:id="732" w:name="_(CAD-CLOSESTPOINT_&lt;object&gt;_&lt;point&gt;)"/>
      <w:bookmarkEnd w:id="732"/>
      <w:r>
        <w:t>(</w:t>
      </w:r>
      <w:hyperlink w:anchor="_(CAD-CLOSESTPOINT_&lt;object&gt;_&lt;point&gt;)" w:history="1">
        <w:r w:rsidRPr="008720DF">
          <w:rPr>
            <w:rStyle w:val="Hyperlnk"/>
            <w:bdr w:val="none" w:sz="0" w:space="0" w:color="auto"/>
          </w:rPr>
          <w:t>CAD-CLOSESTPOINT</w:t>
        </w:r>
      </w:hyperlink>
      <w:r>
        <w:t xml:space="preserve"> &lt;object&gt; &lt;point&gt;)</w:t>
      </w:r>
    </w:p>
    <w:p w14:paraId="220AFD20" w14:textId="77777777" w:rsidR="008720DF" w:rsidRDefault="008720DF" w:rsidP="008720DF">
      <w:r>
        <w:t>The function returns the closest point on the object from the given point.</w:t>
      </w:r>
    </w:p>
    <w:p w14:paraId="1A9D71C5" w14:textId="77777777" w:rsidR="008720DF" w:rsidRDefault="008720DF" w:rsidP="008720DF">
      <w:r>
        <w:t>Example:</w:t>
      </w:r>
    </w:p>
    <w:p w14:paraId="25224E70" w14:textId="77777777" w:rsidR="008720DF" w:rsidRDefault="008720DF" w:rsidP="008720DF">
      <w:pPr>
        <w:pStyle w:val="LISPSAMPLE"/>
      </w:pPr>
      <w:r>
        <w:t>(SETQ obj (CAD-ENTSEL "Select</w:t>
      </w:r>
      <w:r w:rsidR="0007147D">
        <w:t xml:space="preserve"> object"))</w:t>
      </w:r>
      <w:r w:rsidR="0007147D">
        <w:br/>
        <w:t xml:space="preserve">(WHILE </w:t>
      </w:r>
      <w:r w:rsidR="0007147D">
        <w:br/>
        <w:t xml:space="preserve">  (AND obj</w:t>
      </w:r>
      <w:r>
        <w:t xml:space="preserve"> (SETQ from (CAD-GETPOINT "Pick point:</w:t>
      </w:r>
      <w:r w:rsidRPr="008720DF">
        <w:t xml:space="preserve"> </w:t>
      </w:r>
      <w:r>
        <w:t>")))</w:t>
      </w:r>
      <w:r>
        <w:br/>
        <w:t xml:space="preserve">  (SETQ to (CAD-CLOSESTPOINT (CAR obj) from))</w:t>
      </w:r>
      <w:r>
        <w:br/>
        <w:t xml:space="preserve">  (CAD-LINE from to)</w:t>
      </w:r>
      <w:r>
        <w:br/>
        <w:t>)</w:t>
      </w:r>
    </w:p>
    <w:p w14:paraId="3027D72F" w14:textId="6A505318" w:rsidR="002D465E" w:rsidRDefault="002D465E" w:rsidP="002D465E">
      <w:pPr>
        <w:pStyle w:val="Rubrik4"/>
      </w:pPr>
      <w:r>
        <w:t>(</w:t>
      </w:r>
      <w:hyperlink w:anchor="_(CAD-CLOSEDRAWING)" w:history="1">
        <w:r w:rsidRPr="002D465E">
          <w:rPr>
            <w:rStyle w:val="Hyperlnk"/>
            <w:bdr w:val="none" w:sz="0" w:space="0" w:color="auto"/>
          </w:rPr>
          <w:t>CAD-CLOSEDRAWING</w:t>
        </w:r>
      </w:hyperlink>
      <w:r>
        <w:t>)</w:t>
      </w:r>
    </w:p>
    <w:p w14:paraId="0376FE45" w14:textId="77777777" w:rsidR="007F11CC" w:rsidRDefault="002D465E" w:rsidP="00DF1139">
      <w:r>
        <w:t xml:space="preserve">This function close actual drawing. The function returns T if the operation was successful else nil. </w:t>
      </w:r>
      <w:r w:rsidR="00B64979" w:rsidRPr="00B64979">
        <w:rPr>
          <w:b/>
        </w:rPr>
        <w:t>Note!</w:t>
      </w:r>
      <w:r w:rsidR="00B64979">
        <w:t xml:space="preserve"> Please be aware of that this function will not save any drawing. </w:t>
      </w:r>
    </w:p>
    <w:p w14:paraId="07054887" w14:textId="159646A8" w:rsidR="00900CB7" w:rsidRDefault="00900CB7" w:rsidP="00900CB7">
      <w:pPr>
        <w:pStyle w:val="Rubrik4"/>
      </w:pPr>
      <w:bookmarkStart w:id="733" w:name="_(CAD-CIRCLE_&lt;center&gt;_&lt;radius&gt;"/>
      <w:bookmarkStart w:id="734" w:name="_Toc359406301"/>
      <w:bookmarkEnd w:id="733"/>
      <w:r>
        <w:t>(</w:t>
      </w:r>
      <w:hyperlink w:anchor="_(CAD-CIRCLE_&lt;center&gt;_&lt;radius&gt;" w:history="1">
        <w:r w:rsidRPr="00BD1438">
          <w:rPr>
            <w:rStyle w:val="Hyperlnk"/>
            <w:bdr w:val="none" w:sz="0" w:space="0" w:color="auto"/>
          </w:rPr>
          <w:t>CAD-CIRCLE</w:t>
        </w:r>
      </w:hyperlink>
      <w:r>
        <w:t xml:space="preserve"> &lt;center&gt; &lt;radius&gt; [color])</w:t>
      </w:r>
      <w:bookmarkEnd w:id="734"/>
    </w:p>
    <w:p w14:paraId="70BC2401" w14:textId="77777777" w:rsidR="00900CB7" w:rsidRDefault="00900CB7" w:rsidP="00900CB7">
      <w:r>
        <w:t>The function draws a circle and returns the object name. The optional argument [color] should be an integer from 1 to 255. If the [color] argument is omitted then current color will be used.</w:t>
      </w:r>
    </w:p>
    <w:p w14:paraId="7CBE26B5" w14:textId="3806C94B" w:rsidR="007F11CC" w:rsidRDefault="007F11CC" w:rsidP="007F11CC">
      <w:pPr>
        <w:pStyle w:val="Rubrik4"/>
      </w:pPr>
      <w:bookmarkStart w:id="735" w:name="_Toc359406325"/>
      <w:r>
        <w:t>(</w:t>
      </w:r>
      <w:hyperlink w:anchor="_(CAD-COPY_&lt;objects&gt;_&lt;from&gt;" w:history="1">
        <w:r w:rsidRPr="00160B8F">
          <w:rPr>
            <w:rStyle w:val="Hyperlnk"/>
            <w:bdr w:val="none" w:sz="0" w:space="0" w:color="auto"/>
          </w:rPr>
          <w:t>CAD-COPY</w:t>
        </w:r>
      </w:hyperlink>
      <w:r w:rsidR="00700257">
        <w:t xml:space="preserve"> &lt;objects&gt;</w:t>
      </w:r>
      <w:r>
        <w:t>)</w:t>
      </w:r>
      <w:bookmarkEnd w:id="735"/>
    </w:p>
    <w:p w14:paraId="25DFE0C5" w14:textId="77777777" w:rsidR="007F11CC" w:rsidRDefault="007F11CC" w:rsidP="007F11CC">
      <w:r>
        <w:t>The function copies the objects and returns a new object list or an object.</w:t>
      </w:r>
    </w:p>
    <w:p w14:paraId="18BEB884" w14:textId="77777777" w:rsidR="00700257" w:rsidRDefault="00700257" w:rsidP="007F11CC">
      <w:r>
        <w:t>If you want to copy some object from one place to another place you also must use the CAD-MOVE command.</w:t>
      </w:r>
    </w:p>
    <w:p w14:paraId="67B95659" w14:textId="77777777" w:rsidR="000475B0" w:rsidRDefault="00700257" w:rsidP="000475B0">
      <w:pPr>
        <w:pStyle w:val="LISPSAMPLE"/>
      </w:pPr>
      <w:r>
        <w:t>(SETQ from (LIST 0 0)</w:t>
      </w:r>
      <w:r w:rsidR="00AC2FC5">
        <w:t>)</w:t>
      </w:r>
      <w:r>
        <w:br/>
        <w:t>(SETQ radius 10)</w:t>
      </w:r>
      <w:r>
        <w:br/>
        <w:t>(SETQ object (CAD-CIRCLE from radius))</w:t>
      </w:r>
      <w:r>
        <w:br/>
        <w:t>(SETQ to (GETPOINT from "Enter a point" object))</w:t>
      </w:r>
      <w:r>
        <w:br/>
        <w:t>(CAD-MOVE (SETQ newobjects (CAD-COPY object)) from to)</w:t>
      </w:r>
    </w:p>
    <w:p w14:paraId="4C328F97" w14:textId="77777777" w:rsidR="000475B0" w:rsidRDefault="00E422EB" w:rsidP="00E422EB">
      <w:r>
        <w:t>The example above will create a circle in coordinate 0,0 and the you can drag a copy to another point.</w:t>
      </w:r>
    </w:p>
    <w:p w14:paraId="4ABB65FA" w14:textId="7B555C49" w:rsidR="00CB1005" w:rsidRDefault="00CB1005" w:rsidP="00CB1005">
      <w:pPr>
        <w:pStyle w:val="Rubrik4"/>
      </w:pPr>
      <w:bookmarkStart w:id="736" w:name="_Toc359406302"/>
      <w:r>
        <w:t>(</w:t>
      </w:r>
      <w:hyperlink w:anchor="_(CAD-COLOR_&lt;color&gt;)" w:history="1">
        <w:r w:rsidRPr="00160B8F">
          <w:rPr>
            <w:rStyle w:val="Hyperlnk"/>
            <w:bdr w:val="none" w:sz="0" w:space="0" w:color="auto"/>
          </w:rPr>
          <w:t>CAD-COLOR</w:t>
        </w:r>
      </w:hyperlink>
      <w:r>
        <w:t xml:space="preserve"> &lt;color&gt;)</w:t>
      </w:r>
      <w:bookmarkEnd w:id="736"/>
    </w:p>
    <w:p w14:paraId="124404A9" w14:textId="77777777" w:rsidR="00CB1005" w:rsidRDefault="00CB1005" w:rsidP="00900CB7">
      <w:r>
        <w:t>The function change current color. The &lt;color&gt; should be an integer from 1 to 255.</w:t>
      </w:r>
    </w:p>
    <w:p w14:paraId="56737CE4" w14:textId="7C529AA5" w:rsidR="008720DF" w:rsidRDefault="008720DF" w:rsidP="008720DF">
      <w:pPr>
        <w:pStyle w:val="Rubrik4"/>
      </w:pPr>
      <w:bookmarkStart w:id="737" w:name="_(CAD-ENTSEL_[prompt])_1"/>
      <w:bookmarkStart w:id="738" w:name="_Toc359406303"/>
      <w:bookmarkEnd w:id="737"/>
      <w:r>
        <w:t>(</w:t>
      </w:r>
      <w:hyperlink w:anchor="_(CAD-DELETE_&lt;objects&gt;)" w:history="1">
        <w:r w:rsidRPr="00160B8F">
          <w:rPr>
            <w:rStyle w:val="Hyperlnk"/>
            <w:bdr w:val="none" w:sz="0" w:space="0" w:color="auto"/>
          </w:rPr>
          <w:t>CAD-DELETE</w:t>
        </w:r>
      </w:hyperlink>
      <w:r>
        <w:t xml:space="preserve"> &lt;objects&gt;)</w:t>
      </w:r>
    </w:p>
    <w:p w14:paraId="278B2B32" w14:textId="77777777" w:rsidR="008720DF" w:rsidRDefault="008720DF" w:rsidP="008720DF">
      <w:r>
        <w:t>The function deletes the objects from the drawing</w:t>
      </w:r>
    </w:p>
    <w:p w14:paraId="2104D404" w14:textId="0EE4854B" w:rsidR="00CB1005" w:rsidRDefault="00CB1005" w:rsidP="00CB1005">
      <w:pPr>
        <w:pStyle w:val="Rubrik4"/>
      </w:pPr>
      <w:r>
        <w:lastRenderedPageBreak/>
        <w:t>(</w:t>
      </w:r>
      <w:hyperlink w:anchor="_(CAD-ENTSEL_[prompt])_1" w:history="1">
        <w:r w:rsidRPr="0017236D">
          <w:rPr>
            <w:rStyle w:val="Hyperlnk"/>
            <w:bdr w:val="none" w:sz="0" w:space="0" w:color="auto"/>
          </w:rPr>
          <w:t>CAD-ENTSEL</w:t>
        </w:r>
      </w:hyperlink>
      <w:r>
        <w:t xml:space="preserve"> [prompt])</w:t>
      </w:r>
      <w:bookmarkEnd w:id="738"/>
    </w:p>
    <w:p w14:paraId="51464F6E" w14:textId="77777777" w:rsidR="00CB1005" w:rsidRDefault="00CB1005" w:rsidP="00900CB7">
      <w:r>
        <w:t>The function asks for an object and returns a list with the object name and the point.</w:t>
      </w:r>
    </w:p>
    <w:p w14:paraId="11620EB9" w14:textId="250F3140" w:rsidR="00CB1005" w:rsidRDefault="00CB1005" w:rsidP="00CB1005">
      <w:pPr>
        <w:pStyle w:val="Rubrik4"/>
      </w:pPr>
      <w:bookmarkStart w:id="739" w:name="_Toc359406304"/>
      <w:r>
        <w:t>(</w:t>
      </w:r>
      <w:hyperlink w:anchor="_(CAD-EXTENS_&lt;objects&gt;)" w:history="1">
        <w:r w:rsidRPr="00160B8F">
          <w:rPr>
            <w:rStyle w:val="Hyperlnk"/>
            <w:bdr w:val="none" w:sz="0" w:space="0" w:color="auto"/>
          </w:rPr>
          <w:t>CAD-EXTEN</w:t>
        </w:r>
        <w:r w:rsidR="00F244C8">
          <w:rPr>
            <w:rStyle w:val="Hyperlnk"/>
            <w:bdr w:val="none" w:sz="0" w:space="0" w:color="auto"/>
          </w:rPr>
          <w:t>T</w:t>
        </w:r>
        <w:r w:rsidRPr="00160B8F">
          <w:rPr>
            <w:rStyle w:val="Hyperlnk"/>
            <w:bdr w:val="none" w:sz="0" w:space="0" w:color="auto"/>
          </w:rPr>
          <w:t>S</w:t>
        </w:r>
      </w:hyperlink>
      <w:r>
        <w:t xml:space="preserve"> &lt;objects&gt;)</w:t>
      </w:r>
      <w:bookmarkEnd w:id="739"/>
    </w:p>
    <w:p w14:paraId="79DB87ED" w14:textId="77777777" w:rsidR="00CB1005" w:rsidRDefault="00CB1005" w:rsidP="00900CB7">
      <w:r>
        <w:t>The function returns a list with four reals describing the drawing extens (xmin ymin xmax ymax)</w:t>
      </w:r>
    </w:p>
    <w:p w14:paraId="75FA7C31" w14:textId="2171BF92" w:rsidR="00CB1005" w:rsidRDefault="00CB1005" w:rsidP="00CB1005">
      <w:pPr>
        <w:pStyle w:val="Rubrik4"/>
      </w:pPr>
      <w:bookmarkStart w:id="740" w:name="_Toc359406305"/>
      <w:r>
        <w:t>(</w:t>
      </w:r>
      <w:hyperlink w:anchor="_(CAD-EXPORTXML_&lt;objects&gt;_&lt;filename&gt;" w:history="1">
        <w:r w:rsidRPr="0026760A">
          <w:rPr>
            <w:rStyle w:val="Hyperlnk"/>
            <w:bdr w:val="none" w:sz="0" w:space="0" w:color="auto"/>
          </w:rPr>
          <w:t>CAD-EXPORTXML</w:t>
        </w:r>
      </w:hyperlink>
      <w:r>
        <w:t xml:space="preserve"> &lt;objects&gt; &lt;filename&gt;)</w:t>
      </w:r>
      <w:bookmarkEnd w:id="740"/>
    </w:p>
    <w:p w14:paraId="257B4FA0" w14:textId="77777777" w:rsidR="00CB1005" w:rsidRDefault="00CB1005" w:rsidP="00900CB7">
      <w:r>
        <w:t>The &lt;objects&gt; argument is an object or a list of objects. The function creates a XML-file with information about the selected objects.</w:t>
      </w:r>
    </w:p>
    <w:p w14:paraId="06AA6F4A" w14:textId="58A0B61A" w:rsidR="00CB1005" w:rsidRPr="00D81191" w:rsidRDefault="00CB1005" w:rsidP="00CB1005">
      <w:pPr>
        <w:pStyle w:val="Rubrik4"/>
      </w:pPr>
      <w:bookmarkStart w:id="741" w:name="_(CAD-GET_&lt;object&gt;_&lt;key&gt;)"/>
      <w:bookmarkStart w:id="742" w:name="_Toc359406306"/>
      <w:bookmarkEnd w:id="741"/>
      <w:r w:rsidRPr="00D81191">
        <w:t>(</w:t>
      </w:r>
      <w:hyperlink w:anchor="_(CAD-SET_&lt;object&gt;_&lt;key&gt;)" w:history="1">
        <w:r w:rsidRPr="00BD1438">
          <w:rPr>
            <w:rStyle w:val="Hyperlnk"/>
            <w:bdr w:val="none" w:sz="0" w:space="0" w:color="auto"/>
          </w:rPr>
          <w:t>CAD-GET</w:t>
        </w:r>
      </w:hyperlink>
      <w:r w:rsidRPr="00D81191">
        <w:t xml:space="preserve"> &lt;object&gt; &lt;key&gt;)</w:t>
      </w:r>
      <w:bookmarkEnd w:id="742"/>
    </w:p>
    <w:p w14:paraId="537C2C45" w14:textId="3BE7718D" w:rsidR="00CB1005" w:rsidRDefault="00CB1005" w:rsidP="00CB1005">
      <w:r w:rsidRPr="00D81191">
        <w:t xml:space="preserve">This function makes it possible </w:t>
      </w:r>
      <w:r>
        <w:t xml:space="preserve">to collect information from different objects on the screen. If you have a list of </w:t>
      </w:r>
      <w:r w:rsidR="004668D8">
        <w:t>object,</w:t>
      </w:r>
      <w:r>
        <w:t xml:space="preserve"> then you must check one object at a time. The function will return the requested information.</w:t>
      </w:r>
    </w:p>
    <w:tbl>
      <w:tblPr>
        <w:tblStyle w:val="Tabellrutnt"/>
        <w:tblW w:w="0" w:type="auto"/>
        <w:tblLook w:val="04A0" w:firstRow="1" w:lastRow="0" w:firstColumn="1" w:lastColumn="0" w:noHBand="0" w:noVBand="1"/>
      </w:tblPr>
      <w:tblGrid>
        <w:gridCol w:w="1652"/>
        <w:gridCol w:w="3134"/>
        <w:gridCol w:w="5351"/>
      </w:tblGrid>
      <w:tr w:rsidR="00CB1005" w14:paraId="58FFB550" w14:textId="77777777" w:rsidTr="001A3006">
        <w:tc>
          <w:tcPr>
            <w:tcW w:w="1652" w:type="dxa"/>
          </w:tcPr>
          <w:p w14:paraId="5DBB2A5B" w14:textId="77777777" w:rsidR="00CB1005" w:rsidRDefault="00CB1005" w:rsidP="001A3006">
            <w:r>
              <w:t>Key</w:t>
            </w:r>
          </w:p>
        </w:tc>
        <w:tc>
          <w:tcPr>
            <w:tcW w:w="3134" w:type="dxa"/>
          </w:tcPr>
          <w:p w14:paraId="7054D659" w14:textId="77777777" w:rsidR="00CB1005" w:rsidRDefault="00CB1005" w:rsidP="001A3006">
            <w:r>
              <w:t>On object types</w:t>
            </w:r>
          </w:p>
        </w:tc>
        <w:tc>
          <w:tcPr>
            <w:tcW w:w="5351" w:type="dxa"/>
          </w:tcPr>
          <w:p w14:paraId="01B006C0" w14:textId="77777777" w:rsidR="00CB1005" w:rsidRDefault="00CB1005" w:rsidP="001A3006">
            <w:r>
              <w:t>Returns</w:t>
            </w:r>
          </w:p>
        </w:tc>
      </w:tr>
      <w:tr w:rsidR="00045522" w14:paraId="362350DB" w14:textId="77777777" w:rsidTr="001A3006">
        <w:tc>
          <w:tcPr>
            <w:tcW w:w="1652" w:type="dxa"/>
          </w:tcPr>
          <w:p w14:paraId="64DB956E" w14:textId="77777777" w:rsidR="00045522" w:rsidRDefault="00045522" w:rsidP="001A3006">
            <w:r>
              <w:t>"AREA"</w:t>
            </w:r>
          </w:p>
        </w:tc>
        <w:tc>
          <w:tcPr>
            <w:tcW w:w="3134" w:type="dxa"/>
          </w:tcPr>
          <w:p w14:paraId="570085DC" w14:textId="77777777" w:rsidR="00045522" w:rsidRDefault="00045522" w:rsidP="001A3006">
            <w:r>
              <w:t>Parts and sheets</w:t>
            </w:r>
          </w:p>
        </w:tc>
        <w:tc>
          <w:tcPr>
            <w:tcW w:w="5351" w:type="dxa"/>
          </w:tcPr>
          <w:p w14:paraId="4A1C2E26" w14:textId="77777777" w:rsidR="00045522" w:rsidRDefault="00045522" w:rsidP="001A3006">
            <w:r>
              <w:t>This key can be used on parts and sheets.</w:t>
            </w:r>
          </w:p>
        </w:tc>
      </w:tr>
      <w:tr w:rsidR="00CD1B27" w14:paraId="3FD99C2A" w14:textId="77777777" w:rsidTr="001A3006">
        <w:tc>
          <w:tcPr>
            <w:tcW w:w="1652" w:type="dxa"/>
          </w:tcPr>
          <w:p w14:paraId="27D09269" w14:textId="5EF1BCEC" w:rsidR="00CD1B27" w:rsidRDefault="00CD1B27" w:rsidP="001A3006">
            <w:r>
              <w:t>"BASEPOINT"</w:t>
            </w:r>
          </w:p>
        </w:tc>
        <w:tc>
          <w:tcPr>
            <w:tcW w:w="3134" w:type="dxa"/>
          </w:tcPr>
          <w:p w14:paraId="078D9619" w14:textId="3D862850" w:rsidR="00CD1B27" w:rsidRDefault="00CD1B27" w:rsidP="001A3006">
            <w:r>
              <w:t>Part</w:t>
            </w:r>
          </w:p>
        </w:tc>
        <w:tc>
          <w:tcPr>
            <w:tcW w:w="5351" w:type="dxa"/>
          </w:tcPr>
          <w:p w14:paraId="5DC3E94A" w14:textId="4B695994" w:rsidR="00CD1B27" w:rsidRDefault="00CD1B27" w:rsidP="001A3006">
            <w:r>
              <w:t>Returns a list with the basepoint of the part.</w:t>
            </w:r>
          </w:p>
        </w:tc>
      </w:tr>
      <w:tr w:rsidR="00045522" w14:paraId="43311150" w14:textId="77777777" w:rsidTr="001A3006">
        <w:tc>
          <w:tcPr>
            <w:tcW w:w="1652" w:type="dxa"/>
          </w:tcPr>
          <w:p w14:paraId="03E1AE5D" w14:textId="77777777" w:rsidR="00045522" w:rsidRDefault="00045522" w:rsidP="001A3006">
            <w:r>
              <w:t>"CENTER"</w:t>
            </w:r>
          </w:p>
        </w:tc>
        <w:tc>
          <w:tcPr>
            <w:tcW w:w="3134" w:type="dxa"/>
          </w:tcPr>
          <w:p w14:paraId="03EAE03C" w14:textId="77777777" w:rsidR="00045522" w:rsidRDefault="00045522" w:rsidP="001A3006">
            <w:r>
              <w:t>Arc and Circle</w:t>
            </w:r>
          </w:p>
        </w:tc>
        <w:tc>
          <w:tcPr>
            <w:tcW w:w="5351" w:type="dxa"/>
          </w:tcPr>
          <w:p w14:paraId="64A904FC" w14:textId="77777777" w:rsidR="00045522" w:rsidRDefault="00045522" w:rsidP="001A3006">
            <w:r>
              <w:t>Returns a list with the center point.</w:t>
            </w:r>
          </w:p>
        </w:tc>
      </w:tr>
      <w:tr w:rsidR="00045522" w14:paraId="58A17E27" w14:textId="77777777" w:rsidTr="001A3006">
        <w:tc>
          <w:tcPr>
            <w:tcW w:w="1652" w:type="dxa"/>
          </w:tcPr>
          <w:p w14:paraId="4C71F4C4" w14:textId="77777777" w:rsidR="00045522" w:rsidRDefault="00045522" w:rsidP="001A3006">
            <w:r>
              <w:rPr>
                <w:rFonts w:eastAsia="Times New Roman"/>
              </w:rPr>
              <w:t>"CLOSED"</w:t>
            </w:r>
          </w:p>
        </w:tc>
        <w:tc>
          <w:tcPr>
            <w:tcW w:w="3134" w:type="dxa"/>
          </w:tcPr>
          <w:p w14:paraId="4AC7E0B7" w14:textId="77777777" w:rsidR="00045522" w:rsidRDefault="00045522" w:rsidP="001A3006">
            <w:r>
              <w:t>Polylines</w:t>
            </w:r>
          </w:p>
        </w:tc>
        <w:tc>
          <w:tcPr>
            <w:tcW w:w="5351" w:type="dxa"/>
          </w:tcPr>
          <w:p w14:paraId="71049A54" w14:textId="77777777" w:rsidR="00045522" w:rsidRDefault="00045522" w:rsidP="0029544A">
            <w:r>
              <w:t>Returns T if the polyline is closed.</w:t>
            </w:r>
          </w:p>
        </w:tc>
      </w:tr>
      <w:tr w:rsidR="00045522" w14:paraId="0D38F64C" w14:textId="77777777" w:rsidTr="001A3006">
        <w:tc>
          <w:tcPr>
            <w:tcW w:w="1652" w:type="dxa"/>
          </w:tcPr>
          <w:p w14:paraId="46717EE6" w14:textId="77777777" w:rsidR="00045522" w:rsidRDefault="00045522" w:rsidP="001A3006">
            <w:r>
              <w:t>"COLOR"</w:t>
            </w:r>
          </w:p>
        </w:tc>
        <w:tc>
          <w:tcPr>
            <w:tcW w:w="3134" w:type="dxa"/>
          </w:tcPr>
          <w:p w14:paraId="0B1E2A81" w14:textId="77777777" w:rsidR="00045522" w:rsidRDefault="00045522" w:rsidP="001A3006">
            <w:r>
              <w:t>All</w:t>
            </w:r>
          </w:p>
        </w:tc>
        <w:tc>
          <w:tcPr>
            <w:tcW w:w="5351" w:type="dxa"/>
          </w:tcPr>
          <w:p w14:paraId="1F514E63" w14:textId="77777777" w:rsidR="00045522" w:rsidRDefault="00045522" w:rsidP="001A3006">
            <w:r>
              <w:t>Returns the color of the object as an integer</w:t>
            </w:r>
          </w:p>
        </w:tc>
      </w:tr>
      <w:tr w:rsidR="00045522" w14:paraId="71E9C87E" w14:textId="77777777" w:rsidTr="001A3006">
        <w:tc>
          <w:tcPr>
            <w:tcW w:w="1652" w:type="dxa"/>
          </w:tcPr>
          <w:p w14:paraId="5D4D7C47" w14:textId="77777777" w:rsidR="00045522" w:rsidRDefault="00045522" w:rsidP="001A3006">
            <w:r>
              <w:t>"CUSTOMER"</w:t>
            </w:r>
          </w:p>
        </w:tc>
        <w:tc>
          <w:tcPr>
            <w:tcW w:w="3134" w:type="dxa"/>
          </w:tcPr>
          <w:p w14:paraId="00A59241" w14:textId="77777777" w:rsidR="00045522" w:rsidRDefault="00045522" w:rsidP="001A3006">
            <w:r>
              <w:t>Part</w:t>
            </w:r>
          </w:p>
        </w:tc>
        <w:tc>
          <w:tcPr>
            <w:tcW w:w="5351" w:type="dxa"/>
          </w:tcPr>
          <w:p w14:paraId="6AE86EA6" w14:textId="77777777" w:rsidR="00045522" w:rsidRDefault="00045522" w:rsidP="001A3006">
            <w:r>
              <w:t>Returns the customer name a string</w:t>
            </w:r>
          </w:p>
        </w:tc>
      </w:tr>
      <w:tr w:rsidR="00045522" w14:paraId="097C13F3" w14:textId="77777777" w:rsidTr="001A3006">
        <w:tc>
          <w:tcPr>
            <w:tcW w:w="1652" w:type="dxa"/>
          </w:tcPr>
          <w:p w14:paraId="30BD8E9F" w14:textId="77777777" w:rsidR="00045522" w:rsidRDefault="00045522" w:rsidP="001A3006">
            <w:r>
              <w:t>"DBID"</w:t>
            </w:r>
          </w:p>
        </w:tc>
        <w:tc>
          <w:tcPr>
            <w:tcW w:w="3134" w:type="dxa"/>
          </w:tcPr>
          <w:p w14:paraId="7315458C" w14:textId="77777777" w:rsidR="00045522" w:rsidRDefault="00045522" w:rsidP="001A3006">
            <w:r>
              <w:t>Part</w:t>
            </w:r>
          </w:p>
        </w:tc>
        <w:tc>
          <w:tcPr>
            <w:tcW w:w="5351" w:type="dxa"/>
          </w:tcPr>
          <w:p w14:paraId="1219F942" w14:textId="77777777" w:rsidR="00045522" w:rsidRDefault="00045522" w:rsidP="00045522">
            <w:r>
              <w:t>Returns the parts ID from the Organizer SQL database as an integer. If the part is not registered then the function returns -1</w:t>
            </w:r>
          </w:p>
        </w:tc>
      </w:tr>
      <w:tr w:rsidR="00390B32" w14:paraId="06F42640" w14:textId="77777777" w:rsidTr="001A3006">
        <w:tc>
          <w:tcPr>
            <w:tcW w:w="1652" w:type="dxa"/>
          </w:tcPr>
          <w:p w14:paraId="781602E0" w14:textId="77777777" w:rsidR="00390B32" w:rsidRDefault="00390B32" w:rsidP="001A3006">
            <w:r>
              <w:t>"EDGECOUNT"</w:t>
            </w:r>
          </w:p>
        </w:tc>
        <w:tc>
          <w:tcPr>
            <w:tcW w:w="3134" w:type="dxa"/>
          </w:tcPr>
          <w:p w14:paraId="7F795504" w14:textId="77777777" w:rsidR="00390B32" w:rsidRDefault="00390B32" w:rsidP="001A3006">
            <w:r>
              <w:t>Polylines</w:t>
            </w:r>
          </w:p>
        </w:tc>
        <w:tc>
          <w:tcPr>
            <w:tcW w:w="5351" w:type="dxa"/>
          </w:tcPr>
          <w:p w14:paraId="6CBF6E37" w14:textId="77777777" w:rsidR="00390B32" w:rsidRDefault="00390B32" w:rsidP="00045522">
            <w:r>
              <w:t>Returns number of segments in a polyline.</w:t>
            </w:r>
          </w:p>
        </w:tc>
      </w:tr>
      <w:tr w:rsidR="00045522" w14:paraId="4681A7A3" w14:textId="77777777" w:rsidTr="001A3006">
        <w:tc>
          <w:tcPr>
            <w:tcW w:w="1652" w:type="dxa"/>
          </w:tcPr>
          <w:p w14:paraId="5F6C18E0" w14:textId="77777777" w:rsidR="00045522" w:rsidRDefault="00045522" w:rsidP="001A3006">
            <w:r>
              <w:t>"END"</w:t>
            </w:r>
          </w:p>
        </w:tc>
        <w:tc>
          <w:tcPr>
            <w:tcW w:w="3134" w:type="dxa"/>
          </w:tcPr>
          <w:p w14:paraId="510328FC" w14:textId="77777777" w:rsidR="00045522" w:rsidRDefault="00045522" w:rsidP="001A3006">
            <w:r>
              <w:t>Line, Arc</w:t>
            </w:r>
          </w:p>
        </w:tc>
        <w:tc>
          <w:tcPr>
            <w:tcW w:w="5351" w:type="dxa"/>
          </w:tcPr>
          <w:p w14:paraId="01481CB3" w14:textId="77777777" w:rsidR="00045522" w:rsidRDefault="00045522" w:rsidP="001A3006">
            <w:r>
              <w:t>Returns a list with the end point</w:t>
            </w:r>
          </w:p>
        </w:tc>
      </w:tr>
      <w:tr w:rsidR="00143E5E" w14:paraId="2EA71DA7" w14:textId="77777777" w:rsidTr="001A3006">
        <w:tc>
          <w:tcPr>
            <w:tcW w:w="1652" w:type="dxa"/>
          </w:tcPr>
          <w:p w14:paraId="77090349" w14:textId="77777777" w:rsidR="00143E5E" w:rsidRDefault="00143E5E" w:rsidP="001A3006">
            <w:r>
              <w:t>"EXTENTS"</w:t>
            </w:r>
          </w:p>
        </w:tc>
        <w:tc>
          <w:tcPr>
            <w:tcW w:w="3134" w:type="dxa"/>
          </w:tcPr>
          <w:p w14:paraId="2FD0027A" w14:textId="77777777" w:rsidR="00143E5E" w:rsidRDefault="00143E5E" w:rsidP="001A3006">
            <w:r>
              <w:t>All</w:t>
            </w:r>
          </w:p>
        </w:tc>
        <w:tc>
          <w:tcPr>
            <w:tcW w:w="5351" w:type="dxa"/>
          </w:tcPr>
          <w:p w14:paraId="59FBDF01" w14:textId="77777777" w:rsidR="00143E5E" w:rsidRDefault="00143E5E" w:rsidP="001A3006">
            <w:r>
              <w:t xml:space="preserve">Returns a list with </w:t>
            </w:r>
          </w:p>
        </w:tc>
      </w:tr>
      <w:tr w:rsidR="00045522" w14:paraId="6D40D167" w14:textId="77777777" w:rsidTr="001A3006">
        <w:tc>
          <w:tcPr>
            <w:tcW w:w="1652" w:type="dxa"/>
          </w:tcPr>
          <w:p w14:paraId="5C2965E9" w14:textId="77777777" w:rsidR="00045522" w:rsidRDefault="00045522" w:rsidP="001A3006">
            <w:r>
              <w:t>"GUID"</w:t>
            </w:r>
          </w:p>
        </w:tc>
        <w:tc>
          <w:tcPr>
            <w:tcW w:w="3134" w:type="dxa"/>
          </w:tcPr>
          <w:p w14:paraId="3B37781B" w14:textId="77777777" w:rsidR="00045522" w:rsidRDefault="00045522" w:rsidP="001A3006">
            <w:r>
              <w:t>All</w:t>
            </w:r>
          </w:p>
        </w:tc>
        <w:tc>
          <w:tcPr>
            <w:tcW w:w="5351" w:type="dxa"/>
          </w:tcPr>
          <w:p w14:paraId="5A078331" w14:textId="77777777" w:rsidR="00045522" w:rsidRDefault="00045522" w:rsidP="001A3006">
            <w:r>
              <w:t>Returns a unique windows GUID string</w:t>
            </w:r>
          </w:p>
        </w:tc>
      </w:tr>
      <w:tr w:rsidR="00045522" w14:paraId="1F3AF0A7" w14:textId="77777777" w:rsidTr="001A3006">
        <w:tc>
          <w:tcPr>
            <w:tcW w:w="1652" w:type="dxa"/>
          </w:tcPr>
          <w:p w14:paraId="6AAE5E1E" w14:textId="77777777" w:rsidR="00045522" w:rsidRDefault="00045522" w:rsidP="001A3006">
            <w:r>
              <w:t>"INFO"</w:t>
            </w:r>
          </w:p>
        </w:tc>
        <w:tc>
          <w:tcPr>
            <w:tcW w:w="3134" w:type="dxa"/>
          </w:tcPr>
          <w:p w14:paraId="3E5D8EEC" w14:textId="77777777" w:rsidR="00045522" w:rsidRDefault="00045522" w:rsidP="001A3006">
            <w:r>
              <w:t>Sheets</w:t>
            </w:r>
          </w:p>
        </w:tc>
        <w:tc>
          <w:tcPr>
            <w:tcW w:w="5351" w:type="dxa"/>
          </w:tcPr>
          <w:p w14:paraId="2640CE66" w14:textId="77777777" w:rsidR="00045522" w:rsidRDefault="00045522" w:rsidP="001A3006"/>
        </w:tc>
      </w:tr>
      <w:tr w:rsidR="00045522" w14:paraId="07A11A12" w14:textId="77777777" w:rsidTr="001A3006">
        <w:tc>
          <w:tcPr>
            <w:tcW w:w="1652" w:type="dxa"/>
          </w:tcPr>
          <w:p w14:paraId="332F0917" w14:textId="77777777" w:rsidR="00045522" w:rsidRDefault="00045522" w:rsidP="001A3006">
            <w:r>
              <w:t>"LAYER"</w:t>
            </w:r>
          </w:p>
        </w:tc>
        <w:tc>
          <w:tcPr>
            <w:tcW w:w="3134" w:type="dxa"/>
          </w:tcPr>
          <w:p w14:paraId="2E7C89B4" w14:textId="77777777" w:rsidR="00045522" w:rsidRDefault="00045522" w:rsidP="001A3006">
            <w:r>
              <w:t>All</w:t>
            </w:r>
          </w:p>
        </w:tc>
        <w:tc>
          <w:tcPr>
            <w:tcW w:w="5351" w:type="dxa"/>
          </w:tcPr>
          <w:p w14:paraId="7ABB89C4" w14:textId="77777777" w:rsidR="00045522" w:rsidRDefault="00045522" w:rsidP="001A3006">
            <w:r>
              <w:t>Returns the layer name of the object as a string</w:t>
            </w:r>
          </w:p>
        </w:tc>
      </w:tr>
      <w:tr w:rsidR="006C01AD" w14:paraId="6FECB5D5" w14:textId="77777777" w:rsidTr="001A3006">
        <w:tc>
          <w:tcPr>
            <w:tcW w:w="1652" w:type="dxa"/>
          </w:tcPr>
          <w:p w14:paraId="6209D423" w14:textId="0A8498FD" w:rsidR="006C01AD" w:rsidRDefault="006C01AD" w:rsidP="001A3006">
            <w:r>
              <w:t>"</w:t>
            </w:r>
            <w:r w:rsidRPr="006C01AD">
              <w:t>LENGTH</w:t>
            </w:r>
            <w:r>
              <w:t>"</w:t>
            </w:r>
          </w:p>
        </w:tc>
        <w:tc>
          <w:tcPr>
            <w:tcW w:w="3134" w:type="dxa"/>
          </w:tcPr>
          <w:p w14:paraId="2E1C39B4" w14:textId="58E71B71" w:rsidR="006C01AD" w:rsidRDefault="006C01AD" w:rsidP="001A3006">
            <w:r>
              <w:t>Most objects</w:t>
            </w:r>
          </w:p>
        </w:tc>
        <w:tc>
          <w:tcPr>
            <w:tcW w:w="5351" w:type="dxa"/>
          </w:tcPr>
          <w:p w14:paraId="0BDE72F4" w14:textId="5720C200" w:rsidR="006C01AD" w:rsidRDefault="006C01AD" w:rsidP="001A3006">
            <w:r>
              <w:t>Returns the length of the object</w:t>
            </w:r>
          </w:p>
        </w:tc>
      </w:tr>
      <w:tr w:rsidR="00045522" w14:paraId="222116E3" w14:textId="77777777" w:rsidTr="001A3006">
        <w:tc>
          <w:tcPr>
            <w:tcW w:w="1652" w:type="dxa"/>
          </w:tcPr>
          <w:p w14:paraId="4A71CD60" w14:textId="77777777" w:rsidR="00045522" w:rsidRDefault="00045522" w:rsidP="001A3006">
            <w:r>
              <w:t>"NAME"</w:t>
            </w:r>
          </w:p>
        </w:tc>
        <w:tc>
          <w:tcPr>
            <w:tcW w:w="3134" w:type="dxa"/>
          </w:tcPr>
          <w:p w14:paraId="0AE0B57E" w14:textId="77777777" w:rsidR="00045522" w:rsidRDefault="00045522" w:rsidP="001A3006">
            <w:r>
              <w:t>Parts, sheets and cutorders.</w:t>
            </w:r>
          </w:p>
        </w:tc>
        <w:tc>
          <w:tcPr>
            <w:tcW w:w="5351" w:type="dxa"/>
          </w:tcPr>
          <w:p w14:paraId="699F5F8A" w14:textId="77777777" w:rsidR="00045522" w:rsidRDefault="00045522" w:rsidP="001A3006">
            <w:r>
              <w:t>A string with the name</w:t>
            </w:r>
          </w:p>
        </w:tc>
      </w:tr>
      <w:tr w:rsidR="00045522" w14:paraId="1A3E36A8" w14:textId="77777777" w:rsidTr="001A3006">
        <w:tc>
          <w:tcPr>
            <w:tcW w:w="1652" w:type="dxa"/>
          </w:tcPr>
          <w:p w14:paraId="6A77CF90" w14:textId="77777777" w:rsidR="00045522" w:rsidRDefault="00045522" w:rsidP="001A3006">
            <w:r>
              <w:t>"NCFILE"</w:t>
            </w:r>
          </w:p>
        </w:tc>
        <w:tc>
          <w:tcPr>
            <w:tcW w:w="3134" w:type="dxa"/>
          </w:tcPr>
          <w:p w14:paraId="1162C3FF" w14:textId="77777777" w:rsidR="00045522" w:rsidRDefault="00045522" w:rsidP="001A3006">
            <w:r>
              <w:t>Cutorder</w:t>
            </w:r>
          </w:p>
        </w:tc>
        <w:tc>
          <w:tcPr>
            <w:tcW w:w="5351" w:type="dxa"/>
          </w:tcPr>
          <w:p w14:paraId="1505CAB5" w14:textId="77777777" w:rsidR="00045522" w:rsidRDefault="00045522" w:rsidP="001A3006"/>
        </w:tc>
      </w:tr>
      <w:tr w:rsidR="00045522" w14:paraId="5F587CF3" w14:textId="77777777" w:rsidTr="001A3006">
        <w:tc>
          <w:tcPr>
            <w:tcW w:w="1652" w:type="dxa"/>
          </w:tcPr>
          <w:p w14:paraId="5FC387A6" w14:textId="77777777" w:rsidR="00045522" w:rsidRDefault="00045522" w:rsidP="001A3006">
            <w:r>
              <w:t>"QUANTITY"</w:t>
            </w:r>
          </w:p>
        </w:tc>
        <w:tc>
          <w:tcPr>
            <w:tcW w:w="3134" w:type="dxa"/>
          </w:tcPr>
          <w:p w14:paraId="6B37C31E" w14:textId="77777777" w:rsidR="00045522" w:rsidRDefault="00045522" w:rsidP="001A3006">
            <w:r>
              <w:t>Parts and Sheets</w:t>
            </w:r>
          </w:p>
        </w:tc>
        <w:tc>
          <w:tcPr>
            <w:tcW w:w="5351" w:type="dxa"/>
          </w:tcPr>
          <w:p w14:paraId="5545519B" w14:textId="77777777" w:rsidR="00045522" w:rsidRDefault="00045522" w:rsidP="001A3006">
            <w:r>
              <w:t>This will returns the quantity of a part. If it's not a part then the function returns nil</w:t>
            </w:r>
          </w:p>
        </w:tc>
      </w:tr>
      <w:tr w:rsidR="00045522" w14:paraId="681CEC0E" w14:textId="77777777" w:rsidTr="001A3006">
        <w:tc>
          <w:tcPr>
            <w:tcW w:w="1652" w:type="dxa"/>
          </w:tcPr>
          <w:p w14:paraId="60BE67B8" w14:textId="77777777" w:rsidR="00045522" w:rsidRDefault="00045522" w:rsidP="001A3006">
            <w:r>
              <w:t>"RADIUS"</w:t>
            </w:r>
          </w:p>
        </w:tc>
        <w:tc>
          <w:tcPr>
            <w:tcW w:w="3134" w:type="dxa"/>
          </w:tcPr>
          <w:p w14:paraId="039DD7D6" w14:textId="77777777" w:rsidR="00045522" w:rsidRDefault="00045522" w:rsidP="001A3006">
            <w:r>
              <w:t>Arc and Circle</w:t>
            </w:r>
          </w:p>
        </w:tc>
        <w:tc>
          <w:tcPr>
            <w:tcW w:w="5351" w:type="dxa"/>
          </w:tcPr>
          <w:p w14:paraId="596DE5FC" w14:textId="77777777" w:rsidR="00045522" w:rsidRDefault="00045522" w:rsidP="001A3006">
            <w:r>
              <w:t>Returns a Real with the radius</w:t>
            </w:r>
          </w:p>
        </w:tc>
      </w:tr>
      <w:tr w:rsidR="00045522" w14:paraId="3D8FC8A5" w14:textId="77777777" w:rsidTr="001A3006">
        <w:tc>
          <w:tcPr>
            <w:tcW w:w="1652" w:type="dxa"/>
          </w:tcPr>
          <w:p w14:paraId="3898CA6D" w14:textId="77777777" w:rsidR="00045522" w:rsidRDefault="00045522" w:rsidP="001A3006">
            <w:r>
              <w:t>"SELECTED"</w:t>
            </w:r>
          </w:p>
        </w:tc>
        <w:tc>
          <w:tcPr>
            <w:tcW w:w="3134" w:type="dxa"/>
          </w:tcPr>
          <w:p w14:paraId="589A7C4E" w14:textId="77777777" w:rsidR="00045522" w:rsidRDefault="00045522" w:rsidP="001A3006">
            <w:r>
              <w:t>All</w:t>
            </w:r>
          </w:p>
        </w:tc>
        <w:tc>
          <w:tcPr>
            <w:tcW w:w="5351" w:type="dxa"/>
          </w:tcPr>
          <w:p w14:paraId="399FABD4" w14:textId="77777777" w:rsidR="00045522" w:rsidRDefault="00045522" w:rsidP="001A3006">
            <w:r>
              <w:t>Returns T if the object is selected else nil</w:t>
            </w:r>
          </w:p>
        </w:tc>
      </w:tr>
      <w:tr w:rsidR="00045522" w14:paraId="236A90A1" w14:textId="77777777" w:rsidTr="001A3006">
        <w:tc>
          <w:tcPr>
            <w:tcW w:w="1652" w:type="dxa"/>
          </w:tcPr>
          <w:p w14:paraId="5011399B" w14:textId="77777777" w:rsidR="00045522" w:rsidRDefault="00045522" w:rsidP="001A3006">
            <w:r>
              <w:t>"START"</w:t>
            </w:r>
          </w:p>
        </w:tc>
        <w:tc>
          <w:tcPr>
            <w:tcW w:w="3134" w:type="dxa"/>
          </w:tcPr>
          <w:p w14:paraId="3FDBDD14" w14:textId="77777777" w:rsidR="00045522" w:rsidRDefault="00045522" w:rsidP="001A3006">
            <w:r>
              <w:t>Line, Arc</w:t>
            </w:r>
          </w:p>
        </w:tc>
        <w:tc>
          <w:tcPr>
            <w:tcW w:w="5351" w:type="dxa"/>
          </w:tcPr>
          <w:p w14:paraId="70BD2613" w14:textId="77777777" w:rsidR="00045522" w:rsidRDefault="00045522" w:rsidP="001A3006">
            <w:r>
              <w:t>Returns a list with the start point</w:t>
            </w:r>
          </w:p>
        </w:tc>
      </w:tr>
      <w:tr w:rsidR="00045522" w14:paraId="2B52863F" w14:textId="77777777" w:rsidTr="001A3006">
        <w:tc>
          <w:tcPr>
            <w:tcW w:w="1652" w:type="dxa"/>
          </w:tcPr>
          <w:p w14:paraId="4A3B2F5A" w14:textId="77777777" w:rsidR="00045522" w:rsidRDefault="00045522" w:rsidP="001A3006">
            <w:r>
              <w:t>"TIME"</w:t>
            </w:r>
          </w:p>
        </w:tc>
        <w:tc>
          <w:tcPr>
            <w:tcW w:w="3134" w:type="dxa"/>
          </w:tcPr>
          <w:p w14:paraId="5B9478BE" w14:textId="77777777" w:rsidR="00045522" w:rsidRDefault="00045522" w:rsidP="001A3006">
            <w:r>
              <w:t>Cutorder</w:t>
            </w:r>
          </w:p>
        </w:tc>
        <w:tc>
          <w:tcPr>
            <w:tcW w:w="5351" w:type="dxa"/>
          </w:tcPr>
          <w:p w14:paraId="69E90430" w14:textId="067932F4" w:rsidR="00356CCF" w:rsidRDefault="00356CCF" w:rsidP="001A3006"/>
        </w:tc>
      </w:tr>
      <w:tr w:rsidR="00356CCF" w14:paraId="4374295D" w14:textId="77777777" w:rsidTr="001A3006">
        <w:tc>
          <w:tcPr>
            <w:tcW w:w="1652" w:type="dxa"/>
          </w:tcPr>
          <w:p w14:paraId="2CFDE7A9" w14:textId="08FC7722" w:rsidR="00356CCF" w:rsidRDefault="00356CCF" w:rsidP="001A3006">
            <w:r>
              <w:t>"TOOLDIST"</w:t>
            </w:r>
          </w:p>
        </w:tc>
        <w:tc>
          <w:tcPr>
            <w:tcW w:w="3134" w:type="dxa"/>
          </w:tcPr>
          <w:p w14:paraId="23AD02BB" w14:textId="07C2B672" w:rsidR="00356CCF" w:rsidRDefault="00356CCF" w:rsidP="001A3006">
            <w:r>
              <w:t>Part</w:t>
            </w:r>
          </w:p>
        </w:tc>
        <w:tc>
          <w:tcPr>
            <w:tcW w:w="5351" w:type="dxa"/>
          </w:tcPr>
          <w:p w14:paraId="3F4E8C96" w14:textId="04D8BB88" w:rsidR="00356CCF" w:rsidRDefault="00356CCF" w:rsidP="001A3006">
            <w:r>
              <w:t>Returns the distance between jets</w:t>
            </w:r>
          </w:p>
        </w:tc>
      </w:tr>
      <w:tr w:rsidR="00356CCF" w14:paraId="51D4053C" w14:textId="77777777" w:rsidTr="001A3006">
        <w:tc>
          <w:tcPr>
            <w:tcW w:w="1652" w:type="dxa"/>
          </w:tcPr>
          <w:p w14:paraId="4CA27442" w14:textId="036591C9" w:rsidR="00356CCF" w:rsidRDefault="00356CCF" w:rsidP="001A3006">
            <w:r>
              <w:t>"TOOLS"</w:t>
            </w:r>
          </w:p>
        </w:tc>
        <w:tc>
          <w:tcPr>
            <w:tcW w:w="3134" w:type="dxa"/>
          </w:tcPr>
          <w:p w14:paraId="0F52DEE6" w14:textId="68F1DF02" w:rsidR="00356CCF" w:rsidRDefault="00356CCF" w:rsidP="001A3006">
            <w:r>
              <w:t>Part</w:t>
            </w:r>
          </w:p>
        </w:tc>
        <w:tc>
          <w:tcPr>
            <w:tcW w:w="5351" w:type="dxa"/>
          </w:tcPr>
          <w:p w14:paraId="793DC5A3" w14:textId="786082F9" w:rsidR="00356CCF" w:rsidRDefault="00356CCF" w:rsidP="001A3006">
            <w:r>
              <w:t>Returns a bit value for active tools</w:t>
            </w:r>
          </w:p>
        </w:tc>
      </w:tr>
      <w:tr w:rsidR="00045522" w14:paraId="4CB205FB" w14:textId="77777777" w:rsidTr="001A3006">
        <w:tc>
          <w:tcPr>
            <w:tcW w:w="1652" w:type="dxa"/>
          </w:tcPr>
          <w:p w14:paraId="17F4EC71" w14:textId="77777777" w:rsidR="00045522" w:rsidRDefault="00045522" w:rsidP="001A3006">
            <w:r>
              <w:t>"TYPE"</w:t>
            </w:r>
          </w:p>
        </w:tc>
        <w:tc>
          <w:tcPr>
            <w:tcW w:w="3134" w:type="dxa"/>
          </w:tcPr>
          <w:p w14:paraId="2A1F5E74" w14:textId="77777777" w:rsidR="00045522" w:rsidRDefault="00045522" w:rsidP="001A3006">
            <w:r>
              <w:t>All</w:t>
            </w:r>
          </w:p>
        </w:tc>
        <w:tc>
          <w:tcPr>
            <w:tcW w:w="5351" w:type="dxa"/>
          </w:tcPr>
          <w:p w14:paraId="107752D9" w14:textId="77777777" w:rsidR="00045522" w:rsidRDefault="00045522" w:rsidP="006458D9">
            <w:r>
              <w:t>A string with that can be:</w:t>
            </w:r>
            <w:r>
              <w:br/>
              <w:t>"ARC", "LINE", "CIRCLE", "TEXT",</w:t>
            </w:r>
          </w:p>
        </w:tc>
      </w:tr>
    </w:tbl>
    <w:p w14:paraId="649C3C08" w14:textId="76BD2107" w:rsidR="00C72E11" w:rsidRDefault="00C72E11" w:rsidP="00C72E11">
      <w:bookmarkStart w:id="743" w:name="_(CAD-GETANGLE_[basepoint]_[prompt])"/>
      <w:bookmarkEnd w:id="743"/>
      <w:r>
        <w:t xml:space="preserve">If you use a non-existing key then the function will return nil. By using the function </w:t>
      </w:r>
      <w:hyperlink w:anchor="_(CAD-SET_&lt;object&gt;_&lt;key&gt;" w:history="1">
        <w:r w:rsidRPr="00C72E11">
          <w:rPr>
            <w:rStyle w:val="Hyperlnk"/>
            <w:bdr w:val="none" w:sz="0" w:space="0" w:color="auto"/>
          </w:rPr>
          <w:t>CAD-SET</w:t>
        </w:r>
      </w:hyperlink>
      <w:r>
        <w:t xml:space="preserve"> you can add XDATA to the most type of IGEMS objects.</w:t>
      </w:r>
    </w:p>
    <w:p w14:paraId="58B7F48B" w14:textId="77777777" w:rsidR="00390B32" w:rsidRDefault="00390B32" w:rsidP="00390B32">
      <w:pPr>
        <w:rPr>
          <w:rFonts w:ascii="Times New Roman" w:hAnsi="Times New Roman"/>
          <w:szCs w:val="24"/>
        </w:rPr>
      </w:pPr>
    </w:p>
    <w:p w14:paraId="242D5915" w14:textId="7FB9B833" w:rsidR="00390B32" w:rsidRDefault="00390B32" w:rsidP="00390B32">
      <w:pPr>
        <w:pStyle w:val="Rubrik4"/>
      </w:pPr>
      <w:bookmarkStart w:id="744" w:name="_(CAD-GETPOLYSEGMENT_&lt;object&gt;&lt;index&gt;"/>
      <w:bookmarkEnd w:id="744"/>
      <w:r>
        <w:lastRenderedPageBreak/>
        <w:t>(</w:t>
      </w:r>
      <w:hyperlink w:anchor="_(CAD-GETPOLYSEGMENT_&lt;object&gt;&lt;index&gt;" w:history="1">
        <w:r w:rsidRPr="00390B32">
          <w:rPr>
            <w:rStyle w:val="Hyperlnk"/>
            <w:bdr w:val="none" w:sz="0" w:space="0" w:color="auto"/>
          </w:rPr>
          <w:t>CAD-GETPOLYSEGMENT</w:t>
        </w:r>
      </w:hyperlink>
      <w:r>
        <w:t xml:space="preserve"> &lt;object&gt;&lt;index&gt;)</w:t>
      </w:r>
    </w:p>
    <w:p w14:paraId="7ABF3345" w14:textId="77777777" w:rsidR="00390B32" w:rsidRDefault="00390B32" w:rsidP="00390B32">
      <w:r>
        <w:t>The function returns a list with ((start point) (end point) bulge)</w:t>
      </w:r>
      <w:r>
        <w:br/>
        <w:t>Example: ((x y) (x y) bulge)</w:t>
      </w:r>
    </w:p>
    <w:p w14:paraId="141EEA8F" w14:textId="2F060B21" w:rsidR="00B662EF" w:rsidRDefault="00B662EF" w:rsidP="00B662EF">
      <w:pPr>
        <w:pStyle w:val="Rubrik4"/>
      </w:pPr>
      <w:r w:rsidRPr="00390B32">
        <w:t xml:space="preserve"> </w:t>
      </w:r>
      <w:bookmarkStart w:id="745" w:name="_Toc359406307"/>
      <w:r>
        <w:t>(</w:t>
      </w:r>
      <w:hyperlink w:anchor="_(CAD-GETANGLE_[basepoint]_[prompt])" w:history="1">
        <w:r w:rsidRPr="00BD1438">
          <w:rPr>
            <w:rStyle w:val="Hyperlnk"/>
            <w:bdr w:val="none" w:sz="0" w:space="0" w:color="auto"/>
          </w:rPr>
          <w:t>CAD-GETANGLE</w:t>
        </w:r>
      </w:hyperlink>
      <w:r>
        <w:t xml:space="preserve"> [basepoint] [prompt])</w:t>
      </w:r>
      <w:bookmarkEnd w:id="745"/>
    </w:p>
    <w:p w14:paraId="0119399C" w14:textId="77777777" w:rsidR="00B662EF" w:rsidRDefault="00B662EF" w:rsidP="00B662EF">
      <w:r>
        <w:t>The function asks for a point. The argument &lt;prompt&gt; is displayed on the command line. The optional [basepoint] argument draws a rubber band from the base point to actual crosshair position. The function returns the angle in radians or nil if no angle is given.</w:t>
      </w:r>
    </w:p>
    <w:p w14:paraId="3FC3B7FD" w14:textId="289DBB7A" w:rsidR="00B662EF" w:rsidRDefault="00B662EF" w:rsidP="00B662EF">
      <w:pPr>
        <w:pStyle w:val="Rubrik4"/>
      </w:pPr>
      <w:bookmarkStart w:id="746" w:name="_Toc359406308"/>
      <w:r>
        <w:t>(</w:t>
      </w:r>
      <w:hyperlink w:anchor="_(CAD-GETCORNER_&lt;basepoint&gt;_[prompt]" w:history="1">
        <w:r w:rsidRPr="00BD1438">
          <w:rPr>
            <w:rStyle w:val="Hyperlnk"/>
            <w:bdr w:val="none" w:sz="0" w:space="0" w:color="auto"/>
          </w:rPr>
          <w:t>CAD-GETCORNER</w:t>
        </w:r>
      </w:hyperlink>
      <w:r>
        <w:t xml:space="preserve"> &lt;basepoint&gt; [prompt])</w:t>
      </w:r>
      <w:bookmarkEnd w:id="746"/>
    </w:p>
    <w:p w14:paraId="52764618" w14:textId="77777777" w:rsidR="00B662EF" w:rsidRDefault="00B662EF" w:rsidP="00B662EF">
      <w:r>
        <w:t>The function ask for the opposite corner point. The argument &lt;basepoint&gt; must be given. The function returns a point or nil if no corner points are given.</w:t>
      </w:r>
    </w:p>
    <w:p w14:paraId="1E6BDC37" w14:textId="6FAB8B32" w:rsidR="00B662EF" w:rsidRDefault="00B662EF" w:rsidP="00B662EF">
      <w:pPr>
        <w:pStyle w:val="Rubrik4"/>
      </w:pPr>
      <w:bookmarkStart w:id="747" w:name="_(CAD-GETDIST_[basepoint]_[prompt])"/>
      <w:bookmarkStart w:id="748" w:name="_Toc359406309"/>
      <w:bookmarkEnd w:id="747"/>
      <w:r>
        <w:t>(</w:t>
      </w:r>
      <w:hyperlink w:anchor="_(CAD-GETDIST_[basepoint]_[prompt])" w:history="1">
        <w:r w:rsidRPr="00BD1438">
          <w:rPr>
            <w:rStyle w:val="Hyperlnk"/>
            <w:bdr w:val="none" w:sz="0" w:space="0" w:color="auto"/>
          </w:rPr>
          <w:t>CAD-GETDIST</w:t>
        </w:r>
      </w:hyperlink>
      <w:r>
        <w:t xml:space="preserve"> [basepoint] [prompt])</w:t>
      </w:r>
      <w:bookmarkEnd w:id="748"/>
    </w:p>
    <w:p w14:paraId="2AEBE720" w14:textId="77777777" w:rsidR="00B662EF" w:rsidRDefault="00B662EF" w:rsidP="00B662EF">
      <w:r>
        <w:t>The function asks for a distance. The argument &lt;prompt&gt; is displayed on the command line. The optional [basepoint] argument draws a rubber band from the base point to actual crosshair position. The function returns the distance or nil if no distance is given.</w:t>
      </w:r>
    </w:p>
    <w:p w14:paraId="370E727E" w14:textId="00B01D97" w:rsidR="00B662EF" w:rsidRDefault="00B662EF" w:rsidP="00093534">
      <w:pPr>
        <w:pStyle w:val="Rubrik4"/>
      </w:pPr>
      <w:bookmarkStart w:id="749" w:name="_(CAD-GETCORNER_&lt;basepoint&gt;_[prompt]"/>
      <w:bookmarkEnd w:id="749"/>
      <w:r>
        <w:t xml:space="preserve"> </w:t>
      </w:r>
      <w:bookmarkStart w:id="750" w:name="_Toc359406310"/>
      <w:r>
        <w:t>(</w:t>
      </w:r>
      <w:hyperlink w:anchor="_(CAD-GETCORNER_&lt;basepoint&gt;_[prompt]" w:history="1">
        <w:r w:rsidRPr="00BD1438">
          <w:rPr>
            <w:rStyle w:val="Hyperlnk"/>
            <w:bdr w:val="none" w:sz="0" w:space="0" w:color="auto"/>
          </w:rPr>
          <w:t>CAD-GETPOINT</w:t>
        </w:r>
      </w:hyperlink>
      <w:r>
        <w:t xml:space="preserve"> [basepoint] [prompt])</w:t>
      </w:r>
      <w:bookmarkEnd w:id="750"/>
    </w:p>
    <w:p w14:paraId="404B2AA2" w14:textId="77777777" w:rsidR="00B662EF" w:rsidRDefault="00B662EF" w:rsidP="00B662EF">
      <w:r>
        <w:t>The function asks for a point. The argument &lt;prompt&gt; is displayed on the command line. The optional [basepoint] argument draws a rubber band from the base point to actual crosshair position. The function returns the point or nil if no points are given.</w:t>
      </w:r>
    </w:p>
    <w:p w14:paraId="1EAF610B" w14:textId="6A755C43" w:rsidR="00093534" w:rsidRDefault="00093534" w:rsidP="00093534">
      <w:pPr>
        <w:pStyle w:val="Rubrik4"/>
      </w:pPr>
      <w:bookmarkStart w:id="751" w:name="_(CAD-INSERTFILE_&lt;filename&gt;_&lt;prefblk"/>
      <w:bookmarkStart w:id="752" w:name="_(CAD-HATCH_entities_[spacing"/>
      <w:bookmarkEnd w:id="751"/>
      <w:bookmarkEnd w:id="752"/>
      <w:r>
        <w:t>(</w:t>
      </w:r>
      <w:hyperlink w:anchor="_(CAD-HATCH_entities_[spacing" w:history="1">
        <w:r w:rsidRPr="00093534">
          <w:rPr>
            <w:rStyle w:val="Hyperlnk"/>
            <w:bdr w:val="none" w:sz="0" w:space="0" w:color="auto"/>
          </w:rPr>
          <w:t>CAD-HATCH</w:t>
        </w:r>
      </w:hyperlink>
      <w:r>
        <w:t xml:space="preserve"> objects [spacing [radians [crosshatch [basepoint [color]]]]] )</w:t>
      </w:r>
    </w:p>
    <w:p w14:paraId="492AB4D1" w14:textId="77777777" w:rsidR="00093534" w:rsidRDefault="00093534" w:rsidP="00093534">
      <w:r>
        <w:t>The function create a hatch from other geometries.</w:t>
      </w:r>
    </w:p>
    <w:p w14:paraId="06679D41" w14:textId="77777777" w:rsidR="00093534" w:rsidRDefault="00093534" w:rsidP="00093534">
      <w:r>
        <w:t>&lt;objects&gt; This is a list of objects. If no other arguments are given then the type of hatch will be a solid.</w:t>
      </w:r>
    </w:p>
    <w:p w14:paraId="50088C98" w14:textId="77777777" w:rsidR="00093534" w:rsidRDefault="00093534" w:rsidP="00093534">
      <w:r>
        <w:t>&lt;spacing&gt; If the value is zero then the type of hatch will be a solid. If it is a value then this is the distance between the lines in the hatch.</w:t>
      </w:r>
    </w:p>
    <w:p w14:paraId="73069615" w14:textId="77777777" w:rsidR="00093534" w:rsidRDefault="00093534" w:rsidP="00093534">
      <w:r>
        <w:t>&lt;radians&gt; This is the angle of the hatch. If this value is not given then the angle is 45 degree. The argument should be given as radians.</w:t>
      </w:r>
    </w:p>
    <w:p w14:paraId="5EB88EED" w14:textId="77777777" w:rsidR="00093534" w:rsidRDefault="00093534" w:rsidP="00093534">
      <w:r>
        <w:t>&lt;crosshatch&gt; Should be T or nil</w:t>
      </w:r>
    </w:p>
    <w:p w14:paraId="694FF821" w14:textId="77777777" w:rsidR="00093534" w:rsidRDefault="00093534" w:rsidP="00093534">
      <w:r>
        <w:t>&lt;basepoint&gt; One of the hatch line will go thru this point. If no argument is given</w:t>
      </w:r>
      <w:r w:rsidR="009B517B">
        <w:t xml:space="preserve"> or if the argument is nil </w:t>
      </w:r>
      <w:r>
        <w:t>then the function will use the centroid.</w:t>
      </w:r>
    </w:p>
    <w:p w14:paraId="3BEF089E" w14:textId="77777777" w:rsidR="00093534" w:rsidRDefault="00093534" w:rsidP="00093534">
      <w:r>
        <w:t>&lt;color&gt; The color of the hatch. If no argument is given then the color will be actual color in the system</w:t>
      </w:r>
    </w:p>
    <w:p w14:paraId="5C2A6E30" w14:textId="77777777" w:rsidR="00093534" w:rsidRPr="00093534" w:rsidRDefault="00093534" w:rsidP="00093534">
      <w:pPr>
        <w:pStyle w:val="LISPSAMPLE"/>
      </w:pPr>
      <w:r w:rsidRPr="00093534">
        <w:t>Example:</w:t>
      </w:r>
    </w:p>
    <w:p w14:paraId="62D20AA4" w14:textId="77777777" w:rsidR="00093534" w:rsidRDefault="00093534" w:rsidP="00093534">
      <w:pPr>
        <w:pStyle w:val="LISPSAMPLE"/>
      </w:pPr>
      <w:r w:rsidRPr="00093534">
        <w:t>(SETQ entities (CAD-SSGET))</w:t>
      </w:r>
      <w:r w:rsidRPr="00093534">
        <w:br/>
        <w:t>(CAD-HATCH entities 5.0 2.0 nil nil 2)</w:t>
      </w:r>
      <w:r w:rsidRPr="00093534">
        <w:br/>
        <w:t>(CAD-DELETE entities)</w:t>
      </w:r>
    </w:p>
    <w:p w14:paraId="7088F431" w14:textId="3AE59D00" w:rsidR="002F73DF" w:rsidRDefault="002F73DF" w:rsidP="002F73DF">
      <w:pPr>
        <w:pStyle w:val="Rubrik4"/>
        <w:rPr>
          <w:rFonts w:ascii="Calibri" w:hAnsi="Calibri"/>
        </w:rPr>
      </w:pPr>
      <w:bookmarkStart w:id="753" w:name="_(CAD-IMAGE_filename_inspos"/>
      <w:bookmarkEnd w:id="753"/>
      <w:r>
        <w:t>(</w:t>
      </w:r>
      <w:hyperlink w:anchor="_(CAD-IMAGE_filename_inspos" w:history="1">
        <w:r w:rsidRPr="002F73DF">
          <w:rPr>
            <w:rStyle w:val="Hyperlnk"/>
            <w:bdr w:val="none" w:sz="0" w:space="0" w:color="auto"/>
          </w:rPr>
          <w:t>CAD-IMAGE</w:t>
        </w:r>
      </w:hyperlink>
      <w:r>
        <w:t xml:space="preserve"> &lt;filename&gt; &lt;pos&gt; &lt;xsize&gt; &lt;ysize&gt;)</w:t>
      </w:r>
    </w:p>
    <w:p w14:paraId="65BA68D4" w14:textId="3B683A8D" w:rsidR="002F73DF" w:rsidRDefault="002F73DF" w:rsidP="002F73DF">
      <w:r>
        <w:t>The function will insert an image on the screen.</w:t>
      </w:r>
    </w:p>
    <w:p w14:paraId="5BD018D5" w14:textId="6405C0F3" w:rsidR="002F73DF" w:rsidRDefault="002F73DF" w:rsidP="002F73DF">
      <w:r>
        <w:t>&lt;filename&gt; must be a valid existing image file.</w:t>
      </w:r>
    </w:p>
    <w:p w14:paraId="510CDC62" w14:textId="04D0127A" w:rsidR="002F73DF" w:rsidRDefault="002F73DF" w:rsidP="002F73DF">
      <w:r>
        <w:t>&lt;pos&gt; is a point the lower left corner if the image, for example '(100 100)</w:t>
      </w:r>
    </w:p>
    <w:p w14:paraId="4F9C23F1" w14:textId="053C32A1" w:rsidR="002F73DF" w:rsidRDefault="002F73DF" w:rsidP="002F73DF">
      <w:r>
        <w:t>&lt;xsize&gt; and &lt;ysize&gt; can be nil or a value. If both are nil the image is inserted the same way as the Image command in IGEMS If you for example set xsize to 500 and ysize to nil the width will be 500 and the height will keep the aspect ratio of the image.</w:t>
      </w:r>
    </w:p>
    <w:p w14:paraId="2EEF224D" w14:textId="3B05FD62" w:rsidR="00DD49C3" w:rsidRDefault="00DD49C3" w:rsidP="00DD49C3">
      <w:pPr>
        <w:pStyle w:val="Rubrik4"/>
      </w:pPr>
      <w:r w:rsidRPr="00DD49C3">
        <w:t xml:space="preserve"> </w:t>
      </w:r>
      <w:bookmarkStart w:id="754" w:name="_Toc359406311"/>
      <w:r w:rsidRPr="00DD49C3">
        <w:t>(</w:t>
      </w:r>
      <w:hyperlink w:anchor="_(CAD-INSERTFILE_&lt;filename&gt;_&lt;prefblk" w:history="1">
        <w:r w:rsidRPr="00DD49C3">
          <w:rPr>
            <w:rStyle w:val="Hyperlnk"/>
            <w:bdr w:val="none" w:sz="0" w:space="0" w:color="auto"/>
          </w:rPr>
          <w:t>CAD-INSERTFILE</w:t>
        </w:r>
      </w:hyperlink>
      <w:r w:rsidRPr="00DD49C3">
        <w:rPr>
          <w:rStyle w:val="Rubrik4Char"/>
          <w:b/>
          <w:bCs/>
          <w:iCs/>
        </w:rPr>
        <w:t xml:space="preserve"> </w:t>
      </w:r>
      <w:r w:rsidRPr="00DD49C3">
        <w:t>&lt;filename&gt;</w:t>
      </w:r>
      <w:r>
        <w:t xml:space="preserve"> &lt;</w:t>
      </w:r>
      <w:r w:rsidRPr="00DD49C3">
        <w:t>blk</w:t>
      </w:r>
      <w:r>
        <w:t>name</w:t>
      </w:r>
      <w:r w:rsidRPr="00DD49C3">
        <w:t>&gt; &lt;inspos&gt; &lt;userpos&gt; &lt;explode&gt; &lt;insposlowleft&gt;)</w:t>
      </w:r>
      <w:bookmarkEnd w:id="754"/>
      <w:r w:rsidR="005C1FFF">
        <w:t xml:space="preserve"> </w:t>
      </w:r>
    </w:p>
    <w:p w14:paraId="2703ACF4" w14:textId="77777777" w:rsidR="00DD49C3" w:rsidRDefault="00DD49C3" w:rsidP="00DD49C3">
      <w:r>
        <w:t>&lt;filename&gt; The file to be inserted in current drawing.</w:t>
      </w:r>
    </w:p>
    <w:p w14:paraId="530EE355" w14:textId="77777777" w:rsidR="00DD49C3" w:rsidRDefault="00DD49C3" w:rsidP="00DD49C3">
      <w:r>
        <w:lastRenderedPageBreak/>
        <w:t>&lt;blkname&gt; The preferred name for the blocks to be inserted. If not possible the blockname will be decorated to a unique name. If "*" is used then IGEMS will set an automatic name for the block.</w:t>
      </w:r>
    </w:p>
    <w:p w14:paraId="7D3413C9" w14:textId="77777777" w:rsidR="00DD49C3" w:rsidRDefault="00DD49C3" w:rsidP="00DD49C3">
      <w:r>
        <w:t xml:space="preserve">&lt;inspos&gt; The position the file is inserted at. Either this is the lower left point inserted drawing or the inserted point stored in the </w:t>
      </w:r>
      <w:r w:rsidR="00155AD8">
        <w:t>drawing is depending on the parameter &lt;insposleft&gt;.</w:t>
      </w:r>
    </w:p>
    <w:p w14:paraId="51E7F30A" w14:textId="77777777" w:rsidR="00155AD8" w:rsidRDefault="00155AD8" w:rsidP="00DD49C3">
      <w:r>
        <w:t>&lt;userpos&gt;</w:t>
      </w:r>
    </w:p>
    <w:p w14:paraId="4A63AB90" w14:textId="77777777" w:rsidR="00155AD8" w:rsidRDefault="00155AD8" w:rsidP="00DD49C3">
      <w:r>
        <w:t>&lt;explode&gt; If this argument is not nil then IGEMS will explode the inserted blocks before the functions returns.</w:t>
      </w:r>
    </w:p>
    <w:p w14:paraId="6CB9807C" w14:textId="77777777" w:rsidR="00155AD8" w:rsidRDefault="00155AD8" w:rsidP="00DD49C3">
      <w:r>
        <w:t>&lt;insposlowleft&gt; If this argument is non nil then the lower point of the inserted drawing is used as insertion points, otherwise the insertion point stored in the drawing (normally 0,0) is used as insertion point.</w:t>
      </w:r>
    </w:p>
    <w:p w14:paraId="238318B3" w14:textId="77777777" w:rsidR="00155AD8" w:rsidRDefault="00155AD8" w:rsidP="00DD49C3">
      <w:r>
        <w:t>The function returns a list of objects that was inserted.</w:t>
      </w:r>
    </w:p>
    <w:p w14:paraId="4043673D" w14:textId="77777777" w:rsidR="00EB2E59" w:rsidRDefault="00EB2E59" w:rsidP="00DD49C3"/>
    <w:p w14:paraId="47ADECE3" w14:textId="77777777" w:rsidR="00EB2E59" w:rsidRDefault="00EB2E59" w:rsidP="00EB2E59">
      <w:r>
        <w:rPr>
          <w:b/>
          <w:bCs/>
        </w:rPr>
        <w:t>Tip*</w:t>
      </w:r>
      <w:r>
        <w:t xml:space="preserve"> If &lt;inspos&gt; and &lt;userpos&gt; is nil automatic insertion is done with 10mm spacing</w:t>
      </w:r>
    </w:p>
    <w:p w14:paraId="44A9CE36" w14:textId="77777777" w:rsidR="00EB2E59" w:rsidRDefault="00EB2E59" w:rsidP="00DD49C3"/>
    <w:p w14:paraId="7757440B" w14:textId="126C99A8" w:rsidR="003949D8" w:rsidRDefault="003949D8" w:rsidP="003949D8">
      <w:pPr>
        <w:pStyle w:val="Rubrik4"/>
      </w:pPr>
      <w:bookmarkStart w:id="755" w:name="_Toc359406330"/>
      <w:r>
        <w:t>(</w:t>
      </w:r>
      <w:hyperlink w:anchor="_(CAD-LAYER_&lt;name&gt;_[color])" w:history="1">
        <w:r w:rsidRPr="00160B8F">
          <w:rPr>
            <w:rStyle w:val="Hyperlnk"/>
            <w:bdr w:val="none" w:sz="0" w:space="0" w:color="auto"/>
          </w:rPr>
          <w:t>CAD-LAYER</w:t>
        </w:r>
      </w:hyperlink>
      <w:r>
        <w:t xml:space="preserve"> &lt;name&gt; [color])</w:t>
      </w:r>
      <w:bookmarkEnd w:id="755"/>
    </w:p>
    <w:p w14:paraId="69DA62F6" w14:textId="77777777" w:rsidR="003949D8" w:rsidRDefault="003949D8" w:rsidP="003949D8">
      <w:r>
        <w:t>The function changes the active layer. If the layer does not exist then the layer will be created. The optional &lt;color&gt; command should be an integer from 1 to 255.</w:t>
      </w:r>
    </w:p>
    <w:p w14:paraId="7A137911" w14:textId="6147DA50" w:rsidR="00AF2E2C" w:rsidRDefault="00900CB7" w:rsidP="00900CB7">
      <w:pPr>
        <w:pStyle w:val="Rubrik4"/>
      </w:pPr>
      <w:bookmarkStart w:id="756" w:name="_(CAD-LINE_&lt;startpoint&gt;_&lt;endpoint&gt;"/>
      <w:bookmarkStart w:id="757" w:name="_Toc359406312"/>
      <w:bookmarkEnd w:id="756"/>
      <w:r>
        <w:t>(</w:t>
      </w:r>
      <w:hyperlink w:anchor="_(CAD-LINE_&lt;startpoint&gt;_&lt;endpoint&gt;" w:history="1">
        <w:r w:rsidR="00AF2E2C" w:rsidRPr="00BD1438">
          <w:rPr>
            <w:rStyle w:val="Hyperlnk"/>
            <w:bdr w:val="none" w:sz="0" w:space="0" w:color="auto"/>
          </w:rPr>
          <w:t>CAD-LINE</w:t>
        </w:r>
      </w:hyperlink>
      <w:r>
        <w:t xml:space="preserve"> &lt;</w:t>
      </w:r>
      <w:r w:rsidR="00AF2E2C">
        <w:t>start</w:t>
      </w:r>
      <w:r w:rsidR="00630756">
        <w:t xml:space="preserve"> </w:t>
      </w:r>
      <w:r w:rsidR="00AF2E2C">
        <w:t>point</w:t>
      </w:r>
      <w:r>
        <w:t>&gt;</w:t>
      </w:r>
      <w:r w:rsidR="00AF2E2C">
        <w:t xml:space="preserve"> </w:t>
      </w:r>
      <w:r>
        <w:t>&lt;</w:t>
      </w:r>
      <w:r w:rsidR="00AF2E2C">
        <w:t>end</w:t>
      </w:r>
      <w:r w:rsidR="00630756">
        <w:t xml:space="preserve"> </w:t>
      </w:r>
      <w:r w:rsidR="00AF2E2C">
        <w:t>point</w:t>
      </w:r>
      <w:r>
        <w:t>&gt;</w:t>
      </w:r>
      <w:r w:rsidR="00AF2E2C">
        <w:t xml:space="preserve"> </w:t>
      </w:r>
      <w:r>
        <w:t>[</w:t>
      </w:r>
      <w:r w:rsidR="00AF2E2C">
        <w:t>color</w:t>
      </w:r>
      <w:r>
        <w:t>])</w:t>
      </w:r>
      <w:bookmarkEnd w:id="757"/>
      <w:r w:rsidR="00AF2E2C">
        <w:t xml:space="preserve"> </w:t>
      </w:r>
    </w:p>
    <w:p w14:paraId="58186B20" w14:textId="77777777" w:rsidR="00900CB7" w:rsidRDefault="00E67F03" w:rsidP="00900CB7">
      <w:r>
        <w:t>The function draw a line between the two points and returns the object name. The optional argument [color] should be an integer from 1 to 255. If the [color] argument is omitted then current color will be used.</w:t>
      </w:r>
    </w:p>
    <w:p w14:paraId="2D868D58" w14:textId="3815C36A" w:rsidR="000E44DF" w:rsidRDefault="000E44DF" w:rsidP="000E44DF">
      <w:pPr>
        <w:pStyle w:val="Rubrik4"/>
      </w:pPr>
      <w:bookmarkStart w:id="758" w:name="_(CAD-LINEPARAM_&lt;x&gt;_&lt;y&gt;"/>
      <w:bookmarkEnd w:id="758"/>
      <w:r>
        <w:t>(</w:t>
      </w:r>
      <w:hyperlink w:anchor="_(CAD-LINEPARAM_&lt;x&gt;_&lt;y&gt;" w:history="1">
        <w:r w:rsidRPr="000E44DF">
          <w:rPr>
            <w:rStyle w:val="Hyperlnk"/>
            <w:bdr w:val="none" w:sz="0" w:space="0" w:color="auto"/>
          </w:rPr>
          <w:t>CAD-LINEPARAM</w:t>
        </w:r>
      </w:hyperlink>
      <w:r>
        <w:t xml:space="preserve"> &lt;x&gt; &lt;y&gt; &lt;lineorgx&gt; &lt;lineorgy&gt; &lt;angle&gt;)</w:t>
      </w:r>
    </w:p>
    <w:p w14:paraId="302308B7" w14:textId="08F7F3CF" w:rsidR="000E44DF" w:rsidRDefault="00D10F57" w:rsidP="00900CB7">
      <w:r>
        <w:t>The function will return the length P from the ORG to XY in the direction of A.</w:t>
      </w:r>
    </w:p>
    <w:p w14:paraId="21757C0E" w14:textId="65AEB909" w:rsidR="00D10F57" w:rsidRDefault="00D10F57" w:rsidP="00900CB7">
      <w:r>
        <w:rPr>
          <w:noProof/>
        </w:rPr>
        <w:drawing>
          <wp:inline distT="0" distB="0" distL="0" distR="0" wp14:anchorId="7AFD7FA2" wp14:editId="4AADE744">
            <wp:extent cx="2343600" cy="1839600"/>
            <wp:effectExtent l="0" t="0" r="0" b="0"/>
            <wp:docPr id="1779371156" name="Bildobjekt 1" descr="En bild som visar linje, diagram,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1156" name="Bildobjekt 1" descr="En bild som visar linje, diagram, vit&#10;&#10;AI-genererat innehåll kan vara felaktigt."/>
                    <pic:cNvPicPr/>
                  </pic:nvPicPr>
                  <pic:blipFill>
                    <a:blip r:embed="rId83"/>
                    <a:stretch>
                      <a:fillRect/>
                    </a:stretch>
                  </pic:blipFill>
                  <pic:spPr>
                    <a:xfrm>
                      <a:off x="0" y="0"/>
                      <a:ext cx="2343600" cy="1839600"/>
                    </a:xfrm>
                    <a:prstGeom prst="rect">
                      <a:avLst/>
                    </a:prstGeom>
                  </pic:spPr>
                </pic:pic>
              </a:graphicData>
            </a:graphic>
          </wp:inline>
        </w:drawing>
      </w:r>
    </w:p>
    <w:p w14:paraId="3BD27E78" w14:textId="50D2BFBE" w:rsidR="00630756" w:rsidRPr="00875997" w:rsidRDefault="00630756" w:rsidP="00630756">
      <w:pPr>
        <w:pStyle w:val="Rubrik4"/>
      </w:pPr>
      <w:bookmarkStart w:id="759" w:name="_(CAD-MARKER_&lt;x&gt;_&lt;y&gt;"/>
      <w:bookmarkEnd w:id="759"/>
      <w:r w:rsidRPr="00875997">
        <w:t>(</w:t>
      </w:r>
      <w:hyperlink w:anchor="_(CAD-MARKER_&lt;x&gt;_&lt;y&gt;" w:history="1">
        <w:r w:rsidRPr="00875997">
          <w:rPr>
            <w:rStyle w:val="Hyperlnk"/>
            <w:bdr w:val="none" w:sz="0" w:space="0" w:color="auto"/>
          </w:rPr>
          <w:t>CAD-MARKER</w:t>
        </w:r>
      </w:hyperlink>
      <w:r w:rsidRPr="00875997">
        <w:t xml:space="preserve"> &lt;x&gt; &lt;y&gt; [rgb-color])</w:t>
      </w:r>
    </w:p>
    <w:p w14:paraId="154AA540" w14:textId="5EC931DF" w:rsidR="00630756" w:rsidRPr="00630756" w:rsidRDefault="00630756" w:rsidP="00630756">
      <w:r w:rsidRPr="00630756">
        <w:t xml:space="preserve">Sets a visual marker at coordinate x,y. Also, optionally </w:t>
      </w:r>
      <w:r w:rsidR="00D10F57" w:rsidRPr="00630756">
        <w:t>set</w:t>
      </w:r>
      <w:r w:rsidRPr="00630756">
        <w:t xml:space="preserve"> the color of the marker to an RGB encoded 32-bit integer 00RRGGBB. Default color is white.</w:t>
      </w:r>
    </w:p>
    <w:p w14:paraId="6BB2520D" w14:textId="77777777" w:rsidR="00630756" w:rsidRDefault="00630756" w:rsidP="00900CB7"/>
    <w:p w14:paraId="1D4F025A" w14:textId="42E1AF6A" w:rsidR="007206C0" w:rsidRPr="00875997" w:rsidRDefault="007206C0" w:rsidP="007206C0">
      <w:pPr>
        <w:pStyle w:val="Rubrik4"/>
      </w:pPr>
      <w:r w:rsidRPr="00875997">
        <w:t>(</w:t>
      </w:r>
      <w:hyperlink w:anchor="_(CAD-MARKER_&lt;x&gt;_&lt;y&gt;" w:history="1">
        <w:r w:rsidRPr="00875997">
          <w:rPr>
            <w:rStyle w:val="Hyperlnk"/>
            <w:bdr w:val="none" w:sz="0" w:space="0" w:color="auto"/>
          </w:rPr>
          <w:t>CAD-MARKE</w:t>
        </w:r>
        <w:r>
          <w:rPr>
            <w:rStyle w:val="Hyperlnk"/>
            <w:bdr w:val="none" w:sz="0" w:space="0" w:color="auto"/>
          </w:rPr>
          <w:t>RS</w:t>
        </w:r>
      </w:hyperlink>
      <w:r w:rsidRPr="00875997">
        <w:t xml:space="preserve"> &lt;x&gt; &lt;y&gt;</w:t>
      </w:r>
      <w:r>
        <w:t xml:space="preserve"> &lt;index&gt;</w:t>
      </w:r>
      <w:r w:rsidRPr="00875997">
        <w:t xml:space="preserve"> [rgb-color])</w:t>
      </w:r>
    </w:p>
    <w:p w14:paraId="7B19EC6A" w14:textId="38CA9500" w:rsidR="007206C0" w:rsidRPr="00630756" w:rsidRDefault="007206C0" w:rsidP="007206C0">
      <w:r w:rsidRPr="00630756">
        <w:t>Sets a visual marker at coordinate x,y.</w:t>
      </w:r>
      <w:r>
        <w:t xml:space="preserve"> create up to 6 markers with index (0-5)</w:t>
      </w:r>
      <w:r w:rsidRPr="00630756">
        <w:t xml:space="preserve"> Also, optionally set the color of the marker to an RGB encoded 32-bit integer 00RRGGBB. Default color is white.</w:t>
      </w:r>
    </w:p>
    <w:p w14:paraId="7B26DF3C" w14:textId="77777777" w:rsidR="007206C0" w:rsidRDefault="007206C0" w:rsidP="00900CB7"/>
    <w:p w14:paraId="3302B9B4" w14:textId="2AA39C44" w:rsidR="00CB1005" w:rsidRDefault="00CB1005" w:rsidP="00CB1005">
      <w:pPr>
        <w:pStyle w:val="Rubrik4"/>
      </w:pPr>
      <w:bookmarkStart w:id="760" w:name="_Toc359406313"/>
      <w:r>
        <w:t>(</w:t>
      </w:r>
      <w:hyperlink w:anchor="_(CAD-MIRROR_&lt;objects&gt;_&lt;point1&gt;" w:history="1">
        <w:r w:rsidRPr="00160B8F">
          <w:rPr>
            <w:rStyle w:val="Hyperlnk"/>
            <w:bdr w:val="none" w:sz="0" w:space="0" w:color="auto"/>
          </w:rPr>
          <w:t>CAD-MIRROR</w:t>
        </w:r>
      </w:hyperlink>
      <w:r>
        <w:t xml:space="preserve"> &lt;objects&gt; &lt;point1&gt; &lt;point2&gt;)</w:t>
      </w:r>
      <w:bookmarkEnd w:id="760"/>
    </w:p>
    <w:p w14:paraId="0A9B0756" w14:textId="77777777" w:rsidR="00CB1005" w:rsidRDefault="00CB1005" w:rsidP="00900CB7">
      <w:r>
        <w:t>The function mirror the &lt;objects&gt; thru &lt;point1&gt; and &lt;point2&gt;</w:t>
      </w:r>
    </w:p>
    <w:p w14:paraId="787512A7" w14:textId="0578915D" w:rsidR="00CB1005" w:rsidRDefault="00CB1005" w:rsidP="00CB1005">
      <w:pPr>
        <w:pStyle w:val="Rubrik4"/>
      </w:pPr>
      <w:bookmarkStart w:id="761" w:name="_Toc359406314"/>
      <w:r>
        <w:t>(</w:t>
      </w:r>
      <w:hyperlink w:anchor="_(CAD-MOVE__&lt;objects&gt;" w:history="1">
        <w:r w:rsidRPr="00BD1438">
          <w:rPr>
            <w:rStyle w:val="Hyperlnk"/>
            <w:bdr w:val="none" w:sz="0" w:space="0" w:color="auto"/>
          </w:rPr>
          <w:t xml:space="preserve">CAD-MOVE </w:t>
        </w:r>
      </w:hyperlink>
      <w:r>
        <w:t xml:space="preserve"> &lt;objects&gt; &lt;from&gt; &lt;to&gt;)</w:t>
      </w:r>
      <w:bookmarkEnd w:id="761"/>
    </w:p>
    <w:p w14:paraId="3E599B83" w14:textId="79F63D6E" w:rsidR="00CB1005" w:rsidRPr="008E5756" w:rsidRDefault="00CB1005" w:rsidP="00CB1005">
      <w:r>
        <w:t xml:space="preserve">The function </w:t>
      </w:r>
      <w:r w:rsidR="000A5301">
        <w:t>moves</w:t>
      </w:r>
      <w:r>
        <w:t xml:space="preserve"> the objects &lt;from&gt; &lt;to&gt; </w:t>
      </w:r>
    </w:p>
    <w:p w14:paraId="0EAFBA66" w14:textId="655C6FA2" w:rsidR="00B662EF" w:rsidRDefault="00CB1005" w:rsidP="00B662EF">
      <w:pPr>
        <w:pStyle w:val="Rubrik4"/>
      </w:pPr>
      <w:r>
        <w:lastRenderedPageBreak/>
        <w:t xml:space="preserve"> </w:t>
      </w:r>
      <w:bookmarkStart w:id="762" w:name="_Toc359406315"/>
      <w:r w:rsidR="00B662EF">
        <w:t>(</w:t>
      </w:r>
      <w:hyperlink w:anchor="_(CAD-NEW_[file_name])" w:history="1">
        <w:r w:rsidR="00B662EF" w:rsidRPr="00F12F11">
          <w:rPr>
            <w:rStyle w:val="Hyperlnk"/>
            <w:bdr w:val="none" w:sz="0" w:space="0" w:color="auto"/>
          </w:rPr>
          <w:t>CAD-NEW</w:t>
        </w:r>
      </w:hyperlink>
      <w:r w:rsidR="00B662EF">
        <w:t xml:space="preserve"> [file name])</w:t>
      </w:r>
      <w:bookmarkEnd w:id="762"/>
    </w:p>
    <w:p w14:paraId="068E8B50" w14:textId="5EF17B28" w:rsidR="00B662EF" w:rsidRDefault="00B662EF" w:rsidP="00900CB7">
      <w:r>
        <w:t>The function creates a new drawing. If the optional argument [file name] is given then this will be the default name of the drawing. If no name are given then the system will use a standard name like Noname1, Noname2 and so on. Note! The function do not create the file on the hard disk. It has to be saved as normal.</w:t>
      </w:r>
    </w:p>
    <w:p w14:paraId="710E8917" w14:textId="1EEA1EFA" w:rsidR="005C1FFF" w:rsidRDefault="005C1FFF" w:rsidP="008170B6">
      <w:pPr>
        <w:pStyle w:val="Rubrik4"/>
      </w:pPr>
      <w:bookmarkStart w:id="763" w:name="_(CAD-OPEN_&lt;file_name&gt;"/>
      <w:bookmarkEnd w:id="763"/>
      <w:r>
        <w:t>(</w:t>
      </w:r>
      <w:hyperlink w:anchor="_(CAD-OPEN_&lt;file_name&gt;" w:history="1">
        <w:r w:rsidRPr="008170B6">
          <w:rPr>
            <w:rStyle w:val="Hyperlnk"/>
            <w:bdr w:val="none" w:sz="0" w:space="0" w:color="auto"/>
          </w:rPr>
          <w:t>CAD-OPEN</w:t>
        </w:r>
      </w:hyperlink>
      <w:r>
        <w:t xml:space="preserve"> &lt;file name&gt;</w:t>
      </w:r>
      <w:r w:rsidR="008170B6">
        <w:t xml:space="preserve"> [point])</w:t>
      </w:r>
    </w:p>
    <w:p w14:paraId="370E3692" w14:textId="2A50CDF3" w:rsidR="008170B6" w:rsidRDefault="000A5301" w:rsidP="008170B6">
      <w:r>
        <w:t>The file must exist else you will have an alert box with a warning.</w:t>
      </w:r>
    </w:p>
    <w:p w14:paraId="400BF39B" w14:textId="60523B05" w:rsidR="000A5301" w:rsidRDefault="000A5301" w:rsidP="008170B6">
      <w:r>
        <w:t>If the argument [point] is missing, the function returns nil. The drawing will be open in a new window.</w:t>
      </w:r>
    </w:p>
    <w:p w14:paraId="032E8369" w14:textId="03E50900" w:rsidR="000A5301" w:rsidRDefault="000A5301" w:rsidP="008170B6">
      <w:r>
        <w:t>If the [point] argument is mentioned and nil, the user must pick the insertion point.</w:t>
      </w:r>
      <w:r w:rsidR="007A45D6">
        <w:t xml:space="preserve"> The drawing will be inserted in existing drawing. The function returns a list with all objects</w:t>
      </w:r>
    </w:p>
    <w:p w14:paraId="30419A03" w14:textId="4DFC8CCF" w:rsidR="000A5301" w:rsidRDefault="000A5301" w:rsidP="008170B6">
      <w:r>
        <w:t>If the [point] argument is a valid list, the drawing will be inserted at that position</w:t>
      </w:r>
      <w:r w:rsidR="007A45D6">
        <w:t xml:space="preserve"> in existing drawing.</w:t>
      </w:r>
      <w:r w:rsidR="007A45D6" w:rsidRPr="007A45D6">
        <w:t xml:space="preserve"> </w:t>
      </w:r>
      <w:r w:rsidR="007A45D6">
        <w:t>The function returns a list with all objects.</w:t>
      </w:r>
    </w:p>
    <w:p w14:paraId="25832EA4" w14:textId="6E73C60E" w:rsidR="007F11CC" w:rsidRDefault="007F11CC" w:rsidP="007F11CC">
      <w:pPr>
        <w:pStyle w:val="Rubrik4"/>
      </w:pPr>
      <w:bookmarkStart w:id="764" w:name="_(CAD-RECTANGLE_&lt;lowerleft&gt;_&lt;toprigh"/>
      <w:bookmarkStart w:id="765" w:name="_Toc359406318"/>
      <w:bookmarkStart w:id="766" w:name="_Toc359406316"/>
      <w:bookmarkEnd w:id="764"/>
      <w:r>
        <w:t>(</w:t>
      </w:r>
      <w:hyperlink w:anchor="_(CAD-POINT_&lt;point&gt;_&lt;color&gt;)" w:history="1">
        <w:r w:rsidRPr="00BD1438">
          <w:rPr>
            <w:rStyle w:val="Hyperlnk"/>
            <w:bdr w:val="none" w:sz="0" w:space="0" w:color="auto"/>
          </w:rPr>
          <w:t>CAD-POINT</w:t>
        </w:r>
      </w:hyperlink>
      <w:r>
        <w:t xml:space="preserve"> &lt;point&gt; [color])</w:t>
      </w:r>
      <w:bookmarkEnd w:id="765"/>
    </w:p>
    <w:p w14:paraId="34A1145C" w14:textId="77777777" w:rsidR="007F11CC" w:rsidRDefault="007F11CC" w:rsidP="007F11CC">
      <w:r>
        <w:t>The function draws a point in current point style at the &lt;point&gt; argument.</w:t>
      </w:r>
      <w:r w:rsidRPr="00E67F03">
        <w:t xml:space="preserve"> </w:t>
      </w:r>
      <w:r>
        <w:t>The optional argument [color] should be an integer from 1 to 255. If the [color] argument is omitted then current color will be used.</w:t>
      </w:r>
    </w:p>
    <w:p w14:paraId="2296CB8A" w14:textId="17420BF2" w:rsidR="00AE6408" w:rsidRDefault="00AE6408" w:rsidP="00AE6408">
      <w:pPr>
        <w:pStyle w:val="Rubrik4"/>
      </w:pPr>
      <w:bookmarkStart w:id="767" w:name="_(CAD-POLYBEGIN)"/>
      <w:bookmarkEnd w:id="767"/>
      <w:r>
        <w:t>(</w:t>
      </w:r>
      <w:hyperlink w:anchor="_(CAD-POLYBEGIN)" w:history="1">
        <w:r w:rsidRPr="00AE6408">
          <w:rPr>
            <w:rStyle w:val="Hyperlnk"/>
            <w:bdr w:val="none" w:sz="0" w:space="0" w:color="auto"/>
          </w:rPr>
          <w:t>CAD-POLYBEGIN</w:t>
        </w:r>
      </w:hyperlink>
      <w:r>
        <w:t>)</w:t>
      </w:r>
    </w:p>
    <w:p w14:paraId="0E0B36DE" w14:textId="77777777" w:rsidR="00AE6408" w:rsidRDefault="00AE6408" w:rsidP="007F11CC">
      <w:r>
        <w:t>Returns a new polyline object.</w:t>
      </w:r>
      <w:r w:rsidR="003B6DE5">
        <w:t xml:space="preserve"> See also the CAD-POLYPOINT and CAD POLYEND functions.</w:t>
      </w:r>
    </w:p>
    <w:p w14:paraId="5F448BEF" w14:textId="7CA2B3D0" w:rsidR="00AE6408" w:rsidRDefault="00AE6408" w:rsidP="00AE6408">
      <w:pPr>
        <w:pStyle w:val="Rubrik4"/>
      </w:pPr>
      <w:bookmarkStart w:id="768" w:name="_(CAD-POLYPOINT_&lt;object&gt;_&lt;x&gt;"/>
      <w:bookmarkEnd w:id="768"/>
      <w:r>
        <w:t>(</w:t>
      </w:r>
      <w:hyperlink w:anchor="_(CAD-POLYPOINT_&lt;object&gt;_&lt;x&gt;" w:history="1">
        <w:r w:rsidRPr="00AE6408">
          <w:rPr>
            <w:rStyle w:val="Hyperlnk"/>
            <w:bdr w:val="none" w:sz="0" w:space="0" w:color="auto"/>
          </w:rPr>
          <w:t>CAD-POLYPOINT</w:t>
        </w:r>
      </w:hyperlink>
      <w:r>
        <w:t xml:space="preserve"> &lt;object&gt; &lt;x&gt; &lt;y&gt; [&lt;x-center&gt; &lt;y-center&gt;</w:t>
      </w:r>
      <w:r w:rsidR="005B40A0">
        <w:t xml:space="preserve"> &lt;ccw&gt;</w:t>
      </w:r>
      <w:r>
        <w:t>])</w:t>
      </w:r>
    </w:p>
    <w:p w14:paraId="63B92CE2" w14:textId="77777777" w:rsidR="00AE6408" w:rsidRDefault="00AE6408" w:rsidP="007F11CC">
      <w:r>
        <w:t>Add a segment to the polyline created with the CAD-POLYBEGIN function. If the argument &lt;x-center&gt; and &lt;y-center&gt; is used then the segment will be an arc.</w:t>
      </w:r>
    </w:p>
    <w:p w14:paraId="51FBCADE" w14:textId="0EEAC179" w:rsidR="00AE6408" w:rsidRDefault="00AE6408" w:rsidP="00AE6408">
      <w:pPr>
        <w:pStyle w:val="Rubrik4"/>
      </w:pPr>
      <w:bookmarkStart w:id="769" w:name="_(CAD-POLYEND_&lt;object&gt;_&lt;color&gt;"/>
      <w:bookmarkEnd w:id="769"/>
      <w:r>
        <w:t>(</w:t>
      </w:r>
      <w:hyperlink w:anchor="_(CAD-POLYEND_&lt;object&gt;_&lt;color&gt;" w:history="1">
        <w:r w:rsidRPr="00AE6408">
          <w:rPr>
            <w:rStyle w:val="Hyperlnk"/>
            <w:bdr w:val="none" w:sz="0" w:space="0" w:color="auto"/>
          </w:rPr>
          <w:t>CAD-POLYEND</w:t>
        </w:r>
      </w:hyperlink>
      <w:r>
        <w:t xml:space="preserve"> &lt;object&gt; &lt;color&gt; [close])</w:t>
      </w:r>
    </w:p>
    <w:p w14:paraId="43A28EA6" w14:textId="77777777" w:rsidR="00AE6408" w:rsidRDefault="00AE6408" w:rsidP="007F11CC">
      <w:r>
        <w:t>Finish the polyline object created with the CAD-POLYBEGIN and CAD-POLYPOINT functions.</w:t>
      </w:r>
      <w:r w:rsidR="005B3519">
        <w:t xml:space="preserve"> The function returns the object name.</w:t>
      </w:r>
    </w:p>
    <w:p w14:paraId="4E4754A4" w14:textId="77777777" w:rsidR="00AE6408" w:rsidRDefault="003B6DE5" w:rsidP="007F11CC">
      <w:r>
        <w:t>The example below will create a polyline and then delete it.</w:t>
      </w:r>
    </w:p>
    <w:p w14:paraId="69FF1221" w14:textId="55CB3789" w:rsidR="00E5316D" w:rsidRPr="001676F2" w:rsidRDefault="00AE6408" w:rsidP="003B6DE5">
      <w:pPr>
        <w:pStyle w:val="LISPSAMPLE"/>
        <w:tabs>
          <w:tab w:val="left" w:pos="4678"/>
        </w:tabs>
      </w:pPr>
      <w:r>
        <w:t>(SETQ obj (CAD-POLYBEGIN))</w:t>
      </w:r>
      <w:r w:rsidR="005B40A0">
        <w:br/>
      </w:r>
      <w:r>
        <w:t xml:space="preserve">(CAD-POLYPOINT </w:t>
      </w:r>
      <w:r w:rsidR="005B40A0">
        <w:t>obj</w:t>
      </w:r>
      <w:r>
        <w:t xml:space="preserve"> 0 0) </w:t>
      </w:r>
      <w:r w:rsidR="003B6DE5">
        <w:tab/>
      </w:r>
      <w:r w:rsidR="003B6DE5">
        <w:tab/>
      </w:r>
      <w:r>
        <w:t>;</w:t>
      </w:r>
      <w:r w:rsidR="003B6DE5">
        <w:t xml:space="preserve"> </w:t>
      </w:r>
      <w:r>
        <w:t>start</w:t>
      </w:r>
      <w:r w:rsidR="005B40A0">
        <w:t>point of the polyline</w:t>
      </w:r>
      <w:r w:rsidR="005B40A0">
        <w:br/>
      </w:r>
      <w:r>
        <w:t xml:space="preserve">(CAD-POLYPOINT </w:t>
      </w:r>
      <w:r w:rsidR="005B40A0">
        <w:t>obj</w:t>
      </w:r>
      <w:r>
        <w:t xml:space="preserve"> 100 0 50 0 T) </w:t>
      </w:r>
      <w:r w:rsidR="003B6DE5">
        <w:tab/>
      </w:r>
      <w:r>
        <w:t xml:space="preserve">; </w:t>
      </w:r>
      <w:r w:rsidR="005B40A0">
        <w:t>adds a CCW arc segment to the polyline</w:t>
      </w:r>
      <w:r w:rsidR="005B40A0">
        <w:br/>
      </w:r>
      <w:r>
        <w:t xml:space="preserve">(CAD-POLYPOINT </w:t>
      </w:r>
      <w:r w:rsidR="005B40A0">
        <w:t>obj</w:t>
      </w:r>
      <w:r>
        <w:t xml:space="preserve"> 100 200) </w:t>
      </w:r>
      <w:r w:rsidR="003B6DE5">
        <w:tab/>
      </w:r>
      <w:r>
        <w:t xml:space="preserve">; </w:t>
      </w:r>
      <w:r w:rsidR="005B40A0">
        <w:t>adds a line segment to the polyline</w:t>
      </w:r>
      <w:r w:rsidR="005B40A0">
        <w:br/>
      </w:r>
      <w:r>
        <w:t xml:space="preserve">(CAD-POLYPOINT </w:t>
      </w:r>
      <w:r w:rsidR="005B40A0">
        <w:t>obj</w:t>
      </w:r>
      <w:r>
        <w:t xml:space="preserve"> 0 200 50 200 nil) ; </w:t>
      </w:r>
      <w:r w:rsidR="005B40A0">
        <w:t>adds a CW arc segment to the polyline</w:t>
      </w:r>
      <w:r w:rsidR="005B3519">
        <w:br/>
        <w:t xml:space="preserve">(SETQ handle </w:t>
      </w:r>
      <w:r>
        <w:t xml:space="preserve">(CAD-POLYEND </w:t>
      </w:r>
      <w:r w:rsidR="005B40A0">
        <w:t>obj</w:t>
      </w:r>
      <w:r>
        <w:t xml:space="preserve"> 2 T)</w:t>
      </w:r>
      <w:r w:rsidR="005B3519">
        <w:t>)</w:t>
      </w:r>
      <w:r>
        <w:t xml:space="preserve"> </w:t>
      </w:r>
      <w:r w:rsidR="003B6DE5">
        <w:tab/>
      </w:r>
      <w:r>
        <w:t xml:space="preserve">; </w:t>
      </w:r>
      <w:r w:rsidR="005B40A0">
        <w:t xml:space="preserve">Finish the closed </w:t>
      </w:r>
      <w:r w:rsidR="003B6DE5">
        <w:t xml:space="preserve">yellow </w:t>
      </w:r>
      <w:r w:rsidR="005B40A0">
        <w:t>polyline</w:t>
      </w:r>
      <w:r w:rsidR="003B6DE5">
        <w:t>.</w:t>
      </w:r>
      <w:r w:rsidR="005B3519">
        <w:br/>
        <w:t>(ALERT "</w:t>
      </w:r>
      <w:r w:rsidR="003B6DE5">
        <w:t>The polyline o</w:t>
      </w:r>
      <w:r w:rsidR="005B3519">
        <w:t>bject will be deleted")</w:t>
      </w:r>
      <w:r w:rsidR="005B3519">
        <w:br/>
        <w:t>(CAD-DELETE handle)</w:t>
      </w:r>
      <w:r w:rsidR="005B3519">
        <w:br/>
        <w:t>(CAD-REGEN)</w:t>
      </w:r>
    </w:p>
    <w:p w14:paraId="4F199C5D" w14:textId="116C5F17" w:rsidR="00AF2E2C" w:rsidRDefault="00E67F03" w:rsidP="00E67F03">
      <w:pPr>
        <w:pStyle w:val="Rubrik4"/>
      </w:pPr>
      <w:r>
        <w:t>(</w:t>
      </w:r>
      <w:hyperlink w:anchor="_(CAD-RECTANGLE_&lt;lowerleft&gt;_&lt;toprigh" w:history="1">
        <w:r w:rsidR="00AF2E2C" w:rsidRPr="00BD1438">
          <w:rPr>
            <w:rStyle w:val="Hyperlnk"/>
            <w:bdr w:val="none" w:sz="0" w:space="0" w:color="auto"/>
          </w:rPr>
          <w:t>CAD-RECTANGLE</w:t>
        </w:r>
      </w:hyperlink>
      <w:r w:rsidR="00AF2E2C">
        <w:t xml:space="preserve"> </w:t>
      </w:r>
      <w:r>
        <w:t>&lt;lowerleft&gt; &lt;</w:t>
      </w:r>
      <w:r w:rsidR="00AF2E2C">
        <w:t>topright</w:t>
      </w:r>
      <w:r>
        <w:t>&gt; [</w:t>
      </w:r>
      <w:r w:rsidR="00AF2E2C">
        <w:t>color</w:t>
      </w:r>
      <w:r>
        <w:t>])</w:t>
      </w:r>
      <w:bookmarkEnd w:id="766"/>
    </w:p>
    <w:p w14:paraId="2490807E" w14:textId="77777777" w:rsidR="00E67F03" w:rsidRDefault="00E67F03" w:rsidP="00E67F03">
      <w:r>
        <w:t>The function draw a rectangle between the corner points and returns the object name.</w:t>
      </w:r>
      <w:r w:rsidRPr="00E67F03">
        <w:t xml:space="preserve"> </w:t>
      </w:r>
      <w:r>
        <w:t>The optional argument [color] should be an integer from 1 to 255. If the [color] argument is omitted then current color will be used.</w:t>
      </w:r>
    </w:p>
    <w:p w14:paraId="569E1A0B" w14:textId="6890903A" w:rsidR="00E67F03" w:rsidRDefault="00E67F03" w:rsidP="00E67F03">
      <w:pPr>
        <w:pStyle w:val="Rubrik4"/>
      </w:pPr>
      <w:bookmarkStart w:id="770" w:name="_Toc359406319"/>
      <w:r>
        <w:t>(</w:t>
      </w:r>
      <w:hyperlink w:anchor="_(CAD-REDRAW)" w:history="1">
        <w:r w:rsidRPr="00BD1438">
          <w:rPr>
            <w:rStyle w:val="Hyperlnk"/>
            <w:bdr w:val="none" w:sz="0" w:space="0" w:color="auto"/>
          </w:rPr>
          <w:t>CAD-REDRAW</w:t>
        </w:r>
      </w:hyperlink>
      <w:r>
        <w:t>)</w:t>
      </w:r>
      <w:bookmarkEnd w:id="770"/>
    </w:p>
    <w:p w14:paraId="0A5A01A6" w14:textId="77777777" w:rsidR="00E67F03" w:rsidRDefault="00E67F03" w:rsidP="00E67F03">
      <w:r>
        <w:t>After you have added object you must run this function to have them visible on the CAD screen.</w:t>
      </w:r>
    </w:p>
    <w:p w14:paraId="39FDF521" w14:textId="6C4C6067" w:rsidR="00E67F03" w:rsidRDefault="00E67F03" w:rsidP="00E67F03">
      <w:pPr>
        <w:pStyle w:val="Rubrik4"/>
      </w:pPr>
      <w:bookmarkStart w:id="771" w:name="_(CAD-REGEN_[object_list])"/>
      <w:bookmarkStart w:id="772" w:name="_Toc359406320"/>
      <w:bookmarkEnd w:id="771"/>
      <w:r>
        <w:t>(</w:t>
      </w:r>
      <w:hyperlink w:anchor="_(CAD-REGEN_[object_list])" w:history="1">
        <w:r w:rsidRPr="00BD1438">
          <w:rPr>
            <w:rStyle w:val="Hyperlnk"/>
            <w:bdr w:val="none" w:sz="0" w:space="0" w:color="auto"/>
          </w:rPr>
          <w:t>CAD-REGEN</w:t>
        </w:r>
      </w:hyperlink>
      <w:r>
        <w:t xml:space="preserve"> [object</w:t>
      </w:r>
      <w:r w:rsidR="00BD1438">
        <w:t>s</w:t>
      </w:r>
      <w:r>
        <w:t>])</w:t>
      </w:r>
      <w:bookmarkEnd w:id="772"/>
    </w:p>
    <w:p w14:paraId="5EB1B2D3" w14:textId="77777777" w:rsidR="00E67F03" w:rsidRDefault="00E67F03" w:rsidP="00E67F03">
      <w:r>
        <w:t>The function regenerates the objects in the [object list]. If the [object list] is omitted then all objects are regenerated.</w:t>
      </w:r>
    </w:p>
    <w:p w14:paraId="62263F90" w14:textId="36F2C222" w:rsidR="00CB1005" w:rsidRDefault="00CB1005" w:rsidP="00CB1005">
      <w:pPr>
        <w:pStyle w:val="Rubrik4"/>
      </w:pPr>
      <w:bookmarkStart w:id="773" w:name="_Toc359406321"/>
      <w:r>
        <w:t>(</w:t>
      </w:r>
      <w:hyperlink w:anchor="_(CAD-REPLACE_&lt;objects&gt;)" w:history="1">
        <w:r w:rsidRPr="00BD1438">
          <w:rPr>
            <w:rStyle w:val="Hyperlnk"/>
            <w:bdr w:val="none" w:sz="0" w:space="0" w:color="auto"/>
          </w:rPr>
          <w:t>CAD-REPLACE</w:t>
        </w:r>
      </w:hyperlink>
      <w:r>
        <w:t xml:space="preserve"> &lt;objects&gt;)</w:t>
      </w:r>
      <w:bookmarkEnd w:id="773"/>
    </w:p>
    <w:p w14:paraId="70615B44" w14:textId="77777777" w:rsidR="00CB1005" w:rsidRDefault="00CB1005" w:rsidP="00CB1005">
      <w:r>
        <w:t>This function must be used to update the UNDO function.</w:t>
      </w:r>
    </w:p>
    <w:p w14:paraId="61F72561" w14:textId="77777777" w:rsidR="00CB1005" w:rsidRDefault="00CB1005" w:rsidP="00E67F03">
      <w:r>
        <w:t>Replace an exist object with a new object.</w:t>
      </w:r>
    </w:p>
    <w:p w14:paraId="6161E6CF" w14:textId="369B8280" w:rsidR="007F11CC" w:rsidRDefault="007F11CC" w:rsidP="007F11CC">
      <w:pPr>
        <w:pStyle w:val="Rubrik4"/>
      </w:pPr>
      <w:bookmarkStart w:id="774" w:name="_(CAD-ROTATE_&lt;objects&gt;_&lt;angle&gt;"/>
      <w:bookmarkStart w:id="775" w:name="_Toc359406317"/>
      <w:bookmarkEnd w:id="774"/>
      <w:r>
        <w:lastRenderedPageBreak/>
        <w:t>(</w:t>
      </w:r>
      <w:hyperlink w:anchor="_(CAD-ROTATE_&lt;objects&gt;_&lt;angle&gt;" w:history="1">
        <w:r w:rsidRPr="00096140">
          <w:rPr>
            <w:rStyle w:val="Hyperlnk"/>
            <w:bdr w:val="none" w:sz="0" w:space="0" w:color="auto"/>
          </w:rPr>
          <w:t>CAD-ROTATE</w:t>
        </w:r>
      </w:hyperlink>
      <w:r>
        <w:t xml:space="preserve"> &lt;objects&gt; &lt;angle&gt; &lt;center&gt;)</w:t>
      </w:r>
      <w:bookmarkEnd w:id="775"/>
    </w:p>
    <w:p w14:paraId="03E0749C" w14:textId="5C6C6E03" w:rsidR="007F11CC" w:rsidRDefault="007F11CC" w:rsidP="007F11CC">
      <w:r>
        <w:t>The function rotate the &lt;objects&gt; in an &lt;angle&gt; from the &lt;center&gt;</w:t>
      </w:r>
      <w:r w:rsidR="00EC65BC">
        <w:t>.</w:t>
      </w:r>
    </w:p>
    <w:p w14:paraId="4BB49AC2" w14:textId="6139D538" w:rsidR="00EC65BC" w:rsidRDefault="00EC65BC" w:rsidP="00EC65BC">
      <w:pPr>
        <w:pStyle w:val="Rubrik4"/>
      </w:pPr>
      <w:bookmarkStart w:id="776" w:name="_(CAD-SENDTOBACK_&lt;objects&gt;)"/>
      <w:bookmarkEnd w:id="776"/>
      <w:r>
        <w:t>(</w:t>
      </w:r>
      <w:hyperlink w:anchor="_(CAD-SENDTOBACK_&lt;objects&gt;)" w:history="1">
        <w:r w:rsidRPr="00EC65BC">
          <w:rPr>
            <w:rStyle w:val="Hyperlnk"/>
            <w:bdr w:val="none" w:sz="0" w:space="0" w:color="auto"/>
          </w:rPr>
          <w:t>CAD-SENDTOBACK</w:t>
        </w:r>
      </w:hyperlink>
      <w:r>
        <w:t xml:space="preserve"> &lt;objects&gt;)</w:t>
      </w:r>
    </w:p>
    <w:p w14:paraId="26B3E0F8" w14:textId="0FA81D38" w:rsidR="00EC65BC" w:rsidRPr="00E5316D" w:rsidRDefault="00EC65BC" w:rsidP="00EC65BC">
      <w:r>
        <w:t xml:space="preserve">When using filled graphic objects (solids, images, filled parts and so on) and you have multiple objects that cover each other, then the graphical view can only show the objects that are on top. With this command you can send objects to back. See also </w:t>
      </w:r>
      <w:hyperlink w:anchor="_(CAD-BRINGTOFRONT_&lt;objects&gt;)" w:history="1">
        <w:r w:rsidRPr="00EC65BC">
          <w:rPr>
            <w:rStyle w:val="Hyperlnk"/>
            <w:bdr w:val="none" w:sz="0" w:space="0" w:color="auto"/>
          </w:rPr>
          <w:t>CAD-BRINGTOFRONT</w:t>
        </w:r>
      </w:hyperlink>
    </w:p>
    <w:p w14:paraId="5D4B2413" w14:textId="77777777" w:rsidR="00EC65BC" w:rsidRDefault="00EC65BC" w:rsidP="007F11CC"/>
    <w:p w14:paraId="54E63D3E" w14:textId="206ACCA9" w:rsidR="00D81191" w:rsidRPr="00D81191" w:rsidRDefault="00CB1005" w:rsidP="00D81191">
      <w:pPr>
        <w:pStyle w:val="Rubrik4"/>
      </w:pPr>
      <w:bookmarkStart w:id="777" w:name="_(CAD-SET_&lt;object&gt;_&lt;key&gt;)"/>
      <w:bookmarkStart w:id="778" w:name="_(CAD-SET_&lt;object&gt;_&lt;key&gt;"/>
      <w:bookmarkEnd w:id="777"/>
      <w:bookmarkEnd w:id="778"/>
      <w:r>
        <w:t xml:space="preserve"> </w:t>
      </w:r>
      <w:bookmarkStart w:id="779" w:name="_Toc359406322"/>
      <w:r w:rsidR="00D81191">
        <w:t>(</w:t>
      </w:r>
      <w:hyperlink w:anchor="_(CAD-SET_&lt;object&gt;_&lt;key&gt;)" w:history="1">
        <w:r w:rsidR="00D81191" w:rsidRPr="00BD1438">
          <w:rPr>
            <w:rStyle w:val="Hyperlnk"/>
            <w:bdr w:val="none" w:sz="0" w:space="0" w:color="auto"/>
          </w:rPr>
          <w:t>CAD-SET</w:t>
        </w:r>
      </w:hyperlink>
      <w:r w:rsidR="00D81191" w:rsidRPr="00D81191">
        <w:t xml:space="preserve"> &lt;object&gt; &lt;key&gt;</w:t>
      </w:r>
      <w:r w:rsidR="00752C8A">
        <w:t xml:space="preserve"> &lt;value&gt;</w:t>
      </w:r>
      <w:r w:rsidR="00D81191" w:rsidRPr="00D81191">
        <w:t>)</w:t>
      </w:r>
      <w:bookmarkEnd w:id="779"/>
    </w:p>
    <w:p w14:paraId="1FC852AF" w14:textId="77777777" w:rsidR="00D81191" w:rsidRDefault="00D81191" w:rsidP="00D81191">
      <w:r w:rsidRPr="00D81191">
        <w:t xml:space="preserve">This function makes it possible </w:t>
      </w:r>
      <w:r w:rsidR="00CB1005">
        <w:t>to change</w:t>
      </w:r>
      <w:r w:rsidR="00752C8A">
        <w:t xml:space="preserve"> information on</w:t>
      </w:r>
      <w:r>
        <w:t xml:space="preserve"> different objects on the screen. If you have a list of object then you must check one object at a time. The function will return the </w:t>
      </w:r>
      <w:r w:rsidR="00752C8A">
        <w:t>value</w:t>
      </w:r>
      <w:r>
        <w:t>.</w:t>
      </w:r>
    </w:p>
    <w:tbl>
      <w:tblPr>
        <w:tblStyle w:val="Tabellrutnt"/>
        <w:tblW w:w="0" w:type="auto"/>
        <w:tblLook w:val="04A0" w:firstRow="1" w:lastRow="0" w:firstColumn="1" w:lastColumn="0" w:noHBand="0" w:noVBand="1"/>
      </w:tblPr>
      <w:tblGrid>
        <w:gridCol w:w="1668"/>
        <w:gridCol w:w="5402"/>
      </w:tblGrid>
      <w:tr w:rsidR="00D81191" w14:paraId="7B58A4CF" w14:textId="77777777" w:rsidTr="0084389F">
        <w:tc>
          <w:tcPr>
            <w:tcW w:w="1668" w:type="dxa"/>
          </w:tcPr>
          <w:p w14:paraId="6318D146" w14:textId="77777777" w:rsidR="00D81191" w:rsidRDefault="00D81191" w:rsidP="00DE1A88">
            <w:r>
              <w:t>Key</w:t>
            </w:r>
          </w:p>
        </w:tc>
        <w:tc>
          <w:tcPr>
            <w:tcW w:w="5402" w:type="dxa"/>
          </w:tcPr>
          <w:p w14:paraId="4A215221" w14:textId="77777777" w:rsidR="00D81191" w:rsidRDefault="00D81191" w:rsidP="00DE1A88">
            <w:r>
              <w:t>Returns</w:t>
            </w:r>
          </w:p>
        </w:tc>
      </w:tr>
      <w:tr w:rsidR="00045522" w14:paraId="75563108" w14:textId="77777777" w:rsidTr="0084389F">
        <w:tc>
          <w:tcPr>
            <w:tcW w:w="1668" w:type="dxa"/>
          </w:tcPr>
          <w:p w14:paraId="12B79DD3" w14:textId="77777777" w:rsidR="00045522" w:rsidRDefault="00045522" w:rsidP="00DE1A88">
            <w:r>
              <w:t>"COLOR"</w:t>
            </w:r>
          </w:p>
        </w:tc>
        <w:tc>
          <w:tcPr>
            <w:tcW w:w="5402" w:type="dxa"/>
          </w:tcPr>
          <w:p w14:paraId="292E6E9C" w14:textId="77777777" w:rsidR="00045522" w:rsidRDefault="00045522" w:rsidP="00DE1A88">
            <w:r>
              <w:t>Set the color of the object as an integer</w:t>
            </w:r>
          </w:p>
        </w:tc>
      </w:tr>
      <w:tr w:rsidR="00045522" w14:paraId="2DD49773" w14:textId="77777777" w:rsidTr="0084389F">
        <w:tc>
          <w:tcPr>
            <w:tcW w:w="1668" w:type="dxa"/>
          </w:tcPr>
          <w:p w14:paraId="06A4025C" w14:textId="77777777" w:rsidR="00045522" w:rsidRDefault="00045522" w:rsidP="00DE1A88">
            <w:r>
              <w:t>"CUSTOMER"</w:t>
            </w:r>
          </w:p>
        </w:tc>
        <w:tc>
          <w:tcPr>
            <w:tcW w:w="5402" w:type="dxa"/>
          </w:tcPr>
          <w:p w14:paraId="5CFB400A" w14:textId="77777777" w:rsidR="00045522" w:rsidRDefault="00045522" w:rsidP="00DE1A88">
            <w:r>
              <w:t>Set the customer name as a string. This should p</w:t>
            </w:r>
          </w:p>
        </w:tc>
      </w:tr>
      <w:tr w:rsidR="00045522" w14:paraId="24E94D7E" w14:textId="77777777" w:rsidTr="0084389F">
        <w:tc>
          <w:tcPr>
            <w:tcW w:w="1668" w:type="dxa"/>
          </w:tcPr>
          <w:p w14:paraId="4FC2EC1F" w14:textId="77777777" w:rsidR="00045522" w:rsidRDefault="00045522" w:rsidP="00DE1A88">
            <w:r>
              <w:t>"LAYER"</w:t>
            </w:r>
          </w:p>
        </w:tc>
        <w:tc>
          <w:tcPr>
            <w:tcW w:w="5402" w:type="dxa"/>
          </w:tcPr>
          <w:p w14:paraId="03E936D5" w14:textId="77777777" w:rsidR="00045522" w:rsidRDefault="00045522" w:rsidP="00DE1A88">
            <w:r>
              <w:t>Set the layer name of the object as a string</w:t>
            </w:r>
          </w:p>
        </w:tc>
      </w:tr>
      <w:tr w:rsidR="00045522" w14:paraId="0EF510E5" w14:textId="77777777" w:rsidTr="0084389F">
        <w:tc>
          <w:tcPr>
            <w:tcW w:w="1668" w:type="dxa"/>
          </w:tcPr>
          <w:p w14:paraId="254E9286" w14:textId="77777777" w:rsidR="00045522" w:rsidRDefault="00045522" w:rsidP="00DE1A88">
            <w:r>
              <w:t>"NAME"</w:t>
            </w:r>
          </w:p>
        </w:tc>
        <w:tc>
          <w:tcPr>
            <w:tcW w:w="5402" w:type="dxa"/>
          </w:tcPr>
          <w:p w14:paraId="5257D78D" w14:textId="77777777" w:rsidR="00045522" w:rsidRDefault="00045522" w:rsidP="00DE1A88">
            <w:r>
              <w:t>Sets the name of the part</w:t>
            </w:r>
          </w:p>
        </w:tc>
      </w:tr>
      <w:tr w:rsidR="00045522" w14:paraId="25D18BEC" w14:textId="77777777" w:rsidTr="0084389F">
        <w:tc>
          <w:tcPr>
            <w:tcW w:w="1668" w:type="dxa"/>
          </w:tcPr>
          <w:p w14:paraId="6A95DE68" w14:textId="77777777" w:rsidR="00045522" w:rsidRDefault="00045522" w:rsidP="00DE1A88">
            <w:r>
              <w:t>"QUANTITY"</w:t>
            </w:r>
          </w:p>
        </w:tc>
        <w:tc>
          <w:tcPr>
            <w:tcW w:w="5402" w:type="dxa"/>
          </w:tcPr>
          <w:p w14:paraId="128224FC" w14:textId="77777777" w:rsidR="00045522" w:rsidRDefault="00045522" w:rsidP="00752C8A">
            <w:r>
              <w:t>Set the quantity of a part. If it's not a part then the function returns nil</w:t>
            </w:r>
          </w:p>
        </w:tc>
      </w:tr>
      <w:tr w:rsidR="00045522" w14:paraId="4D67653A" w14:textId="77777777" w:rsidTr="0084389F">
        <w:tc>
          <w:tcPr>
            <w:tcW w:w="1668" w:type="dxa"/>
          </w:tcPr>
          <w:p w14:paraId="72F1B54C" w14:textId="77777777" w:rsidR="00045522" w:rsidRDefault="00045522" w:rsidP="00DE1A88">
            <w:r>
              <w:t>"SELECTED"</w:t>
            </w:r>
          </w:p>
        </w:tc>
        <w:tc>
          <w:tcPr>
            <w:tcW w:w="5402" w:type="dxa"/>
          </w:tcPr>
          <w:p w14:paraId="3DC51946" w14:textId="77777777" w:rsidR="00045522" w:rsidRDefault="00045522" w:rsidP="00752C8A">
            <w:r>
              <w:t>Select object if the value is T.</w:t>
            </w:r>
          </w:p>
        </w:tc>
      </w:tr>
    </w:tbl>
    <w:p w14:paraId="12A330E6" w14:textId="22719BF9" w:rsidR="00C72E11" w:rsidRDefault="00C72E11" w:rsidP="00C72E11">
      <w:bookmarkStart w:id="780" w:name="_(CAD-SSGET_[mode]_[pt1"/>
      <w:bookmarkStart w:id="781" w:name="_Toc359406323"/>
      <w:bookmarkEnd w:id="780"/>
      <w:r w:rsidRPr="00C72E11">
        <w:t xml:space="preserve">If you use CAD-SET function with a non-existing key then this key will be added to the object. We call this </w:t>
      </w:r>
      <w:r>
        <w:t>information XDATA.</w:t>
      </w:r>
      <w:r w:rsidRPr="00C72E11">
        <w:t xml:space="preserve"> </w:t>
      </w:r>
      <w:r>
        <w:t xml:space="preserve">You can save strings on all kind of IGEMS objects. It’s a special handling for parts and parts definitions. If the key starts with a dot. Example: ".PAINTED" then the same XDATA will be added for all identical parts. If you add "PAINTED" it will be added to the selected part only. See also the </w:t>
      </w:r>
      <w:hyperlink w:anchor="_(CAD-GET_&lt;object&gt;_&lt;key&gt;)" w:history="1">
        <w:r w:rsidRPr="00C72E11">
          <w:rPr>
            <w:rStyle w:val="Hyperlnk"/>
            <w:bdr w:val="none" w:sz="0" w:space="0" w:color="auto"/>
          </w:rPr>
          <w:t>CAD-GET</w:t>
        </w:r>
      </w:hyperlink>
      <w:r>
        <w:t xml:space="preserve"> function</w:t>
      </w:r>
    </w:p>
    <w:p w14:paraId="19979E54" w14:textId="79B15E02" w:rsidR="00D81191" w:rsidRPr="00C72E11" w:rsidRDefault="00C72E11" w:rsidP="0084389F">
      <w:pPr>
        <w:pStyle w:val="Rubrik4"/>
      </w:pPr>
      <w:r w:rsidRPr="00C72E11">
        <w:t xml:space="preserve"> </w:t>
      </w:r>
      <w:r w:rsidR="0084389F" w:rsidRPr="00C72E11">
        <w:t>(</w:t>
      </w:r>
      <w:hyperlink w:anchor="_(CAD-SSGET_[mode]_[pt1" w:history="1">
        <w:r w:rsidR="0084389F" w:rsidRPr="00C72E11">
          <w:rPr>
            <w:rStyle w:val="Hyperlnk"/>
            <w:bdr w:val="none" w:sz="0" w:space="0" w:color="auto"/>
          </w:rPr>
          <w:t>CAD-SSGET</w:t>
        </w:r>
      </w:hyperlink>
      <w:r w:rsidR="0084389F" w:rsidRPr="00C72E11">
        <w:t xml:space="preserve"> [mode] [pt1 [pt2]])</w:t>
      </w:r>
      <w:bookmarkEnd w:id="781"/>
    </w:p>
    <w:p w14:paraId="68A1CDE3" w14:textId="77777777" w:rsidR="0084389F" w:rsidRDefault="0084389F" w:rsidP="0084389F">
      <w:r>
        <w:t>The function let the user select objects on the screen, if object are selected then the object names are returned in a list. The mode option has following alternatives.</w:t>
      </w:r>
    </w:p>
    <w:p w14:paraId="22646159" w14:textId="77777777" w:rsidR="00093534" w:rsidRDefault="00093534" w:rsidP="0084389F">
      <w:r>
        <w:t>If no argument is given then the user must select the objects</w:t>
      </w:r>
    </w:p>
    <w:tbl>
      <w:tblPr>
        <w:tblStyle w:val="Tabellrutnt"/>
        <w:tblW w:w="0" w:type="auto"/>
        <w:tblLook w:val="04A0" w:firstRow="1" w:lastRow="0" w:firstColumn="1" w:lastColumn="0" w:noHBand="0" w:noVBand="1"/>
      </w:tblPr>
      <w:tblGrid>
        <w:gridCol w:w="1618"/>
        <w:gridCol w:w="8519"/>
      </w:tblGrid>
      <w:tr w:rsidR="0084389F" w14:paraId="3D93DB5F" w14:textId="77777777" w:rsidTr="003949D8">
        <w:tc>
          <w:tcPr>
            <w:tcW w:w="1618" w:type="dxa"/>
          </w:tcPr>
          <w:p w14:paraId="7FF74BAD" w14:textId="77777777" w:rsidR="0084389F" w:rsidRDefault="0084389F" w:rsidP="0084389F">
            <w:r>
              <w:t>Mode</w:t>
            </w:r>
          </w:p>
        </w:tc>
        <w:tc>
          <w:tcPr>
            <w:tcW w:w="8519" w:type="dxa"/>
          </w:tcPr>
          <w:p w14:paraId="4D1F1C77" w14:textId="77777777" w:rsidR="0084389F" w:rsidRDefault="0084389F" w:rsidP="0084389F">
            <w:r>
              <w:t>Meaning</w:t>
            </w:r>
          </w:p>
        </w:tc>
      </w:tr>
      <w:tr w:rsidR="0084389F" w14:paraId="023DD3D7" w14:textId="77777777" w:rsidTr="003949D8">
        <w:tc>
          <w:tcPr>
            <w:tcW w:w="1618" w:type="dxa"/>
          </w:tcPr>
          <w:p w14:paraId="6C5392B1" w14:textId="77777777" w:rsidR="0084389F" w:rsidRDefault="0084389F" w:rsidP="0084389F">
            <w:r>
              <w:t>"L"</w:t>
            </w:r>
          </w:p>
        </w:tc>
        <w:tc>
          <w:tcPr>
            <w:tcW w:w="8519" w:type="dxa"/>
          </w:tcPr>
          <w:p w14:paraId="5D2F7F91" w14:textId="77777777" w:rsidR="0084389F" w:rsidRDefault="0084389F" w:rsidP="0084389F">
            <w:r>
              <w:t>Return the last object added to the drawing database.</w:t>
            </w:r>
          </w:p>
        </w:tc>
      </w:tr>
      <w:tr w:rsidR="0084389F" w14:paraId="693B74D3" w14:textId="77777777" w:rsidTr="003949D8">
        <w:tc>
          <w:tcPr>
            <w:tcW w:w="1618" w:type="dxa"/>
          </w:tcPr>
          <w:p w14:paraId="18F4A3BE" w14:textId="77777777" w:rsidR="0084389F" w:rsidRDefault="0084389F" w:rsidP="0084389F">
            <w:r>
              <w:t>"C"</w:t>
            </w:r>
          </w:p>
        </w:tc>
        <w:tc>
          <w:tcPr>
            <w:tcW w:w="8519" w:type="dxa"/>
          </w:tcPr>
          <w:p w14:paraId="7C3A722F" w14:textId="77777777" w:rsidR="0084389F" w:rsidRDefault="0084389F" w:rsidP="0084389F">
            <w:r>
              <w:t>Use Crossing type and need two points.</w:t>
            </w:r>
          </w:p>
        </w:tc>
      </w:tr>
      <w:tr w:rsidR="0084389F" w14:paraId="2FF786AA" w14:textId="77777777" w:rsidTr="003949D8">
        <w:tc>
          <w:tcPr>
            <w:tcW w:w="1618" w:type="dxa"/>
          </w:tcPr>
          <w:p w14:paraId="28FDB751" w14:textId="77777777" w:rsidR="0084389F" w:rsidRDefault="008E5756" w:rsidP="0084389F">
            <w:r>
              <w:t>"W"</w:t>
            </w:r>
          </w:p>
        </w:tc>
        <w:tc>
          <w:tcPr>
            <w:tcW w:w="8519" w:type="dxa"/>
          </w:tcPr>
          <w:p w14:paraId="286E7126" w14:textId="77777777" w:rsidR="0084389F" w:rsidRDefault="008E5756" w:rsidP="0084389F">
            <w:r>
              <w:t>Use Windows type and need two points</w:t>
            </w:r>
          </w:p>
        </w:tc>
      </w:tr>
      <w:tr w:rsidR="0084389F" w14:paraId="29B7EE29" w14:textId="77777777" w:rsidTr="003949D8">
        <w:tc>
          <w:tcPr>
            <w:tcW w:w="1618" w:type="dxa"/>
          </w:tcPr>
          <w:p w14:paraId="45F5E2A7" w14:textId="77777777" w:rsidR="0084389F" w:rsidRDefault="008E5756" w:rsidP="0084389F">
            <w:r>
              <w:t>"X"</w:t>
            </w:r>
          </w:p>
        </w:tc>
        <w:tc>
          <w:tcPr>
            <w:tcW w:w="8519" w:type="dxa"/>
          </w:tcPr>
          <w:p w14:paraId="0504F1AB" w14:textId="77777777" w:rsidR="0084389F" w:rsidRDefault="008E5756" w:rsidP="0084389F">
            <w:r>
              <w:t>Take all objects on the screen</w:t>
            </w:r>
          </w:p>
        </w:tc>
      </w:tr>
    </w:tbl>
    <w:p w14:paraId="103867D9" w14:textId="77777777" w:rsidR="0080041E" w:rsidRDefault="0080041E" w:rsidP="0080041E">
      <w:bookmarkStart w:id="782" w:name="_(CAD-REPLACE_&lt;objects&gt;)"/>
      <w:bookmarkStart w:id="783" w:name="_(CAD-ENTSEL_[prompt])"/>
      <w:bookmarkStart w:id="784" w:name="_(CAD-MOVE__&lt;objects&gt;"/>
      <w:bookmarkStart w:id="785" w:name="_(CAD-ROTATE_&lt;object_list&gt;"/>
      <w:bookmarkStart w:id="786" w:name="_(CAD-MIRROR_&lt;objects&gt;_&lt;point1&gt;"/>
      <w:bookmarkEnd w:id="782"/>
      <w:bookmarkEnd w:id="783"/>
      <w:bookmarkEnd w:id="784"/>
      <w:bookmarkEnd w:id="785"/>
      <w:bookmarkEnd w:id="786"/>
    </w:p>
    <w:p w14:paraId="5EF4B836" w14:textId="08BC68CC" w:rsidR="00810D8F" w:rsidRDefault="0080041E" w:rsidP="0080041E">
      <w:pPr>
        <w:pStyle w:val="Rubrik4"/>
      </w:pPr>
      <w:bookmarkStart w:id="787" w:name="_(CAD-SCALE__&lt;objects&gt;"/>
      <w:bookmarkStart w:id="788" w:name="_Toc359406324"/>
      <w:bookmarkEnd w:id="787"/>
      <w:r>
        <w:t>(</w:t>
      </w:r>
      <w:hyperlink w:anchor="_(CAD-SCALE__&lt;objects&gt;" w:history="1">
        <w:r w:rsidR="00AF2E2C" w:rsidRPr="00160B8F">
          <w:rPr>
            <w:rStyle w:val="Hyperlnk"/>
            <w:bdr w:val="none" w:sz="0" w:space="0" w:color="auto"/>
          </w:rPr>
          <w:t xml:space="preserve">CAD-SCALE </w:t>
        </w:r>
      </w:hyperlink>
      <w:r>
        <w:t xml:space="preserve"> &lt;objects&gt; &lt;xscale&gt; &lt;yscale&gt; &lt;</w:t>
      </w:r>
      <w:r w:rsidR="00AF2E2C">
        <w:t>basepoint</w:t>
      </w:r>
      <w:r>
        <w:t>&gt;)</w:t>
      </w:r>
      <w:bookmarkEnd w:id="788"/>
    </w:p>
    <w:p w14:paraId="6D4BDB49" w14:textId="57ABD81C" w:rsidR="0080041E" w:rsidRDefault="0080041E" w:rsidP="0080041E">
      <w:r>
        <w:t xml:space="preserve">The function </w:t>
      </w:r>
      <w:r w:rsidR="00CE4D22">
        <w:t>scales</w:t>
      </w:r>
      <w:r>
        <w:t xml:space="preserve"> the select objects in &lt;xscale&gt; and &lt;yscale&gt; around the &lt;basepoint&gt;</w:t>
      </w:r>
    </w:p>
    <w:p w14:paraId="12288066" w14:textId="74A39015" w:rsidR="00D602F0" w:rsidRDefault="007F11CC" w:rsidP="00D602F0">
      <w:pPr>
        <w:pStyle w:val="Rubrik4"/>
      </w:pPr>
      <w:bookmarkStart w:id="789" w:name="_(CAD-COPY_&lt;objects&gt;_&lt;from&gt;"/>
      <w:bookmarkStart w:id="790" w:name="_(CAD-SAVE_&lt;file_name&gt;"/>
      <w:bookmarkStart w:id="791" w:name="_Toc359406327"/>
      <w:bookmarkEnd w:id="789"/>
      <w:bookmarkEnd w:id="790"/>
      <w:r>
        <w:t xml:space="preserve"> </w:t>
      </w:r>
      <w:r w:rsidR="0080041E">
        <w:t>(</w:t>
      </w:r>
      <w:hyperlink w:anchor="_(CAD-SAVE_&lt;file_name&gt;" w:history="1">
        <w:r w:rsidR="0080041E" w:rsidRPr="00160B8F">
          <w:rPr>
            <w:rStyle w:val="Hyperlnk"/>
            <w:bdr w:val="none" w:sz="0" w:space="0" w:color="auto"/>
          </w:rPr>
          <w:t>CAD-SAVE</w:t>
        </w:r>
      </w:hyperlink>
      <w:r w:rsidR="0080041E">
        <w:t xml:space="preserve"> &lt;file name&gt; [objects])</w:t>
      </w:r>
      <w:bookmarkEnd w:id="791"/>
    </w:p>
    <w:p w14:paraId="36D28CB7" w14:textId="77777777" w:rsidR="00CB1005" w:rsidRDefault="00CB1005" w:rsidP="00CB1005">
      <w:r>
        <w:t>Save the objects specified as &lt;objects&gt; as a &lt;filename&gt;</w:t>
      </w:r>
    </w:p>
    <w:p w14:paraId="466D2325" w14:textId="1844C095" w:rsidR="00CB1005" w:rsidRDefault="00CB1005" w:rsidP="00CB1005">
      <w:pPr>
        <w:pStyle w:val="Rubrik4"/>
      </w:pPr>
      <w:bookmarkStart w:id="792" w:name="_(CAD-SAVEAS_&lt;filename&gt;)"/>
      <w:bookmarkStart w:id="793" w:name="_Toc359406328"/>
      <w:bookmarkEnd w:id="792"/>
      <w:r>
        <w:t>(</w:t>
      </w:r>
      <w:hyperlink w:anchor="_(CAD-SAVEAS_&lt;filename&gt;)" w:history="1">
        <w:r w:rsidRPr="00CB1005">
          <w:rPr>
            <w:rStyle w:val="Hyperlnk"/>
            <w:bdr w:val="none" w:sz="0" w:space="0" w:color="auto"/>
          </w:rPr>
          <w:t>CAD-SAVEAS</w:t>
        </w:r>
      </w:hyperlink>
      <w:r>
        <w:t xml:space="preserve"> &lt;filename&gt;)</w:t>
      </w:r>
      <w:bookmarkEnd w:id="793"/>
    </w:p>
    <w:p w14:paraId="63EA1409" w14:textId="77777777" w:rsidR="00CB1005" w:rsidRPr="00CB1005" w:rsidRDefault="00CB1005" w:rsidP="00CB1005">
      <w:r>
        <w:t>Save the drawing as the specified filename.</w:t>
      </w:r>
    </w:p>
    <w:p w14:paraId="260F960E" w14:textId="3D7C4A9F" w:rsidR="00D602F0" w:rsidRDefault="00D602F0" w:rsidP="00D602F0">
      <w:pPr>
        <w:pStyle w:val="Rubrik4"/>
      </w:pPr>
      <w:bookmarkStart w:id="794" w:name="_(CAD-SAVEIMAGE_&lt;objects&gt;_&lt;filename&gt;"/>
      <w:bookmarkStart w:id="795" w:name="_Toc359406329"/>
      <w:bookmarkEnd w:id="794"/>
      <w:r>
        <w:t>(</w:t>
      </w:r>
      <w:hyperlink w:anchor="_(CAD-SAVEIMAGE_&lt;objects&gt;_&lt;filename&gt;" w:history="1">
        <w:r w:rsidRPr="00D602F0">
          <w:rPr>
            <w:rStyle w:val="Hyperlnk"/>
            <w:bdr w:val="none" w:sz="0" w:space="0" w:color="auto"/>
          </w:rPr>
          <w:t>CAD-SAVEIMAGE</w:t>
        </w:r>
      </w:hyperlink>
      <w:r>
        <w:t xml:space="preserve"> &lt;objects&gt; &lt;filename&gt; &lt;width&gt; &lt;height&gt; [border] [background])</w:t>
      </w:r>
      <w:bookmarkEnd w:id="795"/>
    </w:p>
    <w:p w14:paraId="3EFC696F" w14:textId="77777777" w:rsidR="00D602F0" w:rsidRDefault="00D602F0" w:rsidP="00D602F0">
      <w:r>
        <w:t xml:space="preserve">The function creates an image. If no border is given the then the border is 3 pixels. If no background is given </w:t>
      </w:r>
      <w:r w:rsidR="00F45387">
        <w:t xml:space="preserve">or zero </w:t>
      </w:r>
      <w:r>
        <w:t>then the background is transparent.</w:t>
      </w:r>
      <w:r w:rsidR="00F45387">
        <w:t xml:space="preserve"> The color is the same as the color number in the color command.</w:t>
      </w:r>
    </w:p>
    <w:p w14:paraId="746592B3" w14:textId="292EAF2E" w:rsidR="003949D8" w:rsidRDefault="003949D8" w:rsidP="003949D8">
      <w:pPr>
        <w:pStyle w:val="Rubrik4"/>
      </w:pPr>
      <w:bookmarkStart w:id="796" w:name="_(CAD-TEXT_&lt;txt&gt;_&lt;pos&gt;"/>
      <w:bookmarkEnd w:id="796"/>
      <w:r>
        <w:lastRenderedPageBreak/>
        <w:t>(</w:t>
      </w:r>
      <w:hyperlink w:anchor="_(CAD-TEXT_&lt;txt&gt;_&lt;pos&gt;" w:history="1">
        <w:r w:rsidRPr="003949D8">
          <w:rPr>
            <w:rStyle w:val="Hyperlnk"/>
            <w:bdr w:val="none" w:sz="0" w:space="0" w:color="auto"/>
          </w:rPr>
          <w:t>CAD-TEXT</w:t>
        </w:r>
      </w:hyperlink>
      <w:r>
        <w:t xml:space="preserve"> &lt;txt&gt; &lt;pos&gt;</w:t>
      </w:r>
      <w:r w:rsidR="00A25AD8">
        <w:t xml:space="preserve"> &lt;height&gt; &lt;angle&gt; [color]</w:t>
      </w:r>
      <w:r w:rsidR="007642BC">
        <w:t xml:space="preserve"> [basepoint]</w:t>
      </w:r>
      <w:r w:rsidR="00A25AD8">
        <w:t xml:space="preserve"> [font]</w:t>
      </w:r>
      <w:r>
        <w:t>)</w:t>
      </w:r>
    </w:p>
    <w:p w14:paraId="77B9D2E3" w14:textId="77777777" w:rsidR="003949D8" w:rsidRDefault="003949D8" w:rsidP="003949D8">
      <w:r>
        <w:t>Insert a text on the drawing. &lt;txt&gt; is the text to add,&lt;pos&gt; is the insertion point, &lt;angle&gt; is the angle in radians. The argument [color] is optional</w:t>
      </w:r>
      <w:r w:rsidR="006D2221">
        <w:t xml:space="preserve"> if it’s nil then actual color will be used</w:t>
      </w:r>
      <w:r>
        <w:t>.</w:t>
      </w:r>
      <w:r w:rsidR="006D2221">
        <w:br/>
        <w:t>The [basepoint] is a value that controls where the text base point is placed. If the argument is omitted or nil then default base point 9 will be used.</w:t>
      </w:r>
      <w:r w:rsidR="006D2221">
        <w:br/>
      </w:r>
      <w:r>
        <w:t xml:space="preserve">[font] is an optional argument for the text font default is </w:t>
      </w:r>
      <w:r w:rsidR="00C85534">
        <w:t>"</w:t>
      </w:r>
      <w:r>
        <w:t>ISOCP</w:t>
      </w:r>
      <w:r w:rsidR="00C85534">
        <w:t>"</w:t>
      </w:r>
      <w:r>
        <w:t xml:space="preserve"> which is the built-in single font You can also use one of the installed windows font, for example </w:t>
      </w:r>
      <w:r w:rsidR="00C85534">
        <w:t>"</w:t>
      </w:r>
      <w:r>
        <w:t>Arial</w:t>
      </w:r>
      <w:r w:rsidR="00C85534">
        <w:t>"</w:t>
      </w:r>
      <w:r>
        <w:t>.</w:t>
      </w:r>
    </w:p>
    <w:p w14:paraId="2EDC4407" w14:textId="77777777" w:rsidR="007642BC" w:rsidRPr="003949D8" w:rsidRDefault="007642BC" w:rsidP="003949D8">
      <w:r>
        <w:rPr>
          <w:noProof/>
          <w:lang w:val="sv-SE" w:eastAsia="sv-SE" w:bidi="ar-SA"/>
        </w:rPr>
        <w:drawing>
          <wp:inline distT="0" distB="0" distL="0" distR="0" wp14:anchorId="1BDB6F59" wp14:editId="4C4B6B0B">
            <wp:extent cx="2581200" cy="990000"/>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81200" cy="990000"/>
                    </a:xfrm>
                    <a:prstGeom prst="rect">
                      <a:avLst/>
                    </a:prstGeom>
                  </pic:spPr>
                </pic:pic>
              </a:graphicData>
            </a:graphic>
          </wp:inline>
        </w:drawing>
      </w:r>
    </w:p>
    <w:p w14:paraId="532A9A3B" w14:textId="38743869" w:rsidR="007F11CC" w:rsidRDefault="003949D8" w:rsidP="007F11CC">
      <w:pPr>
        <w:pStyle w:val="Rubrik4"/>
      </w:pPr>
      <w:bookmarkStart w:id="797" w:name="_(CAD-COLOR_&lt;color&gt;)"/>
      <w:bookmarkStart w:id="798" w:name="_(CAD-LAYER_&lt;name&gt;_[color])"/>
      <w:bookmarkStart w:id="799" w:name="_(CAD-ZOOMCH_&lt;center&gt;_&lt;height&gt;)"/>
      <w:bookmarkEnd w:id="797"/>
      <w:bookmarkEnd w:id="798"/>
      <w:bookmarkEnd w:id="799"/>
      <w:r>
        <w:t xml:space="preserve"> </w:t>
      </w:r>
      <w:r w:rsidR="007F11CC">
        <w:t>(</w:t>
      </w:r>
      <w:hyperlink w:anchor="_(CAD-ZOOMCH_&lt;center&gt;_&lt;height&gt;)" w:history="1">
        <w:r w:rsidR="007F11CC" w:rsidRPr="007F11CC">
          <w:rPr>
            <w:rStyle w:val="Hyperlnk"/>
            <w:bdr w:val="none" w:sz="0" w:space="0" w:color="auto"/>
          </w:rPr>
          <w:t>CAD-ZOOMCH</w:t>
        </w:r>
      </w:hyperlink>
      <w:r w:rsidR="007F11CC">
        <w:t xml:space="preserve"> &lt;center&gt; &lt;height&gt;)</w:t>
      </w:r>
    </w:p>
    <w:p w14:paraId="246BB389" w14:textId="77777777" w:rsidR="007F11CC" w:rsidRDefault="007F11CC" w:rsidP="007F11CC">
      <w:r>
        <w:t>The function centers the view at &lt;center&gt; and a viewport of height &lt;height&gt;.</w:t>
      </w:r>
    </w:p>
    <w:p w14:paraId="52D34A09" w14:textId="77777777" w:rsidR="007F11CC" w:rsidRDefault="007F11CC" w:rsidP="007F11CC">
      <w:r>
        <w:t>&lt;center&gt; is a list of the point that will be the new center of the screen.</w:t>
      </w:r>
    </w:p>
    <w:p w14:paraId="0ECC2F1D" w14:textId="77777777" w:rsidR="007F11CC" w:rsidRDefault="007F11CC" w:rsidP="007F11CC">
      <w:r>
        <w:t>&lt;height&gt; is a value that describe the height of zoom in actual units.</w:t>
      </w:r>
    </w:p>
    <w:p w14:paraId="4A3817F8" w14:textId="1AE8F29E" w:rsidR="007F11CC" w:rsidRDefault="007F11CC" w:rsidP="007F11CC">
      <w:pPr>
        <w:pStyle w:val="Rubrik4"/>
      </w:pPr>
      <w:bookmarkStart w:id="800" w:name="_(CAD-ZOOMEXTENTS)"/>
      <w:bookmarkEnd w:id="800"/>
      <w:r>
        <w:t>(</w:t>
      </w:r>
      <w:hyperlink w:anchor="_(CAD-ZOOMEXTENTS)" w:history="1">
        <w:r w:rsidRPr="007F11CC">
          <w:rPr>
            <w:rStyle w:val="Hyperlnk"/>
            <w:bdr w:val="none" w:sz="0" w:space="0" w:color="auto"/>
          </w:rPr>
          <w:t>CAD-ZOOMEXTENTS</w:t>
        </w:r>
      </w:hyperlink>
      <w:r>
        <w:t>)</w:t>
      </w:r>
    </w:p>
    <w:p w14:paraId="64FC53EB" w14:textId="77777777" w:rsidR="007F11CC" w:rsidRDefault="007F11CC" w:rsidP="007F11CC">
      <w:r>
        <w:t>Zooms out that everything on the screen will be visible</w:t>
      </w:r>
    </w:p>
    <w:p w14:paraId="3F2C3B82" w14:textId="0AE41AA2" w:rsidR="007F11CC" w:rsidRDefault="007F11CC" w:rsidP="007F11CC">
      <w:pPr>
        <w:pStyle w:val="Rubrik4"/>
      </w:pPr>
      <w:bookmarkStart w:id="801" w:name="_(CAD-ZOOMWINDOW_&lt;pt1&gt;_&lt;pt2&gt;)"/>
      <w:bookmarkEnd w:id="801"/>
      <w:r>
        <w:t>(</w:t>
      </w:r>
      <w:hyperlink w:anchor="_(CAD-ZOOMWINDOW_&lt;pt1&gt;_&lt;pt2&gt;)" w:history="1">
        <w:r w:rsidRPr="007F11CC">
          <w:rPr>
            <w:rStyle w:val="Hyperlnk"/>
            <w:bdr w:val="none" w:sz="0" w:space="0" w:color="auto"/>
          </w:rPr>
          <w:t>CAD-ZOOMWINDOW</w:t>
        </w:r>
      </w:hyperlink>
      <w:r>
        <w:t xml:space="preserve"> &lt;pt1&gt; &lt;pt2&gt;)</w:t>
      </w:r>
    </w:p>
    <w:p w14:paraId="1EF3BB9A" w14:textId="77777777" w:rsidR="007F11CC" w:rsidRDefault="007F11CC" w:rsidP="007F11CC">
      <w:r>
        <w:t>This function zooms a window given by two points.</w:t>
      </w:r>
    </w:p>
    <w:p w14:paraId="0770C077" w14:textId="77777777" w:rsidR="007F11CC" w:rsidRDefault="007F11CC" w:rsidP="007F11CC">
      <w:r>
        <w:t>&lt;pt1&gt; and &lt;pt2&gt; is lists of two reals that describe the position in X and Y</w:t>
      </w:r>
    </w:p>
    <w:p w14:paraId="0A507EC1" w14:textId="4D8A3439" w:rsidR="00D671D9" w:rsidRDefault="00D671D9" w:rsidP="00D671D9">
      <w:pPr>
        <w:pStyle w:val="Rubrik4"/>
      </w:pPr>
      <w:bookmarkStart w:id="802" w:name="_(UC-GET_&lt;filename&gt;_&lt;key&gt;"/>
      <w:bookmarkEnd w:id="802"/>
      <w:r>
        <w:t>(</w:t>
      </w:r>
      <w:hyperlink w:anchor="_(UC-GET_&lt;filename&gt;_&lt;key&gt;" w:history="1">
        <w:r w:rsidRPr="00D671D9">
          <w:rPr>
            <w:rStyle w:val="Hyperlnk"/>
            <w:bdr w:val="none" w:sz="0" w:space="0" w:color="auto"/>
          </w:rPr>
          <w:t>UC-GET</w:t>
        </w:r>
      </w:hyperlink>
      <w:r>
        <w:t xml:space="preserve"> &lt;filename&gt; &lt;key&gt; &lt;default&gt;)</w:t>
      </w:r>
    </w:p>
    <w:p w14:paraId="4B8C396A" w14:textId="0E4175B9" w:rsidR="00D671D9" w:rsidRDefault="00D671D9" w:rsidP="00D671D9">
      <w:bookmarkStart w:id="803" w:name="_(UC-SET_&lt;filename&gt;_&lt;key&gt;"/>
      <w:bookmarkEnd w:id="803"/>
      <w:r>
        <w:t>With this function you can read values from a User Config File.</w:t>
      </w:r>
    </w:p>
    <w:p w14:paraId="4850C7FF" w14:textId="6F170D0A" w:rsidR="00D671D9" w:rsidRDefault="00D671D9" w:rsidP="00D671D9">
      <w:r>
        <w:t xml:space="preserve">&lt;filename&gt; The argument must be a valid filename without path and extension. </w:t>
      </w:r>
      <w:r w:rsidR="00E86D53">
        <w:t>The file will be located in the UserConfigs folder and have the extension .XML</w:t>
      </w:r>
    </w:p>
    <w:p w14:paraId="61AC4E05" w14:textId="5DA134A4" w:rsidR="00E86D53" w:rsidRDefault="00E86D53" w:rsidP="00D671D9">
      <w:r>
        <w:t>&lt;key&gt; The argument must be a string.</w:t>
      </w:r>
    </w:p>
    <w:p w14:paraId="58DC276A" w14:textId="2ED88D9F" w:rsidR="00E86D53" w:rsidRDefault="00E86D53" w:rsidP="00D671D9">
      <w:r>
        <w:t>&lt;value&gt; the argument van be a value or a string</w:t>
      </w:r>
    </w:p>
    <w:p w14:paraId="5A22C339" w14:textId="7C81F559" w:rsidR="00E86D53" w:rsidRDefault="00E86D53" w:rsidP="00D671D9">
      <w:r>
        <w:t>&lt;default&gt; If the key does not exist then the function will return this value.</w:t>
      </w:r>
    </w:p>
    <w:p w14:paraId="0B944D94" w14:textId="5671DFD7" w:rsidR="008763CC" w:rsidRDefault="00D671D9" w:rsidP="00D671D9">
      <w:pPr>
        <w:pStyle w:val="Rubrik4"/>
      </w:pPr>
      <w:r>
        <w:t>(</w:t>
      </w:r>
      <w:hyperlink w:anchor="_(UC-SET_&lt;filename&gt;_&lt;key&gt;" w:history="1">
        <w:r w:rsidRPr="00D671D9">
          <w:rPr>
            <w:rStyle w:val="Hyperlnk"/>
            <w:bdr w:val="none" w:sz="0" w:space="0" w:color="auto"/>
          </w:rPr>
          <w:t>UC-SET</w:t>
        </w:r>
      </w:hyperlink>
      <w:r>
        <w:t xml:space="preserve"> &lt;filename&gt; &lt;key&gt; &lt;value&gt;)</w:t>
      </w:r>
    </w:p>
    <w:p w14:paraId="483F32D2" w14:textId="52E22510" w:rsidR="00E86D53" w:rsidRDefault="00E86D53" w:rsidP="00E86D53">
      <w:r>
        <w:t>With this function you can save values in a User Config File.</w:t>
      </w:r>
    </w:p>
    <w:p w14:paraId="3B8D7144" w14:textId="77777777" w:rsidR="00E86D53" w:rsidRDefault="00E86D53" w:rsidP="00E86D53">
      <w:r>
        <w:t>&lt;filename&gt; The argument must be a valid filename without path and extension. The file will be located in the UserConfigs folder and have the extension .XML</w:t>
      </w:r>
    </w:p>
    <w:p w14:paraId="3C3F026A" w14:textId="77777777" w:rsidR="00E86D53" w:rsidRDefault="00E86D53" w:rsidP="00E86D53">
      <w:r>
        <w:t>&lt;key&gt; The argument must be a string.</w:t>
      </w:r>
    </w:p>
    <w:p w14:paraId="584C65A3" w14:textId="77777777" w:rsidR="00E86D53" w:rsidRDefault="00E86D53" w:rsidP="00E86D53">
      <w:r>
        <w:t>&lt;value&gt; the argument van be a value or a string</w:t>
      </w:r>
    </w:p>
    <w:p w14:paraId="5370F105" w14:textId="7BFC26C6" w:rsidR="00143E5E" w:rsidRDefault="008763CC" w:rsidP="00143E5E">
      <w:pPr>
        <w:pStyle w:val="Rubrik4"/>
      </w:pPr>
      <w:bookmarkStart w:id="804" w:name="_(TOOLS-CLEANUP_&lt;objects&gt;_&lt;tolerance_1"/>
      <w:bookmarkEnd w:id="804"/>
      <w:r>
        <w:t>(</w:t>
      </w:r>
      <w:hyperlink w:anchor="_(TOOLS-CLEANUP_&lt;objects&gt;_&lt;tolerance_1" w:history="1">
        <w:r w:rsidRPr="001F5EFC">
          <w:rPr>
            <w:rStyle w:val="Hyperlnk"/>
            <w:bdr w:val="none" w:sz="0" w:space="0" w:color="auto"/>
          </w:rPr>
          <w:t>TOOLS-CLEANUP</w:t>
        </w:r>
      </w:hyperlink>
      <w:r>
        <w:t xml:space="preserve"> &lt;objects&gt; &lt;tolerance&gt;)</w:t>
      </w:r>
    </w:p>
    <w:p w14:paraId="2EDB26E2" w14:textId="77777777" w:rsidR="008763CC" w:rsidRDefault="008763CC" w:rsidP="00143E5E">
      <w:r>
        <w:t>returns a list of objects</w:t>
      </w:r>
    </w:p>
    <w:p w14:paraId="286F6C51" w14:textId="77777777" w:rsidR="0011693B" w:rsidRDefault="0011693B" w:rsidP="0011693B">
      <w:pPr>
        <w:pStyle w:val="Rubrik1"/>
      </w:pPr>
      <w:bookmarkStart w:id="805" w:name="_Toc146888077"/>
      <w:bookmarkStart w:id="806" w:name="_Toc197942785"/>
      <w:r>
        <w:lastRenderedPageBreak/>
        <w:t>Sheet value calculation script</w:t>
      </w:r>
      <w:bookmarkEnd w:id="805"/>
      <w:bookmarkEnd w:id="806"/>
    </w:p>
    <w:p w14:paraId="559B2C73" w14:textId="77777777" w:rsidR="00A85879" w:rsidRDefault="00A85879" w:rsidP="0011693B">
      <w:r>
        <w:t xml:space="preserve">The value </w:t>
      </w:r>
    </w:p>
    <w:p w14:paraId="3D052D7D" w14:textId="77777777" w:rsidR="0011693B" w:rsidRPr="00C32D3F" w:rsidRDefault="00A85879" w:rsidP="0011693B">
      <w:r>
        <w:t>Following variables are</w:t>
      </w:r>
      <w:r w:rsidR="0011693B" w:rsidRPr="00C32D3F">
        <w:t xml:space="preserve"> available in the script:</w:t>
      </w:r>
    </w:p>
    <w:tbl>
      <w:tblPr>
        <w:tblStyle w:val="Tabellrutnt"/>
        <w:tblpPr w:leftFromText="141" w:rightFromText="141" w:vertAnchor="text" w:horzAnchor="margin" w:tblpXSpec="center" w:tblpY="46"/>
        <w:tblW w:w="0" w:type="auto"/>
        <w:tblLook w:val="04A0" w:firstRow="1" w:lastRow="0" w:firstColumn="1" w:lastColumn="0" w:noHBand="0" w:noVBand="1"/>
      </w:tblPr>
      <w:tblGrid>
        <w:gridCol w:w="5030"/>
        <w:gridCol w:w="5031"/>
      </w:tblGrid>
      <w:tr w:rsidR="00C32D3F" w14:paraId="35288F1E" w14:textId="77777777" w:rsidTr="00C32D3F">
        <w:tc>
          <w:tcPr>
            <w:tcW w:w="5030" w:type="dxa"/>
          </w:tcPr>
          <w:p w14:paraId="0AAEFBF7" w14:textId="77777777" w:rsidR="00C32D3F" w:rsidRDefault="00C32D3F" w:rsidP="00C32D3F">
            <w:bookmarkStart w:id="807" w:name="_Hlk495932522"/>
            <w:r>
              <w:t>*SHEET-WEIGHT*</w:t>
            </w:r>
          </w:p>
        </w:tc>
        <w:tc>
          <w:tcPr>
            <w:tcW w:w="5031" w:type="dxa"/>
          </w:tcPr>
          <w:p w14:paraId="7604E741" w14:textId="77777777" w:rsidR="00C32D3F" w:rsidRDefault="00C32D3F" w:rsidP="00C32D3F">
            <w:r>
              <w:t>Weight in Kg.</w:t>
            </w:r>
          </w:p>
        </w:tc>
      </w:tr>
      <w:tr w:rsidR="00C32D3F" w14:paraId="28DF5A49" w14:textId="77777777" w:rsidTr="00C32D3F">
        <w:tc>
          <w:tcPr>
            <w:tcW w:w="5030" w:type="dxa"/>
          </w:tcPr>
          <w:p w14:paraId="700737F4" w14:textId="77777777" w:rsidR="00C32D3F" w:rsidRDefault="00C32D3F" w:rsidP="00C32D3F">
            <w:r>
              <w:t>*SHEET-AREA*</w:t>
            </w:r>
          </w:p>
        </w:tc>
        <w:tc>
          <w:tcPr>
            <w:tcW w:w="5031" w:type="dxa"/>
          </w:tcPr>
          <w:p w14:paraId="5FFA8579" w14:textId="77777777" w:rsidR="00C32D3F" w:rsidRDefault="00C32D3F" w:rsidP="00C32D3F">
            <w:r>
              <w:t>Sheet Geometry Area. The holes in the sheet is removed from the external area.</w:t>
            </w:r>
            <w:r w:rsidR="00A85879">
              <w:t xml:space="preserve"> The units are in m</w:t>
            </w:r>
            <w:r w:rsidR="00A85879">
              <w:rPr>
                <w:rFonts w:ascii="Calibri" w:hAnsi="Calibri" w:cs="Calibri"/>
              </w:rPr>
              <w:t>²</w:t>
            </w:r>
          </w:p>
        </w:tc>
      </w:tr>
      <w:tr w:rsidR="00C32D3F" w14:paraId="44558015" w14:textId="77777777" w:rsidTr="00C32D3F">
        <w:tc>
          <w:tcPr>
            <w:tcW w:w="5030" w:type="dxa"/>
          </w:tcPr>
          <w:p w14:paraId="1B976881" w14:textId="77777777" w:rsidR="00C32D3F" w:rsidRDefault="00C32D3F" w:rsidP="00C32D3F">
            <w:r>
              <w:t>*SHEET-THICKNESS*</w:t>
            </w:r>
          </w:p>
        </w:tc>
        <w:tc>
          <w:tcPr>
            <w:tcW w:w="5031" w:type="dxa"/>
          </w:tcPr>
          <w:p w14:paraId="1A90E95E" w14:textId="77777777" w:rsidR="00C32D3F" w:rsidRDefault="00C32D3F" w:rsidP="00C32D3F">
            <w:r>
              <w:t>The Thickness of the material</w:t>
            </w:r>
            <w:r w:rsidR="00A85879">
              <w:t>. The units are in mm.</w:t>
            </w:r>
          </w:p>
        </w:tc>
      </w:tr>
      <w:tr w:rsidR="00C32D3F" w14:paraId="189A63F9" w14:textId="77777777" w:rsidTr="00C32D3F">
        <w:tc>
          <w:tcPr>
            <w:tcW w:w="5030" w:type="dxa"/>
          </w:tcPr>
          <w:p w14:paraId="1F1F83AB" w14:textId="77777777" w:rsidR="00C32D3F" w:rsidRDefault="00C32D3F" w:rsidP="00C32D3F">
            <w:r>
              <w:t>*SHEET-DENSITY*</w:t>
            </w:r>
          </w:p>
        </w:tc>
        <w:tc>
          <w:tcPr>
            <w:tcW w:w="5031" w:type="dxa"/>
          </w:tcPr>
          <w:p w14:paraId="170AE907" w14:textId="77777777" w:rsidR="00C32D3F" w:rsidRDefault="00C32D3F" w:rsidP="00C32D3F">
            <w:r>
              <w:t>The weight of 1m</w:t>
            </w:r>
            <w:r>
              <w:rPr>
                <w:rFonts w:ascii="Calibri" w:hAnsi="Calibri" w:cs="Calibri"/>
              </w:rPr>
              <w:t>³</w:t>
            </w:r>
          </w:p>
        </w:tc>
      </w:tr>
      <w:tr w:rsidR="00C32D3F" w14:paraId="410FB9EF" w14:textId="77777777" w:rsidTr="00C32D3F">
        <w:tc>
          <w:tcPr>
            <w:tcW w:w="5030" w:type="dxa"/>
          </w:tcPr>
          <w:p w14:paraId="75FA044C" w14:textId="77777777" w:rsidR="00C32D3F" w:rsidRDefault="00C32D3F" w:rsidP="00C32D3F">
            <w:r>
              <w:t>*SHEET-GROUP*</w:t>
            </w:r>
          </w:p>
        </w:tc>
        <w:tc>
          <w:tcPr>
            <w:tcW w:w="5031" w:type="dxa"/>
          </w:tcPr>
          <w:p w14:paraId="1383C455" w14:textId="77777777" w:rsidR="00C32D3F" w:rsidRDefault="00C32D3F" w:rsidP="00C32D3F">
            <w:r>
              <w:t>The name of the material group</w:t>
            </w:r>
          </w:p>
        </w:tc>
      </w:tr>
      <w:tr w:rsidR="00C32D3F" w14:paraId="44BDC3C6" w14:textId="77777777" w:rsidTr="00C32D3F">
        <w:tc>
          <w:tcPr>
            <w:tcW w:w="5030" w:type="dxa"/>
          </w:tcPr>
          <w:p w14:paraId="135CE37D" w14:textId="77777777" w:rsidR="00C32D3F" w:rsidRDefault="00C32D3F" w:rsidP="00C32D3F">
            <w:r>
              <w:t>*SHEET-QUALITY*</w:t>
            </w:r>
          </w:p>
        </w:tc>
        <w:tc>
          <w:tcPr>
            <w:tcW w:w="5031" w:type="dxa"/>
          </w:tcPr>
          <w:p w14:paraId="6D8FE7D5" w14:textId="77777777" w:rsidR="00C32D3F" w:rsidRDefault="00C32D3F" w:rsidP="00C32D3F">
            <w:r>
              <w:t>The name of the material quality</w:t>
            </w:r>
          </w:p>
        </w:tc>
      </w:tr>
      <w:tr w:rsidR="00C32D3F" w14:paraId="1A83319E" w14:textId="77777777" w:rsidTr="00C32D3F">
        <w:tc>
          <w:tcPr>
            <w:tcW w:w="5030" w:type="dxa"/>
          </w:tcPr>
          <w:p w14:paraId="3F0C6443" w14:textId="77777777" w:rsidR="00C32D3F" w:rsidRDefault="00C32D3F" w:rsidP="00C32D3F">
            <w:r>
              <w:t>*SHEET-COST*</w:t>
            </w:r>
          </w:p>
        </w:tc>
        <w:tc>
          <w:tcPr>
            <w:tcW w:w="5031" w:type="dxa"/>
          </w:tcPr>
          <w:p w14:paraId="596F364E" w14:textId="77777777" w:rsidR="00C32D3F" w:rsidRDefault="00C32D3F" w:rsidP="00C32D3F">
            <w:r>
              <w:t>The cost per kilo</w:t>
            </w:r>
          </w:p>
        </w:tc>
      </w:tr>
      <w:tr w:rsidR="00C32D3F" w14:paraId="2AC6A607" w14:textId="77777777" w:rsidTr="00C32D3F">
        <w:tc>
          <w:tcPr>
            <w:tcW w:w="5030" w:type="dxa"/>
          </w:tcPr>
          <w:p w14:paraId="361347BA" w14:textId="77777777" w:rsidR="00C32D3F" w:rsidRDefault="00C32D3F" w:rsidP="00C32D3F">
            <w:r>
              <w:t>*SHEET-DX*</w:t>
            </w:r>
          </w:p>
        </w:tc>
        <w:tc>
          <w:tcPr>
            <w:tcW w:w="5031" w:type="dxa"/>
          </w:tcPr>
          <w:p w14:paraId="1CB36F6F" w14:textId="77777777" w:rsidR="00C32D3F" w:rsidRDefault="00A85879" w:rsidP="00C32D3F">
            <w:r>
              <w:t>Sheet length in X units mm</w:t>
            </w:r>
          </w:p>
        </w:tc>
      </w:tr>
      <w:tr w:rsidR="00C32D3F" w14:paraId="22DE181B" w14:textId="77777777" w:rsidTr="00C32D3F">
        <w:tc>
          <w:tcPr>
            <w:tcW w:w="5030" w:type="dxa"/>
          </w:tcPr>
          <w:p w14:paraId="21DC36EF" w14:textId="77777777" w:rsidR="00C32D3F" w:rsidRDefault="00C32D3F" w:rsidP="00C32D3F">
            <w:r>
              <w:t>*SHEET-DY*</w:t>
            </w:r>
          </w:p>
        </w:tc>
        <w:tc>
          <w:tcPr>
            <w:tcW w:w="5031" w:type="dxa"/>
          </w:tcPr>
          <w:p w14:paraId="183420E1" w14:textId="77777777" w:rsidR="00C32D3F" w:rsidRDefault="00C32D3F" w:rsidP="00C32D3F">
            <w:r>
              <w:t>Sheet length in Y</w:t>
            </w:r>
            <w:r w:rsidR="00A85879">
              <w:t xml:space="preserve"> units mm</w:t>
            </w:r>
            <w:r>
              <w:t>.</w:t>
            </w:r>
          </w:p>
        </w:tc>
      </w:tr>
      <w:tr w:rsidR="00C32D3F" w14:paraId="06E14E8E" w14:textId="77777777" w:rsidTr="00C32D3F">
        <w:tc>
          <w:tcPr>
            <w:tcW w:w="5030" w:type="dxa"/>
          </w:tcPr>
          <w:p w14:paraId="3D4F7869" w14:textId="77777777" w:rsidR="00C32D3F" w:rsidRDefault="00C32D3F" w:rsidP="00C32D3F">
            <w:r>
              <w:t>*SHEET-ISRECTANGULAR*</w:t>
            </w:r>
          </w:p>
        </w:tc>
        <w:tc>
          <w:tcPr>
            <w:tcW w:w="5031" w:type="dxa"/>
          </w:tcPr>
          <w:p w14:paraId="2CCB1B41" w14:textId="77777777" w:rsidR="00C32D3F" w:rsidRDefault="00C32D3F" w:rsidP="00C32D3F">
            <w:r>
              <w:t>T or nil.</w:t>
            </w:r>
          </w:p>
        </w:tc>
      </w:tr>
      <w:tr w:rsidR="00C32D3F" w14:paraId="5622EB2F" w14:textId="77777777" w:rsidTr="00C32D3F">
        <w:tc>
          <w:tcPr>
            <w:tcW w:w="5030" w:type="dxa"/>
          </w:tcPr>
          <w:p w14:paraId="0C8F4B12" w14:textId="77777777" w:rsidR="00C32D3F" w:rsidRDefault="00C32D3F" w:rsidP="00C32D3F">
            <w:r>
              <w:t>*SHEET-NAME</w:t>
            </w:r>
          </w:p>
        </w:tc>
        <w:tc>
          <w:tcPr>
            <w:tcW w:w="5031" w:type="dxa"/>
          </w:tcPr>
          <w:p w14:paraId="703FAED4" w14:textId="77777777" w:rsidR="00C32D3F" w:rsidRDefault="00C32D3F" w:rsidP="00C32D3F">
            <w:r>
              <w:t>The name of the sheet as a string.</w:t>
            </w:r>
          </w:p>
        </w:tc>
      </w:tr>
      <w:tr w:rsidR="00C32D3F" w14:paraId="34C34232" w14:textId="77777777" w:rsidTr="00C32D3F">
        <w:tc>
          <w:tcPr>
            <w:tcW w:w="5030" w:type="dxa"/>
          </w:tcPr>
          <w:p w14:paraId="14A540C5" w14:textId="77777777" w:rsidR="00C32D3F" w:rsidRDefault="00C32D3F" w:rsidP="00C32D3F">
            <w:r>
              <w:t>*SHEET-INFO*</w:t>
            </w:r>
          </w:p>
        </w:tc>
        <w:tc>
          <w:tcPr>
            <w:tcW w:w="5031" w:type="dxa"/>
          </w:tcPr>
          <w:p w14:paraId="22B27F1D" w14:textId="77777777" w:rsidR="00C32D3F" w:rsidRDefault="00C32D3F" w:rsidP="00C32D3F">
            <w:r>
              <w:t>The info on the sheet as a string.</w:t>
            </w:r>
          </w:p>
        </w:tc>
      </w:tr>
      <w:tr w:rsidR="00C32D3F" w14:paraId="0A80B292" w14:textId="77777777" w:rsidTr="00C32D3F">
        <w:tc>
          <w:tcPr>
            <w:tcW w:w="5030" w:type="dxa"/>
          </w:tcPr>
          <w:p w14:paraId="41CF36A8" w14:textId="77777777" w:rsidR="00C32D3F" w:rsidRDefault="00C32D3F" w:rsidP="00C32D3F">
            <w:r>
              <w:t>*SHEET-REFERENCE*</w:t>
            </w:r>
          </w:p>
        </w:tc>
        <w:tc>
          <w:tcPr>
            <w:tcW w:w="5031" w:type="dxa"/>
          </w:tcPr>
          <w:p w14:paraId="4570913D" w14:textId="77777777" w:rsidR="00C32D3F" w:rsidRDefault="00C32D3F" w:rsidP="00C32D3F">
            <w:r>
              <w:t>The Reference on the sheet as a string</w:t>
            </w:r>
          </w:p>
        </w:tc>
      </w:tr>
      <w:tr w:rsidR="00C32D3F" w14:paraId="4E643714" w14:textId="77777777" w:rsidTr="00C32D3F">
        <w:tc>
          <w:tcPr>
            <w:tcW w:w="5030" w:type="dxa"/>
          </w:tcPr>
          <w:p w14:paraId="064F439D" w14:textId="77777777" w:rsidR="00C32D3F" w:rsidRDefault="00C32D3F" w:rsidP="00C32D3F">
            <w:r>
              <w:t>*SHEET-STORAGE*</w:t>
            </w:r>
          </w:p>
        </w:tc>
        <w:tc>
          <w:tcPr>
            <w:tcW w:w="5031" w:type="dxa"/>
          </w:tcPr>
          <w:p w14:paraId="29E196D5" w14:textId="77777777" w:rsidR="00C32D3F" w:rsidRDefault="00C32D3F" w:rsidP="00C32D3F">
            <w:r>
              <w:t>The Storage on the sheet as a string.</w:t>
            </w:r>
          </w:p>
        </w:tc>
      </w:tr>
      <w:tr w:rsidR="00E56F28" w14:paraId="23838AEC" w14:textId="77777777" w:rsidTr="00C32D3F">
        <w:tc>
          <w:tcPr>
            <w:tcW w:w="5030" w:type="dxa"/>
          </w:tcPr>
          <w:p w14:paraId="75A1E1F7" w14:textId="77777777" w:rsidR="00E56F28" w:rsidRDefault="00E56F28" w:rsidP="00C32D3F">
            <w:r>
              <w:t>*SHEET-SMALLSIZE*</w:t>
            </w:r>
          </w:p>
        </w:tc>
        <w:tc>
          <w:tcPr>
            <w:tcW w:w="5031" w:type="dxa"/>
          </w:tcPr>
          <w:p w14:paraId="5E66A98E" w14:textId="77777777" w:rsidR="00E56F28" w:rsidRDefault="00E56F28" w:rsidP="00C32D3F">
            <w:r>
              <w:t>The Minimum rectangle</w:t>
            </w:r>
            <w:r w:rsidR="00A85879">
              <w:t xml:space="preserve"> </w:t>
            </w:r>
            <w:r>
              <w:t>size in Sheet Inventory</w:t>
            </w:r>
          </w:p>
        </w:tc>
      </w:tr>
      <w:tr w:rsidR="00E56F28" w14:paraId="767DCFE4" w14:textId="77777777" w:rsidTr="00C32D3F">
        <w:tc>
          <w:tcPr>
            <w:tcW w:w="5030" w:type="dxa"/>
          </w:tcPr>
          <w:p w14:paraId="08754D83" w14:textId="77777777" w:rsidR="00E56F28" w:rsidRDefault="00E56F28" w:rsidP="00C32D3F">
            <w:r>
              <w:t>*SHEET-MEDIUMSIZE*</w:t>
            </w:r>
          </w:p>
        </w:tc>
        <w:tc>
          <w:tcPr>
            <w:tcW w:w="5031" w:type="dxa"/>
          </w:tcPr>
          <w:p w14:paraId="172B62E6" w14:textId="77777777" w:rsidR="00E56F28" w:rsidRDefault="00E56F28" w:rsidP="00C32D3F">
            <w:r>
              <w:t>The Medium rectangle size in Sheet Inventory</w:t>
            </w:r>
          </w:p>
        </w:tc>
      </w:tr>
      <w:tr w:rsidR="00E56F28" w14:paraId="0C64A208" w14:textId="77777777" w:rsidTr="00C32D3F">
        <w:tc>
          <w:tcPr>
            <w:tcW w:w="5030" w:type="dxa"/>
          </w:tcPr>
          <w:p w14:paraId="539D62D3" w14:textId="77777777" w:rsidR="00E56F28" w:rsidRDefault="00E56F28" w:rsidP="00C32D3F">
            <w:r>
              <w:t>*SHEET</w:t>
            </w:r>
            <w:r w:rsidR="00CF496D">
              <w:rPr>
                <w:lang w:val="sv-SE"/>
              </w:rPr>
              <w:t>-</w:t>
            </w:r>
            <w:r>
              <w:t>LARGESIZE*</w:t>
            </w:r>
          </w:p>
        </w:tc>
        <w:tc>
          <w:tcPr>
            <w:tcW w:w="5031" w:type="dxa"/>
          </w:tcPr>
          <w:p w14:paraId="57E52260" w14:textId="77777777" w:rsidR="00E56F28" w:rsidRDefault="00E56F28" w:rsidP="00C32D3F">
            <w:r>
              <w:t>The Large rectangle size in Sheet Inventory</w:t>
            </w:r>
          </w:p>
        </w:tc>
      </w:tr>
    </w:tbl>
    <w:p w14:paraId="0BA8C8A1" w14:textId="29D1BFB9" w:rsidR="00C32D3F" w:rsidRPr="00C32D3F" w:rsidRDefault="00C32D3F" w:rsidP="00C32D3F">
      <w:pPr>
        <w:pStyle w:val="Rubrik4"/>
      </w:pPr>
      <w:bookmarkStart w:id="808" w:name="_(SHEET-INVENTORY_[&lt;small&gt;_&lt;medium&gt;"/>
      <w:bookmarkEnd w:id="807"/>
      <w:bookmarkEnd w:id="808"/>
      <w:r w:rsidRPr="00C32D3F">
        <w:t>(</w:t>
      </w:r>
      <w:hyperlink w:anchor="_(SHEET-INVENTORY_[&lt;small&gt;_&lt;medium&gt;" w:history="1">
        <w:r w:rsidRPr="00C32D3F">
          <w:rPr>
            <w:rStyle w:val="Hyperlnk"/>
            <w:bdr w:val="none" w:sz="0" w:space="0" w:color="auto"/>
          </w:rPr>
          <w:t>SHEET-INVENTORY</w:t>
        </w:r>
      </w:hyperlink>
      <w:r w:rsidRPr="00C32D3F">
        <w:t xml:space="preserve"> [&lt;small&gt; &lt;medium&gt; &lt;large&gt;])</w:t>
      </w:r>
    </w:p>
    <w:p w14:paraId="6525730C" w14:textId="77777777" w:rsidR="00C32D3F" w:rsidRDefault="00C32D3F" w:rsidP="00C32D3F">
      <w:r>
        <w:t>Returns a list with the weight in kilo of each areas.</w:t>
      </w:r>
    </w:p>
    <w:p w14:paraId="68BB73CA" w14:textId="77777777" w:rsidR="00C32D3F" w:rsidRDefault="00C32D3F" w:rsidP="00C32D3F">
      <w:r>
        <w:t>If the arguments are not given then the system uses the default values that can be found in the Settings option in the Sheet Inventory command.</w:t>
      </w:r>
    </w:p>
    <w:p w14:paraId="7A5603D1" w14:textId="77777777" w:rsidR="00C32D3F" w:rsidRPr="00C32D3F" w:rsidRDefault="00C32D3F" w:rsidP="00C32D3F">
      <w:r>
        <w:rPr>
          <w:noProof/>
        </w:rPr>
        <w:drawing>
          <wp:inline distT="0" distB="0" distL="0" distR="0" wp14:anchorId="04566A4E" wp14:editId="0238D5A2">
            <wp:extent cx="2926800" cy="1609200"/>
            <wp:effectExtent l="0" t="0" r="0" b="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eet-Settings.png"/>
                    <pic:cNvPicPr/>
                  </pic:nvPicPr>
                  <pic:blipFill>
                    <a:blip r:embed="rId85" cstate="email">
                      <a:extLst>
                        <a:ext uri="{28A0092B-C50C-407E-A947-70E740481C1C}">
                          <a14:useLocalDpi xmlns:a14="http://schemas.microsoft.com/office/drawing/2010/main" val="0"/>
                        </a:ext>
                      </a:extLst>
                    </a:blip>
                    <a:stretch>
                      <a:fillRect/>
                    </a:stretch>
                  </pic:blipFill>
                  <pic:spPr>
                    <a:xfrm>
                      <a:off x="0" y="0"/>
                      <a:ext cx="2926800" cy="1609200"/>
                    </a:xfrm>
                    <a:prstGeom prst="rect">
                      <a:avLst/>
                    </a:prstGeom>
                  </pic:spPr>
                </pic:pic>
              </a:graphicData>
            </a:graphic>
          </wp:inline>
        </w:drawing>
      </w:r>
    </w:p>
    <w:p w14:paraId="50DD574B" w14:textId="77777777" w:rsidR="00C32D3F" w:rsidRDefault="00C32D3F" w:rsidP="0011693B"/>
    <w:p w14:paraId="566AC783" w14:textId="77777777" w:rsidR="00C32D3F" w:rsidRDefault="00C32D3F" w:rsidP="0011693B"/>
    <w:p w14:paraId="5974E2AD" w14:textId="77777777" w:rsidR="00C32D3F" w:rsidRDefault="00C32D3F" w:rsidP="0011693B"/>
    <w:p w14:paraId="7428EAE0" w14:textId="77777777" w:rsidR="00C32D3F" w:rsidRDefault="00C32D3F" w:rsidP="0011693B"/>
    <w:p w14:paraId="60C78005" w14:textId="77777777" w:rsidR="00E1609F" w:rsidRDefault="00E1609F" w:rsidP="00E1609F">
      <w:pPr>
        <w:pStyle w:val="Rubrik1"/>
      </w:pPr>
      <w:bookmarkStart w:id="809" w:name="_(CAD-FILENAME)"/>
      <w:bookmarkStart w:id="810" w:name="_(CAD-EXTENS_&lt;objects&gt;)"/>
      <w:bookmarkStart w:id="811" w:name="_(CAD-EXPORTXML_&lt;objects&gt;_&lt;filename&gt;"/>
      <w:bookmarkStart w:id="812" w:name="_Toc146888078"/>
      <w:bookmarkStart w:id="813" w:name="_Toc197942786"/>
      <w:bookmarkStart w:id="814" w:name="_Toc359406331"/>
      <w:bookmarkEnd w:id="809"/>
      <w:bookmarkEnd w:id="810"/>
      <w:bookmarkEnd w:id="811"/>
      <w:r w:rsidRPr="00E256A9">
        <w:lastRenderedPageBreak/>
        <w:t>Connection IGEMS/Organizer with external ERP</w:t>
      </w:r>
      <w:bookmarkEnd w:id="812"/>
      <w:bookmarkEnd w:id="813"/>
      <w:r w:rsidRPr="00E256A9">
        <w:t xml:space="preserve"> </w:t>
      </w:r>
    </w:p>
    <w:p w14:paraId="60872857" w14:textId="77777777" w:rsidR="00E1609F" w:rsidRDefault="00E1609F" w:rsidP="00E1609F">
      <w:pPr>
        <w:pStyle w:val="Rubrik2"/>
      </w:pPr>
      <w:r>
        <w:t>Installation and workflow</w:t>
      </w:r>
    </w:p>
    <w:p w14:paraId="3C237A5B" w14:textId="77777777" w:rsidR="00E1609F" w:rsidRPr="00C25B4C" w:rsidRDefault="00E1609F" w:rsidP="00E1609F">
      <w:r>
        <w:t>Today date 2015.05.14</w:t>
      </w:r>
    </w:p>
    <w:p w14:paraId="3819CC5A" w14:textId="77777777" w:rsidR="00E1609F" w:rsidRDefault="00E1609F" w:rsidP="00E868A6">
      <w:pPr>
        <w:pStyle w:val="Liststycke"/>
        <w:numPr>
          <w:ilvl w:val="0"/>
          <w:numId w:val="24"/>
        </w:numPr>
        <w:spacing w:line="259" w:lineRule="auto"/>
      </w:pPr>
      <w:r>
        <w:t>Download and install version R2015.2.692 or newer.</w:t>
      </w:r>
    </w:p>
    <w:p w14:paraId="50C1639F" w14:textId="77777777" w:rsidR="00E1609F" w:rsidRDefault="00E1609F" w:rsidP="00E868A6">
      <w:pPr>
        <w:pStyle w:val="Liststycke"/>
        <w:numPr>
          <w:ilvl w:val="0"/>
          <w:numId w:val="24"/>
        </w:numPr>
        <w:spacing w:line="259" w:lineRule="auto"/>
      </w:pPr>
      <w:r>
        <w:t xml:space="preserve">Copy the file </w:t>
      </w:r>
      <w:r w:rsidRPr="00C25B4C">
        <w:t>"</w:t>
      </w:r>
      <w:r w:rsidRPr="00694B0E">
        <w:t>OrganizerRegister.lsp</w:t>
      </w:r>
      <w:r w:rsidRPr="00C25B4C">
        <w:t>"</w:t>
      </w:r>
      <w:r>
        <w:t xml:space="preserve"> to folder </w:t>
      </w:r>
      <w:r w:rsidRPr="00C25B4C">
        <w:t>"</w:t>
      </w:r>
      <w:r>
        <w:t>…/Shared/Algorithms/OrganizerRegister</w:t>
      </w:r>
      <w:r w:rsidRPr="00C25B4C">
        <w:t>"</w:t>
      </w:r>
    </w:p>
    <w:p w14:paraId="2617BD2E" w14:textId="77777777" w:rsidR="00E1609F" w:rsidRDefault="00E1609F" w:rsidP="00E868A6">
      <w:pPr>
        <w:pStyle w:val="Liststycke"/>
        <w:numPr>
          <w:ilvl w:val="0"/>
          <w:numId w:val="24"/>
        </w:numPr>
        <w:spacing w:line="259" w:lineRule="auto"/>
      </w:pPr>
      <w:r>
        <w:t xml:space="preserve">Copy the file </w:t>
      </w:r>
      <w:r w:rsidRPr="00C25B4C">
        <w:t>"</w:t>
      </w:r>
      <w:r>
        <w:t>OrganizerStart</w:t>
      </w:r>
      <w:r w:rsidRPr="00694B0E">
        <w:t>.lsp</w:t>
      </w:r>
      <w:r w:rsidRPr="00C25B4C">
        <w:t>"</w:t>
      </w:r>
      <w:r>
        <w:t xml:space="preserve"> to the folder </w:t>
      </w:r>
      <w:r w:rsidRPr="00C25B4C">
        <w:t>"</w:t>
      </w:r>
      <w:r>
        <w:t>…/Shared/Algorithms/OrganizerStart</w:t>
      </w:r>
      <w:r w:rsidRPr="00C25B4C">
        <w:t>"</w:t>
      </w:r>
    </w:p>
    <w:p w14:paraId="77C14F32" w14:textId="77777777" w:rsidR="00E1609F" w:rsidRDefault="00E1609F" w:rsidP="00E868A6">
      <w:pPr>
        <w:pStyle w:val="Liststycke"/>
        <w:numPr>
          <w:ilvl w:val="0"/>
          <w:numId w:val="24"/>
        </w:numPr>
        <w:spacing w:line="259" w:lineRule="auto"/>
      </w:pPr>
      <w:r>
        <w:t>The best is to start with a complete new database. Delete the “Organizer.db” file located in the Organizer folder in Shared.</w:t>
      </w:r>
    </w:p>
    <w:p w14:paraId="4E0827ED" w14:textId="77777777" w:rsidR="00E1609F" w:rsidRDefault="00E1609F" w:rsidP="00E868A6">
      <w:pPr>
        <w:pStyle w:val="Liststycke"/>
        <w:numPr>
          <w:ilvl w:val="0"/>
          <w:numId w:val="24"/>
        </w:numPr>
        <w:spacing w:line="259" w:lineRule="auto"/>
      </w:pPr>
      <w:r>
        <w:t>When registering a finish job, just select one sheet at a time.</w:t>
      </w:r>
    </w:p>
    <w:p w14:paraId="29F08531" w14:textId="77777777" w:rsidR="00E1609F" w:rsidRDefault="00E1609F" w:rsidP="00E868A6">
      <w:pPr>
        <w:pStyle w:val="Liststycke"/>
        <w:numPr>
          <w:ilvl w:val="0"/>
          <w:numId w:val="24"/>
        </w:numPr>
        <w:spacing w:line="259" w:lineRule="auto"/>
      </w:pPr>
      <w:r>
        <w:t>Inside the files on the first line is a variable TARGETFOLDER</w:t>
      </w:r>
      <w:r>
        <w:br/>
      </w:r>
      <w:r w:rsidRPr="00C25B4C">
        <w:t>(SETQ targetfolder "C:/ERP/") ; Set this variable to the communication folder</w:t>
      </w:r>
      <w:r>
        <w:br/>
        <w:t>Set this variable to a valid existing folder for the communication with the ERP.</w:t>
      </w:r>
    </w:p>
    <w:p w14:paraId="0B327754" w14:textId="77777777" w:rsidR="00E1609F" w:rsidRDefault="00E1609F" w:rsidP="00E868A6">
      <w:pPr>
        <w:pStyle w:val="Liststycke"/>
        <w:numPr>
          <w:ilvl w:val="0"/>
          <w:numId w:val="24"/>
        </w:numPr>
        <w:spacing w:line="259" w:lineRule="auto"/>
      </w:pPr>
      <w:r>
        <w:t>In the Various tab in the machine settings, you can activate a script that will be loaded every time you register a part and every time you start Organizer.</w:t>
      </w:r>
      <w:r>
        <w:br/>
      </w:r>
      <w:r>
        <w:rPr>
          <w:noProof/>
          <w:lang w:val="sv-SE" w:eastAsia="sv-SE" w:bidi="ar-SA"/>
        </w:rPr>
        <w:drawing>
          <wp:inline distT="0" distB="0" distL="0" distR="0" wp14:anchorId="59684A2B" wp14:editId="10F234CF">
            <wp:extent cx="3182400" cy="1918800"/>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ipts.png"/>
                    <pic:cNvPicPr/>
                  </pic:nvPicPr>
                  <pic:blipFill>
                    <a:blip r:embed="rId86" cstate="email">
                      <a:extLst>
                        <a:ext uri="{28A0092B-C50C-407E-A947-70E740481C1C}">
                          <a14:useLocalDpi xmlns:a14="http://schemas.microsoft.com/office/drawing/2010/main" val="0"/>
                        </a:ext>
                      </a:extLst>
                    </a:blip>
                    <a:stretch>
                      <a:fillRect/>
                    </a:stretch>
                  </pic:blipFill>
                  <pic:spPr>
                    <a:xfrm>
                      <a:off x="0" y="0"/>
                      <a:ext cx="3182400" cy="1918800"/>
                    </a:xfrm>
                    <a:prstGeom prst="rect">
                      <a:avLst/>
                    </a:prstGeom>
                  </pic:spPr>
                </pic:pic>
              </a:graphicData>
            </a:graphic>
          </wp:inline>
        </w:drawing>
      </w:r>
    </w:p>
    <w:p w14:paraId="2A1892C8" w14:textId="77777777" w:rsidR="00E1609F" w:rsidRDefault="00E1609F" w:rsidP="00E1609F">
      <w:pPr>
        <w:pStyle w:val="Liststycke"/>
        <w:spacing w:line="259" w:lineRule="auto"/>
        <w:ind w:left="360"/>
      </w:pPr>
    </w:p>
    <w:p w14:paraId="0BC3BE27" w14:textId="77777777" w:rsidR="00E1609F" w:rsidRDefault="00E1609F" w:rsidP="00E1609F">
      <w:pPr>
        <w:pStyle w:val="Rubrik3"/>
      </w:pPr>
      <w:r>
        <w:t>Registration new parts in IGEMS/Organizer</w:t>
      </w:r>
    </w:p>
    <w:p w14:paraId="6F629A2F" w14:textId="77777777" w:rsidR="00E1609F" w:rsidRDefault="00E1609F" w:rsidP="00E1609F">
      <w:r>
        <w:t>When you convert basic geometries (lines, arcs, circles) to a part than the part will also get some production properties.</w:t>
      </w:r>
    </w:p>
    <w:p w14:paraId="34C1E9DF" w14:textId="77777777" w:rsidR="00E1609F" w:rsidRDefault="00E1609F" w:rsidP="00E1609F">
      <w:r>
        <w:rPr>
          <w:noProof/>
          <w:lang w:val="sv-SE" w:eastAsia="sv-SE" w:bidi="ar-SA"/>
        </w:rPr>
        <w:drawing>
          <wp:inline distT="0" distB="0" distL="0" distR="0" wp14:anchorId="36E0A3DE" wp14:editId="62FB5E1A">
            <wp:extent cx="2980800" cy="2491200"/>
            <wp:effectExtent l="0" t="0" r="0" b="444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7" cstate="email">
                      <a:extLst>
                        <a:ext uri="{28A0092B-C50C-407E-A947-70E740481C1C}">
                          <a14:useLocalDpi xmlns:a14="http://schemas.microsoft.com/office/drawing/2010/main" val="0"/>
                        </a:ext>
                      </a:extLst>
                    </a:blip>
                    <a:stretch>
                      <a:fillRect/>
                    </a:stretch>
                  </pic:blipFill>
                  <pic:spPr>
                    <a:xfrm>
                      <a:off x="0" y="0"/>
                      <a:ext cx="2980800" cy="2491200"/>
                    </a:xfrm>
                    <a:prstGeom prst="rect">
                      <a:avLst/>
                    </a:prstGeom>
                  </pic:spPr>
                </pic:pic>
              </a:graphicData>
            </a:graphic>
          </wp:inline>
        </w:drawing>
      </w:r>
    </w:p>
    <w:p w14:paraId="0E35DFF7" w14:textId="77777777" w:rsidR="00E1609F" w:rsidRDefault="00E1609F" w:rsidP="00E1609F">
      <w:r>
        <w:t>Those properties is following: Name of the part, Quantity, Date and Customer name.</w:t>
      </w:r>
    </w:p>
    <w:p w14:paraId="43DDB2F0" w14:textId="77777777" w:rsidR="00E1609F" w:rsidRDefault="00E1609F" w:rsidP="00E1609F">
      <w:r>
        <w:t>If the checkbox “Add to Organizer” is activated then the part will automatically be stored in a special folder on the computer and the other information in a SQL database.</w:t>
      </w:r>
    </w:p>
    <w:p w14:paraId="2B268179" w14:textId="77777777" w:rsidR="00E1609F" w:rsidRDefault="00E1609F" w:rsidP="00E1609F">
      <w:r>
        <w:rPr>
          <w:noProof/>
          <w:lang w:val="sv-SE" w:eastAsia="sv-SE" w:bidi="ar-SA"/>
        </w:rPr>
        <w:drawing>
          <wp:inline distT="0" distB="0" distL="0" distR="0" wp14:anchorId="6055FF35" wp14:editId="5E2C8671">
            <wp:extent cx="1292400" cy="306000"/>
            <wp:effectExtent l="0" t="0" r="3175"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8" cstate="email">
                      <a:extLst>
                        <a:ext uri="{28A0092B-C50C-407E-A947-70E740481C1C}">
                          <a14:useLocalDpi xmlns:a14="http://schemas.microsoft.com/office/drawing/2010/main" val="0"/>
                        </a:ext>
                      </a:extLst>
                    </a:blip>
                    <a:stretch>
                      <a:fillRect/>
                    </a:stretch>
                  </pic:blipFill>
                  <pic:spPr>
                    <a:xfrm>
                      <a:off x="0" y="0"/>
                      <a:ext cx="1292400" cy="306000"/>
                    </a:xfrm>
                    <a:prstGeom prst="rect">
                      <a:avLst/>
                    </a:prstGeom>
                  </pic:spPr>
                </pic:pic>
              </a:graphicData>
            </a:graphic>
          </wp:inline>
        </w:drawing>
      </w:r>
    </w:p>
    <w:p w14:paraId="7F41C217" w14:textId="77777777" w:rsidR="00E1609F" w:rsidRDefault="00E1609F" w:rsidP="00E1609F">
      <w:r>
        <w:lastRenderedPageBreak/>
        <w:t xml:space="preserve">At the same time the program will start a LISP script. This script will open an output registration file. The name of this file is </w:t>
      </w:r>
      <w:r w:rsidRPr="00B4360D">
        <w:rPr>
          <w:b/>
        </w:rPr>
        <w:t>OrganizerNewParts.txt</w:t>
      </w:r>
      <w:r>
        <w:t>. The Script will add information in this file. The file will have one line for each part that has been registered. The file contain following information.</w:t>
      </w:r>
    </w:p>
    <w:p w14:paraId="18BFE2F8" w14:textId="77777777" w:rsidR="00E1609F" w:rsidRPr="00AA44FA" w:rsidRDefault="00E1609F" w:rsidP="00E1609F">
      <w:pPr>
        <w:rPr>
          <w:sz w:val="16"/>
        </w:rPr>
      </w:pPr>
      <w:r w:rsidRPr="00AA44FA">
        <w:rPr>
          <w:sz w:val="16"/>
        </w:rPr>
        <w:t>&lt;ID&gt; &lt;"Name"&gt;&lt;Quantity&gt;&lt;"Date"&gt;&lt;"Customer"&gt; &lt;"Material"&gt; &lt;"Quality"&gt; &lt;Thickness&gt; &lt;Area&gt; &lt;Length&gt;</w:t>
      </w:r>
      <w:r w:rsidR="00AA44FA" w:rsidRPr="00AA44FA">
        <w:rPr>
          <w:sz w:val="16"/>
        </w:rPr>
        <w:t xml:space="preserve"> &lt;Est</w:t>
      </w:r>
      <w:r w:rsidR="00AA44FA">
        <w:rPr>
          <w:sz w:val="16"/>
        </w:rPr>
        <w:t>imated</w:t>
      </w:r>
      <w:r w:rsidR="00AA44FA" w:rsidRPr="00AA44FA">
        <w:rPr>
          <w:sz w:val="16"/>
        </w:rPr>
        <w:t xml:space="preserve"> time&gt;</w:t>
      </w:r>
    </w:p>
    <w:p w14:paraId="14730C41" w14:textId="77777777" w:rsidR="00E1609F" w:rsidRDefault="00E1609F" w:rsidP="00E1609F">
      <w:r>
        <w:t>Each field in are separated by a space, strings are between quotation marks.</w:t>
      </w:r>
    </w:p>
    <w:p w14:paraId="1CA9CA05" w14:textId="77777777" w:rsidR="00E1609F" w:rsidRDefault="00E1609F" w:rsidP="00E1609F">
      <w:r>
        <w:t>Example:</w:t>
      </w:r>
    </w:p>
    <w:p w14:paraId="38B7E255" w14:textId="77777777" w:rsidR="00E1609F" w:rsidRPr="006C7FEE" w:rsidRDefault="00E1609F" w:rsidP="00E1609F">
      <w:pPr>
        <w:shd w:val="pct15" w:color="auto" w:fill="auto"/>
        <w:rPr>
          <w:rFonts w:ascii="Lucida Console" w:hAnsi="Lucida Console"/>
          <w:sz w:val="18"/>
        </w:rPr>
      </w:pPr>
      <w:r w:rsidRPr="006C7FEE">
        <w:rPr>
          <w:rFonts w:ascii="Lucida Console" w:hAnsi="Lucida Console"/>
          <w:sz w:val="18"/>
        </w:rPr>
        <w:t>6 "PART332" 0 "YYYY.MM.DD" "VOLVO" "Aluminum" "Standard" 20.0 739300 3549.3</w:t>
      </w:r>
      <w:r w:rsidR="00AA44FA">
        <w:rPr>
          <w:rFonts w:ascii="Lucida Console" w:hAnsi="Lucida Console"/>
          <w:sz w:val="18"/>
        </w:rPr>
        <w:t xml:space="preserve"> 420.2</w:t>
      </w:r>
    </w:p>
    <w:p w14:paraId="0172996B" w14:textId="77777777" w:rsidR="00E1609F" w:rsidRPr="00E046DF" w:rsidRDefault="00E1609F" w:rsidP="00E1609F">
      <w:pPr>
        <w:shd w:val="pct15" w:color="auto" w:fill="auto"/>
        <w:rPr>
          <w:rFonts w:ascii="Lucida Console" w:hAnsi="Lucida Console"/>
          <w:sz w:val="18"/>
          <w:lang w:val="sv-SE"/>
        </w:rPr>
      </w:pPr>
      <w:r w:rsidRPr="00E046DF">
        <w:rPr>
          <w:rFonts w:ascii="Lucida Console" w:hAnsi="Lucida Console"/>
          <w:sz w:val="18"/>
          <w:lang w:val="sv-SE"/>
        </w:rPr>
        <w:t>7 "PART327" 0 "YYYY.MM.DD" "SKODA" "Aluminum" "Standard" 20.0 543772 2345.1</w:t>
      </w:r>
      <w:r w:rsidR="00AA44FA" w:rsidRPr="00E046DF">
        <w:rPr>
          <w:rFonts w:ascii="Lucida Console" w:hAnsi="Lucida Console"/>
          <w:sz w:val="18"/>
          <w:lang w:val="sv-SE"/>
        </w:rPr>
        <w:t xml:space="preserve"> 398.7</w:t>
      </w:r>
    </w:p>
    <w:p w14:paraId="24745CBD" w14:textId="77777777" w:rsidR="00E1609F" w:rsidRPr="006C7FEE" w:rsidRDefault="00E1609F" w:rsidP="00E1609F">
      <w:pPr>
        <w:shd w:val="pct15" w:color="auto" w:fill="auto"/>
        <w:rPr>
          <w:rFonts w:ascii="Lucida Console" w:hAnsi="Lucida Console"/>
          <w:sz w:val="18"/>
        </w:rPr>
      </w:pPr>
      <w:r w:rsidRPr="006C7FEE">
        <w:rPr>
          <w:rFonts w:ascii="Lucida Console" w:hAnsi="Lucida Console"/>
          <w:sz w:val="18"/>
        </w:rPr>
        <w:t>8 "PART334" 0 "YYYY.MM.DD" "AUDI" "Stainless Steel" "Standard" 12.0 662634 4210.9</w:t>
      </w:r>
      <w:r w:rsidR="00AA44FA">
        <w:rPr>
          <w:rFonts w:ascii="Lucida Console" w:hAnsi="Lucida Console"/>
          <w:sz w:val="18"/>
        </w:rPr>
        <w:t xml:space="preserve"> 1214.9</w:t>
      </w:r>
    </w:p>
    <w:p w14:paraId="1F16815A" w14:textId="77777777" w:rsidR="00E1609F" w:rsidRDefault="00E1609F" w:rsidP="00E1609F"/>
    <w:p w14:paraId="3D6D0BA3" w14:textId="77777777" w:rsidR="00E1609F" w:rsidRDefault="00E1609F" w:rsidP="00E1609F">
      <w:r>
        <w:t xml:space="preserve">Since the ERP system will be the master in the system the script will always set the quantity to zero. It will always be the ERP system that desire when something should be produced. The ID is the IGEMS identification number. This number must be saved in the ERP system. </w:t>
      </w:r>
    </w:p>
    <w:p w14:paraId="1B64354F" w14:textId="77777777" w:rsidR="00E1609F" w:rsidRDefault="00E1609F" w:rsidP="00E1609F">
      <w:r>
        <w:t xml:space="preserve">The ERP-system will probably need a unique internal </w:t>
      </w:r>
      <w:r w:rsidRPr="006C7FEE">
        <w:rPr>
          <w:rFonts w:ascii="Lucida Console" w:hAnsi="Lucida Console"/>
          <w:sz w:val="18"/>
        </w:rPr>
        <w:t>"</w:t>
      </w:r>
      <w:r>
        <w:t>Article number</w:t>
      </w:r>
      <w:r w:rsidRPr="006C7FEE">
        <w:rPr>
          <w:rFonts w:ascii="Lucida Console" w:hAnsi="Lucida Console"/>
          <w:sz w:val="18"/>
        </w:rPr>
        <w:t>"</w:t>
      </w:r>
      <w:r>
        <w:t xml:space="preserve">. It’s up to the ERP-system to rename the part name (above </w:t>
      </w:r>
      <w:r w:rsidRPr="006C7FEE">
        <w:rPr>
          <w:rFonts w:ascii="Lucida Console" w:hAnsi="Lucida Console"/>
          <w:sz w:val="18"/>
        </w:rPr>
        <w:t>"</w:t>
      </w:r>
      <w:r>
        <w:rPr>
          <w:rFonts w:ascii="Lucida Console" w:hAnsi="Lucida Console"/>
          <w:sz w:val="18"/>
        </w:rPr>
        <w:t>PART332</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PART327</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PART334</w:t>
      </w:r>
      <w:r w:rsidRPr="006C7FEE">
        <w:rPr>
          <w:rFonts w:ascii="Lucida Console" w:hAnsi="Lucida Console"/>
          <w:sz w:val="18"/>
        </w:rPr>
        <w:t>"</w:t>
      </w:r>
      <w:r>
        <w:rPr>
          <w:rFonts w:ascii="Lucida Console" w:hAnsi="Lucida Console"/>
          <w:sz w:val="18"/>
        </w:rPr>
        <w:t>).</w:t>
      </w:r>
    </w:p>
    <w:p w14:paraId="6E5DE59F" w14:textId="77777777" w:rsidR="00E1609F" w:rsidRDefault="00E1609F" w:rsidP="00E1609F"/>
    <w:p w14:paraId="233F015F" w14:textId="77777777" w:rsidR="00E1609F" w:rsidRDefault="00E1609F" w:rsidP="00E1609F">
      <w:pPr>
        <w:pStyle w:val="Rubrik3"/>
      </w:pPr>
      <w:r>
        <w:t>Register of the parts in the ERP system</w:t>
      </w:r>
    </w:p>
    <w:p w14:paraId="43244FAF" w14:textId="77777777" w:rsidR="00E1609F" w:rsidRDefault="00E1609F" w:rsidP="00E1609F">
      <w:r>
        <w:t xml:space="preserve">It’s now up to the ERP system to open the </w:t>
      </w:r>
      <w:r w:rsidRPr="00B4360D">
        <w:rPr>
          <w:b/>
        </w:rPr>
        <w:t>OrganizerNewParts.txt</w:t>
      </w:r>
      <w:r>
        <w:t xml:space="preserve"> file read the information and add information into the ERP system. When the information is stored, then the ERP system will delete the file. When IGEMS will add new parts again, it will be in an empty file.</w:t>
      </w:r>
    </w:p>
    <w:p w14:paraId="6311D2ED" w14:textId="77777777" w:rsidR="00E1609F" w:rsidRDefault="00E1609F" w:rsidP="00E1609F">
      <w:r>
        <w:t>Important about ID and ArticleName</w:t>
      </w:r>
    </w:p>
    <w:p w14:paraId="3DD5AC95" w14:textId="77777777" w:rsidR="00E1609F" w:rsidRDefault="00E1609F" w:rsidP="00E1609F">
      <w:r>
        <w:t xml:space="preserve">The ID is the IGEMS identification number. This number must be saved in the ERP system. </w:t>
      </w:r>
    </w:p>
    <w:p w14:paraId="494AABD7" w14:textId="77777777" w:rsidR="00E1609F" w:rsidRDefault="00E1609F" w:rsidP="00E1609F">
      <w:r>
        <w:t xml:space="preserve">The ERP-system will probably need a unique internal </w:t>
      </w:r>
      <w:r w:rsidRPr="006C7FEE">
        <w:rPr>
          <w:rFonts w:ascii="Lucida Console" w:hAnsi="Lucida Console"/>
          <w:sz w:val="18"/>
        </w:rPr>
        <w:t>"</w:t>
      </w:r>
      <w:r>
        <w:t>ArticleName</w:t>
      </w:r>
      <w:r w:rsidRPr="006C7FEE">
        <w:rPr>
          <w:rFonts w:ascii="Lucida Console" w:hAnsi="Lucida Console"/>
          <w:sz w:val="18"/>
        </w:rPr>
        <w:t>"</w:t>
      </w:r>
      <w:r>
        <w:t xml:space="preserve">. It’s up to the ERP-system to rename the part name (above </w:t>
      </w:r>
      <w:r w:rsidRPr="006C7FEE">
        <w:rPr>
          <w:rFonts w:ascii="Lucida Console" w:hAnsi="Lucida Console"/>
          <w:sz w:val="18"/>
        </w:rPr>
        <w:t>"</w:t>
      </w:r>
      <w:r>
        <w:rPr>
          <w:rFonts w:ascii="Lucida Console" w:hAnsi="Lucida Console"/>
          <w:sz w:val="18"/>
        </w:rPr>
        <w:t>PART332</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PART327</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PART334</w:t>
      </w:r>
      <w:r w:rsidRPr="006C7FEE">
        <w:rPr>
          <w:rFonts w:ascii="Lucida Console" w:hAnsi="Lucida Console"/>
          <w:sz w:val="18"/>
        </w:rPr>
        <w:t>"</w:t>
      </w:r>
      <w:r>
        <w:rPr>
          <w:rFonts w:ascii="Lucida Console" w:hAnsi="Lucida Console"/>
          <w:sz w:val="18"/>
        </w:rPr>
        <w:t xml:space="preserve">) </w:t>
      </w:r>
      <w:r w:rsidRPr="007B7E19">
        <w:t>to a correct name</w:t>
      </w:r>
      <w:r>
        <w:t>.</w:t>
      </w:r>
    </w:p>
    <w:p w14:paraId="50AF3D88" w14:textId="77777777" w:rsidR="00E1609F" w:rsidRDefault="00E1609F" w:rsidP="00E1609F"/>
    <w:p w14:paraId="6DD86FDB" w14:textId="77777777" w:rsidR="00E1609F" w:rsidRDefault="00E1609F" w:rsidP="00E1609F">
      <w:pPr>
        <w:pStyle w:val="Rubrik3"/>
      </w:pPr>
      <w:r>
        <w:t>Organizer</w:t>
      </w:r>
    </w:p>
    <w:p w14:paraId="23482284" w14:textId="77777777" w:rsidR="00E1609F" w:rsidRDefault="00E1609F" w:rsidP="00E1609F">
      <w:r>
        <w:t>In Organizer it’s possible to see information about all parts that are saved. The operator will use Organizer in a normal way and this document do not cover this workflow.</w:t>
      </w:r>
      <w:r w:rsidRPr="0035178F">
        <w:t xml:space="preserve"> </w:t>
      </w:r>
    </w:p>
    <w:p w14:paraId="2160E278" w14:textId="434C2357" w:rsidR="00E1609F" w:rsidRDefault="00E1609F" w:rsidP="00E1609F">
      <w:r>
        <w:t xml:space="preserve">The field </w:t>
      </w:r>
      <w:r w:rsidR="004E2A96">
        <w:t>"</w:t>
      </w:r>
      <w:r>
        <w:t>Remain</w:t>
      </w:r>
      <w:r w:rsidR="004E2A96">
        <w:t>"</w:t>
      </w:r>
      <w:r>
        <w:t xml:space="preserve"> are set to zero and there is nothing to produce.</w:t>
      </w:r>
    </w:p>
    <w:p w14:paraId="1CDCD822" w14:textId="77777777" w:rsidR="00E1609F" w:rsidRDefault="00E1609F" w:rsidP="00E1609F">
      <w:r>
        <w:rPr>
          <w:noProof/>
          <w:lang w:val="sv-SE" w:eastAsia="sv-SE" w:bidi="ar-SA"/>
        </w:rPr>
        <w:drawing>
          <wp:inline distT="0" distB="0" distL="0" distR="0" wp14:anchorId="6D2E965B" wp14:editId="2F4B242F">
            <wp:extent cx="4741200" cy="2433600"/>
            <wp:effectExtent l="0" t="0" r="2540" b="508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89" cstate="email">
                      <a:extLst>
                        <a:ext uri="{28A0092B-C50C-407E-A947-70E740481C1C}">
                          <a14:useLocalDpi xmlns:a14="http://schemas.microsoft.com/office/drawing/2010/main" val="0"/>
                        </a:ext>
                      </a:extLst>
                    </a:blip>
                    <a:stretch>
                      <a:fillRect/>
                    </a:stretch>
                  </pic:blipFill>
                  <pic:spPr>
                    <a:xfrm>
                      <a:off x="0" y="0"/>
                      <a:ext cx="4741200" cy="2433600"/>
                    </a:xfrm>
                    <a:prstGeom prst="rect">
                      <a:avLst/>
                    </a:prstGeom>
                  </pic:spPr>
                </pic:pic>
              </a:graphicData>
            </a:graphic>
          </wp:inline>
        </w:drawing>
      </w:r>
    </w:p>
    <w:p w14:paraId="5F5C4F37" w14:textId="77777777" w:rsidR="00E1609F" w:rsidRDefault="00E1609F" w:rsidP="00E1609F">
      <w:pPr>
        <w:pStyle w:val="Rubrik3"/>
      </w:pPr>
      <w:r>
        <w:t>Creating a cutting order in the ERP system</w:t>
      </w:r>
    </w:p>
    <w:p w14:paraId="7357DA07" w14:textId="77777777" w:rsidR="00E1609F" w:rsidRDefault="00E1609F" w:rsidP="00E1609F">
      <w:r>
        <w:t xml:space="preserve">The ERP system is the master in the system. If something should be produced then this is a decision from the ERP. When the system generate a production order then the ERP write information in a file named </w:t>
      </w:r>
      <w:r w:rsidRPr="00B4360D">
        <w:rPr>
          <w:b/>
        </w:rPr>
        <w:t>OrganizerProduce.txt</w:t>
      </w:r>
      <w:r>
        <w:t>. This file contains following information:</w:t>
      </w:r>
    </w:p>
    <w:p w14:paraId="0C5431B6" w14:textId="77777777" w:rsidR="00E1609F" w:rsidRPr="006C7FEE" w:rsidRDefault="00E1609F" w:rsidP="00E1609F">
      <w:pPr>
        <w:rPr>
          <w:sz w:val="18"/>
        </w:rPr>
      </w:pPr>
      <w:r w:rsidRPr="006C7FEE">
        <w:rPr>
          <w:sz w:val="18"/>
        </w:rPr>
        <w:t>&lt;ID&gt; &lt;</w:t>
      </w:r>
      <w:r>
        <w:rPr>
          <w:sz w:val="18"/>
        </w:rPr>
        <w:t>nil</w:t>
      </w:r>
      <w:r w:rsidRPr="006C7FEE">
        <w:rPr>
          <w:sz w:val="18"/>
        </w:rPr>
        <w:t>&gt;&lt;Quantity&gt;&lt;</w:t>
      </w:r>
      <w:r>
        <w:rPr>
          <w:sz w:val="18"/>
        </w:rPr>
        <w:t>nil</w:t>
      </w:r>
      <w:r w:rsidRPr="006C7FEE">
        <w:rPr>
          <w:sz w:val="18"/>
        </w:rPr>
        <w:t>&gt;&lt;</w:t>
      </w:r>
      <w:r>
        <w:rPr>
          <w:sz w:val="18"/>
        </w:rPr>
        <w:t>nil</w:t>
      </w:r>
      <w:r w:rsidRPr="006C7FEE">
        <w:rPr>
          <w:sz w:val="18"/>
        </w:rPr>
        <w:t>&gt; &lt;</w:t>
      </w:r>
      <w:r>
        <w:rPr>
          <w:sz w:val="18"/>
        </w:rPr>
        <w:t>nil</w:t>
      </w:r>
      <w:r w:rsidRPr="006C7FEE">
        <w:rPr>
          <w:sz w:val="18"/>
        </w:rPr>
        <w:t>&gt; &lt;</w:t>
      </w:r>
      <w:r>
        <w:rPr>
          <w:sz w:val="18"/>
        </w:rPr>
        <w:t>nil&gt; &lt;nil</w:t>
      </w:r>
      <w:r w:rsidRPr="006C7FEE">
        <w:rPr>
          <w:sz w:val="18"/>
        </w:rPr>
        <w:t>&gt;</w:t>
      </w:r>
    </w:p>
    <w:p w14:paraId="1503CDA4" w14:textId="77777777" w:rsidR="00E1609F" w:rsidRDefault="00E1609F" w:rsidP="00E1609F">
      <w:r>
        <w:t>Example:</w:t>
      </w:r>
    </w:p>
    <w:p w14:paraId="4DF4BABC"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6</w:t>
      </w:r>
      <w:r w:rsidRPr="006C7FEE">
        <w:rPr>
          <w:rFonts w:ascii="Lucida Console" w:hAnsi="Lucida Console"/>
          <w:sz w:val="18"/>
        </w:rPr>
        <w:t xml:space="preserve"> "</w:t>
      </w:r>
      <w:r>
        <w:rPr>
          <w:rFonts w:ascii="Lucida Console" w:hAnsi="Lucida Console"/>
          <w:sz w:val="18"/>
        </w:rPr>
        <w:t>ArticleName</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55 nil nil nil nil nil</w:t>
      </w:r>
    </w:p>
    <w:p w14:paraId="40AC93F1"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8</w:t>
      </w:r>
      <w:r w:rsidRPr="006C7FEE">
        <w:rPr>
          <w:rFonts w:ascii="Lucida Console" w:hAnsi="Lucida Console"/>
          <w:sz w:val="18"/>
        </w:rPr>
        <w:t xml:space="preserve"> "</w:t>
      </w:r>
      <w:r>
        <w:rPr>
          <w:rFonts w:ascii="Lucida Console" w:hAnsi="Lucida Console"/>
          <w:sz w:val="18"/>
        </w:rPr>
        <w:t>ArticleName</w:t>
      </w:r>
      <w:r w:rsidRPr="006C7FEE">
        <w:rPr>
          <w:rFonts w:ascii="Lucida Console" w:hAnsi="Lucida Console"/>
          <w:sz w:val="18"/>
        </w:rPr>
        <w:t>" 34 nil nil nil nil nil</w:t>
      </w:r>
    </w:p>
    <w:p w14:paraId="37B44FA1" w14:textId="77777777" w:rsidR="00E1609F" w:rsidRDefault="00E1609F" w:rsidP="00E1609F">
      <w:pPr>
        <w:rPr>
          <w:rFonts w:ascii="Lucida Console" w:hAnsi="Lucida Console"/>
        </w:rPr>
      </w:pPr>
    </w:p>
    <w:p w14:paraId="1B5FAD7B" w14:textId="77777777" w:rsidR="00E1609F" w:rsidRDefault="00E1609F" w:rsidP="00E1609F">
      <w:r>
        <w:lastRenderedPageBreak/>
        <w:t>The meaning of this instruction is:</w:t>
      </w:r>
    </w:p>
    <w:p w14:paraId="408F00EE" w14:textId="77777777" w:rsidR="00E1609F" w:rsidRDefault="00E1609F" w:rsidP="00E1609F">
      <w:r>
        <w:t>Produce 55 copies of part ID 6</w:t>
      </w:r>
    </w:p>
    <w:p w14:paraId="49237B9C" w14:textId="77777777" w:rsidR="00E1609F" w:rsidRDefault="00E1609F" w:rsidP="00E1609F">
      <w:r>
        <w:t>Produce 34 copies of part ID 8.</w:t>
      </w:r>
    </w:p>
    <w:p w14:paraId="7149DEA5" w14:textId="77777777" w:rsidR="00E1609F" w:rsidRDefault="00E1609F" w:rsidP="00E1609F">
      <w:pPr>
        <w:pStyle w:val="Rubrik4"/>
      </w:pPr>
      <w:r>
        <w:t>Other instructions</w:t>
      </w:r>
    </w:p>
    <w:p w14:paraId="39EF4B04" w14:textId="77777777" w:rsidR="00E1609F" w:rsidRDefault="00E1609F" w:rsidP="00E1609F">
      <w:r>
        <w:t>It’s also possible for the ERP system to change other data in Organizer.</w:t>
      </w:r>
    </w:p>
    <w:p w14:paraId="2C1DA1A9" w14:textId="77777777" w:rsidR="00E1609F" w:rsidRDefault="00E1609F" w:rsidP="00E1609F">
      <w:pPr>
        <w:rPr>
          <w:sz w:val="18"/>
        </w:rPr>
      </w:pPr>
      <w:r w:rsidRPr="006C7FEE">
        <w:rPr>
          <w:sz w:val="18"/>
        </w:rPr>
        <w:t>&lt;ID&gt; &lt;"Name"&gt;&lt;Quantity&gt;&lt;"Date"&gt;&lt;"Customer"&gt; &lt;"Material"&gt; &lt;"Quality"&gt; &lt;Thickness&gt;</w:t>
      </w:r>
    </w:p>
    <w:p w14:paraId="07CF95A2" w14:textId="77777777" w:rsidR="00E1609F" w:rsidRDefault="00E1609F" w:rsidP="00E1609F">
      <w:r>
        <w:t xml:space="preserve">In the example above the correct </w:t>
      </w:r>
      <w:r w:rsidRPr="007B7E19">
        <w:t>"ArticleName"</w:t>
      </w:r>
      <w:r>
        <w:rPr>
          <w:rFonts w:ascii="Lucida Console" w:hAnsi="Lucida Console"/>
          <w:sz w:val="18"/>
        </w:rPr>
        <w:t xml:space="preserve"> </w:t>
      </w:r>
      <w:r w:rsidRPr="007B7E19">
        <w:t>will be transferred to Organizer.</w:t>
      </w:r>
    </w:p>
    <w:p w14:paraId="41AC1509" w14:textId="77777777" w:rsidR="00E1609F" w:rsidRDefault="00E1609F" w:rsidP="00E1609F">
      <w:r>
        <w:t xml:space="preserve">If the ERP system send any other information than nil then the part information in organizer will be updated with that information. </w:t>
      </w:r>
      <w:r>
        <w:br/>
        <w:t>It’s an extra possibility with the quantity instruction. By adding a plus (+) or minus (-) sign before the value the ERP system can add or reduce the number of parts that already are stored in organizer (incremental mode).</w:t>
      </w:r>
    </w:p>
    <w:p w14:paraId="01AFC20E"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 xml:space="preserve">6 </w:t>
      </w:r>
      <w:r w:rsidRPr="006C7FEE">
        <w:rPr>
          <w:rFonts w:ascii="Lucida Console" w:hAnsi="Lucida Console"/>
          <w:sz w:val="18"/>
        </w:rPr>
        <w:t>"</w:t>
      </w:r>
      <w:r>
        <w:rPr>
          <w:rFonts w:ascii="Lucida Console" w:hAnsi="Lucida Console"/>
          <w:sz w:val="18"/>
        </w:rPr>
        <w:t>ArticleName</w:t>
      </w:r>
      <w:r w:rsidRPr="006C7FEE">
        <w:rPr>
          <w:rFonts w:ascii="Lucida Console" w:hAnsi="Lucida Console"/>
          <w:sz w:val="18"/>
        </w:rPr>
        <w:t xml:space="preserve">" </w:t>
      </w:r>
      <w:r>
        <w:rPr>
          <w:rFonts w:ascii="Lucida Console" w:hAnsi="Lucida Console"/>
          <w:sz w:val="18"/>
        </w:rPr>
        <w:t>+</w:t>
      </w:r>
      <w:r w:rsidRPr="006C7FEE">
        <w:rPr>
          <w:rFonts w:ascii="Lucida Console" w:hAnsi="Lucida Console"/>
          <w:sz w:val="18"/>
        </w:rPr>
        <w:t>55 nil nil nil nil nil</w:t>
      </w:r>
    </w:p>
    <w:p w14:paraId="4EB44703" w14:textId="77777777" w:rsidR="00E1609F" w:rsidRPr="00B4360D" w:rsidRDefault="00E1609F" w:rsidP="00E1609F">
      <w:pPr>
        <w:shd w:val="pct15" w:color="auto" w:fill="auto"/>
        <w:rPr>
          <w:rFonts w:ascii="Lucida Console" w:hAnsi="Lucida Console"/>
          <w:sz w:val="18"/>
        </w:rPr>
      </w:pPr>
      <w:r>
        <w:rPr>
          <w:rFonts w:ascii="Lucida Console" w:hAnsi="Lucida Console"/>
          <w:sz w:val="18"/>
        </w:rPr>
        <w:t>8</w:t>
      </w:r>
      <w:r w:rsidRPr="006C7FEE">
        <w:rPr>
          <w:rFonts w:ascii="Lucida Console" w:hAnsi="Lucida Console"/>
          <w:sz w:val="18"/>
        </w:rPr>
        <w:t xml:space="preserve"> "</w:t>
      </w:r>
      <w:r>
        <w:rPr>
          <w:rFonts w:ascii="Lucida Console" w:hAnsi="Lucida Console"/>
          <w:sz w:val="18"/>
        </w:rPr>
        <w:t>ArticleName</w:t>
      </w:r>
      <w:r w:rsidRPr="006C7FEE">
        <w:rPr>
          <w:rFonts w:ascii="Lucida Console" w:hAnsi="Lucida Console"/>
          <w:sz w:val="18"/>
        </w:rPr>
        <w:t xml:space="preserve">" </w:t>
      </w:r>
      <w:r>
        <w:rPr>
          <w:rFonts w:ascii="Lucida Console" w:hAnsi="Lucida Console"/>
          <w:sz w:val="18"/>
        </w:rPr>
        <w:t>-2</w:t>
      </w:r>
      <w:r w:rsidRPr="006C7FEE">
        <w:rPr>
          <w:rFonts w:ascii="Lucida Console" w:hAnsi="Lucida Console"/>
          <w:sz w:val="18"/>
        </w:rPr>
        <w:t xml:space="preserve"> nil nil nil nil nil</w:t>
      </w:r>
    </w:p>
    <w:p w14:paraId="75151335" w14:textId="77777777" w:rsidR="00E1609F" w:rsidRDefault="00E1609F" w:rsidP="00E1609F"/>
    <w:p w14:paraId="448ED649" w14:textId="77777777" w:rsidR="00E1609F" w:rsidRDefault="00E1609F" w:rsidP="00E1609F">
      <w:pPr>
        <w:pStyle w:val="Rubrik3"/>
      </w:pPr>
      <w:r>
        <w:t xml:space="preserve">Receiving the production order in Organizer </w:t>
      </w:r>
    </w:p>
    <w:p w14:paraId="36BF7614" w14:textId="77777777" w:rsidR="00E1609F" w:rsidRDefault="00E1609F" w:rsidP="00E1609F">
      <w:r>
        <w:t xml:space="preserve">Every time the operator start Organizer the program will look for the file </w:t>
      </w:r>
      <w:r w:rsidRPr="00B4360D">
        <w:rPr>
          <w:b/>
        </w:rPr>
        <w:t>OrganizerProduce.txt</w:t>
      </w:r>
      <w:r>
        <w:t>. If this file exists then the database is updated. When the database is updated then the file will be deleted. Organizer have now the updated information from the ERP system</w:t>
      </w:r>
    </w:p>
    <w:p w14:paraId="6A21A2A6" w14:textId="77777777" w:rsidR="00E1609F" w:rsidRDefault="00E1609F" w:rsidP="00E1609F">
      <w:r>
        <w:rPr>
          <w:noProof/>
          <w:lang w:val="sv-SE" w:eastAsia="sv-SE" w:bidi="ar-SA"/>
        </w:rPr>
        <w:drawing>
          <wp:inline distT="0" distB="0" distL="0" distR="0" wp14:anchorId="70B7F41D" wp14:editId="5C1D02F5">
            <wp:extent cx="4737600" cy="2649600"/>
            <wp:effectExtent l="0" t="0" r="635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0" cstate="email">
                      <a:extLst>
                        <a:ext uri="{28A0092B-C50C-407E-A947-70E740481C1C}">
                          <a14:useLocalDpi xmlns:a14="http://schemas.microsoft.com/office/drawing/2010/main" val="0"/>
                        </a:ext>
                      </a:extLst>
                    </a:blip>
                    <a:stretch>
                      <a:fillRect/>
                    </a:stretch>
                  </pic:blipFill>
                  <pic:spPr>
                    <a:xfrm>
                      <a:off x="0" y="0"/>
                      <a:ext cx="4737600" cy="2649600"/>
                    </a:xfrm>
                    <a:prstGeom prst="rect">
                      <a:avLst/>
                    </a:prstGeom>
                  </pic:spPr>
                </pic:pic>
              </a:graphicData>
            </a:graphic>
          </wp:inline>
        </w:drawing>
      </w:r>
    </w:p>
    <w:p w14:paraId="27699BCA" w14:textId="77777777" w:rsidR="00E1609F" w:rsidRDefault="00E1609F" w:rsidP="00E1609F">
      <w:r>
        <w:t>(You can see that ID 6 and 8 now have parts to produce)</w:t>
      </w:r>
    </w:p>
    <w:p w14:paraId="198A53ED" w14:textId="77777777" w:rsidR="00E1609F" w:rsidRDefault="00E1609F" w:rsidP="00E1609F">
      <w:r>
        <w:t>The operator will always work with Organizer in normal way. The connection with the ERP system is completely invisible.</w:t>
      </w:r>
    </w:p>
    <w:p w14:paraId="6AC25FC5" w14:textId="77777777" w:rsidR="00E1609F" w:rsidRDefault="00E1609F" w:rsidP="00E1609F">
      <w:r>
        <w:rPr>
          <w:noProof/>
          <w:lang w:val="sv-SE" w:eastAsia="sv-SE" w:bidi="ar-SA"/>
        </w:rPr>
        <w:drawing>
          <wp:inline distT="0" distB="0" distL="0" distR="0" wp14:anchorId="600745BF" wp14:editId="120B9AF0">
            <wp:extent cx="4669200" cy="1497600"/>
            <wp:effectExtent l="0" t="0" r="0" b="762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pic:nvPicPr>
                  <pic:blipFill>
                    <a:blip r:embed="rId91" cstate="email">
                      <a:extLst>
                        <a:ext uri="{28A0092B-C50C-407E-A947-70E740481C1C}">
                          <a14:useLocalDpi xmlns:a14="http://schemas.microsoft.com/office/drawing/2010/main" val="0"/>
                        </a:ext>
                      </a:extLst>
                    </a:blip>
                    <a:stretch>
                      <a:fillRect/>
                    </a:stretch>
                  </pic:blipFill>
                  <pic:spPr>
                    <a:xfrm>
                      <a:off x="0" y="0"/>
                      <a:ext cx="4669200" cy="1497600"/>
                    </a:xfrm>
                    <a:prstGeom prst="rect">
                      <a:avLst/>
                    </a:prstGeom>
                  </pic:spPr>
                </pic:pic>
              </a:graphicData>
            </a:graphic>
          </wp:inline>
        </w:drawing>
      </w:r>
    </w:p>
    <w:p w14:paraId="3DE0FD01" w14:textId="77777777" w:rsidR="00E1609F" w:rsidRDefault="00E1609F" w:rsidP="00E1609F">
      <w:r>
        <w:t>When setting the profile to INSERT and press the Insert button the parts will be inserted in IGEMS.</w:t>
      </w:r>
    </w:p>
    <w:p w14:paraId="7B56F38A" w14:textId="77777777" w:rsidR="00E1609F" w:rsidRDefault="00E1609F" w:rsidP="00E1609F">
      <w:pPr>
        <w:pStyle w:val="Rubrik2"/>
      </w:pPr>
      <w:r>
        <w:t>Registering that parts has been cut</w:t>
      </w:r>
    </w:p>
    <w:p w14:paraId="51C9EFB7" w14:textId="77777777" w:rsidR="00E1609F" w:rsidRDefault="00E1609F" w:rsidP="00E1609F">
      <w:r>
        <w:t>You can nest and add the toolpath and make the CNC-file in normal way.</w:t>
      </w:r>
    </w:p>
    <w:p w14:paraId="4AFE1F9D" w14:textId="77777777" w:rsidR="00E1609F" w:rsidRDefault="00E1609F" w:rsidP="00E1609F">
      <w:r>
        <w:rPr>
          <w:noProof/>
          <w:lang w:val="sv-SE" w:eastAsia="sv-SE" w:bidi="ar-SA"/>
        </w:rPr>
        <w:lastRenderedPageBreak/>
        <w:drawing>
          <wp:inline distT="0" distB="0" distL="0" distR="0" wp14:anchorId="6243A7E7" wp14:editId="245E869D">
            <wp:extent cx="3243600" cy="2077200"/>
            <wp:effectExtent l="0" t="0" r="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92" cstate="email">
                      <a:extLst>
                        <a:ext uri="{28A0092B-C50C-407E-A947-70E740481C1C}">
                          <a14:useLocalDpi xmlns:a14="http://schemas.microsoft.com/office/drawing/2010/main" val="0"/>
                        </a:ext>
                      </a:extLst>
                    </a:blip>
                    <a:stretch>
                      <a:fillRect/>
                    </a:stretch>
                  </pic:blipFill>
                  <pic:spPr>
                    <a:xfrm>
                      <a:off x="0" y="0"/>
                      <a:ext cx="3243600" cy="2077200"/>
                    </a:xfrm>
                    <a:prstGeom prst="rect">
                      <a:avLst/>
                    </a:prstGeom>
                  </pic:spPr>
                </pic:pic>
              </a:graphicData>
            </a:graphic>
          </wp:inline>
        </w:drawing>
      </w:r>
    </w:p>
    <w:p w14:paraId="120FA59A" w14:textId="77777777" w:rsidR="00E1609F" w:rsidRDefault="00E1609F" w:rsidP="00E1609F">
      <w:r>
        <w:t>To register that the part has been included in a toolpath, press the “Register button”</w:t>
      </w:r>
    </w:p>
    <w:p w14:paraId="7D50B712" w14:textId="77777777" w:rsidR="00E1609F" w:rsidRDefault="00E1609F" w:rsidP="00E1609F">
      <w:r>
        <w:rPr>
          <w:noProof/>
          <w:lang w:val="sv-SE" w:eastAsia="sv-SE" w:bidi="ar-SA"/>
        </w:rPr>
        <w:drawing>
          <wp:inline distT="0" distB="0" distL="0" distR="0" wp14:anchorId="39AC1BF3" wp14:editId="1AB91957">
            <wp:extent cx="4392000" cy="1958400"/>
            <wp:effectExtent l="0" t="0" r="8890" b="3810"/>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93" cstate="email">
                      <a:extLst>
                        <a:ext uri="{28A0092B-C50C-407E-A947-70E740481C1C}">
                          <a14:useLocalDpi xmlns:a14="http://schemas.microsoft.com/office/drawing/2010/main" val="0"/>
                        </a:ext>
                      </a:extLst>
                    </a:blip>
                    <a:stretch>
                      <a:fillRect/>
                    </a:stretch>
                  </pic:blipFill>
                  <pic:spPr>
                    <a:xfrm>
                      <a:off x="0" y="0"/>
                      <a:ext cx="4392000" cy="1958400"/>
                    </a:xfrm>
                    <a:prstGeom prst="rect">
                      <a:avLst/>
                    </a:prstGeom>
                  </pic:spPr>
                </pic:pic>
              </a:graphicData>
            </a:graphic>
          </wp:inline>
        </w:drawing>
      </w:r>
    </w:p>
    <w:p w14:paraId="1C8C1B3D" w14:textId="77777777" w:rsidR="00E1609F" w:rsidRDefault="00E1609F" w:rsidP="00E1609F">
      <w:r>
        <w:t xml:space="preserve">This will show the “Register” dialog box. Here you can see short information about each part. If you accept then the organizer count down the number of copies to produce. The event will also start a script that will report to the ERP-system that the part has been added to a job. This script will create a text file with the name </w:t>
      </w:r>
      <w:r w:rsidRPr="00B4360D">
        <w:rPr>
          <w:b/>
        </w:rPr>
        <w:t>OrganizerRegister.txt</w:t>
      </w:r>
    </w:p>
    <w:p w14:paraId="45FDA3A4" w14:textId="77777777" w:rsidR="00E1609F" w:rsidRDefault="00E1609F" w:rsidP="00E1609F">
      <w:r>
        <w:t>The file has following format:</w:t>
      </w:r>
    </w:p>
    <w:p w14:paraId="2E7B9210" w14:textId="77777777" w:rsidR="00E1609F" w:rsidRDefault="00E1609F" w:rsidP="00E1609F">
      <w:r>
        <w:t>&lt;ID&gt; &lt;ArticleName&gt;&lt;CountDown&gt; &lt;</w:t>
      </w:r>
      <w:r w:rsidRPr="006C7FEE">
        <w:t>"</w:t>
      </w:r>
      <w:r>
        <w:t>Name of CNC-file</w:t>
      </w:r>
      <w:r w:rsidRPr="006C7FEE">
        <w:t>"</w:t>
      </w:r>
      <w:r>
        <w:t>&gt; &lt;</w:t>
      </w:r>
      <w:r w:rsidRPr="006C7FEE">
        <w:t>"</w:t>
      </w:r>
      <w:r>
        <w:t>Name of sheet</w:t>
      </w:r>
      <w:r w:rsidRPr="006C7FEE">
        <w:t>"</w:t>
      </w:r>
      <w:r>
        <w:t>&gt;</w:t>
      </w:r>
    </w:p>
    <w:p w14:paraId="559F2E3A" w14:textId="77777777" w:rsidR="00E1609F" w:rsidRDefault="00E1609F" w:rsidP="00E1609F">
      <w:r>
        <w:t>Example</w:t>
      </w:r>
    </w:p>
    <w:p w14:paraId="56BD4CAC"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31 </w:t>
      </w:r>
      <w:r w:rsidRPr="006C7FEE">
        <w:rPr>
          <w:rFonts w:ascii="Lucida Console" w:hAnsi="Lucida Console"/>
          <w:sz w:val="18"/>
        </w:rPr>
        <w:t>"</w:t>
      </w:r>
      <w:r>
        <w:rPr>
          <w:rFonts w:ascii="Lucida Console" w:hAnsi="Lucida Console"/>
          <w:sz w:val="18"/>
        </w:rPr>
        <w:t>ABC1</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37334803"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33 </w:t>
      </w:r>
      <w:r w:rsidRPr="006C7FEE">
        <w:rPr>
          <w:rFonts w:ascii="Lucida Console" w:hAnsi="Lucida Console"/>
          <w:sz w:val="18"/>
        </w:rPr>
        <w:t>"</w:t>
      </w:r>
      <w:r>
        <w:rPr>
          <w:rFonts w:ascii="Lucida Console" w:hAnsi="Lucida Console"/>
          <w:sz w:val="18"/>
        </w:rPr>
        <w:t>ABC2</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455E79A6"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32 </w:t>
      </w:r>
      <w:r w:rsidRPr="006C7FEE">
        <w:rPr>
          <w:rFonts w:ascii="Lucida Console" w:hAnsi="Lucida Console"/>
          <w:sz w:val="18"/>
        </w:rPr>
        <w:t>"</w:t>
      </w:r>
      <w:r>
        <w:rPr>
          <w:rFonts w:ascii="Lucida Console" w:hAnsi="Lucida Console"/>
          <w:sz w:val="18"/>
        </w:rPr>
        <w:t>ABC3</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7</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546DB7FC"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30 </w:t>
      </w:r>
      <w:r w:rsidRPr="006C7FEE">
        <w:rPr>
          <w:rFonts w:ascii="Lucida Console" w:hAnsi="Lucida Console"/>
          <w:sz w:val="18"/>
        </w:rPr>
        <w:t>"</w:t>
      </w:r>
      <w:r>
        <w:rPr>
          <w:rFonts w:ascii="Lucida Console" w:hAnsi="Lucida Console"/>
          <w:sz w:val="18"/>
        </w:rPr>
        <w:t>ABC4</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103820DB"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29 </w:t>
      </w:r>
      <w:r w:rsidRPr="006C7FEE">
        <w:rPr>
          <w:rFonts w:ascii="Lucida Console" w:hAnsi="Lucida Console"/>
          <w:sz w:val="18"/>
        </w:rPr>
        <w:t>"</w:t>
      </w:r>
      <w:r>
        <w:rPr>
          <w:rFonts w:ascii="Lucida Console" w:hAnsi="Lucida Console"/>
          <w:sz w:val="18"/>
        </w:rPr>
        <w:t>ABC5</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3</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54513106" w14:textId="77777777" w:rsidR="00E1609F" w:rsidRDefault="00E1609F" w:rsidP="00E1609F">
      <w:r>
        <w:t>The ERP system can use either IGEMS-ID or ArticleName as identification for count down.</w:t>
      </w:r>
    </w:p>
    <w:p w14:paraId="49D28740" w14:textId="77777777" w:rsidR="00E1609F" w:rsidRDefault="00E1609F" w:rsidP="00E1609F">
      <w:r>
        <w:t>When the ERP system has imported the information, then the ERP system should delete the file.</w:t>
      </w:r>
    </w:p>
    <w:p w14:paraId="2C9B7473" w14:textId="77777777" w:rsidR="00E1609F" w:rsidRDefault="00E1609F" w:rsidP="00E1609F"/>
    <w:p w14:paraId="62CF1D37" w14:textId="77777777" w:rsidR="00E1609F" w:rsidRDefault="00E1609F" w:rsidP="00E1609F">
      <w:pPr>
        <w:pStyle w:val="Rubrik3"/>
      </w:pPr>
      <w:r>
        <w:t>Final</w:t>
      </w:r>
    </w:p>
    <w:p w14:paraId="3EA0C516" w14:textId="77777777" w:rsidR="00E1609F" w:rsidRDefault="00E1609F" w:rsidP="00E1609F">
      <w:r>
        <w:t>The ERP-system is the master in the system.</w:t>
      </w:r>
    </w:p>
    <w:p w14:paraId="38B5AB5E" w14:textId="77777777" w:rsidR="00E1609F" w:rsidRDefault="00E1609F" w:rsidP="00E1609F">
      <w:r>
        <w:t>The Organizer will be used locally for the operator, to handle what parts should be cut together and to organize the work for the day.</w:t>
      </w:r>
    </w:p>
    <w:p w14:paraId="2C7C0ED7" w14:textId="77777777" w:rsidR="00E1609F" w:rsidRDefault="00E1609F" w:rsidP="00E1609F">
      <w:pPr>
        <w:pStyle w:val="Rubrik2"/>
      </w:pPr>
      <w:r>
        <w:t>The organizer register script</w:t>
      </w:r>
    </w:p>
    <w:p w14:paraId="2E5211D8" w14:textId="77777777" w:rsidR="00E1609F" w:rsidRDefault="00E1609F" w:rsidP="00E1609F">
      <w:r>
        <w:t>This is an example of a register script:</w:t>
      </w:r>
    </w:p>
    <w:p w14:paraId="1D8346BD" w14:textId="77777777" w:rsidR="00E1609F" w:rsidRPr="00A91C1D" w:rsidRDefault="00E1609F" w:rsidP="00E1609F">
      <w:pPr>
        <w:shd w:val="pct5" w:color="auto" w:fill="auto"/>
        <w:rPr>
          <w:sz w:val="16"/>
        </w:rPr>
      </w:pPr>
      <w:r w:rsidRPr="00A91C1D">
        <w:rPr>
          <w:sz w:val="16"/>
        </w:rPr>
        <w:t>(SETQ targetfolder "C:/ERP/") ; Set this variable to the communication folder</w:t>
      </w:r>
    </w:p>
    <w:p w14:paraId="503D8E23" w14:textId="77777777" w:rsidR="00E1609F" w:rsidRPr="00A91C1D" w:rsidRDefault="00E1609F" w:rsidP="00E1609F">
      <w:pPr>
        <w:shd w:val="pct5" w:color="auto" w:fill="auto"/>
        <w:rPr>
          <w:sz w:val="16"/>
        </w:rPr>
      </w:pPr>
    </w:p>
    <w:p w14:paraId="6482A782" w14:textId="77777777" w:rsidR="00E1609F" w:rsidRPr="00A91C1D" w:rsidRDefault="00E1609F" w:rsidP="00E1609F">
      <w:pPr>
        <w:shd w:val="pct5" w:color="auto" w:fill="auto"/>
        <w:rPr>
          <w:sz w:val="16"/>
        </w:rPr>
      </w:pPr>
      <w:r w:rsidRPr="00A91C1D">
        <w:rPr>
          <w:sz w:val="16"/>
        </w:rPr>
        <w:t>(IF (= *OLDDBID* -1)</w:t>
      </w:r>
    </w:p>
    <w:p w14:paraId="03611B6B" w14:textId="77777777" w:rsidR="00E1609F" w:rsidRPr="00A91C1D" w:rsidRDefault="00E1609F" w:rsidP="00E1609F">
      <w:pPr>
        <w:shd w:val="pct5" w:color="auto" w:fill="auto"/>
        <w:rPr>
          <w:sz w:val="16"/>
        </w:rPr>
      </w:pPr>
      <w:r w:rsidRPr="00A91C1D">
        <w:rPr>
          <w:sz w:val="16"/>
        </w:rPr>
        <w:t xml:space="preserve">  (PROGN</w:t>
      </w:r>
    </w:p>
    <w:p w14:paraId="3F658EA5" w14:textId="77777777" w:rsidR="00E1609F" w:rsidRPr="00A91C1D" w:rsidRDefault="00E1609F" w:rsidP="00E1609F">
      <w:pPr>
        <w:shd w:val="pct5" w:color="auto" w:fill="auto"/>
        <w:rPr>
          <w:sz w:val="16"/>
        </w:rPr>
      </w:pPr>
      <w:r w:rsidRPr="00A91C1D">
        <w:rPr>
          <w:sz w:val="16"/>
        </w:rPr>
        <w:t xml:space="preserve">    (SETQ fw (OPEN (STRCAT targetfolder "ORGANZERNEWPARTS.TXT") "a"))</w:t>
      </w:r>
    </w:p>
    <w:p w14:paraId="361E2151" w14:textId="77777777" w:rsidR="00E1609F" w:rsidRPr="00A91C1D" w:rsidRDefault="00E1609F" w:rsidP="00E1609F">
      <w:pPr>
        <w:shd w:val="pct5" w:color="auto" w:fill="auto"/>
        <w:rPr>
          <w:sz w:val="16"/>
        </w:rPr>
      </w:pPr>
      <w:r w:rsidRPr="00A91C1D">
        <w:rPr>
          <w:sz w:val="16"/>
        </w:rPr>
        <w:t xml:space="preserve">    (WRITE-LINE (STRCAT (ITOA *DBID*) " "</w:t>
      </w:r>
    </w:p>
    <w:p w14:paraId="3CF0DDF1" w14:textId="77777777" w:rsidR="00E1609F" w:rsidRPr="00A91C1D" w:rsidRDefault="00E1609F" w:rsidP="00E1609F">
      <w:pPr>
        <w:shd w:val="pct5" w:color="auto" w:fill="auto"/>
        <w:rPr>
          <w:sz w:val="16"/>
        </w:rPr>
      </w:pPr>
      <w:r w:rsidRPr="00A91C1D">
        <w:rPr>
          <w:sz w:val="16"/>
        </w:rPr>
        <w:t xml:space="preserve">                    (CHR 34) *NAME* (CHR 34)</w:t>
      </w:r>
    </w:p>
    <w:p w14:paraId="7F7F4542" w14:textId="77777777" w:rsidR="00E1609F" w:rsidRPr="00A91C1D" w:rsidRDefault="00E1609F" w:rsidP="00E1609F">
      <w:pPr>
        <w:shd w:val="pct5" w:color="auto" w:fill="auto"/>
        <w:rPr>
          <w:sz w:val="16"/>
        </w:rPr>
      </w:pPr>
      <w:r w:rsidRPr="00A91C1D">
        <w:rPr>
          <w:sz w:val="16"/>
        </w:rPr>
        <w:t xml:space="preserve">                    " 0 "</w:t>
      </w:r>
    </w:p>
    <w:p w14:paraId="5090E598" w14:textId="77777777" w:rsidR="00E1609F" w:rsidRPr="00A91C1D" w:rsidRDefault="00E1609F" w:rsidP="00E1609F">
      <w:pPr>
        <w:shd w:val="pct5" w:color="auto" w:fill="auto"/>
        <w:rPr>
          <w:sz w:val="16"/>
        </w:rPr>
      </w:pPr>
      <w:r w:rsidRPr="00A91C1D">
        <w:rPr>
          <w:sz w:val="16"/>
        </w:rPr>
        <w:t xml:space="preserve">                    (CHR 34) (ITOA (CAR *DATE*)) "." (ITOA (CADR *DATE*)) "." (ITOA (CADDR *DATE*)) (CHR 34) " "</w:t>
      </w:r>
    </w:p>
    <w:p w14:paraId="61C4D25B" w14:textId="77777777" w:rsidR="00E1609F" w:rsidRPr="00A91C1D" w:rsidRDefault="00E1609F" w:rsidP="00E1609F">
      <w:pPr>
        <w:shd w:val="pct5" w:color="auto" w:fill="auto"/>
        <w:rPr>
          <w:sz w:val="16"/>
        </w:rPr>
      </w:pPr>
      <w:r w:rsidRPr="00A91C1D">
        <w:rPr>
          <w:sz w:val="16"/>
        </w:rPr>
        <w:t xml:space="preserve">                    (CHR 34) *CUSTOMER* (CHR 34) " "</w:t>
      </w:r>
    </w:p>
    <w:p w14:paraId="56C6DA9A" w14:textId="77777777" w:rsidR="00E1609F" w:rsidRPr="00A91C1D" w:rsidRDefault="00E1609F" w:rsidP="00E1609F">
      <w:pPr>
        <w:shd w:val="pct5" w:color="auto" w:fill="auto"/>
        <w:rPr>
          <w:sz w:val="16"/>
        </w:rPr>
      </w:pPr>
      <w:r w:rsidRPr="00A91C1D">
        <w:rPr>
          <w:sz w:val="16"/>
        </w:rPr>
        <w:lastRenderedPageBreak/>
        <w:t xml:space="preserve">                    (CHR 34) *MATERIAL* (CHR 34) " "</w:t>
      </w:r>
    </w:p>
    <w:p w14:paraId="25BD3537" w14:textId="77777777" w:rsidR="00E1609F" w:rsidRPr="00A91C1D" w:rsidRDefault="00E1609F" w:rsidP="00E1609F">
      <w:pPr>
        <w:shd w:val="pct5" w:color="auto" w:fill="auto"/>
        <w:rPr>
          <w:sz w:val="16"/>
        </w:rPr>
      </w:pPr>
      <w:r w:rsidRPr="00A91C1D">
        <w:rPr>
          <w:sz w:val="16"/>
        </w:rPr>
        <w:t xml:space="preserve">                    (CHR 34) *ALLOY* (CHR 34) " "</w:t>
      </w:r>
    </w:p>
    <w:p w14:paraId="66AF4EB4" w14:textId="77777777" w:rsidR="00E1609F" w:rsidRPr="00A91C1D" w:rsidRDefault="00E1609F" w:rsidP="00E1609F">
      <w:pPr>
        <w:shd w:val="pct5" w:color="auto" w:fill="auto"/>
        <w:rPr>
          <w:sz w:val="16"/>
        </w:rPr>
      </w:pPr>
      <w:r w:rsidRPr="00A91C1D">
        <w:rPr>
          <w:sz w:val="16"/>
        </w:rPr>
        <w:t xml:space="preserve">                    (RTOS *THICKNESS* 2) " "</w:t>
      </w:r>
    </w:p>
    <w:p w14:paraId="6E6B336B" w14:textId="77777777" w:rsidR="00E1609F" w:rsidRPr="00A91C1D" w:rsidRDefault="00E1609F" w:rsidP="00E1609F">
      <w:pPr>
        <w:shd w:val="pct5" w:color="auto" w:fill="auto"/>
        <w:rPr>
          <w:sz w:val="16"/>
        </w:rPr>
      </w:pPr>
      <w:r w:rsidRPr="00A91C1D">
        <w:rPr>
          <w:sz w:val="16"/>
        </w:rPr>
        <w:t xml:space="preserve">                    (ITOA *AREA*) " "</w:t>
      </w:r>
    </w:p>
    <w:p w14:paraId="21A07C85" w14:textId="77777777" w:rsidR="00E1609F" w:rsidRPr="00A91C1D" w:rsidRDefault="00E1609F" w:rsidP="00E1609F">
      <w:pPr>
        <w:shd w:val="pct5" w:color="auto" w:fill="auto"/>
        <w:rPr>
          <w:sz w:val="16"/>
        </w:rPr>
      </w:pPr>
      <w:r w:rsidRPr="00A91C1D">
        <w:rPr>
          <w:sz w:val="16"/>
        </w:rPr>
        <w:t xml:space="preserve">                    (RTOS *LENGTH* 1 T)) fw)</w:t>
      </w:r>
    </w:p>
    <w:p w14:paraId="24D5BC7B" w14:textId="77777777" w:rsidR="00E1609F" w:rsidRPr="00A91C1D" w:rsidRDefault="00E1609F" w:rsidP="00E1609F">
      <w:pPr>
        <w:shd w:val="pct5" w:color="auto" w:fill="auto"/>
        <w:rPr>
          <w:sz w:val="16"/>
        </w:rPr>
      </w:pPr>
      <w:r w:rsidRPr="00A91C1D">
        <w:rPr>
          <w:sz w:val="16"/>
        </w:rPr>
        <w:t xml:space="preserve">    (CLOSE fw)</w:t>
      </w:r>
    </w:p>
    <w:p w14:paraId="36AC7D12" w14:textId="77777777" w:rsidR="00E1609F" w:rsidRDefault="00E1609F" w:rsidP="00E1609F">
      <w:pPr>
        <w:shd w:val="pct5" w:color="auto" w:fill="auto"/>
        <w:rPr>
          <w:sz w:val="16"/>
        </w:rPr>
      </w:pPr>
      <w:r w:rsidRPr="00A91C1D">
        <w:rPr>
          <w:sz w:val="16"/>
        </w:rPr>
        <w:t xml:space="preserve">   </w:t>
      </w:r>
      <w:r>
        <w:rPr>
          <w:sz w:val="16"/>
        </w:rPr>
        <w:t xml:space="preserve">                                                      </w:t>
      </w:r>
      <w:r w:rsidRPr="00A91C1D">
        <w:rPr>
          <w:sz w:val="16"/>
        </w:rPr>
        <w:t xml:space="preserve"> ;(CAD-SET *object* "QUANTITY" 0)</w:t>
      </w:r>
      <w:r>
        <w:rPr>
          <w:sz w:val="16"/>
        </w:rPr>
        <w:t xml:space="preserve"> ; If you want to set the quantity to zero on the drawing</w:t>
      </w:r>
    </w:p>
    <w:p w14:paraId="1246F2D5" w14:textId="77777777" w:rsidR="00E1609F" w:rsidRPr="00A91C1D" w:rsidRDefault="00E1609F" w:rsidP="00E1609F">
      <w:pPr>
        <w:shd w:val="pct5" w:color="auto" w:fill="auto"/>
        <w:rPr>
          <w:sz w:val="16"/>
        </w:rPr>
      </w:pPr>
      <w:r>
        <w:rPr>
          <w:sz w:val="16"/>
        </w:rPr>
        <w:t>…                                                       .;(CAD-DELETE *object*</w:t>
      </w:r>
      <w:r w:rsidRPr="00A91C1D">
        <w:rPr>
          <w:sz w:val="16"/>
        </w:rPr>
        <w:t>)</w:t>
      </w:r>
      <w:r>
        <w:rPr>
          <w:sz w:val="16"/>
        </w:rPr>
        <w:t xml:space="preserve"> ; If you want to delete the part on the drawing</w:t>
      </w:r>
    </w:p>
    <w:p w14:paraId="46DEA04F" w14:textId="77777777" w:rsidR="00E1609F" w:rsidRPr="00A91C1D" w:rsidRDefault="00E1609F" w:rsidP="00E1609F">
      <w:pPr>
        <w:shd w:val="pct5" w:color="auto" w:fill="auto"/>
        <w:rPr>
          <w:sz w:val="16"/>
        </w:rPr>
      </w:pPr>
      <w:r w:rsidRPr="00A91C1D">
        <w:rPr>
          <w:sz w:val="16"/>
        </w:rPr>
        <w:t xml:space="preserve">    (SQL-SET *DBID* "quantity" 0)</w:t>
      </w:r>
    </w:p>
    <w:p w14:paraId="65B8C2C0" w14:textId="77777777" w:rsidR="00E1609F" w:rsidRPr="00A91C1D" w:rsidRDefault="00E1609F" w:rsidP="00E1609F">
      <w:pPr>
        <w:shd w:val="pct5" w:color="auto" w:fill="auto"/>
        <w:rPr>
          <w:sz w:val="16"/>
        </w:rPr>
      </w:pPr>
      <w:r w:rsidRPr="00A91C1D">
        <w:rPr>
          <w:sz w:val="16"/>
        </w:rPr>
        <w:t xml:space="preserve">    (SQL-SET *DBID* "remains" 0)</w:t>
      </w:r>
    </w:p>
    <w:p w14:paraId="7C142799" w14:textId="77777777" w:rsidR="00E1609F" w:rsidRPr="00A91C1D" w:rsidRDefault="00E1609F" w:rsidP="00E1609F">
      <w:pPr>
        <w:shd w:val="pct5" w:color="auto" w:fill="auto"/>
        <w:rPr>
          <w:sz w:val="16"/>
        </w:rPr>
      </w:pPr>
      <w:r w:rsidRPr="00A91C1D">
        <w:rPr>
          <w:sz w:val="16"/>
        </w:rPr>
        <w:t xml:space="preserve">  )</w:t>
      </w:r>
    </w:p>
    <w:p w14:paraId="2C400F58" w14:textId="77777777" w:rsidR="00E1609F" w:rsidRPr="00A91C1D" w:rsidRDefault="00E1609F" w:rsidP="00E1609F">
      <w:pPr>
        <w:shd w:val="pct5" w:color="auto" w:fill="auto"/>
        <w:rPr>
          <w:sz w:val="16"/>
        </w:rPr>
      </w:pPr>
      <w:r w:rsidRPr="00A91C1D">
        <w:rPr>
          <w:sz w:val="16"/>
        </w:rPr>
        <w:t>)</w:t>
      </w:r>
    </w:p>
    <w:p w14:paraId="30997910" w14:textId="77777777" w:rsidR="00E1609F" w:rsidRPr="00A91C1D" w:rsidRDefault="00E1609F" w:rsidP="00E1609F">
      <w:pPr>
        <w:shd w:val="pct5" w:color="auto" w:fill="auto"/>
        <w:rPr>
          <w:sz w:val="16"/>
        </w:rPr>
      </w:pPr>
      <w:r w:rsidRPr="00A91C1D">
        <w:rPr>
          <w:sz w:val="16"/>
        </w:rPr>
        <w:t>(IF (&gt; *PRODUCED* 0)</w:t>
      </w:r>
    </w:p>
    <w:p w14:paraId="0AC62957" w14:textId="77777777" w:rsidR="00E1609F" w:rsidRPr="00A91C1D" w:rsidRDefault="00E1609F" w:rsidP="00E1609F">
      <w:pPr>
        <w:shd w:val="pct5" w:color="auto" w:fill="auto"/>
        <w:rPr>
          <w:sz w:val="16"/>
        </w:rPr>
      </w:pPr>
      <w:r w:rsidRPr="00A91C1D">
        <w:rPr>
          <w:sz w:val="16"/>
        </w:rPr>
        <w:t xml:space="preserve">  (PROGN</w:t>
      </w:r>
    </w:p>
    <w:p w14:paraId="6F2CAFDE" w14:textId="77777777" w:rsidR="00E1609F" w:rsidRPr="00A91C1D" w:rsidRDefault="00E1609F" w:rsidP="00E1609F">
      <w:pPr>
        <w:shd w:val="pct5" w:color="auto" w:fill="auto"/>
        <w:rPr>
          <w:sz w:val="16"/>
        </w:rPr>
      </w:pPr>
      <w:r w:rsidRPr="00A91C1D">
        <w:rPr>
          <w:sz w:val="16"/>
        </w:rPr>
        <w:t xml:space="preserve">    (SETQ fw (OPEN (STRCAT targetfolder "ORGANZERREGISTER.TXT") "a"))</w:t>
      </w:r>
    </w:p>
    <w:p w14:paraId="2063B982" w14:textId="77777777" w:rsidR="00E1609F" w:rsidRPr="00A91C1D" w:rsidRDefault="00E1609F" w:rsidP="00E1609F">
      <w:pPr>
        <w:shd w:val="pct5" w:color="auto" w:fill="auto"/>
        <w:rPr>
          <w:sz w:val="16"/>
        </w:rPr>
      </w:pPr>
      <w:r w:rsidRPr="00A91C1D">
        <w:rPr>
          <w:sz w:val="16"/>
        </w:rPr>
        <w:t xml:space="preserve">    (WRITE-LINE (STRCAT (ITOA *DBID*) " "</w:t>
      </w:r>
    </w:p>
    <w:p w14:paraId="2CD06C65" w14:textId="77777777" w:rsidR="00E1609F" w:rsidRPr="00A91C1D" w:rsidRDefault="00E1609F" w:rsidP="00E1609F">
      <w:pPr>
        <w:shd w:val="pct5" w:color="auto" w:fill="auto"/>
        <w:rPr>
          <w:sz w:val="16"/>
        </w:rPr>
      </w:pPr>
      <w:r w:rsidRPr="00A91C1D">
        <w:rPr>
          <w:sz w:val="16"/>
        </w:rPr>
        <w:t xml:space="preserve">                (CHR 34) *NAME* (CHR 34) " "</w:t>
      </w:r>
    </w:p>
    <w:p w14:paraId="52DB330F" w14:textId="77777777" w:rsidR="00E1609F" w:rsidRPr="00A91C1D" w:rsidRDefault="00E1609F" w:rsidP="00E1609F">
      <w:pPr>
        <w:shd w:val="pct5" w:color="auto" w:fill="auto"/>
        <w:rPr>
          <w:sz w:val="16"/>
        </w:rPr>
      </w:pPr>
      <w:r w:rsidRPr="00A91C1D">
        <w:rPr>
          <w:sz w:val="16"/>
        </w:rPr>
        <w:t xml:space="preserve">                (ITOA *PRODUCED*) " "</w:t>
      </w:r>
    </w:p>
    <w:p w14:paraId="3E42B485" w14:textId="77777777" w:rsidR="00E1609F" w:rsidRPr="00A91C1D" w:rsidRDefault="00E1609F" w:rsidP="00E1609F">
      <w:pPr>
        <w:shd w:val="pct5" w:color="auto" w:fill="auto"/>
        <w:rPr>
          <w:sz w:val="16"/>
        </w:rPr>
      </w:pPr>
      <w:r w:rsidRPr="00A91C1D">
        <w:rPr>
          <w:sz w:val="16"/>
        </w:rPr>
        <w:t xml:space="preserve">                (CHR 34) (CAR *NCFILES*) (CHR 34) " "</w:t>
      </w:r>
    </w:p>
    <w:p w14:paraId="201425A4" w14:textId="77777777" w:rsidR="00E1609F" w:rsidRPr="00A91C1D" w:rsidRDefault="00E1609F" w:rsidP="00E1609F">
      <w:pPr>
        <w:shd w:val="pct5" w:color="auto" w:fill="auto"/>
        <w:rPr>
          <w:sz w:val="16"/>
        </w:rPr>
      </w:pPr>
      <w:r w:rsidRPr="00A91C1D">
        <w:rPr>
          <w:sz w:val="16"/>
        </w:rPr>
        <w:t xml:space="preserve">                (IF *SHEETS* (STRCAT (CHR 34) (CAR *SHEETS*) (CHR 34))  "nil")) fw)</w:t>
      </w:r>
    </w:p>
    <w:p w14:paraId="3FF4B774" w14:textId="77777777" w:rsidR="00E1609F" w:rsidRPr="00A91C1D" w:rsidRDefault="00E1609F" w:rsidP="00E1609F">
      <w:pPr>
        <w:shd w:val="pct5" w:color="auto" w:fill="auto"/>
        <w:rPr>
          <w:sz w:val="16"/>
        </w:rPr>
      </w:pPr>
      <w:r w:rsidRPr="00A91C1D">
        <w:rPr>
          <w:sz w:val="16"/>
        </w:rPr>
        <w:t xml:space="preserve">    (CLOSE fw))</w:t>
      </w:r>
    </w:p>
    <w:p w14:paraId="2A2EC3CB" w14:textId="77777777" w:rsidR="00E1609F" w:rsidRDefault="00E1609F" w:rsidP="00E1609F">
      <w:pPr>
        <w:shd w:val="pct5" w:color="auto" w:fill="auto"/>
        <w:rPr>
          <w:sz w:val="16"/>
        </w:rPr>
      </w:pPr>
      <w:r w:rsidRPr="00A91C1D">
        <w:rPr>
          <w:sz w:val="16"/>
        </w:rPr>
        <w:t>)</w:t>
      </w:r>
    </w:p>
    <w:p w14:paraId="5F1A16BD" w14:textId="77777777" w:rsidR="00E1609F" w:rsidRDefault="00E1609F" w:rsidP="00E1609F">
      <w:pPr>
        <w:rPr>
          <w:sz w:val="16"/>
        </w:rPr>
      </w:pPr>
    </w:p>
    <w:p w14:paraId="06E74241" w14:textId="77777777" w:rsidR="00E1609F" w:rsidRDefault="00E1609F" w:rsidP="00E1609F">
      <w:pPr>
        <w:pStyle w:val="Rubrik2"/>
      </w:pPr>
      <w:r>
        <w:t>The Organizer start script</w:t>
      </w:r>
    </w:p>
    <w:p w14:paraId="70E5792C" w14:textId="77777777" w:rsidR="00E1609F" w:rsidRPr="00F60EA2" w:rsidRDefault="00E1609F" w:rsidP="00E1609F">
      <w:pPr>
        <w:shd w:val="pct5" w:color="auto" w:fill="auto"/>
        <w:rPr>
          <w:sz w:val="16"/>
        </w:rPr>
      </w:pPr>
      <w:r w:rsidRPr="00F60EA2">
        <w:rPr>
          <w:sz w:val="16"/>
        </w:rPr>
        <w:t>(SETQ targetfolder "C:/ERP/") ; Set this variable to the comunication folder</w:t>
      </w:r>
    </w:p>
    <w:p w14:paraId="2E668AB7" w14:textId="77777777" w:rsidR="00E1609F" w:rsidRPr="00F60EA2" w:rsidRDefault="00E1609F" w:rsidP="00E1609F">
      <w:pPr>
        <w:shd w:val="pct5" w:color="auto" w:fill="auto"/>
        <w:rPr>
          <w:sz w:val="16"/>
        </w:rPr>
      </w:pPr>
      <w:r w:rsidRPr="00F60EA2">
        <w:rPr>
          <w:sz w:val="16"/>
        </w:rPr>
        <w:t>(DEFUN DateToList (datestr / year month day) ; The function convert a datestr example: "2015.3.15" to a list (2015 3 15)</w:t>
      </w:r>
    </w:p>
    <w:p w14:paraId="2EE46087" w14:textId="77777777" w:rsidR="00E1609F" w:rsidRPr="00F60EA2" w:rsidRDefault="00E1609F" w:rsidP="00E1609F">
      <w:pPr>
        <w:shd w:val="pct5" w:color="auto" w:fill="auto"/>
        <w:rPr>
          <w:sz w:val="16"/>
        </w:rPr>
      </w:pPr>
      <w:r w:rsidRPr="00F60EA2">
        <w:rPr>
          <w:sz w:val="16"/>
        </w:rPr>
        <w:t xml:space="preserve">  (SETQ year "" month "" day "" q 0)</w:t>
      </w:r>
    </w:p>
    <w:p w14:paraId="0A57F0EA" w14:textId="77777777" w:rsidR="00E1609F" w:rsidRPr="00F60EA2" w:rsidRDefault="00E1609F" w:rsidP="00E1609F">
      <w:pPr>
        <w:shd w:val="pct5" w:color="auto" w:fill="auto"/>
        <w:rPr>
          <w:sz w:val="16"/>
        </w:rPr>
      </w:pPr>
      <w:r w:rsidRPr="00F60EA2">
        <w:rPr>
          <w:sz w:val="16"/>
        </w:rPr>
        <w:t xml:space="preserve">  (FOREACH s datestr</w:t>
      </w:r>
    </w:p>
    <w:p w14:paraId="6AC1FAA0" w14:textId="77777777" w:rsidR="00E1609F" w:rsidRPr="00F60EA2" w:rsidRDefault="00E1609F" w:rsidP="00E1609F">
      <w:pPr>
        <w:shd w:val="pct5" w:color="auto" w:fill="auto"/>
        <w:rPr>
          <w:sz w:val="16"/>
        </w:rPr>
      </w:pPr>
      <w:r w:rsidRPr="00F60EA2">
        <w:rPr>
          <w:sz w:val="16"/>
        </w:rPr>
        <w:t xml:space="preserve">    (COND</w:t>
      </w:r>
    </w:p>
    <w:p w14:paraId="2EB8C01E" w14:textId="77777777" w:rsidR="00E1609F" w:rsidRPr="00F60EA2" w:rsidRDefault="00E1609F" w:rsidP="00E1609F">
      <w:pPr>
        <w:shd w:val="pct5" w:color="auto" w:fill="auto"/>
        <w:rPr>
          <w:sz w:val="16"/>
        </w:rPr>
      </w:pPr>
      <w:r w:rsidRPr="00F60EA2">
        <w:rPr>
          <w:sz w:val="16"/>
        </w:rPr>
        <w:t xml:space="preserve">      ((= s ".") (SETQ q (1+ q)))</w:t>
      </w:r>
    </w:p>
    <w:p w14:paraId="00AEF946" w14:textId="77777777" w:rsidR="00E1609F" w:rsidRPr="00F60EA2" w:rsidRDefault="00E1609F" w:rsidP="00E1609F">
      <w:pPr>
        <w:shd w:val="pct5" w:color="auto" w:fill="auto"/>
        <w:rPr>
          <w:sz w:val="16"/>
        </w:rPr>
      </w:pPr>
      <w:r w:rsidRPr="00F60EA2">
        <w:rPr>
          <w:sz w:val="16"/>
        </w:rPr>
        <w:t xml:space="preserve">      ((= q 0) (SETQ year (STRCAT year s)))</w:t>
      </w:r>
    </w:p>
    <w:p w14:paraId="539D92A6" w14:textId="77777777" w:rsidR="00E1609F" w:rsidRPr="00F60EA2" w:rsidRDefault="00E1609F" w:rsidP="00E1609F">
      <w:pPr>
        <w:shd w:val="pct5" w:color="auto" w:fill="auto"/>
        <w:rPr>
          <w:sz w:val="16"/>
        </w:rPr>
      </w:pPr>
      <w:r w:rsidRPr="00F60EA2">
        <w:rPr>
          <w:sz w:val="16"/>
        </w:rPr>
        <w:t xml:space="preserve">      ((= q 1) (SETQ month (STRCAT month s)))</w:t>
      </w:r>
    </w:p>
    <w:p w14:paraId="5F0FC830" w14:textId="77777777" w:rsidR="00E1609F" w:rsidRPr="00F60EA2" w:rsidRDefault="00E1609F" w:rsidP="00E1609F">
      <w:pPr>
        <w:shd w:val="pct5" w:color="auto" w:fill="auto"/>
        <w:rPr>
          <w:sz w:val="16"/>
        </w:rPr>
      </w:pPr>
      <w:r w:rsidRPr="00F60EA2">
        <w:rPr>
          <w:sz w:val="16"/>
        </w:rPr>
        <w:t xml:space="preserve">      ((= q 2) (SETQ day (STRCAT day s)))</w:t>
      </w:r>
    </w:p>
    <w:p w14:paraId="7B7FD597" w14:textId="77777777" w:rsidR="00E1609F" w:rsidRPr="00F60EA2" w:rsidRDefault="00E1609F" w:rsidP="00E1609F">
      <w:pPr>
        <w:shd w:val="pct5" w:color="auto" w:fill="auto"/>
        <w:rPr>
          <w:sz w:val="16"/>
        </w:rPr>
      </w:pPr>
      <w:r w:rsidRPr="00F60EA2">
        <w:rPr>
          <w:sz w:val="16"/>
        </w:rPr>
        <w:t xml:space="preserve">    )</w:t>
      </w:r>
    </w:p>
    <w:p w14:paraId="7232013B" w14:textId="77777777" w:rsidR="00E1609F" w:rsidRPr="00F60EA2" w:rsidRDefault="00E1609F" w:rsidP="00E1609F">
      <w:pPr>
        <w:shd w:val="pct5" w:color="auto" w:fill="auto"/>
        <w:rPr>
          <w:sz w:val="16"/>
        </w:rPr>
      </w:pPr>
      <w:r w:rsidRPr="00F60EA2">
        <w:rPr>
          <w:sz w:val="16"/>
        </w:rPr>
        <w:t xml:space="preserve">  )</w:t>
      </w:r>
    </w:p>
    <w:p w14:paraId="03662C8C" w14:textId="77777777" w:rsidR="00E1609F" w:rsidRPr="00F60EA2" w:rsidRDefault="00E1609F" w:rsidP="00E1609F">
      <w:pPr>
        <w:shd w:val="pct5" w:color="auto" w:fill="auto"/>
        <w:rPr>
          <w:sz w:val="16"/>
        </w:rPr>
      </w:pPr>
      <w:r w:rsidRPr="00F60EA2">
        <w:rPr>
          <w:sz w:val="16"/>
        </w:rPr>
        <w:t xml:space="preserve">  (LIST (ATOI year) (ATOI month) (ATOI day))</w:t>
      </w:r>
    </w:p>
    <w:p w14:paraId="01C7B0EF" w14:textId="77777777" w:rsidR="00E1609F" w:rsidRPr="00F60EA2" w:rsidRDefault="00E1609F" w:rsidP="00E1609F">
      <w:pPr>
        <w:shd w:val="pct5" w:color="auto" w:fill="auto"/>
        <w:rPr>
          <w:sz w:val="16"/>
        </w:rPr>
      </w:pPr>
      <w:r w:rsidRPr="00F60EA2">
        <w:rPr>
          <w:sz w:val="16"/>
        </w:rPr>
        <w:t>)</w:t>
      </w:r>
    </w:p>
    <w:p w14:paraId="64DB6B88" w14:textId="77777777" w:rsidR="00E1609F" w:rsidRPr="00F60EA2" w:rsidRDefault="00E1609F" w:rsidP="00E1609F">
      <w:pPr>
        <w:shd w:val="pct5" w:color="auto" w:fill="auto"/>
        <w:rPr>
          <w:sz w:val="16"/>
        </w:rPr>
      </w:pPr>
    </w:p>
    <w:p w14:paraId="50B92EC7" w14:textId="77777777" w:rsidR="00E1609F" w:rsidRPr="00F60EA2" w:rsidRDefault="00E1609F" w:rsidP="00E1609F">
      <w:pPr>
        <w:shd w:val="pct5" w:color="auto" w:fill="auto"/>
        <w:rPr>
          <w:sz w:val="16"/>
        </w:rPr>
      </w:pPr>
    </w:p>
    <w:p w14:paraId="6B446820" w14:textId="77777777" w:rsidR="00E1609F" w:rsidRPr="00F60EA2" w:rsidRDefault="00E1609F" w:rsidP="00E1609F">
      <w:pPr>
        <w:shd w:val="pct5" w:color="auto" w:fill="auto"/>
        <w:rPr>
          <w:sz w:val="16"/>
        </w:rPr>
      </w:pPr>
      <w:r w:rsidRPr="00F60EA2">
        <w:rPr>
          <w:sz w:val="16"/>
        </w:rPr>
        <w:t>(IF (FILE-EXISTS (STRCAT targetfolder "ORGANIZERPRODUCE.TXT"))</w:t>
      </w:r>
    </w:p>
    <w:p w14:paraId="3A5B79AE" w14:textId="77777777" w:rsidR="00E1609F" w:rsidRPr="00F60EA2" w:rsidRDefault="00E1609F" w:rsidP="00E1609F">
      <w:pPr>
        <w:shd w:val="pct5" w:color="auto" w:fill="auto"/>
        <w:rPr>
          <w:sz w:val="16"/>
        </w:rPr>
      </w:pPr>
      <w:r w:rsidRPr="00F60EA2">
        <w:rPr>
          <w:sz w:val="16"/>
        </w:rPr>
        <w:t xml:space="preserve">  (PROGN</w:t>
      </w:r>
    </w:p>
    <w:p w14:paraId="6257CAF8" w14:textId="77777777" w:rsidR="00E1609F" w:rsidRPr="00F60EA2" w:rsidRDefault="00E1609F" w:rsidP="00E1609F">
      <w:pPr>
        <w:shd w:val="pct5" w:color="auto" w:fill="auto"/>
        <w:rPr>
          <w:sz w:val="16"/>
        </w:rPr>
      </w:pPr>
      <w:r w:rsidRPr="00F60EA2">
        <w:rPr>
          <w:sz w:val="16"/>
        </w:rPr>
        <w:t xml:space="preserve">    (SETQ fr (OPEN (STRCAT targetfolder "ORGANIZERPRODUCE.TXT") "r"))</w:t>
      </w:r>
    </w:p>
    <w:p w14:paraId="5D12863A" w14:textId="77777777" w:rsidR="00E1609F" w:rsidRPr="00F60EA2" w:rsidRDefault="00E1609F" w:rsidP="00E1609F">
      <w:pPr>
        <w:shd w:val="pct5" w:color="auto" w:fill="auto"/>
        <w:rPr>
          <w:sz w:val="16"/>
        </w:rPr>
      </w:pPr>
      <w:r w:rsidRPr="00F60EA2">
        <w:rPr>
          <w:sz w:val="16"/>
        </w:rPr>
        <w:t xml:space="preserve">    (WHILE</w:t>
      </w:r>
    </w:p>
    <w:p w14:paraId="2AB43BC2" w14:textId="77777777" w:rsidR="00E1609F" w:rsidRPr="00F60EA2" w:rsidRDefault="00E1609F" w:rsidP="00E1609F">
      <w:pPr>
        <w:shd w:val="pct5" w:color="auto" w:fill="auto"/>
        <w:rPr>
          <w:sz w:val="16"/>
        </w:rPr>
      </w:pPr>
      <w:r w:rsidRPr="00F60EA2">
        <w:rPr>
          <w:sz w:val="16"/>
        </w:rPr>
        <w:t xml:space="preserve">      (SETQ txt (READ-LINE fr))</w:t>
      </w:r>
    </w:p>
    <w:p w14:paraId="5F654F67" w14:textId="77777777" w:rsidR="00E1609F" w:rsidRPr="00F60EA2" w:rsidRDefault="00E1609F" w:rsidP="00E1609F">
      <w:pPr>
        <w:shd w:val="pct5" w:color="auto" w:fill="auto"/>
        <w:rPr>
          <w:sz w:val="16"/>
        </w:rPr>
      </w:pPr>
      <w:r w:rsidRPr="00F60EA2">
        <w:rPr>
          <w:sz w:val="16"/>
        </w:rPr>
        <w:t xml:space="preserve">      (SETQ txtlist (READ (STRCAT "(" txt ")")))</w:t>
      </w:r>
    </w:p>
    <w:p w14:paraId="4CA3F8A9" w14:textId="77777777" w:rsidR="00E1609F" w:rsidRPr="00F60EA2" w:rsidRDefault="00E1609F" w:rsidP="00E1609F">
      <w:pPr>
        <w:shd w:val="pct5" w:color="auto" w:fill="auto"/>
        <w:rPr>
          <w:sz w:val="16"/>
        </w:rPr>
      </w:pPr>
      <w:r w:rsidRPr="00F60EA2">
        <w:rPr>
          <w:sz w:val="16"/>
        </w:rPr>
        <w:t xml:space="preserve">      (SETQ id (CAR txtlist))</w:t>
      </w:r>
    </w:p>
    <w:p w14:paraId="498747DB" w14:textId="77777777" w:rsidR="00E1609F" w:rsidRPr="00F60EA2" w:rsidRDefault="00E1609F" w:rsidP="00E1609F">
      <w:pPr>
        <w:shd w:val="pct5" w:color="auto" w:fill="auto"/>
        <w:rPr>
          <w:sz w:val="16"/>
        </w:rPr>
      </w:pPr>
      <w:r w:rsidRPr="00F60EA2">
        <w:rPr>
          <w:sz w:val="16"/>
        </w:rPr>
        <w:t xml:space="preserve">      (IF (SETQ name (NTH 1 txtlist)) (SQL-SET id "name" name))</w:t>
      </w:r>
    </w:p>
    <w:p w14:paraId="65DC7BF1" w14:textId="77777777" w:rsidR="00E1609F" w:rsidRPr="00F60EA2" w:rsidRDefault="00E1609F" w:rsidP="00E1609F">
      <w:pPr>
        <w:shd w:val="pct5" w:color="auto" w:fill="auto"/>
        <w:rPr>
          <w:sz w:val="16"/>
        </w:rPr>
      </w:pPr>
      <w:r w:rsidRPr="00F60EA2">
        <w:rPr>
          <w:sz w:val="16"/>
        </w:rPr>
        <w:t xml:space="preserve">      ; Se if there is a + or - sign</w:t>
      </w:r>
    </w:p>
    <w:p w14:paraId="568BAF28" w14:textId="77777777" w:rsidR="00E1609F" w:rsidRPr="00F60EA2" w:rsidRDefault="00E1609F" w:rsidP="00E1609F">
      <w:pPr>
        <w:shd w:val="pct5" w:color="auto" w:fill="auto"/>
        <w:rPr>
          <w:sz w:val="16"/>
        </w:rPr>
      </w:pPr>
      <w:r w:rsidRPr="00F60EA2">
        <w:rPr>
          <w:sz w:val="16"/>
        </w:rPr>
        <w:t xml:space="preserve">      (SETQ fnuts 0)</w:t>
      </w:r>
    </w:p>
    <w:p w14:paraId="47CB6CDE" w14:textId="77777777" w:rsidR="00E1609F" w:rsidRPr="00F60EA2" w:rsidRDefault="00E1609F" w:rsidP="00E1609F">
      <w:pPr>
        <w:shd w:val="pct5" w:color="auto" w:fill="auto"/>
        <w:rPr>
          <w:sz w:val="16"/>
        </w:rPr>
      </w:pPr>
      <w:r w:rsidRPr="00F60EA2">
        <w:rPr>
          <w:sz w:val="16"/>
        </w:rPr>
        <w:t xml:space="preserve">      (FOREACH tk name (IF (= tk (CHR 34)) (SETQ fnuts (1+ fnuts))))</w:t>
      </w:r>
    </w:p>
    <w:p w14:paraId="621C6A98" w14:textId="77777777" w:rsidR="00E1609F" w:rsidRPr="00F60EA2" w:rsidRDefault="00E1609F" w:rsidP="00E1609F">
      <w:pPr>
        <w:shd w:val="pct5" w:color="auto" w:fill="auto"/>
        <w:rPr>
          <w:sz w:val="16"/>
        </w:rPr>
      </w:pPr>
      <w:r w:rsidRPr="00F60EA2">
        <w:rPr>
          <w:sz w:val="16"/>
        </w:rPr>
        <w:t xml:space="preserve">      (SETQ tk (ASCII (STRTRIM (STRSUB txt (+ (STRLEN (ITOA id)) (STRLEN name) 4 fnuts)))))</w:t>
      </w:r>
    </w:p>
    <w:p w14:paraId="77324346" w14:textId="77777777" w:rsidR="00E1609F" w:rsidRPr="00F60EA2" w:rsidRDefault="00E1609F" w:rsidP="00E1609F">
      <w:pPr>
        <w:shd w:val="pct5" w:color="auto" w:fill="auto"/>
        <w:rPr>
          <w:sz w:val="16"/>
        </w:rPr>
      </w:pPr>
      <w:r w:rsidRPr="00F60EA2">
        <w:rPr>
          <w:sz w:val="16"/>
        </w:rPr>
        <w:t xml:space="preserve">      (SETQ absolut (IF (OR (= tk 43) (= tk 45)) nil T))</w:t>
      </w:r>
    </w:p>
    <w:p w14:paraId="5E4BD082" w14:textId="77777777" w:rsidR="00E1609F" w:rsidRPr="00F60EA2" w:rsidRDefault="00E1609F" w:rsidP="00E1609F">
      <w:pPr>
        <w:shd w:val="pct5" w:color="auto" w:fill="auto"/>
        <w:rPr>
          <w:sz w:val="16"/>
        </w:rPr>
      </w:pPr>
      <w:r w:rsidRPr="00F60EA2">
        <w:rPr>
          <w:sz w:val="16"/>
        </w:rPr>
        <w:t xml:space="preserve">      (COND</w:t>
      </w:r>
    </w:p>
    <w:p w14:paraId="1D8B03A4" w14:textId="77777777" w:rsidR="00E1609F" w:rsidRPr="00F60EA2" w:rsidRDefault="00E1609F" w:rsidP="00E1609F">
      <w:pPr>
        <w:shd w:val="pct5" w:color="auto" w:fill="auto"/>
        <w:rPr>
          <w:sz w:val="16"/>
        </w:rPr>
      </w:pPr>
      <w:r w:rsidRPr="00F60EA2">
        <w:rPr>
          <w:sz w:val="16"/>
        </w:rPr>
        <w:t xml:space="preserve">        ((NOT (NTH 2 txtlist)) nil)</w:t>
      </w:r>
    </w:p>
    <w:p w14:paraId="79175A14" w14:textId="77777777" w:rsidR="00E1609F" w:rsidRPr="00F60EA2" w:rsidRDefault="00E1609F" w:rsidP="00E1609F">
      <w:pPr>
        <w:shd w:val="pct5" w:color="auto" w:fill="auto"/>
        <w:rPr>
          <w:sz w:val="16"/>
        </w:rPr>
      </w:pPr>
      <w:r w:rsidRPr="00F60EA2">
        <w:rPr>
          <w:sz w:val="16"/>
        </w:rPr>
        <w:t xml:space="preserve">        (absolut</w:t>
      </w:r>
    </w:p>
    <w:p w14:paraId="0FE7B79E" w14:textId="77777777" w:rsidR="00E1609F" w:rsidRPr="00F60EA2" w:rsidRDefault="00E1609F" w:rsidP="00E1609F">
      <w:pPr>
        <w:shd w:val="pct5" w:color="auto" w:fill="auto"/>
        <w:rPr>
          <w:sz w:val="16"/>
        </w:rPr>
      </w:pPr>
      <w:r w:rsidRPr="00F60EA2">
        <w:rPr>
          <w:sz w:val="16"/>
        </w:rPr>
        <w:t xml:space="preserve">          (SETQ quantity (NTH 2 txtlist))</w:t>
      </w:r>
    </w:p>
    <w:p w14:paraId="477BCFBC" w14:textId="77777777" w:rsidR="00E1609F" w:rsidRPr="00F60EA2" w:rsidRDefault="00E1609F" w:rsidP="00E1609F">
      <w:pPr>
        <w:shd w:val="pct5" w:color="auto" w:fill="auto"/>
        <w:rPr>
          <w:sz w:val="16"/>
        </w:rPr>
      </w:pPr>
      <w:r w:rsidRPr="00F60EA2">
        <w:rPr>
          <w:sz w:val="16"/>
        </w:rPr>
        <w:t xml:space="preserve">          (SQL-SET id "quantity" quantity)</w:t>
      </w:r>
    </w:p>
    <w:p w14:paraId="73DD46FF" w14:textId="77777777" w:rsidR="00E1609F" w:rsidRPr="00F60EA2" w:rsidRDefault="00E1609F" w:rsidP="00E1609F">
      <w:pPr>
        <w:shd w:val="pct5" w:color="auto" w:fill="auto"/>
        <w:rPr>
          <w:sz w:val="16"/>
        </w:rPr>
      </w:pPr>
      <w:r w:rsidRPr="00F60EA2">
        <w:rPr>
          <w:sz w:val="16"/>
        </w:rPr>
        <w:t xml:space="preserve">          (SQL-SET id "remains" quantity)</w:t>
      </w:r>
    </w:p>
    <w:p w14:paraId="0AF98D77" w14:textId="77777777" w:rsidR="00E1609F" w:rsidRPr="00F60EA2" w:rsidRDefault="00E1609F" w:rsidP="00E1609F">
      <w:pPr>
        <w:shd w:val="pct5" w:color="auto" w:fill="auto"/>
        <w:rPr>
          <w:sz w:val="16"/>
        </w:rPr>
      </w:pPr>
      <w:r w:rsidRPr="00F60EA2">
        <w:rPr>
          <w:sz w:val="16"/>
        </w:rPr>
        <w:t xml:space="preserve">          (SQL-SET id "produced" 0))</w:t>
      </w:r>
    </w:p>
    <w:p w14:paraId="22B4C634" w14:textId="77777777" w:rsidR="00E1609F" w:rsidRPr="00F60EA2" w:rsidRDefault="00E1609F" w:rsidP="00E1609F">
      <w:pPr>
        <w:shd w:val="pct5" w:color="auto" w:fill="auto"/>
        <w:rPr>
          <w:sz w:val="16"/>
        </w:rPr>
      </w:pPr>
      <w:r w:rsidRPr="00F60EA2">
        <w:rPr>
          <w:sz w:val="16"/>
        </w:rPr>
        <w:t xml:space="preserve">        ((NOT absolut)</w:t>
      </w:r>
    </w:p>
    <w:p w14:paraId="0C2486AB" w14:textId="77777777" w:rsidR="00E1609F" w:rsidRPr="00F60EA2" w:rsidRDefault="00E1609F" w:rsidP="00E1609F">
      <w:pPr>
        <w:shd w:val="pct5" w:color="auto" w:fill="auto"/>
        <w:rPr>
          <w:sz w:val="16"/>
        </w:rPr>
      </w:pPr>
      <w:r w:rsidRPr="00F60EA2">
        <w:rPr>
          <w:sz w:val="16"/>
        </w:rPr>
        <w:t xml:space="preserve">          (SETQ addons (NTH 2 txtlist))</w:t>
      </w:r>
    </w:p>
    <w:p w14:paraId="704F166D" w14:textId="77777777" w:rsidR="00E1609F" w:rsidRPr="00F60EA2" w:rsidRDefault="00E1609F" w:rsidP="00E1609F">
      <w:pPr>
        <w:shd w:val="pct5" w:color="auto" w:fill="auto"/>
        <w:rPr>
          <w:sz w:val="16"/>
        </w:rPr>
      </w:pPr>
      <w:r w:rsidRPr="00F60EA2">
        <w:rPr>
          <w:sz w:val="16"/>
        </w:rPr>
        <w:t xml:space="preserve">          (SQL-SET id "quantity" (+ (ATOI (SQL-GET id "quantity")) addons))</w:t>
      </w:r>
    </w:p>
    <w:p w14:paraId="251C384E" w14:textId="77777777" w:rsidR="00E1609F" w:rsidRPr="00F60EA2" w:rsidRDefault="00E1609F" w:rsidP="00E1609F">
      <w:pPr>
        <w:shd w:val="pct5" w:color="auto" w:fill="auto"/>
        <w:rPr>
          <w:sz w:val="16"/>
        </w:rPr>
      </w:pPr>
      <w:r w:rsidRPr="00F60EA2">
        <w:rPr>
          <w:sz w:val="16"/>
        </w:rPr>
        <w:t xml:space="preserve">          (SQL-SET id "remains" (+ (ATOI (SQL-GET id "remains")) addons)))</w:t>
      </w:r>
    </w:p>
    <w:p w14:paraId="46A8C09B" w14:textId="77777777" w:rsidR="00E1609F" w:rsidRPr="00F60EA2" w:rsidRDefault="00E1609F" w:rsidP="00E1609F">
      <w:pPr>
        <w:shd w:val="pct5" w:color="auto" w:fill="auto"/>
        <w:rPr>
          <w:sz w:val="16"/>
        </w:rPr>
      </w:pPr>
      <w:r w:rsidRPr="00F60EA2">
        <w:rPr>
          <w:sz w:val="16"/>
        </w:rPr>
        <w:t xml:space="preserve">      )</w:t>
      </w:r>
    </w:p>
    <w:p w14:paraId="52F1E3F5" w14:textId="77777777" w:rsidR="00E1609F" w:rsidRPr="00F60EA2" w:rsidRDefault="00E1609F" w:rsidP="00E1609F">
      <w:pPr>
        <w:shd w:val="pct5" w:color="auto" w:fill="auto"/>
        <w:rPr>
          <w:sz w:val="16"/>
        </w:rPr>
      </w:pPr>
      <w:r w:rsidRPr="00F60EA2">
        <w:rPr>
          <w:sz w:val="16"/>
        </w:rPr>
        <w:lastRenderedPageBreak/>
        <w:t xml:space="preserve">      (IF (SETQ datum (NTH 3 txtlist))</w:t>
      </w:r>
    </w:p>
    <w:p w14:paraId="24C30C31" w14:textId="77777777" w:rsidR="00E1609F" w:rsidRPr="007206C0" w:rsidRDefault="00E1609F" w:rsidP="00E1609F">
      <w:pPr>
        <w:shd w:val="pct5" w:color="auto" w:fill="auto"/>
        <w:rPr>
          <w:sz w:val="16"/>
        </w:rPr>
      </w:pPr>
      <w:r w:rsidRPr="00F60EA2">
        <w:rPr>
          <w:sz w:val="16"/>
        </w:rPr>
        <w:t xml:space="preserve">        </w:t>
      </w:r>
      <w:r w:rsidRPr="007206C0">
        <w:rPr>
          <w:sz w:val="16"/>
        </w:rPr>
        <w:t>(PROGN</w:t>
      </w:r>
    </w:p>
    <w:p w14:paraId="69B773A3" w14:textId="77777777" w:rsidR="00E1609F" w:rsidRPr="007206C0" w:rsidRDefault="00E1609F" w:rsidP="00E1609F">
      <w:pPr>
        <w:shd w:val="pct5" w:color="auto" w:fill="auto"/>
        <w:rPr>
          <w:sz w:val="16"/>
        </w:rPr>
      </w:pPr>
      <w:r w:rsidRPr="007206C0">
        <w:rPr>
          <w:sz w:val="16"/>
        </w:rPr>
        <w:t xml:space="preserve">          (SETQ datelist (DATETOLIST datum))</w:t>
      </w:r>
    </w:p>
    <w:p w14:paraId="3DDC2B20" w14:textId="77777777" w:rsidR="00E1609F" w:rsidRPr="00F60EA2" w:rsidRDefault="00E1609F" w:rsidP="00E1609F">
      <w:pPr>
        <w:shd w:val="pct5" w:color="auto" w:fill="auto"/>
        <w:rPr>
          <w:sz w:val="16"/>
        </w:rPr>
      </w:pPr>
      <w:r w:rsidRPr="007206C0">
        <w:rPr>
          <w:sz w:val="16"/>
        </w:rPr>
        <w:t xml:space="preserve">          </w:t>
      </w:r>
      <w:r w:rsidRPr="00F60EA2">
        <w:rPr>
          <w:sz w:val="16"/>
        </w:rPr>
        <w:t>(SQL-SET id "productiondate" (SQL-DATE datelist))))</w:t>
      </w:r>
    </w:p>
    <w:p w14:paraId="426F4E94" w14:textId="77777777" w:rsidR="00E1609F" w:rsidRPr="00F60EA2" w:rsidRDefault="00E1609F" w:rsidP="00E1609F">
      <w:pPr>
        <w:shd w:val="pct5" w:color="auto" w:fill="auto"/>
        <w:rPr>
          <w:sz w:val="16"/>
        </w:rPr>
      </w:pPr>
      <w:r w:rsidRPr="00F60EA2">
        <w:rPr>
          <w:sz w:val="16"/>
        </w:rPr>
        <w:t xml:space="preserve">      (IF (SETQ customer (NTH 4 txtlist)) (SQL-SET id "customer" customer))</w:t>
      </w:r>
    </w:p>
    <w:p w14:paraId="43266972" w14:textId="77777777" w:rsidR="00E1609F" w:rsidRPr="00F60EA2" w:rsidRDefault="00E1609F" w:rsidP="00E1609F">
      <w:pPr>
        <w:shd w:val="pct5" w:color="auto" w:fill="auto"/>
        <w:rPr>
          <w:sz w:val="16"/>
        </w:rPr>
      </w:pPr>
      <w:r w:rsidRPr="00F60EA2">
        <w:rPr>
          <w:sz w:val="16"/>
        </w:rPr>
        <w:t xml:space="preserve">      (IF (SETQ material (NTH 5 txtlist)) (SQL-SET id "material" material))</w:t>
      </w:r>
    </w:p>
    <w:p w14:paraId="33A8008C" w14:textId="77777777" w:rsidR="00E1609F" w:rsidRPr="00F60EA2" w:rsidRDefault="00E1609F" w:rsidP="00E1609F">
      <w:pPr>
        <w:shd w:val="pct5" w:color="auto" w:fill="auto"/>
        <w:rPr>
          <w:sz w:val="16"/>
        </w:rPr>
      </w:pPr>
      <w:r w:rsidRPr="00F60EA2">
        <w:rPr>
          <w:sz w:val="16"/>
        </w:rPr>
        <w:t xml:space="preserve">      (IF (SETQ alloy (NTH 6 txtlist)) (SQL-SET id "quality" alloy))</w:t>
      </w:r>
    </w:p>
    <w:p w14:paraId="4F29D54C" w14:textId="77777777" w:rsidR="00E1609F" w:rsidRPr="00F60EA2" w:rsidRDefault="00E1609F" w:rsidP="00E1609F">
      <w:pPr>
        <w:shd w:val="pct5" w:color="auto" w:fill="auto"/>
        <w:rPr>
          <w:sz w:val="16"/>
        </w:rPr>
      </w:pPr>
      <w:r w:rsidRPr="00F60EA2">
        <w:rPr>
          <w:sz w:val="16"/>
        </w:rPr>
        <w:t xml:space="preserve">      (IF (SETQ thickness (NTH 7 txtlist)) (SQL-SET id "thickness" thickness))</w:t>
      </w:r>
    </w:p>
    <w:p w14:paraId="12E8A7AB" w14:textId="77777777" w:rsidR="00E1609F" w:rsidRPr="00F60EA2" w:rsidRDefault="00E1609F" w:rsidP="00E1609F">
      <w:pPr>
        <w:shd w:val="pct5" w:color="auto" w:fill="auto"/>
        <w:rPr>
          <w:sz w:val="16"/>
        </w:rPr>
      </w:pPr>
      <w:r w:rsidRPr="00F60EA2">
        <w:rPr>
          <w:sz w:val="16"/>
        </w:rPr>
        <w:t xml:space="preserve">    )</w:t>
      </w:r>
    </w:p>
    <w:p w14:paraId="0275038C" w14:textId="77777777" w:rsidR="00E1609F" w:rsidRPr="00F60EA2" w:rsidRDefault="00E1609F" w:rsidP="00E1609F">
      <w:pPr>
        <w:shd w:val="pct5" w:color="auto" w:fill="auto"/>
        <w:rPr>
          <w:sz w:val="16"/>
        </w:rPr>
      </w:pPr>
      <w:r w:rsidRPr="00F60EA2">
        <w:rPr>
          <w:sz w:val="16"/>
        </w:rPr>
        <w:t xml:space="preserve">    (CLOSE fr)</w:t>
      </w:r>
    </w:p>
    <w:p w14:paraId="5E15BCB8" w14:textId="77777777" w:rsidR="00E1609F" w:rsidRPr="00F60EA2" w:rsidRDefault="00E1609F" w:rsidP="00E1609F">
      <w:pPr>
        <w:shd w:val="pct5" w:color="auto" w:fill="auto"/>
        <w:rPr>
          <w:sz w:val="16"/>
        </w:rPr>
      </w:pPr>
      <w:r w:rsidRPr="00F60EA2">
        <w:rPr>
          <w:sz w:val="16"/>
        </w:rPr>
        <w:t xml:space="preserve">    (FILE-DELETE (STRCAT (STRCAT targetfolder "ORGANIZERPRODUCE.TXT")))</w:t>
      </w:r>
    </w:p>
    <w:p w14:paraId="02F5B4CB" w14:textId="77777777" w:rsidR="00E1609F" w:rsidRPr="00F60EA2" w:rsidRDefault="00E1609F" w:rsidP="00E1609F">
      <w:pPr>
        <w:shd w:val="pct5" w:color="auto" w:fill="auto"/>
        <w:rPr>
          <w:sz w:val="16"/>
        </w:rPr>
      </w:pPr>
      <w:r w:rsidRPr="00F60EA2">
        <w:rPr>
          <w:sz w:val="16"/>
        </w:rPr>
        <w:t xml:space="preserve">  )</w:t>
      </w:r>
    </w:p>
    <w:p w14:paraId="272580FA" w14:textId="77777777" w:rsidR="00E1609F" w:rsidRDefault="00E1609F" w:rsidP="00E1609F">
      <w:pPr>
        <w:shd w:val="pct5" w:color="auto" w:fill="auto"/>
        <w:rPr>
          <w:sz w:val="16"/>
        </w:rPr>
      </w:pPr>
      <w:r w:rsidRPr="00F60EA2">
        <w:rPr>
          <w:sz w:val="16"/>
        </w:rPr>
        <w:t>)</w:t>
      </w:r>
    </w:p>
    <w:p w14:paraId="64D1B742" w14:textId="77777777" w:rsidR="00E1609F" w:rsidRPr="00A91C1D" w:rsidRDefault="00E1609F" w:rsidP="00E1609F">
      <w:pPr>
        <w:rPr>
          <w:sz w:val="16"/>
        </w:rPr>
      </w:pPr>
    </w:p>
    <w:p w14:paraId="5C7057E9" w14:textId="77777777" w:rsidR="00E1609F" w:rsidRDefault="00E1609F" w:rsidP="00E1609F">
      <w:r>
        <w:t>Following variables are automatically set every time a part is registered and the OrganizerRegister.LSP file is loaded.</w:t>
      </w:r>
    </w:p>
    <w:tbl>
      <w:tblPr>
        <w:tblStyle w:val="Tabellrutnt"/>
        <w:tblW w:w="0" w:type="auto"/>
        <w:tblLook w:val="04A0" w:firstRow="1" w:lastRow="0" w:firstColumn="1" w:lastColumn="0" w:noHBand="0" w:noVBand="1"/>
      </w:tblPr>
      <w:tblGrid>
        <w:gridCol w:w="5030"/>
        <w:gridCol w:w="5031"/>
      </w:tblGrid>
      <w:tr w:rsidR="00E1609F" w14:paraId="49BAA3D4" w14:textId="77777777" w:rsidTr="005C77DE">
        <w:tc>
          <w:tcPr>
            <w:tcW w:w="5030" w:type="dxa"/>
          </w:tcPr>
          <w:p w14:paraId="5CE965ED" w14:textId="77777777" w:rsidR="00E1609F" w:rsidRDefault="00E1609F" w:rsidP="005C77DE">
            <w:r>
              <w:t>*ALLOY*</w:t>
            </w:r>
          </w:p>
        </w:tc>
        <w:tc>
          <w:tcPr>
            <w:tcW w:w="5031" w:type="dxa"/>
          </w:tcPr>
          <w:p w14:paraId="00F81E9A" w14:textId="77777777" w:rsidR="00E1609F" w:rsidRDefault="00E1609F" w:rsidP="005C77DE">
            <w:r>
              <w:t>The Quality of the material</w:t>
            </w:r>
          </w:p>
        </w:tc>
      </w:tr>
      <w:tr w:rsidR="00E1609F" w14:paraId="79E2B0F7" w14:textId="77777777" w:rsidTr="005C77DE">
        <w:tc>
          <w:tcPr>
            <w:tcW w:w="5030" w:type="dxa"/>
          </w:tcPr>
          <w:p w14:paraId="182BEA77" w14:textId="77777777" w:rsidR="00E1609F" w:rsidRDefault="00E1609F" w:rsidP="005C77DE">
            <w:r>
              <w:t>*AREA*</w:t>
            </w:r>
          </w:p>
        </w:tc>
        <w:tc>
          <w:tcPr>
            <w:tcW w:w="5031" w:type="dxa"/>
          </w:tcPr>
          <w:p w14:paraId="67CE8C21" w14:textId="77777777" w:rsidR="00E1609F" w:rsidRDefault="00E1609F" w:rsidP="005C77DE">
            <w:r>
              <w:t>The area of the part in mm2</w:t>
            </w:r>
          </w:p>
        </w:tc>
      </w:tr>
      <w:tr w:rsidR="00E1609F" w14:paraId="20D25B7B" w14:textId="77777777" w:rsidTr="005C77DE">
        <w:tc>
          <w:tcPr>
            <w:tcW w:w="5030" w:type="dxa"/>
          </w:tcPr>
          <w:p w14:paraId="08ABF1EA" w14:textId="77777777" w:rsidR="00E1609F" w:rsidRDefault="00E1609F" w:rsidP="005C77DE">
            <w:r>
              <w:t>*CUSTOMER*</w:t>
            </w:r>
          </w:p>
        </w:tc>
        <w:tc>
          <w:tcPr>
            <w:tcW w:w="5031" w:type="dxa"/>
          </w:tcPr>
          <w:p w14:paraId="476C4CFD" w14:textId="77777777" w:rsidR="00E1609F" w:rsidRDefault="00E1609F" w:rsidP="005C77DE">
            <w:r>
              <w:t>The customer name</w:t>
            </w:r>
          </w:p>
        </w:tc>
      </w:tr>
      <w:tr w:rsidR="00E1609F" w14:paraId="04593ECC" w14:textId="77777777" w:rsidTr="005C77DE">
        <w:tc>
          <w:tcPr>
            <w:tcW w:w="5030" w:type="dxa"/>
          </w:tcPr>
          <w:p w14:paraId="410C41CB" w14:textId="77777777" w:rsidR="00E1609F" w:rsidRDefault="00E1609F" w:rsidP="005C77DE">
            <w:r>
              <w:t>*DATE*</w:t>
            </w:r>
          </w:p>
        </w:tc>
        <w:tc>
          <w:tcPr>
            <w:tcW w:w="5031" w:type="dxa"/>
          </w:tcPr>
          <w:p w14:paraId="0E44E6DC" w14:textId="77777777" w:rsidR="00E1609F" w:rsidRDefault="00E1609F" w:rsidP="005C77DE">
            <w:r>
              <w:t xml:space="preserve">A list with 3 integers containing </w:t>
            </w:r>
            <w:r>
              <w:br/>
              <w:t>(Year month day)</w:t>
            </w:r>
          </w:p>
        </w:tc>
      </w:tr>
      <w:tr w:rsidR="00E1609F" w14:paraId="254B9945" w14:textId="77777777" w:rsidTr="005C77DE">
        <w:tc>
          <w:tcPr>
            <w:tcW w:w="5030" w:type="dxa"/>
          </w:tcPr>
          <w:p w14:paraId="6ECAC66A" w14:textId="77777777" w:rsidR="00E1609F" w:rsidRDefault="00E1609F" w:rsidP="005C77DE">
            <w:r>
              <w:t>*DBID*</w:t>
            </w:r>
          </w:p>
        </w:tc>
        <w:tc>
          <w:tcPr>
            <w:tcW w:w="5031" w:type="dxa"/>
          </w:tcPr>
          <w:p w14:paraId="742AB416" w14:textId="77777777" w:rsidR="00E1609F" w:rsidRDefault="00E1609F" w:rsidP="005C77DE">
            <w:r>
              <w:t>The database ID that the part will have in Organizer.</w:t>
            </w:r>
          </w:p>
        </w:tc>
      </w:tr>
      <w:tr w:rsidR="00E1609F" w14:paraId="4093486C" w14:textId="77777777" w:rsidTr="005C77DE">
        <w:tc>
          <w:tcPr>
            <w:tcW w:w="5030" w:type="dxa"/>
          </w:tcPr>
          <w:p w14:paraId="6043A77C" w14:textId="77777777" w:rsidR="00E1609F" w:rsidRDefault="00E1609F" w:rsidP="005C77DE">
            <w:r>
              <w:t>*LENGTH*</w:t>
            </w:r>
          </w:p>
        </w:tc>
        <w:tc>
          <w:tcPr>
            <w:tcW w:w="5031" w:type="dxa"/>
          </w:tcPr>
          <w:p w14:paraId="1E7D1B76" w14:textId="77777777" w:rsidR="00E1609F" w:rsidRDefault="00E1609F" w:rsidP="005C77DE">
            <w:r>
              <w:t>The total circumference of the part</w:t>
            </w:r>
          </w:p>
        </w:tc>
      </w:tr>
      <w:tr w:rsidR="00E1609F" w14:paraId="5AF270D8" w14:textId="77777777" w:rsidTr="005C77DE">
        <w:tc>
          <w:tcPr>
            <w:tcW w:w="5030" w:type="dxa"/>
          </w:tcPr>
          <w:p w14:paraId="6D4E26CE" w14:textId="77777777" w:rsidR="00E1609F" w:rsidRDefault="00E1609F" w:rsidP="005C77DE">
            <w:r>
              <w:t>*MACHINE*</w:t>
            </w:r>
          </w:p>
        </w:tc>
        <w:tc>
          <w:tcPr>
            <w:tcW w:w="5031" w:type="dxa"/>
          </w:tcPr>
          <w:p w14:paraId="6A33A94A" w14:textId="77777777" w:rsidR="00E1609F" w:rsidRDefault="00E1609F" w:rsidP="005C77DE">
            <w:r>
              <w:t>The name of the machine</w:t>
            </w:r>
          </w:p>
        </w:tc>
      </w:tr>
      <w:tr w:rsidR="00E1609F" w14:paraId="6D45D99D" w14:textId="77777777" w:rsidTr="005C77DE">
        <w:tc>
          <w:tcPr>
            <w:tcW w:w="5030" w:type="dxa"/>
          </w:tcPr>
          <w:p w14:paraId="21DFFD11" w14:textId="77777777" w:rsidR="00E1609F" w:rsidRDefault="00E1609F" w:rsidP="005C77DE">
            <w:r>
              <w:t>*MACHINETYPE*</w:t>
            </w:r>
          </w:p>
        </w:tc>
        <w:tc>
          <w:tcPr>
            <w:tcW w:w="5031" w:type="dxa"/>
          </w:tcPr>
          <w:p w14:paraId="28FC2C8D" w14:textId="77777777" w:rsidR="00E1609F" w:rsidRDefault="00E1609F" w:rsidP="005C77DE">
            <w:r>
              <w:t>The machine type: 0=AWJ, 1= Pure water</w:t>
            </w:r>
          </w:p>
        </w:tc>
      </w:tr>
      <w:tr w:rsidR="00E1609F" w14:paraId="739B4F18" w14:textId="77777777" w:rsidTr="005C77DE">
        <w:tc>
          <w:tcPr>
            <w:tcW w:w="5030" w:type="dxa"/>
          </w:tcPr>
          <w:p w14:paraId="2BBA4550" w14:textId="77777777" w:rsidR="00E1609F" w:rsidRDefault="00E1609F" w:rsidP="005C77DE">
            <w:r>
              <w:t>*MATERIAL*</w:t>
            </w:r>
          </w:p>
        </w:tc>
        <w:tc>
          <w:tcPr>
            <w:tcW w:w="5031" w:type="dxa"/>
          </w:tcPr>
          <w:p w14:paraId="2401C97C" w14:textId="77777777" w:rsidR="00E1609F" w:rsidRDefault="00E1609F" w:rsidP="005C77DE">
            <w:r>
              <w:t>The material</w:t>
            </w:r>
          </w:p>
        </w:tc>
      </w:tr>
      <w:tr w:rsidR="00E1609F" w14:paraId="5F7DE358" w14:textId="77777777" w:rsidTr="005C77DE">
        <w:tc>
          <w:tcPr>
            <w:tcW w:w="5030" w:type="dxa"/>
          </w:tcPr>
          <w:p w14:paraId="28363CA3" w14:textId="77777777" w:rsidR="00E1609F" w:rsidRDefault="00E1609F" w:rsidP="005C77DE">
            <w:r>
              <w:t>*NAME*</w:t>
            </w:r>
          </w:p>
        </w:tc>
        <w:tc>
          <w:tcPr>
            <w:tcW w:w="5031" w:type="dxa"/>
          </w:tcPr>
          <w:p w14:paraId="43C108DD" w14:textId="77777777" w:rsidR="00E1609F" w:rsidRDefault="00E1609F" w:rsidP="005C77DE">
            <w:r>
              <w:t>The name of the part as a string as defined in the Create part command</w:t>
            </w:r>
          </w:p>
        </w:tc>
      </w:tr>
      <w:tr w:rsidR="00E1609F" w14:paraId="52ED14F1" w14:textId="77777777" w:rsidTr="005C77DE">
        <w:tc>
          <w:tcPr>
            <w:tcW w:w="5030" w:type="dxa"/>
          </w:tcPr>
          <w:p w14:paraId="7B8797BC" w14:textId="77777777" w:rsidR="00E1609F" w:rsidRDefault="00E1609F" w:rsidP="005C77DE">
            <w:r>
              <w:t>*NCFILES*</w:t>
            </w:r>
          </w:p>
        </w:tc>
        <w:tc>
          <w:tcPr>
            <w:tcW w:w="5031" w:type="dxa"/>
          </w:tcPr>
          <w:p w14:paraId="1BD4EF4D" w14:textId="77777777" w:rsidR="00E1609F" w:rsidRDefault="00E1609F" w:rsidP="005C77DE">
            <w:r>
              <w:t>A list of NC-files</w:t>
            </w:r>
          </w:p>
        </w:tc>
      </w:tr>
      <w:tr w:rsidR="00E1609F" w14:paraId="62543216" w14:textId="77777777" w:rsidTr="005C77DE">
        <w:tc>
          <w:tcPr>
            <w:tcW w:w="5030" w:type="dxa"/>
          </w:tcPr>
          <w:p w14:paraId="6C4955B0" w14:textId="77777777" w:rsidR="00E1609F" w:rsidRDefault="00E1609F" w:rsidP="005C77DE">
            <w:r>
              <w:t>*OBJECT*</w:t>
            </w:r>
          </w:p>
        </w:tc>
        <w:tc>
          <w:tcPr>
            <w:tcW w:w="5031" w:type="dxa"/>
          </w:tcPr>
          <w:p w14:paraId="54692F9B" w14:textId="77777777" w:rsidR="00E1609F" w:rsidRDefault="00E1609F" w:rsidP="005C77DE">
            <w:r>
              <w:t>The object id in the CAD system. This can be used to delete the part from the drawing or modify the quantity</w:t>
            </w:r>
          </w:p>
        </w:tc>
      </w:tr>
      <w:tr w:rsidR="00E1609F" w14:paraId="6E3F6CF2" w14:textId="77777777" w:rsidTr="005C77DE">
        <w:tc>
          <w:tcPr>
            <w:tcW w:w="5030" w:type="dxa"/>
          </w:tcPr>
          <w:p w14:paraId="53125B98" w14:textId="77777777" w:rsidR="00E1609F" w:rsidRDefault="00E1609F" w:rsidP="005C77DE">
            <w:r>
              <w:t>*OLDDBID*</w:t>
            </w:r>
          </w:p>
        </w:tc>
        <w:tc>
          <w:tcPr>
            <w:tcW w:w="5031" w:type="dxa"/>
          </w:tcPr>
          <w:p w14:paraId="0250BBC0" w14:textId="77777777" w:rsidR="00E1609F" w:rsidRDefault="00E1609F" w:rsidP="005C77DE">
            <w:r>
              <w:t>If it’s a new part that has not been registered in organizer then this value is always -1. Else the value is the same as *DBID*</w:t>
            </w:r>
          </w:p>
        </w:tc>
      </w:tr>
      <w:tr w:rsidR="00E1609F" w14:paraId="79DFC9CD" w14:textId="77777777" w:rsidTr="005C77DE">
        <w:tc>
          <w:tcPr>
            <w:tcW w:w="5030" w:type="dxa"/>
          </w:tcPr>
          <w:p w14:paraId="1243629A" w14:textId="77777777" w:rsidR="00E1609F" w:rsidRDefault="00E1609F" w:rsidP="005C77DE">
            <w:r>
              <w:t>*PRODUCED*</w:t>
            </w:r>
          </w:p>
        </w:tc>
        <w:tc>
          <w:tcPr>
            <w:tcW w:w="5031" w:type="dxa"/>
          </w:tcPr>
          <w:p w14:paraId="3E2A5A87" w14:textId="77777777" w:rsidR="00E1609F" w:rsidRDefault="00E1609F" w:rsidP="005C77DE">
            <w:r>
              <w:t>Number of parts that has been produced. If it’s a registration of a new part then this value is 0.</w:t>
            </w:r>
          </w:p>
        </w:tc>
      </w:tr>
      <w:tr w:rsidR="00E1609F" w14:paraId="0FD5C5CC" w14:textId="77777777" w:rsidTr="005C77DE">
        <w:tc>
          <w:tcPr>
            <w:tcW w:w="5030" w:type="dxa"/>
          </w:tcPr>
          <w:p w14:paraId="194DB8BB" w14:textId="77777777" w:rsidR="00E1609F" w:rsidRDefault="00E1609F" w:rsidP="005C77DE">
            <w:r>
              <w:t>*QUANTITY*</w:t>
            </w:r>
          </w:p>
        </w:tc>
        <w:tc>
          <w:tcPr>
            <w:tcW w:w="5031" w:type="dxa"/>
          </w:tcPr>
          <w:p w14:paraId="55B4B021" w14:textId="77777777" w:rsidR="00E1609F" w:rsidRDefault="00E1609F" w:rsidP="005C77DE">
            <w:r>
              <w:t>Quantity</w:t>
            </w:r>
          </w:p>
        </w:tc>
      </w:tr>
      <w:tr w:rsidR="00E1609F" w14:paraId="167931B6" w14:textId="77777777" w:rsidTr="005C77DE">
        <w:tc>
          <w:tcPr>
            <w:tcW w:w="5030" w:type="dxa"/>
          </w:tcPr>
          <w:p w14:paraId="1711D47D" w14:textId="77777777" w:rsidR="00E1609F" w:rsidRDefault="00E1609F" w:rsidP="005C77DE">
            <w:r>
              <w:t>*SHEETS*</w:t>
            </w:r>
          </w:p>
        </w:tc>
        <w:tc>
          <w:tcPr>
            <w:tcW w:w="5031" w:type="dxa"/>
          </w:tcPr>
          <w:p w14:paraId="22118DCA" w14:textId="77777777" w:rsidR="00E1609F" w:rsidRDefault="00E1609F" w:rsidP="005C77DE">
            <w:r>
              <w:t>A list of sheets</w:t>
            </w:r>
          </w:p>
        </w:tc>
      </w:tr>
      <w:tr w:rsidR="00E1609F" w14:paraId="573A747E" w14:textId="77777777" w:rsidTr="005C77DE">
        <w:tc>
          <w:tcPr>
            <w:tcW w:w="5030" w:type="dxa"/>
          </w:tcPr>
          <w:p w14:paraId="4274D6DA" w14:textId="77777777" w:rsidR="00E1609F" w:rsidRDefault="00E1609F" w:rsidP="005C77DE">
            <w:r>
              <w:t>*THICKNESS*</w:t>
            </w:r>
          </w:p>
        </w:tc>
        <w:tc>
          <w:tcPr>
            <w:tcW w:w="5031" w:type="dxa"/>
          </w:tcPr>
          <w:p w14:paraId="17634AD4" w14:textId="77777777" w:rsidR="00E1609F" w:rsidRDefault="00E1609F" w:rsidP="005C77DE">
            <w:r>
              <w:t>Material thickness</w:t>
            </w:r>
          </w:p>
        </w:tc>
      </w:tr>
      <w:tr w:rsidR="004314CB" w14:paraId="02338DCD" w14:textId="77777777" w:rsidTr="005C77DE">
        <w:tc>
          <w:tcPr>
            <w:tcW w:w="5030" w:type="dxa"/>
          </w:tcPr>
          <w:p w14:paraId="157F688C" w14:textId="4AEDB3AF" w:rsidR="004314CB" w:rsidRDefault="004314CB" w:rsidP="004314CB">
            <w:r>
              <w:t>*XSIZE*</w:t>
            </w:r>
          </w:p>
        </w:tc>
        <w:tc>
          <w:tcPr>
            <w:tcW w:w="5031" w:type="dxa"/>
          </w:tcPr>
          <w:p w14:paraId="53DA8BD7" w14:textId="54433F51" w:rsidR="004314CB" w:rsidRDefault="004314CB" w:rsidP="004314CB">
            <w:r>
              <w:t>The external size in X of the part.</w:t>
            </w:r>
          </w:p>
        </w:tc>
      </w:tr>
      <w:tr w:rsidR="004314CB" w14:paraId="619D792D" w14:textId="77777777" w:rsidTr="005C77DE">
        <w:tc>
          <w:tcPr>
            <w:tcW w:w="5030" w:type="dxa"/>
          </w:tcPr>
          <w:p w14:paraId="16200151" w14:textId="6C625843" w:rsidR="004314CB" w:rsidRDefault="004314CB" w:rsidP="004314CB">
            <w:r>
              <w:t>*YSIZE*</w:t>
            </w:r>
          </w:p>
        </w:tc>
        <w:tc>
          <w:tcPr>
            <w:tcW w:w="5031" w:type="dxa"/>
          </w:tcPr>
          <w:p w14:paraId="64DF3267" w14:textId="3D04634D" w:rsidR="004314CB" w:rsidRDefault="004314CB" w:rsidP="004314CB">
            <w:r>
              <w:t>The external size in Y of the part.</w:t>
            </w:r>
          </w:p>
        </w:tc>
      </w:tr>
      <w:tr w:rsidR="004314CB" w14:paraId="4F453C9D" w14:textId="77777777" w:rsidTr="005C77DE">
        <w:tc>
          <w:tcPr>
            <w:tcW w:w="5030" w:type="dxa"/>
          </w:tcPr>
          <w:p w14:paraId="4D2EC6B7" w14:textId="05B29B4F" w:rsidR="004314CB" w:rsidRDefault="004314CB" w:rsidP="004314CB">
            <w:r>
              <w:t>*CUTTIME*</w:t>
            </w:r>
          </w:p>
        </w:tc>
        <w:tc>
          <w:tcPr>
            <w:tcW w:w="5031" w:type="dxa"/>
          </w:tcPr>
          <w:p w14:paraId="168A35F9" w14:textId="7C865ADC" w:rsidR="004314CB" w:rsidRDefault="004314CB" w:rsidP="004314CB">
            <w:r>
              <w:t>Roughly estimated cut time of the part.</w:t>
            </w:r>
          </w:p>
        </w:tc>
      </w:tr>
      <w:tr w:rsidR="004314CB" w14:paraId="57736BD1" w14:textId="77777777" w:rsidTr="005C77DE">
        <w:tc>
          <w:tcPr>
            <w:tcW w:w="5030" w:type="dxa"/>
          </w:tcPr>
          <w:p w14:paraId="11972544" w14:textId="26984F4E" w:rsidR="004314CB" w:rsidRDefault="004314CB" w:rsidP="004314CB">
            <w:r>
              <w:t>*WEIGHT*</w:t>
            </w:r>
          </w:p>
        </w:tc>
        <w:tc>
          <w:tcPr>
            <w:tcW w:w="5031" w:type="dxa"/>
          </w:tcPr>
          <w:p w14:paraId="6E7D4956" w14:textId="712F074C" w:rsidR="004314CB" w:rsidRDefault="007C3CAD" w:rsidP="004314CB">
            <w:r>
              <w:t>The weight of the part. Only correct in flat material.</w:t>
            </w:r>
          </w:p>
        </w:tc>
      </w:tr>
    </w:tbl>
    <w:p w14:paraId="7893D891" w14:textId="2A95D27B" w:rsidR="00E1609F" w:rsidRDefault="00E1609F" w:rsidP="00E1609F">
      <w:pPr>
        <w:pStyle w:val="Rubrik4"/>
      </w:pPr>
      <w:bookmarkStart w:id="815" w:name="_(SQL-DATE_&lt;year_month"/>
      <w:bookmarkEnd w:id="815"/>
      <w:r>
        <w:t>(</w:t>
      </w:r>
      <w:hyperlink w:anchor="_(SQL-DATE_&lt;year_month" w:history="1">
        <w:r w:rsidRPr="009B0063">
          <w:rPr>
            <w:rStyle w:val="Hyperlnk"/>
            <w:bdr w:val="none" w:sz="0" w:space="0" w:color="auto"/>
          </w:rPr>
          <w:t>SQL-DATE</w:t>
        </w:r>
      </w:hyperlink>
      <w:r>
        <w:t xml:space="preserve"> &lt;year month day&gt;)</w:t>
      </w:r>
    </w:p>
    <w:p w14:paraId="5AE827DD" w14:textId="77777777" w:rsidR="00E1609F" w:rsidRDefault="00E1609F" w:rsidP="00E1609F">
      <w:r>
        <w:t>The date format in the SQL server is different from normal way of entering dates. To convert to a SQL-DATE format you must use this function. The function takes a list of three integers and returns a string with the SQL-DATE format. This format must be used when modifying dates in the database. Example</w:t>
      </w:r>
    </w:p>
    <w:p w14:paraId="174E266D" w14:textId="77777777" w:rsidR="00E1609F" w:rsidRDefault="00E1609F" w:rsidP="00E1609F">
      <w:pPr>
        <w:pStyle w:val="LISPSAMPLE"/>
      </w:pPr>
      <w:r>
        <w:t>(SQL-DATE (LIST 2015 04 15))</w:t>
      </w:r>
      <w:r>
        <w:tab/>
        <w:t xml:space="preserve">returns  </w:t>
      </w:r>
      <w:r w:rsidRPr="00F85F64">
        <w:t>"42109.0"</w:t>
      </w:r>
    </w:p>
    <w:p w14:paraId="2C24CE9C" w14:textId="77777777" w:rsidR="00E1609F" w:rsidRPr="009B0063" w:rsidRDefault="00E1609F" w:rsidP="00E1609F">
      <w:r w:rsidRPr="00F60EA2">
        <w:rPr>
          <w:b/>
        </w:rPr>
        <w:t>Note!</w:t>
      </w:r>
      <w:r>
        <w:t xml:space="preserve"> The function SQL-STRINGTODATE makes an opposite conversion.</w:t>
      </w:r>
    </w:p>
    <w:p w14:paraId="1B16F431" w14:textId="4F566457" w:rsidR="00E1609F" w:rsidRDefault="00E1609F" w:rsidP="00E1609F">
      <w:pPr>
        <w:pStyle w:val="Rubrik4"/>
      </w:pPr>
      <w:bookmarkStart w:id="816" w:name="_(SQL-RUN_&lt;string&gt;)"/>
      <w:bookmarkStart w:id="817" w:name="_(SQL-GET_&lt;id&gt;_&lt;key&gt;)"/>
      <w:bookmarkEnd w:id="816"/>
      <w:bookmarkEnd w:id="817"/>
      <w:r>
        <w:lastRenderedPageBreak/>
        <w:t>(</w:t>
      </w:r>
      <w:hyperlink w:anchor="_(SQL-GET_&lt;id&gt;_&lt;key&gt;)" w:history="1">
        <w:r w:rsidRPr="00060AD7">
          <w:rPr>
            <w:rStyle w:val="Hyperlnk"/>
            <w:bdr w:val="none" w:sz="0" w:space="0" w:color="auto"/>
          </w:rPr>
          <w:t>SQL-GET</w:t>
        </w:r>
      </w:hyperlink>
      <w:r>
        <w:t xml:space="preserve"> &lt;id&gt; &lt;key&gt;)</w:t>
      </w:r>
    </w:p>
    <w:p w14:paraId="5AA2B425" w14:textId="77777777" w:rsidR="00E1609F" w:rsidRDefault="00E1609F" w:rsidP="00E1609F">
      <w:r>
        <w:t>This function returns the value from the key column on the id row in the database. Se list later in this chapter. All values will be returned as strings.</w:t>
      </w:r>
    </w:p>
    <w:p w14:paraId="2EE5E00F" w14:textId="7ADCD6B4" w:rsidR="00E1609F" w:rsidRDefault="00E1609F" w:rsidP="00E1609F">
      <w:pPr>
        <w:pStyle w:val="Rubrik4"/>
      </w:pPr>
      <w:r>
        <w:t>(</w:t>
      </w:r>
      <w:hyperlink w:anchor="_(SQL-RUN_&lt;string&gt;)" w:history="1">
        <w:r w:rsidRPr="00060AD7">
          <w:rPr>
            <w:rStyle w:val="Hyperlnk"/>
            <w:bdr w:val="none" w:sz="0" w:space="0" w:color="auto"/>
          </w:rPr>
          <w:t>SQL-RUN</w:t>
        </w:r>
      </w:hyperlink>
      <w:r>
        <w:t xml:space="preserve"> &lt;string&gt;)</w:t>
      </w:r>
    </w:p>
    <w:p w14:paraId="43D17983" w14:textId="77777777" w:rsidR="00E1609F" w:rsidRDefault="00E1609F" w:rsidP="00E1609F">
      <w:r>
        <w:t>This function execute a SQL command and return the value.</w:t>
      </w:r>
    </w:p>
    <w:p w14:paraId="562F7D2A" w14:textId="1054F2C0" w:rsidR="00E1609F" w:rsidRDefault="00E1609F" w:rsidP="00E1609F">
      <w:pPr>
        <w:pStyle w:val="Rubrik4"/>
      </w:pPr>
      <w:bookmarkStart w:id="818" w:name="_(SQL-SET_&lt;id&gt;_&lt;key&gt;"/>
      <w:bookmarkEnd w:id="818"/>
      <w:r>
        <w:t>(</w:t>
      </w:r>
      <w:hyperlink w:anchor="_(SQL-SET_&lt;id&gt;_&lt;key&gt;" w:history="1">
        <w:r w:rsidRPr="009B0063">
          <w:rPr>
            <w:rStyle w:val="Hyperlnk"/>
            <w:bdr w:val="none" w:sz="0" w:space="0" w:color="auto"/>
          </w:rPr>
          <w:t>SQL-SET</w:t>
        </w:r>
      </w:hyperlink>
      <w:r>
        <w:t xml:space="preserve"> &lt;id&gt; &lt;key&gt; &lt;value&gt;)</w:t>
      </w:r>
    </w:p>
    <w:p w14:paraId="76E1A7A5" w14:textId="77777777" w:rsidR="00E1609F" w:rsidRDefault="00E1609F" w:rsidP="00E1609F">
      <w:r>
        <w:t>The function set values in the SQL database. The value do not have to be strings, since this will be converted automatically.</w:t>
      </w:r>
    </w:p>
    <w:p w14:paraId="49E95AA7" w14:textId="77777777" w:rsidR="00E1609F" w:rsidRDefault="00E1609F" w:rsidP="00E1609F">
      <w:r>
        <w:t>ID is the database id of the part,</w:t>
      </w:r>
    </w:p>
    <w:p w14:paraId="1847A04C" w14:textId="77777777" w:rsidR="00E1609F" w:rsidRDefault="00E1609F" w:rsidP="00E1609F">
      <w:r>
        <w:t>KEY is one of the keys (se later in this chapter).</w:t>
      </w:r>
    </w:p>
    <w:p w14:paraId="0EDD3F1B" w14:textId="77777777" w:rsidR="00E1609F" w:rsidRDefault="00E1609F" w:rsidP="00E1609F">
      <w:r>
        <w:t>VALUE the value that should be set.</w:t>
      </w:r>
    </w:p>
    <w:p w14:paraId="58CAAAD3" w14:textId="36F46B34" w:rsidR="00E1609F" w:rsidRDefault="00E1609F" w:rsidP="00E1609F">
      <w:pPr>
        <w:pStyle w:val="Rubrik4"/>
      </w:pPr>
      <w:bookmarkStart w:id="819" w:name="_(SQL-STRINGTODATE_&lt;SQL-DATE&gt;)"/>
      <w:bookmarkEnd w:id="819"/>
      <w:r>
        <w:t>(</w:t>
      </w:r>
      <w:hyperlink w:anchor="_(SQL-STRINGTODATE_&lt;SQL-DATE&gt;)" w:history="1">
        <w:r w:rsidRPr="00F85F64">
          <w:rPr>
            <w:rStyle w:val="Hyperlnk"/>
            <w:bdr w:val="none" w:sz="0" w:space="0" w:color="auto"/>
          </w:rPr>
          <w:t>SQL-STRINGTODATE</w:t>
        </w:r>
      </w:hyperlink>
      <w:r>
        <w:t xml:space="preserve"> &lt;SQL-DATE&gt;)</w:t>
      </w:r>
    </w:p>
    <w:p w14:paraId="72084D72" w14:textId="77777777" w:rsidR="00E1609F" w:rsidRDefault="00E1609F" w:rsidP="00E1609F">
      <w:r>
        <w:t xml:space="preserve">The date format in the SQL server is different from normal way of entering dates. To convert the special format to a list of three integers (year month day) use this function. </w:t>
      </w:r>
      <w:r>
        <w:br/>
        <w:t>Example:</w:t>
      </w:r>
    </w:p>
    <w:p w14:paraId="439004BA" w14:textId="77777777" w:rsidR="00E1609F" w:rsidRDefault="00E1609F" w:rsidP="00E1609F">
      <w:pPr>
        <w:pStyle w:val="LISPSAMPLE"/>
      </w:pPr>
      <w:r>
        <w:t>(SQL-STRINGTODATE "42109.0")</w:t>
      </w:r>
      <w:r>
        <w:tab/>
        <w:t>returns (2015 4 15)</w:t>
      </w:r>
    </w:p>
    <w:p w14:paraId="07122638" w14:textId="77777777" w:rsidR="00E1609F" w:rsidRDefault="00E1609F" w:rsidP="00E1609F">
      <w:r w:rsidRPr="00F60EA2">
        <w:rPr>
          <w:b/>
        </w:rPr>
        <w:t>Note!</w:t>
      </w:r>
      <w:r>
        <w:t xml:space="preserve"> The function SQL-DATE makes an opposite conversion</w:t>
      </w:r>
    </w:p>
    <w:p w14:paraId="5E50F33B" w14:textId="77777777" w:rsidR="00E1609F" w:rsidRDefault="00E1609F" w:rsidP="00E1609F">
      <w:pPr>
        <w:pStyle w:val="Rubrik4"/>
      </w:pPr>
      <w:r>
        <w:t>Standard key field in the Organizer database</w:t>
      </w:r>
    </w:p>
    <w:tbl>
      <w:tblPr>
        <w:tblStyle w:val="Tabellrutnt"/>
        <w:tblW w:w="0" w:type="auto"/>
        <w:tblLook w:val="04A0" w:firstRow="1" w:lastRow="0" w:firstColumn="1" w:lastColumn="0" w:noHBand="0" w:noVBand="1"/>
      </w:tblPr>
      <w:tblGrid>
        <w:gridCol w:w="5030"/>
        <w:gridCol w:w="5031"/>
      </w:tblGrid>
      <w:tr w:rsidR="00E1609F" w:rsidRPr="009B0063" w14:paraId="73BFDCFE" w14:textId="77777777" w:rsidTr="005C77DE">
        <w:tc>
          <w:tcPr>
            <w:tcW w:w="5030" w:type="dxa"/>
            <w:shd w:val="pct10" w:color="auto" w:fill="auto"/>
          </w:tcPr>
          <w:p w14:paraId="629003CF" w14:textId="77777777" w:rsidR="00E1609F" w:rsidRPr="009B0063" w:rsidRDefault="00E1609F" w:rsidP="005C77DE">
            <w:pPr>
              <w:spacing w:before="120" w:after="120"/>
              <w:rPr>
                <w:sz w:val="24"/>
              </w:rPr>
            </w:pPr>
            <w:r w:rsidRPr="009B0063">
              <w:rPr>
                <w:sz w:val="24"/>
              </w:rPr>
              <w:t>Key</w:t>
            </w:r>
          </w:p>
        </w:tc>
        <w:tc>
          <w:tcPr>
            <w:tcW w:w="5031" w:type="dxa"/>
            <w:shd w:val="pct10" w:color="auto" w:fill="auto"/>
          </w:tcPr>
          <w:p w14:paraId="49EF132F" w14:textId="77777777" w:rsidR="00E1609F" w:rsidRPr="009B0063" w:rsidRDefault="00E1609F" w:rsidP="005C77DE">
            <w:pPr>
              <w:spacing w:before="120" w:after="120"/>
              <w:rPr>
                <w:sz w:val="24"/>
              </w:rPr>
            </w:pPr>
            <w:r w:rsidRPr="009B0063">
              <w:rPr>
                <w:sz w:val="24"/>
              </w:rPr>
              <w:t>Description</w:t>
            </w:r>
          </w:p>
        </w:tc>
      </w:tr>
      <w:tr w:rsidR="00E1609F" w14:paraId="6A163524" w14:textId="77777777" w:rsidTr="005C77DE">
        <w:tc>
          <w:tcPr>
            <w:tcW w:w="5030" w:type="dxa"/>
          </w:tcPr>
          <w:p w14:paraId="228E0432" w14:textId="77777777" w:rsidR="00E1609F" w:rsidRDefault="00E1609F" w:rsidP="005C77DE">
            <w:r>
              <w:t>NAME</w:t>
            </w:r>
          </w:p>
        </w:tc>
        <w:tc>
          <w:tcPr>
            <w:tcW w:w="5031" w:type="dxa"/>
          </w:tcPr>
          <w:p w14:paraId="3D43B8D2" w14:textId="77777777" w:rsidR="00E1609F" w:rsidRDefault="00E1609F" w:rsidP="005C77DE">
            <w:r>
              <w:t>The name of the part</w:t>
            </w:r>
          </w:p>
        </w:tc>
      </w:tr>
      <w:tr w:rsidR="00E1609F" w14:paraId="638AE40D" w14:textId="77777777" w:rsidTr="005C77DE">
        <w:tc>
          <w:tcPr>
            <w:tcW w:w="5030" w:type="dxa"/>
          </w:tcPr>
          <w:p w14:paraId="710192A6" w14:textId="77777777" w:rsidR="00E1609F" w:rsidRDefault="00E1609F" w:rsidP="005C77DE">
            <w:r>
              <w:t>CUSTOMER</w:t>
            </w:r>
          </w:p>
        </w:tc>
        <w:tc>
          <w:tcPr>
            <w:tcW w:w="5031" w:type="dxa"/>
          </w:tcPr>
          <w:p w14:paraId="6463CBB6" w14:textId="77777777" w:rsidR="00E1609F" w:rsidRDefault="00E1609F" w:rsidP="005C77DE">
            <w:r>
              <w:t>Name of the customer</w:t>
            </w:r>
          </w:p>
        </w:tc>
      </w:tr>
      <w:tr w:rsidR="00E1609F" w14:paraId="66474C2C" w14:textId="77777777" w:rsidTr="005C77DE">
        <w:tc>
          <w:tcPr>
            <w:tcW w:w="5030" w:type="dxa"/>
          </w:tcPr>
          <w:p w14:paraId="625BA5E1" w14:textId="77777777" w:rsidR="00E1609F" w:rsidRDefault="00E1609F" w:rsidP="005C77DE">
            <w:r>
              <w:t>SIZEX</w:t>
            </w:r>
          </w:p>
        </w:tc>
        <w:tc>
          <w:tcPr>
            <w:tcW w:w="5031" w:type="dxa"/>
          </w:tcPr>
          <w:p w14:paraId="70F79CCD" w14:textId="77777777" w:rsidR="00E1609F" w:rsidRDefault="00E1609F" w:rsidP="005C77DE">
            <w:r>
              <w:t>The size in X of the part</w:t>
            </w:r>
          </w:p>
        </w:tc>
      </w:tr>
      <w:tr w:rsidR="00E1609F" w14:paraId="7C55E8AC" w14:textId="77777777" w:rsidTr="005C77DE">
        <w:tc>
          <w:tcPr>
            <w:tcW w:w="5030" w:type="dxa"/>
          </w:tcPr>
          <w:p w14:paraId="58421CCF" w14:textId="77777777" w:rsidR="00E1609F" w:rsidRDefault="00E1609F" w:rsidP="005C77DE">
            <w:r>
              <w:t>SIZEY</w:t>
            </w:r>
          </w:p>
        </w:tc>
        <w:tc>
          <w:tcPr>
            <w:tcW w:w="5031" w:type="dxa"/>
          </w:tcPr>
          <w:p w14:paraId="7B580F75" w14:textId="77777777" w:rsidR="00E1609F" w:rsidRDefault="00E1609F" w:rsidP="005C77DE">
            <w:r>
              <w:t>The size in Y of the part</w:t>
            </w:r>
          </w:p>
        </w:tc>
      </w:tr>
      <w:tr w:rsidR="00E1609F" w14:paraId="0B414466" w14:textId="77777777" w:rsidTr="005C77DE">
        <w:tc>
          <w:tcPr>
            <w:tcW w:w="5030" w:type="dxa"/>
          </w:tcPr>
          <w:p w14:paraId="06CC015A" w14:textId="77777777" w:rsidR="00E1609F" w:rsidRDefault="00E1609F" w:rsidP="005C77DE">
            <w:r>
              <w:t>AREA</w:t>
            </w:r>
          </w:p>
        </w:tc>
        <w:tc>
          <w:tcPr>
            <w:tcW w:w="5031" w:type="dxa"/>
          </w:tcPr>
          <w:p w14:paraId="5B5C9EB4" w14:textId="77777777" w:rsidR="00E1609F" w:rsidRDefault="00E1609F" w:rsidP="005C77DE">
            <w:r>
              <w:t>The area of the part in mm2 or inch2</w:t>
            </w:r>
          </w:p>
        </w:tc>
      </w:tr>
      <w:tr w:rsidR="00E1609F" w14:paraId="5E351FF7" w14:textId="77777777" w:rsidTr="005C77DE">
        <w:tc>
          <w:tcPr>
            <w:tcW w:w="5030" w:type="dxa"/>
          </w:tcPr>
          <w:p w14:paraId="61E9AAD6" w14:textId="77777777" w:rsidR="00E1609F" w:rsidRDefault="00E1609F" w:rsidP="005C77DE">
            <w:r>
              <w:t>WEIGHT</w:t>
            </w:r>
          </w:p>
        </w:tc>
        <w:tc>
          <w:tcPr>
            <w:tcW w:w="5031" w:type="dxa"/>
          </w:tcPr>
          <w:p w14:paraId="5C4BACE8" w14:textId="77777777" w:rsidR="00E1609F" w:rsidRDefault="00E1609F" w:rsidP="005C77DE">
            <w:r>
              <w:t>The weight of the part as Kg or lb</w:t>
            </w:r>
          </w:p>
        </w:tc>
      </w:tr>
      <w:tr w:rsidR="00E1609F" w14:paraId="266C6606" w14:textId="77777777" w:rsidTr="005C77DE">
        <w:tc>
          <w:tcPr>
            <w:tcW w:w="5030" w:type="dxa"/>
          </w:tcPr>
          <w:p w14:paraId="37181ED9" w14:textId="77777777" w:rsidR="00E1609F" w:rsidRDefault="00E1609F" w:rsidP="005C77DE">
            <w:r>
              <w:t>LENGHT</w:t>
            </w:r>
          </w:p>
        </w:tc>
        <w:tc>
          <w:tcPr>
            <w:tcW w:w="5031" w:type="dxa"/>
          </w:tcPr>
          <w:p w14:paraId="336435B0" w14:textId="77777777" w:rsidR="00E1609F" w:rsidRDefault="00E1609F" w:rsidP="005C77DE">
            <w:r>
              <w:t>The total circumference of the part.</w:t>
            </w:r>
          </w:p>
        </w:tc>
      </w:tr>
      <w:tr w:rsidR="00E1609F" w14:paraId="4AA95152" w14:textId="77777777" w:rsidTr="005C77DE">
        <w:tc>
          <w:tcPr>
            <w:tcW w:w="5030" w:type="dxa"/>
          </w:tcPr>
          <w:p w14:paraId="2792B9CA" w14:textId="77777777" w:rsidR="00E1609F" w:rsidRDefault="00E1609F" w:rsidP="005C77DE">
            <w:r>
              <w:t>CONTOURS</w:t>
            </w:r>
          </w:p>
        </w:tc>
        <w:tc>
          <w:tcPr>
            <w:tcW w:w="5031" w:type="dxa"/>
          </w:tcPr>
          <w:p w14:paraId="42EE4A68" w14:textId="77777777" w:rsidR="00E1609F" w:rsidRDefault="00E1609F" w:rsidP="005C77DE">
            <w:r>
              <w:t>The number of contours of the part</w:t>
            </w:r>
          </w:p>
        </w:tc>
      </w:tr>
      <w:tr w:rsidR="00E1609F" w14:paraId="401BCAE5" w14:textId="77777777" w:rsidTr="005C77DE">
        <w:tc>
          <w:tcPr>
            <w:tcW w:w="5030" w:type="dxa"/>
          </w:tcPr>
          <w:p w14:paraId="5CA192F3" w14:textId="77777777" w:rsidR="00E1609F" w:rsidRDefault="00E1609F" w:rsidP="005C77DE">
            <w:r>
              <w:t>MATERIAL</w:t>
            </w:r>
          </w:p>
        </w:tc>
        <w:tc>
          <w:tcPr>
            <w:tcW w:w="5031" w:type="dxa"/>
          </w:tcPr>
          <w:p w14:paraId="3D8F5E27" w14:textId="77777777" w:rsidR="00E1609F" w:rsidRDefault="00E1609F" w:rsidP="005C77DE">
            <w:r>
              <w:t>The material name</w:t>
            </w:r>
          </w:p>
        </w:tc>
      </w:tr>
      <w:tr w:rsidR="00E1609F" w14:paraId="37F53028" w14:textId="77777777" w:rsidTr="005C77DE">
        <w:tc>
          <w:tcPr>
            <w:tcW w:w="5030" w:type="dxa"/>
          </w:tcPr>
          <w:p w14:paraId="05438D09" w14:textId="77777777" w:rsidR="00E1609F" w:rsidRDefault="00E1609F" w:rsidP="005C77DE">
            <w:r>
              <w:t>QUALITY</w:t>
            </w:r>
          </w:p>
        </w:tc>
        <w:tc>
          <w:tcPr>
            <w:tcW w:w="5031" w:type="dxa"/>
          </w:tcPr>
          <w:p w14:paraId="0B863D95" w14:textId="77777777" w:rsidR="00E1609F" w:rsidRDefault="00E1609F" w:rsidP="005C77DE">
            <w:r>
              <w:t>This is the same as alloy that are used in other functions</w:t>
            </w:r>
          </w:p>
        </w:tc>
      </w:tr>
      <w:tr w:rsidR="00E1609F" w14:paraId="3BE76569" w14:textId="77777777" w:rsidTr="005C77DE">
        <w:tc>
          <w:tcPr>
            <w:tcW w:w="5030" w:type="dxa"/>
          </w:tcPr>
          <w:p w14:paraId="54453CC1" w14:textId="77777777" w:rsidR="00E1609F" w:rsidRDefault="00E1609F" w:rsidP="005C77DE">
            <w:r>
              <w:t>THICKNESS</w:t>
            </w:r>
          </w:p>
        </w:tc>
        <w:tc>
          <w:tcPr>
            <w:tcW w:w="5031" w:type="dxa"/>
          </w:tcPr>
          <w:p w14:paraId="7F38AA3A" w14:textId="77777777" w:rsidR="00E1609F" w:rsidRDefault="00E1609F" w:rsidP="005C77DE">
            <w:r>
              <w:t>The material thickness</w:t>
            </w:r>
          </w:p>
        </w:tc>
      </w:tr>
      <w:tr w:rsidR="00E1609F" w14:paraId="18DA0A3D" w14:textId="77777777" w:rsidTr="005C77DE">
        <w:tc>
          <w:tcPr>
            <w:tcW w:w="5030" w:type="dxa"/>
          </w:tcPr>
          <w:p w14:paraId="372A4E2D" w14:textId="77777777" w:rsidR="00E1609F" w:rsidRDefault="00E1609F" w:rsidP="005C77DE">
            <w:r>
              <w:t xml:space="preserve">MACHINE </w:t>
            </w:r>
          </w:p>
        </w:tc>
        <w:tc>
          <w:tcPr>
            <w:tcW w:w="5031" w:type="dxa"/>
          </w:tcPr>
          <w:p w14:paraId="6D05F6CD" w14:textId="77777777" w:rsidR="00E1609F" w:rsidRDefault="00E1609F" w:rsidP="005C77DE">
            <w:r>
              <w:t>The name of the machine</w:t>
            </w:r>
          </w:p>
        </w:tc>
      </w:tr>
      <w:tr w:rsidR="00E1609F" w14:paraId="4B883D36" w14:textId="77777777" w:rsidTr="005C77DE">
        <w:tc>
          <w:tcPr>
            <w:tcW w:w="5030" w:type="dxa"/>
          </w:tcPr>
          <w:p w14:paraId="7FC7920F" w14:textId="77777777" w:rsidR="00E1609F" w:rsidRDefault="00E1609F" w:rsidP="005C77DE">
            <w:r>
              <w:t>MACHINETYPE</w:t>
            </w:r>
          </w:p>
        </w:tc>
        <w:tc>
          <w:tcPr>
            <w:tcW w:w="5031" w:type="dxa"/>
          </w:tcPr>
          <w:p w14:paraId="263B49BA" w14:textId="77777777" w:rsidR="00E1609F" w:rsidRDefault="00E1609F" w:rsidP="005C77DE">
            <w:r>
              <w:t>Machine type default =0 = AWJ</w:t>
            </w:r>
          </w:p>
        </w:tc>
      </w:tr>
      <w:tr w:rsidR="00E1609F" w14:paraId="685E7868" w14:textId="77777777" w:rsidTr="005C77DE">
        <w:tc>
          <w:tcPr>
            <w:tcW w:w="5030" w:type="dxa"/>
          </w:tcPr>
          <w:p w14:paraId="44A115E3" w14:textId="77777777" w:rsidR="00E1609F" w:rsidRDefault="00E1609F" w:rsidP="005C77DE">
            <w:r>
              <w:t>QUANTITY</w:t>
            </w:r>
          </w:p>
        </w:tc>
        <w:tc>
          <w:tcPr>
            <w:tcW w:w="5031" w:type="dxa"/>
          </w:tcPr>
          <w:p w14:paraId="72D17410" w14:textId="77777777" w:rsidR="00E1609F" w:rsidRDefault="00E1609F" w:rsidP="005C77DE">
            <w:r>
              <w:t>The number of parts to produced</w:t>
            </w:r>
          </w:p>
        </w:tc>
      </w:tr>
      <w:tr w:rsidR="00E1609F" w14:paraId="26176E08" w14:textId="77777777" w:rsidTr="005C77DE">
        <w:tc>
          <w:tcPr>
            <w:tcW w:w="5030" w:type="dxa"/>
          </w:tcPr>
          <w:p w14:paraId="0B3E0B85" w14:textId="77777777" w:rsidR="00E1609F" w:rsidRDefault="00E1609F" w:rsidP="005C77DE">
            <w:r>
              <w:t>PRODUCED</w:t>
            </w:r>
          </w:p>
        </w:tc>
        <w:tc>
          <w:tcPr>
            <w:tcW w:w="5031" w:type="dxa"/>
          </w:tcPr>
          <w:p w14:paraId="664CA9B5" w14:textId="77777777" w:rsidR="00E1609F" w:rsidRDefault="00E1609F" w:rsidP="005C77DE">
            <w:r>
              <w:t>The number of parts that has been produced</w:t>
            </w:r>
          </w:p>
        </w:tc>
      </w:tr>
      <w:tr w:rsidR="00E1609F" w14:paraId="15395E6B" w14:textId="77777777" w:rsidTr="005C77DE">
        <w:tc>
          <w:tcPr>
            <w:tcW w:w="5030" w:type="dxa"/>
          </w:tcPr>
          <w:p w14:paraId="6BE4E43F" w14:textId="77777777" w:rsidR="00E1609F" w:rsidRDefault="00E1609F" w:rsidP="005C77DE">
            <w:r>
              <w:t>REMAINS</w:t>
            </w:r>
          </w:p>
        </w:tc>
        <w:tc>
          <w:tcPr>
            <w:tcW w:w="5031" w:type="dxa"/>
          </w:tcPr>
          <w:p w14:paraId="47153FB2" w14:textId="77777777" w:rsidR="00E1609F" w:rsidRDefault="00E1609F" w:rsidP="005C77DE">
            <w:r>
              <w:t>The number of parts that remains to produce</w:t>
            </w:r>
          </w:p>
        </w:tc>
      </w:tr>
      <w:tr w:rsidR="00E1609F" w14:paraId="33EDB51C" w14:textId="77777777" w:rsidTr="005C77DE">
        <w:tc>
          <w:tcPr>
            <w:tcW w:w="5030" w:type="dxa"/>
          </w:tcPr>
          <w:p w14:paraId="54E7DEAD" w14:textId="77777777" w:rsidR="00E1609F" w:rsidRDefault="00E1609F" w:rsidP="005C77DE">
            <w:r>
              <w:t>PRODUCTIONDATE</w:t>
            </w:r>
          </w:p>
        </w:tc>
        <w:tc>
          <w:tcPr>
            <w:tcW w:w="5031" w:type="dxa"/>
          </w:tcPr>
          <w:p w14:paraId="5E566857" w14:textId="77777777" w:rsidR="00E1609F" w:rsidRDefault="00E1609F" w:rsidP="005C77DE">
            <w:r>
              <w:t>This is the date that was entered in the Create part command.</w:t>
            </w:r>
          </w:p>
        </w:tc>
      </w:tr>
      <w:tr w:rsidR="00E1609F" w14:paraId="582D0EFB" w14:textId="77777777" w:rsidTr="005C77DE">
        <w:tc>
          <w:tcPr>
            <w:tcW w:w="5030" w:type="dxa"/>
          </w:tcPr>
          <w:p w14:paraId="4149D567" w14:textId="77777777" w:rsidR="00E1609F" w:rsidRDefault="00E1609F" w:rsidP="005C77DE">
            <w:r>
              <w:t>REGDATE</w:t>
            </w:r>
          </w:p>
        </w:tc>
        <w:tc>
          <w:tcPr>
            <w:tcW w:w="5031" w:type="dxa"/>
          </w:tcPr>
          <w:p w14:paraId="488CAF47" w14:textId="77777777" w:rsidR="00E1609F" w:rsidRDefault="00E1609F" w:rsidP="005C77DE">
            <w:r>
              <w:t>This is the date that the part was registered in the database.</w:t>
            </w:r>
          </w:p>
        </w:tc>
      </w:tr>
      <w:tr w:rsidR="00E1609F" w14:paraId="49043A4E" w14:textId="77777777" w:rsidTr="005C77DE">
        <w:tc>
          <w:tcPr>
            <w:tcW w:w="5030" w:type="dxa"/>
          </w:tcPr>
          <w:p w14:paraId="53A4AB5E" w14:textId="77777777" w:rsidR="00E1609F" w:rsidRDefault="00E1609F" w:rsidP="005C77DE">
            <w:r>
              <w:t>NOTE</w:t>
            </w:r>
          </w:p>
        </w:tc>
        <w:tc>
          <w:tcPr>
            <w:tcW w:w="5031" w:type="dxa"/>
          </w:tcPr>
          <w:p w14:paraId="6F4F1C79" w14:textId="77777777" w:rsidR="00E1609F" w:rsidRDefault="00E1609F" w:rsidP="005C77DE">
            <w:r>
              <w:t>The Note in the Organizer</w:t>
            </w:r>
          </w:p>
        </w:tc>
      </w:tr>
      <w:tr w:rsidR="00E1609F" w14:paraId="6AAB9872" w14:textId="77777777" w:rsidTr="005C77DE">
        <w:tc>
          <w:tcPr>
            <w:tcW w:w="5030" w:type="dxa"/>
          </w:tcPr>
          <w:p w14:paraId="423D8EFD" w14:textId="77777777" w:rsidR="00E1609F" w:rsidRDefault="00E1609F" w:rsidP="005C77DE">
            <w:r>
              <w:t>RELEASED</w:t>
            </w:r>
          </w:p>
        </w:tc>
        <w:tc>
          <w:tcPr>
            <w:tcW w:w="5031" w:type="dxa"/>
          </w:tcPr>
          <w:p w14:paraId="4EA352C8" w14:textId="77777777" w:rsidR="00E1609F" w:rsidRDefault="00E1609F" w:rsidP="005C77DE">
            <w:r>
              <w:t>The value can be 0 or 1</w:t>
            </w:r>
          </w:p>
        </w:tc>
      </w:tr>
      <w:tr w:rsidR="00E1609F" w14:paraId="3C5E9722" w14:textId="77777777" w:rsidTr="005C77DE">
        <w:tc>
          <w:tcPr>
            <w:tcW w:w="5030" w:type="dxa"/>
          </w:tcPr>
          <w:p w14:paraId="54044CCB" w14:textId="77777777" w:rsidR="00E1609F" w:rsidRDefault="00E1609F" w:rsidP="005C77DE">
            <w:r>
              <w:t xml:space="preserve">All user fields that has been added in organizer </w:t>
            </w:r>
            <w:r>
              <w:lastRenderedPageBreak/>
              <w:t>can be used</w:t>
            </w:r>
          </w:p>
        </w:tc>
        <w:tc>
          <w:tcPr>
            <w:tcW w:w="5031" w:type="dxa"/>
          </w:tcPr>
          <w:p w14:paraId="4402D97E" w14:textId="77777777" w:rsidR="00E1609F" w:rsidRDefault="00E1609F" w:rsidP="005C77DE"/>
        </w:tc>
      </w:tr>
    </w:tbl>
    <w:p w14:paraId="13D8BD75" w14:textId="77777777" w:rsidR="00E1609F" w:rsidRPr="00694B0E" w:rsidRDefault="00E1609F" w:rsidP="00E1609F"/>
    <w:p w14:paraId="7CE8FDA1" w14:textId="77777777" w:rsidR="00F878B3" w:rsidRDefault="00B662EF" w:rsidP="00B662EF">
      <w:pPr>
        <w:pStyle w:val="Rubrik1"/>
      </w:pPr>
      <w:bookmarkStart w:id="820" w:name="_Toc146888079"/>
      <w:bookmarkStart w:id="821" w:name="_Toc197942787"/>
      <w:r>
        <w:lastRenderedPageBreak/>
        <w:t>ILISP functions for the CAM module</w:t>
      </w:r>
      <w:bookmarkEnd w:id="814"/>
      <w:bookmarkEnd w:id="820"/>
      <w:bookmarkEnd w:id="821"/>
    </w:p>
    <w:p w14:paraId="13CD1F73" w14:textId="6CF9305B" w:rsidR="00F36E56" w:rsidRPr="00F36E56" w:rsidRDefault="00F36E56" w:rsidP="00B9215F">
      <w:pPr>
        <w:pStyle w:val="Rubrik4"/>
      </w:pPr>
      <w:bookmarkStart w:id="822" w:name="_(CAM-CREATEPART_&lt;objects&gt;_&lt;other"/>
      <w:bookmarkStart w:id="823" w:name="_(CAM-TIME4LINEAR_&lt;distance&gt;_&lt;max"/>
      <w:bookmarkStart w:id="824" w:name="_Hlk79583407"/>
      <w:bookmarkStart w:id="825" w:name="_Toc359406332"/>
      <w:bookmarkEnd w:id="822"/>
      <w:bookmarkEnd w:id="823"/>
      <w:r w:rsidRPr="00F36E56">
        <w:t>(</w:t>
      </w:r>
      <w:hyperlink w:anchor="_(CAM-CREATEPART_&lt;objects&gt;_&lt;other" w:history="1">
        <w:r w:rsidRPr="00F36E56">
          <w:rPr>
            <w:rStyle w:val="Hyperlnk"/>
            <w:bdr w:val="none" w:sz="0" w:space="0" w:color="auto"/>
          </w:rPr>
          <w:t>CAM-TIME4LINEAR</w:t>
        </w:r>
      </w:hyperlink>
      <w:r w:rsidRPr="00F36E56">
        <w:t xml:space="preserve"> &lt;distance&gt; &lt;max speed&gt; &lt;acceleration&gt;)</w:t>
      </w:r>
    </w:p>
    <w:p w14:paraId="03A4EEC1" w14:textId="45C6DDD0" w:rsidR="00F36E56" w:rsidRDefault="00F36E56" w:rsidP="00F36E56">
      <w:r>
        <w:t>The function returns the time in seconds for a motion in entered &lt;distance&gt; in &lt;max speed&gt; with acceleration and retardation in &lt;acceleration&gt; as mm/s</w:t>
      </w:r>
      <w:r>
        <w:rPr>
          <w:rFonts w:cs="Tahoma"/>
        </w:rPr>
        <w:t>²</w:t>
      </w:r>
      <w:r>
        <w:t>.</w:t>
      </w:r>
    </w:p>
    <w:p w14:paraId="7938409D" w14:textId="77777777" w:rsidR="003D6502" w:rsidRDefault="003D6502" w:rsidP="00F36E56"/>
    <w:p w14:paraId="3147A631" w14:textId="40322155" w:rsidR="00F36E56" w:rsidRPr="004733B1" w:rsidRDefault="00F36E56" w:rsidP="00B9215F">
      <w:pPr>
        <w:pStyle w:val="Rubrik4"/>
      </w:pPr>
      <w:bookmarkStart w:id="826" w:name="_(CAM-TIME4ROTATE_&lt;radians&gt;_&lt;max"/>
      <w:bookmarkEnd w:id="826"/>
      <w:r w:rsidRPr="004733B1">
        <w:t>(</w:t>
      </w:r>
      <w:hyperlink w:anchor="_(CAM-TIME4ROTATE_&lt;radians&gt;_&lt;max" w:history="1">
        <w:r w:rsidRPr="00823730">
          <w:rPr>
            <w:rStyle w:val="Hyperlnk"/>
            <w:bdr w:val="none" w:sz="0" w:space="0" w:color="auto"/>
          </w:rPr>
          <w:t>CAM-TIME4ROTATE</w:t>
        </w:r>
      </w:hyperlink>
      <w:r w:rsidRPr="004733B1">
        <w:rPr>
          <w:rStyle w:val="Rubrik4Char"/>
        </w:rPr>
        <w:t xml:space="preserve"> &lt;</w:t>
      </w:r>
      <w:r w:rsidRPr="004733B1">
        <w:t>radians&gt; &lt;max speed&gt; &lt;acceleration&gt;)</w:t>
      </w:r>
    </w:p>
    <w:p w14:paraId="002CA98C" w14:textId="2BCD432E" w:rsidR="003D6502" w:rsidRDefault="003D6502" w:rsidP="00F36E56">
      <w:pPr>
        <w:rPr>
          <w:rFonts w:cs="Tahoma"/>
        </w:rPr>
      </w:pPr>
      <w:r>
        <w:t>The function returns the time in seconds for a motion &lt;radians&gt; rotation with &lt;max speed&gt; as degrees per second with &lt;acceleration&gt; in degree/sec</w:t>
      </w:r>
      <w:r>
        <w:rPr>
          <w:rFonts w:cs="Tahoma"/>
        </w:rPr>
        <w:t>²</w:t>
      </w:r>
    </w:p>
    <w:p w14:paraId="70127996" w14:textId="4618068B" w:rsidR="004F06D0" w:rsidRDefault="004F06D0" w:rsidP="00F36E56">
      <w:pPr>
        <w:rPr>
          <w:rFonts w:cs="Tahoma"/>
        </w:rPr>
      </w:pPr>
      <w:r w:rsidRPr="004F06D0">
        <w:rPr>
          <w:rFonts w:cs="Tahoma"/>
          <w:b/>
          <w:bCs/>
        </w:rPr>
        <w:t>NOTE!</w:t>
      </w:r>
      <w:r>
        <w:rPr>
          <w:rFonts w:cs="Tahoma"/>
        </w:rPr>
        <w:t xml:space="preserve"> See also </w:t>
      </w:r>
      <w:hyperlink w:anchor="_(CAM-MAXFEED4ROTATE_&lt;radians&gt;_&lt;max" w:history="1">
        <w:r w:rsidRPr="004F06D0">
          <w:rPr>
            <w:rStyle w:val="Hyperlnk"/>
            <w:bdr w:val="none" w:sz="0" w:space="0" w:color="auto"/>
          </w:rPr>
          <w:t>CAM-MAXFEED4ROTATE</w:t>
        </w:r>
      </w:hyperlink>
    </w:p>
    <w:p w14:paraId="1DF33F1D" w14:textId="77777777" w:rsidR="004733B1" w:rsidRDefault="004733B1" w:rsidP="00F36E56">
      <w:pPr>
        <w:rPr>
          <w:rFonts w:cs="Tahoma"/>
        </w:rPr>
      </w:pPr>
    </w:p>
    <w:p w14:paraId="58F5E575" w14:textId="37FB63D1" w:rsidR="000C477E" w:rsidRDefault="000C477E" w:rsidP="00B9215F">
      <w:pPr>
        <w:pStyle w:val="Rubrik4"/>
      </w:pPr>
      <w:bookmarkStart w:id="827" w:name="_(CAM-AWJPAR_&lt;quality&gt;_&lt;row&gt;)"/>
      <w:bookmarkEnd w:id="827"/>
      <w:r>
        <w:t>(</w:t>
      </w:r>
      <w:hyperlink w:anchor="_(CAM-AWJPAR_&lt;quality&gt;_&lt;row&gt;)" w:history="1">
        <w:r w:rsidRPr="00F36E56">
          <w:rPr>
            <w:rStyle w:val="Hyperlnk"/>
            <w:bdr w:val="none" w:sz="0" w:space="0" w:color="auto"/>
          </w:rPr>
          <w:t>CAM-</w:t>
        </w:r>
        <w:r w:rsidRPr="00B9215F">
          <w:rPr>
            <w:rStyle w:val="Hyperlnk"/>
            <w:color w:val="auto"/>
            <w:bdr w:val="none" w:sz="0" w:space="0" w:color="auto"/>
          </w:rPr>
          <w:t>AWJPAR</w:t>
        </w:r>
      </w:hyperlink>
      <w:r>
        <w:t xml:space="preserve"> &lt;quality&gt; &lt;row&gt;)</w:t>
      </w:r>
    </w:p>
    <w:p w14:paraId="0C8F7A8F" w14:textId="3AFF73AA" w:rsidR="000C477E" w:rsidRDefault="000C477E" w:rsidP="000C477E">
      <w:r>
        <w:t xml:space="preserve">This function will read </w:t>
      </w:r>
      <w:r w:rsidR="00B42A2B">
        <w:t xml:space="preserve">values </w:t>
      </w:r>
      <w:r>
        <w:t>from the AWJ database for actual loaded material.</w:t>
      </w:r>
    </w:p>
    <w:p w14:paraId="564A4202" w14:textId="533D8A14" w:rsidR="000C477E" w:rsidRDefault="000C477E" w:rsidP="000C477E">
      <w:r>
        <w:rPr>
          <w:noProof/>
        </w:rPr>
        <w:drawing>
          <wp:inline distT="0" distB="0" distL="0" distR="0" wp14:anchorId="32AE6EC4" wp14:editId="68DC15A4">
            <wp:extent cx="5200650" cy="3152775"/>
            <wp:effectExtent l="0" t="0" r="0" b="9525"/>
            <wp:docPr id="36" name="Bildobjek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00650" cy="3152775"/>
                    </a:xfrm>
                    <a:prstGeom prst="rect">
                      <a:avLst/>
                    </a:prstGeom>
                  </pic:spPr>
                </pic:pic>
              </a:graphicData>
            </a:graphic>
          </wp:inline>
        </w:drawing>
      </w:r>
    </w:p>
    <w:p w14:paraId="7AE6F196" w14:textId="6A996836" w:rsidR="000C477E" w:rsidRDefault="000C477E" w:rsidP="000C477E">
      <w:pPr>
        <w:pStyle w:val="LISPSAMPLE"/>
      </w:pPr>
      <w:r>
        <w:t>Example:</w:t>
      </w:r>
      <w:r>
        <w:br/>
        <w:t>(CAM-AWJPART 3 1)</w:t>
      </w:r>
      <w:r>
        <w:tab/>
        <w:t>returns 228.3</w:t>
      </w:r>
      <w:r>
        <w:br/>
        <w:t>(CAM-AWJPART 2 5)</w:t>
      </w:r>
      <w:r>
        <w:tab/>
        <w:t>returns 6</w:t>
      </w:r>
    </w:p>
    <w:p w14:paraId="1156F84F" w14:textId="710436E6" w:rsidR="00143E5E" w:rsidRDefault="00143E5E" w:rsidP="00A23A90">
      <w:pPr>
        <w:pStyle w:val="Rubrik4"/>
      </w:pPr>
      <w:bookmarkStart w:id="828" w:name="_(CAM-CANVAS_&lt;part&gt;)"/>
      <w:bookmarkEnd w:id="824"/>
      <w:bookmarkEnd w:id="828"/>
      <w:r>
        <w:t>(</w:t>
      </w:r>
      <w:hyperlink w:anchor="_(CAM-CANVAS_&lt;part&gt;)" w:history="1">
        <w:r w:rsidRPr="00B9215F">
          <w:rPr>
            <w:rStyle w:val="Hyperlnk"/>
            <w:bdr w:val="none" w:sz="0" w:space="0" w:color="auto"/>
          </w:rPr>
          <w:t>CAM-CANVAS</w:t>
        </w:r>
      </w:hyperlink>
      <w:r>
        <w:t xml:space="preserve"> &lt;part&gt;)</w:t>
      </w:r>
    </w:p>
    <w:p w14:paraId="5080BB0D" w14:textId="77777777" w:rsidR="00143E5E" w:rsidRDefault="00143E5E" w:rsidP="00143E5E">
      <w:r>
        <w:t>Create a canvas image</w:t>
      </w:r>
    </w:p>
    <w:p w14:paraId="7594BF15" w14:textId="291EE693" w:rsidR="00815749" w:rsidRDefault="00815749" w:rsidP="00B9215F">
      <w:pPr>
        <w:pStyle w:val="Rubrik4"/>
        <w:rPr>
          <w:rFonts w:ascii="Calibri" w:hAnsi="Calibri"/>
        </w:rPr>
      </w:pPr>
      <w:bookmarkStart w:id="829" w:name="_(CAM-CONVERTRAPIDS_&lt;parts&gt;_&lt;cutfeed"/>
      <w:bookmarkEnd w:id="829"/>
      <w:r>
        <w:t>(</w:t>
      </w:r>
      <w:hyperlink w:anchor="_(CAM-CONVERTRAPIDS_&lt;parts&gt;_&lt;cutfeed" w:history="1">
        <w:r w:rsidRPr="00B9215F">
          <w:rPr>
            <w:rStyle w:val="Hyperlnk"/>
            <w:bdr w:val="none" w:sz="0" w:space="0" w:color="auto"/>
          </w:rPr>
          <w:t>CAM-CONVERTRAPIDS</w:t>
        </w:r>
      </w:hyperlink>
      <w:r>
        <w:t xml:space="preserve"> &lt;parts&gt; &lt;cutfeed&gt; &lt;rapidfeed&gt; &lt;maxdist&gt;)</w:t>
      </w:r>
    </w:p>
    <w:p w14:paraId="66736EE7" w14:textId="77777777" w:rsidR="00815749" w:rsidRDefault="00815749" w:rsidP="00143E5E">
      <w:r>
        <w:t>This function will convert all rapids in &lt;parts&gt; that are shorter than &lt;maxdist&gt; to normal cutting with the speed of &lt;rapidspeed&gt;. All other cutting will be done by &lt;cutspeed&gt;.</w:t>
      </w:r>
    </w:p>
    <w:p w14:paraId="757291DF" w14:textId="5272C628" w:rsidR="006370BC" w:rsidRPr="00B9215F" w:rsidRDefault="006370BC" w:rsidP="00B9215F">
      <w:pPr>
        <w:pStyle w:val="Rubrik4"/>
      </w:pPr>
      <w:bookmarkStart w:id="830" w:name="_(CAM-CONTOURMULTI_&lt;list_of"/>
      <w:bookmarkEnd w:id="830"/>
      <w:r w:rsidRPr="00B9215F">
        <w:t>(</w:t>
      </w:r>
      <w:hyperlink w:anchor="_(CAM-CONTOURMULTI_&lt;list_of" w:history="1">
        <w:r w:rsidRPr="00B9215F">
          <w:rPr>
            <w:rStyle w:val="Hyperlnk"/>
            <w:bdr w:val="none" w:sz="0" w:space="0" w:color="auto"/>
          </w:rPr>
          <w:t>CAM-CONTOURMULTI</w:t>
        </w:r>
      </w:hyperlink>
      <w:r w:rsidRPr="00B9215F">
        <w:t xml:space="preserve"> &lt;list of parts&gt;)</w:t>
      </w:r>
    </w:p>
    <w:p w14:paraId="4752FED0" w14:textId="77777777" w:rsidR="006370BC" w:rsidRDefault="006370BC" w:rsidP="006370BC">
      <w:r>
        <w:t>This function will add toolpath on all parts in the list. It will always use the current settings of the Contour command.</w:t>
      </w:r>
    </w:p>
    <w:p w14:paraId="5606537E" w14:textId="77777777" w:rsidR="006954F4" w:rsidRDefault="00B87768" w:rsidP="006370BC">
      <w:r>
        <w:t>&lt;list of parts&gt; This is normally the list that are returned from CAM-CREATEPART. The argument can also be a part</w:t>
      </w:r>
    </w:p>
    <w:p w14:paraId="4BBDF21F" w14:textId="7300B1A2" w:rsidR="006954F4" w:rsidRDefault="006954F4" w:rsidP="006954F4">
      <w:pPr>
        <w:pStyle w:val="Rubrik4"/>
      </w:pPr>
      <w:bookmarkStart w:id="831" w:name="_(CAM-CUTORDER_&lt;list_of"/>
      <w:bookmarkEnd w:id="831"/>
      <w:r>
        <w:lastRenderedPageBreak/>
        <w:t>(</w:t>
      </w:r>
      <w:hyperlink w:anchor="_(CAM-CUTORDER_&lt;list_of" w:history="1">
        <w:r w:rsidRPr="006954F4">
          <w:rPr>
            <w:rStyle w:val="Hyperlnk"/>
            <w:bdr w:val="none" w:sz="0" w:space="0" w:color="auto"/>
          </w:rPr>
          <w:t>CAM-CUTORDER</w:t>
        </w:r>
      </w:hyperlink>
      <w:r>
        <w:t xml:space="preserve"> &lt;list of parts&gt;)</w:t>
      </w:r>
    </w:p>
    <w:p w14:paraId="50FE77F0" w14:textId="77777777" w:rsidR="006954F4" w:rsidRDefault="006954F4" w:rsidP="006370BC">
      <w:r>
        <w:t>This will create a cut order. It will use the settings in the cutorder dialog.</w:t>
      </w:r>
    </w:p>
    <w:p w14:paraId="4D4C0283" w14:textId="77777777" w:rsidR="006954F4" w:rsidRDefault="006954F4" w:rsidP="006370BC"/>
    <w:p w14:paraId="78092AA3" w14:textId="5B536650" w:rsidR="002431CA" w:rsidRDefault="002431CA" w:rsidP="002431CA">
      <w:pPr>
        <w:pStyle w:val="Rubrik4"/>
      </w:pPr>
      <w:r>
        <w:t>(</w:t>
      </w:r>
      <w:hyperlink w:anchor="_(CAM-CUTORDER_&lt;list_of" w:history="1">
        <w:r w:rsidRPr="006954F4">
          <w:rPr>
            <w:rStyle w:val="Hyperlnk"/>
            <w:bdr w:val="none" w:sz="0" w:space="0" w:color="auto"/>
          </w:rPr>
          <w:t>CAM-CUTORDER</w:t>
        </w:r>
      </w:hyperlink>
      <w:r>
        <w:rPr>
          <w:rStyle w:val="Hyperlnk"/>
          <w:bdr w:val="none" w:sz="0" w:space="0" w:color="auto"/>
        </w:rPr>
        <w:t>SHEETS</w:t>
      </w:r>
      <w:r>
        <w:t xml:space="preserve"> &lt;list of parts&gt;)</w:t>
      </w:r>
    </w:p>
    <w:p w14:paraId="12B5A142" w14:textId="77777777" w:rsidR="002431CA" w:rsidRDefault="002431CA" w:rsidP="002431CA">
      <w:r>
        <w:t>This will create multiple cut orders. One for each sheet. Will return a list of cut order entities.</w:t>
      </w:r>
    </w:p>
    <w:p w14:paraId="5CF82622" w14:textId="77777777" w:rsidR="002431CA" w:rsidRDefault="002431CA" w:rsidP="006370BC"/>
    <w:p w14:paraId="36DBD94B" w14:textId="08570ED4" w:rsidR="006370BC" w:rsidRDefault="006954F4" w:rsidP="006954F4">
      <w:pPr>
        <w:pStyle w:val="Rubrik4"/>
      </w:pPr>
      <w:bookmarkStart w:id="832" w:name="_(CAM-CUTORDERRAW_&lt;list_of"/>
      <w:bookmarkEnd w:id="832"/>
      <w:r>
        <w:t>(</w:t>
      </w:r>
      <w:hyperlink w:anchor="_(CAM-CUTORDERRAW_&lt;list_of" w:history="1">
        <w:r w:rsidRPr="006954F4">
          <w:rPr>
            <w:rStyle w:val="Hyperlnk"/>
            <w:bdr w:val="none" w:sz="0" w:space="0" w:color="auto"/>
          </w:rPr>
          <w:t>CAM-CUTORDERRAW</w:t>
        </w:r>
      </w:hyperlink>
      <w:r>
        <w:t xml:space="preserve"> &lt;list of parts&gt;)</w:t>
      </w:r>
    </w:p>
    <w:p w14:paraId="2B2BDE26" w14:textId="77777777" w:rsidR="006954F4" w:rsidRDefault="006954F4" w:rsidP="00143E5E">
      <w:r>
        <w:t>This will create a cut order, the parts will be selected as the list is sorted.</w:t>
      </w:r>
    </w:p>
    <w:p w14:paraId="4CF631B8" w14:textId="77777777" w:rsidR="00143E5E" w:rsidRPr="00143E5E" w:rsidRDefault="00143E5E" w:rsidP="00143E5E"/>
    <w:p w14:paraId="1BDE387D" w14:textId="58B2FED7" w:rsidR="00A23A90" w:rsidRDefault="00A23A90" w:rsidP="00A23A90">
      <w:pPr>
        <w:pStyle w:val="Rubrik4"/>
      </w:pPr>
      <w:r>
        <w:t>(</w:t>
      </w:r>
      <w:hyperlink w:anchor="_(CAM-CREATEPART_&lt;objects&gt;_&lt;other" w:history="1">
        <w:r w:rsidRPr="00A23A90">
          <w:rPr>
            <w:rStyle w:val="Hyperlnk"/>
            <w:bdr w:val="none" w:sz="0" w:space="0" w:color="auto"/>
          </w:rPr>
          <w:t>CAM-CREATEPART</w:t>
        </w:r>
      </w:hyperlink>
      <w:r>
        <w:t xml:space="preserve"> &lt;objects&gt; &lt;other objects&gt; &lt;name&gt; &lt;quantity&gt; &lt;date&gt; &lt;customer&gt; &lt;ext qua&gt; &lt;int qua&gt; &lt;other qua&gt; &lt;geometry opt &gt; &lt;curve fit&gt;)</w:t>
      </w:r>
    </w:p>
    <w:p w14:paraId="3729C251" w14:textId="77777777" w:rsidR="00A23A90" w:rsidRDefault="00A23A90" w:rsidP="00A23A90">
      <w:r>
        <w:t>This function create a part in IGEMS and returns</w:t>
      </w:r>
      <w:r w:rsidR="00B87768">
        <w:t xml:space="preserve"> a list of created parts</w:t>
      </w:r>
      <w:r>
        <w:t>.</w:t>
      </w:r>
    </w:p>
    <w:p w14:paraId="58106C06" w14:textId="77777777" w:rsidR="00A23A90" w:rsidRDefault="00A23A90" w:rsidP="00A23A90">
      <w:r>
        <w:t>&lt;Objects&gt;</w:t>
      </w:r>
      <w:r>
        <w:tab/>
        <w:t>A list of objects that should be used for the parts</w:t>
      </w:r>
    </w:p>
    <w:p w14:paraId="090D10C7" w14:textId="77777777" w:rsidR="00A23A90" w:rsidRDefault="00A23A90" w:rsidP="00A23A90">
      <w:r>
        <w:t>&lt;Other objects&gt; A list of objects that should be used as other objects.</w:t>
      </w:r>
    </w:p>
    <w:p w14:paraId="554959AA" w14:textId="77777777" w:rsidR="00A23A90" w:rsidRDefault="00A23A90" w:rsidP="00A23A90">
      <w:r>
        <w:t>&lt;Name&gt; A string that describes the name. The name can have "#" and use automatic numbering.</w:t>
      </w:r>
    </w:p>
    <w:p w14:paraId="7A01B183" w14:textId="77777777" w:rsidR="00A23A90" w:rsidRDefault="00A23A90" w:rsidP="00A23A90">
      <w:r>
        <w:t>&lt;Quantity&gt; the number of parts that should be cut</w:t>
      </w:r>
    </w:p>
    <w:p w14:paraId="2E03D7DE" w14:textId="77777777" w:rsidR="00A23A90" w:rsidRDefault="00A23A90" w:rsidP="00A23A90">
      <w:r>
        <w:t>&lt;Date&gt; if you want to use the date if the day, then set this variable to nil. If you want to set another date then use a list of three integers that describe the year month and day. Example: (2015 3 27)</w:t>
      </w:r>
    </w:p>
    <w:p w14:paraId="647D1B11" w14:textId="77777777" w:rsidR="00A23A90" w:rsidRDefault="00A23A90" w:rsidP="00A23A90">
      <w:r>
        <w:t>&lt;Customer&gt; a string with the name. If no customer should be given then use an empty string "".</w:t>
      </w:r>
    </w:p>
    <w:p w14:paraId="2E843697" w14:textId="77777777" w:rsidR="00A23A90" w:rsidRDefault="00A23A90" w:rsidP="00A23A90">
      <w:r>
        <w:t>&lt;ext qua&gt; The quality for external quality between 1 to 5. 1 is X-rough and 5 is X-fine.</w:t>
      </w:r>
    </w:p>
    <w:p w14:paraId="212F0969" w14:textId="77777777" w:rsidR="00A23A90" w:rsidRDefault="00A23A90" w:rsidP="00A23A90">
      <w:r>
        <w:t>&lt;int qua&gt; The quality for internal quality between 1 to 5. 1 is X-rough and 5 is X-fine.</w:t>
      </w:r>
    </w:p>
    <w:p w14:paraId="2488D0B8" w14:textId="77777777" w:rsidR="00A23A90" w:rsidRDefault="00A23A90" w:rsidP="00A23A90">
      <w:r>
        <w:t>&lt;Other qua&gt; The quality for other objects between 1 to 5. 1 is X-rough and 5 is X-fine.</w:t>
      </w:r>
    </w:p>
    <w:p w14:paraId="2FBBF8F0" w14:textId="77777777" w:rsidR="00A23A90" w:rsidRDefault="00A23A90" w:rsidP="00A23A90">
      <w:r>
        <w:t>&lt;Geometry optimizing&gt; T if geometry optimation should be used else nil</w:t>
      </w:r>
    </w:p>
    <w:p w14:paraId="5949DDB6" w14:textId="77777777" w:rsidR="00A23A90" w:rsidRDefault="00A23A90" w:rsidP="00A23A90">
      <w:r>
        <w:t>&lt;Curvefit&gt; T if Curvefit should be used else nil.</w:t>
      </w:r>
    </w:p>
    <w:p w14:paraId="01CB76BF" w14:textId="782E24AF" w:rsidR="00F878B3" w:rsidRDefault="00F878B3" w:rsidP="00F878B3">
      <w:pPr>
        <w:pStyle w:val="Rubrik4"/>
      </w:pPr>
      <w:r>
        <w:t>(</w:t>
      </w:r>
      <w:hyperlink w:anchor="_(CAM-CREATESHEET_&lt;name&gt;_&lt;xsize&gt;" w:history="1">
        <w:r w:rsidRPr="009F3D45">
          <w:rPr>
            <w:rStyle w:val="Hyperlnk"/>
            <w:bdr w:val="none" w:sz="0" w:space="0" w:color="auto"/>
          </w:rPr>
          <w:t>CAM-CREATESHEET</w:t>
        </w:r>
      </w:hyperlink>
      <w:r>
        <w:t xml:space="preserve"> &lt;name&gt; &lt;xsize&gt; &lt;ysize&gt; &lt;collar&gt;)</w:t>
      </w:r>
      <w:bookmarkEnd w:id="825"/>
    </w:p>
    <w:p w14:paraId="759738E0" w14:textId="77777777" w:rsidR="00F878B3" w:rsidRDefault="00F878B3" w:rsidP="00F878B3">
      <w:r>
        <w:t>Creates a rectangular sheet at with &lt;xsize&gt; and &lt;ysize&gt; and &lt;collar&gt;</w:t>
      </w:r>
    </w:p>
    <w:p w14:paraId="15D3E872" w14:textId="77777777" w:rsidR="004541F5" w:rsidRDefault="004541F5" w:rsidP="00F878B3"/>
    <w:p w14:paraId="5EACAB00" w14:textId="1449D60F" w:rsidR="00B9215F" w:rsidRDefault="00B9215F" w:rsidP="00B9215F">
      <w:pPr>
        <w:pStyle w:val="Rubrik4"/>
      </w:pPr>
      <w:bookmarkStart w:id="833" w:name="_(CAM-INDEXTOOBJ_&lt;index&gt;)"/>
      <w:bookmarkStart w:id="834" w:name="_(CAM-DISCONNECT_&lt;part&gt;)"/>
      <w:bookmarkEnd w:id="833"/>
      <w:bookmarkEnd w:id="834"/>
      <w:r>
        <w:t>(</w:t>
      </w:r>
      <w:hyperlink w:anchor="_(CAM-DISCONNECT_&lt;part&gt;)" w:history="1">
        <w:r w:rsidRPr="00B9215F">
          <w:rPr>
            <w:rStyle w:val="Hyperlnk"/>
            <w:bdr w:val="none" w:sz="0" w:space="0" w:color="auto"/>
          </w:rPr>
          <w:t>CAM-DISCONNECT</w:t>
        </w:r>
      </w:hyperlink>
      <w:r>
        <w:t xml:space="preserve"> &lt;part&gt;</w:t>
      </w:r>
      <w:r w:rsidR="00AA0C4F">
        <w:t xml:space="preserve"> &lt;</w:t>
      </w:r>
      <w:r w:rsidR="00DB1F6D">
        <w:t>breakup</w:t>
      </w:r>
      <w:r w:rsidR="00AA0C4F">
        <w:t>&gt;</w:t>
      </w:r>
      <w:r>
        <w:t>)</w:t>
      </w:r>
    </w:p>
    <w:p w14:paraId="73FF2CA8" w14:textId="57A1A816" w:rsidR="00B9215F" w:rsidRDefault="00B9215F" w:rsidP="00B9215F">
      <w:r>
        <w:t>The function will disconnect the toolpath on the part and create disconnected toolpath</w:t>
      </w:r>
      <w:r w:rsidR="00DB1F6D">
        <w:t>s</w:t>
      </w:r>
      <w:r>
        <w:t>. The function will return T if it's OK else nil.</w:t>
      </w:r>
    </w:p>
    <w:p w14:paraId="7800F231" w14:textId="78032EB7" w:rsidR="00AA0C4F" w:rsidRDefault="00AA0C4F" w:rsidP="00B9215F">
      <w:r>
        <w:t xml:space="preserve">If the argument </w:t>
      </w:r>
      <w:r w:rsidR="00DB1F6D">
        <w:t>&lt;breakup</w:t>
      </w:r>
      <w:r>
        <w:t>&gt; is not nil, then it will be separate disconnected toolpath</w:t>
      </w:r>
      <w:r w:rsidR="00DB1F6D">
        <w:t>s</w:t>
      </w:r>
      <w:r>
        <w:t xml:space="preserve"> for each geometry on the part. If the argument is</w:t>
      </w:r>
      <w:r w:rsidR="00DB1F6D">
        <w:t xml:space="preserve"> nil then all geometry's will be located in the same disconnected toolpath.</w:t>
      </w:r>
    </w:p>
    <w:p w14:paraId="5CD46A37" w14:textId="7D143648" w:rsidR="006F34AB" w:rsidRDefault="006F34AB" w:rsidP="006F34AB">
      <w:pPr>
        <w:pStyle w:val="Rubrik4"/>
      </w:pPr>
      <w:r w:rsidRPr="006F34AB">
        <w:t>(CAD-GETBOTTOMARC from mid to oldvector $vector)</w:t>
      </w:r>
    </w:p>
    <w:p w14:paraId="149F108D" w14:textId="565719CD" w:rsidR="006F34AB" w:rsidRDefault="006F34AB" w:rsidP="006F34AB">
      <w:r>
        <w:t>The function returns a list of the center and the midpoint of the bottom arc from a 3D-5X part.</w:t>
      </w:r>
    </w:p>
    <w:p w14:paraId="2F2BA859" w14:textId="219A47CD" w:rsidR="006F34AB" w:rsidRDefault="006F34AB" w:rsidP="006F34AB">
      <w:r>
        <w:t>&lt;from&gt; is the start point of the top arc in x y z</w:t>
      </w:r>
    </w:p>
    <w:p w14:paraId="00DB5943" w14:textId="0FA4A6FA" w:rsidR="006F34AB" w:rsidRPr="006F34AB" w:rsidRDefault="006F34AB" w:rsidP="006F34AB">
      <w:r>
        <w:t>&lt;mid&gt; is the midpoint of the top arc in x y z</w:t>
      </w:r>
    </w:p>
    <w:p w14:paraId="63ED94F6" w14:textId="38938D68" w:rsidR="006F34AB" w:rsidRDefault="006F34AB" w:rsidP="006F34AB">
      <w:r>
        <w:t>&lt;to&gt; is the endpoint of the top arc in x y z</w:t>
      </w:r>
    </w:p>
    <w:p w14:paraId="1E2E3B1F" w14:textId="4F733AA3" w:rsidR="006F34AB" w:rsidRDefault="006F34AB" w:rsidP="006F34AB">
      <w:r>
        <w:t>&lt;oldvector&gt; id the $vector from previous postprocessor function</w:t>
      </w:r>
    </w:p>
    <w:p w14:paraId="24CD6B60" w14:textId="77777777" w:rsidR="006F34AB" w:rsidRDefault="006F34AB" w:rsidP="006F34AB">
      <w:r>
        <w:t>&lt;$vector&gt; is the jet vector in the ARC function in the postprocessor.</w:t>
      </w:r>
      <w:bookmarkStart w:id="835" w:name="_(CAM-GETMACVAR_&lt;variable&gt;)"/>
      <w:bookmarkEnd w:id="835"/>
    </w:p>
    <w:p w14:paraId="5D299C19" w14:textId="77777777" w:rsidR="006F34AB" w:rsidRDefault="006F34AB" w:rsidP="006F34AB"/>
    <w:p w14:paraId="1D4709B3" w14:textId="44A08D54" w:rsidR="004541F5" w:rsidRDefault="004541F5" w:rsidP="006F34AB">
      <w:r>
        <w:t>(</w:t>
      </w:r>
      <w:hyperlink w:anchor="_(CAM-GETMACVAR_&lt;variable&gt;)" w:history="1">
        <w:r w:rsidRPr="004541F5">
          <w:rPr>
            <w:rStyle w:val="Hyperlnk"/>
            <w:bdr w:val="none" w:sz="0" w:space="0" w:color="auto"/>
          </w:rPr>
          <w:t>CAM-GETMACVAR</w:t>
        </w:r>
      </w:hyperlink>
      <w:r>
        <w:t xml:space="preserve"> &lt;variable&gt;)</w:t>
      </w:r>
    </w:p>
    <w:p w14:paraId="4F852F27" w14:textId="244F59A0" w:rsidR="004541F5" w:rsidRPr="004541F5" w:rsidRDefault="004541F5" w:rsidP="004541F5">
      <w:r>
        <w:t>This function returns the value from the machine configuration. If the variable does not exist, then it will return nil.</w:t>
      </w:r>
    </w:p>
    <w:p w14:paraId="624230F6" w14:textId="5553EE6C" w:rsidR="004541F5" w:rsidRDefault="004541F5" w:rsidP="004541F5">
      <w:pPr>
        <w:pStyle w:val="Rubrik4"/>
      </w:pPr>
      <w:bookmarkStart w:id="836" w:name="_(CAM-GETMATVAR_&lt;variable&gt;)"/>
      <w:bookmarkEnd w:id="836"/>
      <w:r>
        <w:lastRenderedPageBreak/>
        <w:t>(</w:t>
      </w:r>
      <w:hyperlink w:anchor="_(CAM-GETMATVAR_&lt;variable&gt;)" w:history="1">
        <w:r w:rsidRPr="004541F5">
          <w:rPr>
            <w:rStyle w:val="Hyperlnk"/>
            <w:bdr w:val="none" w:sz="0" w:space="0" w:color="auto"/>
          </w:rPr>
          <w:t>CAM-GETMATVAR</w:t>
        </w:r>
      </w:hyperlink>
      <w:r>
        <w:t xml:space="preserve"> &lt;variable&gt;)</w:t>
      </w:r>
    </w:p>
    <w:p w14:paraId="2878B3AC" w14:textId="0C8759F7" w:rsidR="004541F5" w:rsidRPr="004541F5" w:rsidRDefault="004541F5" w:rsidP="004541F5">
      <w:r>
        <w:t>This function returns the value from the material settings. If the variable does not exist, then it will return nil.</w:t>
      </w:r>
    </w:p>
    <w:p w14:paraId="0803CB5F" w14:textId="4C9081EF" w:rsidR="004541F5" w:rsidRDefault="004541F5" w:rsidP="004541F5">
      <w:pPr>
        <w:pStyle w:val="Rubrik4"/>
      </w:pPr>
      <w:r>
        <w:t>(</w:t>
      </w:r>
      <w:hyperlink w:anchor="_(CAM-INDEXTOOBJ_&lt;index&gt;)" w:history="1">
        <w:r w:rsidRPr="00143E5E">
          <w:rPr>
            <w:rStyle w:val="Hyperlnk"/>
            <w:bdr w:val="none" w:sz="0" w:space="0" w:color="auto"/>
          </w:rPr>
          <w:t>CAM-INDEXTOOBJ</w:t>
        </w:r>
      </w:hyperlink>
      <w:r>
        <w:t xml:space="preserve"> &lt;index&gt;)</w:t>
      </w:r>
    </w:p>
    <w:p w14:paraId="149D9F1B" w14:textId="77777777" w:rsidR="004541F5" w:rsidRDefault="004541F5" w:rsidP="004541F5">
      <w:r>
        <w:t>Returns an object name that can be used by CAD-GET to get information about the part while postprocessing. The index number must come from the cut order in the postprocessor</w:t>
      </w:r>
    </w:p>
    <w:p w14:paraId="0E7C4AF4" w14:textId="4299C138" w:rsidR="004541F5" w:rsidRDefault="00405B23" w:rsidP="00405B23">
      <w:pPr>
        <w:pStyle w:val="Rubrik4"/>
      </w:pPr>
      <w:bookmarkStart w:id="837" w:name="_(CAM-LISPGEOMB64_&lt;point_list&gt;"/>
      <w:bookmarkEnd w:id="837"/>
      <w:r>
        <w:t>(</w:t>
      </w:r>
      <w:hyperlink w:anchor="_(CAM-LISPGEOMB64_&lt;point_list&gt;" w:history="1">
        <w:r w:rsidRPr="00405B23">
          <w:rPr>
            <w:rStyle w:val="Hyperlnk"/>
            <w:bdr w:val="none" w:sz="0" w:space="0" w:color="auto"/>
          </w:rPr>
          <w:t>CAM-LISPGEOMB64</w:t>
        </w:r>
      </w:hyperlink>
      <w:r>
        <w:t xml:space="preserve"> &lt;point list&gt; &lt;trans&gt;)</w:t>
      </w:r>
    </w:p>
    <w:p w14:paraId="7A57800C" w14:textId="2CBBE396" w:rsidR="00405B23" w:rsidRDefault="00405B23" w:rsidP="00405B23">
      <w:r>
        <w:t>This function returns a Base64 string that can be used as a sheet geometry in IGEMS cnc.</w:t>
      </w:r>
    </w:p>
    <w:p w14:paraId="07166CEC" w14:textId="147DA183" w:rsidR="00C7727C" w:rsidRDefault="00C7727C" w:rsidP="00405B23">
      <w:r>
        <w:t xml:space="preserve">Each list has following information (X Y bulge), if the bulge is 0 it will be a line, if bulge is 1 it will be a </w:t>
      </w:r>
      <w:r w:rsidR="00485254">
        <w:t>180-degree</w:t>
      </w:r>
      <w:r w:rsidR="005C2BB4">
        <w:t xml:space="preserve"> arc.</w:t>
      </w:r>
      <w:r w:rsidR="00485254">
        <w:t xml:space="preserve"> If the argument &lt;trans&gt; is T then the X, Y coordinated is switched according to the actual axis direction of the machine. (The table layout in machine setting).</w:t>
      </w:r>
    </w:p>
    <w:p w14:paraId="67471BC6" w14:textId="04603552" w:rsidR="00405B23" w:rsidRDefault="00405B23" w:rsidP="00405B23">
      <w:r>
        <w:t>Example:</w:t>
      </w:r>
    </w:p>
    <w:p w14:paraId="2CF00B05" w14:textId="0679B20E" w:rsidR="00405B23" w:rsidRDefault="00431320" w:rsidP="00431320">
      <w:pPr>
        <w:pStyle w:val="LISPSAMPLE"/>
      </w:pPr>
      <w:r w:rsidRPr="00431320">
        <w:t>(SETQ sheetlist (LIST (LIST '(450 0 0) '(450 450 0) '(0 450 0) '(0 0 0)) (LIST '(350 100 0) '(350 350 0) '(100 350 0) '(100 100 0))))</w:t>
      </w:r>
    </w:p>
    <w:p w14:paraId="56F87E5C" w14:textId="3517B8D2" w:rsidR="00431320" w:rsidRDefault="00431320" w:rsidP="00431320">
      <w:pPr>
        <w:pStyle w:val="LISPSAMPLE"/>
      </w:pPr>
      <w:r w:rsidRPr="00431320">
        <w:t>(WRITE (STRCAT "$SHEETGEOMETRY:" (CAM-LISPGEOMB64 sheetlist T)))</w:t>
      </w:r>
    </w:p>
    <w:p w14:paraId="057ABAEE" w14:textId="77777777" w:rsidR="00431320" w:rsidRDefault="00431320" w:rsidP="00431320">
      <w:pPr>
        <w:pStyle w:val="LISPSAMPLE"/>
      </w:pPr>
    </w:p>
    <w:p w14:paraId="5B101B66" w14:textId="1B6B8768" w:rsidR="00431320" w:rsidRDefault="00431320" w:rsidP="00431320">
      <w:pPr>
        <w:pStyle w:val="LISPSAMPLE"/>
      </w:pPr>
      <w:r>
        <w:t>The INC file will look as follows:</w:t>
      </w:r>
    </w:p>
    <w:p w14:paraId="4E0E2E53" w14:textId="654F7B31" w:rsidR="00431320" w:rsidRDefault="00431320" w:rsidP="00431320">
      <w:pPr>
        <w:pStyle w:val="LISPSAMPLE"/>
      </w:pPr>
      <w:r w:rsidRPr="00431320">
        <w:t>$SHEETGEOMETRY:AgAAAAQAAAAAAOFDAAAAAAAAAAAAAOFDAADhQwAAAAAAAAAAAADhQwAAAAAAAAAAAAAAAAAAAAAEAAAAAACvQwAAyEIAAAAAAACvQwAAr0MAAAAAAADIQgAAr0MAAAAAAADIQgAAyEIAAAAA</w:t>
      </w:r>
    </w:p>
    <w:p w14:paraId="7308566E" w14:textId="084ACB9D" w:rsidR="00431320" w:rsidRDefault="00431320" w:rsidP="00431320">
      <w:r>
        <w:t>In IGEMS cnc</w:t>
      </w:r>
      <w:r w:rsidR="00C7727C">
        <w:t xml:space="preserve"> HMI </w:t>
      </w:r>
      <w:r>
        <w:t>the sheet will look as follows</w:t>
      </w:r>
      <w:r w:rsidR="00C7727C">
        <w:t>:</w:t>
      </w:r>
    </w:p>
    <w:p w14:paraId="325D30C5" w14:textId="1C7327A1" w:rsidR="00C7727C" w:rsidRPr="00405B23" w:rsidRDefault="00C7727C" w:rsidP="00431320">
      <w:r w:rsidRPr="00C7727C">
        <w:rPr>
          <w:noProof/>
        </w:rPr>
        <w:drawing>
          <wp:inline distT="0" distB="0" distL="0" distR="0" wp14:anchorId="08C41080" wp14:editId="64B9BD23">
            <wp:extent cx="2572109" cy="2819794"/>
            <wp:effectExtent l="0" t="0" r="0" b="0"/>
            <wp:docPr id="293649407" name="Bildobjekt 1" descr="En bild som visar text, skärmbild, Rektangel,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49407" name="Bildobjekt 1" descr="En bild som visar text, skärmbild, Rektangel, Grafik&#10;&#10;Automatiskt genererad beskrivning"/>
                    <pic:cNvPicPr/>
                  </pic:nvPicPr>
                  <pic:blipFill>
                    <a:blip r:embed="rId95"/>
                    <a:stretch>
                      <a:fillRect/>
                    </a:stretch>
                  </pic:blipFill>
                  <pic:spPr>
                    <a:xfrm>
                      <a:off x="0" y="0"/>
                      <a:ext cx="2572109" cy="2819794"/>
                    </a:xfrm>
                    <a:prstGeom prst="rect">
                      <a:avLst/>
                    </a:prstGeom>
                  </pic:spPr>
                </pic:pic>
              </a:graphicData>
            </a:graphic>
          </wp:inline>
        </w:drawing>
      </w:r>
    </w:p>
    <w:p w14:paraId="46CCD5E9" w14:textId="6857132C" w:rsidR="00160B8F" w:rsidRDefault="00160B8F" w:rsidP="00160B8F">
      <w:pPr>
        <w:pStyle w:val="Rubrik4"/>
      </w:pPr>
      <w:bookmarkStart w:id="838" w:name="_(CAM-LOADMAC_&lt;Machine&gt;)"/>
      <w:bookmarkStart w:id="839" w:name="_Toc359406333"/>
      <w:bookmarkEnd w:id="838"/>
      <w:r>
        <w:t>(</w:t>
      </w:r>
      <w:hyperlink w:anchor="_(CAM-LOADMAC_&lt;Machine&gt;)" w:history="1">
        <w:r w:rsidRPr="00160B8F">
          <w:rPr>
            <w:rStyle w:val="Hyperlnk"/>
            <w:bdr w:val="none" w:sz="0" w:space="0" w:color="auto"/>
          </w:rPr>
          <w:t>CAM-LOADMAC</w:t>
        </w:r>
      </w:hyperlink>
      <w:r>
        <w:t xml:space="preserve"> &lt;machine&gt;)</w:t>
      </w:r>
      <w:bookmarkEnd w:id="839"/>
    </w:p>
    <w:p w14:paraId="3B371F0A" w14:textId="77777777" w:rsidR="00160B8F" w:rsidRDefault="00160B8F" w:rsidP="001A568B">
      <w:r>
        <w:t>The function load actual machine with latest used cutting parameters.</w:t>
      </w:r>
    </w:p>
    <w:p w14:paraId="4CAEA2D7" w14:textId="77777777" w:rsidR="00C405EB" w:rsidRDefault="00C405EB" w:rsidP="001A568B">
      <w:r>
        <w:t>From version R2017.2.1317 it also set all LISP variables that belong to the machine.</w:t>
      </w:r>
    </w:p>
    <w:p w14:paraId="62A9F4A2" w14:textId="39BA420B" w:rsidR="00AF2E2C" w:rsidRDefault="00F878B3" w:rsidP="00AD303B">
      <w:pPr>
        <w:pStyle w:val="Rubrik4"/>
      </w:pPr>
      <w:bookmarkStart w:id="840" w:name="_(CAM-PROCESS_&lt;cutorder&gt;&lt;filename&gt;&lt;o"/>
      <w:bookmarkStart w:id="841" w:name="_(CAM-LOADMACMAT_&lt;machine&gt;_&lt;group&gt;"/>
      <w:bookmarkEnd w:id="840"/>
      <w:bookmarkEnd w:id="841"/>
      <w:r>
        <w:t xml:space="preserve"> </w:t>
      </w:r>
      <w:bookmarkStart w:id="842" w:name="_Toc359406334"/>
      <w:r w:rsidR="00AD303B">
        <w:t>(</w:t>
      </w:r>
      <w:hyperlink w:anchor="_(CAM-LOADMACMAT_&lt;machine&gt;_&lt;group&gt;" w:history="1">
        <w:r w:rsidR="00AD303B" w:rsidRPr="009F3D45">
          <w:rPr>
            <w:rStyle w:val="Hyperlnk"/>
            <w:bdr w:val="none" w:sz="0" w:space="0" w:color="auto"/>
          </w:rPr>
          <w:t>CAM-LOADMACMAT</w:t>
        </w:r>
      </w:hyperlink>
      <w:r w:rsidR="00AD303B">
        <w:t xml:space="preserve"> &lt;machine&gt; &lt;group&gt; &lt;quality&gt; &lt;thickness&gt;)</w:t>
      </w:r>
      <w:bookmarkEnd w:id="842"/>
    </w:p>
    <w:p w14:paraId="2D1AE596" w14:textId="2B624B7C" w:rsidR="00AD303B" w:rsidRDefault="00AD303B" w:rsidP="00AD303B">
      <w:pPr>
        <w:pStyle w:val="Rubrik4"/>
      </w:pPr>
      <w:bookmarkStart w:id="843" w:name="_(CAM-MATINFO)"/>
      <w:bookmarkStart w:id="844" w:name="_Toc359406335"/>
      <w:bookmarkEnd w:id="843"/>
      <w:r>
        <w:t>(</w:t>
      </w:r>
      <w:hyperlink w:anchor="_(CAM-MATINFO)" w:history="1">
        <w:r w:rsidRPr="009F3D45">
          <w:rPr>
            <w:rStyle w:val="Hyperlnk"/>
            <w:bdr w:val="none" w:sz="0" w:space="0" w:color="auto"/>
          </w:rPr>
          <w:t>CAM-MATINFO</w:t>
        </w:r>
      </w:hyperlink>
      <w:r>
        <w:t>)</w:t>
      </w:r>
      <w:bookmarkEnd w:id="844"/>
    </w:p>
    <w:p w14:paraId="7BE67332" w14:textId="77777777" w:rsidR="00AD303B" w:rsidRDefault="00AD303B" w:rsidP="00AD303B">
      <w:r>
        <w:t>The function returns a list with ("NAME" "QUALITY" "THICKNESS" "DENSITY")</w:t>
      </w:r>
    </w:p>
    <w:p w14:paraId="52DE3ED9" w14:textId="3224210F" w:rsidR="00AF2E2C" w:rsidRDefault="00AD303B" w:rsidP="00AD303B">
      <w:pPr>
        <w:pStyle w:val="Rubrik4"/>
      </w:pPr>
      <w:bookmarkStart w:id="845" w:name="_(CAM-MACINFO)"/>
      <w:bookmarkStart w:id="846" w:name="_Toc359406336"/>
      <w:bookmarkEnd w:id="845"/>
      <w:r>
        <w:t>(</w:t>
      </w:r>
      <w:hyperlink w:anchor="_(CAM-MACINFO)" w:history="1">
        <w:r w:rsidR="00AF2E2C" w:rsidRPr="009F3D45">
          <w:rPr>
            <w:rStyle w:val="Hyperlnk"/>
            <w:bdr w:val="none" w:sz="0" w:space="0" w:color="auto"/>
          </w:rPr>
          <w:t>CAM-MACINFO</w:t>
        </w:r>
      </w:hyperlink>
      <w:r>
        <w:t>)</w:t>
      </w:r>
      <w:bookmarkEnd w:id="846"/>
    </w:p>
    <w:p w14:paraId="331DE413" w14:textId="77777777" w:rsidR="00AD303B" w:rsidRDefault="00AD303B" w:rsidP="00AD303B">
      <w:r>
        <w:t>The function returns a list with ("NAME" "TYPE")</w:t>
      </w:r>
    </w:p>
    <w:p w14:paraId="2D60197E" w14:textId="53E00AC4" w:rsidR="00823730" w:rsidRPr="00823730" w:rsidRDefault="00823730" w:rsidP="00823730">
      <w:pPr>
        <w:pStyle w:val="Rubrik4"/>
        <w:rPr>
          <w:rStyle w:val="Hyperlnk"/>
        </w:rPr>
      </w:pPr>
      <w:bookmarkStart w:id="847" w:name="_(CAM-MAXFEED4ROTATE_&lt;radians&gt;_&lt;max"/>
      <w:bookmarkEnd w:id="847"/>
      <w:r w:rsidRPr="00823730">
        <w:rPr>
          <w:rStyle w:val="Hyperlnk"/>
        </w:rPr>
        <w:lastRenderedPageBreak/>
        <w:t>(</w:t>
      </w:r>
      <w:hyperlink w:anchor="_(CAM-MAXFEED4ROTATE_&lt;radians&gt;_&lt;max" w:history="1">
        <w:r w:rsidRPr="00823730">
          <w:rPr>
            <w:rStyle w:val="Hyperlnk"/>
          </w:rPr>
          <w:t>CAM-MAXFEED4ROTATE</w:t>
        </w:r>
      </w:hyperlink>
      <w:r w:rsidRPr="00823730">
        <w:rPr>
          <w:rStyle w:val="Hyperlnk"/>
        </w:rPr>
        <w:t xml:space="preserve"> &lt;radians&gt; &lt;max speed&gt; &lt;acceleration&gt;)</w:t>
      </w:r>
    </w:p>
    <w:p w14:paraId="5ABECA9E" w14:textId="77777777" w:rsidR="00823730" w:rsidRDefault="00823730" w:rsidP="00823730">
      <w:pPr>
        <w:rPr>
          <w:rFonts w:cs="Tahoma"/>
        </w:rPr>
      </w:pPr>
      <w:r>
        <w:t>The function returns the max reacted speed in degree per second for a motion &lt;radians&gt; rotation with &lt;max speed&gt; as degrees per second with &lt;acceleration&gt; in degree/sec</w:t>
      </w:r>
      <w:r>
        <w:rPr>
          <w:rFonts w:cs="Tahoma"/>
        </w:rPr>
        <w:t>²</w:t>
      </w:r>
    </w:p>
    <w:p w14:paraId="0A260F50" w14:textId="7686C245" w:rsidR="004F06D0" w:rsidRDefault="004F06D0" w:rsidP="00823730">
      <w:pPr>
        <w:rPr>
          <w:rFonts w:cs="Tahoma"/>
        </w:rPr>
      </w:pPr>
      <w:r>
        <w:rPr>
          <w:rFonts w:cs="Tahoma"/>
        </w:rPr>
        <w:t xml:space="preserve">Note! See also </w:t>
      </w:r>
      <w:hyperlink w:anchor="_(CAM-TIME4ROTATE_&lt;radians&gt;_&lt;max" w:history="1">
        <w:r w:rsidRPr="00823730">
          <w:rPr>
            <w:rStyle w:val="Hyperlnk"/>
            <w:sz w:val="22"/>
            <w:bdr w:val="none" w:sz="0" w:space="0" w:color="auto"/>
          </w:rPr>
          <w:t>CAM-TIME4ROTATE</w:t>
        </w:r>
      </w:hyperlink>
    </w:p>
    <w:p w14:paraId="1CC36D31" w14:textId="30B2C1C9" w:rsidR="00F878B3" w:rsidRDefault="00F878B3" w:rsidP="00F878B3">
      <w:pPr>
        <w:pStyle w:val="Rubrik4"/>
      </w:pPr>
      <w:bookmarkStart w:id="848" w:name="_(CAM-CREATESHEET_&lt;name&gt;_&lt;xsize&gt;"/>
      <w:bookmarkStart w:id="849" w:name="_Toc359406337"/>
      <w:bookmarkEnd w:id="848"/>
      <w:r>
        <w:t>(</w:t>
      </w:r>
      <w:hyperlink w:anchor="_(CAM-OPENSHEETFILE)" w:history="1">
        <w:r w:rsidRPr="009F3D45">
          <w:rPr>
            <w:rStyle w:val="Hyperlnk"/>
            <w:bdr w:val="none" w:sz="0" w:space="0" w:color="auto"/>
          </w:rPr>
          <w:t>CAM-OPENSHEETFILE</w:t>
        </w:r>
      </w:hyperlink>
      <w:r>
        <w:t>)</w:t>
      </w:r>
      <w:bookmarkEnd w:id="849"/>
    </w:p>
    <w:p w14:paraId="1040C4CC" w14:textId="77777777" w:rsidR="00F878B3" w:rsidRDefault="00F878B3" w:rsidP="00F878B3">
      <w:r>
        <w:t>Open matching sheet file.</w:t>
      </w:r>
    </w:p>
    <w:p w14:paraId="0C5B49F2" w14:textId="77777777" w:rsidR="005C2BB4" w:rsidRDefault="005C2BB4" w:rsidP="00F878B3"/>
    <w:p w14:paraId="3BCCA769" w14:textId="0CAD1EE7" w:rsidR="005C2BB4" w:rsidRDefault="005C2BB4" w:rsidP="005C2BB4">
      <w:pPr>
        <w:pStyle w:val="Rubrik4"/>
      </w:pPr>
      <w:bookmarkStart w:id="850" w:name="_(CAM-PARTGEOMB64_&lt;id&gt;)"/>
      <w:bookmarkEnd w:id="850"/>
      <w:r>
        <w:t>(</w:t>
      </w:r>
      <w:hyperlink w:anchor="_(CAM-PARTGEOMB64_&lt;id&gt;)" w:history="1">
        <w:r w:rsidRPr="005C2BB4">
          <w:rPr>
            <w:rStyle w:val="Hyperlnk"/>
            <w:bdr w:val="none" w:sz="0" w:space="0" w:color="auto"/>
          </w:rPr>
          <w:t>CAM-PARTGEOMB64</w:t>
        </w:r>
      </w:hyperlink>
      <w:r>
        <w:t xml:space="preserve"> &lt;</w:t>
      </w:r>
      <w:r>
        <w:rPr>
          <w:sz w:val="20"/>
          <w:szCs w:val="18"/>
        </w:rPr>
        <w:t>$partid</w:t>
      </w:r>
      <w:r>
        <w:t xml:space="preserve"> &gt;)</w:t>
      </w:r>
    </w:p>
    <w:p w14:paraId="4FF1BD99" w14:textId="715AA8DF" w:rsidR="005C2BB4" w:rsidRDefault="005C2BB4" w:rsidP="00F878B3">
      <w:r>
        <w:t>This function will returns a Base64 string that describes the geometry for the HMI in IGEMS cnc.</w:t>
      </w:r>
    </w:p>
    <w:p w14:paraId="0C2E6246" w14:textId="726156F5" w:rsidR="005C2BB4" w:rsidRDefault="005C2BB4" w:rsidP="00F878B3">
      <w:r>
        <w:t xml:space="preserve">The $partid argument should be the same as the $partid variable that are visible in the PART function in the postprocessor. </w:t>
      </w:r>
    </w:p>
    <w:p w14:paraId="46CE257E" w14:textId="6845F08B" w:rsidR="005C2BB4" w:rsidRDefault="005C2BB4" w:rsidP="005C2BB4">
      <w:pPr>
        <w:pStyle w:val="LISPSAMPLE"/>
      </w:pPr>
      <w:r>
        <w:t>Example:</w:t>
      </w:r>
    </w:p>
    <w:p w14:paraId="48796667" w14:textId="191E9F33" w:rsidR="005C2BB4" w:rsidRDefault="005C2BB4" w:rsidP="005C2BB4">
      <w:pPr>
        <w:pStyle w:val="LISPSAMPLE"/>
      </w:pPr>
      <w:r w:rsidRPr="005C2BB4">
        <w:t>(WRITE (STRCAT "$PARTGEOMETRY: " (CAM-PARTGEOMB64 id)))</w:t>
      </w:r>
    </w:p>
    <w:p w14:paraId="1FCA9157" w14:textId="258D5911" w:rsidR="00610421" w:rsidRDefault="009F3D45" w:rsidP="009F3D45">
      <w:pPr>
        <w:pStyle w:val="Rubrik4"/>
      </w:pPr>
      <w:bookmarkStart w:id="851" w:name="_(CAM-PARTDATA_&lt;object&gt;)"/>
      <w:bookmarkStart w:id="852" w:name="_Toc359406338"/>
      <w:bookmarkEnd w:id="851"/>
      <w:r>
        <w:t>(</w:t>
      </w:r>
      <w:hyperlink w:anchor="_(CAM-PARTDATA_&lt;object&gt;)" w:history="1">
        <w:r w:rsidRPr="009F3D45">
          <w:rPr>
            <w:rStyle w:val="Hyperlnk"/>
            <w:bdr w:val="none" w:sz="0" w:space="0" w:color="auto"/>
          </w:rPr>
          <w:t>CAM-PARTDATA</w:t>
        </w:r>
      </w:hyperlink>
      <w:r>
        <w:t xml:space="preserve"> &lt;object&gt;)</w:t>
      </w:r>
      <w:bookmarkEnd w:id="852"/>
      <w:r w:rsidR="00AF2E2C">
        <w:t xml:space="preserve"> </w:t>
      </w:r>
    </w:p>
    <w:p w14:paraId="3936782B" w14:textId="77777777" w:rsidR="009F3D45" w:rsidRDefault="009F3D45" w:rsidP="009F3D45">
      <w:r>
        <w:t>Returns a list (cutting time and cutting length)</w:t>
      </w:r>
    </w:p>
    <w:p w14:paraId="00D3E9AA" w14:textId="70FBB95D" w:rsidR="001D3255" w:rsidRDefault="001D3255" w:rsidP="001D3255">
      <w:pPr>
        <w:pStyle w:val="Rubrik4"/>
      </w:pPr>
      <w:bookmarkStart w:id="853" w:name="_(CAM-PARTTEXT_&lt;text_height&gt;"/>
      <w:bookmarkEnd w:id="853"/>
      <w:r>
        <w:t>(</w:t>
      </w:r>
      <w:hyperlink w:anchor="_(CAM-PARTTEXT_&lt;text_height&gt;" w:history="1">
        <w:r w:rsidRPr="001D3255">
          <w:rPr>
            <w:rStyle w:val="Hyperlnk"/>
            <w:bdr w:val="none" w:sz="0" w:space="0" w:color="auto"/>
          </w:rPr>
          <w:t>CAM-PARTTEXT</w:t>
        </w:r>
      </w:hyperlink>
      <w:r>
        <w:t xml:space="preserve"> &lt;text height&gt; &lt;flag&gt; [parts])</w:t>
      </w:r>
    </w:p>
    <w:p w14:paraId="3717510B" w14:textId="32AFAA9E" w:rsidR="001D3255" w:rsidRDefault="001D3255" w:rsidP="009F3D45">
      <w:r>
        <w:t>This function adds part text to parts on the drawing.</w:t>
      </w:r>
    </w:p>
    <w:p w14:paraId="33A0142E" w14:textId="73C8B3BF" w:rsidR="001D3255" w:rsidRDefault="001D3255" w:rsidP="009F3D45">
      <w:r>
        <w:t>&lt;text height&gt; set the size of the text.</w:t>
      </w:r>
    </w:p>
    <w:p w14:paraId="479ACBFC" w14:textId="7862FD24" w:rsidR="001D3255" w:rsidRDefault="001D3255" w:rsidP="009F3D45">
      <w:r>
        <w:t xml:space="preserve">&lt;flag&gt; </w:t>
      </w:r>
      <w:r w:rsidR="00772311">
        <w:t>If the value is 0 then the text will be the name of the part. I</w:t>
      </w:r>
      <w:r>
        <w:t xml:space="preserve">f the value is </w:t>
      </w:r>
      <w:r w:rsidR="00772311">
        <w:t>1</w:t>
      </w:r>
      <w:r>
        <w:t xml:space="preserve"> the text will be an increasing number for each part. </w:t>
      </w:r>
    </w:p>
    <w:p w14:paraId="43331CC4" w14:textId="40912654" w:rsidR="001D3255" w:rsidRDefault="0077088D" w:rsidP="009F3D45">
      <w:r>
        <w:t xml:space="preserve">The argument [parts] can be a part object or a list of objects. </w:t>
      </w:r>
      <w:r w:rsidR="001D3255">
        <w:t xml:space="preserve">If the </w:t>
      </w:r>
      <w:r w:rsidR="00C82C04">
        <w:t>argument [parts] argument is omitted then the function will add part text to all parts on the drawing.</w:t>
      </w:r>
    </w:p>
    <w:p w14:paraId="15C4756A" w14:textId="2A3B0424" w:rsidR="0077088D" w:rsidRDefault="0077088D" w:rsidP="009F3D45">
      <w:r>
        <w:t xml:space="preserve">The example below will place </w:t>
      </w:r>
    </w:p>
    <w:p w14:paraId="455C5C87" w14:textId="77777777" w:rsidR="0077088D" w:rsidRDefault="0077088D" w:rsidP="00772311">
      <w:pPr>
        <w:pStyle w:val="LISPSAMPLE"/>
      </w:pPr>
      <w:r>
        <w:t>(SETQ objects (CAD-SSGET))</w:t>
      </w:r>
    </w:p>
    <w:p w14:paraId="6BA401CD" w14:textId="03568023" w:rsidR="00C82C04" w:rsidRDefault="0077088D" w:rsidP="00772311">
      <w:pPr>
        <w:pStyle w:val="LISPSAMPLE"/>
      </w:pPr>
      <w:r>
        <w:t>(CAM-PARTTEXT 10 0 objects)</w:t>
      </w:r>
    </w:p>
    <w:p w14:paraId="79ACE0FC" w14:textId="04E8CF88" w:rsidR="00A23A90" w:rsidRDefault="00A23A90" w:rsidP="00A23A90">
      <w:pPr>
        <w:pStyle w:val="Rubrik4"/>
      </w:pPr>
      <w:bookmarkStart w:id="854" w:name="_(CAM-PARTIMAGE_&lt;objects&gt;_&lt;filename&gt;"/>
      <w:bookmarkEnd w:id="854"/>
      <w:r>
        <w:t>(</w:t>
      </w:r>
      <w:hyperlink w:anchor="_(CAM-PARTIMAGE_&lt;objects&gt;_&lt;filename&gt;" w:history="1">
        <w:r w:rsidRPr="00A23A90">
          <w:rPr>
            <w:rStyle w:val="Hyperlnk"/>
            <w:bdr w:val="none" w:sz="0" w:space="0" w:color="auto"/>
          </w:rPr>
          <w:t>CAM-PARTIMAGE</w:t>
        </w:r>
      </w:hyperlink>
      <w:r>
        <w:t xml:space="preserve"> &lt;objects&gt; &lt;filename&gt;&lt;width&gt; &lt;height&gt; [border] [backcolor])</w:t>
      </w:r>
    </w:p>
    <w:p w14:paraId="78401BCE" w14:textId="77777777" w:rsidR="00A23A90" w:rsidRDefault="00A23A90" w:rsidP="00A23A90">
      <w:r>
        <w:t>The extension of the file name must be included and sets the type of file. PNG, JPG and BMP is suppoted</w:t>
      </w:r>
    </w:p>
    <w:p w14:paraId="4E779C34" w14:textId="77777777" w:rsidR="00A23A90" w:rsidRPr="00A23A90" w:rsidRDefault="00A23A90" w:rsidP="00A23A90">
      <w:r>
        <w:t>Width, height, border is size in pixels.</w:t>
      </w:r>
    </w:p>
    <w:p w14:paraId="5DB06628" w14:textId="09083A76" w:rsidR="00F878B3" w:rsidRDefault="00F878B3" w:rsidP="00F878B3">
      <w:pPr>
        <w:pStyle w:val="Rubrik4"/>
      </w:pPr>
      <w:bookmarkStart w:id="855" w:name="_Toc359406339"/>
      <w:r>
        <w:t>(</w:t>
      </w:r>
      <w:hyperlink w:anchor="_(CAM-PROCESS_&lt;cutorder&gt;&lt;filename&gt;&lt;o" w:history="1">
        <w:r w:rsidRPr="00160B8F">
          <w:rPr>
            <w:rStyle w:val="Hyperlnk"/>
            <w:bdr w:val="none" w:sz="0" w:space="0" w:color="auto"/>
          </w:rPr>
          <w:t>CAM-PROCESS</w:t>
        </w:r>
      </w:hyperlink>
      <w:r>
        <w:t xml:space="preserve"> &lt;cutorder&gt;&lt;filename&gt;&lt;option&gt;)</w:t>
      </w:r>
      <w:bookmarkEnd w:id="855"/>
    </w:p>
    <w:p w14:paraId="534C029E" w14:textId="77777777" w:rsidR="00F878B3" w:rsidRDefault="00F878B3" w:rsidP="009F3D45">
      <w:r>
        <w:t>The command run the postprocessor and creates a filename. The option should be 6. More documentation will come on different options.</w:t>
      </w:r>
    </w:p>
    <w:p w14:paraId="260D4B6E" w14:textId="69BD5134" w:rsidR="00A23A90" w:rsidRDefault="00A23A90" w:rsidP="00A23A90">
      <w:pPr>
        <w:pStyle w:val="Rubrik4"/>
      </w:pPr>
      <w:bookmarkStart w:id="856" w:name="_(CAM-REGISTER_&lt;list_of"/>
      <w:bookmarkEnd w:id="856"/>
      <w:r>
        <w:t>(</w:t>
      </w:r>
      <w:hyperlink w:anchor="_(CAM-REGISTER_&lt;list_of" w:history="1">
        <w:r w:rsidRPr="00A23A90">
          <w:rPr>
            <w:rStyle w:val="Hyperlnk"/>
            <w:bdr w:val="none" w:sz="0" w:space="0" w:color="auto"/>
          </w:rPr>
          <w:t>CAM-REGISTER</w:t>
        </w:r>
      </w:hyperlink>
      <w:r>
        <w:t xml:space="preserve"> &lt;list of parts&gt;)</w:t>
      </w:r>
    </w:p>
    <w:p w14:paraId="6713813E" w14:textId="5C3CBA39" w:rsidR="00A23A90" w:rsidRDefault="00A23A90" w:rsidP="00A23A90">
      <w:r>
        <w:t>Register the parts in Organizer and returns the database id as a list</w:t>
      </w:r>
    </w:p>
    <w:p w14:paraId="20C11678" w14:textId="4148C15B" w:rsidR="00123768" w:rsidRDefault="00123768" w:rsidP="00123768">
      <w:pPr>
        <w:pStyle w:val="Rubrik4"/>
      </w:pPr>
      <w:bookmarkStart w:id="857" w:name="_(CAM-SAVEMAT)"/>
      <w:bookmarkEnd w:id="857"/>
      <w:r>
        <w:t>(</w:t>
      </w:r>
      <w:hyperlink w:anchor="_(CAM-SAVEMAT)" w:history="1">
        <w:r w:rsidRPr="00123768">
          <w:rPr>
            <w:rStyle w:val="Hyperlnk"/>
            <w:bdr w:val="none" w:sz="0" w:space="0" w:color="auto"/>
          </w:rPr>
          <w:t>CAM-SAVEMAT</w:t>
        </w:r>
      </w:hyperlink>
      <w:r>
        <w:t>)</w:t>
      </w:r>
    </w:p>
    <w:p w14:paraId="6E2D5331" w14:textId="14A0E3E5" w:rsidR="00123768" w:rsidRPr="00123768" w:rsidRDefault="00123768" w:rsidP="00123768">
      <w:r>
        <w:t>This function can be used to save changes in actual material. It is</w:t>
      </w:r>
      <w:r w:rsidR="00CC1770">
        <w:t xml:space="preserve"> </w:t>
      </w:r>
      <w:r>
        <w:t xml:space="preserve">used together with the function </w:t>
      </w:r>
      <w:r>
        <w:br/>
        <w:t>CAM-SETMATVAR</w:t>
      </w:r>
    </w:p>
    <w:bookmarkStart w:id="858" w:name="_(CAM-SAVEPREPIMAGE_&lt;filename&gt;)"/>
    <w:bookmarkStart w:id="859" w:name="_(CAM-SAVEMAC)"/>
    <w:bookmarkEnd w:id="858"/>
    <w:bookmarkEnd w:id="859"/>
    <w:p w14:paraId="1075CE72" w14:textId="5A9095B1" w:rsidR="00CC1770" w:rsidRDefault="00CC1770" w:rsidP="00CC1770">
      <w:pPr>
        <w:pStyle w:val="Rubrik4"/>
      </w:pPr>
      <w:r>
        <w:fldChar w:fldCharType="begin"/>
      </w:r>
      <w:r>
        <w:instrText>HYPERLINK  \l "_(CAM-SAVEMAC)"</w:instrText>
      </w:r>
      <w:r>
        <w:fldChar w:fldCharType="separate"/>
      </w:r>
      <w:r w:rsidRPr="00CC1770">
        <w:rPr>
          <w:rStyle w:val="Hyperlnk"/>
          <w:bdr w:val="none" w:sz="0" w:space="0" w:color="auto"/>
        </w:rPr>
        <w:t>(CAM-SAVEMAC)</w:t>
      </w:r>
      <w:r>
        <w:fldChar w:fldCharType="end"/>
      </w:r>
    </w:p>
    <w:p w14:paraId="78F1DABD" w14:textId="2031F883" w:rsidR="00CC1770" w:rsidRPr="00CC1770" w:rsidRDefault="00CC1770" w:rsidP="00CC1770">
      <w:r>
        <w:t>This function can be used to save changes in actual machine. It is used together with the function CAM-SETMACVAR</w:t>
      </w:r>
    </w:p>
    <w:p w14:paraId="72520FE5" w14:textId="54909A79" w:rsidR="00DC0E02" w:rsidRDefault="00DC0E02" w:rsidP="00DC0E02">
      <w:pPr>
        <w:pStyle w:val="Rubrik4"/>
      </w:pPr>
      <w:hyperlink w:anchor="_(CAM-SAVEPREPIMAGE_&lt;filename&gt;)" w:history="1">
        <w:r w:rsidRPr="00DC0E02">
          <w:rPr>
            <w:rStyle w:val="Hyperlnk"/>
            <w:bdr w:val="none" w:sz="0" w:space="0" w:color="auto"/>
          </w:rPr>
          <w:t>(CAM-SAVEPREPIMAGE</w:t>
        </w:r>
      </w:hyperlink>
      <w:r>
        <w:t xml:space="preserve"> &lt;filename&gt;)</w:t>
      </w:r>
    </w:p>
    <w:p w14:paraId="5138C55E" w14:textId="31343405" w:rsidR="00DC0E02" w:rsidRDefault="00DC0E02" w:rsidP="00DC0E02">
      <w:r>
        <w:t>This function saves the picture shown in the postprocessor window. You can include a full path and extension in the filename. The extension can be JPG, PNG, BNG. If no extension is given the default type is PNG. The function returns T if the operation success. In other case no. This function will only work if you postprocess from the normal postprocess command.</w:t>
      </w:r>
    </w:p>
    <w:p w14:paraId="210BD01D" w14:textId="1F3C5681" w:rsidR="00CC1770" w:rsidRDefault="00CC1770" w:rsidP="00123768">
      <w:pPr>
        <w:pStyle w:val="Rubrik4"/>
      </w:pPr>
      <w:bookmarkStart w:id="860" w:name="_(CAM-SETMATVAR_&lt;name&gt;_&lt;value&gt;)"/>
      <w:bookmarkStart w:id="861" w:name="_(CAM-SETMACVAR_&lt;variable&gt;_&lt;value&gt;)"/>
      <w:bookmarkEnd w:id="860"/>
      <w:bookmarkEnd w:id="861"/>
      <w:r>
        <w:t>(</w:t>
      </w:r>
      <w:hyperlink w:anchor="_(CAM-SETMACVAR_&lt;variable&gt;_&lt;value&gt;)" w:history="1">
        <w:r w:rsidRPr="00CC1770">
          <w:rPr>
            <w:rStyle w:val="Hyperlnk"/>
            <w:bdr w:val="none" w:sz="0" w:space="0" w:color="auto"/>
          </w:rPr>
          <w:t>CAM-SETMACVAR</w:t>
        </w:r>
      </w:hyperlink>
      <w:r>
        <w:t xml:space="preserve"> &lt;variable&gt; &lt;value&gt;)</w:t>
      </w:r>
    </w:p>
    <w:p w14:paraId="64FA8093" w14:textId="640020BD" w:rsidR="00CC1770" w:rsidRDefault="001A5E9E" w:rsidP="00CC1770">
      <w:r>
        <w:t>This function can set any variable in the machine configuration. When using the function, the changes are only saved in the memory. By using the function (CAM-SAVEMAC) the changes are saved permanently on disk. The actual variable name must exist and it must be correct variable type. (STR, INT, REAL).</w:t>
      </w:r>
    </w:p>
    <w:p w14:paraId="21835AF3" w14:textId="18EBAECF" w:rsidR="001A5E9E" w:rsidRDefault="001A5E9E" w:rsidP="001A5E9E">
      <w:pPr>
        <w:pStyle w:val="LISPSAMPLE"/>
      </w:pPr>
      <w:r>
        <w:t>(CAM-SETMACVAR "*3D-5X*" "H30210 H20310")</w:t>
      </w:r>
    </w:p>
    <w:p w14:paraId="4744EDB9" w14:textId="77777777" w:rsidR="001A5E9E" w:rsidRDefault="001A5E9E" w:rsidP="001A5E9E">
      <w:pPr>
        <w:pStyle w:val="LISPSAMPLE"/>
      </w:pPr>
      <w:r>
        <w:t>(CAM-SAVEMAT)</w:t>
      </w:r>
    </w:p>
    <w:p w14:paraId="3A60BD0E" w14:textId="77777777" w:rsidR="001A5E9E" w:rsidRPr="00123768" w:rsidRDefault="001A5E9E" w:rsidP="001A5E9E">
      <w:pPr>
        <w:pStyle w:val="LISPSAMPLE"/>
      </w:pPr>
      <w:r>
        <w:t>(ALERT "Technology saved")</w:t>
      </w:r>
    </w:p>
    <w:p w14:paraId="60DFD39D" w14:textId="77777777" w:rsidR="001A5E9E" w:rsidRPr="00CC1770" w:rsidRDefault="001A5E9E" w:rsidP="00CC1770"/>
    <w:p w14:paraId="30F88999" w14:textId="73E3FC9A" w:rsidR="00123768" w:rsidRDefault="00123768" w:rsidP="00123768">
      <w:pPr>
        <w:pStyle w:val="Rubrik4"/>
      </w:pPr>
      <w:r>
        <w:t>(</w:t>
      </w:r>
      <w:hyperlink w:anchor="_(CAM-SETMATVAR_&lt;name&gt;_&lt;value&gt;)" w:history="1">
        <w:r w:rsidRPr="00123768">
          <w:rPr>
            <w:rStyle w:val="Hyperlnk"/>
            <w:bdr w:val="none" w:sz="0" w:space="0" w:color="auto"/>
          </w:rPr>
          <w:t>CAM-SETMATVAR</w:t>
        </w:r>
      </w:hyperlink>
      <w:r>
        <w:t xml:space="preserve"> &lt;name&gt; &lt;value&gt;)</w:t>
      </w:r>
    </w:p>
    <w:p w14:paraId="365441CD" w14:textId="569E2685" w:rsidR="00123768" w:rsidRDefault="004541F5" w:rsidP="00123768">
      <w:r>
        <w:t>This function can set any variable in the material configuration</w:t>
      </w:r>
      <w:r w:rsidR="00CA4193">
        <w:t xml:space="preserve">. When using the </w:t>
      </w:r>
      <w:r w:rsidR="001A5E9E">
        <w:t>function,</w:t>
      </w:r>
      <w:r w:rsidR="00CA4193">
        <w:t xml:space="preserve"> the changes are only saved in the memory. By using the function (CAM-SAVEMAT) the changes are saved permanently on disk. </w:t>
      </w:r>
    </w:p>
    <w:p w14:paraId="7815E76D" w14:textId="0DC69517" w:rsidR="00CA4193" w:rsidRDefault="00CA4193" w:rsidP="00123768">
      <w:r w:rsidRPr="00CA4193">
        <w:rPr>
          <w:noProof/>
        </w:rPr>
        <w:drawing>
          <wp:inline distT="0" distB="0" distL="0" distR="0" wp14:anchorId="16525871" wp14:editId="7017ACA8">
            <wp:extent cx="3962953" cy="2172003"/>
            <wp:effectExtent l="0" t="0" r="0" b="0"/>
            <wp:docPr id="40"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62953" cy="2172003"/>
                    </a:xfrm>
                    <a:prstGeom prst="rect">
                      <a:avLst/>
                    </a:prstGeom>
                  </pic:spPr>
                </pic:pic>
              </a:graphicData>
            </a:graphic>
          </wp:inline>
        </w:drawing>
      </w:r>
    </w:p>
    <w:p w14:paraId="0227DC9C" w14:textId="0B5059C6" w:rsidR="00CA4193" w:rsidRDefault="00CA4193" w:rsidP="00CA4193">
      <w:pPr>
        <w:pStyle w:val="LISPSAMPLE"/>
      </w:pPr>
      <w:r>
        <w:t>Example</w:t>
      </w:r>
      <w:r>
        <w:br/>
        <w:t>(CAM-SETMATVAR "*Technology*" "H30210 H20310")</w:t>
      </w:r>
    </w:p>
    <w:p w14:paraId="4E46EEEA" w14:textId="0F0AD153" w:rsidR="00CA4193" w:rsidRDefault="00CA4193" w:rsidP="00CA4193">
      <w:pPr>
        <w:pStyle w:val="LISPSAMPLE"/>
      </w:pPr>
      <w:r>
        <w:t>(CAM-SAVEMAT)</w:t>
      </w:r>
    </w:p>
    <w:p w14:paraId="5297DAEA" w14:textId="0E702F0E" w:rsidR="00CA4193" w:rsidRPr="00123768" w:rsidRDefault="00CA4193" w:rsidP="00CA4193">
      <w:pPr>
        <w:pStyle w:val="LISPSAMPLE"/>
      </w:pPr>
      <w:r>
        <w:t>(ALERT "Technology saved")</w:t>
      </w:r>
    </w:p>
    <w:p w14:paraId="09F886B0" w14:textId="2219473F" w:rsidR="00B662EF" w:rsidRDefault="00B662EF" w:rsidP="00B662EF">
      <w:pPr>
        <w:pStyle w:val="Rubrik4"/>
      </w:pPr>
      <w:bookmarkStart w:id="862" w:name="_(CAM-SETZEROPOINT_&lt;cutorder&gt;_&lt;pt&gt;)"/>
      <w:bookmarkStart w:id="863" w:name="_Toc359406340"/>
      <w:bookmarkEnd w:id="862"/>
      <w:r>
        <w:t>(</w:t>
      </w:r>
      <w:hyperlink w:anchor="_(CAM-SETZEROPOINT_&lt;cutorder&gt;_&lt;pt&gt;)" w:history="1">
        <w:r w:rsidRPr="00B662EF">
          <w:rPr>
            <w:rStyle w:val="Hyperlnk"/>
            <w:bdr w:val="none" w:sz="0" w:space="0" w:color="auto"/>
          </w:rPr>
          <w:t>CAM-SETZEROPOINT</w:t>
        </w:r>
      </w:hyperlink>
      <w:r>
        <w:t xml:space="preserve"> &lt;cutorder&gt; &lt;pt&gt;)</w:t>
      </w:r>
      <w:bookmarkEnd w:id="863"/>
    </w:p>
    <w:p w14:paraId="1E53B1C1" w14:textId="3A281C63" w:rsidR="00B662EF" w:rsidRDefault="00B662EF" w:rsidP="00B662EF">
      <w:r>
        <w:t>The command modifies the zero point of the cut order. The coordinate is in the coordinate system from the CAD-system.</w:t>
      </w:r>
    </w:p>
    <w:p w14:paraId="22379275" w14:textId="77777777" w:rsidR="00C7727C" w:rsidRDefault="00C7727C" w:rsidP="00B662EF"/>
    <w:p w14:paraId="090FF535" w14:textId="2875FE45" w:rsidR="00C7727C" w:rsidRDefault="00C7727C" w:rsidP="00C7727C">
      <w:pPr>
        <w:pStyle w:val="Rubrik4"/>
      </w:pPr>
      <w:bookmarkStart w:id="864" w:name="_(CAM-SHEETGEOMB64)"/>
      <w:bookmarkEnd w:id="864"/>
      <w:r>
        <w:t>(</w:t>
      </w:r>
      <w:hyperlink w:anchor="_(CAM-SHEETGEOMB64)" w:history="1">
        <w:r w:rsidRPr="00C7727C">
          <w:rPr>
            <w:rStyle w:val="Hyperlnk"/>
            <w:bdr w:val="none" w:sz="0" w:space="0" w:color="auto"/>
          </w:rPr>
          <w:t>CAM-SHEETGEOMB64)</w:t>
        </w:r>
      </w:hyperlink>
    </w:p>
    <w:p w14:paraId="1EB118D3" w14:textId="6D444B3A" w:rsidR="00C7727C" w:rsidRDefault="00C7727C" w:rsidP="00C7727C">
      <w:r>
        <w:t>This function generates a base64 string of the sheet geometry that can be used in IGEMS cnc.</w:t>
      </w:r>
    </w:p>
    <w:p w14:paraId="195B36E8" w14:textId="4DABF129" w:rsidR="005C2BB4" w:rsidRDefault="005C2BB4" w:rsidP="00C7727C">
      <w:r>
        <w:t>Example:</w:t>
      </w:r>
    </w:p>
    <w:p w14:paraId="4EACF058" w14:textId="37D24985" w:rsidR="005C2BB4" w:rsidRDefault="005C2BB4" w:rsidP="005C2BB4">
      <w:pPr>
        <w:pStyle w:val="LISPSAMPLE"/>
      </w:pPr>
      <w:r w:rsidRPr="005C2BB4">
        <w:t>(WRITE (STRCAT "$SHEETGEOMETRY: " (CAM-SHEETGEOMB64))))</w:t>
      </w:r>
    </w:p>
    <w:p w14:paraId="562E8475" w14:textId="77777777" w:rsidR="00CE4D22" w:rsidRDefault="00CE4D22" w:rsidP="005C2BB4">
      <w:pPr>
        <w:pStyle w:val="LISPSAMPLE"/>
      </w:pPr>
    </w:p>
    <w:p w14:paraId="7661375C" w14:textId="46C6D560" w:rsidR="00CE4D22" w:rsidRDefault="00CE4D22" w:rsidP="00CE4D22">
      <w:pPr>
        <w:pStyle w:val="Rubrik4"/>
      </w:pPr>
      <w:bookmarkStart w:id="865" w:name="_(CAM-SORTIDTOPART_&lt;$sortid&gt;)"/>
      <w:bookmarkEnd w:id="865"/>
      <w:r>
        <w:t>(</w:t>
      </w:r>
      <w:hyperlink w:anchor="_(CAM-SORTIDTOPART_&lt;$sortid&gt;)" w:history="1">
        <w:r w:rsidRPr="00CE4D22">
          <w:rPr>
            <w:rStyle w:val="Hyperlnk"/>
            <w:bdr w:val="none" w:sz="0" w:space="0" w:color="auto"/>
          </w:rPr>
          <w:t>CAM-SORTIDTOPART</w:t>
        </w:r>
      </w:hyperlink>
      <w:r>
        <w:t xml:space="preserve"> &lt;$sortid&gt;)</w:t>
      </w:r>
    </w:p>
    <w:p w14:paraId="4DE99751" w14:textId="72D00713" w:rsidR="00CE4D22" w:rsidRDefault="00CE4D22" w:rsidP="00CE4D22">
      <w:r>
        <w:t>The function is to use inside the postprocessor PART function. It takes the variable $sortid that are an integer and returns the entity name for the part. The following example will select the part.</w:t>
      </w:r>
    </w:p>
    <w:p w14:paraId="04FD19F3" w14:textId="5106C78B" w:rsidR="00CE4D22" w:rsidRPr="0012662B" w:rsidRDefault="00CE4D22" w:rsidP="00CE4D22">
      <w:pPr>
        <w:pStyle w:val="LISPSAMPLE"/>
      </w:pPr>
      <w:r w:rsidRPr="0012662B">
        <w:t>(SETQ obj (CAM-SORTIDTOPART $sortid))</w:t>
      </w:r>
    </w:p>
    <w:p w14:paraId="0F5B7EED" w14:textId="3621D845" w:rsidR="00CE4D22" w:rsidRDefault="00CE4D22" w:rsidP="00CE4D22">
      <w:pPr>
        <w:pStyle w:val="LISPSAMPLE"/>
      </w:pPr>
      <w:r w:rsidRPr="00CE4D22">
        <w:t>(CAD-SET obj "SELECTED" T</w:t>
      </w:r>
      <w:r>
        <w:t>)</w:t>
      </w:r>
    </w:p>
    <w:p w14:paraId="07C109BA" w14:textId="77777777" w:rsidR="00CE4D22" w:rsidRPr="00CE4D22" w:rsidRDefault="00CE4D22" w:rsidP="00CE4D22"/>
    <w:p w14:paraId="49B4BC44" w14:textId="77777777" w:rsidR="00C7727C" w:rsidRPr="00CE4D22" w:rsidRDefault="00C7727C" w:rsidP="00C7727C"/>
    <w:p w14:paraId="2FD5D104" w14:textId="484D5BE7" w:rsidR="00937800" w:rsidRDefault="00937800" w:rsidP="00937800">
      <w:pPr>
        <w:pStyle w:val="Rubrik4"/>
      </w:pPr>
      <w:bookmarkStart w:id="866" w:name="_(CAM-TOOLSET_&lt;part_object&gt;"/>
      <w:bookmarkEnd w:id="866"/>
      <w:r>
        <w:lastRenderedPageBreak/>
        <w:t>(</w:t>
      </w:r>
      <w:hyperlink w:anchor="_(CAM-TOOLSET_&lt;part_object&gt;" w:history="1">
        <w:r w:rsidRPr="00937800">
          <w:rPr>
            <w:rStyle w:val="Hyperlnk"/>
            <w:bdr w:val="none" w:sz="0" w:space="0" w:color="auto"/>
          </w:rPr>
          <w:t>CAM-TOOLSET</w:t>
        </w:r>
      </w:hyperlink>
      <w:r>
        <w:t xml:space="preserve"> &lt;part object&gt; &lt;toolbit&gt; &lt;distance&gt;)</w:t>
      </w:r>
    </w:p>
    <w:p w14:paraId="3104EDF2" w14:textId="7FA040EA" w:rsidR="00937800" w:rsidRDefault="00937800" w:rsidP="00937800">
      <w:r>
        <w:t>The function controls the multiple tool setting on a part. It returns the object of the new modified part.</w:t>
      </w:r>
    </w:p>
    <w:p w14:paraId="66FEFC1F" w14:textId="77777777" w:rsidR="005C6B54" w:rsidRDefault="005C6B54" w:rsidP="00937800"/>
    <w:p w14:paraId="32E64A9A" w14:textId="4AEF89D1" w:rsidR="005C6B54" w:rsidRDefault="005C6B54" w:rsidP="005C6B54">
      <w:pPr>
        <w:pStyle w:val="Rubrik3"/>
        <w:rPr>
          <w:lang w:bidi="ar-SA"/>
        </w:rPr>
      </w:pPr>
      <w:bookmarkStart w:id="867" w:name="_(CAM-TVL_&lt;thickness&gt;_&lt;speed&gt;)"/>
      <w:bookmarkEnd w:id="867"/>
      <w:r>
        <w:rPr>
          <w:lang w:bidi="ar-SA"/>
        </w:rPr>
        <w:t>(</w:t>
      </w:r>
      <w:hyperlink w:anchor="_(CAM-TVL_&lt;thickness&gt;_&lt;speed&gt;)" w:history="1">
        <w:r w:rsidRPr="005C6B54">
          <w:rPr>
            <w:rStyle w:val="Hyperlnk"/>
            <w:bdr w:val="none" w:sz="0" w:space="0" w:color="auto"/>
            <w:lang w:bidi="ar-SA"/>
          </w:rPr>
          <w:t>CAM-TVL</w:t>
        </w:r>
      </w:hyperlink>
      <w:r>
        <w:rPr>
          <w:lang w:bidi="ar-SA"/>
        </w:rPr>
        <w:t xml:space="preserve"> &lt;thickness&gt; &lt;speed&gt;)</w:t>
      </w:r>
    </w:p>
    <w:p w14:paraId="2D7CBF7D" w14:textId="4549CEEF" w:rsidR="005C6B54" w:rsidRPr="00937800" w:rsidRDefault="005C6B54" w:rsidP="005C6B54">
      <w:r>
        <w:rPr>
          <w:lang w:bidi="ar-SA"/>
        </w:rPr>
        <w:t>The returns a list with TAC VOC LAG for existing material. Note the values is in mm.</w:t>
      </w:r>
    </w:p>
    <w:p w14:paraId="0BD70C36" w14:textId="6BC71848" w:rsidR="00900B1E" w:rsidRDefault="00900B1E" w:rsidP="00900B1E">
      <w:pPr>
        <w:pStyle w:val="Rubrik4"/>
      </w:pPr>
      <w:bookmarkStart w:id="868" w:name="_(CAM-OPENSHEETFILE)"/>
      <w:bookmarkStart w:id="869" w:name="_(CAM-UNIQUEPARTS_&lt;objects&gt;)"/>
      <w:bookmarkStart w:id="870" w:name="_Toc359406341"/>
      <w:bookmarkEnd w:id="868"/>
      <w:bookmarkEnd w:id="869"/>
      <w:r>
        <w:t>(</w:t>
      </w:r>
      <w:hyperlink w:anchor="_(CAM-UNIQUEPARTS_&lt;objects&gt;)" w:history="1">
        <w:r w:rsidRPr="00900B1E">
          <w:rPr>
            <w:rStyle w:val="Hyperlnk"/>
            <w:bdr w:val="none" w:sz="0" w:space="0" w:color="auto"/>
          </w:rPr>
          <w:t>CAM-UNIQUEPARTS</w:t>
        </w:r>
      </w:hyperlink>
      <w:r>
        <w:t xml:space="preserve"> &lt;objects&gt;)</w:t>
      </w:r>
      <w:bookmarkEnd w:id="870"/>
    </w:p>
    <w:p w14:paraId="53FC37F3" w14:textId="77777777" w:rsidR="00900B1E" w:rsidRDefault="00900B1E" w:rsidP="00900B1E">
      <w:r>
        <w:t>The &lt;objects&gt; can be one object or a list of objects. The function will return a list of unique parts. Other objects than parts will not be member in the list.</w:t>
      </w:r>
    </w:p>
    <w:p w14:paraId="0DFB584C" w14:textId="77777777" w:rsidR="00900B1E" w:rsidRDefault="00900B1E" w:rsidP="00900B1E">
      <w:r>
        <w:t>Example:</w:t>
      </w:r>
    </w:p>
    <w:p w14:paraId="7E77081D" w14:textId="4CCCF2B4" w:rsidR="00A23A90" w:rsidRDefault="00900B1E" w:rsidP="00900B1E">
      <w:r>
        <w:t>If you have 10 parts A and 5 parts B and 1 part C then your objects list will contain 16 parts. The function will return a list of three parts (A B C)</w:t>
      </w:r>
    </w:p>
    <w:p w14:paraId="07AC79BF" w14:textId="7B805AB9" w:rsidR="00AF0BEE" w:rsidRDefault="00AF0BEE" w:rsidP="00AF0BEE">
      <w:pPr>
        <w:pStyle w:val="Rubrik4"/>
        <w:rPr>
          <w:rFonts w:ascii="Calibri" w:hAnsi="Calibri"/>
        </w:rPr>
      </w:pPr>
      <w:bookmarkStart w:id="871" w:name="_(CAM-VOC_&lt;thickness&gt;_&lt;speed&gt;)"/>
      <w:bookmarkEnd w:id="871"/>
      <w:r>
        <w:t>(</w:t>
      </w:r>
      <w:hyperlink w:anchor="_(CAM-VOC_&lt;thickness&gt;_&lt;speed&gt;)" w:history="1">
        <w:r w:rsidRPr="00AF0BEE">
          <w:rPr>
            <w:rStyle w:val="Hyperlnk"/>
            <w:bdr w:val="none" w:sz="0" w:space="0" w:color="auto"/>
          </w:rPr>
          <w:t>CAM-VOC</w:t>
        </w:r>
      </w:hyperlink>
      <w:r>
        <w:t xml:space="preserve"> &lt;thickness&gt; &lt;speed&gt;)</w:t>
      </w:r>
    </w:p>
    <w:p w14:paraId="7EC75126" w14:textId="479C070C" w:rsidR="00AF0BEE" w:rsidRDefault="00AF0BEE" w:rsidP="00AF0BEE">
      <w:r>
        <w:t>The function returns the actual VOC correction for actual material in mentioned &lt;thickness&gt; and &lt;speed&gt;</w:t>
      </w:r>
    </w:p>
    <w:p w14:paraId="09E569C7" w14:textId="73AAEC20" w:rsidR="0097279F" w:rsidRDefault="0097279F" w:rsidP="00AF0BEE"/>
    <w:p w14:paraId="377F3CB1" w14:textId="66037C8A" w:rsidR="00A23A90" w:rsidRDefault="00A23A90" w:rsidP="00A23A90">
      <w:pPr>
        <w:pStyle w:val="Rubrik4"/>
      </w:pPr>
      <w:bookmarkStart w:id="872" w:name="_(TOOLS-CLEANUP_&lt;objects&gt;_&lt;tolerance"/>
      <w:bookmarkEnd w:id="872"/>
      <w:r>
        <w:t>(</w:t>
      </w:r>
      <w:hyperlink w:anchor="_(TOOLS-CLEANUP_&lt;objects&gt;_&lt;tolerance" w:history="1">
        <w:r w:rsidRPr="00A23A90">
          <w:rPr>
            <w:rStyle w:val="Hyperlnk"/>
            <w:bdr w:val="none" w:sz="0" w:space="0" w:color="auto"/>
          </w:rPr>
          <w:t>TOOLS-CLEANUP</w:t>
        </w:r>
      </w:hyperlink>
      <w:r>
        <w:t xml:space="preserve"> &lt;objects&gt; &lt;tolerance&gt;)</w:t>
      </w:r>
    </w:p>
    <w:p w14:paraId="27482B64" w14:textId="6B6669DF" w:rsidR="00A23A90" w:rsidRDefault="00A23A90" w:rsidP="00A23A90">
      <w:r>
        <w:t>The command runs the cleanup command on the objects in the given tolerance in mm.</w:t>
      </w:r>
    </w:p>
    <w:p w14:paraId="52F87876" w14:textId="77777777" w:rsidR="00D40806" w:rsidRPr="00A23A90" w:rsidRDefault="00D40806" w:rsidP="00A23A90"/>
    <w:p w14:paraId="16B5740C" w14:textId="23C5FA30" w:rsidR="007F11CC" w:rsidRPr="00D40806" w:rsidRDefault="00041D33" w:rsidP="00D40806">
      <w:pPr>
        <w:pStyle w:val="Rubrik4"/>
      </w:pPr>
      <w:bookmarkStart w:id="873" w:name="_(CALCAWJSPEED_&lt;quality&gt;_&lt;thickness&gt;"/>
      <w:bookmarkEnd w:id="873"/>
      <w:r w:rsidRPr="00D40806">
        <w:t>(</w:t>
      </w:r>
      <w:hyperlink w:anchor="_(CALCAWJSPEED_&lt;quality&gt;_&lt;thickness&gt;" w:history="1">
        <w:r w:rsidRPr="00D40806">
          <w:rPr>
            <w:rStyle w:val="Hyperlnk"/>
            <w:bdr w:val="none" w:sz="0" w:space="0" w:color="auto"/>
          </w:rPr>
          <w:t>CALCAWJSPEED</w:t>
        </w:r>
      </w:hyperlink>
      <w:r w:rsidRPr="00D40806">
        <w:t xml:space="preserve"> &lt;quality&gt; &lt;thickness&gt;</w:t>
      </w:r>
      <w:r w:rsidR="00873D3E" w:rsidRPr="00D40806">
        <w:t xml:space="preserve"> &lt;low speed&gt;</w:t>
      </w:r>
      <w:r w:rsidRPr="00D40806">
        <w:t>)</w:t>
      </w:r>
    </w:p>
    <w:p w14:paraId="4A31A63C" w14:textId="54D9803F" w:rsidR="00041D33" w:rsidRDefault="00873D3E" w:rsidP="00041D33">
      <w:r>
        <w:t>This function returns the speed from an already loaded machine/material setting.</w:t>
      </w:r>
    </w:p>
    <w:p w14:paraId="3719D84A" w14:textId="47B37BD4" w:rsidR="00873D3E" w:rsidRDefault="00873D3E" w:rsidP="00041D33">
      <w:r>
        <w:t>Quality is an integer from 1 (X-rough) to 5 (X-Fine)</w:t>
      </w:r>
    </w:p>
    <w:p w14:paraId="4BA25832" w14:textId="1B9D972F" w:rsidR="00873D3E" w:rsidRDefault="00873D3E" w:rsidP="00041D33">
      <w:r>
        <w:t>Thickness can be any thickness, if it is not mention in the material database it will interpolate or extrapolate between different existing thicknesses to find a theoretical value.</w:t>
      </w:r>
    </w:p>
    <w:p w14:paraId="07BDAE62" w14:textId="24E1462B" w:rsidR="00873D3E" w:rsidRDefault="00873D3E" w:rsidP="00041D33">
      <w:r>
        <w:t>Low speed</w:t>
      </w:r>
      <w:r w:rsidR="00D40806">
        <w:t xml:space="preserve"> is nil or a non nil value.</w:t>
      </w:r>
    </w:p>
    <w:p w14:paraId="015EFC8F" w14:textId="77777777" w:rsidR="00873D3E" w:rsidRDefault="00873D3E" w:rsidP="00041D33"/>
    <w:p w14:paraId="6DC31646" w14:textId="77777777" w:rsidR="00964E64" w:rsidRDefault="00964E64" w:rsidP="00964E64">
      <w:pPr>
        <w:pStyle w:val="Rubrik1"/>
      </w:pPr>
      <w:bookmarkStart w:id="874" w:name="_Toc146888080"/>
      <w:bookmarkStart w:id="875" w:name="_Toc197942788"/>
      <w:r>
        <w:lastRenderedPageBreak/>
        <w:t>ILISP functions for the Automatic Nesting module</w:t>
      </w:r>
      <w:bookmarkEnd w:id="874"/>
      <w:bookmarkEnd w:id="875"/>
    </w:p>
    <w:p w14:paraId="703A6A65" w14:textId="77777777" w:rsidR="00964E64" w:rsidRDefault="00964E64" w:rsidP="00964E64"/>
    <w:p w14:paraId="0C10A559" w14:textId="2B3C6112" w:rsidR="00964E64" w:rsidRDefault="00964E64" w:rsidP="00964E64">
      <w:pPr>
        <w:pStyle w:val="Rubrik4"/>
      </w:pPr>
      <w:bookmarkStart w:id="876" w:name="_(NEST-CREATE_[part_distance])"/>
      <w:bookmarkStart w:id="877" w:name="_Hlk31979543"/>
      <w:bookmarkEnd w:id="876"/>
      <w:r>
        <w:t>(</w:t>
      </w:r>
      <w:hyperlink w:anchor="_(NEST-CREATE_[part_distance])" w:history="1">
        <w:r w:rsidRPr="00C42A56">
          <w:rPr>
            <w:rStyle w:val="Hyperlnk"/>
            <w:bdr w:val="none" w:sz="0" w:space="0" w:color="auto"/>
          </w:rPr>
          <w:t>NEST-CREATE</w:t>
        </w:r>
      </w:hyperlink>
      <w:r w:rsidR="001C4165">
        <w:t xml:space="preserve"> [part distance]</w:t>
      </w:r>
      <w:r>
        <w:t>)</w:t>
      </w:r>
    </w:p>
    <w:p w14:paraId="75A3F629" w14:textId="77777777" w:rsidR="00964E64" w:rsidRDefault="00964E64" w:rsidP="00964E64">
      <w:r>
        <w:t xml:space="preserve">This </w:t>
      </w:r>
      <w:r w:rsidR="00151FC2">
        <w:t>function creates a nesting object and returns an argument to be used on the other nesting functions.</w:t>
      </w:r>
      <w:r w:rsidR="001C4165">
        <w:t xml:space="preserve"> The optional argument part distance can be entered. If not then the nesting will use the distance specified on the material.</w:t>
      </w:r>
    </w:p>
    <w:p w14:paraId="2E2770E4" w14:textId="77777777" w:rsidR="00151FC2" w:rsidRDefault="00151FC2" w:rsidP="00151FC2">
      <w:r>
        <w:t>Example:</w:t>
      </w:r>
    </w:p>
    <w:p w14:paraId="3A22A72E" w14:textId="77777777" w:rsidR="00151FC2" w:rsidRDefault="00151FC2" w:rsidP="00151FC2">
      <w:pPr>
        <w:pStyle w:val="LISPSAMPLE"/>
      </w:pPr>
      <w:r>
        <w:t>(SETQ nestobj (NEST-CREATE</w:t>
      </w:r>
      <w:r w:rsidR="001C4165">
        <w:t xml:space="preserve"> 4.5</w:t>
      </w:r>
      <w:r>
        <w:t>))</w:t>
      </w:r>
    </w:p>
    <w:p w14:paraId="5E746D12" w14:textId="1F9A8D6F" w:rsidR="00151FC2" w:rsidRDefault="00151FC2" w:rsidP="00151FC2">
      <w:pPr>
        <w:pStyle w:val="Rubrik4"/>
      </w:pPr>
      <w:bookmarkStart w:id="878" w:name="_(NEST-ADDPART_&lt;nestobj&gt;_&lt;part&gt;"/>
      <w:bookmarkEnd w:id="878"/>
      <w:r>
        <w:t>(</w:t>
      </w:r>
      <w:hyperlink w:anchor="_(NEST-ADDPART_&lt;nestobj&gt;_&lt;part&gt;" w:history="1">
        <w:r w:rsidRPr="00C42A56">
          <w:rPr>
            <w:rStyle w:val="Hyperlnk"/>
            <w:bdr w:val="none" w:sz="0" w:space="0" w:color="auto"/>
          </w:rPr>
          <w:t>NEST-ADDPART</w:t>
        </w:r>
      </w:hyperlink>
      <w:r>
        <w:t xml:space="preserve"> &lt;nestobj&gt; &lt;part&gt;</w:t>
      </w:r>
      <w:r w:rsidR="001C4165">
        <w:t xml:space="preserve"> [quantity]</w:t>
      </w:r>
      <w:r>
        <w:t>)</w:t>
      </w:r>
    </w:p>
    <w:p w14:paraId="338931D1" w14:textId="77777777" w:rsidR="00151FC2" w:rsidRDefault="00151FC2" w:rsidP="00964E64">
      <w:r>
        <w:t>The function adds a part to the nesting</w:t>
      </w:r>
      <w:r w:rsidR="001C4165">
        <w:t>. The optional argument quantity can be used. If not used the number of parts entered in the part will be used.</w:t>
      </w:r>
    </w:p>
    <w:p w14:paraId="3148F671" w14:textId="717DAB1E" w:rsidR="00813AE3" w:rsidRDefault="00964E64" w:rsidP="00813AE3">
      <w:pPr>
        <w:pStyle w:val="Rubrik4"/>
      </w:pPr>
      <w:bookmarkStart w:id="879" w:name="_(NEST-ADDSHEET_&lt;nestobj&gt;_&lt;sheet&gt;)"/>
      <w:bookmarkEnd w:id="879"/>
      <w:r>
        <w:t>(</w:t>
      </w:r>
      <w:hyperlink w:anchor="_(NEST-ADDSHEET_&lt;nestobj&gt;_&lt;sheet&gt;)" w:history="1">
        <w:r w:rsidRPr="00C42A56">
          <w:rPr>
            <w:rStyle w:val="Hyperlnk"/>
            <w:bdr w:val="none" w:sz="0" w:space="0" w:color="auto"/>
          </w:rPr>
          <w:t>NEST-ADDSHEET</w:t>
        </w:r>
      </w:hyperlink>
      <w:r>
        <w:t xml:space="preserve"> </w:t>
      </w:r>
      <w:r w:rsidR="00813AE3">
        <w:t>&lt;</w:t>
      </w:r>
      <w:r>
        <w:t>nest</w:t>
      </w:r>
      <w:r w:rsidR="00813AE3">
        <w:t>obj&gt; &lt;sheet&gt;</w:t>
      </w:r>
      <w:r>
        <w:t>)</w:t>
      </w:r>
    </w:p>
    <w:p w14:paraId="57232CE2" w14:textId="77777777" w:rsidR="00813AE3" w:rsidRDefault="00813AE3" w:rsidP="00813AE3">
      <w:r>
        <w:t>The function adds a sheet to the nesting</w:t>
      </w:r>
      <w:r w:rsidR="001C4165">
        <w:t>.</w:t>
      </w:r>
    </w:p>
    <w:p w14:paraId="7B7DC027" w14:textId="00DFA0D1" w:rsidR="001C4165" w:rsidRDefault="001C4165" w:rsidP="001C4165">
      <w:pPr>
        <w:pStyle w:val="Rubrik4"/>
      </w:pPr>
      <w:bookmarkStart w:id="880" w:name="_(NEST-SET_&lt;option&gt;_&lt;value&gt;)"/>
      <w:bookmarkEnd w:id="880"/>
      <w:r>
        <w:t>(</w:t>
      </w:r>
      <w:hyperlink w:anchor="_(NEST-SET_&lt;option&gt;_&lt;value&gt;)" w:history="1">
        <w:r w:rsidRPr="00C42A56">
          <w:rPr>
            <w:rStyle w:val="Hyperlnk"/>
            <w:bdr w:val="none" w:sz="0" w:space="0" w:color="auto"/>
          </w:rPr>
          <w:t>NEST-SET</w:t>
        </w:r>
      </w:hyperlink>
      <w:r>
        <w:t xml:space="preserve"> &lt;option&gt; &lt;value&gt;)</w:t>
      </w:r>
    </w:p>
    <w:p w14:paraId="22418125" w14:textId="77777777" w:rsidR="001C4165" w:rsidRPr="001C4165" w:rsidRDefault="001C4165" w:rsidP="001C4165">
      <w:r>
        <w:t>The option argument must</w:t>
      </w:r>
      <w:r w:rsidR="005915F6">
        <w:t xml:space="preserve"> be a string the value argument have different objects.</w:t>
      </w:r>
    </w:p>
    <w:tbl>
      <w:tblPr>
        <w:tblStyle w:val="Tabellrutnt"/>
        <w:tblW w:w="0" w:type="auto"/>
        <w:tblLook w:val="04A0" w:firstRow="1" w:lastRow="0" w:firstColumn="1" w:lastColumn="0" w:noHBand="0" w:noVBand="1"/>
      </w:tblPr>
      <w:tblGrid>
        <w:gridCol w:w="3085"/>
        <w:gridCol w:w="7597"/>
      </w:tblGrid>
      <w:tr w:rsidR="001C4165" w:rsidRPr="005915F6" w14:paraId="3AA9B87D" w14:textId="77777777" w:rsidTr="005915F6">
        <w:tc>
          <w:tcPr>
            <w:tcW w:w="3085" w:type="dxa"/>
            <w:shd w:val="clear" w:color="auto" w:fill="D9D9D9" w:themeFill="background1" w:themeFillShade="D9"/>
          </w:tcPr>
          <w:p w14:paraId="46042E59" w14:textId="77777777" w:rsidR="001C4165" w:rsidRPr="005915F6" w:rsidRDefault="005915F6" w:rsidP="001C4165">
            <w:pPr>
              <w:rPr>
                <w:b/>
                <w:bCs/>
              </w:rPr>
            </w:pPr>
            <w:r w:rsidRPr="005915F6">
              <w:rPr>
                <w:b/>
                <w:bCs/>
              </w:rPr>
              <w:t>Option</w:t>
            </w:r>
          </w:p>
        </w:tc>
        <w:tc>
          <w:tcPr>
            <w:tcW w:w="7597" w:type="dxa"/>
            <w:shd w:val="clear" w:color="auto" w:fill="D9D9D9" w:themeFill="background1" w:themeFillShade="D9"/>
          </w:tcPr>
          <w:p w14:paraId="2972F83B" w14:textId="77777777" w:rsidR="001C4165" w:rsidRPr="005915F6" w:rsidRDefault="005915F6" w:rsidP="001C4165">
            <w:pPr>
              <w:rPr>
                <w:b/>
                <w:bCs/>
              </w:rPr>
            </w:pPr>
            <w:r w:rsidRPr="005915F6">
              <w:rPr>
                <w:b/>
                <w:bCs/>
              </w:rPr>
              <w:t>Value</w:t>
            </w:r>
          </w:p>
        </w:tc>
      </w:tr>
      <w:tr w:rsidR="001C4165" w14:paraId="6AA8AC8C" w14:textId="77777777" w:rsidTr="005915F6">
        <w:tc>
          <w:tcPr>
            <w:tcW w:w="3085" w:type="dxa"/>
          </w:tcPr>
          <w:p w14:paraId="1C177113" w14:textId="77777777" w:rsidR="001C4165" w:rsidRDefault="005915F6" w:rsidP="001C4165">
            <w:r>
              <w:t>"PARTDISTANCE"</w:t>
            </w:r>
          </w:p>
        </w:tc>
        <w:tc>
          <w:tcPr>
            <w:tcW w:w="7597" w:type="dxa"/>
          </w:tcPr>
          <w:p w14:paraId="4A599B53" w14:textId="77777777" w:rsidR="001C4165" w:rsidRDefault="005915F6" w:rsidP="001C4165">
            <w:r>
              <w:t>A real or integer that describe the distance</w:t>
            </w:r>
          </w:p>
        </w:tc>
      </w:tr>
      <w:tr w:rsidR="001C4165" w14:paraId="01266D7D" w14:textId="77777777" w:rsidTr="005915F6">
        <w:tc>
          <w:tcPr>
            <w:tcW w:w="3085" w:type="dxa"/>
          </w:tcPr>
          <w:p w14:paraId="63F05830" w14:textId="77777777" w:rsidR="001C4165" w:rsidRDefault="005915F6" w:rsidP="001C4165">
            <w:r>
              <w:t>"CORNER"</w:t>
            </w:r>
          </w:p>
        </w:tc>
        <w:tc>
          <w:tcPr>
            <w:tcW w:w="7597" w:type="dxa"/>
          </w:tcPr>
          <w:p w14:paraId="167427C5" w14:textId="77777777" w:rsidR="001C4165" w:rsidRDefault="005915F6" w:rsidP="005915F6">
            <w:pPr>
              <w:spacing w:before="100" w:beforeAutospacing="1" w:after="100" w:afterAutospacing="1"/>
            </w:pPr>
            <w:r>
              <w:t>An Integer with following meaning:</w:t>
            </w:r>
            <w:r>
              <w:br/>
              <w:t>Bottom Left = 0</w:t>
            </w:r>
            <w:r>
              <w:br/>
              <w:t>Top Left = 1</w:t>
            </w:r>
            <w:r>
              <w:br/>
              <w:t>Bottom Right = 2</w:t>
            </w:r>
            <w:r>
              <w:br/>
              <w:t>Top Right = 3</w:t>
            </w:r>
            <w:r>
              <w:br/>
              <w:t>by Machine = 4</w:t>
            </w:r>
          </w:p>
        </w:tc>
      </w:tr>
      <w:tr w:rsidR="001C4165" w14:paraId="56AE3562" w14:textId="77777777" w:rsidTr="005915F6">
        <w:tc>
          <w:tcPr>
            <w:tcW w:w="3085" w:type="dxa"/>
          </w:tcPr>
          <w:p w14:paraId="3A42FB60" w14:textId="77777777" w:rsidR="001C4165" w:rsidRDefault="005915F6" w:rsidP="001C4165">
            <w:r>
              <w:t>"DIRECTION"</w:t>
            </w:r>
          </w:p>
        </w:tc>
        <w:tc>
          <w:tcPr>
            <w:tcW w:w="7597" w:type="dxa"/>
          </w:tcPr>
          <w:p w14:paraId="36B256BC" w14:textId="77777777" w:rsidR="005915F6" w:rsidRDefault="005915F6" w:rsidP="005915F6">
            <w:r>
              <w:t>An integer with following meaning:</w:t>
            </w:r>
          </w:p>
          <w:p w14:paraId="72B64CD3" w14:textId="77777777" w:rsidR="005915F6" w:rsidRDefault="005915F6" w:rsidP="005915F6">
            <w:r>
              <w:t>Automatic = 0</w:t>
            </w:r>
            <w:r>
              <w:br/>
              <w:t>Horizontal = 1</w:t>
            </w:r>
            <w:r>
              <w:br/>
              <w:t>Vertical = 2</w:t>
            </w:r>
            <w:r>
              <w:br/>
              <w:t>Corner = 3</w:t>
            </w:r>
          </w:p>
        </w:tc>
      </w:tr>
      <w:tr w:rsidR="001C4165" w14:paraId="71E16EB3" w14:textId="77777777" w:rsidTr="005915F6">
        <w:tc>
          <w:tcPr>
            <w:tcW w:w="3085" w:type="dxa"/>
          </w:tcPr>
          <w:p w14:paraId="7442DED1" w14:textId="77777777" w:rsidR="001C4165" w:rsidRDefault="005915F6" w:rsidP="001C4165">
            <w:r>
              <w:t>"MIRROR"</w:t>
            </w:r>
          </w:p>
        </w:tc>
        <w:tc>
          <w:tcPr>
            <w:tcW w:w="7597" w:type="dxa"/>
          </w:tcPr>
          <w:p w14:paraId="446AFF8C" w14:textId="77777777" w:rsidR="005915F6" w:rsidRDefault="005915F6" w:rsidP="005915F6">
            <w:r>
              <w:t>An integer with following meaning:</w:t>
            </w:r>
          </w:p>
          <w:p w14:paraId="57DA6F01" w14:textId="77777777" w:rsidR="001C4165" w:rsidRDefault="005915F6" w:rsidP="005915F6">
            <w:r>
              <w:t>By Part=0 (not yet implemented in part)</w:t>
            </w:r>
            <w:r>
              <w:br/>
              <w:t>Yes=1</w:t>
            </w:r>
            <w:r>
              <w:br/>
              <w:t>No=2</w:t>
            </w:r>
          </w:p>
        </w:tc>
      </w:tr>
      <w:tr w:rsidR="001C4165" w:rsidRPr="005915F6" w14:paraId="4194D0E7" w14:textId="77777777" w:rsidTr="005915F6">
        <w:tc>
          <w:tcPr>
            <w:tcW w:w="3085" w:type="dxa"/>
          </w:tcPr>
          <w:p w14:paraId="7060B419" w14:textId="77777777" w:rsidR="001C4165" w:rsidRPr="005915F6" w:rsidRDefault="005915F6" w:rsidP="001C4165">
            <w:r>
              <w:t>"</w:t>
            </w:r>
            <w:r w:rsidRPr="005915F6">
              <w:t>FILLERSAFTERFRONTLINE</w:t>
            </w:r>
            <w:r>
              <w:t>"</w:t>
            </w:r>
          </w:p>
        </w:tc>
        <w:tc>
          <w:tcPr>
            <w:tcW w:w="7597" w:type="dxa"/>
          </w:tcPr>
          <w:p w14:paraId="48EA12A6" w14:textId="77777777" w:rsidR="005915F6" w:rsidRDefault="005915F6" w:rsidP="005915F6">
            <w:r>
              <w:t>An integer with following meaning:</w:t>
            </w:r>
          </w:p>
          <w:p w14:paraId="56DA55FA" w14:textId="77777777" w:rsidR="005915F6" w:rsidRDefault="005915F6" w:rsidP="005915F6">
            <w:r>
              <w:t>0=False</w:t>
            </w:r>
          </w:p>
          <w:p w14:paraId="11213256" w14:textId="77777777" w:rsidR="005915F6" w:rsidRPr="005915F6" w:rsidRDefault="005915F6" w:rsidP="005915F6">
            <w:r>
              <w:t>1=True</w:t>
            </w:r>
          </w:p>
        </w:tc>
      </w:tr>
      <w:tr w:rsidR="001C4165" w14:paraId="1CF1F324" w14:textId="77777777" w:rsidTr="005915F6">
        <w:tc>
          <w:tcPr>
            <w:tcW w:w="3085" w:type="dxa"/>
          </w:tcPr>
          <w:p w14:paraId="051F0896" w14:textId="77777777" w:rsidR="001C4165" w:rsidRPr="005915F6" w:rsidRDefault="005915F6" w:rsidP="001C4165">
            <w:r>
              <w:t>"</w:t>
            </w:r>
            <w:r w:rsidRPr="005915F6">
              <w:t>MULTITORCHUSE</w:t>
            </w:r>
            <w:r>
              <w:t>"</w:t>
            </w:r>
          </w:p>
        </w:tc>
        <w:tc>
          <w:tcPr>
            <w:tcW w:w="7597" w:type="dxa"/>
          </w:tcPr>
          <w:p w14:paraId="12990DBB" w14:textId="77777777" w:rsidR="001C4165" w:rsidRDefault="005915F6" w:rsidP="001C4165">
            <w:r>
              <w:t>If the nesting should be done with multiple jets:</w:t>
            </w:r>
          </w:p>
          <w:p w14:paraId="14B06AFF" w14:textId="77777777" w:rsidR="005915F6" w:rsidRDefault="005915F6" w:rsidP="005915F6">
            <w:r>
              <w:t>0=False</w:t>
            </w:r>
          </w:p>
          <w:p w14:paraId="4F05649E" w14:textId="77777777" w:rsidR="005915F6" w:rsidRDefault="005915F6" w:rsidP="005915F6">
            <w:r>
              <w:t>1=True</w:t>
            </w:r>
          </w:p>
        </w:tc>
      </w:tr>
      <w:tr w:rsidR="001C4165" w14:paraId="7E2817A1" w14:textId="77777777" w:rsidTr="005915F6">
        <w:tc>
          <w:tcPr>
            <w:tcW w:w="3085" w:type="dxa"/>
          </w:tcPr>
          <w:p w14:paraId="09097B95" w14:textId="77777777" w:rsidR="001C4165" w:rsidRPr="005915F6" w:rsidRDefault="005915F6" w:rsidP="001C4165">
            <w:r>
              <w:t>"</w:t>
            </w:r>
            <w:r w:rsidRPr="005915F6">
              <w:t>MULTITORCHMODE</w:t>
            </w:r>
            <w:r>
              <w:t>"</w:t>
            </w:r>
          </w:p>
        </w:tc>
        <w:tc>
          <w:tcPr>
            <w:tcW w:w="7597" w:type="dxa"/>
          </w:tcPr>
          <w:p w14:paraId="4BD6ABE4" w14:textId="77777777" w:rsidR="001C4165" w:rsidRDefault="00127868" w:rsidP="001C4165">
            <w:r>
              <w:t>If the nesting should be done with a constant or dynamic tool distance:</w:t>
            </w:r>
          </w:p>
          <w:p w14:paraId="058D1C7A" w14:textId="77777777" w:rsidR="00127868" w:rsidRDefault="00127868" w:rsidP="00127868">
            <w:r>
              <w:t>0=Constant</w:t>
            </w:r>
          </w:p>
          <w:p w14:paraId="118A3536" w14:textId="77777777" w:rsidR="00127868" w:rsidRDefault="00127868" w:rsidP="00127868">
            <w:r>
              <w:t>1=Dynamic</w:t>
            </w:r>
          </w:p>
        </w:tc>
      </w:tr>
      <w:tr w:rsidR="001C4165" w14:paraId="2A18774C" w14:textId="77777777" w:rsidTr="005915F6">
        <w:tc>
          <w:tcPr>
            <w:tcW w:w="3085" w:type="dxa"/>
          </w:tcPr>
          <w:p w14:paraId="631F7279" w14:textId="77777777" w:rsidR="001C4165" w:rsidRPr="00127868" w:rsidRDefault="00127868" w:rsidP="001C4165">
            <w:r w:rsidRPr="00127868">
              <w:t>"MULTITORCHQTY"</w:t>
            </w:r>
          </w:p>
        </w:tc>
        <w:tc>
          <w:tcPr>
            <w:tcW w:w="7597" w:type="dxa"/>
          </w:tcPr>
          <w:p w14:paraId="487776E1" w14:textId="77777777" w:rsidR="001C4165" w:rsidRDefault="00127868" w:rsidP="001C4165">
            <w:r>
              <w:t>An integer with number of jets that should be used for the nesting.</w:t>
            </w:r>
          </w:p>
        </w:tc>
      </w:tr>
      <w:tr w:rsidR="001C4165" w14:paraId="7A834E5F" w14:textId="77777777" w:rsidTr="005915F6">
        <w:tc>
          <w:tcPr>
            <w:tcW w:w="3085" w:type="dxa"/>
          </w:tcPr>
          <w:p w14:paraId="07A5651F" w14:textId="77777777" w:rsidR="001C4165" w:rsidRPr="00127868" w:rsidRDefault="00127868" w:rsidP="001C4165">
            <w:r w:rsidRPr="00127868">
              <w:lastRenderedPageBreak/>
              <w:t>"MULTITORCHDIST"</w:t>
            </w:r>
          </w:p>
        </w:tc>
        <w:tc>
          <w:tcPr>
            <w:tcW w:w="7597" w:type="dxa"/>
          </w:tcPr>
          <w:p w14:paraId="6F2506D0" w14:textId="77777777" w:rsidR="001C4165" w:rsidRDefault="00127868" w:rsidP="001C4165">
            <w:r>
              <w:t>The distance between the jets if "Multitourchmode" is constant.</w:t>
            </w:r>
          </w:p>
        </w:tc>
      </w:tr>
      <w:tr w:rsidR="001C4165" w14:paraId="134F6D54" w14:textId="77777777" w:rsidTr="005915F6">
        <w:tc>
          <w:tcPr>
            <w:tcW w:w="3085" w:type="dxa"/>
          </w:tcPr>
          <w:p w14:paraId="1A62999C" w14:textId="77777777" w:rsidR="001C4165" w:rsidRPr="00127868" w:rsidRDefault="00127868" w:rsidP="001C4165">
            <w:r w:rsidRPr="00127868">
              <w:t>"MULTIPLICITY"</w:t>
            </w:r>
          </w:p>
        </w:tc>
        <w:tc>
          <w:tcPr>
            <w:tcW w:w="7597" w:type="dxa"/>
          </w:tcPr>
          <w:p w14:paraId="53ABBC54" w14:textId="77777777" w:rsidR="00127868" w:rsidRDefault="00127868" w:rsidP="00127868">
            <w:r>
              <w:t>If the multiplicity flag should be activated.</w:t>
            </w:r>
          </w:p>
          <w:p w14:paraId="7E64C75E" w14:textId="77777777" w:rsidR="00127868" w:rsidRDefault="00127868" w:rsidP="00127868">
            <w:r>
              <w:t>0=False</w:t>
            </w:r>
          </w:p>
          <w:p w14:paraId="7B414DB7" w14:textId="77777777" w:rsidR="001C4165" w:rsidRDefault="00127868" w:rsidP="00127868">
            <w:r>
              <w:t>1=True</w:t>
            </w:r>
          </w:p>
        </w:tc>
      </w:tr>
    </w:tbl>
    <w:p w14:paraId="6921EF21" w14:textId="77777777" w:rsidR="001C4165" w:rsidRPr="001C4165" w:rsidRDefault="001C4165" w:rsidP="001C4165"/>
    <w:p w14:paraId="55DFA6FE" w14:textId="77777777" w:rsidR="001C4165" w:rsidRPr="00813AE3" w:rsidRDefault="001C4165" w:rsidP="00813AE3"/>
    <w:p w14:paraId="00164E98" w14:textId="2C952632" w:rsidR="00964E64" w:rsidRDefault="00964E64" w:rsidP="00813AE3">
      <w:pPr>
        <w:pStyle w:val="Rubrik4"/>
      </w:pPr>
      <w:bookmarkStart w:id="881" w:name="_(NEST-RUN_&lt;nestobj&gt;_&lt;seconds&gt;)"/>
      <w:bookmarkEnd w:id="881"/>
      <w:r>
        <w:t>(</w:t>
      </w:r>
      <w:hyperlink w:anchor="_(NEST-RUN_&lt;nestobj&gt;_&lt;seconds&gt;)" w:history="1">
        <w:r w:rsidRPr="00C42A56">
          <w:rPr>
            <w:rStyle w:val="Hyperlnk"/>
            <w:bdr w:val="none" w:sz="0" w:space="0" w:color="auto"/>
          </w:rPr>
          <w:t>NEST-RUN</w:t>
        </w:r>
      </w:hyperlink>
      <w:r>
        <w:t xml:space="preserve"> </w:t>
      </w:r>
      <w:r w:rsidR="00813AE3">
        <w:t>&lt;</w:t>
      </w:r>
      <w:r>
        <w:t>nest</w:t>
      </w:r>
      <w:r w:rsidR="00813AE3">
        <w:t>obj&gt;</w:t>
      </w:r>
      <w:r>
        <w:t xml:space="preserve"> </w:t>
      </w:r>
      <w:r w:rsidR="00813AE3">
        <w:t>&lt;seconds&gt;</w:t>
      </w:r>
      <w:r>
        <w:t>)</w:t>
      </w:r>
    </w:p>
    <w:p w14:paraId="72D1DB68" w14:textId="77777777" w:rsidR="00813AE3" w:rsidRDefault="00813AE3" w:rsidP="00813AE3">
      <w:r>
        <w:t xml:space="preserve">The function runs the automatic nesting for entered number of seconds. The function returns a list of </w:t>
      </w:r>
      <w:r w:rsidR="001C4165">
        <w:t>lists where the first object is the sheet and the other is the parts on the sheets.</w:t>
      </w:r>
    </w:p>
    <w:p w14:paraId="77DB1BD7" w14:textId="77777777" w:rsidR="00813AE3" w:rsidRDefault="00813AE3" w:rsidP="00813AE3">
      <w:r>
        <w:t>Example:</w:t>
      </w:r>
    </w:p>
    <w:p w14:paraId="2BC806B6" w14:textId="77777777" w:rsidR="00813AE3" w:rsidRPr="00813AE3" w:rsidRDefault="00813AE3" w:rsidP="00813AE3">
      <w:pPr>
        <w:pStyle w:val="LISPSAMPLE"/>
      </w:pPr>
      <w:r>
        <w:t>(SETQ objects (NEST-RUN nestobj 10))</w:t>
      </w:r>
      <w:r>
        <w:br/>
        <w:t>(PRINC (TOSTR objects))</w:t>
      </w:r>
      <w:r>
        <w:br/>
        <w:t>(</w:t>
      </w:r>
      <w:r>
        <w:br/>
        <w:t>(sheetobject partobject partobject partobject partobject)</w:t>
      </w:r>
      <w:r w:rsidR="001C4165">
        <w:br/>
        <w:t>(sheetobject partobject partobject)</w:t>
      </w:r>
      <w:r>
        <w:br/>
        <w:t xml:space="preserve">(sheetobject partobject partobject partobject </w:t>
      </w:r>
      <w:r w:rsidR="001C4165">
        <w:t>partobject</w:t>
      </w:r>
      <w:r w:rsidR="001C4165" w:rsidRPr="001C4165">
        <w:t xml:space="preserve"> </w:t>
      </w:r>
      <w:r w:rsidR="001C4165">
        <w:t>partobject</w:t>
      </w:r>
      <w:r>
        <w:t>)</w:t>
      </w:r>
      <w:r>
        <w:br/>
        <w:t>)</w:t>
      </w:r>
    </w:p>
    <w:p w14:paraId="33B6347B" w14:textId="77777777" w:rsidR="00107DE4" w:rsidRDefault="00107DE4" w:rsidP="004E3A31">
      <w:pPr>
        <w:pStyle w:val="Rubrik1"/>
      </w:pPr>
      <w:bookmarkStart w:id="882" w:name="_Toc359406342"/>
      <w:bookmarkStart w:id="883" w:name="_Toc146888081"/>
      <w:bookmarkStart w:id="884" w:name="_Toc197942789"/>
      <w:bookmarkEnd w:id="877"/>
      <w:r>
        <w:lastRenderedPageBreak/>
        <w:t>Lead script</w:t>
      </w:r>
      <w:bookmarkEnd w:id="882"/>
      <w:bookmarkEnd w:id="883"/>
      <w:bookmarkEnd w:id="884"/>
    </w:p>
    <w:p w14:paraId="70082DA5" w14:textId="77777777" w:rsidR="00107DE4" w:rsidRDefault="00107DE4" w:rsidP="00107DE4">
      <w:r w:rsidRPr="00107DE4">
        <w:t>By holding down the C</w:t>
      </w:r>
      <w:r>
        <w:t>TRL the same time as you</w:t>
      </w:r>
      <w:r w:rsidR="00954079">
        <w:t xml:space="preserve"> press the Favorites button you can edit the script. The script may only be changed if you have experience of LISP programming.</w:t>
      </w:r>
    </w:p>
    <w:p w14:paraId="04CC006A" w14:textId="77777777" w:rsidR="00954079" w:rsidRDefault="00954079" w:rsidP="00954079">
      <w:pPr>
        <w:pStyle w:val="Rubrik3"/>
      </w:pPr>
      <w:bookmarkStart w:id="885" w:name="_Toc359406343"/>
      <w:r>
        <w:t>Variables that holds information</w:t>
      </w:r>
      <w:bookmarkEnd w:id="885"/>
    </w:p>
    <w:p w14:paraId="2138A486" w14:textId="77777777" w:rsidR="00954079" w:rsidRPr="00954079" w:rsidRDefault="00954079" w:rsidP="00954079">
      <w:r>
        <w:t>This variables is always set when the script is in use.</w:t>
      </w:r>
    </w:p>
    <w:tbl>
      <w:tblPr>
        <w:tblStyle w:val="Tabellrutnt"/>
        <w:tblW w:w="0" w:type="auto"/>
        <w:tblLook w:val="04A0" w:firstRow="1" w:lastRow="0" w:firstColumn="1" w:lastColumn="0" w:noHBand="0" w:noVBand="1"/>
      </w:tblPr>
      <w:tblGrid>
        <w:gridCol w:w="3573"/>
        <w:gridCol w:w="788"/>
        <w:gridCol w:w="5776"/>
      </w:tblGrid>
      <w:tr w:rsidR="00954079" w14:paraId="67425B04" w14:textId="77777777" w:rsidTr="00954079">
        <w:tc>
          <w:tcPr>
            <w:tcW w:w="3573" w:type="dxa"/>
          </w:tcPr>
          <w:p w14:paraId="150C5D22" w14:textId="77777777" w:rsidR="00954079" w:rsidRDefault="00980F7C" w:rsidP="00954079">
            <w:r>
              <w:t>*</w:t>
            </w:r>
            <w:r w:rsidR="00954079">
              <w:t>LEAD-YSIZE</w:t>
            </w:r>
            <w:r>
              <w:t>*</w:t>
            </w:r>
          </w:p>
        </w:tc>
        <w:tc>
          <w:tcPr>
            <w:tcW w:w="788" w:type="dxa"/>
          </w:tcPr>
          <w:p w14:paraId="165D9A86" w14:textId="77777777" w:rsidR="00954079" w:rsidRDefault="00954079" w:rsidP="00107DE4">
            <w:r>
              <w:t>Real</w:t>
            </w:r>
          </w:p>
        </w:tc>
        <w:tc>
          <w:tcPr>
            <w:tcW w:w="5776" w:type="dxa"/>
          </w:tcPr>
          <w:p w14:paraId="1FFDD0DC" w14:textId="77777777" w:rsidR="00954079" w:rsidRDefault="00954079" w:rsidP="00954079">
            <w:r>
              <w:t>The size in Y in mm</w:t>
            </w:r>
          </w:p>
        </w:tc>
      </w:tr>
      <w:tr w:rsidR="00954079" w14:paraId="3032BC8F" w14:textId="77777777" w:rsidTr="00954079">
        <w:tc>
          <w:tcPr>
            <w:tcW w:w="3573" w:type="dxa"/>
          </w:tcPr>
          <w:p w14:paraId="77AA9326" w14:textId="77777777" w:rsidR="00954079" w:rsidRDefault="00980F7C" w:rsidP="00954079">
            <w:r>
              <w:t>*</w:t>
            </w:r>
            <w:r w:rsidR="00954079">
              <w:t>LEAD-HOLE</w:t>
            </w:r>
            <w:r>
              <w:t>*</w:t>
            </w:r>
          </w:p>
        </w:tc>
        <w:tc>
          <w:tcPr>
            <w:tcW w:w="788" w:type="dxa"/>
          </w:tcPr>
          <w:p w14:paraId="65DC0BD1" w14:textId="77777777" w:rsidR="00954079" w:rsidRDefault="00954079" w:rsidP="00107DE4">
            <w:r>
              <w:t>Bool</w:t>
            </w:r>
          </w:p>
        </w:tc>
        <w:tc>
          <w:tcPr>
            <w:tcW w:w="5776" w:type="dxa"/>
          </w:tcPr>
          <w:p w14:paraId="45BE4A3C" w14:textId="77777777" w:rsidR="00954079" w:rsidRDefault="00954079" w:rsidP="00107DE4">
            <w:r>
              <w:t>T if it's an internal geometry else nil</w:t>
            </w:r>
          </w:p>
        </w:tc>
      </w:tr>
      <w:tr w:rsidR="00954079" w14:paraId="32CF412A" w14:textId="77777777" w:rsidTr="00954079">
        <w:tc>
          <w:tcPr>
            <w:tcW w:w="3573" w:type="dxa"/>
          </w:tcPr>
          <w:p w14:paraId="25788ED8" w14:textId="77777777" w:rsidR="00954079" w:rsidRDefault="00980F7C" w:rsidP="00954079">
            <w:r>
              <w:t>*</w:t>
            </w:r>
            <w:r w:rsidR="00954079">
              <w:t>LEAD-CLOSED</w:t>
            </w:r>
            <w:r>
              <w:t>*</w:t>
            </w:r>
          </w:p>
        </w:tc>
        <w:tc>
          <w:tcPr>
            <w:tcW w:w="788" w:type="dxa"/>
          </w:tcPr>
          <w:p w14:paraId="1D0CC698" w14:textId="77777777" w:rsidR="00954079" w:rsidRDefault="00954079" w:rsidP="00107DE4">
            <w:r>
              <w:t>Bool</w:t>
            </w:r>
          </w:p>
        </w:tc>
        <w:tc>
          <w:tcPr>
            <w:tcW w:w="5776" w:type="dxa"/>
          </w:tcPr>
          <w:p w14:paraId="0E2B6BB2" w14:textId="77777777" w:rsidR="00954079" w:rsidRDefault="00954079" w:rsidP="00107DE4">
            <w:r>
              <w:t>T if it's a closed geometry else nil.</w:t>
            </w:r>
          </w:p>
        </w:tc>
      </w:tr>
      <w:tr w:rsidR="00954079" w14:paraId="07650E0E" w14:textId="77777777" w:rsidTr="00954079">
        <w:tc>
          <w:tcPr>
            <w:tcW w:w="3573" w:type="dxa"/>
          </w:tcPr>
          <w:p w14:paraId="5403B642" w14:textId="77777777" w:rsidR="00954079" w:rsidRDefault="00980F7C" w:rsidP="00954079">
            <w:r>
              <w:t>*</w:t>
            </w:r>
            <w:r w:rsidR="00954079">
              <w:t>LEAD-LENGTH</w:t>
            </w:r>
            <w:r>
              <w:t>*</w:t>
            </w:r>
          </w:p>
        </w:tc>
        <w:tc>
          <w:tcPr>
            <w:tcW w:w="788" w:type="dxa"/>
          </w:tcPr>
          <w:p w14:paraId="2D73DF30" w14:textId="77777777" w:rsidR="00954079" w:rsidRDefault="00954079" w:rsidP="00107DE4">
            <w:r>
              <w:t>Real</w:t>
            </w:r>
          </w:p>
        </w:tc>
        <w:tc>
          <w:tcPr>
            <w:tcW w:w="5776" w:type="dxa"/>
          </w:tcPr>
          <w:p w14:paraId="51460CC7" w14:textId="77777777" w:rsidR="00954079" w:rsidRDefault="00954079" w:rsidP="00107DE4">
            <w:r>
              <w:t>The perimeter of the geometry in mm</w:t>
            </w:r>
          </w:p>
        </w:tc>
      </w:tr>
      <w:tr w:rsidR="00954079" w14:paraId="20F816AF" w14:textId="77777777" w:rsidTr="00954079">
        <w:tc>
          <w:tcPr>
            <w:tcW w:w="3573" w:type="dxa"/>
          </w:tcPr>
          <w:p w14:paraId="4AD8E7CE" w14:textId="77777777" w:rsidR="00954079" w:rsidRDefault="00980F7C" w:rsidP="00954079">
            <w:r>
              <w:t>*</w:t>
            </w:r>
            <w:r w:rsidR="00954079">
              <w:t>LEAD-AREA</w:t>
            </w:r>
            <w:r>
              <w:t>*</w:t>
            </w:r>
          </w:p>
        </w:tc>
        <w:tc>
          <w:tcPr>
            <w:tcW w:w="788" w:type="dxa"/>
          </w:tcPr>
          <w:p w14:paraId="7E41B6EE" w14:textId="77777777" w:rsidR="00954079" w:rsidRDefault="00954079" w:rsidP="00107DE4">
            <w:r>
              <w:t>Real</w:t>
            </w:r>
          </w:p>
        </w:tc>
        <w:tc>
          <w:tcPr>
            <w:tcW w:w="5776" w:type="dxa"/>
          </w:tcPr>
          <w:p w14:paraId="3A13B449" w14:textId="77777777" w:rsidR="00954079" w:rsidRDefault="00954079" w:rsidP="00107DE4">
            <w:r>
              <w:t>The area of the hole if it's a hole else the area of the part.</w:t>
            </w:r>
          </w:p>
        </w:tc>
      </w:tr>
      <w:tr w:rsidR="00954079" w14:paraId="508F5334" w14:textId="77777777" w:rsidTr="00954079">
        <w:tc>
          <w:tcPr>
            <w:tcW w:w="3573" w:type="dxa"/>
          </w:tcPr>
          <w:p w14:paraId="688AF9F5" w14:textId="77777777" w:rsidR="00954079" w:rsidRDefault="00980F7C" w:rsidP="00954079">
            <w:r>
              <w:t>*</w:t>
            </w:r>
            <w:r w:rsidR="00954079">
              <w:t>LEAD-XSIZE</w:t>
            </w:r>
            <w:r>
              <w:t>*</w:t>
            </w:r>
          </w:p>
        </w:tc>
        <w:tc>
          <w:tcPr>
            <w:tcW w:w="788" w:type="dxa"/>
          </w:tcPr>
          <w:p w14:paraId="36A429A9" w14:textId="77777777" w:rsidR="00954079" w:rsidRDefault="00954079" w:rsidP="00107DE4">
            <w:r>
              <w:t>Real</w:t>
            </w:r>
          </w:p>
        </w:tc>
        <w:tc>
          <w:tcPr>
            <w:tcW w:w="5776" w:type="dxa"/>
          </w:tcPr>
          <w:p w14:paraId="52DF0352" w14:textId="77777777" w:rsidR="00954079" w:rsidRDefault="00954079" w:rsidP="00107DE4">
            <w:r>
              <w:t>The size in X in mm</w:t>
            </w:r>
          </w:p>
        </w:tc>
      </w:tr>
      <w:tr w:rsidR="00954079" w14:paraId="408DE42C" w14:textId="77777777" w:rsidTr="00954079">
        <w:tc>
          <w:tcPr>
            <w:tcW w:w="3573" w:type="dxa"/>
          </w:tcPr>
          <w:p w14:paraId="2577D9BE" w14:textId="77777777" w:rsidR="00954079" w:rsidRDefault="00980F7C" w:rsidP="00954079">
            <w:r>
              <w:t>*</w:t>
            </w:r>
            <w:r w:rsidR="00954079">
              <w:t>LEAD-CIRCLE</w:t>
            </w:r>
            <w:r>
              <w:t>*</w:t>
            </w:r>
          </w:p>
        </w:tc>
        <w:tc>
          <w:tcPr>
            <w:tcW w:w="788" w:type="dxa"/>
          </w:tcPr>
          <w:p w14:paraId="01E91E6D" w14:textId="77777777" w:rsidR="00954079" w:rsidRDefault="00954079" w:rsidP="00107DE4">
            <w:r>
              <w:t>Bool</w:t>
            </w:r>
          </w:p>
        </w:tc>
        <w:tc>
          <w:tcPr>
            <w:tcW w:w="5776" w:type="dxa"/>
          </w:tcPr>
          <w:p w14:paraId="6740EB40" w14:textId="77777777" w:rsidR="00954079" w:rsidRDefault="00954079" w:rsidP="00107DE4">
            <w:r>
              <w:t>T if it's a circular hole else nil</w:t>
            </w:r>
          </w:p>
        </w:tc>
      </w:tr>
    </w:tbl>
    <w:p w14:paraId="1E774860" w14:textId="77777777" w:rsidR="00954079" w:rsidRDefault="00954079" w:rsidP="00107DE4">
      <w:r>
        <w:t>You can also use all machine and material variables in the script.</w:t>
      </w:r>
    </w:p>
    <w:p w14:paraId="61203CED" w14:textId="6B3E7D6A" w:rsidR="00107DE4" w:rsidRDefault="00107DE4" w:rsidP="00954079">
      <w:pPr>
        <w:pStyle w:val="Rubrik2"/>
      </w:pPr>
      <w:bookmarkStart w:id="886" w:name="_(LEAD-SET_type_name"/>
      <w:bookmarkStart w:id="887" w:name="_Toc359406344"/>
      <w:bookmarkEnd w:id="886"/>
      <w:r>
        <w:t>(</w:t>
      </w:r>
      <w:hyperlink w:anchor="_(LEAD-SET_type_name" w:history="1">
        <w:r w:rsidRPr="00A658F2">
          <w:rPr>
            <w:rStyle w:val="Hyperlnk"/>
            <w:bdr w:val="none" w:sz="0" w:space="0" w:color="auto"/>
          </w:rPr>
          <w:t>LEAD-SET</w:t>
        </w:r>
      </w:hyperlink>
      <w:r>
        <w:t xml:space="preserve"> type name </w:t>
      </w:r>
      <w:r w:rsidR="00954079">
        <w:t>dynmax</w:t>
      </w:r>
      <w:r>
        <w:t xml:space="preserve"> </w:t>
      </w:r>
      <w:r w:rsidR="00954079">
        <w:t>dynmin</w:t>
      </w:r>
      <w:r>
        <w:t xml:space="preserve"> inradius inangle outlength outradius outangle overcut piercingtype)</w:t>
      </w:r>
      <w:bookmarkEnd w:id="887"/>
    </w:p>
    <w:p w14:paraId="2CCE36D3" w14:textId="77777777" w:rsidR="00107DE4" w:rsidRPr="001011D1" w:rsidRDefault="00954079" w:rsidP="00107DE4">
      <w:r w:rsidRPr="001011D1">
        <w:t xml:space="preserve">Type </w:t>
      </w:r>
      <w:r w:rsidR="00107DE4" w:rsidRPr="001011D1">
        <w:t>: 0=Outer 1=Inner 2=Corner 3=Alternative</w:t>
      </w:r>
    </w:p>
    <w:p w14:paraId="7E1A179D" w14:textId="77777777" w:rsidR="00107DE4" w:rsidRPr="001011D1" w:rsidRDefault="001011D1" w:rsidP="00107DE4">
      <w:r w:rsidRPr="001011D1">
        <w:t>If dynmin &lt; dynmax then the l</w:t>
      </w:r>
      <w:r>
        <w:t>ead will dynamic</w:t>
      </w:r>
    </w:p>
    <w:p w14:paraId="4A08CF81" w14:textId="77777777" w:rsidR="00107DE4" w:rsidRDefault="00107DE4" w:rsidP="00107DE4">
      <w:r>
        <w:t>piercingtype 0-6</w:t>
      </w:r>
    </w:p>
    <w:p w14:paraId="4F0D703D" w14:textId="77777777" w:rsidR="00107DE4" w:rsidRDefault="001011D1" w:rsidP="00107DE4">
      <w:r>
        <w:t>inangle och outangle are in degree.</w:t>
      </w:r>
    </w:p>
    <w:p w14:paraId="5197AEF9" w14:textId="77777777" w:rsidR="004E3A31" w:rsidRDefault="00D14DD3" w:rsidP="004E3A31">
      <w:pPr>
        <w:pStyle w:val="Rubrik1"/>
      </w:pPr>
      <w:bookmarkStart w:id="888" w:name="_Toc359406346"/>
      <w:bookmarkStart w:id="889" w:name="_Toc146888082"/>
      <w:bookmarkStart w:id="890" w:name="_Toc197942790"/>
      <w:r>
        <w:lastRenderedPageBreak/>
        <w:t>Old rep</w:t>
      </w:r>
      <w:r w:rsidR="004E3A31">
        <w:t>orts</w:t>
      </w:r>
      <w:bookmarkEnd w:id="888"/>
      <w:r>
        <w:t xml:space="preserve"> system (before 2018.</w:t>
      </w:r>
      <w:r w:rsidR="000C0088">
        <w:t>4</w:t>
      </w:r>
      <w:r>
        <w:t>)</w:t>
      </w:r>
      <w:bookmarkEnd w:id="889"/>
      <w:bookmarkEnd w:id="890"/>
    </w:p>
    <w:p w14:paraId="432065FE" w14:textId="77777777" w:rsidR="004E3A31" w:rsidRDefault="004E3A31" w:rsidP="004E3A31">
      <w:pPr>
        <w:pStyle w:val="Rubrik2"/>
      </w:pPr>
      <w:bookmarkStart w:id="891" w:name="_Toc359406347"/>
      <w:r>
        <w:t>Overview</w:t>
      </w:r>
      <w:bookmarkEnd w:id="891"/>
    </w:p>
    <w:p w14:paraId="4CF58B74" w14:textId="77777777" w:rsidR="004E3A31" w:rsidRDefault="004E3A31" w:rsidP="004E3A31">
      <w:pPr>
        <w:rPr>
          <w:rFonts w:ascii="Arial" w:hAnsi="Arial" w:cs="Arial"/>
          <w:color w:val="000000"/>
          <w:sz w:val="19"/>
          <w:szCs w:val="19"/>
        </w:rPr>
      </w:pPr>
      <w:r>
        <w:rPr>
          <w:rFonts w:ascii="Arial" w:hAnsi="Arial" w:cs="Arial"/>
          <w:color w:val="000000"/>
          <w:sz w:val="19"/>
          <w:szCs w:val="19"/>
        </w:rPr>
        <w:t xml:space="preserve">When running a report in IGEMS a template report file is populated with data from IGEMS and generates a document that can be save and/or printed. The template </w:t>
      </w:r>
      <w:r w:rsidR="00C57FF5">
        <w:rPr>
          <w:rFonts w:ascii="Arial" w:hAnsi="Arial" w:cs="Arial"/>
          <w:color w:val="000000"/>
          <w:sz w:val="19"/>
          <w:szCs w:val="19"/>
        </w:rPr>
        <w:t>files have</w:t>
      </w:r>
      <w:r>
        <w:rPr>
          <w:rFonts w:ascii="Arial" w:hAnsi="Arial" w:cs="Arial"/>
          <w:color w:val="000000"/>
          <w:sz w:val="19"/>
          <w:szCs w:val="19"/>
        </w:rPr>
        <w:t xml:space="preserve"> extension .tig. For every type of report you can make your own customized reports of that type.</w:t>
      </w:r>
    </w:p>
    <w:p w14:paraId="02F3B43D" w14:textId="77777777" w:rsidR="004E3A31" w:rsidRDefault="004E3A31" w:rsidP="004E3A31">
      <w:r>
        <w:rPr>
          <w:rFonts w:ascii="Arial" w:hAnsi="Arial" w:cs="Arial"/>
          <w:color w:val="000000"/>
          <w:sz w:val="19"/>
          <w:szCs w:val="19"/>
        </w:rPr>
        <w:t xml:space="preserve">The reports are located in the IGEMS shared folder under the folder Reports. Each type of report has </w:t>
      </w:r>
      <w:r w:rsidR="00C57FF5">
        <w:rPr>
          <w:rFonts w:ascii="Arial" w:hAnsi="Arial" w:cs="Arial"/>
          <w:color w:val="000000"/>
          <w:sz w:val="19"/>
          <w:szCs w:val="19"/>
        </w:rPr>
        <w:t>its</w:t>
      </w:r>
      <w:r>
        <w:rPr>
          <w:rFonts w:ascii="Arial" w:hAnsi="Arial" w:cs="Arial"/>
          <w:color w:val="000000"/>
          <w:sz w:val="19"/>
          <w:szCs w:val="19"/>
        </w:rPr>
        <w:t xml:space="preserve"> own subfolder. </w:t>
      </w:r>
    </w:p>
    <w:p w14:paraId="5A564C7E"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CostEstimate</w:t>
      </w:r>
    </w:p>
    <w:p w14:paraId="3BC170C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Inlay</w:t>
      </w:r>
    </w:p>
    <w:p w14:paraId="0710DF43"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Nest</w:t>
      </w:r>
    </w:p>
    <w:p w14:paraId="2D51B3B4"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Organizer</w:t>
      </w:r>
    </w:p>
    <w:p w14:paraId="3267DA3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Postprocessor</w:t>
      </w:r>
    </w:p>
    <w:p w14:paraId="552BDB1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SheetInventory</w:t>
      </w:r>
    </w:p>
    <w:p w14:paraId="0E817434" w14:textId="77777777" w:rsidR="004E3A31" w:rsidRDefault="004E3A31" w:rsidP="004E3A31">
      <w:pPr>
        <w:rPr>
          <w:rFonts w:ascii="Times New Roman" w:hAnsi="Times New Roman" w:cs="Times New Roman"/>
          <w:sz w:val="24"/>
          <w:szCs w:val="24"/>
        </w:rPr>
      </w:pPr>
      <w:r>
        <w:rPr>
          <w:rFonts w:ascii="Arial" w:hAnsi="Arial" w:cs="Arial"/>
          <w:color w:val="000000"/>
          <w:sz w:val="19"/>
          <w:szCs w:val="19"/>
        </w:rPr>
        <w:t>These are the different types of reports shipped with IGEMS.</w:t>
      </w:r>
      <w:r>
        <w:br/>
      </w:r>
      <w:r>
        <w:rPr>
          <w:rFonts w:ascii="Arial" w:hAnsi="Arial" w:cs="Arial"/>
          <w:color w:val="000000"/>
          <w:sz w:val="19"/>
          <w:szCs w:val="19"/>
        </w:rPr>
        <w:t>In each subfolder all the reports of that type are placed.</w:t>
      </w:r>
      <w:r>
        <w:br/>
      </w:r>
      <w:r>
        <w:rPr>
          <w:rFonts w:ascii="Arial" w:hAnsi="Arial" w:cs="Arial"/>
          <w:color w:val="000000"/>
          <w:sz w:val="19"/>
          <w:szCs w:val="19"/>
        </w:rPr>
        <w:t>A report consists of the following files.</w:t>
      </w:r>
    </w:p>
    <w:p w14:paraId="175396C1"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filename.tig</w:t>
      </w:r>
    </w:p>
    <w:p w14:paraId="7CCB35DD"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the report template</w:t>
      </w:r>
    </w:p>
    <w:p w14:paraId="1ADE51A1"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filename.xml</w:t>
      </w:r>
    </w:p>
    <w:p w14:paraId="5DEE4828"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a settings file with all LISP tags and other settings</w:t>
      </w:r>
    </w:p>
    <w:p w14:paraId="195308FD"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filename.lsp</w:t>
      </w:r>
    </w:p>
    <w:p w14:paraId="218C9F50"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the startup-script that can be attached to a report</w:t>
      </w:r>
    </w:p>
    <w:p w14:paraId="2AC88BE4" w14:textId="77777777" w:rsidR="004E3A31" w:rsidRDefault="004E3A31" w:rsidP="004E3A31">
      <w:pPr>
        <w:rPr>
          <w:rFonts w:ascii="Times New Roman" w:hAnsi="Times New Roman" w:cs="Times New Roman"/>
          <w:sz w:val="24"/>
          <w:szCs w:val="24"/>
        </w:rPr>
      </w:pPr>
      <w:r>
        <w:br/>
      </w:r>
      <w:r>
        <w:rPr>
          <w:rFonts w:ascii="Arial" w:hAnsi="Arial" w:cs="Arial"/>
          <w:color w:val="000000"/>
          <w:sz w:val="19"/>
          <w:szCs w:val="19"/>
        </w:rPr>
        <w:t>The report system has two states. The generated report and the edit state.</w:t>
      </w:r>
      <w:r>
        <w:br/>
      </w:r>
      <w:r>
        <w:rPr>
          <w:rFonts w:ascii="Arial" w:hAnsi="Arial" w:cs="Arial"/>
          <w:color w:val="000000"/>
          <w:sz w:val="19"/>
          <w:szCs w:val="19"/>
        </w:rPr>
        <w:t xml:space="preserve">To switch between the generated report and the edit state press </w:t>
      </w:r>
      <w:r>
        <w:rPr>
          <w:rFonts w:ascii="Arial" w:hAnsi="Arial" w:cs="Arial"/>
          <w:i/>
          <w:iCs/>
          <w:color w:val="000000"/>
          <w:sz w:val="19"/>
          <w:szCs w:val="19"/>
        </w:rPr>
        <w:t xml:space="preserve">IGEMS/Toggle report view </w:t>
      </w:r>
      <w:r>
        <w:rPr>
          <w:rFonts w:ascii="Arial" w:hAnsi="Arial" w:cs="Arial"/>
          <w:color w:val="000000"/>
          <w:sz w:val="19"/>
          <w:szCs w:val="19"/>
        </w:rPr>
        <w:t xml:space="preserve">or press F5. </w:t>
      </w:r>
      <w:r>
        <w:br/>
      </w:r>
      <w:r>
        <w:br/>
      </w:r>
      <w:r>
        <w:rPr>
          <w:rFonts w:ascii="Arial" w:hAnsi="Arial" w:cs="Arial"/>
          <w:color w:val="000000"/>
          <w:sz w:val="19"/>
          <w:szCs w:val="19"/>
        </w:rPr>
        <w:t>IGEMS is shipped with a number of standard reports. To customize a report you need to manipulate the report template. It is not possible to change the standard reports. To create a custom report you can do that in several ways.</w:t>
      </w:r>
    </w:p>
    <w:p w14:paraId="6AAB7CC5" w14:textId="77777777" w:rsidR="004E3A31" w:rsidRDefault="004E3A31" w:rsidP="004E3A31">
      <w:pPr>
        <w:pStyle w:val="Rubrik3"/>
      </w:pPr>
      <w:bookmarkStart w:id="892" w:name="_Toc359406348"/>
      <w:r>
        <w:t>Create a custom report using the standard report as a template.</w:t>
      </w:r>
      <w:bookmarkEnd w:id="892"/>
    </w:p>
    <w:p w14:paraId="4FDE94B1"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Run a standard report and press F5 to switch to edit mode.</w:t>
      </w:r>
    </w:p>
    <w:p w14:paraId="28FB1F32"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File/Save as... </w:t>
      </w:r>
      <w:r>
        <w:rPr>
          <w:rFonts w:ascii="Arial" w:hAnsi="Arial" w:cs="Arial"/>
          <w:color w:val="000000"/>
          <w:sz w:val="19"/>
          <w:szCs w:val="19"/>
        </w:rPr>
        <w:t>and save the report template in the same folder under another name.</w:t>
      </w:r>
    </w:p>
    <w:p w14:paraId="44E89349"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You can now start editing your own custom report.</w:t>
      </w:r>
    </w:p>
    <w:p w14:paraId="2967345B"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When running the report from IGEMS a dialog will appear and prompt you to select which report to run.</w:t>
      </w:r>
    </w:p>
    <w:p w14:paraId="775062EB" w14:textId="77777777" w:rsidR="004E3A31" w:rsidRDefault="004E3A31" w:rsidP="004E3A31">
      <w:pPr>
        <w:pStyle w:val="Rubrik3"/>
        <w:rPr>
          <w:rFonts w:ascii="Times New Roman" w:hAnsi="Times New Roman" w:cs="Times New Roman"/>
          <w:sz w:val="27"/>
          <w:szCs w:val="27"/>
        </w:rPr>
      </w:pPr>
      <w:bookmarkStart w:id="893" w:name="_Toc359406349"/>
      <w:r>
        <w:t>Create a custom report from scratch</w:t>
      </w:r>
      <w:bookmarkEnd w:id="893"/>
    </w:p>
    <w:p w14:paraId="61EFC5BC"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Run a report and press F5 to switch to edit mode.</w:t>
      </w:r>
    </w:p>
    <w:p w14:paraId="46819A95"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File/New </w:t>
      </w:r>
      <w:r>
        <w:rPr>
          <w:rFonts w:ascii="Arial" w:hAnsi="Arial" w:cs="Arial"/>
          <w:color w:val="000000"/>
          <w:sz w:val="19"/>
          <w:szCs w:val="19"/>
        </w:rPr>
        <w:t>to create a new document.</w:t>
      </w:r>
    </w:p>
    <w:p w14:paraId="7514256F"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File/Save </w:t>
      </w:r>
      <w:r>
        <w:rPr>
          <w:rFonts w:ascii="Arial" w:hAnsi="Arial" w:cs="Arial"/>
          <w:color w:val="000000"/>
          <w:sz w:val="19"/>
          <w:szCs w:val="19"/>
        </w:rPr>
        <w:t>and save the file in the same folder.</w:t>
      </w:r>
    </w:p>
    <w:p w14:paraId="20ED1554" w14:textId="77777777" w:rsidR="004E3A31" w:rsidRDefault="004E3A31" w:rsidP="004E3A31">
      <w:pPr>
        <w:pStyle w:val="Rubrik3"/>
        <w:rPr>
          <w:rFonts w:ascii="Times New Roman" w:hAnsi="Times New Roman" w:cs="Times New Roman"/>
          <w:sz w:val="27"/>
          <w:szCs w:val="27"/>
        </w:rPr>
      </w:pPr>
      <w:bookmarkStart w:id="894" w:name="_Toc359406350"/>
      <w:r>
        <w:t>APP reports</w:t>
      </w:r>
      <w:bookmarkEnd w:id="894"/>
    </w:p>
    <w:p w14:paraId="4257F0B0" w14:textId="77777777" w:rsidR="004E3A31" w:rsidRDefault="004E3A31" w:rsidP="004E3A31">
      <w:r>
        <w:rPr>
          <w:rFonts w:ascii="Arial" w:hAnsi="Arial" w:cs="Arial"/>
          <w:color w:val="000000"/>
          <w:sz w:val="19"/>
          <w:szCs w:val="19"/>
        </w:rPr>
        <w:t>Reports can also be generated from the APP section in IGEMS. Here you can make your own totally custom reports. You have to write a LISP app to generate the report data and write a report template file. This will be covered in a separate section below.</w:t>
      </w:r>
    </w:p>
    <w:p w14:paraId="42B95A1E" w14:textId="77777777" w:rsidR="004E3A31" w:rsidRDefault="004E3A31" w:rsidP="004E3A31">
      <w:pPr>
        <w:pStyle w:val="Rubrik2"/>
      </w:pPr>
      <w:bookmarkStart w:id="895" w:name="_Toc359406351"/>
      <w:r>
        <w:rPr>
          <w:rFonts w:ascii="Arial" w:hAnsi="Arial" w:cs="Arial"/>
          <w:color w:val="000000"/>
          <w:sz w:val="24"/>
          <w:szCs w:val="24"/>
        </w:rPr>
        <w:lastRenderedPageBreak/>
        <w:t>Editor overview</w:t>
      </w:r>
      <w:bookmarkEnd w:id="895"/>
    </w:p>
    <w:p w14:paraId="5BC303FE" w14:textId="77777777" w:rsidR="004E3A31" w:rsidRDefault="004E3A31" w:rsidP="004E3A31">
      <w:r>
        <w:rPr>
          <w:rFonts w:ascii="Arial" w:hAnsi="Arial" w:cs="Arial"/>
          <w:color w:val="000000"/>
          <w:sz w:val="19"/>
          <w:szCs w:val="19"/>
        </w:rPr>
        <w:t>The report editor is a simple word processor with built in report features. You can do most common word processing tasks. The generated report can be manually edited before saved or printed. You can export the document to several different formats including .rtf, .doc, .docx, .html, .pdf, .rtf, .xml, .txt. The normal word processing features will not be covered in this document, please contact our support if you need help. The exception is tables. Tables are used extensively when writing report templates so a few notes are in order.</w:t>
      </w:r>
    </w:p>
    <w:p w14:paraId="637D11F8" w14:textId="77777777" w:rsidR="004E3A31" w:rsidRDefault="004E3A31" w:rsidP="004E3A31">
      <w:pPr>
        <w:pStyle w:val="Rubrik4"/>
      </w:pPr>
      <w:bookmarkStart w:id="896" w:name="_Toc359406352"/>
      <w:r>
        <w:t>Tables</w:t>
      </w:r>
      <w:bookmarkEnd w:id="896"/>
      <w:r>
        <w:t xml:space="preserve"> </w:t>
      </w:r>
    </w:p>
    <w:p w14:paraId="50274A1C" w14:textId="77777777" w:rsidR="004E3A31" w:rsidRDefault="004E3A31" w:rsidP="004E3A31">
      <w:pPr>
        <w:spacing w:after="240"/>
      </w:pPr>
      <w:r>
        <w:rPr>
          <w:rFonts w:ascii="Arial" w:hAnsi="Arial" w:cs="Arial"/>
          <w:color w:val="000000"/>
          <w:sz w:val="19"/>
          <w:szCs w:val="19"/>
        </w:rPr>
        <w:t xml:space="preserve">To insert a table in a document select </w:t>
      </w:r>
      <w:r>
        <w:rPr>
          <w:rFonts w:ascii="Arial" w:hAnsi="Arial" w:cs="Arial"/>
          <w:i/>
          <w:iCs/>
          <w:color w:val="000000"/>
          <w:sz w:val="19"/>
          <w:szCs w:val="19"/>
        </w:rPr>
        <w:t xml:space="preserve">Table/Insert/Table </w:t>
      </w:r>
      <w:r>
        <w:rPr>
          <w:rFonts w:ascii="Arial" w:hAnsi="Arial" w:cs="Arial"/>
          <w:color w:val="000000"/>
          <w:sz w:val="19"/>
          <w:szCs w:val="19"/>
        </w:rPr>
        <w:t>from the menu.</w:t>
      </w:r>
      <w:r>
        <w:br/>
      </w:r>
      <w:r>
        <w:rPr>
          <w:rFonts w:ascii="Arial" w:hAnsi="Arial" w:cs="Arial"/>
          <w:color w:val="000000"/>
          <w:sz w:val="19"/>
          <w:szCs w:val="19"/>
        </w:rPr>
        <w:t>Type in the number of rows and columns and press ok.</w:t>
      </w:r>
      <w:r>
        <w:br/>
      </w:r>
      <w:r>
        <w:rPr>
          <w:rFonts w:ascii="Arial" w:hAnsi="Arial" w:cs="Arial"/>
          <w:color w:val="000000"/>
          <w:sz w:val="19"/>
          <w:szCs w:val="19"/>
        </w:rPr>
        <w:t xml:space="preserve">A table is now inserted. The table has all grid lines ON as default. To change the properties of a table place the cursor in a table cell and select </w:t>
      </w:r>
      <w:r>
        <w:rPr>
          <w:rFonts w:ascii="Arial" w:hAnsi="Arial" w:cs="Arial"/>
          <w:i/>
          <w:iCs/>
          <w:color w:val="000000"/>
          <w:sz w:val="19"/>
          <w:szCs w:val="19"/>
        </w:rPr>
        <w:t>Table/Select/Table</w:t>
      </w:r>
      <w:r>
        <w:rPr>
          <w:rFonts w:ascii="Arial" w:hAnsi="Arial" w:cs="Arial"/>
          <w:color w:val="000000"/>
          <w:sz w:val="19"/>
          <w:szCs w:val="19"/>
        </w:rPr>
        <w:t xml:space="preserve"> and then select </w:t>
      </w:r>
      <w:r>
        <w:rPr>
          <w:rFonts w:ascii="Arial" w:hAnsi="Arial" w:cs="Arial"/>
          <w:i/>
          <w:iCs/>
          <w:color w:val="000000"/>
          <w:sz w:val="19"/>
          <w:szCs w:val="19"/>
        </w:rPr>
        <w:t>Table/Properties...</w:t>
      </w:r>
      <w:r>
        <w:br/>
      </w:r>
      <w:r>
        <w:rPr>
          <w:rFonts w:ascii="Arial" w:hAnsi="Arial" w:cs="Arial"/>
          <w:color w:val="000000"/>
          <w:sz w:val="19"/>
          <w:szCs w:val="19"/>
        </w:rPr>
        <w:t>A dialog box is presented where you can alter the appearance of a table or individual cells of a table. You can set which grid lines of a table or cell are visible and change the background color etc... In the second tab “Size and formatting” there are two check-boxes that are important.</w:t>
      </w:r>
    </w:p>
    <w:p w14:paraId="0E52E70C" w14:textId="77777777" w:rsidR="004E3A31" w:rsidRDefault="004E3A31" w:rsidP="00E868A6">
      <w:pPr>
        <w:numPr>
          <w:ilvl w:val="0"/>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Allow row to break across pages</w:t>
      </w:r>
    </w:p>
    <w:p w14:paraId="1D7666CB" w14:textId="77777777" w:rsidR="004E3A31" w:rsidRDefault="004E3A31" w:rsidP="00E868A6">
      <w:pPr>
        <w:numPr>
          <w:ilvl w:val="1"/>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If this box is checked a table row can be broken on multiple pages. If you want a table row to stay on one page you must uncheck this box. </w:t>
      </w:r>
    </w:p>
    <w:p w14:paraId="62522C65" w14:textId="77777777" w:rsidR="004E3A31" w:rsidRDefault="004E3A31" w:rsidP="00E868A6">
      <w:pPr>
        <w:numPr>
          <w:ilvl w:val="0"/>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Repeat as header row at the top of each page</w:t>
      </w:r>
    </w:p>
    <w:p w14:paraId="057E16CE" w14:textId="77777777" w:rsidR="004E3A31" w:rsidRDefault="004E3A31" w:rsidP="00E868A6">
      <w:pPr>
        <w:numPr>
          <w:ilvl w:val="1"/>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If you select a row in a table and check this box that row will be repeated at the top of each page if the table spans multiple pages.</w:t>
      </w:r>
    </w:p>
    <w:p w14:paraId="513D96D4" w14:textId="77777777" w:rsidR="004E3A31" w:rsidRDefault="004E3A31" w:rsidP="004E3A31">
      <w:pPr>
        <w:pStyle w:val="Rubrik2"/>
      </w:pPr>
      <w:bookmarkStart w:id="897" w:name="_Toc359406353"/>
      <w:r>
        <w:t>Tags</w:t>
      </w:r>
      <w:bookmarkEnd w:id="897"/>
    </w:p>
    <w:p w14:paraId="42D0337C" w14:textId="77777777" w:rsidR="004E3A31" w:rsidRDefault="004E3A31" w:rsidP="004E3A31">
      <w:r>
        <w:rPr>
          <w:rFonts w:ascii="Arial" w:hAnsi="Arial" w:cs="Arial"/>
          <w:color w:val="000000"/>
          <w:sz w:val="19"/>
          <w:szCs w:val="19"/>
        </w:rPr>
        <w:t>A tag is a text field in the template that will be replaced with data when generating the report.</w:t>
      </w:r>
      <w:r>
        <w:br/>
      </w:r>
      <w:r>
        <w:rPr>
          <w:rFonts w:ascii="Arial" w:hAnsi="Arial" w:cs="Arial"/>
          <w:color w:val="000000"/>
          <w:sz w:val="19"/>
          <w:szCs w:val="19"/>
        </w:rPr>
        <w:t>When you move the mouse over a tag the cursor will change to a “hand”. This indicates that the tag has special meaning. You can change the displayed name of the tag, you can delete a tag and you can edit a tag.</w:t>
      </w:r>
      <w:r>
        <w:br/>
      </w:r>
      <w:r>
        <w:br/>
      </w:r>
      <w:r>
        <w:rPr>
          <w:rFonts w:ascii="Arial" w:hAnsi="Arial" w:cs="Arial"/>
          <w:color w:val="000000"/>
          <w:sz w:val="19"/>
          <w:szCs w:val="19"/>
        </w:rPr>
        <w:t xml:space="preserve">Double input position. When placing the cursor in a tag the tag is highlighted. As long as the tag is highlighted you can edit the displayed name of the tag. When the cursor is at the start or end of a tag you can press the </w:t>
      </w:r>
      <w:r>
        <w:rPr>
          <w:rFonts w:ascii="Arial" w:hAnsi="Arial" w:cs="Arial"/>
          <w:i/>
          <w:iCs/>
          <w:color w:val="000000"/>
          <w:sz w:val="19"/>
          <w:szCs w:val="19"/>
        </w:rPr>
        <w:t xml:space="preserve">Left Arrow </w:t>
      </w:r>
      <w:r>
        <w:rPr>
          <w:rFonts w:ascii="Arial" w:hAnsi="Arial" w:cs="Arial"/>
          <w:color w:val="000000"/>
          <w:sz w:val="19"/>
          <w:szCs w:val="19"/>
        </w:rPr>
        <w:t xml:space="preserve">key and </w:t>
      </w:r>
      <w:r>
        <w:rPr>
          <w:rFonts w:ascii="Arial" w:hAnsi="Arial" w:cs="Arial"/>
          <w:i/>
          <w:iCs/>
          <w:color w:val="000000"/>
          <w:sz w:val="19"/>
          <w:szCs w:val="19"/>
        </w:rPr>
        <w:t>Right Arrow</w:t>
      </w:r>
      <w:r>
        <w:rPr>
          <w:rFonts w:ascii="Arial" w:hAnsi="Arial" w:cs="Arial"/>
          <w:color w:val="000000"/>
          <w:sz w:val="19"/>
          <w:szCs w:val="19"/>
        </w:rPr>
        <w:t xml:space="preserve"> key to leave the tag. This is called a double input position. </w:t>
      </w:r>
      <w:r>
        <w:br/>
      </w:r>
      <w:r>
        <w:br/>
      </w:r>
      <w:r>
        <w:rPr>
          <w:rFonts w:ascii="Arial" w:hAnsi="Arial" w:cs="Arial"/>
          <w:color w:val="000000"/>
          <w:sz w:val="19"/>
          <w:szCs w:val="19"/>
        </w:rPr>
        <w:t>When the report is generated the tag is replaced by the data in the tag. The formatting of the tag is retained in the report. All properties of the tag like Font, Size, Color,</w:t>
      </w:r>
      <w:r w:rsidR="00CC4E5E">
        <w:rPr>
          <w:rFonts w:ascii="Arial" w:hAnsi="Arial" w:cs="Arial"/>
          <w:color w:val="000000"/>
          <w:sz w:val="19"/>
          <w:szCs w:val="19"/>
        </w:rPr>
        <w:t xml:space="preserve"> Bold, Italic, Alignment etc </w:t>
      </w:r>
      <w:r>
        <w:rPr>
          <w:rFonts w:ascii="Arial" w:hAnsi="Arial" w:cs="Arial"/>
          <w:color w:val="000000"/>
          <w:sz w:val="19"/>
          <w:szCs w:val="19"/>
        </w:rPr>
        <w:t>is retained.</w:t>
      </w:r>
      <w:r>
        <w:br/>
      </w:r>
      <w:r>
        <w:br/>
      </w:r>
      <w:r>
        <w:rPr>
          <w:rFonts w:ascii="Arial" w:hAnsi="Arial" w:cs="Arial"/>
          <w:color w:val="000000"/>
          <w:sz w:val="19"/>
          <w:szCs w:val="19"/>
        </w:rPr>
        <w:t>Example: We have a tag called Name with data IGEMS Report</w:t>
      </w:r>
      <w:r>
        <w:br/>
      </w:r>
      <w:r>
        <w:rPr>
          <w:rFonts w:ascii="Arial" w:hAnsi="Arial" w:cs="Arial"/>
          <w:b/>
          <w:bCs/>
          <w:i/>
          <w:iCs/>
          <w:color w:val="000000"/>
          <w:sz w:val="19"/>
          <w:szCs w:val="19"/>
          <w:u w:val="single"/>
        </w:rPr>
        <w:t xml:space="preserve">Name </w:t>
      </w:r>
      <w:r>
        <w:rPr>
          <w:rFonts w:ascii="Arial" w:hAnsi="Arial" w:cs="Arial"/>
          <w:color w:val="000000"/>
          <w:sz w:val="19"/>
          <w:szCs w:val="19"/>
        </w:rPr>
        <w:t xml:space="preserve">-&gt; </w:t>
      </w:r>
      <w:r>
        <w:rPr>
          <w:rFonts w:ascii="Arial" w:hAnsi="Arial" w:cs="Arial"/>
          <w:b/>
          <w:bCs/>
          <w:i/>
          <w:iCs/>
          <w:color w:val="000000"/>
          <w:sz w:val="19"/>
          <w:szCs w:val="19"/>
          <w:u w:val="single"/>
        </w:rPr>
        <w:t>IGEMS Report</w:t>
      </w:r>
    </w:p>
    <w:p w14:paraId="4853E82D" w14:textId="77777777" w:rsidR="004E3A31" w:rsidRDefault="004E3A31" w:rsidP="004E3A31">
      <w:pPr>
        <w:pStyle w:val="Rubrik2"/>
      </w:pPr>
      <w:bookmarkStart w:id="898" w:name="_Toc359406354"/>
      <w:r>
        <w:rPr>
          <w:rFonts w:ascii="Arial" w:hAnsi="Arial" w:cs="Arial"/>
          <w:color w:val="000000"/>
          <w:sz w:val="24"/>
          <w:szCs w:val="24"/>
        </w:rPr>
        <w:t>Multiple data tags</w:t>
      </w:r>
      <w:bookmarkEnd w:id="898"/>
    </w:p>
    <w:p w14:paraId="55FECECD" w14:textId="77777777" w:rsidR="004E3A31" w:rsidRDefault="004E3A31" w:rsidP="004E3A31">
      <w:r>
        <w:rPr>
          <w:rFonts w:ascii="Arial" w:hAnsi="Arial" w:cs="Arial"/>
          <w:color w:val="000000"/>
          <w:sz w:val="19"/>
          <w:szCs w:val="19"/>
        </w:rPr>
        <w:t>A tag can contain multiple data. For example if you run the CostEstimate report the tag Part.Name will contain the name of all the parts. If you place the tag in the main text of the document it will be replaced with the data for the first part. The only way to display all data of a tag is to place it in a table. If a tag is placed in a table the table will expand and show all data for that tag.</w:t>
      </w:r>
      <w:r>
        <w:br/>
      </w:r>
      <w:r>
        <w:rPr>
          <w:rFonts w:ascii="Arial" w:hAnsi="Arial" w:cs="Arial"/>
          <w:color w:val="000000"/>
          <w:sz w:val="19"/>
          <w:szCs w:val="19"/>
        </w:rPr>
        <w:t>Example:</w:t>
      </w:r>
    </w:p>
    <w:tbl>
      <w:tblPr>
        <w:tblW w:w="7814" w:type="dxa"/>
        <w:tblCellMar>
          <w:top w:w="15" w:type="dxa"/>
          <w:left w:w="15" w:type="dxa"/>
          <w:bottom w:w="15" w:type="dxa"/>
          <w:right w:w="15" w:type="dxa"/>
        </w:tblCellMar>
        <w:tblLook w:val="04A0" w:firstRow="1" w:lastRow="0" w:firstColumn="1" w:lastColumn="0" w:noHBand="0" w:noVBand="1"/>
      </w:tblPr>
      <w:tblGrid>
        <w:gridCol w:w="1016"/>
        <w:gridCol w:w="1386"/>
        <w:gridCol w:w="1881"/>
        <w:gridCol w:w="1959"/>
        <w:gridCol w:w="1572"/>
      </w:tblGrid>
      <w:tr w:rsidR="004E3A31" w14:paraId="55FFC93F"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B50811D" w14:textId="77777777" w:rsidR="004E3A31" w:rsidRDefault="004E3A31">
            <w:pPr>
              <w:spacing w:line="0" w:lineRule="atLeast"/>
              <w:rPr>
                <w:sz w:val="24"/>
                <w:szCs w:val="24"/>
              </w:rPr>
            </w:pPr>
            <w:r>
              <w:rPr>
                <w:rFonts w:ascii="Arial" w:hAnsi="Arial" w:cs="Arial"/>
                <w:b/>
                <w:bCs/>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4A760BED" w14:textId="77777777" w:rsidR="004E3A31" w:rsidRDefault="004E3A31">
            <w:pPr>
              <w:spacing w:line="0" w:lineRule="atLeast"/>
              <w:rPr>
                <w:sz w:val="24"/>
                <w:szCs w:val="24"/>
              </w:rPr>
            </w:pPr>
            <w:r>
              <w:rPr>
                <w:rFonts w:ascii="Arial" w:hAnsi="Arial" w:cs="Arial"/>
                <w:b/>
                <w:bCs/>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DB46D7F" w14:textId="77777777" w:rsidR="004E3A31" w:rsidRDefault="004E3A31">
            <w:pPr>
              <w:spacing w:line="0" w:lineRule="atLeast"/>
              <w:rPr>
                <w:sz w:val="24"/>
                <w:szCs w:val="24"/>
              </w:rPr>
            </w:pPr>
            <w:r>
              <w:rPr>
                <w:rFonts w:ascii="Arial" w:hAnsi="Arial" w:cs="Arial"/>
                <w:b/>
                <w:bCs/>
                <w:color w:val="000000"/>
                <w:sz w:val="19"/>
                <w:szCs w:val="19"/>
              </w:rPr>
              <w:t>Cutting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DD97846" w14:textId="77777777" w:rsidR="004E3A31" w:rsidRDefault="004E3A31">
            <w:pPr>
              <w:spacing w:line="0" w:lineRule="atLeast"/>
              <w:rPr>
                <w:sz w:val="24"/>
                <w:szCs w:val="24"/>
              </w:rPr>
            </w:pPr>
            <w:r>
              <w:rPr>
                <w:rFonts w:ascii="Arial" w:hAnsi="Arial" w:cs="Arial"/>
                <w:b/>
                <w:bCs/>
                <w:color w:val="000000"/>
                <w:sz w:val="19"/>
                <w:szCs w:val="19"/>
              </w:rPr>
              <w:t>Material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AE81F27" w14:textId="77777777" w:rsidR="004E3A31" w:rsidRDefault="004E3A31">
            <w:pPr>
              <w:spacing w:line="0" w:lineRule="atLeast"/>
              <w:rPr>
                <w:sz w:val="24"/>
                <w:szCs w:val="24"/>
              </w:rPr>
            </w:pPr>
            <w:r>
              <w:rPr>
                <w:rFonts w:ascii="Arial" w:hAnsi="Arial" w:cs="Arial"/>
                <w:b/>
                <w:bCs/>
                <w:color w:val="000000"/>
                <w:sz w:val="19"/>
                <w:szCs w:val="19"/>
              </w:rPr>
              <w:t>Total cost</w:t>
            </w:r>
          </w:p>
        </w:tc>
      </w:tr>
      <w:tr w:rsidR="004E3A31" w14:paraId="239A1B1C"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0D86AED" w14:textId="77777777" w:rsidR="004E3A31" w:rsidRDefault="004E3A31">
            <w:pPr>
              <w:spacing w:line="0" w:lineRule="atLeast"/>
              <w:rPr>
                <w:sz w:val="24"/>
                <w:szCs w:val="24"/>
              </w:rPr>
            </w:pPr>
            <w:r>
              <w:rPr>
                <w:rFonts w:ascii="Arial" w:hAnsi="Arial" w:cs="Arial"/>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98AD54D" w14:textId="77777777" w:rsidR="004E3A31" w:rsidRDefault="004E3A31">
            <w:pPr>
              <w:spacing w:line="0" w:lineRule="atLeast"/>
              <w:rPr>
                <w:sz w:val="24"/>
                <w:szCs w:val="24"/>
              </w:rPr>
            </w:pPr>
            <w:r>
              <w:rPr>
                <w:rFonts w:ascii="Arial" w:hAnsi="Arial" w:cs="Arial"/>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E259E38" w14:textId="77777777" w:rsidR="004E3A31" w:rsidRDefault="004E3A31">
            <w:pPr>
              <w:spacing w:line="0" w:lineRule="atLeast"/>
              <w:rPr>
                <w:sz w:val="24"/>
                <w:szCs w:val="24"/>
              </w:rPr>
            </w:pPr>
            <w:r>
              <w:rPr>
                <w:rFonts w:ascii="Arial" w:hAnsi="Arial" w:cs="Arial"/>
                <w:color w:val="000000"/>
                <w:sz w:val="19"/>
                <w:szCs w:val="19"/>
              </w:rPr>
              <w:t>CutCost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0433D3D7" w14:textId="77777777" w:rsidR="004E3A31" w:rsidRDefault="004E3A31">
            <w:pPr>
              <w:spacing w:line="0" w:lineRule="atLeast"/>
              <w:rPr>
                <w:sz w:val="24"/>
                <w:szCs w:val="24"/>
              </w:rPr>
            </w:pPr>
            <w:r>
              <w:rPr>
                <w:rFonts w:ascii="Arial" w:hAnsi="Arial" w:cs="Arial"/>
                <w:color w:val="000000"/>
                <w:sz w:val="19"/>
                <w:szCs w:val="19"/>
              </w:rPr>
              <w:t>MatCost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3529E92" w14:textId="77777777" w:rsidR="004E3A31" w:rsidRDefault="004E3A31">
            <w:pPr>
              <w:spacing w:line="0" w:lineRule="atLeast"/>
              <w:rPr>
                <w:sz w:val="24"/>
                <w:szCs w:val="24"/>
              </w:rPr>
            </w:pPr>
            <w:r>
              <w:rPr>
                <w:rFonts w:ascii="Arial" w:hAnsi="Arial" w:cs="Arial"/>
                <w:color w:val="000000"/>
                <w:sz w:val="19"/>
                <w:szCs w:val="19"/>
              </w:rPr>
              <w:t>TotalCost</w:t>
            </w:r>
          </w:p>
        </w:tc>
      </w:tr>
    </w:tbl>
    <w:p w14:paraId="6A0ED35E" w14:textId="77777777" w:rsidR="004E3A31" w:rsidRDefault="004E3A31" w:rsidP="004E3A31">
      <w:r>
        <w:rPr>
          <w:rFonts w:ascii="Arial" w:hAnsi="Arial" w:cs="Arial"/>
          <w:color w:val="000000"/>
          <w:sz w:val="19"/>
          <w:szCs w:val="19"/>
        </w:rPr>
        <w:t>The first row is normal text and does not contain any tags.</w:t>
      </w:r>
      <w:r>
        <w:br/>
      </w:r>
      <w:r>
        <w:rPr>
          <w:rFonts w:ascii="Arial" w:hAnsi="Arial" w:cs="Arial"/>
          <w:color w:val="000000"/>
          <w:sz w:val="19"/>
          <w:szCs w:val="19"/>
        </w:rPr>
        <w:t>The second row contains tags with multiple data.</w:t>
      </w:r>
      <w:r>
        <w:br/>
      </w:r>
      <w:r>
        <w:rPr>
          <w:rFonts w:ascii="Arial" w:hAnsi="Arial" w:cs="Arial"/>
          <w:color w:val="000000"/>
          <w:sz w:val="19"/>
          <w:szCs w:val="19"/>
        </w:rPr>
        <w:t>When running the report this table will expand and will look like this.</w:t>
      </w:r>
    </w:p>
    <w:tbl>
      <w:tblPr>
        <w:tblW w:w="7814" w:type="dxa"/>
        <w:tblCellMar>
          <w:top w:w="15" w:type="dxa"/>
          <w:left w:w="15" w:type="dxa"/>
          <w:bottom w:w="15" w:type="dxa"/>
          <w:right w:w="15" w:type="dxa"/>
        </w:tblCellMar>
        <w:tblLook w:val="04A0" w:firstRow="1" w:lastRow="0" w:firstColumn="1" w:lastColumn="0" w:noHBand="0" w:noVBand="1"/>
      </w:tblPr>
      <w:tblGrid>
        <w:gridCol w:w="1323"/>
        <w:gridCol w:w="1309"/>
        <w:gridCol w:w="1776"/>
        <w:gridCol w:w="1849"/>
        <w:gridCol w:w="1557"/>
      </w:tblGrid>
      <w:tr w:rsidR="004E3A31" w14:paraId="3B834BC9"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5CFA0F4" w14:textId="77777777" w:rsidR="004E3A31" w:rsidRDefault="004E3A31">
            <w:pPr>
              <w:spacing w:line="0" w:lineRule="atLeast"/>
              <w:rPr>
                <w:sz w:val="24"/>
                <w:szCs w:val="24"/>
              </w:rPr>
            </w:pPr>
            <w:r>
              <w:rPr>
                <w:rFonts w:ascii="Arial" w:hAnsi="Arial" w:cs="Arial"/>
                <w:b/>
                <w:bCs/>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95E8862" w14:textId="77777777" w:rsidR="004E3A31" w:rsidRDefault="004E3A31">
            <w:pPr>
              <w:spacing w:line="0" w:lineRule="atLeast"/>
              <w:rPr>
                <w:sz w:val="24"/>
                <w:szCs w:val="24"/>
              </w:rPr>
            </w:pPr>
            <w:r>
              <w:rPr>
                <w:rFonts w:ascii="Arial" w:hAnsi="Arial" w:cs="Arial"/>
                <w:b/>
                <w:bCs/>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AA2E5FA" w14:textId="77777777" w:rsidR="004E3A31" w:rsidRDefault="004E3A31">
            <w:pPr>
              <w:spacing w:line="0" w:lineRule="atLeast"/>
              <w:rPr>
                <w:sz w:val="24"/>
                <w:szCs w:val="24"/>
              </w:rPr>
            </w:pPr>
            <w:r>
              <w:rPr>
                <w:rFonts w:ascii="Arial" w:hAnsi="Arial" w:cs="Arial"/>
                <w:b/>
                <w:bCs/>
                <w:color w:val="000000"/>
                <w:sz w:val="19"/>
                <w:szCs w:val="19"/>
              </w:rPr>
              <w:t>Cutting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65D8183" w14:textId="77777777" w:rsidR="004E3A31" w:rsidRDefault="004E3A31">
            <w:pPr>
              <w:spacing w:line="0" w:lineRule="atLeast"/>
              <w:rPr>
                <w:sz w:val="24"/>
                <w:szCs w:val="24"/>
              </w:rPr>
            </w:pPr>
            <w:r>
              <w:rPr>
                <w:rFonts w:ascii="Arial" w:hAnsi="Arial" w:cs="Arial"/>
                <w:b/>
                <w:bCs/>
                <w:color w:val="000000"/>
                <w:sz w:val="19"/>
                <w:szCs w:val="19"/>
              </w:rPr>
              <w:t>Material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C3E4253" w14:textId="77777777" w:rsidR="004E3A31" w:rsidRDefault="004E3A31">
            <w:pPr>
              <w:spacing w:line="0" w:lineRule="atLeast"/>
              <w:rPr>
                <w:sz w:val="24"/>
                <w:szCs w:val="24"/>
              </w:rPr>
            </w:pPr>
            <w:r>
              <w:rPr>
                <w:rFonts w:ascii="Arial" w:hAnsi="Arial" w:cs="Arial"/>
                <w:b/>
                <w:bCs/>
                <w:color w:val="000000"/>
                <w:sz w:val="19"/>
                <w:szCs w:val="19"/>
              </w:rPr>
              <w:t>Total cost</w:t>
            </w:r>
          </w:p>
        </w:tc>
      </w:tr>
      <w:tr w:rsidR="004E3A31" w14:paraId="5E471C1D"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6FF2B7F" w14:textId="77777777" w:rsidR="004E3A31" w:rsidRDefault="004E3A31">
            <w:pPr>
              <w:spacing w:line="0" w:lineRule="atLeast"/>
              <w:rPr>
                <w:sz w:val="24"/>
                <w:szCs w:val="24"/>
              </w:rPr>
            </w:pPr>
            <w:r>
              <w:rPr>
                <w:rFonts w:ascii="Arial" w:hAnsi="Arial" w:cs="Arial"/>
                <w:color w:val="000000"/>
                <w:sz w:val="19"/>
                <w:szCs w:val="19"/>
              </w:rPr>
              <w:t>PART-36</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63479EE" w14:textId="77777777" w:rsidR="004E3A31" w:rsidRDefault="004E3A31">
            <w:pPr>
              <w:spacing w:line="0" w:lineRule="atLeast"/>
              <w:rPr>
                <w:sz w:val="24"/>
                <w:szCs w:val="24"/>
              </w:rPr>
            </w:pPr>
            <w:r>
              <w:rPr>
                <w:rFonts w:ascii="Arial" w:hAnsi="Arial" w:cs="Arial"/>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63694A6" w14:textId="77777777" w:rsidR="004E3A31" w:rsidRDefault="004E3A31">
            <w:pPr>
              <w:spacing w:line="0" w:lineRule="atLeast"/>
              <w:rPr>
                <w:sz w:val="24"/>
                <w:szCs w:val="24"/>
              </w:rPr>
            </w:pPr>
            <w:r>
              <w:rPr>
                <w:rFonts w:ascii="Arial" w:hAnsi="Arial" w:cs="Arial"/>
                <w:color w:val="000000"/>
                <w:sz w:val="19"/>
                <w:szCs w:val="19"/>
              </w:rPr>
              <w:t>87,93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06F18172" w14:textId="77777777" w:rsidR="004E3A31" w:rsidRDefault="004E3A31">
            <w:pPr>
              <w:spacing w:line="0" w:lineRule="atLeast"/>
              <w:rPr>
                <w:sz w:val="24"/>
                <w:szCs w:val="24"/>
              </w:rPr>
            </w:pPr>
            <w:r>
              <w:rPr>
                <w:rFonts w:ascii="Arial" w:hAnsi="Arial" w:cs="Arial"/>
                <w:color w:val="000000"/>
                <w:sz w:val="19"/>
                <w:szCs w:val="19"/>
              </w:rPr>
              <w:t>106,70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9FF9D6B" w14:textId="77777777" w:rsidR="004E3A31" w:rsidRDefault="004E3A31">
            <w:pPr>
              <w:spacing w:line="0" w:lineRule="atLeast"/>
              <w:rPr>
                <w:sz w:val="24"/>
                <w:szCs w:val="24"/>
              </w:rPr>
            </w:pPr>
            <w:r>
              <w:rPr>
                <w:rFonts w:ascii="Arial" w:hAnsi="Arial" w:cs="Arial"/>
                <w:color w:val="000000"/>
                <w:sz w:val="19"/>
                <w:szCs w:val="19"/>
              </w:rPr>
              <w:t>973,16 kr</w:t>
            </w:r>
          </w:p>
        </w:tc>
      </w:tr>
      <w:tr w:rsidR="004E3A31" w14:paraId="5C9513B4"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690E6351" w14:textId="77777777" w:rsidR="004E3A31" w:rsidRDefault="004E3A31">
            <w:pPr>
              <w:spacing w:line="0" w:lineRule="atLeast"/>
              <w:rPr>
                <w:sz w:val="24"/>
                <w:szCs w:val="24"/>
              </w:rPr>
            </w:pPr>
            <w:r>
              <w:rPr>
                <w:rFonts w:ascii="Arial" w:hAnsi="Arial" w:cs="Arial"/>
                <w:color w:val="000000"/>
                <w:sz w:val="19"/>
                <w:szCs w:val="19"/>
              </w:rPr>
              <w:t>PART-37</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68051202" w14:textId="77777777" w:rsidR="004E3A31" w:rsidRDefault="004E3A31">
            <w:pPr>
              <w:spacing w:line="0" w:lineRule="atLeast"/>
              <w:rPr>
                <w:sz w:val="24"/>
                <w:szCs w:val="24"/>
              </w:rPr>
            </w:pPr>
            <w:r>
              <w:rPr>
                <w:rFonts w:ascii="Arial" w:hAnsi="Arial" w:cs="Arial"/>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590D309" w14:textId="77777777" w:rsidR="004E3A31" w:rsidRDefault="004E3A31">
            <w:pPr>
              <w:spacing w:line="0" w:lineRule="atLeast"/>
              <w:rPr>
                <w:sz w:val="24"/>
                <w:szCs w:val="24"/>
              </w:rPr>
            </w:pPr>
            <w:r>
              <w:rPr>
                <w:rFonts w:ascii="Arial" w:hAnsi="Arial" w:cs="Arial"/>
                <w:color w:val="000000"/>
                <w:sz w:val="19"/>
                <w:szCs w:val="19"/>
              </w:rPr>
              <w:t>113,01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FFCC0DC" w14:textId="77777777" w:rsidR="004E3A31" w:rsidRDefault="004E3A31">
            <w:pPr>
              <w:spacing w:line="0" w:lineRule="atLeast"/>
              <w:rPr>
                <w:sz w:val="24"/>
                <w:szCs w:val="24"/>
              </w:rPr>
            </w:pPr>
            <w:r>
              <w:rPr>
                <w:rFonts w:ascii="Arial" w:hAnsi="Arial" w:cs="Arial"/>
                <w:color w:val="000000"/>
                <w:sz w:val="19"/>
                <w:szCs w:val="19"/>
              </w:rPr>
              <w:t>447,32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E7F816D" w14:textId="77777777" w:rsidR="004E3A31" w:rsidRDefault="004E3A31">
            <w:pPr>
              <w:spacing w:line="0" w:lineRule="atLeast"/>
              <w:rPr>
                <w:sz w:val="24"/>
                <w:szCs w:val="24"/>
              </w:rPr>
            </w:pPr>
            <w:r>
              <w:rPr>
                <w:rFonts w:ascii="Arial" w:hAnsi="Arial" w:cs="Arial"/>
                <w:color w:val="000000"/>
                <w:sz w:val="19"/>
                <w:szCs w:val="19"/>
              </w:rPr>
              <w:t>6.723,90 kr</w:t>
            </w:r>
          </w:p>
        </w:tc>
      </w:tr>
      <w:tr w:rsidR="004E3A31" w14:paraId="29890E3E"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E21C9D0" w14:textId="77777777" w:rsidR="004E3A31" w:rsidRDefault="004E3A31">
            <w:pPr>
              <w:spacing w:line="0" w:lineRule="atLeast"/>
              <w:rPr>
                <w:sz w:val="24"/>
                <w:szCs w:val="24"/>
              </w:rPr>
            </w:pPr>
            <w:r>
              <w:rPr>
                <w:rFonts w:ascii="Arial" w:hAnsi="Arial" w:cs="Arial"/>
                <w:color w:val="000000"/>
                <w:sz w:val="19"/>
                <w:szCs w:val="19"/>
              </w:rPr>
              <w:t>PART-38</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1482034" w14:textId="77777777" w:rsidR="004E3A31" w:rsidRDefault="004E3A31">
            <w:pPr>
              <w:spacing w:line="0" w:lineRule="atLeast"/>
              <w:rPr>
                <w:sz w:val="24"/>
                <w:szCs w:val="24"/>
              </w:rPr>
            </w:pPr>
            <w:r>
              <w:rPr>
                <w:rFonts w:ascii="Arial" w:hAnsi="Arial" w:cs="Arial"/>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7085D74" w14:textId="77777777" w:rsidR="004E3A31" w:rsidRDefault="004E3A31">
            <w:pPr>
              <w:spacing w:line="0" w:lineRule="atLeast"/>
              <w:rPr>
                <w:sz w:val="24"/>
                <w:szCs w:val="24"/>
              </w:rPr>
            </w:pPr>
            <w:r>
              <w:rPr>
                <w:rFonts w:ascii="Arial" w:hAnsi="Arial" w:cs="Arial"/>
                <w:color w:val="000000"/>
                <w:sz w:val="19"/>
                <w:szCs w:val="19"/>
              </w:rPr>
              <w:t>148,44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6F620ED" w14:textId="77777777" w:rsidR="004E3A31" w:rsidRDefault="004E3A31">
            <w:pPr>
              <w:spacing w:line="0" w:lineRule="atLeast"/>
              <w:rPr>
                <w:sz w:val="24"/>
                <w:szCs w:val="24"/>
              </w:rPr>
            </w:pPr>
            <w:r>
              <w:rPr>
                <w:rFonts w:ascii="Arial" w:hAnsi="Arial" w:cs="Arial"/>
                <w:color w:val="000000"/>
                <w:sz w:val="19"/>
                <w:szCs w:val="19"/>
              </w:rPr>
              <w:t>289,35 kr</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B5A129E" w14:textId="77777777" w:rsidR="004E3A31" w:rsidRDefault="004E3A31">
            <w:pPr>
              <w:spacing w:line="0" w:lineRule="atLeast"/>
              <w:rPr>
                <w:sz w:val="24"/>
                <w:szCs w:val="24"/>
              </w:rPr>
            </w:pPr>
            <w:r>
              <w:rPr>
                <w:rFonts w:ascii="Arial" w:hAnsi="Arial" w:cs="Arial"/>
                <w:color w:val="000000"/>
                <w:sz w:val="19"/>
                <w:szCs w:val="19"/>
              </w:rPr>
              <w:t>875,58 kr</w:t>
            </w:r>
          </w:p>
        </w:tc>
      </w:tr>
    </w:tbl>
    <w:p w14:paraId="09F42802" w14:textId="77777777" w:rsidR="004E3A31" w:rsidRDefault="004E3A31" w:rsidP="004E3A31">
      <w:pPr>
        <w:spacing w:after="240"/>
      </w:pPr>
    </w:p>
    <w:p w14:paraId="76AF9324" w14:textId="77777777" w:rsidR="004E3A31" w:rsidRPr="00CC4E5E" w:rsidRDefault="004E3A31" w:rsidP="00CC4E5E">
      <w:pPr>
        <w:pStyle w:val="Rubrik2"/>
      </w:pPr>
      <w:bookmarkStart w:id="899" w:name="_Toc359406355"/>
      <w:r w:rsidRPr="00CC4E5E">
        <w:t>Adding tags</w:t>
      </w:r>
      <w:bookmarkEnd w:id="899"/>
    </w:p>
    <w:p w14:paraId="48ACB1AE" w14:textId="77777777" w:rsidR="004E3A31" w:rsidRDefault="004E3A31" w:rsidP="004E3A31">
      <w:r>
        <w:rPr>
          <w:rFonts w:ascii="Arial" w:hAnsi="Arial" w:cs="Arial"/>
          <w:color w:val="000000"/>
          <w:sz w:val="19"/>
          <w:szCs w:val="19"/>
        </w:rPr>
        <w:t>To add a tag you must be in edit mode.</w:t>
      </w:r>
      <w:r>
        <w:br/>
      </w:r>
      <w:r>
        <w:rPr>
          <w:rFonts w:ascii="Arial" w:hAnsi="Arial" w:cs="Arial"/>
          <w:color w:val="000000"/>
          <w:sz w:val="19"/>
          <w:szCs w:val="19"/>
        </w:rPr>
        <w:t>In edit mode you will have a tree structure on the right side in the editor.</w:t>
      </w:r>
      <w:r>
        <w:br/>
      </w:r>
      <w:r>
        <w:rPr>
          <w:rFonts w:ascii="Arial" w:hAnsi="Arial" w:cs="Arial"/>
          <w:color w:val="000000"/>
          <w:sz w:val="19"/>
          <w:szCs w:val="19"/>
        </w:rPr>
        <w:t>This tree view contains all the data tags available for the report.</w:t>
      </w:r>
      <w:r>
        <w:br/>
      </w:r>
      <w:r>
        <w:rPr>
          <w:rFonts w:ascii="Arial" w:hAnsi="Arial" w:cs="Arial"/>
          <w:color w:val="000000"/>
          <w:sz w:val="19"/>
          <w:szCs w:val="19"/>
        </w:rPr>
        <w:t>By double clicking on a tag in the tree view the tag is inserted in the document.</w:t>
      </w:r>
    </w:p>
    <w:p w14:paraId="242945BE" w14:textId="77777777" w:rsidR="004E3A31" w:rsidRDefault="004E3A31" w:rsidP="004E3A31">
      <w:pPr>
        <w:pStyle w:val="Rubrik2"/>
      </w:pPr>
      <w:bookmarkStart w:id="900" w:name="_Toc359406356"/>
      <w:r>
        <w:t>Deleting tags</w:t>
      </w:r>
      <w:bookmarkEnd w:id="900"/>
    </w:p>
    <w:p w14:paraId="5E654238" w14:textId="77777777" w:rsidR="004E3A31" w:rsidRDefault="004E3A31" w:rsidP="004E3A31">
      <w:r>
        <w:rPr>
          <w:rFonts w:ascii="Arial" w:hAnsi="Arial" w:cs="Arial"/>
          <w:color w:val="000000"/>
          <w:sz w:val="19"/>
          <w:szCs w:val="19"/>
        </w:rPr>
        <w:t xml:space="preserve">To delete a tag just delete the whole tag using the </w:t>
      </w:r>
      <w:r>
        <w:rPr>
          <w:rFonts w:ascii="Arial" w:hAnsi="Arial" w:cs="Arial"/>
          <w:i/>
          <w:iCs/>
          <w:color w:val="000000"/>
          <w:sz w:val="19"/>
          <w:szCs w:val="19"/>
        </w:rPr>
        <w:t xml:space="preserve">Del </w:t>
      </w:r>
      <w:r>
        <w:rPr>
          <w:rFonts w:ascii="Arial" w:hAnsi="Arial" w:cs="Arial"/>
          <w:color w:val="000000"/>
          <w:sz w:val="19"/>
          <w:szCs w:val="19"/>
        </w:rPr>
        <w:t xml:space="preserve">or </w:t>
      </w:r>
      <w:r>
        <w:rPr>
          <w:rFonts w:ascii="Arial" w:hAnsi="Arial" w:cs="Arial"/>
          <w:i/>
          <w:iCs/>
          <w:color w:val="000000"/>
          <w:sz w:val="19"/>
          <w:szCs w:val="19"/>
        </w:rPr>
        <w:t>Backspace</w:t>
      </w:r>
      <w:r>
        <w:rPr>
          <w:rFonts w:ascii="Arial" w:hAnsi="Arial" w:cs="Arial"/>
          <w:color w:val="000000"/>
          <w:sz w:val="19"/>
          <w:szCs w:val="19"/>
        </w:rPr>
        <w:t xml:space="preserve"> keys.</w:t>
      </w:r>
    </w:p>
    <w:p w14:paraId="6DAA4106" w14:textId="77777777" w:rsidR="004E3A31" w:rsidRDefault="004E3A31" w:rsidP="004E3A31">
      <w:pPr>
        <w:pStyle w:val="Rubrik2"/>
      </w:pPr>
      <w:bookmarkStart w:id="901" w:name="_Toc359406357"/>
      <w:r>
        <w:t>Editing tags</w:t>
      </w:r>
      <w:bookmarkEnd w:id="901"/>
    </w:p>
    <w:p w14:paraId="378D657D" w14:textId="77777777" w:rsidR="004E3A31" w:rsidRDefault="004E3A31" w:rsidP="004E3A31">
      <w:r>
        <w:rPr>
          <w:rFonts w:ascii="Arial" w:hAnsi="Arial" w:cs="Arial"/>
          <w:color w:val="000000"/>
          <w:sz w:val="19"/>
          <w:szCs w:val="19"/>
        </w:rPr>
        <w:t>To edit the properties of a tag you double click the tag.</w:t>
      </w:r>
      <w:r>
        <w:br/>
      </w:r>
      <w:r>
        <w:rPr>
          <w:rFonts w:ascii="Arial" w:hAnsi="Arial" w:cs="Arial"/>
          <w:color w:val="000000"/>
          <w:sz w:val="19"/>
          <w:szCs w:val="19"/>
        </w:rPr>
        <w:t>When double clicking a dialog will appear where you can change the properties of the tag.</w:t>
      </w:r>
      <w:r>
        <w:br/>
      </w:r>
      <w:r>
        <w:rPr>
          <w:rFonts w:ascii="Arial" w:hAnsi="Arial" w:cs="Arial"/>
          <w:color w:val="000000"/>
          <w:sz w:val="19"/>
          <w:szCs w:val="19"/>
        </w:rPr>
        <w:t>What properties you can change depends on the type of the tag.</w:t>
      </w:r>
      <w:r>
        <w:br/>
      </w:r>
      <w:r>
        <w:rPr>
          <w:rFonts w:ascii="Arial" w:hAnsi="Arial" w:cs="Arial"/>
          <w:color w:val="000000"/>
          <w:sz w:val="19"/>
          <w:szCs w:val="19"/>
        </w:rPr>
        <w:t>When editing properties of a tag that affects only the tag edited in the document.</w:t>
      </w:r>
    </w:p>
    <w:p w14:paraId="467B2BE0" w14:textId="77777777" w:rsidR="004E3A31" w:rsidRDefault="004E3A31" w:rsidP="004E3A31">
      <w:pPr>
        <w:pStyle w:val="Rubrik2"/>
      </w:pPr>
      <w:bookmarkStart w:id="902" w:name="_Toc359406358"/>
      <w:r>
        <w:t>Tag types</w:t>
      </w:r>
      <w:bookmarkEnd w:id="902"/>
    </w:p>
    <w:p w14:paraId="7E4F0471" w14:textId="77777777" w:rsidR="004E3A31" w:rsidRDefault="004E3A31" w:rsidP="004E3A31">
      <w:pPr>
        <w:pStyle w:val="Rubrik4"/>
      </w:pPr>
      <w:bookmarkStart w:id="903" w:name="_Toc359406359"/>
      <w:r>
        <w:t>String</w:t>
      </w:r>
      <w:bookmarkEnd w:id="903"/>
    </w:p>
    <w:p w14:paraId="386A5B9C" w14:textId="77777777" w:rsidR="004E3A31" w:rsidRDefault="004E3A31" w:rsidP="004E3A31">
      <w:pPr>
        <w:rPr>
          <w:b/>
          <w:bCs/>
          <w:color w:val="666666"/>
          <w:szCs w:val="20"/>
        </w:rPr>
      </w:pPr>
      <w:r>
        <w:t>The tag is replaced by a string</w:t>
      </w:r>
    </w:p>
    <w:p w14:paraId="6349538D" w14:textId="77777777" w:rsidR="004E3A31" w:rsidRDefault="004E3A31" w:rsidP="004E3A31">
      <w:pPr>
        <w:pStyle w:val="Rubrik4"/>
        <w:rPr>
          <w:sz w:val="27"/>
          <w:szCs w:val="27"/>
        </w:rPr>
      </w:pPr>
      <w:bookmarkStart w:id="904" w:name="_Toc359406360"/>
      <w:r>
        <w:t>Int</w:t>
      </w:r>
      <w:bookmarkEnd w:id="904"/>
    </w:p>
    <w:p w14:paraId="0F1726EF" w14:textId="77777777" w:rsidR="004E3A31" w:rsidRDefault="004E3A31" w:rsidP="004E3A31">
      <w:pPr>
        <w:rPr>
          <w:b/>
          <w:bCs/>
          <w:color w:val="666666"/>
          <w:szCs w:val="20"/>
        </w:rPr>
      </w:pPr>
      <w:r>
        <w:t>The tag is replaced by an integer</w:t>
      </w:r>
    </w:p>
    <w:p w14:paraId="063D6915" w14:textId="77777777" w:rsidR="004E3A31" w:rsidRDefault="004E3A31" w:rsidP="004E3A31">
      <w:pPr>
        <w:pStyle w:val="Rubrik4"/>
        <w:rPr>
          <w:sz w:val="27"/>
          <w:szCs w:val="27"/>
        </w:rPr>
      </w:pPr>
      <w:bookmarkStart w:id="905" w:name="_Toc359406361"/>
      <w:r>
        <w:t>Currency</w:t>
      </w:r>
      <w:bookmarkEnd w:id="905"/>
    </w:p>
    <w:p w14:paraId="7CF4FE53" w14:textId="77777777" w:rsidR="004E3A31" w:rsidRDefault="004E3A31" w:rsidP="004E3A31">
      <w:pPr>
        <w:rPr>
          <w:b/>
          <w:bCs/>
          <w:color w:val="666666"/>
          <w:szCs w:val="20"/>
        </w:rPr>
      </w:pPr>
      <w:r>
        <w:t>The tag is replaced by a currency using the currency settings in Windows</w:t>
      </w:r>
    </w:p>
    <w:p w14:paraId="5DCDC317" w14:textId="77777777" w:rsidR="004E3A31" w:rsidRDefault="004E3A31" w:rsidP="004E3A31">
      <w:pPr>
        <w:pStyle w:val="Rubrik4"/>
        <w:rPr>
          <w:sz w:val="27"/>
          <w:szCs w:val="27"/>
        </w:rPr>
      </w:pPr>
      <w:bookmarkStart w:id="906" w:name="_Toc359406362"/>
      <w:r>
        <w:t>Double</w:t>
      </w:r>
      <w:bookmarkEnd w:id="906"/>
    </w:p>
    <w:p w14:paraId="39C23CD2" w14:textId="77777777" w:rsidR="004E3A31" w:rsidRDefault="004E3A31" w:rsidP="004E3A31">
      <w:pPr>
        <w:rPr>
          <w:b/>
          <w:bCs/>
          <w:color w:val="666666"/>
          <w:szCs w:val="20"/>
        </w:rPr>
      </w:pPr>
      <w:r>
        <w:t>The tag is replaced by a double</w:t>
      </w:r>
    </w:p>
    <w:p w14:paraId="6BA41A9B" w14:textId="77777777" w:rsidR="004E3A31" w:rsidRDefault="004E3A31" w:rsidP="004E3A31">
      <w:pPr>
        <w:rPr>
          <w:b/>
          <w:bCs/>
          <w:color w:val="666666"/>
          <w:szCs w:val="20"/>
        </w:rPr>
      </w:pPr>
      <w:r>
        <w:t>You can change the display name, number of decimals and if the unit should be visible.</w:t>
      </w:r>
    </w:p>
    <w:p w14:paraId="119D8FBE" w14:textId="77777777" w:rsidR="004E3A31" w:rsidRDefault="004E3A31" w:rsidP="004E3A31">
      <w:pPr>
        <w:pStyle w:val="Rubrik4"/>
        <w:rPr>
          <w:sz w:val="27"/>
          <w:szCs w:val="27"/>
        </w:rPr>
      </w:pPr>
      <w:bookmarkStart w:id="907" w:name="_Toc359406363"/>
      <w:r>
        <w:t>Date</w:t>
      </w:r>
      <w:bookmarkEnd w:id="907"/>
    </w:p>
    <w:p w14:paraId="64A020FF" w14:textId="77777777" w:rsidR="004E3A31" w:rsidRDefault="004E3A31" w:rsidP="004E3A31">
      <w:pPr>
        <w:rPr>
          <w:b/>
          <w:bCs/>
          <w:color w:val="666666"/>
          <w:szCs w:val="20"/>
        </w:rPr>
      </w:pPr>
      <w:r>
        <w:t>The tag is replaced by a date in the Short date format defined in Windows.</w:t>
      </w:r>
    </w:p>
    <w:p w14:paraId="6E1EC095" w14:textId="77777777" w:rsidR="004E3A31" w:rsidRDefault="004E3A31" w:rsidP="004E3A31">
      <w:pPr>
        <w:pStyle w:val="Rubrik4"/>
        <w:rPr>
          <w:sz w:val="27"/>
          <w:szCs w:val="27"/>
        </w:rPr>
      </w:pPr>
      <w:bookmarkStart w:id="908" w:name="_Toc359406364"/>
      <w:r>
        <w:t>Time</w:t>
      </w:r>
      <w:bookmarkEnd w:id="908"/>
    </w:p>
    <w:p w14:paraId="2CCF0E30" w14:textId="77777777" w:rsidR="004E3A31" w:rsidRDefault="004E3A31" w:rsidP="004E3A31">
      <w:pPr>
        <w:rPr>
          <w:b/>
          <w:bCs/>
          <w:color w:val="666666"/>
          <w:szCs w:val="20"/>
        </w:rPr>
      </w:pPr>
      <w:r>
        <w:t>The tag is replaced by a time in HH:MM:SS format</w:t>
      </w:r>
    </w:p>
    <w:p w14:paraId="1E601D3C" w14:textId="77777777" w:rsidR="004E3A31" w:rsidRDefault="004E3A31" w:rsidP="004E3A31">
      <w:pPr>
        <w:rPr>
          <w:b/>
          <w:bCs/>
          <w:color w:val="666666"/>
          <w:szCs w:val="20"/>
        </w:rPr>
      </w:pPr>
      <w:r>
        <w:t>You can change to Decimal hour and then the time is shown in HH.## format.</w:t>
      </w:r>
    </w:p>
    <w:p w14:paraId="684E3972" w14:textId="77777777" w:rsidR="004E3A31" w:rsidRDefault="004E3A31" w:rsidP="004E3A31">
      <w:pPr>
        <w:rPr>
          <w:b/>
          <w:bCs/>
          <w:color w:val="666666"/>
          <w:szCs w:val="20"/>
        </w:rPr>
      </w:pPr>
      <w:r>
        <w:t>Example 17:03:02 will be displayed as 17.05</w:t>
      </w:r>
    </w:p>
    <w:p w14:paraId="1BFEC287" w14:textId="77777777" w:rsidR="004E3A31" w:rsidRDefault="004E3A31" w:rsidP="004E3A31">
      <w:pPr>
        <w:pStyle w:val="Rubrik4"/>
        <w:rPr>
          <w:sz w:val="27"/>
          <w:szCs w:val="27"/>
        </w:rPr>
      </w:pPr>
      <w:bookmarkStart w:id="909" w:name="_Toc359406365"/>
      <w:r>
        <w:t>Image</w:t>
      </w:r>
      <w:bookmarkEnd w:id="909"/>
    </w:p>
    <w:p w14:paraId="17796F0A" w14:textId="77777777" w:rsidR="004E3A31" w:rsidRDefault="004E3A31" w:rsidP="004E3A31">
      <w:pPr>
        <w:rPr>
          <w:b/>
          <w:bCs/>
          <w:color w:val="666666"/>
          <w:szCs w:val="20"/>
        </w:rPr>
      </w:pPr>
      <w:r>
        <w:t>The tag will be replaced by an image</w:t>
      </w:r>
    </w:p>
    <w:p w14:paraId="28A59CBD" w14:textId="77777777" w:rsidR="004E3A31" w:rsidRDefault="004E3A31" w:rsidP="004E3A31">
      <w:pPr>
        <w:rPr>
          <w:b/>
          <w:bCs/>
          <w:color w:val="666666"/>
          <w:szCs w:val="20"/>
        </w:rPr>
      </w:pPr>
      <w:r>
        <w:t>When an image tag is placed in the report you can use the grips to resize it to fit your needs.</w:t>
      </w:r>
    </w:p>
    <w:p w14:paraId="747ACAC9" w14:textId="77777777" w:rsidR="004E3A31" w:rsidRDefault="004E3A31" w:rsidP="004E3A31">
      <w:pPr>
        <w:pStyle w:val="Rubrik4"/>
        <w:rPr>
          <w:sz w:val="27"/>
          <w:szCs w:val="27"/>
        </w:rPr>
      </w:pPr>
      <w:bookmarkStart w:id="910" w:name="_Toc359406366"/>
      <w:r>
        <w:t>LISP</w:t>
      </w:r>
      <w:bookmarkEnd w:id="910"/>
    </w:p>
    <w:p w14:paraId="25C26FD7" w14:textId="77777777" w:rsidR="004E3A31" w:rsidRDefault="004E3A31" w:rsidP="004E3A31">
      <w:pPr>
        <w:rPr>
          <w:b/>
          <w:bCs/>
          <w:color w:val="666666"/>
          <w:szCs w:val="20"/>
        </w:rPr>
      </w:pPr>
      <w:r>
        <w:t>A LISP tag or user defined tag is a special tag that the user creates. Above the tree view you have a + button called “Add user defined tag”. If you press this button a dialog appears where you can create your own tag and write a LISP script. LISP tags will be covered below.</w:t>
      </w:r>
    </w:p>
    <w:p w14:paraId="2F495775" w14:textId="77777777" w:rsidR="004E3A31" w:rsidRDefault="004E3A31" w:rsidP="004E3A31">
      <w:pPr>
        <w:pStyle w:val="Rubrik2"/>
        <w:rPr>
          <w:sz w:val="27"/>
          <w:szCs w:val="27"/>
        </w:rPr>
      </w:pPr>
      <w:bookmarkStart w:id="911" w:name="_Toc359406367"/>
      <w:r>
        <w:lastRenderedPageBreak/>
        <w:t>Special tags</w:t>
      </w:r>
      <w:bookmarkEnd w:id="911"/>
    </w:p>
    <w:p w14:paraId="2BAD00DE" w14:textId="77777777" w:rsidR="004E3A31" w:rsidRDefault="004E3A31" w:rsidP="004E3A31">
      <w:pPr>
        <w:rPr>
          <w:b/>
          <w:bCs/>
          <w:color w:val="666666"/>
          <w:szCs w:val="20"/>
        </w:rPr>
      </w:pPr>
      <w:r>
        <w:t>Special tags are placed under the IGEMS meny item. These tags are not editable.</w:t>
      </w:r>
    </w:p>
    <w:tbl>
      <w:tblPr>
        <w:tblStyle w:val="Tabellrutnt"/>
        <w:tblW w:w="0" w:type="auto"/>
        <w:tblLook w:val="04A0" w:firstRow="1" w:lastRow="0" w:firstColumn="1" w:lastColumn="0" w:noHBand="0" w:noVBand="1"/>
      </w:tblPr>
      <w:tblGrid>
        <w:gridCol w:w="5030"/>
        <w:gridCol w:w="5031"/>
      </w:tblGrid>
      <w:tr w:rsidR="004E3A31" w14:paraId="6105A7D9" w14:textId="77777777" w:rsidTr="004E3A31">
        <w:tc>
          <w:tcPr>
            <w:tcW w:w="5030" w:type="dxa"/>
          </w:tcPr>
          <w:p w14:paraId="27070490" w14:textId="77777777" w:rsidR="004E3A31" w:rsidRDefault="004E3A31" w:rsidP="004E3A31">
            <w:r>
              <w:t>Tag</w:t>
            </w:r>
          </w:p>
        </w:tc>
        <w:tc>
          <w:tcPr>
            <w:tcW w:w="5031" w:type="dxa"/>
          </w:tcPr>
          <w:p w14:paraId="5346DFD4" w14:textId="77777777" w:rsidR="004E3A31" w:rsidRDefault="004E3A31" w:rsidP="004E3A31">
            <w:pPr>
              <w:spacing w:after="240"/>
              <w:rPr>
                <w:rFonts w:ascii="Times New Roman" w:hAnsi="Times New Roman" w:cs="Times New Roman"/>
                <w:sz w:val="24"/>
                <w:szCs w:val="24"/>
              </w:rPr>
            </w:pPr>
          </w:p>
        </w:tc>
      </w:tr>
      <w:tr w:rsidR="004E3A31" w14:paraId="55168D19" w14:textId="77777777" w:rsidTr="004E3A31">
        <w:tc>
          <w:tcPr>
            <w:tcW w:w="5030" w:type="dxa"/>
          </w:tcPr>
          <w:p w14:paraId="310515E3" w14:textId="77777777" w:rsidR="004E3A31" w:rsidRDefault="004E3A31" w:rsidP="004E3A31">
            <w:r>
              <w:t>Date</w:t>
            </w:r>
          </w:p>
        </w:tc>
        <w:tc>
          <w:tcPr>
            <w:tcW w:w="5031" w:type="dxa"/>
          </w:tcPr>
          <w:p w14:paraId="2B256814" w14:textId="77777777" w:rsidR="004E3A31" w:rsidRDefault="004E3A31" w:rsidP="004E3A31">
            <w:pPr>
              <w:spacing w:after="240"/>
              <w:rPr>
                <w:rFonts w:ascii="Times New Roman" w:hAnsi="Times New Roman" w:cs="Times New Roman"/>
                <w:sz w:val="24"/>
                <w:szCs w:val="24"/>
              </w:rPr>
            </w:pPr>
            <w:r>
              <w:t>Will be replaced by the current date</w:t>
            </w:r>
          </w:p>
        </w:tc>
      </w:tr>
      <w:tr w:rsidR="004E3A31" w14:paraId="4A24D2FD" w14:textId="77777777" w:rsidTr="004E3A31">
        <w:tc>
          <w:tcPr>
            <w:tcW w:w="5030" w:type="dxa"/>
          </w:tcPr>
          <w:p w14:paraId="5D2FDD02" w14:textId="77777777" w:rsidR="004E3A31" w:rsidRDefault="004E3A31" w:rsidP="004E3A31">
            <w:pPr>
              <w:rPr>
                <w:rFonts w:ascii="Times New Roman" w:hAnsi="Times New Roman" w:cs="Times New Roman"/>
                <w:sz w:val="24"/>
                <w:szCs w:val="24"/>
              </w:rPr>
            </w:pPr>
            <w:r>
              <w:t>Time</w:t>
            </w:r>
          </w:p>
        </w:tc>
        <w:tc>
          <w:tcPr>
            <w:tcW w:w="5031" w:type="dxa"/>
          </w:tcPr>
          <w:p w14:paraId="103E8945" w14:textId="77777777" w:rsidR="004E3A31" w:rsidRDefault="004E3A31" w:rsidP="004E3A31">
            <w:pPr>
              <w:rPr>
                <w:rFonts w:ascii="Times New Roman" w:hAnsi="Times New Roman" w:cs="Times New Roman"/>
                <w:sz w:val="24"/>
                <w:szCs w:val="24"/>
              </w:rPr>
            </w:pPr>
            <w:r>
              <w:t>Will be replaced by the current time</w:t>
            </w:r>
          </w:p>
        </w:tc>
      </w:tr>
      <w:tr w:rsidR="004E3A31" w14:paraId="36514AA5" w14:textId="77777777" w:rsidTr="004E3A31">
        <w:tc>
          <w:tcPr>
            <w:tcW w:w="5030" w:type="dxa"/>
          </w:tcPr>
          <w:p w14:paraId="01BF1339" w14:textId="77777777" w:rsidR="004E3A31" w:rsidRDefault="004E3A31" w:rsidP="004E3A31">
            <w:pPr>
              <w:rPr>
                <w:rFonts w:ascii="Times New Roman" w:hAnsi="Times New Roman" w:cs="Times New Roman"/>
                <w:sz w:val="24"/>
                <w:szCs w:val="24"/>
              </w:rPr>
            </w:pPr>
            <w:r>
              <w:t>Pages</w:t>
            </w:r>
          </w:p>
        </w:tc>
        <w:tc>
          <w:tcPr>
            <w:tcW w:w="5031" w:type="dxa"/>
          </w:tcPr>
          <w:p w14:paraId="1A5126FC" w14:textId="77777777" w:rsidR="004E3A31" w:rsidRDefault="004E3A31" w:rsidP="004E3A31">
            <w:pPr>
              <w:rPr>
                <w:rFonts w:ascii="Times New Roman" w:hAnsi="Times New Roman" w:cs="Times New Roman"/>
                <w:sz w:val="24"/>
                <w:szCs w:val="24"/>
              </w:rPr>
            </w:pPr>
            <w:r>
              <w:t>Will be replaced by the total number of pages</w:t>
            </w:r>
          </w:p>
        </w:tc>
      </w:tr>
      <w:tr w:rsidR="004E3A31" w14:paraId="456EC05C" w14:textId="77777777" w:rsidTr="004E3A31">
        <w:tc>
          <w:tcPr>
            <w:tcW w:w="5030" w:type="dxa"/>
          </w:tcPr>
          <w:p w14:paraId="67A97627" w14:textId="77777777" w:rsidR="004E3A31" w:rsidRDefault="004E3A31" w:rsidP="004E3A31">
            <w:pPr>
              <w:rPr>
                <w:rFonts w:ascii="Times New Roman" w:hAnsi="Times New Roman" w:cs="Times New Roman"/>
                <w:sz w:val="24"/>
                <w:szCs w:val="24"/>
              </w:rPr>
            </w:pPr>
            <w:r>
              <w:t>Pagenumber</w:t>
            </w:r>
          </w:p>
        </w:tc>
        <w:tc>
          <w:tcPr>
            <w:tcW w:w="5031" w:type="dxa"/>
          </w:tcPr>
          <w:p w14:paraId="6B26AAAE" w14:textId="77777777" w:rsidR="004E3A31" w:rsidRDefault="004E3A31" w:rsidP="004E3A31">
            <w:pPr>
              <w:rPr>
                <w:rFonts w:ascii="Times New Roman" w:hAnsi="Times New Roman" w:cs="Times New Roman"/>
                <w:sz w:val="24"/>
                <w:szCs w:val="24"/>
              </w:rPr>
            </w:pPr>
            <w:r>
              <w:t>Will be replaced by the current page number</w:t>
            </w:r>
          </w:p>
        </w:tc>
      </w:tr>
    </w:tbl>
    <w:p w14:paraId="44D659AC" w14:textId="77777777" w:rsidR="004E3A31" w:rsidRDefault="004E3A31" w:rsidP="004E3A31">
      <w:pPr>
        <w:spacing w:after="240"/>
        <w:rPr>
          <w:rFonts w:ascii="Times New Roman" w:hAnsi="Times New Roman" w:cs="Times New Roman"/>
          <w:sz w:val="24"/>
          <w:szCs w:val="24"/>
        </w:rPr>
      </w:pPr>
    </w:p>
    <w:p w14:paraId="6E3AE390" w14:textId="77777777" w:rsidR="004E3A31" w:rsidRDefault="004E3A31" w:rsidP="004E3A31">
      <w:pPr>
        <w:pStyle w:val="Rubrik2"/>
      </w:pPr>
      <w:bookmarkStart w:id="912" w:name="_Toc359406368"/>
      <w:r>
        <w:t>LISP tags</w:t>
      </w:r>
      <w:bookmarkEnd w:id="912"/>
    </w:p>
    <w:p w14:paraId="64390179" w14:textId="77777777" w:rsidR="004E3A31" w:rsidRDefault="004E3A31" w:rsidP="004E3A31">
      <w:pPr>
        <w:spacing w:after="240"/>
      </w:pPr>
      <w:r>
        <w:rPr>
          <w:rFonts w:ascii="Arial" w:hAnsi="Arial" w:cs="Arial"/>
          <w:color w:val="000000"/>
          <w:sz w:val="19"/>
          <w:szCs w:val="19"/>
        </w:rPr>
        <w:t>Press the “Add user defined tag” above the tree view in edit mode.</w:t>
      </w:r>
      <w:r>
        <w:br/>
      </w:r>
      <w:r>
        <w:rPr>
          <w:rFonts w:ascii="Arial" w:hAnsi="Arial" w:cs="Arial"/>
          <w:color w:val="000000"/>
          <w:sz w:val="19"/>
          <w:szCs w:val="19"/>
        </w:rPr>
        <w:t>Enter the name of the tag to create.</w:t>
      </w:r>
      <w:r>
        <w:br/>
      </w:r>
      <w:r>
        <w:rPr>
          <w:rFonts w:ascii="Arial" w:hAnsi="Arial" w:cs="Arial"/>
          <w:color w:val="000000"/>
          <w:sz w:val="19"/>
          <w:szCs w:val="19"/>
        </w:rPr>
        <w:t>Now the Edit LISP dialog will appear.</w:t>
      </w:r>
      <w:r>
        <w:br/>
      </w:r>
      <w:r>
        <w:rPr>
          <w:rFonts w:ascii="Arial" w:hAnsi="Arial" w:cs="Arial"/>
          <w:color w:val="000000"/>
          <w:sz w:val="19"/>
          <w:szCs w:val="19"/>
        </w:rPr>
        <w:t>Here you can write your custom tag and use all the tags already defined for the report.</w:t>
      </w:r>
      <w:r>
        <w:br/>
      </w:r>
      <w:r>
        <w:rPr>
          <w:rFonts w:ascii="Arial" w:hAnsi="Arial" w:cs="Arial"/>
          <w:color w:val="000000"/>
          <w:sz w:val="19"/>
          <w:szCs w:val="19"/>
        </w:rPr>
        <w:t>By double clicking on a tag on the right the correct LISP syntax is inserted in the editor.</w:t>
      </w:r>
      <w:r>
        <w:br/>
      </w:r>
      <w:r>
        <w:rPr>
          <w:rFonts w:ascii="Arial" w:hAnsi="Arial" w:cs="Arial"/>
          <w:color w:val="000000"/>
          <w:sz w:val="19"/>
          <w:szCs w:val="19"/>
        </w:rPr>
        <w:t xml:space="preserve">The value of the LISP script will be the value of the tag. By pressing the Eval button the value will be displayed. </w:t>
      </w:r>
      <w:r>
        <w:br/>
      </w:r>
      <w:r>
        <w:br/>
      </w:r>
      <w:r>
        <w:rPr>
          <w:rFonts w:ascii="Arial" w:hAnsi="Arial" w:cs="Arial"/>
          <w:color w:val="000000"/>
          <w:sz w:val="19"/>
          <w:szCs w:val="19"/>
        </w:rPr>
        <w:t>Examples:</w:t>
      </w:r>
      <w:r>
        <w:br/>
      </w:r>
      <w:r>
        <w:rPr>
          <w:rFonts w:ascii="Arial" w:hAnsi="Arial" w:cs="Arial"/>
          <w:color w:val="000000"/>
          <w:sz w:val="19"/>
          <w:szCs w:val="19"/>
        </w:rPr>
        <w:t>(+ (TAG "Part.CutCost") 10)</w:t>
      </w:r>
      <w:r>
        <w:br/>
      </w:r>
      <w:r>
        <w:rPr>
          <w:rFonts w:ascii="Arial" w:hAnsi="Arial" w:cs="Arial"/>
          <w:color w:val="000000"/>
          <w:sz w:val="19"/>
          <w:szCs w:val="19"/>
        </w:rPr>
        <w:t>This will add 10 to the CutCost of each part</w:t>
      </w:r>
      <w:r>
        <w:br/>
      </w:r>
      <w:r>
        <w:br/>
      </w:r>
      <w:r>
        <w:rPr>
          <w:rFonts w:ascii="Arial" w:hAnsi="Arial" w:cs="Arial"/>
          <w:color w:val="000000"/>
          <w:sz w:val="19"/>
          <w:szCs w:val="19"/>
        </w:rPr>
        <w:t>(strcat (TAG "Part.Name") "#")</w:t>
      </w:r>
      <w:r>
        <w:br/>
      </w:r>
      <w:r>
        <w:rPr>
          <w:rFonts w:ascii="Arial" w:hAnsi="Arial" w:cs="Arial"/>
          <w:color w:val="000000"/>
          <w:sz w:val="19"/>
          <w:szCs w:val="19"/>
        </w:rPr>
        <w:t>This will append a # after the name of each part</w:t>
      </w:r>
      <w:r>
        <w:br/>
      </w:r>
      <w:r>
        <w:br/>
      </w:r>
      <w:r>
        <w:rPr>
          <w:rFonts w:ascii="Arial" w:hAnsi="Arial" w:cs="Arial"/>
          <w:color w:val="000000"/>
          <w:sz w:val="19"/>
          <w:szCs w:val="19"/>
        </w:rPr>
        <w:t>(setq a 100)</w:t>
      </w:r>
      <w:r>
        <w:br/>
      </w:r>
      <w:r>
        <w:rPr>
          <w:rFonts w:ascii="Arial" w:hAnsi="Arial" w:cs="Arial"/>
          <w:color w:val="000000"/>
          <w:sz w:val="19"/>
          <w:szCs w:val="19"/>
        </w:rPr>
        <w:t>This tag will have the constant value of 100</w:t>
      </w:r>
      <w:r>
        <w:br/>
      </w:r>
      <w:r>
        <w:br/>
      </w:r>
      <w:r>
        <w:rPr>
          <w:rFonts w:ascii="Arial" w:hAnsi="Arial" w:cs="Arial"/>
          <w:color w:val="000000"/>
          <w:sz w:val="19"/>
          <w:szCs w:val="19"/>
        </w:rPr>
        <w:t>(TAGCNT "Part.Name")</w:t>
      </w:r>
      <w:r>
        <w:br/>
      </w:r>
      <w:r>
        <w:rPr>
          <w:rFonts w:ascii="Arial" w:hAnsi="Arial" w:cs="Arial"/>
          <w:color w:val="000000"/>
          <w:sz w:val="19"/>
          <w:szCs w:val="19"/>
        </w:rPr>
        <w:t>This will return the number of multiple data for this tag</w:t>
      </w:r>
      <w:r>
        <w:br/>
      </w:r>
      <w:r>
        <w:br/>
      </w:r>
      <w:r>
        <w:rPr>
          <w:rFonts w:ascii="Arial" w:hAnsi="Arial" w:cs="Arial"/>
          <w:color w:val="000000"/>
          <w:sz w:val="19"/>
          <w:szCs w:val="19"/>
        </w:rPr>
        <w:t>(TAG "Part.Name" 3)</w:t>
      </w:r>
      <w:r>
        <w:br/>
      </w:r>
      <w:r>
        <w:rPr>
          <w:rFonts w:ascii="Arial" w:hAnsi="Arial" w:cs="Arial"/>
          <w:color w:val="000000"/>
          <w:sz w:val="19"/>
          <w:szCs w:val="19"/>
        </w:rPr>
        <w:t>This will return the name of the fourth data for the tag “Part.Name” (zero based index)</w:t>
      </w:r>
      <w:r>
        <w:br/>
      </w:r>
      <w:r>
        <w:rPr>
          <w:rFonts w:ascii="Arial" w:hAnsi="Arial" w:cs="Arial"/>
          <w:color w:val="000000"/>
          <w:sz w:val="19"/>
          <w:szCs w:val="19"/>
        </w:rPr>
        <w:t>When adding the index this tag will be constant and always return the same value.</w:t>
      </w:r>
      <w:r>
        <w:br/>
      </w:r>
      <w:r>
        <w:br/>
      </w:r>
      <w:r>
        <w:rPr>
          <w:rFonts w:ascii="Arial" w:hAnsi="Arial" w:cs="Arial"/>
          <w:color w:val="000000"/>
          <w:sz w:val="19"/>
          <w:szCs w:val="19"/>
        </w:rPr>
        <w:t>(TAG "Part.Name")</w:t>
      </w:r>
      <w:r>
        <w:br/>
      </w:r>
      <w:r>
        <w:rPr>
          <w:rFonts w:ascii="Arial" w:hAnsi="Arial" w:cs="Arial"/>
          <w:color w:val="000000"/>
          <w:sz w:val="19"/>
          <w:szCs w:val="19"/>
        </w:rPr>
        <w:t>This will return the name of the data for the tag “Part.Name”</w:t>
      </w:r>
      <w:r>
        <w:br/>
      </w:r>
      <w:r>
        <w:rPr>
          <w:rFonts w:ascii="Arial" w:hAnsi="Arial" w:cs="Arial"/>
          <w:color w:val="000000"/>
          <w:sz w:val="19"/>
          <w:szCs w:val="19"/>
        </w:rPr>
        <w:t>This value will change when this tag is placed in a table</w:t>
      </w:r>
      <w:r>
        <w:br/>
      </w:r>
      <w:r>
        <w:br/>
      </w:r>
      <w:r>
        <w:rPr>
          <w:rFonts w:ascii="Arial" w:hAnsi="Arial" w:cs="Arial"/>
          <w:color w:val="000000"/>
          <w:sz w:val="19"/>
          <w:szCs w:val="19"/>
        </w:rPr>
        <w:t>So, by using LISP tags you can make calculations to fine tune your reports.</w:t>
      </w:r>
      <w:r>
        <w:br/>
      </w:r>
      <w:r>
        <w:rPr>
          <w:rFonts w:ascii="Arial" w:hAnsi="Arial" w:cs="Arial"/>
          <w:color w:val="000000"/>
          <w:sz w:val="19"/>
          <w:szCs w:val="19"/>
        </w:rPr>
        <w:t>The user defined tags are added to the tree view under the LISP branch.</w:t>
      </w:r>
    </w:p>
    <w:p w14:paraId="79FA6A07" w14:textId="77777777" w:rsidR="004E3A31" w:rsidRDefault="004E3A31" w:rsidP="00B53546">
      <w:pPr>
        <w:pStyle w:val="Rubrik2"/>
      </w:pPr>
      <w:bookmarkStart w:id="913" w:name="_Toc359406369"/>
      <w:r>
        <w:t>Conditional sections</w:t>
      </w:r>
      <w:bookmarkEnd w:id="913"/>
    </w:p>
    <w:p w14:paraId="16C27E0A" w14:textId="77777777" w:rsidR="004E3A31" w:rsidRDefault="004E3A31" w:rsidP="004E3A31">
      <w:r>
        <w:t>You can add conditional segments to a report using the following syntax.</w:t>
      </w:r>
      <w:r>
        <w:br/>
        <w:t>{IF TAG … ENDIF}</w:t>
      </w:r>
      <w:r>
        <w:br/>
        <w:t>If the tag after the {IF is evaluated to 1 the part between {IF and ENDIF} will be visible in the report.</w:t>
      </w:r>
      <w:r>
        <w:br/>
      </w:r>
      <w:r>
        <w:br/>
        <w:t>Example:</w:t>
      </w:r>
      <w:r>
        <w:br/>
        <w:t>{IF ShowInfo</w:t>
      </w:r>
      <w:r>
        <w:br/>
        <w:t>Part.Name</w:t>
      </w:r>
      <w:r>
        <w:br/>
        <w:t>Part.Customer</w:t>
      </w:r>
      <w:r>
        <w:br/>
        <w:t>ENDIF}</w:t>
      </w:r>
    </w:p>
    <w:p w14:paraId="3E6A03E6" w14:textId="77777777" w:rsidR="004E3A31" w:rsidRDefault="004E3A31" w:rsidP="004E3A31">
      <w:pPr>
        <w:pStyle w:val="Rubrik2"/>
      </w:pPr>
      <w:bookmarkStart w:id="914" w:name="_Toc359406370"/>
      <w:r>
        <w:lastRenderedPageBreak/>
        <w:t>Startup script</w:t>
      </w:r>
      <w:bookmarkEnd w:id="914"/>
    </w:p>
    <w:p w14:paraId="0424663A" w14:textId="77777777" w:rsidR="004E3A31" w:rsidRDefault="004E3A31" w:rsidP="004E3A31">
      <w:r>
        <w:rPr>
          <w:rFonts w:ascii="Arial" w:hAnsi="Arial" w:cs="Arial"/>
          <w:color w:val="000000"/>
          <w:sz w:val="19"/>
          <w:szCs w:val="19"/>
        </w:rPr>
        <w:t xml:space="preserve">Every report can have a startup script connected to it. To edit or create a startup script select </w:t>
      </w:r>
      <w:r>
        <w:rPr>
          <w:rFonts w:ascii="Arial" w:hAnsi="Arial" w:cs="Arial"/>
          <w:i/>
          <w:iCs/>
          <w:color w:val="000000"/>
          <w:sz w:val="19"/>
          <w:szCs w:val="19"/>
        </w:rPr>
        <w:t>IGEMS/Startup script</w:t>
      </w:r>
      <w:r>
        <w:rPr>
          <w:rFonts w:ascii="Arial" w:hAnsi="Arial" w:cs="Arial"/>
          <w:color w:val="000000"/>
          <w:sz w:val="19"/>
          <w:szCs w:val="19"/>
        </w:rPr>
        <w:t xml:space="preserve"> </w:t>
      </w:r>
      <w:r>
        <w:br/>
      </w:r>
      <w:r>
        <w:rPr>
          <w:rFonts w:ascii="Arial" w:hAnsi="Arial" w:cs="Arial"/>
          <w:color w:val="000000"/>
          <w:sz w:val="19"/>
          <w:szCs w:val="19"/>
        </w:rPr>
        <w:t>Now a LISP editor is opened where you can write a LISP application that will automatically be run before the report is generated.</w:t>
      </w:r>
      <w:r>
        <w:br/>
      </w:r>
      <w:r>
        <w:br/>
      </w:r>
      <w:r>
        <w:rPr>
          <w:rFonts w:ascii="Arial" w:hAnsi="Arial" w:cs="Arial"/>
          <w:color w:val="000000"/>
          <w:sz w:val="19"/>
          <w:szCs w:val="19"/>
        </w:rPr>
        <w:t xml:space="preserve">In this LISP application you can create tags that can be used in the report. </w:t>
      </w:r>
      <w:r>
        <w:br/>
      </w:r>
      <w:r>
        <w:rPr>
          <w:rFonts w:ascii="Arial" w:hAnsi="Arial" w:cs="Arial"/>
          <w:color w:val="000000"/>
          <w:sz w:val="19"/>
          <w:szCs w:val="19"/>
        </w:rPr>
        <w:t>You can display a dialog box if you like.</w:t>
      </w:r>
      <w:r>
        <w:br/>
      </w:r>
      <w:r>
        <w:rPr>
          <w:rFonts w:ascii="Arial" w:hAnsi="Arial" w:cs="Arial"/>
          <w:color w:val="000000"/>
          <w:sz w:val="19"/>
          <w:szCs w:val="19"/>
        </w:rPr>
        <w:t>You can also do anything else you like, for example export data or communicate with other systems.</w:t>
      </w:r>
      <w:r>
        <w:br/>
      </w:r>
      <w:r>
        <w:br/>
      </w:r>
      <w:r>
        <w:rPr>
          <w:rFonts w:ascii="Arial" w:hAnsi="Arial" w:cs="Arial"/>
          <w:color w:val="000000"/>
          <w:sz w:val="19"/>
          <w:szCs w:val="19"/>
        </w:rPr>
        <w:t>In the startup script you have the following special functions for handling reports.</w:t>
      </w:r>
      <w:r>
        <w:br/>
      </w:r>
      <w:r>
        <w:rPr>
          <w:rFonts w:ascii="Arial" w:hAnsi="Arial" w:cs="Arial"/>
          <w:b/>
          <w:bCs/>
          <w:color w:val="000000"/>
          <w:sz w:val="19"/>
          <w:szCs w:val="19"/>
        </w:rPr>
        <w:t xml:space="preserve">(TAG </w:t>
      </w:r>
      <w:r>
        <w:rPr>
          <w:rFonts w:ascii="Arial" w:hAnsi="Arial" w:cs="Arial"/>
          <w:b/>
          <w:bCs/>
          <w:i/>
          <w:iCs/>
          <w:color w:val="000000"/>
          <w:sz w:val="19"/>
          <w:szCs w:val="19"/>
        </w:rPr>
        <w:t>Name Index</w:t>
      </w:r>
      <w:r>
        <w:rPr>
          <w:rFonts w:ascii="Arial" w:hAnsi="Arial" w:cs="Arial"/>
          <w:b/>
          <w:bCs/>
          <w:color w:val="000000"/>
          <w:sz w:val="19"/>
          <w:szCs w:val="19"/>
        </w:rPr>
        <w:t>)</w:t>
      </w:r>
    </w:p>
    <w:p w14:paraId="0372601E"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55DE1658"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Index is the index for multiple data tags</w:t>
      </w:r>
    </w:p>
    <w:p w14:paraId="440C17B1"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Returns the value of the tag at Index</w:t>
      </w:r>
    </w:p>
    <w:p w14:paraId="1EF5C675"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(TAGCNT </w:t>
      </w:r>
      <w:r>
        <w:rPr>
          <w:rFonts w:ascii="Arial" w:hAnsi="Arial" w:cs="Arial"/>
          <w:b/>
          <w:bCs/>
          <w:i/>
          <w:iCs/>
          <w:color w:val="000000"/>
          <w:sz w:val="19"/>
          <w:szCs w:val="19"/>
        </w:rPr>
        <w:t>Name</w:t>
      </w:r>
      <w:r>
        <w:rPr>
          <w:rFonts w:ascii="Arial" w:hAnsi="Arial" w:cs="Arial"/>
          <w:b/>
          <w:bCs/>
          <w:color w:val="000000"/>
          <w:sz w:val="19"/>
          <w:szCs w:val="19"/>
        </w:rPr>
        <w:t>)</w:t>
      </w:r>
    </w:p>
    <w:p w14:paraId="55CB3239" w14:textId="77777777" w:rsidR="004E3A31" w:rsidRDefault="004E3A31" w:rsidP="00E868A6">
      <w:pPr>
        <w:numPr>
          <w:ilvl w:val="0"/>
          <w:numId w:val="17"/>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6F5285A1" w14:textId="77777777" w:rsidR="004E3A31" w:rsidRDefault="004E3A31" w:rsidP="00E868A6">
      <w:pPr>
        <w:numPr>
          <w:ilvl w:val="0"/>
          <w:numId w:val="17"/>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Returns the number of data rows for the tag</w:t>
      </w:r>
    </w:p>
    <w:p w14:paraId="4BDD51EC"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(SETTAG</w:t>
      </w:r>
      <w:r>
        <w:rPr>
          <w:rFonts w:ascii="Arial" w:hAnsi="Arial" w:cs="Arial"/>
          <w:b/>
          <w:bCs/>
          <w:i/>
          <w:iCs/>
          <w:color w:val="000000"/>
          <w:sz w:val="19"/>
          <w:szCs w:val="19"/>
        </w:rPr>
        <w:t xml:space="preserve"> Name Value [Description]</w:t>
      </w:r>
      <w:r>
        <w:rPr>
          <w:rFonts w:ascii="Arial" w:hAnsi="Arial" w:cs="Arial"/>
          <w:b/>
          <w:bCs/>
          <w:color w:val="000000"/>
          <w:sz w:val="19"/>
          <w:szCs w:val="19"/>
        </w:rPr>
        <w:t>)</w:t>
      </w:r>
    </w:p>
    <w:p w14:paraId="049C9BE3"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0714FC14"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Value is the value of the tag and can be of the following types</w:t>
      </w:r>
    </w:p>
    <w:p w14:paraId="4B174FF9"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String</w:t>
      </w:r>
    </w:p>
    <w:p w14:paraId="5863F2F3"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Double</w:t>
      </w:r>
    </w:p>
    <w:p w14:paraId="0D6C38E9"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Int</w:t>
      </w:r>
    </w:p>
    <w:p w14:paraId="0BCFF3F3"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Description is optional and if used will be displayed in the tree view when the tag is selected.</w:t>
      </w:r>
    </w:p>
    <w:p w14:paraId="43CE78AF" w14:textId="77777777" w:rsidR="004E3A31" w:rsidRDefault="004E3A31" w:rsidP="004E3A31">
      <w:pPr>
        <w:spacing w:after="240"/>
        <w:rPr>
          <w:rFonts w:ascii="Times New Roman" w:hAnsi="Times New Roman" w:cs="Times New Roman"/>
          <w:sz w:val="24"/>
          <w:szCs w:val="24"/>
        </w:rPr>
      </w:pPr>
      <w:r>
        <w:br/>
      </w:r>
      <w:r>
        <w:rPr>
          <w:rFonts w:ascii="Arial" w:hAnsi="Arial" w:cs="Arial"/>
          <w:color w:val="000000"/>
          <w:sz w:val="19"/>
          <w:szCs w:val="19"/>
        </w:rPr>
        <w:t>So, by using a startup script you can create a set of custom tags that can be used in the report. You can for example create a startup script that displays a dialog box where the user can enter a “Preparation cost”. This “Preparation cost” can then be used in the report.</w:t>
      </w:r>
      <w:r>
        <w:br/>
      </w:r>
      <w:r>
        <w:br/>
      </w:r>
      <w:r>
        <w:rPr>
          <w:rFonts w:ascii="Arial" w:hAnsi="Arial" w:cs="Arial"/>
          <w:color w:val="000000"/>
          <w:sz w:val="19"/>
          <w:szCs w:val="19"/>
        </w:rPr>
        <w:t>To create multiple data tags you just call SETTAG multiple times with different Values.</w:t>
      </w:r>
      <w:r>
        <w:br/>
      </w:r>
      <w:r w:rsidRPr="004E3A31">
        <w:rPr>
          <w:rFonts w:ascii="Arial" w:hAnsi="Arial" w:cs="Arial"/>
          <w:color w:val="000000"/>
          <w:sz w:val="19"/>
          <w:szCs w:val="19"/>
          <w:lang w:val="sv-SE"/>
        </w:rPr>
        <w:t>Example</w:t>
      </w:r>
      <w:r w:rsidRPr="004E3A31">
        <w:rPr>
          <w:lang w:val="sv-SE"/>
        </w:rPr>
        <w:br/>
      </w:r>
      <w:r w:rsidRPr="004E3A31">
        <w:rPr>
          <w:rFonts w:ascii="Arial" w:hAnsi="Arial" w:cs="Arial"/>
          <w:color w:val="000000"/>
          <w:sz w:val="19"/>
          <w:szCs w:val="19"/>
          <w:lang w:val="sv-SE"/>
        </w:rPr>
        <w:t>(SETTAG “Special.Users” “Bo”)</w:t>
      </w:r>
      <w:r w:rsidRPr="004E3A31">
        <w:rPr>
          <w:lang w:val="sv-SE"/>
        </w:rPr>
        <w:br/>
      </w:r>
      <w:r w:rsidRPr="004E3A31">
        <w:rPr>
          <w:rFonts w:ascii="Arial" w:hAnsi="Arial" w:cs="Arial"/>
          <w:color w:val="000000"/>
          <w:sz w:val="19"/>
          <w:szCs w:val="19"/>
          <w:lang w:val="sv-SE"/>
        </w:rPr>
        <w:t>(SETTAG “Special.Users” “Inge”)</w:t>
      </w:r>
      <w:r w:rsidRPr="004E3A31">
        <w:rPr>
          <w:lang w:val="sv-SE"/>
        </w:rPr>
        <w:br/>
      </w:r>
      <w:r w:rsidRPr="004E3A31">
        <w:rPr>
          <w:rFonts w:ascii="Arial" w:hAnsi="Arial" w:cs="Arial"/>
          <w:color w:val="000000"/>
          <w:sz w:val="19"/>
          <w:szCs w:val="19"/>
          <w:lang w:val="sv-SE"/>
        </w:rPr>
        <w:t>(SETTAG “Special.Users” “Nils”)</w:t>
      </w:r>
      <w:r w:rsidRPr="004E3A31">
        <w:rPr>
          <w:lang w:val="sv-SE"/>
        </w:rPr>
        <w:br/>
      </w:r>
      <w:r w:rsidRPr="004E3A31">
        <w:rPr>
          <w:rFonts w:ascii="Arial" w:hAnsi="Arial" w:cs="Arial"/>
          <w:color w:val="000000"/>
          <w:sz w:val="19"/>
          <w:szCs w:val="19"/>
          <w:lang w:val="sv-SE"/>
        </w:rPr>
        <w:t>(SETTAG “Special.Users” “Patrik”)</w:t>
      </w:r>
      <w:r w:rsidRPr="004E3A31">
        <w:rPr>
          <w:lang w:val="sv-SE"/>
        </w:rPr>
        <w:br/>
      </w:r>
      <w:r w:rsidRPr="004E3A31">
        <w:rPr>
          <w:lang w:val="sv-SE"/>
        </w:rPr>
        <w:br/>
      </w:r>
      <w:r w:rsidRPr="004E3A31">
        <w:rPr>
          <w:rFonts w:ascii="Arial" w:hAnsi="Arial" w:cs="Arial"/>
          <w:color w:val="000000"/>
          <w:sz w:val="19"/>
          <w:szCs w:val="19"/>
          <w:lang w:val="sv-SE"/>
        </w:rPr>
        <w:t>Example.</w:t>
      </w:r>
      <w:r w:rsidRPr="004E3A31">
        <w:rPr>
          <w:lang w:val="sv-SE"/>
        </w:rPr>
        <w:br/>
      </w:r>
      <w:r>
        <w:rPr>
          <w:rFonts w:ascii="Arial" w:hAnsi="Arial" w:cs="Arial"/>
          <w:color w:val="000000"/>
          <w:sz w:val="19"/>
          <w:szCs w:val="19"/>
        </w:rPr>
        <w:t>This example will create a tag with a modified Part.CutCost that adds 10 to each current Part.CutCost.</w:t>
      </w:r>
      <w:r>
        <w:br/>
      </w:r>
      <w:r>
        <w:br/>
      </w:r>
      <w:r>
        <w:rPr>
          <w:rFonts w:ascii="Arial" w:hAnsi="Arial" w:cs="Arial"/>
          <w:color w:val="000000"/>
          <w:sz w:val="19"/>
          <w:szCs w:val="19"/>
        </w:rPr>
        <w:t>(setq idx 0)</w:t>
      </w:r>
      <w:r>
        <w:br/>
      </w:r>
      <w:r>
        <w:rPr>
          <w:rFonts w:ascii="Arial" w:hAnsi="Arial" w:cs="Arial"/>
          <w:color w:val="000000"/>
          <w:sz w:val="19"/>
          <w:szCs w:val="19"/>
        </w:rPr>
        <w:t>(setq rows (TAGCNT "Part.CutCost"))</w:t>
      </w:r>
      <w:r>
        <w:br/>
      </w:r>
      <w:r>
        <w:rPr>
          <w:rFonts w:ascii="Arial" w:hAnsi="Arial" w:cs="Arial"/>
          <w:color w:val="000000"/>
          <w:sz w:val="19"/>
          <w:szCs w:val="19"/>
        </w:rPr>
        <w:t>(repeat rows</w:t>
      </w:r>
      <w:r>
        <w:br/>
      </w:r>
      <w:r>
        <w:rPr>
          <w:rFonts w:ascii="Arial" w:hAnsi="Arial" w:cs="Arial"/>
          <w:color w:val="000000"/>
          <w:sz w:val="19"/>
          <w:szCs w:val="19"/>
        </w:rPr>
        <w:t>(SETTAG "Part.CutCost2" (+ (TAG "Part.CutCost" idx) 10))</w:t>
      </w:r>
      <w:r>
        <w:br/>
      </w:r>
      <w:r>
        <w:rPr>
          <w:rFonts w:ascii="Arial" w:hAnsi="Arial" w:cs="Arial"/>
          <w:color w:val="000000"/>
          <w:sz w:val="19"/>
          <w:szCs w:val="19"/>
        </w:rPr>
        <w:t>(setq idx (+ 1 idx))</w:t>
      </w:r>
      <w:r>
        <w:br/>
      </w:r>
      <w:r>
        <w:rPr>
          <w:rFonts w:ascii="Arial" w:hAnsi="Arial" w:cs="Arial"/>
          <w:color w:val="000000"/>
          <w:sz w:val="19"/>
          <w:szCs w:val="19"/>
        </w:rPr>
        <w:t>)</w:t>
      </w:r>
    </w:p>
    <w:p w14:paraId="62F8AF62" w14:textId="77777777" w:rsidR="004E3A31" w:rsidRDefault="004E3A31" w:rsidP="004E3A31">
      <w:pPr>
        <w:pStyle w:val="Rubrik2"/>
      </w:pPr>
      <w:bookmarkStart w:id="915" w:name="_Toc359406371"/>
      <w:r>
        <w:t>Printing</w:t>
      </w:r>
      <w:bookmarkEnd w:id="915"/>
    </w:p>
    <w:p w14:paraId="796D2C52" w14:textId="77777777" w:rsidR="004E3A31" w:rsidRDefault="004E3A31" w:rsidP="004E3A31">
      <w:pPr>
        <w:spacing w:after="240"/>
      </w:pPr>
      <w:r>
        <w:rPr>
          <w:rFonts w:ascii="Arial" w:hAnsi="Arial" w:cs="Arial"/>
          <w:color w:val="000000"/>
          <w:sz w:val="19"/>
          <w:szCs w:val="19"/>
        </w:rPr>
        <w:t xml:space="preserve">Every report template can have a printer connected to it. This can be any installed printer. To select a printer for the report select </w:t>
      </w:r>
      <w:r>
        <w:rPr>
          <w:rFonts w:ascii="Arial" w:hAnsi="Arial" w:cs="Arial"/>
          <w:i/>
          <w:iCs/>
          <w:color w:val="000000"/>
          <w:sz w:val="19"/>
          <w:szCs w:val="19"/>
        </w:rPr>
        <w:t xml:space="preserve">IGEMS/Set printer </w:t>
      </w:r>
      <w:r>
        <w:br/>
      </w:r>
      <w:r>
        <w:rPr>
          <w:rFonts w:ascii="Arial" w:hAnsi="Arial" w:cs="Arial"/>
          <w:color w:val="000000"/>
          <w:sz w:val="19"/>
          <w:szCs w:val="19"/>
        </w:rPr>
        <w:lastRenderedPageBreak/>
        <w:t>The printer you select here will be preset when printing and used if quick printing this report.</w:t>
      </w:r>
      <w:r>
        <w:br/>
      </w:r>
      <w:r>
        <w:rPr>
          <w:rFonts w:ascii="Arial" w:hAnsi="Arial" w:cs="Arial"/>
          <w:color w:val="000000"/>
          <w:sz w:val="19"/>
          <w:szCs w:val="19"/>
        </w:rPr>
        <w:t xml:space="preserve">It will also be used if running a report for direct printing. </w:t>
      </w:r>
    </w:p>
    <w:p w14:paraId="6C4A514E" w14:textId="77777777" w:rsidR="004E3A31" w:rsidRDefault="004E3A31" w:rsidP="004E3A31">
      <w:pPr>
        <w:pStyle w:val="Rubrik2"/>
      </w:pPr>
      <w:bookmarkStart w:id="916" w:name="_Toc359406372"/>
      <w:r>
        <w:t>APP reports</w:t>
      </w:r>
      <w:bookmarkEnd w:id="916"/>
    </w:p>
    <w:p w14:paraId="7A1DFF90" w14:textId="77777777" w:rsidR="004E3A31" w:rsidRDefault="004E3A31" w:rsidP="004E3A31">
      <w:r>
        <w:rPr>
          <w:rFonts w:ascii="Arial" w:hAnsi="Arial" w:cs="Arial"/>
          <w:color w:val="000000"/>
          <w:sz w:val="19"/>
          <w:szCs w:val="19"/>
        </w:rPr>
        <w:t>It’s possible to create a totally custom report from the APP section in IGEMS.</w:t>
      </w:r>
      <w:r>
        <w:br/>
      </w:r>
      <w:r>
        <w:rPr>
          <w:rFonts w:ascii="Arial" w:hAnsi="Arial" w:cs="Arial"/>
          <w:color w:val="000000"/>
          <w:sz w:val="19"/>
          <w:szCs w:val="19"/>
        </w:rPr>
        <w:t>You have the following special functions to use</w:t>
      </w:r>
      <w:r>
        <w:br/>
      </w:r>
      <w:r>
        <w:br/>
      </w:r>
      <w:r>
        <w:rPr>
          <w:rFonts w:ascii="Arial" w:hAnsi="Arial" w:cs="Arial"/>
          <w:b/>
          <w:bCs/>
          <w:color w:val="000000"/>
          <w:sz w:val="19"/>
          <w:szCs w:val="19"/>
        </w:rPr>
        <w:t>(REPORT-INIT)</w:t>
      </w:r>
    </w:p>
    <w:p w14:paraId="6BE23C9C" w14:textId="77777777" w:rsidR="004E3A31" w:rsidRDefault="004E3A31" w:rsidP="00E868A6">
      <w:pPr>
        <w:numPr>
          <w:ilvl w:val="0"/>
          <w:numId w:val="19"/>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Must be called before using any of the other functions!</w:t>
      </w:r>
    </w:p>
    <w:p w14:paraId="613C0BE7"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(SETTAG</w:t>
      </w:r>
      <w:r>
        <w:rPr>
          <w:rFonts w:ascii="Arial" w:hAnsi="Arial" w:cs="Arial"/>
          <w:b/>
          <w:bCs/>
          <w:i/>
          <w:iCs/>
          <w:color w:val="000000"/>
          <w:sz w:val="19"/>
          <w:szCs w:val="19"/>
        </w:rPr>
        <w:t xml:space="preserve"> Name Value [Description]</w:t>
      </w:r>
      <w:r>
        <w:rPr>
          <w:rFonts w:ascii="Arial" w:hAnsi="Arial" w:cs="Arial"/>
          <w:b/>
          <w:bCs/>
          <w:color w:val="000000"/>
          <w:sz w:val="19"/>
          <w:szCs w:val="19"/>
        </w:rPr>
        <w:t>)</w:t>
      </w:r>
    </w:p>
    <w:p w14:paraId="57A19806"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6D5208BA"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Value is the value of the tag and can be of the following types</w:t>
      </w:r>
    </w:p>
    <w:p w14:paraId="7F25ACA5"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String</w:t>
      </w:r>
    </w:p>
    <w:p w14:paraId="635D377E"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Double</w:t>
      </w:r>
    </w:p>
    <w:p w14:paraId="0A26B8DD"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Int</w:t>
      </w:r>
    </w:p>
    <w:p w14:paraId="0A8EB2D5"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Description is optional and if used will be displayed in the tree view when the tag is selected.</w:t>
      </w:r>
    </w:p>
    <w:p w14:paraId="1F6F3FDE"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(SETTAGIMAGE </w:t>
      </w:r>
      <w:r>
        <w:rPr>
          <w:rFonts w:ascii="Arial" w:hAnsi="Arial" w:cs="Arial"/>
          <w:b/>
          <w:bCs/>
          <w:i/>
          <w:iCs/>
          <w:color w:val="000000"/>
          <w:sz w:val="19"/>
          <w:szCs w:val="19"/>
        </w:rPr>
        <w:t>Tagname Filename Width Height</w:t>
      </w:r>
      <w:r>
        <w:rPr>
          <w:rFonts w:ascii="Arial" w:hAnsi="Arial" w:cs="Arial"/>
          <w:b/>
          <w:bCs/>
          <w:color w:val="000000"/>
          <w:sz w:val="19"/>
          <w:szCs w:val="19"/>
        </w:rPr>
        <w:t>)</w:t>
      </w:r>
    </w:p>
    <w:p w14:paraId="09F1DAC1"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Tagname</w:t>
      </w:r>
    </w:p>
    <w:p w14:paraId="1E61CCF2"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the tag</w:t>
      </w:r>
    </w:p>
    <w:p w14:paraId="2900278C"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w:t>
      </w:r>
    </w:p>
    <w:p w14:paraId="05F9F237"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an image file (.png, .bmp, .jpg...)</w:t>
      </w:r>
    </w:p>
    <w:p w14:paraId="60CDDEFA"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w:t>
      </w:r>
    </w:p>
    <w:p w14:paraId="54F00319"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 of the image in the report</w:t>
      </w:r>
    </w:p>
    <w:p w14:paraId="16B3AD9A"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w:t>
      </w:r>
    </w:p>
    <w:p w14:paraId="0617A66B"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image in the report</w:t>
      </w:r>
    </w:p>
    <w:p w14:paraId="5458168F"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(SETTAGEMF </w:t>
      </w:r>
      <w:r>
        <w:rPr>
          <w:rFonts w:ascii="Arial" w:hAnsi="Arial" w:cs="Arial"/>
          <w:b/>
          <w:bCs/>
          <w:i/>
          <w:iCs/>
          <w:color w:val="000000"/>
          <w:sz w:val="19"/>
          <w:szCs w:val="19"/>
        </w:rPr>
        <w:t>Tagname Ents SizeX SizeY Width Height</w:t>
      </w:r>
      <w:r>
        <w:rPr>
          <w:rFonts w:ascii="Arial" w:hAnsi="Arial" w:cs="Arial"/>
          <w:b/>
          <w:bCs/>
          <w:color w:val="000000"/>
          <w:sz w:val="19"/>
          <w:szCs w:val="19"/>
        </w:rPr>
        <w:t>)</w:t>
      </w:r>
    </w:p>
    <w:p w14:paraId="526654EC"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Tagname</w:t>
      </w:r>
    </w:p>
    <w:p w14:paraId="3AD4CDEE"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the tag</w:t>
      </w:r>
    </w:p>
    <w:p w14:paraId="10ED0864"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Ents</w:t>
      </w:r>
    </w:p>
    <w:p w14:paraId="7067B180"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An entity or list of entities to create the image of</w:t>
      </w:r>
    </w:p>
    <w:p w14:paraId="55117F26"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SizeX</w:t>
      </w:r>
    </w:p>
    <w:p w14:paraId="1B47B431"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 of the EMF image</w:t>
      </w:r>
    </w:p>
    <w:p w14:paraId="28D8780B"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SizeY</w:t>
      </w:r>
    </w:p>
    <w:p w14:paraId="13821956"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EMF image</w:t>
      </w:r>
    </w:p>
    <w:p w14:paraId="0112BBD5"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w:t>
      </w:r>
    </w:p>
    <w:p w14:paraId="46BC87B6"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 of the image in the report</w:t>
      </w:r>
    </w:p>
    <w:p w14:paraId="49AF26D6"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w:t>
      </w:r>
    </w:p>
    <w:p w14:paraId="5F71BD40"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image in the report</w:t>
      </w:r>
    </w:p>
    <w:p w14:paraId="29763477"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Use 300 as a start value for SizeX, SizeY, Width and Height</w:t>
      </w:r>
    </w:p>
    <w:p w14:paraId="36C78881"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(REPORT-RUN </w:t>
      </w:r>
      <w:r>
        <w:rPr>
          <w:rFonts w:ascii="Arial" w:hAnsi="Arial" w:cs="Arial"/>
          <w:b/>
          <w:bCs/>
          <w:i/>
          <w:iCs/>
          <w:color w:val="000000"/>
          <w:sz w:val="19"/>
          <w:szCs w:val="19"/>
        </w:rPr>
        <w:t>template [resfile] [print]</w:t>
      </w:r>
      <w:r>
        <w:rPr>
          <w:rFonts w:ascii="Arial" w:hAnsi="Arial" w:cs="Arial"/>
          <w:b/>
          <w:bCs/>
          <w:color w:val="000000"/>
          <w:sz w:val="19"/>
          <w:szCs w:val="19"/>
        </w:rPr>
        <w:t>)</w:t>
      </w:r>
    </w:p>
    <w:p w14:paraId="1FCC9D73"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Template</w:t>
      </w:r>
    </w:p>
    <w:p w14:paraId="07C0FD6D"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report template to run</w:t>
      </w:r>
    </w:p>
    <w:p w14:paraId="11C6FE5D"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Resfile</w:t>
      </w:r>
    </w:p>
    <w:p w14:paraId="1A18FF5E"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 .doc or .pdf filename</w:t>
      </w:r>
    </w:p>
    <w:p w14:paraId="4C097ADC"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If used the report will not be visible but automatically saved to resfile</w:t>
      </w:r>
    </w:p>
    <w:p w14:paraId="22BB2F3A"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Print</w:t>
      </w:r>
    </w:p>
    <w:p w14:paraId="020F8DBB"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lastRenderedPageBreak/>
        <w:t>If a resfile has been defined and print=1 then the report is automatically printed to the printer set in the template</w:t>
      </w:r>
    </w:p>
    <w:p w14:paraId="29BCE141" w14:textId="77777777" w:rsidR="004E3A31" w:rsidRDefault="004E3A31" w:rsidP="004E3A31">
      <w:pPr>
        <w:pStyle w:val="Rubrik2"/>
      </w:pPr>
      <w:bookmarkStart w:id="917" w:name="_Toc359406373"/>
      <w:r>
        <w:t>Converting old reports</w:t>
      </w:r>
      <w:bookmarkEnd w:id="917"/>
    </w:p>
    <w:p w14:paraId="4E1A356F" w14:textId="77777777" w:rsidR="00D14DD3" w:rsidRDefault="004E3A31" w:rsidP="004E3A31">
      <w:pPr>
        <w:rPr>
          <w:rFonts w:ascii="Arial" w:hAnsi="Arial" w:cs="Arial"/>
          <w:color w:val="000000"/>
          <w:sz w:val="19"/>
          <w:szCs w:val="19"/>
        </w:rPr>
      </w:pPr>
      <w:r>
        <w:rPr>
          <w:rFonts w:ascii="Arial" w:hAnsi="Arial" w:cs="Arial"/>
          <w:color w:val="000000"/>
          <w:sz w:val="19"/>
          <w:szCs w:val="19"/>
        </w:rPr>
        <w:t>Just replace the old &lt;&lt;TAG&gt;&gt; syntax with the new tags in the report template file.</w:t>
      </w:r>
    </w:p>
    <w:p w14:paraId="5E80C45B" w14:textId="77777777" w:rsidR="00D14DD3" w:rsidRDefault="00D14DD3" w:rsidP="00D14DD3">
      <w:pPr>
        <w:pStyle w:val="Rubrik1"/>
      </w:pPr>
      <w:bookmarkStart w:id="918" w:name="_Toc146888083"/>
      <w:bookmarkStart w:id="919" w:name="_Toc197942791"/>
      <w:r>
        <w:lastRenderedPageBreak/>
        <w:t>New report system (from 2018.4)</w:t>
      </w:r>
      <w:bookmarkEnd w:id="918"/>
      <w:bookmarkEnd w:id="919"/>
    </w:p>
    <w:p w14:paraId="0CF9B985" w14:textId="77777777" w:rsidR="00D14DD3" w:rsidRDefault="00D14DD3" w:rsidP="00D14DD3">
      <w:r w:rsidRPr="00F600EB">
        <w:rPr>
          <w:noProof/>
        </w:rPr>
        <w:drawing>
          <wp:inline distT="0" distB="0" distL="0" distR="0" wp14:anchorId="4A0DCCD6" wp14:editId="0E780A5B">
            <wp:extent cx="6240032" cy="4785756"/>
            <wp:effectExtent l="0" t="0" r="8890" b="0"/>
            <wp:docPr id="23" name="Bildobjek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261889" cy="4802519"/>
                    </a:xfrm>
                    <a:prstGeom prst="rect">
                      <a:avLst/>
                    </a:prstGeom>
                  </pic:spPr>
                </pic:pic>
              </a:graphicData>
            </a:graphic>
          </wp:inline>
        </w:drawing>
      </w:r>
    </w:p>
    <w:p w14:paraId="634ECA5A" w14:textId="77777777" w:rsidR="00D14DD3" w:rsidRDefault="00D14DD3" w:rsidP="00D14DD3">
      <w:pPr>
        <w:pStyle w:val="Rubrik2"/>
      </w:pPr>
      <w:r w:rsidRPr="00D14DD3">
        <w:t>Report</w:t>
      </w:r>
    </w:p>
    <w:p w14:paraId="60B5D0E2" w14:textId="77777777" w:rsidR="00D14DD3" w:rsidRDefault="00D14DD3" w:rsidP="00D14DD3">
      <w:r>
        <w:t>When a report is generated it is opened in a word processor. Here you can modify the report using the ribbon style user interface.</w:t>
      </w:r>
    </w:p>
    <w:p w14:paraId="3A1B6769" w14:textId="77777777" w:rsidR="00D14DD3" w:rsidRPr="00F600EB" w:rsidRDefault="00D14DD3" w:rsidP="00D14DD3">
      <w:r>
        <w:t>You can then print and/or save the report.</w:t>
      </w:r>
    </w:p>
    <w:p w14:paraId="485B03E8" w14:textId="77777777" w:rsidR="00D14DD3" w:rsidRDefault="00D14DD3" w:rsidP="00D14DD3">
      <w:pPr>
        <w:pStyle w:val="Rubrik2"/>
      </w:pPr>
      <w:r w:rsidRPr="00CB0166">
        <w:t>Template</w:t>
      </w:r>
    </w:p>
    <w:p w14:paraId="66B1B02C" w14:textId="77777777" w:rsidR="00D14DD3" w:rsidRDefault="00D14DD3" w:rsidP="00D14DD3">
      <w:r>
        <w:t>The report is generated using a report template. The template is populated with data from IGEMS.</w:t>
      </w:r>
    </w:p>
    <w:p w14:paraId="49C08078" w14:textId="77777777" w:rsidR="00D14DD3" w:rsidRDefault="00D14DD3" w:rsidP="00D14DD3">
      <w:r>
        <w:t>To modify the template, you have to enter the “Edit template” mode.</w:t>
      </w:r>
    </w:p>
    <w:p w14:paraId="790D586D" w14:textId="77777777" w:rsidR="00D14DD3" w:rsidRDefault="00D14DD3" w:rsidP="00D14DD3">
      <w:r>
        <w:t>Go to the menu File and select Edit Template or press F5. F5 toggles between Report-mode and Template-mode</w:t>
      </w:r>
    </w:p>
    <w:p w14:paraId="10064FD4" w14:textId="77777777" w:rsidR="00D14DD3" w:rsidRDefault="00D14DD3" w:rsidP="00D14DD3">
      <w:r w:rsidRPr="00F600EB">
        <w:rPr>
          <w:noProof/>
        </w:rPr>
        <w:lastRenderedPageBreak/>
        <w:drawing>
          <wp:inline distT="0" distB="0" distL="0" distR="0" wp14:anchorId="2E320C04" wp14:editId="5103CFD1">
            <wp:extent cx="992632" cy="2032986"/>
            <wp:effectExtent l="0" t="0" r="0" b="5715"/>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021552" cy="2092216"/>
                    </a:xfrm>
                    <a:prstGeom prst="rect">
                      <a:avLst/>
                    </a:prstGeom>
                  </pic:spPr>
                </pic:pic>
              </a:graphicData>
            </a:graphic>
          </wp:inline>
        </w:drawing>
      </w:r>
    </w:p>
    <w:p w14:paraId="5D311FCD" w14:textId="77777777" w:rsidR="00D14DD3" w:rsidRDefault="00D14DD3" w:rsidP="00D14DD3">
      <w:r w:rsidRPr="00CB48EB">
        <w:rPr>
          <w:noProof/>
        </w:rPr>
        <w:drawing>
          <wp:inline distT="0" distB="0" distL="0" distR="0" wp14:anchorId="1A486104" wp14:editId="65BE92FE">
            <wp:extent cx="5903211" cy="4666887"/>
            <wp:effectExtent l="0" t="0" r="2540" b="635"/>
            <wp:docPr id="26" name="Bildobjek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27723" cy="4686265"/>
                    </a:xfrm>
                    <a:prstGeom prst="rect">
                      <a:avLst/>
                    </a:prstGeom>
                  </pic:spPr>
                </pic:pic>
              </a:graphicData>
            </a:graphic>
          </wp:inline>
        </w:drawing>
      </w:r>
    </w:p>
    <w:p w14:paraId="409DE69F" w14:textId="77777777" w:rsidR="00D14DD3" w:rsidRDefault="00D14DD3" w:rsidP="00D14DD3">
      <w:r>
        <w:t>In template mode you can edit the template that controls the report. After editing you press F5 or the button “Generate report” to come back to Report mode with the updated template.</w:t>
      </w:r>
    </w:p>
    <w:p w14:paraId="04A531DD" w14:textId="77777777" w:rsidR="00D14DD3" w:rsidRDefault="00D14DD3" w:rsidP="00D14DD3">
      <w:r>
        <w:t>To the right is a panel with the data from IGEMS.</w:t>
      </w:r>
    </w:p>
    <w:p w14:paraId="5076A56E" w14:textId="77777777" w:rsidR="00D14DD3" w:rsidRDefault="00D14DD3" w:rsidP="00D14DD3">
      <w:pPr>
        <w:pStyle w:val="Rubrik3"/>
      </w:pPr>
      <w:r w:rsidRPr="00210827">
        <w:t>Merge field</w:t>
      </w:r>
    </w:p>
    <w:p w14:paraId="72B54500" w14:textId="77777777" w:rsidR="00D14DD3" w:rsidRDefault="00D14DD3" w:rsidP="00D14DD3">
      <w:r>
        <w:t>A merge field is a tag from the database that will be populated with data when running the report.</w:t>
      </w:r>
    </w:p>
    <w:p w14:paraId="2F24FB40" w14:textId="77777777" w:rsidR="00D14DD3" w:rsidRDefault="00D14DD3" w:rsidP="00D14DD3">
      <w:r>
        <w:t>To insert a merge field just place the cursor in the document and double click on the field in the right panel.</w:t>
      </w:r>
    </w:p>
    <w:p w14:paraId="38C78F9B" w14:textId="77777777" w:rsidR="00D14DD3" w:rsidRDefault="00D14DD3" w:rsidP="00D14DD3">
      <w:r>
        <w:t>To delete a merge field just select the field with the mouse and press delete or the “Delete field” button.</w:t>
      </w:r>
    </w:p>
    <w:p w14:paraId="5ADD007A" w14:textId="77777777" w:rsidR="00D14DD3" w:rsidRDefault="00D14DD3" w:rsidP="00D14DD3">
      <w:r>
        <w:t>To change the properties of a field, like number of decimals etc… just double click on the field or press the “Properties” button.</w:t>
      </w:r>
    </w:p>
    <w:p w14:paraId="6B6839FC" w14:textId="77777777" w:rsidR="00D14DD3" w:rsidRDefault="00D14DD3" w:rsidP="00D14DD3">
      <w:pPr>
        <w:pStyle w:val="Rubrik3"/>
      </w:pPr>
      <w:r w:rsidRPr="00707429">
        <w:t>Merge block/Repeating t</w:t>
      </w:r>
      <w:r>
        <w:t>able</w:t>
      </w:r>
    </w:p>
    <w:p w14:paraId="18856772" w14:textId="77777777" w:rsidR="00D14DD3" w:rsidRDefault="00D14DD3" w:rsidP="00D14DD3">
      <w:r>
        <w:t>A merge block repeats the data in a table. To create a repeating table you have to select the table in the right panel and press “Insert table”.</w:t>
      </w:r>
    </w:p>
    <w:p w14:paraId="50DE2D4C" w14:textId="77777777" w:rsidR="00D14DD3" w:rsidRDefault="00D14DD3" w:rsidP="00D14DD3">
      <w:r>
        <w:rPr>
          <w:noProof/>
        </w:rPr>
        <w:lastRenderedPageBreak/>
        <w:drawing>
          <wp:inline distT="0" distB="0" distL="0" distR="0" wp14:anchorId="5B1A117C" wp14:editId="121D9B84">
            <wp:extent cx="5760720" cy="1932305"/>
            <wp:effectExtent l="0" t="0" r="0" b="0"/>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1932305"/>
                    </a:xfrm>
                    <a:prstGeom prst="rect">
                      <a:avLst/>
                    </a:prstGeom>
                  </pic:spPr>
                </pic:pic>
              </a:graphicData>
            </a:graphic>
          </wp:inline>
        </w:drawing>
      </w:r>
    </w:p>
    <w:p w14:paraId="767C8EE1" w14:textId="77777777" w:rsidR="00D14DD3" w:rsidRDefault="00D14DD3" w:rsidP="00D14DD3">
      <w:r>
        <w:t>When pressing “Insert table” you get a selection of what type of table to insert.</w:t>
      </w:r>
    </w:p>
    <w:p w14:paraId="23823883" w14:textId="77777777" w:rsidR="00D14DD3" w:rsidRDefault="00D14DD3" w:rsidP="00D14DD3">
      <w:r>
        <w:t>For normal repeating tables choose “Table”. The two other types of tables are described under “Labels”.</w:t>
      </w:r>
    </w:p>
    <w:p w14:paraId="55BECD49" w14:textId="77777777" w:rsidR="00D14DD3" w:rsidRDefault="00D14DD3" w:rsidP="00D14DD3">
      <w:r>
        <w:t>You are prompted to select the number of columns in the table. The first row is not a repeating block and should be used for setting the name of the table column but you can also delete it.</w:t>
      </w:r>
    </w:p>
    <w:p w14:paraId="13D63F3E" w14:textId="77777777" w:rsidR="00D14DD3" w:rsidRPr="00CB48EB" w:rsidRDefault="00D14DD3" w:rsidP="00D14DD3">
      <w:r>
        <w:t>After a merge block table has been inserted you can add merge fields to it.</w:t>
      </w:r>
    </w:p>
    <w:p w14:paraId="1D44D936" w14:textId="52F0CBE3" w:rsidR="00D14DD3" w:rsidRDefault="00D14DD3" w:rsidP="00D14DD3">
      <w:pPr>
        <w:pStyle w:val="Rubrik3"/>
      </w:pPr>
      <w:hyperlink r:id="rId101" w:history="1">
        <w:r>
          <w:rPr>
            <w:rStyle w:val="Hyperlnk"/>
          </w:rPr>
          <w:t>Tables video</w:t>
        </w:r>
      </w:hyperlink>
    </w:p>
    <w:p w14:paraId="754D9C1E" w14:textId="77777777" w:rsidR="00D14DD3" w:rsidRDefault="00D14DD3" w:rsidP="00D14DD3">
      <w:pPr>
        <w:pStyle w:val="Rubrik2"/>
      </w:pPr>
      <w:r>
        <w:t>Table design</w:t>
      </w:r>
    </w:p>
    <w:p w14:paraId="3D6B313F" w14:textId="77777777" w:rsidR="00D14DD3" w:rsidRDefault="00D14DD3" w:rsidP="00D14DD3">
      <w:r>
        <w:t>It is possible to select the style of a table from a predefined list of designs. Just double-click on a table or choose Table layout/Design.</w:t>
      </w:r>
    </w:p>
    <w:p w14:paraId="544D0B96" w14:textId="77777777" w:rsidR="00D14DD3" w:rsidRDefault="00D14DD3" w:rsidP="00D14DD3">
      <w:r>
        <w:rPr>
          <w:noProof/>
        </w:rPr>
        <w:drawing>
          <wp:inline distT="0" distB="0" distL="0" distR="0" wp14:anchorId="14E3C5C9" wp14:editId="012777A8">
            <wp:extent cx="5760720" cy="4556760"/>
            <wp:effectExtent l="0" t="0" r="0" b="0"/>
            <wp:docPr id="28"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4556760"/>
                    </a:xfrm>
                    <a:prstGeom prst="rect">
                      <a:avLst/>
                    </a:prstGeom>
                  </pic:spPr>
                </pic:pic>
              </a:graphicData>
            </a:graphic>
          </wp:inline>
        </w:drawing>
      </w:r>
    </w:p>
    <w:p w14:paraId="2AC26132" w14:textId="77777777" w:rsidR="00D14DD3" w:rsidRDefault="00D14DD3" w:rsidP="00D14DD3">
      <w:r>
        <w:t>This will bring up the tables design dialog. Select the design you like and press OK.</w:t>
      </w:r>
    </w:p>
    <w:p w14:paraId="7E177D9F" w14:textId="77777777" w:rsidR="00D14DD3" w:rsidRDefault="00D14DD3" w:rsidP="00E868A6">
      <w:pPr>
        <w:pStyle w:val="Liststycke"/>
        <w:numPr>
          <w:ilvl w:val="0"/>
          <w:numId w:val="25"/>
        </w:numPr>
        <w:spacing w:after="160" w:line="259" w:lineRule="auto"/>
      </w:pPr>
      <w:r>
        <w:t>Remove formatting</w:t>
      </w:r>
    </w:p>
    <w:p w14:paraId="663B4162" w14:textId="77777777" w:rsidR="00D14DD3" w:rsidRDefault="00D14DD3" w:rsidP="00E868A6">
      <w:pPr>
        <w:pStyle w:val="Liststycke"/>
        <w:numPr>
          <w:ilvl w:val="1"/>
          <w:numId w:val="25"/>
        </w:numPr>
        <w:spacing w:after="160" w:line="259" w:lineRule="auto"/>
      </w:pPr>
      <w:r>
        <w:t>The design will be removed from the table.</w:t>
      </w:r>
    </w:p>
    <w:p w14:paraId="0A4839ED" w14:textId="77777777" w:rsidR="00D14DD3" w:rsidRDefault="00D14DD3" w:rsidP="00E868A6">
      <w:pPr>
        <w:pStyle w:val="Liststycke"/>
        <w:numPr>
          <w:ilvl w:val="0"/>
          <w:numId w:val="25"/>
        </w:numPr>
        <w:spacing w:after="160" w:line="259" w:lineRule="auto"/>
      </w:pPr>
      <w:r>
        <w:t>Reset table</w:t>
      </w:r>
    </w:p>
    <w:p w14:paraId="0FE2ED1A" w14:textId="77777777" w:rsidR="00D14DD3" w:rsidRPr="001E77AC" w:rsidRDefault="00D14DD3" w:rsidP="00E868A6">
      <w:pPr>
        <w:pStyle w:val="Liststycke"/>
        <w:numPr>
          <w:ilvl w:val="1"/>
          <w:numId w:val="25"/>
        </w:numPr>
        <w:spacing w:after="160" w:line="259" w:lineRule="auto"/>
      </w:pPr>
      <w:r>
        <w:t>The table will be restored to a simple default style</w:t>
      </w:r>
      <w:r w:rsidR="00884508">
        <w:t>.</w:t>
      </w:r>
    </w:p>
    <w:p w14:paraId="0FAEB42C" w14:textId="77777777" w:rsidR="00D14DD3" w:rsidRDefault="00D14DD3" w:rsidP="00D14DD3"/>
    <w:p w14:paraId="3C42B887" w14:textId="77777777" w:rsidR="00D14DD3" w:rsidRDefault="00D14DD3" w:rsidP="00D14DD3">
      <w:pPr>
        <w:pStyle w:val="Rubrik2"/>
      </w:pPr>
      <w:r w:rsidRPr="00210827">
        <w:t>Special fields</w:t>
      </w:r>
    </w:p>
    <w:p w14:paraId="66ADE3E3" w14:textId="77777777" w:rsidR="00D14DD3" w:rsidRPr="00D26AED" w:rsidRDefault="00D14DD3" w:rsidP="00D14DD3">
      <w:pPr>
        <w:rPr>
          <w:b/>
        </w:rPr>
      </w:pPr>
      <w:r w:rsidRPr="00D26AED">
        <w:rPr>
          <w:b/>
        </w:rPr>
        <w:t>Date</w:t>
      </w:r>
    </w:p>
    <w:p w14:paraId="380C7B4B" w14:textId="77777777" w:rsidR="00D14DD3" w:rsidRDefault="00D14DD3" w:rsidP="00D14DD3">
      <w:r>
        <w:t>The date field inserts the current date.</w:t>
      </w:r>
    </w:p>
    <w:p w14:paraId="51E2C170" w14:textId="77777777" w:rsidR="00D14DD3" w:rsidRPr="00D26AED" w:rsidRDefault="00D14DD3" w:rsidP="00D14DD3">
      <w:pPr>
        <w:rPr>
          <w:b/>
        </w:rPr>
      </w:pPr>
      <w:r w:rsidRPr="00D26AED">
        <w:rPr>
          <w:b/>
        </w:rPr>
        <w:t>Next</w:t>
      </w:r>
    </w:p>
    <w:p w14:paraId="0323D3B0" w14:textId="77777777" w:rsidR="00D14DD3" w:rsidRDefault="00D14DD3" w:rsidP="00D14DD3">
      <w:r>
        <w:t>The next field is a special field that can be used to advance to the next row in a table. This is useful for label reports. See Labels for more information.</w:t>
      </w:r>
    </w:p>
    <w:p w14:paraId="107CACEE" w14:textId="77777777" w:rsidR="00D14DD3" w:rsidRDefault="00D14DD3" w:rsidP="00D14DD3">
      <w:pPr>
        <w:pStyle w:val="Rubrik2"/>
      </w:pPr>
      <w:r w:rsidRPr="00707429">
        <w:t>New template</w:t>
      </w:r>
    </w:p>
    <w:p w14:paraId="1A02DD77" w14:textId="77777777" w:rsidR="00D14DD3" w:rsidRDefault="00D14DD3" w:rsidP="00D14DD3">
      <w:r>
        <w:t>Select this to create a new template.</w:t>
      </w:r>
    </w:p>
    <w:p w14:paraId="7AF6CEC8" w14:textId="77777777" w:rsidR="00D14DD3" w:rsidRDefault="00D14DD3" w:rsidP="00D14DD3">
      <w:pPr>
        <w:pStyle w:val="Rubrik2"/>
      </w:pPr>
      <w:r>
        <w:t xml:space="preserve">Default </w:t>
      </w:r>
      <w:r w:rsidRPr="00707429">
        <w:t>template</w:t>
      </w:r>
    </w:p>
    <w:p w14:paraId="6967C378" w14:textId="77777777" w:rsidR="00D14DD3" w:rsidRDefault="00D14DD3" w:rsidP="00D14DD3">
      <w:r>
        <w:t>Select this to insert the default template shipped with IGEMS.</w:t>
      </w:r>
    </w:p>
    <w:p w14:paraId="4CC2B353" w14:textId="77777777" w:rsidR="00D14DD3" w:rsidRDefault="00D14DD3" w:rsidP="00D14DD3">
      <w:pPr>
        <w:pStyle w:val="Rubrik2"/>
      </w:pPr>
      <w:r>
        <w:t>Labels</w:t>
      </w:r>
    </w:p>
    <w:p w14:paraId="64666419" w14:textId="77777777" w:rsidR="00D14DD3" w:rsidRDefault="00D14DD3" w:rsidP="00D14DD3">
      <w:r>
        <w:t>You can generate reports for label printing.</w:t>
      </w:r>
    </w:p>
    <w:p w14:paraId="471AF0F8" w14:textId="77777777" w:rsidR="00D14DD3" w:rsidRDefault="00D14DD3" w:rsidP="00D14DD3">
      <w:r>
        <w:t xml:space="preserve">Labels are created using tables. So, you select the table you want to use and press </w:t>
      </w:r>
      <w:r w:rsidR="00884508">
        <w:t>"</w:t>
      </w:r>
      <w:r>
        <w:t>Insert table</w:t>
      </w:r>
      <w:r w:rsidR="00884508">
        <w:t>"</w:t>
      </w:r>
      <w:r>
        <w:t xml:space="preserve"> in the right panel.</w:t>
      </w:r>
    </w:p>
    <w:p w14:paraId="6F9B246C" w14:textId="77777777" w:rsidR="00D14DD3" w:rsidRDefault="00D14DD3" w:rsidP="00D14DD3">
      <w:r>
        <w:rPr>
          <w:noProof/>
        </w:rPr>
        <w:drawing>
          <wp:inline distT="0" distB="0" distL="0" distR="0" wp14:anchorId="62260E05" wp14:editId="68F4B32D">
            <wp:extent cx="5760720" cy="1932305"/>
            <wp:effectExtent l="0" t="0" r="0" b="0"/>
            <wp:docPr id="30"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1932305"/>
                    </a:xfrm>
                    <a:prstGeom prst="rect">
                      <a:avLst/>
                    </a:prstGeom>
                  </pic:spPr>
                </pic:pic>
              </a:graphicData>
            </a:graphic>
          </wp:inline>
        </w:drawing>
      </w:r>
    </w:p>
    <w:p w14:paraId="2DD12445" w14:textId="77777777" w:rsidR="00D14DD3" w:rsidRDefault="00D14DD3" w:rsidP="00D14DD3">
      <w:r>
        <w:t xml:space="preserve">To create labels for a normal printer with a document of labels choose </w:t>
      </w:r>
      <w:r w:rsidR="00884508">
        <w:t>"</w:t>
      </w:r>
      <w:r>
        <w:t>Labels</w:t>
      </w:r>
      <w:r w:rsidR="00884508">
        <w:t>"</w:t>
      </w:r>
      <w:r>
        <w:t xml:space="preserve">. To create labels for a label printer with one label per page choose </w:t>
      </w:r>
      <w:r w:rsidR="00884508">
        <w:t>"</w:t>
      </w:r>
      <w:r>
        <w:t>Label printer</w:t>
      </w:r>
      <w:r w:rsidR="00884508">
        <w:t>"</w:t>
      </w:r>
      <w:r>
        <w:t>.</w:t>
      </w:r>
    </w:p>
    <w:p w14:paraId="4B69273C" w14:textId="77777777" w:rsidR="00D14DD3" w:rsidRDefault="00D14DD3" w:rsidP="00D14DD3">
      <w:r>
        <w:t xml:space="preserve">When choosing </w:t>
      </w:r>
      <w:r w:rsidR="00884508">
        <w:t>"</w:t>
      </w:r>
      <w:r>
        <w:t>Labels</w:t>
      </w:r>
      <w:r w:rsidR="00884508">
        <w:t>"</w:t>
      </w:r>
      <w:r>
        <w:t xml:space="preserve"> the Labels configuration dialog is shown.</w:t>
      </w:r>
    </w:p>
    <w:p w14:paraId="1C12FD2B" w14:textId="77777777" w:rsidR="00D14DD3" w:rsidRDefault="00D14DD3" w:rsidP="00D14DD3">
      <w:r>
        <w:rPr>
          <w:noProof/>
        </w:rPr>
        <w:drawing>
          <wp:inline distT="0" distB="0" distL="0" distR="0" wp14:anchorId="0E8AB718" wp14:editId="1447DFB9">
            <wp:extent cx="1882800" cy="2955600"/>
            <wp:effectExtent l="0" t="0" r="0" b="0"/>
            <wp:docPr id="31"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email">
                      <a:extLst>
                        <a:ext uri="{28A0092B-C50C-407E-A947-70E740481C1C}">
                          <a14:useLocalDpi xmlns:a14="http://schemas.microsoft.com/office/drawing/2010/main" val="0"/>
                        </a:ext>
                      </a:extLst>
                    </a:blip>
                    <a:stretch>
                      <a:fillRect/>
                    </a:stretch>
                  </pic:blipFill>
                  <pic:spPr>
                    <a:xfrm>
                      <a:off x="0" y="0"/>
                      <a:ext cx="1882800" cy="2955600"/>
                    </a:xfrm>
                    <a:prstGeom prst="rect">
                      <a:avLst/>
                    </a:prstGeom>
                  </pic:spPr>
                </pic:pic>
              </a:graphicData>
            </a:graphic>
          </wp:inline>
        </w:drawing>
      </w:r>
    </w:p>
    <w:p w14:paraId="1F872254" w14:textId="77777777" w:rsidR="00D14DD3" w:rsidRDefault="00D14DD3" w:rsidP="00D14DD3">
      <w:r>
        <w:t>This dialog sets up the labels.</w:t>
      </w:r>
    </w:p>
    <w:p w14:paraId="1E3CC3D7" w14:textId="77777777" w:rsidR="00D14DD3" w:rsidRDefault="00D14DD3" w:rsidP="00D14DD3">
      <w:r>
        <w:t>Width and Height is the with and height of the label.</w:t>
      </w:r>
    </w:p>
    <w:p w14:paraId="1C31C1FC" w14:textId="77777777" w:rsidR="00D14DD3" w:rsidRDefault="00D14DD3" w:rsidP="00D14DD3">
      <w:r>
        <w:lastRenderedPageBreak/>
        <w:t>Spacing is the space between two columns.</w:t>
      </w:r>
    </w:p>
    <w:p w14:paraId="3BEBA0D6" w14:textId="77777777" w:rsidR="00D14DD3" w:rsidRDefault="00D14DD3" w:rsidP="00D14DD3">
      <w:r>
        <w:t>Columns are the number of labels on one row.</w:t>
      </w:r>
    </w:p>
    <w:p w14:paraId="598605BC" w14:textId="77777777" w:rsidR="00D14DD3" w:rsidRDefault="00D14DD3" w:rsidP="00D14DD3">
      <w:r>
        <w:t>Page margins sets up the margins of the page.</w:t>
      </w:r>
    </w:p>
    <w:p w14:paraId="0596EEE4" w14:textId="77777777" w:rsidR="00D14DD3" w:rsidRDefault="00D14DD3" w:rsidP="00D14DD3">
      <w:r>
        <w:t>Predefined have a list of sample labels.</w:t>
      </w:r>
    </w:p>
    <w:p w14:paraId="0A576265" w14:textId="77777777" w:rsidR="00D14DD3" w:rsidRPr="00EF761B" w:rsidRDefault="00D14DD3" w:rsidP="00D14DD3">
      <w:r>
        <w:t>You can save and delete labels from the predefined list.</w:t>
      </w:r>
    </w:p>
    <w:p w14:paraId="55666DB2" w14:textId="77777777" w:rsidR="00D14DD3" w:rsidRDefault="00D14DD3" w:rsidP="00D14DD3">
      <w:r w:rsidRPr="00C91958">
        <w:rPr>
          <w:noProof/>
        </w:rPr>
        <w:drawing>
          <wp:inline distT="0" distB="0" distL="0" distR="0" wp14:anchorId="36BFECAF" wp14:editId="736BE764">
            <wp:extent cx="3265200" cy="871200"/>
            <wp:effectExtent l="0" t="0" r="0" b="0"/>
            <wp:docPr id="96" name="Bildobjek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email">
                      <a:extLst>
                        <a:ext uri="{28A0092B-C50C-407E-A947-70E740481C1C}">
                          <a14:useLocalDpi xmlns:a14="http://schemas.microsoft.com/office/drawing/2010/main" val="0"/>
                        </a:ext>
                      </a:extLst>
                    </a:blip>
                    <a:stretch>
                      <a:fillRect/>
                    </a:stretch>
                  </pic:blipFill>
                  <pic:spPr>
                    <a:xfrm>
                      <a:off x="0" y="0"/>
                      <a:ext cx="3265200" cy="871200"/>
                    </a:xfrm>
                    <a:prstGeom prst="rect">
                      <a:avLst/>
                    </a:prstGeom>
                  </pic:spPr>
                </pic:pic>
              </a:graphicData>
            </a:graphic>
          </wp:inline>
        </w:drawing>
      </w:r>
    </w:p>
    <w:p w14:paraId="558B178F" w14:textId="77777777" w:rsidR="00D14DD3" w:rsidRDefault="00D14DD3" w:rsidP="00D14DD3">
      <w:r>
        <w:t>When you press OK one row of the table is inserted. Now you can add fields as usual.</w:t>
      </w:r>
    </w:p>
    <w:p w14:paraId="5413B73E" w14:textId="2DCD2C23" w:rsidR="00D14DD3" w:rsidRDefault="00D14DD3" w:rsidP="00D14DD3">
      <w:r>
        <w:t xml:space="preserve">Then you have to add the </w:t>
      </w:r>
      <w:r w:rsidR="00EB2F10">
        <w:t>"</w:t>
      </w:r>
      <w:r>
        <w:t>NEXT</w:t>
      </w:r>
      <w:r w:rsidR="00EB2F10">
        <w:t>"</w:t>
      </w:r>
      <w:r>
        <w:t xml:space="preserve"> field after the last field in each cell except in the last column.</w:t>
      </w:r>
    </w:p>
    <w:p w14:paraId="1369ADC0" w14:textId="77777777" w:rsidR="00D14DD3" w:rsidRDefault="00D14DD3" w:rsidP="00D14DD3">
      <w:r>
        <w:t>When choosing “Label printer” then a table is created with just one table cell fitting the whole page. In this case you should not use the “NEXT” field.</w:t>
      </w:r>
    </w:p>
    <w:p w14:paraId="583B6BA0" w14:textId="77777777" w:rsidR="00D14DD3" w:rsidRDefault="00D14DD3" w:rsidP="00D14DD3">
      <w:r w:rsidRPr="007E3FFC">
        <w:rPr>
          <w:noProof/>
        </w:rPr>
        <w:drawing>
          <wp:inline distT="0" distB="0" distL="0" distR="0" wp14:anchorId="05F8F399" wp14:editId="3AA5F3BF">
            <wp:extent cx="2052000" cy="2858400"/>
            <wp:effectExtent l="0" t="0" r="0" b="0"/>
            <wp:docPr id="97" name="Bildobjek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email">
                      <a:extLst>
                        <a:ext uri="{28A0092B-C50C-407E-A947-70E740481C1C}">
                          <a14:useLocalDpi xmlns:a14="http://schemas.microsoft.com/office/drawing/2010/main" val="0"/>
                        </a:ext>
                      </a:extLst>
                    </a:blip>
                    <a:stretch>
                      <a:fillRect/>
                    </a:stretch>
                  </pic:blipFill>
                  <pic:spPr>
                    <a:xfrm>
                      <a:off x="0" y="0"/>
                      <a:ext cx="2052000" cy="2858400"/>
                    </a:xfrm>
                    <a:prstGeom prst="rect">
                      <a:avLst/>
                    </a:prstGeom>
                  </pic:spPr>
                </pic:pic>
              </a:graphicData>
            </a:graphic>
          </wp:inline>
        </w:drawing>
      </w:r>
    </w:p>
    <w:p w14:paraId="7A9CC0E6" w14:textId="77777777" w:rsidR="00D14DD3" w:rsidRDefault="00D14DD3" w:rsidP="00D14DD3">
      <w:pPr>
        <w:rPr>
          <w:rFonts w:asciiTheme="majorHAnsi" w:eastAsiaTheme="majorEastAsia" w:hAnsiTheme="majorHAnsi" w:cstheme="majorBidi"/>
          <w:color w:val="365F91" w:themeColor="accent1" w:themeShade="BF"/>
          <w:sz w:val="26"/>
          <w:szCs w:val="26"/>
        </w:rPr>
      </w:pPr>
      <w:r>
        <w:t>This will create a report that can be used for special label printers. Before creating this table, you should clear the report and select the correct paper-size.</w:t>
      </w:r>
    </w:p>
    <w:p w14:paraId="6AA12758" w14:textId="77777777" w:rsidR="00D14DD3" w:rsidRDefault="00D14DD3" w:rsidP="00D14DD3">
      <w:pPr>
        <w:pStyle w:val="Rubrik2"/>
      </w:pPr>
      <w:r>
        <w:t>Barcodes</w:t>
      </w:r>
    </w:p>
    <w:p w14:paraId="436F5B79" w14:textId="77777777" w:rsidR="00D14DD3" w:rsidRDefault="00D14DD3" w:rsidP="00D14DD3">
      <w:r>
        <w:t>We now support barcodes. To insert a barcode, go to the tab Insert and select the barcode button.</w:t>
      </w:r>
    </w:p>
    <w:p w14:paraId="2214F824" w14:textId="77777777" w:rsidR="00D14DD3" w:rsidRDefault="00D14DD3" w:rsidP="00D14DD3">
      <w:r w:rsidRPr="00AE1439">
        <w:rPr>
          <w:noProof/>
        </w:rPr>
        <w:lastRenderedPageBreak/>
        <w:drawing>
          <wp:inline distT="0" distB="0" distL="0" distR="0" wp14:anchorId="0B84C4F3" wp14:editId="184E70BE">
            <wp:extent cx="2646000" cy="4064400"/>
            <wp:effectExtent l="0" t="0" r="0" b="0"/>
            <wp:docPr id="98" name="Bildobjekt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cstate="email">
                      <a:extLst>
                        <a:ext uri="{28A0092B-C50C-407E-A947-70E740481C1C}">
                          <a14:useLocalDpi xmlns:a14="http://schemas.microsoft.com/office/drawing/2010/main" val="0"/>
                        </a:ext>
                      </a:extLst>
                    </a:blip>
                    <a:stretch>
                      <a:fillRect/>
                    </a:stretch>
                  </pic:blipFill>
                  <pic:spPr>
                    <a:xfrm>
                      <a:off x="0" y="0"/>
                      <a:ext cx="2646000" cy="4064400"/>
                    </a:xfrm>
                    <a:prstGeom prst="rect">
                      <a:avLst/>
                    </a:prstGeom>
                  </pic:spPr>
                </pic:pic>
              </a:graphicData>
            </a:graphic>
          </wp:inline>
        </w:drawing>
      </w:r>
    </w:p>
    <w:p w14:paraId="198045FC" w14:textId="77777777" w:rsidR="00D14DD3" w:rsidRDefault="00D14DD3" w:rsidP="00D14DD3">
      <w:r>
        <w:t>Here you select the type of barcode to use. Double click on the barcode to get to the barcode properties page. Here you can connect the barcode to the database or set the text for a non-connected barcode. You can also change the type of the barcode as well as other settings.</w:t>
      </w:r>
    </w:p>
    <w:p w14:paraId="6909A445" w14:textId="77777777" w:rsidR="00D14DD3" w:rsidRDefault="00D14DD3" w:rsidP="00D14DD3">
      <w:r>
        <w:t>Note! Every type of barcode has certain limitations. It can be a minimum and maximum length of the text to encode for example. If the data from the database is not valid for a certain barcode then the barcode will not be encoded correctly. So, it is important to format the data correctly for the chosen barcode.</w:t>
      </w:r>
    </w:p>
    <w:p w14:paraId="31EFCF19" w14:textId="77777777" w:rsidR="00D14DD3" w:rsidRDefault="00D14DD3" w:rsidP="00D14DD3">
      <w:r>
        <w:t>Here is a video showing how to use barcodes both for fixed values and for barcodes connected to the report data:</w:t>
      </w:r>
    </w:p>
    <w:p w14:paraId="57E8B85D" w14:textId="4B3ADCE9" w:rsidR="00D14DD3" w:rsidRDefault="00D14DD3" w:rsidP="00D14DD3">
      <w:hyperlink r:id="rId107" w:history="1">
        <w:r w:rsidRPr="00AC1159">
          <w:rPr>
            <w:rStyle w:val="Hyperlnk"/>
          </w:rPr>
          <w:t>BARCODES</w:t>
        </w:r>
      </w:hyperlink>
    </w:p>
    <w:p w14:paraId="15F5B02A" w14:textId="77777777" w:rsidR="00D14DD3" w:rsidRDefault="00D14DD3" w:rsidP="00D14DD3">
      <w:r w:rsidRPr="00147EF7">
        <w:rPr>
          <w:noProof/>
        </w:rPr>
        <w:drawing>
          <wp:inline distT="0" distB="0" distL="0" distR="0" wp14:anchorId="13945B87" wp14:editId="3D880982">
            <wp:extent cx="915038" cy="903600"/>
            <wp:effectExtent l="0" t="0" r="0" b="0"/>
            <wp:docPr id="99" name="Bildobjekt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cstate="email">
                      <a:extLst>
                        <a:ext uri="{28A0092B-C50C-407E-A947-70E740481C1C}">
                          <a14:useLocalDpi xmlns:a14="http://schemas.microsoft.com/office/drawing/2010/main" val="0"/>
                        </a:ext>
                      </a:extLst>
                    </a:blip>
                    <a:stretch>
                      <a:fillRect/>
                    </a:stretch>
                  </pic:blipFill>
                  <pic:spPr>
                    <a:xfrm>
                      <a:off x="0" y="0"/>
                      <a:ext cx="915038" cy="903600"/>
                    </a:xfrm>
                    <a:prstGeom prst="rect">
                      <a:avLst/>
                    </a:prstGeom>
                  </pic:spPr>
                </pic:pic>
              </a:graphicData>
            </a:graphic>
          </wp:inline>
        </w:drawing>
      </w:r>
    </w:p>
    <w:p w14:paraId="0D73EFB6" w14:textId="77777777" w:rsidR="00D14DD3" w:rsidRDefault="00D14DD3" w:rsidP="00D14DD3">
      <w:r>
        <w:rPr>
          <w:noProof/>
        </w:rPr>
        <w:drawing>
          <wp:inline distT="0" distB="0" distL="0" distR="0" wp14:anchorId="26E1944C" wp14:editId="3702F9CE">
            <wp:extent cx="2023200" cy="2998800"/>
            <wp:effectExtent l="0" t="0" r="0" b="0"/>
            <wp:docPr id="101" name="Bildobjekt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email">
                      <a:extLst>
                        <a:ext uri="{28A0092B-C50C-407E-A947-70E740481C1C}">
                          <a14:useLocalDpi xmlns:a14="http://schemas.microsoft.com/office/drawing/2010/main" val="0"/>
                        </a:ext>
                      </a:extLst>
                    </a:blip>
                    <a:stretch>
                      <a:fillRect/>
                    </a:stretch>
                  </pic:blipFill>
                  <pic:spPr>
                    <a:xfrm>
                      <a:off x="0" y="0"/>
                      <a:ext cx="2023200" cy="2998800"/>
                    </a:xfrm>
                    <a:prstGeom prst="rect">
                      <a:avLst/>
                    </a:prstGeom>
                  </pic:spPr>
                </pic:pic>
              </a:graphicData>
            </a:graphic>
          </wp:inline>
        </w:drawing>
      </w:r>
    </w:p>
    <w:p w14:paraId="33BFD24A" w14:textId="77777777" w:rsidR="00D14DD3" w:rsidRDefault="00D14DD3" w:rsidP="00D14DD3"/>
    <w:p w14:paraId="60F32B0F" w14:textId="77777777" w:rsidR="00D14DD3" w:rsidRDefault="00D14DD3" w:rsidP="00884508">
      <w:pPr>
        <w:pStyle w:val="Rubrik4"/>
      </w:pPr>
      <w:r>
        <w:t>Barcode properties</w:t>
      </w:r>
    </w:p>
    <w:p w14:paraId="6BC7D7E8" w14:textId="77777777" w:rsidR="00D14DD3" w:rsidRDefault="00D14DD3" w:rsidP="00D14DD3">
      <w:pPr>
        <w:rPr>
          <w:rFonts w:asciiTheme="majorHAnsi" w:eastAsiaTheme="majorEastAsia" w:hAnsiTheme="majorHAnsi" w:cstheme="majorBidi"/>
          <w:color w:val="365F91" w:themeColor="accent1" w:themeShade="BF"/>
          <w:sz w:val="26"/>
          <w:szCs w:val="26"/>
        </w:rPr>
      </w:pPr>
      <w:r w:rsidRPr="00147EF7">
        <w:rPr>
          <w:noProof/>
        </w:rPr>
        <w:drawing>
          <wp:inline distT="0" distB="0" distL="0" distR="0" wp14:anchorId="083637A5" wp14:editId="23016652">
            <wp:extent cx="3211200" cy="2984400"/>
            <wp:effectExtent l="0" t="0" r="0" b="0"/>
            <wp:docPr id="100" name="Bildobjek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email">
                      <a:extLst>
                        <a:ext uri="{28A0092B-C50C-407E-A947-70E740481C1C}">
                          <a14:useLocalDpi xmlns:a14="http://schemas.microsoft.com/office/drawing/2010/main" val="0"/>
                        </a:ext>
                      </a:extLst>
                    </a:blip>
                    <a:stretch>
                      <a:fillRect/>
                    </a:stretch>
                  </pic:blipFill>
                  <pic:spPr>
                    <a:xfrm>
                      <a:off x="0" y="0"/>
                      <a:ext cx="3211200" cy="2984400"/>
                    </a:xfrm>
                    <a:prstGeom prst="rect">
                      <a:avLst/>
                    </a:prstGeom>
                  </pic:spPr>
                </pic:pic>
              </a:graphicData>
            </a:graphic>
          </wp:inline>
        </w:drawing>
      </w:r>
    </w:p>
    <w:p w14:paraId="6CB2C9FA" w14:textId="77777777" w:rsidR="00D14DD3" w:rsidRDefault="00D14DD3" w:rsidP="00D14DD3">
      <w:pPr>
        <w:pStyle w:val="Rubrik2"/>
      </w:pPr>
      <w:r>
        <w:t>Charts</w:t>
      </w:r>
    </w:p>
    <w:p w14:paraId="21FB6ED6" w14:textId="77777777" w:rsidR="00D14DD3" w:rsidRDefault="00D14DD3" w:rsidP="00D14DD3">
      <w:r>
        <w:t>It is possible to create charts that are driven by the data from IGEMS.</w:t>
      </w:r>
    </w:p>
    <w:p w14:paraId="45D7DAB0" w14:textId="77777777" w:rsidR="00D14DD3" w:rsidRDefault="00D14DD3" w:rsidP="00D14DD3">
      <w:r>
        <w:t>First you insert a chart.</w:t>
      </w:r>
    </w:p>
    <w:p w14:paraId="04ED6EB4" w14:textId="77777777" w:rsidR="00D14DD3" w:rsidRDefault="00D14DD3" w:rsidP="00D14DD3">
      <w:r>
        <w:t>Then select the chart and go to the “Chart layout” tab.</w:t>
      </w:r>
    </w:p>
    <w:p w14:paraId="23BC9DEC" w14:textId="77777777" w:rsidR="00D14DD3" w:rsidRDefault="00D14DD3" w:rsidP="00D14DD3">
      <w:r>
        <w:t>Here you select “Set data relation” and select the data.</w:t>
      </w:r>
    </w:p>
    <w:p w14:paraId="160338DC" w14:textId="77777777" w:rsidR="00D14DD3" w:rsidRDefault="00D14DD3" w:rsidP="00D14DD3">
      <w:r w:rsidRPr="00AE6B3D">
        <w:rPr>
          <w:noProof/>
        </w:rPr>
        <w:drawing>
          <wp:inline distT="0" distB="0" distL="0" distR="0" wp14:anchorId="07BF262B" wp14:editId="4B27F2F2">
            <wp:extent cx="3715200" cy="2772000"/>
            <wp:effectExtent l="0" t="0" r="0" b="0"/>
            <wp:docPr id="102" name="Bildobjekt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15200" cy="2772000"/>
                    </a:xfrm>
                    <a:prstGeom prst="rect">
                      <a:avLst/>
                    </a:prstGeom>
                  </pic:spPr>
                </pic:pic>
              </a:graphicData>
            </a:graphic>
          </wp:inline>
        </w:drawing>
      </w:r>
    </w:p>
    <w:p w14:paraId="14A90666" w14:textId="77777777" w:rsidR="00D14DD3" w:rsidRDefault="00D14DD3" w:rsidP="00D14DD3">
      <w:r>
        <w:t>See this video for how to create this report:</w:t>
      </w:r>
    </w:p>
    <w:p w14:paraId="33672C8E" w14:textId="3DD24419" w:rsidR="00D14DD3" w:rsidRDefault="00D14DD3" w:rsidP="00D14DD3">
      <w:hyperlink r:id="rId112" w:history="1">
        <w:r>
          <w:rPr>
            <w:rStyle w:val="Hyperlnk"/>
          </w:rPr>
          <w:t>Chart example video</w:t>
        </w:r>
      </w:hyperlink>
    </w:p>
    <w:p w14:paraId="18251197" w14:textId="77777777" w:rsidR="00D14DD3" w:rsidRPr="00CB0166" w:rsidRDefault="00D14DD3" w:rsidP="00D14DD3">
      <w:pPr>
        <w:pStyle w:val="Rubrik2"/>
      </w:pPr>
      <w:r w:rsidRPr="00CB0166">
        <w:t>Script</w:t>
      </w:r>
    </w:p>
    <w:p w14:paraId="612084B4" w14:textId="77777777" w:rsidR="00D14DD3" w:rsidRDefault="00D14DD3" w:rsidP="00D14DD3">
      <w:r>
        <w:t>The report can be extended and modified using the report script.  The script is connected to the report and is executed before the report is generated. So, this is the place to modify/extend the data that can be used in the report. This is also a good place if you need to export data to another system using for example XML.</w:t>
      </w:r>
    </w:p>
    <w:p w14:paraId="378FC5BB" w14:textId="77777777" w:rsidR="00D14DD3" w:rsidRPr="00BD767B" w:rsidRDefault="00D14DD3" w:rsidP="00D14DD3">
      <w:r>
        <w:t xml:space="preserve">There are a number of LISP functions that can be used. Note that all rows have a zero-based index, this means that the first row has index 0, the second row index 1 etc. All tables and columns are accessed using strings representing </w:t>
      </w:r>
      <w:r>
        <w:lastRenderedPageBreak/>
        <w:t>the name of the tables and columns. To edit the script, select the “Script” menu item. A new editor will open where you can edit the script. The script is saved with the template.</w:t>
      </w:r>
    </w:p>
    <w:p w14:paraId="21A176B2" w14:textId="77777777" w:rsidR="00D14DD3" w:rsidRDefault="00D14DD3" w:rsidP="00D14DD3">
      <w:pPr>
        <w:pStyle w:val="Rubrik2"/>
      </w:pPr>
      <w:r>
        <w:t>LISP functions</w:t>
      </w:r>
    </w:p>
    <w:p w14:paraId="4A534362" w14:textId="77777777" w:rsidR="00D14DD3" w:rsidRPr="002B07E3" w:rsidRDefault="00D14DD3" w:rsidP="00D14DD3">
      <w:r>
        <w:t>Here is a list of special report LISP functions.</w:t>
      </w:r>
    </w:p>
    <w:p w14:paraId="774CF3B2" w14:textId="77777777" w:rsidR="00D14DD3" w:rsidRPr="00AD1338" w:rsidRDefault="00D14DD3" w:rsidP="00D14DD3">
      <w:pPr>
        <w:pStyle w:val="Rubrik4"/>
      </w:pPr>
      <w:r w:rsidRPr="00AD1338">
        <w:t>(</w:t>
      </w:r>
      <w:r w:rsidRPr="00504ECE">
        <w:t>REP-GETTABLES</w:t>
      </w:r>
      <w:r w:rsidRPr="00AD1338">
        <w:t>)</w:t>
      </w:r>
    </w:p>
    <w:p w14:paraId="5E2DDF7C" w14:textId="77777777" w:rsidR="00D14DD3" w:rsidRDefault="00D14DD3" w:rsidP="00D14DD3">
      <w:r w:rsidRPr="00AD1338">
        <w:t>Returns a list of all tables in the report database</w:t>
      </w:r>
      <w:r>
        <w:t>.</w:t>
      </w:r>
    </w:p>
    <w:p w14:paraId="20E38093" w14:textId="77777777" w:rsidR="00D14DD3" w:rsidRDefault="00D14DD3" w:rsidP="00D14DD3">
      <w:pPr>
        <w:pStyle w:val="Rubrik4"/>
      </w:pPr>
      <w:r w:rsidRPr="00AD1338">
        <w:t>(</w:t>
      </w:r>
      <w:r w:rsidRPr="00504ECE">
        <w:rPr>
          <w:color w:val="0070C0"/>
        </w:rPr>
        <w:t xml:space="preserve">REP-GETCOLUMNS </w:t>
      </w:r>
      <w:r w:rsidRPr="00AD1338">
        <w:t>&lt;table</w:t>
      </w:r>
      <w:r>
        <w:t xml:space="preserve"> string</w:t>
      </w:r>
      <w:r w:rsidRPr="00AD1338">
        <w:t>&gt;)</w:t>
      </w:r>
    </w:p>
    <w:p w14:paraId="52C849CA" w14:textId="77777777" w:rsidR="00D14DD3" w:rsidRDefault="00D14DD3" w:rsidP="00D14DD3">
      <w:r>
        <w:t>Returns a list of all columns in a table.</w:t>
      </w:r>
    </w:p>
    <w:p w14:paraId="68C3A1AC" w14:textId="77777777" w:rsidR="00D14DD3" w:rsidRDefault="00D14DD3" w:rsidP="00D14DD3">
      <w:pPr>
        <w:pStyle w:val="Rubrik4"/>
      </w:pPr>
      <w:r w:rsidRPr="00AD1338">
        <w:t>(</w:t>
      </w:r>
      <w:r w:rsidRPr="00504ECE">
        <w:rPr>
          <w:color w:val="0070C0"/>
        </w:rPr>
        <w:t xml:space="preserve">REP-GETCELL </w:t>
      </w:r>
      <w:r>
        <w:t>&lt;table string&gt; &lt;column string&gt; &lt;row int&gt;</w:t>
      </w:r>
      <w:r w:rsidRPr="00AD1338">
        <w:t>)</w:t>
      </w:r>
    </w:p>
    <w:p w14:paraId="341E34C7" w14:textId="77777777" w:rsidR="00D14DD3" w:rsidRDefault="00D14DD3" w:rsidP="00D14DD3">
      <w:r>
        <w:t>Returns the value in a cell. Row starts with 0 (zero-based).</w:t>
      </w:r>
    </w:p>
    <w:p w14:paraId="05DB8259" w14:textId="77777777" w:rsidR="00D14DD3" w:rsidRDefault="00D14DD3" w:rsidP="00D14DD3">
      <w:pPr>
        <w:pStyle w:val="Rubrik4"/>
      </w:pPr>
      <w:r w:rsidRPr="00AD1338">
        <w:t>(</w:t>
      </w:r>
      <w:r w:rsidRPr="00504ECE">
        <w:rPr>
          <w:color w:val="0070C0"/>
        </w:rPr>
        <w:t xml:space="preserve">REP-ROWCOUNT </w:t>
      </w:r>
      <w:r>
        <w:t>&lt;table string&gt;</w:t>
      </w:r>
      <w:r w:rsidRPr="00AD1338">
        <w:t>)</w:t>
      </w:r>
    </w:p>
    <w:p w14:paraId="512451D2" w14:textId="77777777" w:rsidR="00D14DD3" w:rsidRDefault="00D14DD3" w:rsidP="00D14DD3">
      <w:r>
        <w:t>Returns the number of rows in a table.</w:t>
      </w:r>
    </w:p>
    <w:p w14:paraId="7963B5AF" w14:textId="77777777" w:rsidR="00D14DD3" w:rsidRDefault="00D14DD3" w:rsidP="00D14DD3">
      <w:pPr>
        <w:pStyle w:val="Rubrik4"/>
      </w:pPr>
      <w:r w:rsidRPr="00AD1338">
        <w:t>(</w:t>
      </w:r>
      <w:r w:rsidRPr="00504ECE">
        <w:rPr>
          <w:color w:val="0070C0"/>
        </w:rPr>
        <w:t xml:space="preserve">REP-ADDTABLE </w:t>
      </w:r>
      <w:r>
        <w:t>&lt;table string&gt;</w:t>
      </w:r>
      <w:r w:rsidRPr="00AD1338">
        <w:t>)</w:t>
      </w:r>
    </w:p>
    <w:p w14:paraId="013DF6F6" w14:textId="77777777" w:rsidR="00D14DD3" w:rsidRDefault="00D14DD3" w:rsidP="00D14DD3">
      <w:r>
        <w:t>Creates a new table to the report database.</w:t>
      </w:r>
    </w:p>
    <w:p w14:paraId="4137DC90" w14:textId="77777777" w:rsidR="00D14DD3" w:rsidRDefault="00D14DD3" w:rsidP="00D14DD3">
      <w:pPr>
        <w:pStyle w:val="Rubrik4"/>
      </w:pPr>
      <w:r w:rsidRPr="00AD1338">
        <w:t>(</w:t>
      </w:r>
      <w:r w:rsidRPr="00504ECE">
        <w:rPr>
          <w:color w:val="0070C0"/>
        </w:rPr>
        <w:t xml:space="preserve">REP-ADDCOLUMN </w:t>
      </w:r>
      <w:r>
        <w:t>&lt;table string&gt; &lt;column string&gt; &lt;value object&gt; &lt;description string&gt;</w:t>
      </w:r>
      <w:r w:rsidRPr="00AD1338">
        <w:t>)</w:t>
      </w:r>
    </w:p>
    <w:p w14:paraId="171545B3" w14:textId="77777777" w:rsidR="00D14DD3" w:rsidRDefault="00D14DD3" w:rsidP="00D14DD3">
      <w:r>
        <w:t>Adds a new column to a table. The object value decides the type of the columns and is also the default value for all new rows added.</w:t>
      </w:r>
    </w:p>
    <w:p w14:paraId="261FAA9D" w14:textId="77777777" w:rsidR="00D14DD3" w:rsidRDefault="00D14DD3" w:rsidP="00D14DD3">
      <w:pPr>
        <w:pStyle w:val="Rubrik4"/>
      </w:pPr>
      <w:r w:rsidRPr="00AD1338">
        <w:t>(</w:t>
      </w:r>
      <w:r w:rsidRPr="00504ECE">
        <w:rPr>
          <w:color w:val="0070C0"/>
        </w:rPr>
        <w:t xml:space="preserve">REP-ADDROW </w:t>
      </w:r>
      <w:r>
        <w:t>&lt;table string&gt;</w:t>
      </w:r>
      <w:r w:rsidRPr="00AD1338">
        <w:t>)</w:t>
      </w:r>
    </w:p>
    <w:p w14:paraId="27E1008F" w14:textId="77777777" w:rsidR="00D14DD3" w:rsidRDefault="00D14DD3" w:rsidP="00D14DD3">
      <w:r>
        <w:t>Adds a new row to a table. After adding a row, you need to call REP-SETCELL for each column to set the values of the cells.</w:t>
      </w:r>
    </w:p>
    <w:p w14:paraId="7DDF3846" w14:textId="77777777" w:rsidR="00D14DD3" w:rsidRDefault="00D14DD3" w:rsidP="00D14DD3">
      <w:pPr>
        <w:pStyle w:val="Rubrik4"/>
      </w:pPr>
      <w:r w:rsidRPr="00AD1338">
        <w:t>(</w:t>
      </w:r>
      <w:r w:rsidRPr="00504ECE">
        <w:rPr>
          <w:color w:val="0070C0"/>
        </w:rPr>
        <w:t xml:space="preserve">REP-SETCELL </w:t>
      </w:r>
      <w:r>
        <w:t>&lt;table string&gt; &lt;column string&gt; &lt;row int&gt; &lt;value object&gt;</w:t>
      </w:r>
      <w:r w:rsidRPr="00AD1338">
        <w:t>)</w:t>
      </w:r>
    </w:p>
    <w:p w14:paraId="777EDCD2" w14:textId="77777777" w:rsidR="00D14DD3" w:rsidRDefault="00D14DD3" w:rsidP="00D14DD3">
      <w:r>
        <w:t>Sets the value of a cell.</w:t>
      </w:r>
    </w:p>
    <w:p w14:paraId="58EA6D2F" w14:textId="77777777" w:rsidR="00D14DD3" w:rsidRDefault="00D14DD3" w:rsidP="00D14DD3">
      <w:pPr>
        <w:pStyle w:val="Rubrik4"/>
      </w:pPr>
      <w:r w:rsidRPr="00AD1338">
        <w:t>(</w:t>
      </w:r>
      <w:r w:rsidRPr="00504ECE">
        <w:rPr>
          <w:color w:val="0070C0"/>
        </w:rPr>
        <w:t xml:space="preserve">REP-SETUNIT </w:t>
      </w:r>
      <w:r>
        <w:t>&lt;table string&gt; &lt;column string&gt; &lt;unit string&gt;</w:t>
      </w:r>
      <w:r w:rsidRPr="00AD1338">
        <w:t>)</w:t>
      </w:r>
    </w:p>
    <w:p w14:paraId="346B7885" w14:textId="77777777" w:rsidR="00D14DD3" w:rsidRDefault="00D14DD3" w:rsidP="00D14DD3">
      <w:r>
        <w:t>Sets the unit of a column.</w:t>
      </w:r>
    </w:p>
    <w:p w14:paraId="19FB54FE" w14:textId="77777777" w:rsidR="00D14DD3" w:rsidRDefault="00D14DD3" w:rsidP="00D14DD3">
      <w:pPr>
        <w:pStyle w:val="Rubrik4"/>
      </w:pPr>
      <w:r w:rsidRPr="00AD1338">
        <w:t>(</w:t>
      </w:r>
      <w:r w:rsidRPr="00504ECE">
        <w:rPr>
          <w:color w:val="0070C0"/>
        </w:rPr>
        <w:t xml:space="preserve">REP-SETDECIMALS </w:t>
      </w:r>
      <w:r>
        <w:t>&lt;table string&gt; &lt;column string&gt; &lt;decimals int&gt;</w:t>
      </w:r>
      <w:r w:rsidRPr="00AD1338">
        <w:t>)</w:t>
      </w:r>
    </w:p>
    <w:p w14:paraId="59F86379" w14:textId="77777777" w:rsidR="00D14DD3" w:rsidRDefault="00D14DD3" w:rsidP="00D14DD3">
      <w:r>
        <w:t>Sets the number of decimals of a column.</w:t>
      </w:r>
    </w:p>
    <w:p w14:paraId="290CF293" w14:textId="77777777" w:rsidR="00D14DD3" w:rsidRDefault="00D14DD3" w:rsidP="00D14DD3">
      <w:pPr>
        <w:pStyle w:val="Rubrik4"/>
      </w:pPr>
      <w:r w:rsidRPr="00AD1338">
        <w:t>(</w:t>
      </w:r>
      <w:r w:rsidRPr="00504ECE">
        <w:rPr>
          <w:color w:val="0070C0"/>
        </w:rPr>
        <w:t xml:space="preserve">REP-SAVEXML </w:t>
      </w:r>
      <w:r>
        <w:t>&lt;filename string&gt;</w:t>
      </w:r>
      <w:r w:rsidRPr="00AD1338">
        <w:t>)</w:t>
      </w:r>
    </w:p>
    <w:p w14:paraId="70C2AE2B" w14:textId="77777777" w:rsidR="00D14DD3" w:rsidRDefault="00D14DD3" w:rsidP="00D14DD3">
      <w:r>
        <w:t>Saves the database to an XML file. If the file exists it is overwritten. If does not exist it is created.</w:t>
      </w:r>
    </w:p>
    <w:p w14:paraId="77A08D5F" w14:textId="77777777" w:rsidR="00D14DD3" w:rsidRDefault="00D14DD3" w:rsidP="00D14DD3">
      <w:pPr>
        <w:pStyle w:val="Rubrik4"/>
      </w:pPr>
      <w:r w:rsidRPr="00AD1338">
        <w:t>(</w:t>
      </w:r>
      <w:r w:rsidRPr="00504ECE">
        <w:rPr>
          <w:color w:val="0070C0"/>
        </w:rPr>
        <w:t>REP-</w:t>
      </w:r>
      <w:r>
        <w:rPr>
          <w:color w:val="0070C0"/>
        </w:rPr>
        <w:t xml:space="preserve">DATE </w:t>
      </w:r>
      <w:r>
        <w:t>[(year,month,day)]</w:t>
      </w:r>
      <w:r w:rsidRPr="00AD1338">
        <w:t>)</w:t>
      </w:r>
    </w:p>
    <w:p w14:paraId="655C6920" w14:textId="77777777" w:rsidR="00D14DD3" w:rsidRDefault="00D14DD3" w:rsidP="00D14DD3">
      <w:r>
        <w:t>Returns a date object that can be used in the reports.</w:t>
      </w:r>
    </w:p>
    <w:p w14:paraId="2539D4F5" w14:textId="77777777" w:rsidR="00D14DD3" w:rsidRDefault="00D14DD3" w:rsidP="00D14DD3">
      <w:r>
        <w:t>If the optional list of year,month,day is not specified the todays date is returned.</w:t>
      </w:r>
    </w:p>
    <w:p w14:paraId="36AB76CC" w14:textId="77777777" w:rsidR="00D14DD3" w:rsidRDefault="00D14DD3" w:rsidP="00D14DD3">
      <w:r>
        <w:t xml:space="preserve">Example: </w:t>
      </w:r>
    </w:p>
    <w:p w14:paraId="6AF947FF" w14:textId="77777777" w:rsidR="00D14DD3" w:rsidRDefault="00D14DD3" w:rsidP="000C0088">
      <w:pPr>
        <w:pStyle w:val="LISPSAMPLE"/>
      </w:pPr>
      <w:r>
        <w:t xml:space="preserve"> (REP-DATE (LIST 2018 8 14))</w:t>
      </w:r>
    </w:p>
    <w:p w14:paraId="784C044F" w14:textId="77777777" w:rsidR="00D14DD3" w:rsidRDefault="00D14DD3" w:rsidP="00D14DD3"/>
    <w:p w14:paraId="174E4283" w14:textId="77777777" w:rsidR="00D14DD3" w:rsidRDefault="00D14DD3" w:rsidP="00D14DD3">
      <w:pPr>
        <w:pStyle w:val="Rubrik4"/>
      </w:pPr>
      <w:r w:rsidRPr="00AD1338">
        <w:lastRenderedPageBreak/>
        <w:t>(</w:t>
      </w:r>
      <w:r w:rsidRPr="00504ECE">
        <w:rPr>
          <w:color w:val="0070C0"/>
        </w:rPr>
        <w:t>REP-</w:t>
      </w:r>
      <w:r>
        <w:rPr>
          <w:color w:val="0070C0"/>
        </w:rPr>
        <w:t>TIME</w:t>
      </w:r>
      <w:r w:rsidRPr="00504ECE">
        <w:rPr>
          <w:color w:val="0070C0"/>
        </w:rPr>
        <w:t xml:space="preserve"> </w:t>
      </w:r>
      <w:r>
        <w:t>&lt;seconds &gt;</w:t>
      </w:r>
      <w:r w:rsidRPr="00AD1338">
        <w:t>)</w:t>
      </w:r>
    </w:p>
    <w:p w14:paraId="305A6027" w14:textId="77777777" w:rsidR="00D14DD3" w:rsidRDefault="00D14DD3" w:rsidP="00D14DD3">
      <w:r>
        <w:t>Returns a time object that can be used as a value in the reports.</w:t>
      </w:r>
    </w:p>
    <w:p w14:paraId="1627735D" w14:textId="77777777" w:rsidR="00D14DD3" w:rsidRDefault="00D14DD3" w:rsidP="00D14DD3">
      <w:pPr>
        <w:pStyle w:val="Rubrik4"/>
      </w:pPr>
      <w:r w:rsidRPr="00AD1338">
        <w:t>(</w:t>
      </w:r>
      <w:r w:rsidRPr="00504ECE">
        <w:t>REP-</w:t>
      </w:r>
      <w:r>
        <w:t>ENTS</w:t>
      </w:r>
      <w:r w:rsidRPr="00AD1338">
        <w:t>)</w:t>
      </w:r>
    </w:p>
    <w:p w14:paraId="02817D4C" w14:textId="77777777" w:rsidR="00D14DD3" w:rsidRDefault="00D14DD3" w:rsidP="00D14DD3">
      <w:r>
        <w:t>Returns the list of entities that the user selected when running the report. This list is only valid for reports that are created in APPS.</w:t>
      </w:r>
    </w:p>
    <w:p w14:paraId="3CB07D2A" w14:textId="77777777" w:rsidR="00D14DD3" w:rsidRDefault="00D14DD3" w:rsidP="00D14DD3"/>
    <w:p w14:paraId="59BE82B5" w14:textId="77777777" w:rsidR="00D14DD3" w:rsidRDefault="00D14DD3" w:rsidP="00D14DD3">
      <w:pPr>
        <w:pStyle w:val="Rubrik4"/>
      </w:pPr>
      <w:r w:rsidRPr="00AD1338">
        <w:t>(</w:t>
      </w:r>
      <w:r w:rsidRPr="00504ECE">
        <w:t>REP-</w:t>
      </w:r>
      <w:r>
        <w:t>AUTOSAVE</w:t>
      </w:r>
      <w:r w:rsidRPr="00AD1338">
        <w:t>)</w:t>
      </w:r>
    </w:p>
    <w:p w14:paraId="7CA95169" w14:textId="77777777" w:rsidR="00D14DD3" w:rsidRDefault="00D14DD3" w:rsidP="00D14DD3">
      <w:r>
        <w:t>Autosaves the report. Only works if a result file has been set.</w:t>
      </w:r>
    </w:p>
    <w:p w14:paraId="06A52C6C" w14:textId="77777777" w:rsidR="00D14DD3" w:rsidRDefault="00D14DD3" w:rsidP="00D14DD3"/>
    <w:p w14:paraId="09A5E7B5" w14:textId="77777777" w:rsidR="00D14DD3" w:rsidRDefault="00D14DD3" w:rsidP="00D14DD3">
      <w:pPr>
        <w:pStyle w:val="Rubrik4"/>
      </w:pPr>
      <w:r w:rsidRPr="00AD1338">
        <w:t>(</w:t>
      </w:r>
      <w:r w:rsidRPr="00504ECE">
        <w:t>REP-</w:t>
      </w:r>
      <w:r>
        <w:t>AUTOPRINT</w:t>
      </w:r>
      <w:r w:rsidRPr="00AD1338">
        <w:t>)</w:t>
      </w:r>
    </w:p>
    <w:p w14:paraId="3CB6AE45" w14:textId="77777777" w:rsidR="00D14DD3" w:rsidRDefault="00D14DD3" w:rsidP="00D14DD3">
      <w:r>
        <w:t>Prints the report.</w:t>
      </w:r>
    </w:p>
    <w:p w14:paraId="47486AA7" w14:textId="77777777" w:rsidR="00D14DD3" w:rsidRDefault="00D14DD3" w:rsidP="00D14DD3"/>
    <w:p w14:paraId="40305D7D" w14:textId="77777777" w:rsidR="00D14DD3" w:rsidRDefault="00D14DD3" w:rsidP="00D14DD3">
      <w:pPr>
        <w:pStyle w:val="Rubrik4"/>
      </w:pPr>
      <w:r w:rsidRPr="00AD1338">
        <w:t>(</w:t>
      </w:r>
      <w:r w:rsidRPr="00504ECE">
        <w:rPr>
          <w:color w:val="0070C0"/>
        </w:rPr>
        <w:t>REP-</w:t>
      </w:r>
      <w:r>
        <w:rPr>
          <w:color w:val="0070C0"/>
        </w:rPr>
        <w:t xml:space="preserve">SETRESFILE </w:t>
      </w:r>
      <w:r w:rsidRPr="00E11B98">
        <w:t xml:space="preserve">&lt;filename </w:t>
      </w:r>
      <w:r>
        <w:t>string</w:t>
      </w:r>
      <w:r w:rsidRPr="00E11B98">
        <w:t>&gt;</w:t>
      </w:r>
      <w:r w:rsidRPr="00AD1338">
        <w:t>)</w:t>
      </w:r>
    </w:p>
    <w:p w14:paraId="1A7F4F91" w14:textId="77777777" w:rsidR="00D14DD3" w:rsidRDefault="00D14DD3" w:rsidP="00D14DD3">
      <w:r>
        <w:t>Sets the result filename.</w:t>
      </w:r>
    </w:p>
    <w:p w14:paraId="211C2846" w14:textId="77777777" w:rsidR="00D14DD3" w:rsidRPr="00CB0166" w:rsidRDefault="00D14DD3" w:rsidP="00D14DD3">
      <w:pPr>
        <w:pStyle w:val="Liststycke"/>
        <w:autoSpaceDE w:val="0"/>
        <w:autoSpaceDN w:val="0"/>
        <w:adjustRightInd w:val="0"/>
        <w:spacing w:line="240" w:lineRule="auto"/>
      </w:pPr>
    </w:p>
    <w:p w14:paraId="5041BA8E" w14:textId="77777777" w:rsidR="00D14DD3" w:rsidRDefault="00D14DD3" w:rsidP="00D14DD3">
      <w:pPr>
        <w:pStyle w:val="Rubrik2"/>
      </w:pPr>
      <w:r w:rsidRPr="00CB0166">
        <w:t>Sample scripts</w:t>
      </w:r>
    </w:p>
    <w:p w14:paraId="049EAB1D" w14:textId="77777777" w:rsidR="00D14DD3" w:rsidRPr="00B4131A" w:rsidRDefault="00D14DD3" w:rsidP="00D14DD3">
      <w:r>
        <w:t>Below are some sample scripts showing some basic things you can do with the report script system.</w:t>
      </w:r>
    </w:p>
    <w:p w14:paraId="56171CA0" w14:textId="77777777" w:rsidR="00D14DD3" w:rsidRPr="008408DF" w:rsidRDefault="00D14DD3" w:rsidP="00D14DD3">
      <w:pPr>
        <w:pStyle w:val="Rubrik2"/>
      </w:pPr>
      <w:r w:rsidRPr="008408DF">
        <w:t>Modify an existing value</w:t>
      </w:r>
    </w:p>
    <w:p w14:paraId="4FB1FC97" w14:textId="77777777" w:rsidR="00D14DD3" w:rsidRPr="008408DF" w:rsidRDefault="00D14DD3" w:rsidP="00D14DD3">
      <w:pPr>
        <w:pStyle w:val="LISPSAMPLE"/>
      </w:pPr>
      <w:r w:rsidRPr="008408DF">
        <w:t>; Sample modifying an existing field in the database</w:t>
      </w:r>
      <w:r>
        <w:br/>
      </w:r>
      <w:r w:rsidRPr="008408DF">
        <w:t>; Adding 10.0 to CCostTotal in table PartPP</w:t>
      </w:r>
      <w:r>
        <w:br/>
      </w:r>
      <w:r w:rsidRPr="008408DF">
        <w:t>(SETQ rows (REP-ROWCOUNT "PartPP"))</w:t>
      </w:r>
      <w:r>
        <w:br/>
      </w:r>
      <w:r w:rsidRPr="008408DF">
        <w:t>(SETQ idx 0)</w:t>
      </w:r>
      <w:r>
        <w:br/>
      </w:r>
      <w:r w:rsidRPr="008408DF">
        <w:t>(</w:t>
      </w:r>
      <w:r>
        <w:t>WHILE</w:t>
      </w:r>
      <w:r w:rsidRPr="008408DF">
        <w:t xml:space="preserve"> (&lt; idx rows)</w:t>
      </w:r>
      <w:r>
        <w:br/>
      </w:r>
      <w:r w:rsidRPr="008408DF">
        <w:t xml:space="preserve">  (</w:t>
      </w:r>
      <w:r>
        <w:t>SETQ</w:t>
      </w:r>
      <w:r w:rsidRPr="008408DF">
        <w:t xml:space="preserve"> cost (REP-GETCELL "PartPP" "CCostTotal" idx))</w:t>
      </w:r>
      <w:r>
        <w:br/>
      </w:r>
      <w:r w:rsidRPr="008408DF">
        <w:t xml:space="preserve">  (</w:t>
      </w:r>
      <w:r>
        <w:t>SETQ</w:t>
      </w:r>
      <w:r w:rsidRPr="008408DF">
        <w:t xml:space="preserve"> cost (+ cost 10))</w:t>
      </w:r>
    </w:p>
    <w:p w14:paraId="7A341E38" w14:textId="77777777" w:rsidR="00D14DD3" w:rsidRPr="00F600EB" w:rsidRDefault="00D14DD3" w:rsidP="00D14DD3">
      <w:pPr>
        <w:pStyle w:val="LISPSAMPLE"/>
      </w:pPr>
      <w:r w:rsidRPr="008408DF">
        <w:t xml:space="preserve">  (REP-SETCELL "PartPP" "CCostTotal" idx cost</w:t>
      </w:r>
      <w:r>
        <w:br/>
      </w:r>
      <w:r w:rsidRPr="008408DF">
        <w:t xml:space="preserve">  </w:t>
      </w:r>
      <w:r w:rsidRPr="00F600EB">
        <w:t>(SETQ idx (+ idx 1))</w:t>
      </w:r>
      <w:r>
        <w:br/>
      </w:r>
      <w:r w:rsidRPr="00F600EB">
        <w:t>)</w:t>
      </w:r>
    </w:p>
    <w:p w14:paraId="3C7843BA" w14:textId="77777777" w:rsidR="00D14DD3" w:rsidRDefault="00D14DD3" w:rsidP="00D14DD3">
      <w:pPr>
        <w:pStyle w:val="Rubrik2"/>
      </w:pPr>
      <w:r w:rsidRPr="00B4131A">
        <w:t>Adding a new column to an existing table and set the value</w:t>
      </w:r>
    </w:p>
    <w:p w14:paraId="6CCB1A4C" w14:textId="77777777" w:rsidR="00D14DD3" w:rsidRDefault="00D14DD3" w:rsidP="00D14DD3">
      <w:pPr>
        <w:pStyle w:val="LISPSAMPLE"/>
      </w:pPr>
      <w:r w:rsidRPr="008408DF">
        <w:t>; Sample adding a column to an existing table and setting its value</w:t>
      </w:r>
      <w:r>
        <w:br/>
      </w:r>
      <w:r w:rsidRPr="008408DF">
        <w:t>; Adding column "Color" to table "Parts" and set it to "RED" as default</w:t>
      </w:r>
      <w:r>
        <w:br/>
      </w:r>
      <w:r w:rsidRPr="008408DF">
        <w:t>; Then we loop all rows and set every second part to "YELLOW"</w:t>
      </w:r>
      <w:r>
        <w:br/>
      </w:r>
      <w:r w:rsidRPr="008408DF">
        <w:t>(REP-ADDCOLUMN "Parts" "Color" "RED" "The color of the part")</w:t>
      </w:r>
      <w:r>
        <w:br/>
      </w:r>
      <w:r w:rsidRPr="008408DF">
        <w:t>(SETQ rows (REP-ROWCOUNT "Parts"))</w:t>
      </w:r>
      <w:r>
        <w:br/>
      </w:r>
      <w:r w:rsidRPr="008408DF">
        <w:t>(SETQ idx 0)</w:t>
      </w:r>
      <w:r>
        <w:br/>
      </w:r>
      <w:r w:rsidRPr="008408DF">
        <w:t>(while (&lt; idx rows)</w:t>
      </w:r>
      <w:r>
        <w:br/>
      </w:r>
      <w:r w:rsidRPr="008408DF">
        <w:t xml:space="preserve">  (REP-SETCELL "Parts" "Color" idx "YELLOW")</w:t>
      </w:r>
      <w:r>
        <w:br/>
      </w:r>
      <w:r w:rsidRPr="008408DF">
        <w:t xml:space="preserve">  (SETQ idx (+ idx 2))</w:t>
      </w:r>
      <w:r>
        <w:br/>
      </w:r>
      <w:r w:rsidRPr="008408DF">
        <w:t>)</w:t>
      </w:r>
    </w:p>
    <w:p w14:paraId="46BCCCBF" w14:textId="77777777" w:rsidR="00D14DD3" w:rsidRDefault="00D14DD3" w:rsidP="00D14DD3">
      <w:pPr>
        <w:pStyle w:val="Rubrik2"/>
      </w:pPr>
      <w:r w:rsidRPr="00B4131A">
        <w:t>Adding a new table</w:t>
      </w:r>
    </w:p>
    <w:p w14:paraId="54078E08" w14:textId="77777777" w:rsidR="00D14DD3" w:rsidRPr="008408DF" w:rsidRDefault="00D14DD3" w:rsidP="00D14DD3">
      <w:pPr>
        <w:pStyle w:val="LISPSAMPLE"/>
      </w:pPr>
      <w:r w:rsidRPr="008408DF">
        <w:t>; Sample adding a custom table to the report</w:t>
      </w:r>
      <w:r>
        <w:br/>
      </w:r>
      <w:r w:rsidRPr="008408DF">
        <w:t>; Adding a Countries table and fill it in with some values</w:t>
      </w:r>
      <w:r>
        <w:br/>
      </w:r>
      <w:r w:rsidRPr="008408DF">
        <w:t>(REP-ADDTABLE "Countries")</w:t>
      </w:r>
      <w:r>
        <w:br/>
      </w:r>
      <w:r w:rsidRPr="008408DF">
        <w:t>(REP-ADDCOLUMN "Countries" "Name" "" "The name of the country")</w:t>
      </w:r>
      <w:r>
        <w:br/>
      </w:r>
      <w:r w:rsidRPr="008408DF">
        <w:t>(REP-ADDCOLUMN "Countries" "Code" "" "The country code")</w:t>
      </w:r>
      <w:r>
        <w:br/>
      </w:r>
      <w:r w:rsidRPr="008408DF">
        <w:t>(REP-ADDROW "Countries")</w:t>
      </w:r>
      <w:r>
        <w:br/>
      </w:r>
      <w:r w:rsidRPr="008408DF">
        <w:t>(REP-SETCELL "Countries" "Name" 0 "Sweden")</w:t>
      </w:r>
      <w:r>
        <w:br/>
      </w:r>
      <w:r w:rsidRPr="008408DF">
        <w:t>(REP-SETCELL "Countries" "Code" 0 "SE")</w:t>
      </w:r>
      <w:r>
        <w:br/>
      </w:r>
      <w:r w:rsidRPr="008408DF">
        <w:t>(REP-ADDROW "Countries")</w:t>
      </w:r>
      <w:r>
        <w:br/>
      </w:r>
      <w:r w:rsidRPr="008408DF">
        <w:lastRenderedPageBreak/>
        <w:t>(REP-SETCELL "Countries" "Name" 1 "United states")</w:t>
      </w:r>
      <w:r>
        <w:br/>
      </w:r>
      <w:r w:rsidRPr="008408DF">
        <w:t>(REP-SETCELL "Countries" "Code" 1 "US")</w:t>
      </w:r>
      <w:r>
        <w:br/>
      </w:r>
      <w:r w:rsidRPr="008408DF">
        <w:t>(REP-ADDROW "Countries")</w:t>
      </w:r>
      <w:r>
        <w:br/>
      </w:r>
      <w:r w:rsidRPr="008408DF">
        <w:t>(REP-SETCELL "Countries" "Name" 2 "France")</w:t>
      </w:r>
      <w:r>
        <w:br/>
      </w:r>
      <w:r w:rsidRPr="008408DF">
        <w:t>(REP-SETCELL "Countries" "Code" 2 "FR")</w:t>
      </w:r>
    </w:p>
    <w:p w14:paraId="40E0B028" w14:textId="77777777" w:rsidR="00D14DD3" w:rsidRDefault="00D14DD3" w:rsidP="00D14DD3">
      <w:pPr>
        <w:pStyle w:val="Rubrik2"/>
      </w:pPr>
      <w:r w:rsidRPr="00B4131A">
        <w:t>Setting the column format</w:t>
      </w:r>
    </w:p>
    <w:p w14:paraId="06D2D3EA" w14:textId="77777777" w:rsidR="00D14DD3" w:rsidRPr="008408DF" w:rsidRDefault="00D14DD3" w:rsidP="00D14DD3">
      <w:pPr>
        <w:pStyle w:val="LISPSAMPLE"/>
      </w:pPr>
      <w:r w:rsidRPr="008408DF">
        <w:t>; Sample adding a column to an existing table and setting its unit, decimals and value</w:t>
      </w:r>
    </w:p>
    <w:p w14:paraId="61186244" w14:textId="77777777" w:rsidR="00D14DD3" w:rsidRPr="008408DF" w:rsidRDefault="00D14DD3" w:rsidP="00D14DD3">
      <w:pPr>
        <w:pStyle w:val="LISPSAMPLE"/>
      </w:pPr>
      <w:r w:rsidRPr="008408DF">
        <w:t>; Adding column "Volume" to table "Parts"</w:t>
      </w:r>
    </w:p>
    <w:p w14:paraId="7F7EB59F" w14:textId="77777777" w:rsidR="00D14DD3" w:rsidRDefault="00D14DD3" w:rsidP="00D14DD3">
      <w:pPr>
        <w:pStyle w:val="LISPSAMPLE"/>
      </w:pPr>
      <w:r w:rsidRPr="008408DF">
        <w:t>(REP-ADDCOLUMN "Parts" "Volume" 0.0 "The volume of the part")</w:t>
      </w:r>
      <w:r>
        <w:br/>
      </w:r>
      <w:r w:rsidRPr="008408DF">
        <w:t>(REP-SETDECIMALS "Parts" "Volume" 4)</w:t>
      </w:r>
      <w:r>
        <w:br/>
      </w:r>
      <w:r w:rsidRPr="008408DF">
        <w:t>(REP-SETUNIT "Parts" "Volume" "m³")</w:t>
      </w:r>
      <w:r>
        <w:br/>
      </w:r>
      <w:r w:rsidRPr="008408DF">
        <w:t>(SETQ rows (REP-ROWCOUNT "Parts"))</w:t>
      </w:r>
      <w:r>
        <w:br/>
      </w:r>
      <w:r w:rsidRPr="008408DF">
        <w:t>(SETQ thickness (REP-GETCELL "Material" "Thickness" 0)) ; Thickness is in mm</w:t>
      </w:r>
      <w:r>
        <w:br/>
      </w:r>
      <w:r w:rsidRPr="008408DF">
        <w:t>(SETQ thickness (* thickness 1e-3)) ; Convert thickness to meter</w:t>
      </w:r>
      <w:r>
        <w:br/>
      </w:r>
      <w:r w:rsidRPr="008408DF">
        <w:t>(SETQ idx 0)</w:t>
      </w:r>
      <w:r>
        <w:br/>
      </w:r>
      <w:r w:rsidRPr="008408DF">
        <w:t>(</w:t>
      </w:r>
      <w:r>
        <w:t>WHILE</w:t>
      </w:r>
      <w:r w:rsidRPr="008408DF">
        <w:t xml:space="preserve"> (&lt; idx rows)</w:t>
      </w:r>
      <w:r>
        <w:br/>
      </w:r>
      <w:r w:rsidRPr="008408DF">
        <w:t xml:space="preserve">  (SETQ area (REP-GETCELL "Parts" "Area" idx)) ; Area is in m2</w:t>
      </w:r>
      <w:r>
        <w:br/>
      </w:r>
      <w:r w:rsidRPr="008408DF">
        <w:t xml:space="preserve">  (SETQ volume (* area thickness))</w:t>
      </w:r>
      <w:r>
        <w:br/>
      </w:r>
      <w:r w:rsidRPr="008408DF">
        <w:t xml:space="preserve">  (REP-SETCELL "Parts" "Volume" idx volume)</w:t>
      </w:r>
      <w:r>
        <w:br/>
      </w:r>
      <w:r w:rsidRPr="008408DF">
        <w:t xml:space="preserve">  (SETQ idx (+ idx 1))</w:t>
      </w:r>
      <w:r>
        <w:br/>
      </w:r>
      <w:r w:rsidRPr="008408DF">
        <w:t>)</w:t>
      </w:r>
    </w:p>
    <w:p w14:paraId="3B0A9CAF" w14:textId="77777777" w:rsidR="00D14DD3" w:rsidRDefault="00D14DD3" w:rsidP="00D14DD3">
      <w:pPr>
        <w:pStyle w:val="Rubrik4"/>
      </w:pPr>
      <w:r w:rsidRPr="00B4131A">
        <w:t>Exporting to XML</w:t>
      </w:r>
    </w:p>
    <w:p w14:paraId="2129AC3C" w14:textId="77777777" w:rsidR="00D14DD3" w:rsidRPr="008408DF" w:rsidRDefault="00D14DD3" w:rsidP="00D14DD3">
      <w:pPr>
        <w:pStyle w:val="LISPSAMPLE"/>
      </w:pPr>
      <w:r w:rsidRPr="008408DF">
        <w:t>(REP-SAVEXML "c:\\temp\\</w:t>
      </w:r>
      <w:r w:rsidRPr="00D14DD3">
        <w:t>report</w:t>
      </w:r>
      <w:r w:rsidRPr="008408DF">
        <w:t>.xml")</w:t>
      </w:r>
    </w:p>
    <w:p w14:paraId="56C13849" w14:textId="77777777" w:rsidR="00D14DD3" w:rsidRDefault="00D14DD3" w:rsidP="00D14DD3">
      <w:pPr>
        <w:pStyle w:val="Rubrik1"/>
      </w:pPr>
      <w:bookmarkStart w:id="920" w:name="_Toc146888084"/>
      <w:bookmarkStart w:id="921" w:name="_Toc197942792"/>
      <w:r>
        <w:lastRenderedPageBreak/>
        <w:t>Application reports</w:t>
      </w:r>
      <w:bookmarkEnd w:id="920"/>
      <w:bookmarkEnd w:id="921"/>
    </w:p>
    <w:p w14:paraId="4D993517" w14:textId="77777777" w:rsidR="00D14DD3" w:rsidRDefault="00D14DD3" w:rsidP="00D14DD3"/>
    <w:p w14:paraId="099694C4" w14:textId="77777777" w:rsidR="00D14DD3" w:rsidRDefault="00D14DD3" w:rsidP="00D14DD3">
      <w:r>
        <w:t>It is possible to create custom reports from the APP system.</w:t>
      </w:r>
    </w:p>
    <w:p w14:paraId="70D5DBC5" w14:textId="77777777" w:rsidR="00D14DD3" w:rsidRDefault="00D14DD3" w:rsidP="00D14DD3">
      <w:r>
        <w:t>Just create an APP and call this function:</w:t>
      </w:r>
    </w:p>
    <w:p w14:paraId="575D1A16" w14:textId="77777777" w:rsidR="00D14DD3" w:rsidRDefault="00D14DD3" w:rsidP="00D14DD3"/>
    <w:p w14:paraId="29BEB235" w14:textId="77777777" w:rsidR="00D14DD3" w:rsidRDefault="00D14DD3" w:rsidP="00D14DD3">
      <w:r w:rsidRPr="00AD1338">
        <w:t>(</w:t>
      </w:r>
      <w:r w:rsidRPr="00504ECE">
        <w:rPr>
          <w:b/>
          <w:color w:val="0070C0"/>
        </w:rPr>
        <w:t>REP</w:t>
      </w:r>
      <w:r>
        <w:rPr>
          <w:b/>
          <w:color w:val="0070C0"/>
        </w:rPr>
        <w:t xml:space="preserve">ORT-CREATE </w:t>
      </w:r>
      <w:r w:rsidRPr="00E11B98">
        <w:t xml:space="preserve"> &lt;</w:t>
      </w:r>
      <w:r>
        <w:t>entities</w:t>
      </w:r>
      <w:r w:rsidRPr="00E11B98">
        <w:t>&gt;</w:t>
      </w:r>
      <w:r>
        <w:t xml:space="preserve"> </w:t>
      </w:r>
      <w:r w:rsidRPr="00E11B98">
        <w:t>&lt;</w:t>
      </w:r>
      <w:r>
        <w:t>template</w:t>
      </w:r>
      <w:r w:rsidRPr="00E11B98">
        <w:t xml:space="preserve"> </w:t>
      </w:r>
      <w:r>
        <w:t>string</w:t>
      </w:r>
      <w:r w:rsidRPr="00E11B98">
        <w:t>&gt;</w:t>
      </w:r>
      <w:r>
        <w:t xml:space="preserve"> [resultfile string] [autosave bool] [autoprint bool] [silentmode bool]</w:t>
      </w:r>
      <w:r w:rsidRPr="00E11B98">
        <w:t>)</w:t>
      </w:r>
    </w:p>
    <w:p w14:paraId="13C76A88" w14:textId="77777777" w:rsidR="00D14DD3" w:rsidRDefault="00D14DD3" w:rsidP="00D14DD3"/>
    <w:p w14:paraId="644E9DA0" w14:textId="77777777" w:rsidR="00D14DD3" w:rsidRDefault="00D14DD3" w:rsidP="00D14DD3">
      <w:r>
        <w:t>The template must end with .TX. If this file does not exist it is created.</w:t>
      </w:r>
    </w:p>
    <w:p w14:paraId="3701E223" w14:textId="77777777" w:rsidR="00D14DD3" w:rsidRDefault="00D14DD3" w:rsidP="00D14DD3">
      <w:r>
        <w:t>The database will be populated with the Report, Machine, Material, Parts, Organizer and Sheets data. No JOB info or COST info will be available. If you need this data you should make a custom template in the relevant report instead.</w:t>
      </w:r>
    </w:p>
    <w:p w14:paraId="5E4D187A" w14:textId="77777777" w:rsidR="00D14DD3" w:rsidRDefault="00D14DD3" w:rsidP="00D14DD3">
      <w:r>
        <w:t>When making a report from the APPS you also has access to the (REP-ENTS) function so that you can customize the database with data not only from parts and sheets.</w:t>
      </w:r>
    </w:p>
    <w:p w14:paraId="4EB0F043" w14:textId="77777777" w:rsidR="00D14DD3" w:rsidRDefault="00D14DD3" w:rsidP="00D14DD3"/>
    <w:p w14:paraId="74FE226A" w14:textId="77777777" w:rsidR="00D14DD3" w:rsidRDefault="00D14DD3" w:rsidP="00D14DD3">
      <w:r>
        <w:t>The normal workflow here is:</w:t>
      </w:r>
    </w:p>
    <w:p w14:paraId="547B21CF" w14:textId="77777777" w:rsidR="00D14DD3" w:rsidRDefault="00D14DD3" w:rsidP="00E868A6">
      <w:pPr>
        <w:pStyle w:val="Liststycke"/>
        <w:numPr>
          <w:ilvl w:val="0"/>
          <w:numId w:val="26"/>
        </w:numPr>
        <w:spacing w:after="160" w:line="259" w:lineRule="auto"/>
      </w:pPr>
      <w:r>
        <w:t>Create an APP and call the REPORT-CREATE function with a template file.</w:t>
      </w:r>
    </w:p>
    <w:p w14:paraId="12CCF238" w14:textId="77777777" w:rsidR="00D14DD3" w:rsidRDefault="00D14DD3" w:rsidP="00E868A6">
      <w:pPr>
        <w:pStyle w:val="Liststycke"/>
        <w:numPr>
          <w:ilvl w:val="0"/>
          <w:numId w:val="26"/>
        </w:numPr>
        <w:spacing w:after="160" w:line="259" w:lineRule="auto"/>
      </w:pPr>
      <w:r>
        <w:t>Then run the APP and an empty template will be created</w:t>
      </w:r>
    </w:p>
    <w:p w14:paraId="5B751706" w14:textId="77777777" w:rsidR="00D14DD3" w:rsidRDefault="00D14DD3" w:rsidP="00E868A6">
      <w:pPr>
        <w:pStyle w:val="Liststycke"/>
        <w:numPr>
          <w:ilvl w:val="0"/>
          <w:numId w:val="26"/>
        </w:numPr>
        <w:spacing w:after="160" w:line="259" w:lineRule="auto"/>
      </w:pPr>
      <w:r>
        <w:t>Edit the template and save.</w:t>
      </w:r>
    </w:p>
    <w:p w14:paraId="3601225D" w14:textId="77777777" w:rsidR="00D14DD3" w:rsidRDefault="00D14DD3" w:rsidP="00E868A6">
      <w:pPr>
        <w:pStyle w:val="Liststycke"/>
        <w:numPr>
          <w:ilvl w:val="0"/>
          <w:numId w:val="26"/>
        </w:numPr>
        <w:spacing w:after="160" w:line="259" w:lineRule="auto"/>
      </w:pPr>
      <w:r>
        <w:t>Then you probably want to edit the template script to do customization to the database.</w:t>
      </w:r>
    </w:p>
    <w:p w14:paraId="649013D0" w14:textId="77777777" w:rsidR="00D14DD3" w:rsidRDefault="00D14DD3" w:rsidP="00E868A6">
      <w:pPr>
        <w:pStyle w:val="Liststycke"/>
        <w:numPr>
          <w:ilvl w:val="0"/>
          <w:numId w:val="26"/>
        </w:numPr>
        <w:spacing w:after="160" w:line="259" w:lineRule="auto"/>
      </w:pPr>
      <w:r>
        <w:t>Edit the template again if needed.</w:t>
      </w:r>
    </w:p>
    <w:p w14:paraId="0654FE17" w14:textId="77777777" w:rsidR="00D14DD3" w:rsidRPr="00D310DA" w:rsidRDefault="00D14DD3" w:rsidP="00E868A6">
      <w:pPr>
        <w:pStyle w:val="Liststycke"/>
        <w:numPr>
          <w:ilvl w:val="0"/>
          <w:numId w:val="26"/>
        </w:numPr>
        <w:spacing w:after="160" w:line="259" w:lineRule="auto"/>
      </w:pPr>
      <w:r>
        <w:t>Done!</w:t>
      </w:r>
    </w:p>
    <w:p w14:paraId="05A45E93" w14:textId="77777777" w:rsidR="00D14DD3" w:rsidRDefault="00D14DD3" w:rsidP="00D14DD3"/>
    <w:p w14:paraId="0DCCD2F2" w14:textId="77777777" w:rsidR="00D14DD3" w:rsidRDefault="00D14DD3" w:rsidP="00D14DD3">
      <w:r>
        <w:t>Sample: Coming soon…</w:t>
      </w:r>
    </w:p>
    <w:p w14:paraId="05C54178" w14:textId="77777777" w:rsidR="00D14DD3" w:rsidRPr="00D14DD3" w:rsidRDefault="00D14DD3" w:rsidP="00D14DD3"/>
    <w:p w14:paraId="7B6D4ADE" w14:textId="77777777" w:rsidR="00D93F72" w:rsidRDefault="004E3A31" w:rsidP="00A5324D">
      <w:pPr>
        <w:pStyle w:val="Rubrik1"/>
      </w:pPr>
      <w:r>
        <w:lastRenderedPageBreak/>
        <w:br/>
      </w:r>
      <w:bookmarkStart w:id="922" w:name="_Toc146888085"/>
      <w:bookmarkStart w:id="923" w:name="_Toc197942793"/>
      <w:r w:rsidR="00A5324D">
        <w:t>Other postprocessor functions</w:t>
      </w:r>
      <w:bookmarkEnd w:id="922"/>
      <w:bookmarkEnd w:id="923"/>
    </w:p>
    <w:p w14:paraId="2ADE2248" w14:textId="77777777" w:rsidR="00A5324D" w:rsidRDefault="00A5324D" w:rsidP="00A5324D">
      <w:pPr>
        <w:pStyle w:val="Rubrik2"/>
      </w:pPr>
      <w:r>
        <w:t xml:space="preserve">(HMZ &lt;2D-point&gt; [&lt;to-point&gt;]) </w:t>
      </w:r>
    </w:p>
    <w:p w14:paraId="26D5F2E8" w14:textId="77777777" w:rsidR="00A5324D" w:rsidRDefault="00A5324D" w:rsidP="00A5324D">
      <w:r>
        <w:t>The function will return a list with X, Y and Z coordinates and a tool vector</w:t>
      </w:r>
      <w:r w:rsidR="00CC30EC">
        <w:t>.</w:t>
      </w:r>
    </w:p>
    <w:p w14:paraId="78D48472" w14:textId="77777777" w:rsidR="00CC30EC" w:rsidRDefault="00CC30EC" w:rsidP="00CC30EC">
      <w:pPr>
        <w:pStyle w:val="LISPSAMPLE"/>
      </w:pPr>
      <w:r>
        <w:t>(HMZ (LIST 100 100))</w:t>
      </w:r>
      <w:r>
        <w:tab/>
        <w:t>returns ((100  100  2.0)  (0  0 -1))</w:t>
      </w:r>
    </w:p>
    <w:p w14:paraId="0BEA0546" w14:textId="77777777" w:rsidR="00CC30EC" w:rsidRDefault="00CC30EC" w:rsidP="00CC30EC">
      <w:r>
        <w:t>If you enter two points than you will have a list of list of points and vectors</w:t>
      </w:r>
    </w:p>
    <w:p w14:paraId="2BD90BA6" w14:textId="77777777" w:rsidR="00CC30EC" w:rsidRDefault="00CC30EC" w:rsidP="00CC30EC">
      <w:pPr>
        <w:pStyle w:val="LISPSAMPLE"/>
      </w:pPr>
      <w:r>
        <w:t>(HMZ (LIST x y) (LIST x y))</w:t>
      </w:r>
      <w:r>
        <w:tab/>
        <w:t>returns (((x y z)(xv yv zv)) ((x y z) (xv yv zv)) ((x y z) (xv yv zv)))</w:t>
      </w:r>
    </w:p>
    <w:p w14:paraId="40A0A224" w14:textId="77777777" w:rsidR="00CC30EC" w:rsidRDefault="00CC30EC" w:rsidP="00CC30EC">
      <w:r>
        <w:t>The accuracy number of points are depending of the accuracy of the height map.</w:t>
      </w:r>
    </w:p>
    <w:p w14:paraId="6D7919D0" w14:textId="77777777" w:rsidR="00CC30EC" w:rsidRDefault="00CC30EC" w:rsidP="00CC30EC"/>
    <w:p w14:paraId="59E03F7D" w14:textId="77777777" w:rsidR="00A5324D" w:rsidRDefault="00CC30EC" w:rsidP="00A5324D">
      <w:pPr>
        <w:pStyle w:val="Rubrik2"/>
      </w:pPr>
      <w:r>
        <w:t>(HMZARC &lt;startpoint&gt; &lt;midpoint</w:t>
      </w:r>
      <w:r w:rsidR="00A5324D" w:rsidRPr="00A5324D">
        <w:t>&gt;</w:t>
      </w:r>
      <w:r>
        <w:t xml:space="preserve"> &lt;endpoint&gt; &lt;acc&gt;</w:t>
      </w:r>
      <w:r w:rsidR="00A5324D" w:rsidRPr="00A5324D">
        <w:t>)</w:t>
      </w:r>
    </w:p>
    <w:p w14:paraId="0AF0933A" w14:textId="77777777" w:rsidR="00CC30EC" w:rsidRDefault="00CC30EC" w:rsidP="00CC30EC">
      <w:r>
        <w:t>The function will take the information from a circular movement and returns a list of X,Y and Z coordinates and a tool vector. The accuracy is always in metric.</w:t>
      </w:r>
    </w:p>
    <w:p w14:paraId="4A4CD25D" w14:textId="77777777" w:rsidR="00CC30EC" w:rsidRDefault="00CC30EC" w:rsidP="00CC30EC">
      <w:pPr>
        <w:pStyle w:val="LISPSAMPLE"/>
      </w:pPr>
      <w:r>
        <w:t>(HMZARC &lt;startp&gt; &lt;midp&gt; &lt;endp&gt; 0.1)</w:t>
      </w:r>
      <w:r>
        <w:tab/>
        <w:t>returns (((x y z)(xv yv zv)) ((x y z) (xv yv zv)) ((x y z) (xv yv zv)))</w:t>
      </w:r>
    </w:p>
    <w:p w14:paraId="002F1FC4" w14:textId="664FAB38" w:rsidR="00FB2233" w:rsidRDefault="00FB2233" w:rsidP="00FB2233">
      <w:pPr>
        <w:pStyle w:val="Rubrik2"/>
        <w:rPr>
          <w:rFonts w:ascii="Times New Roman" w:hAnsi="Times New Roman"/>
          <w:szCs w:val="24"/>
        </w:rPr>
      </w:pPr>
      <w:bookmarkStart w:id="924" w:name="_(CIRCULARPIERCINGTIME)"/>
      <w:bookmarkEnd w:id="924"/>
      <w:r>
        <w:t>(</w:t>
      </w:r>
      <w:hyperlink w:anchor="_(CIRCULARPIERCINGTIME)" w:history="1">
        <w:r w:rsidRPr="00FB2233">
          <w:rPr>
            <w:rStyle w:val="Hyperlnk"/>
            <w:bdr w:val="none" w:sz="0" w:space="0" w:color="auto"/>
          </w:rPr>
          <w:t>CIRCULARPIERCINGTIME</w:t>
        </w:r>
      </w:hyperlink>
      <w:r>
        <w:t>)</w:t>
      </w:r>
    </w:p>
    <w:p w14:paraId="2AE25DD9" w14:textId="77777777" w:rsidR="00FB2233" w:rsidRDefault="00FB2233" w:rsidP="00FB2233">
      <w:r>
        <w:t>This function will calculate the circular piercing time by using a formula based on material properties and cutting parameters.</w:t>
      </w:r>
    </w:p>
    <w:p w14:paraId="493717CA" w14:textId="77777777" w:rsidR="00824760" w:rsidRDefault="00824760" w:rsidP="00824760">
      <w:r>
        <w:t>(STATIONARYPIERCINGTIME)</w:t>
      </w:r>
    </w:p>
    <w:p w14:paraId="61986CF5" w14:textId="77777777" w:rsidR="00824760" w:rsidRDefault="00824760" w:rsidP="00824760">
      <w:r>
        <w:t>This function will calculate the circular piercing time by using a formula based on material properties and cutting parameters.</w:t>
      </w:r>
    </w:p>
    <w:p w14:paraId="2F98E545" w14:textId="77777777" w:rsidR="00824760" w:rsidRDefault="00824760" w:rsidP="00824760">
      <w:r>
        <w:t>(LINEARPIERCINGDISTANCE)</w:t>
      </w:r>
    </w:p>
    <w:p w14:paraId="17A061FC" w14:textId="77777777" w:rsidR="00824760" w:rsidRDefault="00824760" w:rsidP="00824760">
      <w:r>
        <w:t>This function will calculate the circular piercing time by using a formula based on material properties and cutting parameters.</w:t>
      </w:r>
    </w:p>
    <w:p w14:paraId="7EDBB2D2" w14:textId="77777777" w:rsidR="00824760" w:rsidRDefault="00824760" w:rsidP="00824760">
      <w:r>
        <w:t>(CIRCULARPIERCINGDIAMETER)</w:t>
      </w:r>
    </w:p>
    <w:p w14:paraId="4D681DEC" w14:textId="77777777" w:rsidR="00824760" w:rsidRDefault="00824760" w:rsidP="00824760">
      <w:r>
        <w:t>This function will calculate the circular piercing time by using a formula based on material properties and cutting parameters.</w:t>
      </w:r>
    </w:p>
    <w:p w14:paraId="2E50B57C" w14:textId="77777777" w:rsidR="00824760" w:rsidRDefault="00824760" w:rsidP="00824760">
      <w:r>
        <w:t>(CIRCULARPIERCINGSPEED)</w:t>
      </w:r>
    </w:p>
    <w:p w14:paraId="694F2C36" w14:textId="77777777" w:rsidR="00824760" w:rsidRDefault="00824760" w:rsidP="00824760">
      <w:r>
        <w:t>This function will calculate the circular piercing time by using a formula based on material properties and cutting parameters.</w:t>
      </w:r>
    </w:p>
    <w:p w14:paraId="1D600F7A" w14:textId="77777777" w:rsidR="00824760" w:rsidRDefault="00824760" w:rsidP="00824760"/>
    <w:p w14:paraId="093E7877" w14:textId="77777777" w:rsidR="00FB2233" w:rsidRDefault="00FB2233" w:rsidP="00FB2233"/>
    <w:p w14:paraId="3CA02919" w14:textId="63DFA71F" w:rsidR="00CC30EC" w:rsidRDefault="00CC30EC" w:rsidP="00CC30EC">
      <w:pPr>
        <w:pStyle w:val="Rubrik1"/>
      </w:pPr>
      <w:bookmarkStart w:id="925" w:name="_Toc359406345"/>
      <w:bookmarkStart w:id="926" w:name="_Toc146888086"/>
      <w:bookmarkStart w:id="927" w:name="_Toc197942794"/>
      <w:r>
        <w:lastRenderedPageBreak/>
        <w:t>Interfacing ILI</w:t>
      </w:r>
      <w:r w:rsidR="00F74431">
        <w:t>S</w:t>
      </w:r>
      <w:r>
        <w:t>P with a .NET language</w:t>
      </w:r>
      <w:bookmarkEnd w:id="925"/>
      <w:bookmarkEnd w:id="926"/>
      <w:bookmarkEnd w:id="927"/>
    </w:p>
    <w:p w14:paraId="675582F0" w14:textId="77777777" w:rsidR="00CC30EC" w:rsidRPr="009C7483" w:rsidRDefault="00CC30EC" w:rsidP="00CC30EC">
      <w:r w:rsidRPr="009C7483">
        <w:t>A brief introduction to interfacing ILISP with a .NET language</w:t>
      </w:r>
    </w:p>
    <w:p w14:paraId="568D2FBE" w14:textId="77777777" w:rsidR="00CC30EC" w:rsidRPr="009C7483" w:rsidRDefault="00CC30EC" w:rsidP="00CC30EC">
      <w:r w:rsidRPr="009C7483">
        <w:t>It is possible to call a function written in a .NET language from ILISP. This is done by giving a function the attribute:</w:t>
      </w:r>
      <w:r>
        <w:t xml:space="preserve"> </w:t>
      </w:r>
      <w:r w:rsidRPr="009C7483">
        <w:t>LispSharp("LISPNAME"), where lispname is the function name from lisp.</w:t>
      </w:r>
    </w:p>
    <w:p w14:paraId="016D5DD9" w14:textId="77777777" w:rsidR="00CC30EC" w:rsidRPr="009C7483" w:rsidRDefault="00CC30EC" w:rsidP="00CC30EC">
      <w:r w:rsidRPr="009C7483">
        <w:t>The following steps are needed to create a complete lisp function in C#:</w:t>
      </w:r>
    </w:p>
    <w:p w14:paraId="5BB60ECB" w14:textId="77777777" w:rsidR="00CC30EC" w:rsidRPr="009C7483" w:rsidRDefault="00CC30EC" w:rsidP="00CC30EC">
      <w:r w:rsidRPr="009C7483">
        <w:t>1. Create a new project for a class library assembly in Visual Studio</w:t>
      </w:r>
    </w:p>
    <w:p w14:paraId="72626E17" w14:textId="77777777" w:rsidR="00CC30EC" w:rsidRPr="009C7483" w:rsidRDefault="00CC30EC" w:rsidP="00CC30EC">
      <w:r w:rsidRPr="009C7483">
        <w:t>2. Create a public static class, containing a public static function decorated with the LispSharp attribute</w:t>
      </w:r>
    </w:p>
    <w:p w14:paraId="452666AF" w14:textId="77777777" w:rsidR="00CC30EC" w:rsidRPr="009C7483" w:rsidRDefault="00CC30EC" w:rsidP="00CC30EC">
      <w:r w:rsidRPr="009C7483">
        <w:t xml:space="preserve">3. Implement the </w:t>
      </w:r>
      <w:r>
        <w:t>function as needed and return a</w:t>
      </w:r>
      <w:r w:rsidRPr="009C7483">
        <w:t xml:space="preserve"> .NET value casted to an object:</w:t>
      </w:r>
    </w:p>
    <w:p w14:paraId="6D3E2B00" w14:textId="77777777" w:rsidR="00CC30EC" w:rsidRPr="009C7483" w:rsidRDefault="00CC30EC" w:rsidP="00CC30EC">
      <w:r w:rsidRPr="009C7483">
        <w:t>null is used to return nil</w:t>
      </w:r>
    </w:p>
    <w:p w14:paraId="0504A0A1" w14:textId="77777777" w:rsidR="00CC30EC" w:rsidRPr="009C7483" w:rsidRDefault="00CC30EC" w:rsidP="00CC30EC">
      <w:r w:rsidRPr="009C7483">
        <w:t>double are used to return floating point numbers</w:t>
      </w:r>
    </w:p>
    <w:p w14:paraId="1D92FD42" w14:textId="77777777" w:rsidR="00CC30EC" w:rsidRPr="009C7483" w:rsidRDefault="00CC30EC" w:rsidP="00CC30EC">
      <w:r w:rsidRPr="009C7483">
        <w:t>TypeT.T is used to return T (true Booleans are not used and does not exist in lisp)</w:t>
      </w:r>
    </w:p>
    <w:p w14:paraId="2B0A8C5E" w14:textId="77777777" w:rsidR="00CC30EC" w:rsidRPr="009C7483" w:rsidRDefault="00CC30EC" w:rsidP="00CC30EC">
      <w:r w:rsidRPr="009C7483">
        <w:t>Any other object can be returned as wished, but for example float won’t be recognized as a floating point number in the lisp engine</w:t>
      </w:r>
    </w:p>
    <w:p w14:paraId="4EB7BF40" w14:textId="77777777" w:rsidR="00CC30EC" w:rsidRPr="009C7483" w:rsidRDefault="00CC30EC" w:rsidP="00CC30EC">
      <w:r w:rsidRPr="009C7483">
        <w:t>4. In a lisp app, do (LOAD "mylispdll.dll") to load the assembly IGEMS, where after the function(s) is available</w:t>
      </w:r>
    </w:p>
    <w:p w14:paraId="7A30D090" w14:textId="77777777" w:rsidR="00CC30EC" w:rsidRPr="009C7483" w:rsidRDefault="00CC30EC" w:rsidP="00CC30EC"/>
    <w:p w14:paraId="3DBE2E1B" w14:textId="77777777" w:rsidR="00CC30EC" w:rsidRPr="009C7483" w:rsidRDefault="00CC30EC" w:rsidP="00CC30EC">
      <w:r w:rsidRPr="009C7483">
        <w:t>Here is an implementaion of function MULT that multiplies two numbers in c#:</w:t>
      </w:r>
    </w:p>
    <w:p w14:paraId="43FB9D25"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2B91AF"/>
          <w:sz w:val="19"/>
          <w:szCs w:val="19"/>
          <w:highlight w:val="white"/>
        </w:rPr>
        <w:t>LispSharp</w:t>
      </w:r>
      <w:r w:rsidRPr="009C7483">
        <w:rPr>
          <w:rFonts w:ascii="Consolas" w:hAnsi="Consolas" w:cs="Consolas"/>
          <w:color w:val="000000"/>
          <w:sz w:val="19"/>
          <w:szCs w:val="19"/>
          <w:highlight w:val="white"/>
        </w:rPr>
        <w:t>(</w:t>
      </w:r>
      <w:r w:rsidRPr="009C7483">
        <w:rPr>
          <w:rFonts w:ascii="Consolas" w:hAnsi="Consolas" w:cs="Consolas"/>
          <w:color w:val="A31515"/>
          <w:sz w:val="19"/>
          <w:szCs w:val="19"/>
          <w:highlight w:val="white"/>
        </w:rPr>
        <w:t>"MULT"</w:t>
      </w:r>
      <w:r w:rsidRPr="009C7483">
        <w:rPr>
          <w:rFonts w:ascii="Consolas" w:hAnsi="Consolas" w:cs="Consolas"/>
          <w:color w:val="000000"/>
          <w:sz w:val="19"/>
          <w:szCs w:val="19"/>
          <w:highlight w:val="white"/>
        </w:rPr>
        <w:t>)]</w:t>
      </w:r>
    </w:p>
    <w:p w14:paraId="26C87E64"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public</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static</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object</w:t>
      </w:r>
      <w:r w:rsidRPr="009C7483">
        <w:rPr>
          <w:rFonts w:ascii="Consolas" w:hAnsi="Consolas" w:cs="Consolas"/>
          <w:color w:val="000000"/>
          <w:sz w:val="19"/>
          <w:szCs w:val="19"/>
          <w:highlight w:val="white"/>
        </w:rPr>
        <w:t xml:space="preserve"> MyMultFunc(</w:t>
      </w:r>
      <w:r w:rsidRPr="009C7483">
        <w:rPr>
          <w:rFonts w:ascii="Consolas" w:hAnsi="Consolas" w:cs="Consolas"/>
          <w:color w:val="2B91AF"/>
          <w:sz w:val="19"/>
          <w:szCs w:val="19"/>
          <w:highlight w:val="white"/>
        </w:rPr>
        <w:t>LispEngine</w:t>
      </w:r>
      <w:r w:rsidRPr="009C7483">
        <w:rPr>
          <w:rFonts w:ascii="Consolas" w:hAnsi="Consolas" w:cs="Consolas"/>
          <w:color w:val="000000"/>
          <w:sz w:val="19"/>
          <w:szCs w:val="19"/>
          <w:highlight w:val="white"/>
        </w:rPr>
        <w:t xml:space="preserve"> L, </w:t>
      </w:r>
      <w:r w:rsidRPr="009C7483">
        <w:rPr>
          <w:rFonts w:ascii="Consolas" w:hAnsi="Consolas" w:cs="Consolas"/>
          <w:color w:val="2B91AF"/>
          <w:sz w:val="19"/>
          <w:szCs w:val="19"/>
          <w:highlight w:val="white"/>
        </w:rPr>
        <w:t>Cons</w:t>
      </w:r>
      <w:r w:rsidRPr="009C7483">
        <w:rPr>
          <w:rFonts w:ascii="Consolas" w:hAnsi="Consolas" w:cs="Consolas"/>
          <w:color w:val="000000"/>
          <w:sz w:val="19"/>
          <w:szCs w:val="19"/>
          <w:highlight w:val="white"/>
        </w:rPr>
        <w:t xml:space="preserve"> args)</w:t>
      </w:r>
    </w:p>
    <w:p w14:paraId="74A59605" w14:textId="77777777" w:rsidR="00CC30EC" w:rsidRPr="00BC3AFC"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BC3AFC">
        <w:rPr>
          <w:rFonts w:ascii="Consolas" w:hAnsi="Consolas" w:cs="Consolas"/>
          <w:color w:val="000000"/>
          <w:sz w:val="19"/>
          <w:szCs w:val="19"/>
          <w:highlight w:val="white"/>
        </w:rPr>
        <w:t>{</w:t>
      </w:r>
    </w:p>
    <w:p w14:paraId="0F7939E7"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double</w:t>
      </w:r>
      <w:r w:rsidRPr="009C7483">
        <w:rPr>
          <w:rFonts w:ascii="Consolas" w:hAnsi="Consolas" w:cs="Consolas"/>
          <w:color w:val="000000"/>
          <w:sz w:val="19"/>
          <w:szCs w:val="19"/>
          <w:highlight w:val="white"/>
        </w:rPr>
        <w:t xml:space="preserve"> a = 0.0, b = 0.0;</w:t>
      </w:r>
    </w:p>
    <w:p w14:paraId="38AEFE9A"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L.GetNumberArg(</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args, </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a);    </w:t>
      </w:r>
      <w:r w:rsidRPr="009C7483">
        <w:rPr>
          <w:rFonts w:ascii="Consolas" w:hAnsi="Consolas" w:cs="Consolas"/>
          <w:color w:val="008000"/>
          <w:sz w:val="19"/>
          <w:szCs w:val="19"/>
          <w:highlight w:val="white"/>
        </w:rPr>
        <w:t>// fetch first argument</w:t>
      </w:r>
    </w:p>
    <w:p w14:paraId="2C6A2FD1"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L.GetNumberArg(</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args, </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b);    </w:t>
      </w:r>
      <w:r w:rsidRPr="009C7483">
        <w:rPr>
          <w:rFonts w:ascii="Consolas" w:hAnsi="Consolas" w:cs="Consolas"/>
          <w:color w:val="008000"/>
          <w:sz w:val="19"/>
          <w:szCs w:val="19"/>
          <w:highlight w:val="white"/>
        </w:rPr>
        <w:t>// fetch second argument</w:t>
      </w:r>
    </w:p>
    <w:p w14:paraId="00B91E8D"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L.CheckArgSentinel(args);   </w:t>
      </w:r>
      <w:r w:rsidRPr="009C7483">
        <w:rPr>
          <w:rFonts w:ascii="Consolas" w:hAnsi="Consolas" w:cs="Consolas"/>
          <w:color w:val="008000"/>
          <w:sz w:val="19"/>
          <w:szCs w:val="19"/>
          <w:highlight w:val="white"/>
        </w:rPr>
        <w:t>// throw an error if there are more arguments</w:t>
      </w:r>
    </w:p>
    <w:p w14:paraId="58D5AE7C"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return</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object</w:t>
      </w:r>
      <w:r w:rsidRPr="009C7483">
        <w:rPr>
          <w:rFonts w:ascii="Consolas" w:hAnsi="Consolas" w:cs="Consolas"/>
          <w:color w:val="000000"/>
          <w:sz w:val="19"/>
          <w:szCs w:val="19"/>
          <w:highlight w:val="white"/>
        </w:rPr>
        <w:t>)(a * b);</w:t>
      </w:r>
    </w:p>
    <w:p w14:paraId="1893ABC8" w14:textId="77777777" w:rsidR="00CC30EC" w:rsidRPr="009C7483" w:rsidRDefault="00CC30EC" w:rsidP="00CC30EC">
      <w:r w:rsidRPr="009C7483">
        <w:rPr>
          <w:rFonts w:ascii="Consolas" w:hAnsi="Consolas" w:cs="Consolas"/>
          <w:color w:val="000000"/>
          <w:sz w:val="19"/>
          <w:szCs w:val="19"/>
          <w:highlight w:val="white"/>
        </w:rPr>
        <w:t xml:space="preserve">        }</w:t>
      </w:r>
    </w:p>
    <w:p w14:paraId="7431E9B3" w14:textId="77777777" w:rsidR="00CC30EC" w:rsidRPr="009C7483" w:rsidRDefault="00CC30EC" w:rsidP="00CC30EC">
      <w:r w:rsidRPr="009C7483">
        <w:t xml:space="preserve">The class LispEngine has many utility functions for managing lisp lists as well as fetching arguments etc. </w:t>
      </w:r>
    </w:p>
    <w:p w14:paraId="39DF7442" w14:textId="77777777" w:rsidR="00CC30EC" w:rsidRPr="009C7483" w:rsidRDefault="00CC30EC" w:rsidP="00CC30EC">
      <w:r w:rsidRPr="009C7483">
        <w:t>The most important ones, normally needed, is the Get...Arg(ref args,</w:t>
      </w:r>
      <w:r>
        <w:t xml:space="preserve"> </w:t>
      </w:r>
      <w:r w:rsidRPr="009C7483">
        <w:t>ref obj)</w:t>
      </w:r>
    </w:p>
    <w:p w14:paraId="4C7BE81C" w14:textId="77777777" w:rsidR="00CC30EC" w:rsidRPr="009C7483" w:rsidRDefault="00CC30EC" w:rsidP="00CC30EC">
      <w:r w:rsidRPr="009C7483">
        <w:t>The class Cons is a standard LISP S-Expression, containing a CAR and a CDR as specified in any lisp internals documentation.</w:t>
      </w:r>
    </w:p>
    <w:p w14:paraId="488455BC" w14:textId="77777777" w:rsidR="00CC30EC" w:rsidRPr="009C7483" w:rsidRDefault="00CC30EC" w:rsidP="00CC30EC">
      <w:r w:rsidRPr="009C7483">
        <w:t>The object pointed to by CAR is in the ILISP case a general .NET object.</w:t>
      </w:r>
    </w:p>
    <w:p w14:paraId="17D9E5CA" w14:textId="77777777" w:rsidR="00CC30EC" w:rsidRDefault="0020763F" w:rsidP="0020763F">
      <w:pPr>
        <w:pStyle w:val="Rubrik1"/>
      </w:pPr>
      <w:bookmarkStart w:id="928" w:name="_Toc146888087"/>
      <w:bookmarkStart w:id="929" w:name="_Toc197942795"/>
      <w:bookmarkStart w:id="930" w:name="_Hlk522183587"/>
      <w:r>
        <w:lastRenderedPageBreak/>
        <w:t>OEM-Labeling of IGEMS</w:t>
      </w:r>
      <w:bookmarkEnd w:id="928"/>
      <w:bookmarkEnd w:id="929"/>
    </w:p>
    <w:p w14:paraId="1D513DB8" w14:textId="77777777" w:rsidR="0020763F" w:rsidRDefault="0020763F" w:rsidP="0020763F">
      <w:r>
        <w:t>You can change the look of IGEMS by modify or adding following files</w:t>
      </w:r>
      <w:r w:rsidR="00B27586">
        <w:t xml:space="preserve"> to the C:/Program/IGEMS_R2018/RES directory:</w:t>
      </w:r>
    </w:p>
    <w:p w14:paraId="50B96C52" w14:textId="77777777" w:rsidR="0020763F" w:rsidRPr="0020763F" w:rsidRDefault="0020763F" w:rsidP="0020763F">
      <w:pPr>
        <w:rPr>
          <w:b/>
        </w:rPr>
      </w:pPr>
      <w:r w:rsidRPr="0020763F">
        <w:rPr>
          <w:b/>
        </w:rPr>
        <w:t>SPLASH.PNG</w:t>
      </w:r>
    </w:p>
    <w:p w14:paraId="747D73A2" w14:textId="77777777" w:rsidR="0020763F" w:rsidRDefault="0020763F" w:rsidP="0020763F">
      <w:r>
        <w:t xml:space="preserve">If this file exists then </w:t>
      </w:r>
      <w:r w:rsidR="00AB134E">
        <w:t>it</w:t>
      </w:r>
      <w:r>
        <w:t xml:space="preserve"> will be shown when you start IGEMS. It will be shown 2 seconds while the program load into the memory.</w:t>
      </w:r>
    </w:p>
    <w:p w14:paraId="0BC9F2A2" w14:textId="77777777" w:rsidR="0020763F" w:rsidRDefault="0020763F" w:rsidP="0020763F">
      <w:pPr>
        <w:rPr>
          <w:b/>
        </w:rPr>
      </w:pPr>
      <w:r w:rsidRPr="00422E26">
        <w:rPr>
          <w:b/>
        </w:rPr>
        <w:t>SYSBUTTON.PNG</w:t>
      </w:r>
    </w:p>
    <w:p w14:paraId="5D6DF02A" w14:textId="77777777" w:rsidR="00422E26" w:rsidRDefault="00422E26" w:rsidP="0020763F">
      <w:r>
        <w:t>This file replaces the standard system button design.</w:t>
      </w:r>
    </w:p>
    <w:p w14:paraId="5DA367C1" w14:textId="77777777" w:rsidR="00422E26" w:rsidRDefault="00422E26" w:rsidP="0020763F">
      <w:r>
        <w:rPr>
          <w:noProof/>
        </w:rPr>
        <w:drawing>
          <wp:inline distT="0" distB="0" distL="0" distR="0" wp14:anchorId="56A01803" wp14:editId="56C60CB8">
            <wp:extent cx="2293200" cy="1476000"/>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293200" cy="1476000"/>
                    </a:xfrm>
                    <a:prstGeom prst="rect">
                      <a:avLst/>
                    </a:prstGeom>
                  </pic:spPr>
                </pic:pic>
              </a:graphicData>
            </a:graphic>
          </wp:inline>
        </w:drawing>
      </w:r>
    </w:p>
    <w:p w14:paraId="60D0318D" w14:textId="77777777" w:rsidR="00B27586" w:rsidRDefault="00422E26" w:rsidP="0020763F">
      <w:r>
        <w:t xml:space="preserve">I good size of this file may be </w:t>
      </w:r>
      <w:r w:rsidR="00B27586">
        <w:t xml:space="preserve">approximately </w:t>
      </w:r>
      <w:r>
        <w:t>64 x 15 pixels</w:t>
      </w:r>
    </w:p>
    <w:p w14:paraId="2E09D147" w14:textId="77777777" w:rsidR="00422E26" w:rsidRDefault="00F03698" w:rsidP="0020763F">
      <w:r>
        <w:t>.</w:t>
      </w:r>
    </w:p>
    <w:p w14:paraId="49AE6F94" w14:textId="77777777" w:rsidR="00422E26" w:rsidRPr="00422E26" w:rsidRDefault="00422E26" w:rsidP="0020763F">
      <w:pPr>
        <w:rPr>
          <w:b/>
        </w:rPr>
      </w:pPr>
      <w:r w:rsidRPr="00422E26">
        <w:rPr>
          <w:b/>
        </w:rPr>
        <w:t>SYSICON.ICO</w:t>
      </w:r>
    </w:p>
    <w:p w14:paraId="43FB51FD" w14:textId="77777777" w:rsidR="00422E26" w:rsidRDefault="00422E26" w:rsidP="0020763F">
      <w:r>
        <w:t>This file replaces the standard system icon at the upper left corner.</w:t>
      </w:r>
    </w:p>
    <w:p w14:paraId="1B852CDB" w14:textId="77777777" w:rsidR="00422E26" w:rsidRDefault="00422E26" w:rsidP="0020763F">
      <w:r>
        <w:rPr>
          <w:noProof/>
        </w:rPr>
        <w:drawing>
          <wp:inline distT="0" distB="0" distL="0" distR="0" wp14:anchorId="06E2E2B0" wp14:editId="491F265F">
            <wp:extent cx="2293200" cy="1476000"/>
            <wp:effectExtent l="0" t="0" r="0" b="0"/>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293200" cy="1476000"/>
                    </a:xfrm>
                    <a:prstGeom prst="rect">
                      <a:avLst/>
                    </a:prstGeom>
                  </pic:spPr>
                </pic:pic>
              </a:graphicData>
            </a:graphic>
          </wp:inline>
        </w:drawing>
      </w:r>
    </w:p>
    <w:p w14:paraId="5F168E25" w14:textId="77777777" w:rsidR="00B27586" w:rsidRDefault="00B27586" w:rsidP="0020763F"/>
    <w:p w14:paraId="7F58114E" w14:textId="77777777" w:rsidR="00422E26" w:rsidRDefault="00B27586" w:rsidP="0020763F">
      <w:pPr>
        <w:rPr>
          <w:b/>
        </w:rPr>
      </w:pPr>
      <w:r>
        <w:rPr>
          <w:b/>
        </w:rPr>
        <w:t>PROGNAME.TXT</w:t>
      </w:r>
    </w:p>
    <w:p w14:paraId="709CE4CE" w14:textId="77777777" w:rsidR="00B27586" w:rsidRDefault="00B27586" w:rsidP="0020763F">
      <w:r>
        <w:t>This file should only contain one line. This line will be at the title line.</w:t>
      </w:r>
    </w:p>
    <w:p w14:paraId="4E029C42" w14:textId="77777777" w:rsidR="00B27586" w:rsidRDefault="00B27586" w:rsidP="0020763F">
      <w:bookmarkStart w:id="931" w:name="_Hlk522183716"/>
      <w:r>
        <w:rPr>
          <w:noProof/>
        </w:rPr>
        <w:drawing>
          <wp:inline distT="0" distB="0" distL="0" distR="0" wp14:anchorId="4B0FD956" wp14:editId="3A119561">
            <wp:extent cx="2293200" cy="1476000"/>
            <wp:effectExtent l="0" t="0" r="0"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293200" cy="1476000"/>
                    </a:xfrm>
                    <a:prstGeom prst="rect">
                      <a:avLst/>
                    </a:prstGeom>
                  </pic:spPr>
                </pic:pic>
              </a:graphicData>
            </a:graphic>
          </wp:inline>
        </w:drawing>
      </w:r>
      <w:bookmarkEnd w:id="930"/>
      <w:bookmarkEnd w:id="931"/>
    </w:p>
    <w:p w14:paraId="55317FB2" w14:textId="10D47588" w:rsidR="00AD5859" w:rsidRDefault="00C53452" w:rsidP="00AD5859">
      <w:pPr>
        <w:pStyle w:val="Rubrik1"/>
      </w:pPr>
      <w:bookmarkStart w:id="932" w:name="_Toc146888088"/>
      <w:bookmarkStart w:id="933" w:name="_Toc197942796"/>
      <w:bookmarkStart w:id="934" w:name="_Hlk194560742"/>
      <w:r>
        <w:lastRenderedPageBreak/>
        <w:t>The structure of the postprocessing</w:t>
      </w:r>
      <w:r w:rsidR="00093F78">
        <w:t xml:space="preserve"> </w:t>
      </w:r>
      <w:r w:rsidR="00AD5859">
        <w:t>(for internal use)</w:t>
      </w:r>
      <w:bookmarkEnd w:id="932"/>
      <w:bookmarkEnd w:id="933"/>
    </w:p>
    <w:p w14:paraId="01EF264E" w14:textId="77777777" w:rsidR="003D6B95" w:rsidRDefault="003D6B95" w:rsidP="003D6B95">
      <w:pPr>
        <w:pStyle w:val="Rubrik2"/>
      </w:pPr>
      <w:r>
        <w:t>The postprocessing workflow</w:t>
      </w:r>
    </w:p>
    <w:p w14:paraId="4E9D413F" w14:textId="77777777" w:rsidR="003D6B95" w:rsidRDefault="003D6B95" w:rsidP="003D6B95">
      <w:r>
        <w:t>This information is relevant if you want to modify and understand the postprocessor technology.</w:t>
      </w:r>
    </w:p>
    <w:p w14:paraId="01DCEF9A" w14:textId="77777777" w:rsidR="003D6B95" w:rsidRDefault="003D6B95" w:rsidP="003D6B95">
      <w:r w:rsidRPr="004C4040">
        <w:rPr>
          <w:noProof/>
        </w:rPr>
        <w:drawing>
          <wp:inline distT="0" distB="0" distL="0" distR="0" wp14:anchorId="1F3A64D5" wp14:editId="1E3AF4A8">
            <wp:extent cx="3438144" cy="987552"/>
            <wp:effectExtent l="0" t="0" r="0" b="0"/>
            <wp:docPr id="1885367052" name="Bildobjekt 1" descr="En bild som visar skärmbild, text, Rektangel, uttag&#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7052" name="Bildobjekt 1" descr="En bild som visar skärmbild, text, Rektangel, uttag&#10;&#10;AI-genererat innehåll kan vara felaktigt."/>
                    <pic:cNvPicPr/>
                  </pic:nvPicPr>
                  <pic:blipFill>
                    <a:blip r:embed="rId116"/>
                    <a:stretch>
                      <a:fillRect/>
                    </a:stretch>
                  </pic:blipFill>
                  <pic:spPr>
                    <a:xfrm>
                      <a:off x="0" y="0"/>
                      <a:ext cx="3438144" cy="987552"/>
                    </a:xfrm>
                    <a:prstGeom prst="rect">
                      <a:avLst/>
                    </a:prstGeom>
                  </pic:spPr>
                </pic:pic>
              </a:graphicData>
            </a:graphic>
          </wp:inline>
        </w:drawing>
      </w:r>
    </w:p>
    <w:p w14:paraId="13E085AB" w14:textId="77777777" w:rsidR="003D6B95" w:rsidRPr="000A7B94" w:rsidRDefault="003D6B95" w:rsidP="007474CD">
      <w:pPr>
        <w:pStyle w:val="Liststycke"/>
        <w:numPr>
          <w:ilvl w:val="0"/>
          <w:numId w:val="45"/>
        </w:numPr>
      </w:pPr>
      <w:r>
        <w:t>When you press one of these buttons on the console following will happen. This will set actual process mode.</w:t>
      </w:r>
    </w:p>
    <w:p w14:paraId="15224B9E" w14:textId="2D9A8A24" w:rsidR="006B2AF5" w:rsidRPr="006B2AF5" w:rsidRDefault="006B2AF5" w:rsidP="007474CD">
      <w:pPr>
        <w:pStyle w:val="Liststycke"/>
        <w:numPr>
          <w:ilvl w:val="0"/>
          <w:numId w:val="45"/>
        </w:numPr>
      </w:pPr>
      <w:r>
        <w:t>IGEMS2.LSP is loaded</w:t>
      </w:r>
      <w:r w:rsidR="00797A92">
        <w:t xml:space="preserve">. </w:t>
      </w:r>
      <w:r>
        <w:t>This file contains all important functionality for the postprocessing.</w:t>
      </w:r>
    </w:p>
    <w:p w14:paraId="43930AF6" w14:textId="35D00A89" w:rsidR="003D6B95" w:rsidRDefault="003D6B95" w:rsidP="007474CD">
      <w:pPr>
        <w:pStyle w:val="Liststycke"/>
        <w:numPr>
          <w:ilvl w:val="0"/>
          <w:numId w:val="45"/>
        </w:numPr>
      </w:pPr>
      <w:r w:rsidRPr="00E57C1A">
        <w:t xml:space="preserve">IGEMS will set </w:t>
      </w:r>
      <w:r w:rsidR="006B2AF5">
        <w:t xml:space="preserve">initial </w:t>
      </w:r>
      <w:r>
        <w:t xml:space="preserve">global </w:t>
      </w:r>
      <w:r w:rsidRPr="00E57C1A">
        <w:t>variables</w:t>
      </w:r>
      <w:r w:rsidR="007474CD">
        <w:t>.</w:t>
      </w:r>
      <w:r w:rsidR="00797A92">
        <w:t xml:space="preserve"> </w:t>
      </w:r>
      <w:r w:rsidR="006B2AF5">
        <w:t xml:space="preserve">These variables are mainly used to support the </w:t>
      </w:r>
      <w:hyperlink w:anchor="_(OPTIONS_&lt;caption&gt;_&lt;variable&gt;" w:history="1">
        <w:r w:rsidR="006B2AF5" w:rsidRPr="007474CD">
          <w:rPr>
            <w:rStyle w:val="Hyperlnk"/>
            <w:bdr w:val="none" w:sz="0" w:space="0" w:color="auto"/>
          </w:rPr>
          <w:t>OPTIONS</w:t>
        </w:r>
      </w:hyperlink>
      <w:r w:rsidR="006B2AF5">
        <w:t xml:space="preserve"> function</w:t>
      </w:r>
      <w:r w:rsidR="00797A92">
        <w:t xml:space="preserve">. (The </w:t>
      </w:r>
      <w:r w:rsidR="007474CD">
        <w:t xml:space="preserve">different </w:t>
      </w:r>
      <w:r w:rsidR="00797A92">
        <w:t>variables are specified at the OPTIONS function).</w:t>
      </w:r>
    </w:p>
    <w:p w14:paraId="6EBBC817" w14:textId="2E1265B8" w:rsidR="003D6B95" w:rsidRDefault="003D6B95" w:rsidP="007474CD">
      <w:pPr>
        <w:pStyle w:val="Liststycke"/>
        <w:numPr>
          <w:ilvl w:val="0"/>
          <w:numId w:val="45"/>
        </w:numPr>
      </w:pPr>
      <w:r w:rsidRPr="00E57C1A">
        <w:t xml:space="preserve">The </w:t>
      </w:r>
      <w:r>
        <w:t>postprocessor will be loaded</w:t>
      </w:r>
    </w:p>
    <w:p w14:paraId="113F38BD" w14:textId="5F8A7A38" w:rsidR="007474CD" w:rsidRDefault="007474CD" w:rsidP="00F33A69">
      <w:pPr>
        <w:pStyle w:val="Liststycke"/>
        <w:numPr>
          <w:ilvl w:val="0"/>
          <w:numId w:val="45"/>
        </w:numPr>
      </w:pPr>
      <w:r>
        <w:t>IGEMS start the lisp function $INITIALIZE. This function will first load the variables from the machine and materials then starts the Options dialog.</w:t>
      </w:r>
      <w:r>
        <w:br/>
      </w:r>
      <w:r>
        <w:rPr>
          <w:noProof/>
        </w:rPr>
        <w:drawing>
          <wp:inline distT="0" distB="0" distL="0" distR="0" wp14:anchorId="41706EFF" wp14:editId="038E5EC2">
            <wp:extent cx="1685925" cy="2314575"/>
            <wp:effectExtent l="0" t="0" r="9525" b="9525"/>
            <wp:docPr id="45" name="Bildobjekt 45"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objekt 45" descr="En bild som visar text, skärmbild, Teckensnitt, nummer&#10;&#10;AI-genererat innehåll kan vara felaktigt."/>
                    <pic:cNvPicPr/>
                  </pic:nvPicPr>
                  <pic:blipFill>
                    <a:blip r:embed="rId117"/>
                    <a:stretch>
                      <a:fillRect/>
                    </a:stretch>
                  </pic:blipFill>
                  <pic:spPr>
                    <a:xfrm>
                      <a:off x="0" y="0"/>
                      <a:ext cx="1685925" cy="2314575"/>
                    </a:xfrm>
                    <a:prstGeom prst="rect">
                      <a:avLst/>
                    </a:prstGeom>
                  </pic:spPr>
                </pic:pic>
              </a:graphicData>
            </a:graphic>
          </wp:inline>
        </w:drawing>
      </w:r>
      <w:r>
        <w:br/>
        <w:t>In the Options dialog you can make a lot of settings. (You can configurate what settings you want to be shown in the Strategy command)</w:t>
      </w:r>
    </w:p>
    <w:p w14:paraId="45FA38B0" w14:textId="77777777" w:rsidR="007474CD" w:rsidRDefault="007474CD" w:rsidP="007474CD">
      <w:pPr>
        <w:pStyle w:val="Liststycke"/>
        <w:numPr>
          <w:ilvl w:val="0"/>
          <w:numId w:val="45"/>
        </w:numPr>
      </w:pPr>
      <w:r>
        <w:t>The $initialize function will start the C# function CAM-INITIALIZE.</w:t>
      </w:r>
    </w:p>
    <w:p w14:paraId="2B5D9E84" w14:textId="77777777" w:rsidR="007474CD" w:rsidRDefault="007474CD" w:rsidP="007474CD">
      <w:pPr>
        <w:pStyle w:val="Liststycke"/>
        <w:numPr>
          <w:ilvl w:val="0"/>
          <w:numId w:val="45"/>
        </w:numPr>
      </w:pPr>
      <w:r>
        <w:t>The CAM-INITIALIZE will create the preparation file. The layout of the preparation file is depending on the settings in the machine settings and the settings in the Options dialog</w:t>
      </w:r>
    </w:p>
    <w:p w14:paraId="0A7BAF21" w14:textId="58273E88" w:rsidR="007474CD" w:rsidRDefault="007474CD" w:rsidP="007474CD">
      <w:pPr>
        <w:pStyle w:val="Liststycke"/>
        <w:numPr>
          <w:ilvl w:val="0"/>
          <w:numId w:val="45"/>
        </w:numPr>
      </w:pPr>
      <w:r>
        <w:t xml:space="preserve">The CAM-INITIALIZE function starts the lisp function $MAIN. </w:t>
      </w:r>
    </w:p>
    <w:p w14:paraId="563CC7BB" w14:textId="485300F0" w:rsidR="007474CD" w:rsidRDefault="007474CD" w:rsidP="00655872">
      <w:pPr>
        <w:pStyle w:val="Liststycke"/>
        <w:numPr>
          <w:ilvl w:val="0"/>
          <w:numId w:val="45"/>
        </w:numPr>
      </w:pPr>
      <w:r>
        <w:t>If needed the $MAIN function call for filename. It will also do a lot of calculations and set up many $variables that later will be used by the postprocessor. All needed variables and information are not directly presented in the preparation file. The $MAIN function will therefore pre-post the preparation file. This is done when the CHKALL function are called.</w:t>
      </w:r>
    </w:p>
    <w:p w14:paraId="7F0322AF" w14:textId="2CD63186" w:rsidR="003D6B95" w:rsidRPr="00271F49" w:rsidRDefault="003D6B95" w:rsidP="007474CD">
      <w:pPr>
        <w:pStyle w:val="Liststycke"/>
        <w:numPr>
          <w:ilvl w:val="0"/>
          <w:numId w:val="45"/>
        </w:numPr>
      </w:pPr>
      <w:r>
        <w:t>IGEMS will ask for a filename</w:t>
      </w:r>
      <w:r w:rsidR="00797A92">
        <w:t xml:space="preserve"> (</w:t>
      </w:r>
      <w:r>
        <w:t>This will only happen when generate a CNC file</w:t>
      </w:r>
      <w:r w:rsidR="00797A92">
        <w:t>)</w:t>
      </w:r>
    </w:p>
    <w:p w14:paraId="7E65B76A" w14:textId="1383D6CD" w:rsidR="003D6B95" w:rsidRDefault="003D6B95" w:rsidP="007474CD">
      <w:pPr>
        <w:pStyle w:val="Liststycke"/>
        <w:numPr>
          <w:ilvl w:val="0"/>
          <w:numId w:val="45"/>
        </w:numPr>
      </w:pPr>
      <w:r>
        <w:t>The functions in the postprocessor will be executed</w:t>
      </w:r>
      <w:r w:rsidR="00797A92">
        <w:br/>
      </w:r>
      <w:r w:rsidRPr="00C736D6">
        <w:t>The whole job consists of</w:t>
      </w:r>
      <w:r>
        <w:t xml:space="preserve"> many small events of movements (</w:t>
      </w:r>
      <w:r w:rsidR="007474CD">
        <w:t>RAPID, TOOLDOWN, PIERCING, LINE,</w:t>
      </w:r>
      <w:r>
        <w:t xml:space="preserve"> </w:t>
      </w:r>
      <w:r w:rsidR="007474CD">
        <w:t xml:space="preserve">ARC </w:t>
      </w:r>
      <w:r>
        <w:t>and other). IGEMS are executing the events in sequential order and call for corresponding LISP function in the postprocessor.</w:t>
      </w:r>
    </w:p>
    <w:p w14:paraId="588E67E4" w14:textId="77777777" w:rsidR="007474CD" w:rsidRDefault="007474CD" w:rsidP="00797A92"/>
    <w:bookmarkEnd w:id="934"/>
    <w:p w14:paraId="01F37C80" w14:textId="73D776C7" w:rsidR="00275A28" w:rsidRDefault="00C53452" w:rsidP="00C53452">
      <w:pPr>
        <w:pStyle w:val="Rubrik2"/>
      </w:pPr>
      <w:r>
        <w:lastRenderedPageBreak/>
        <w:t>The preparation file</w:t>
      </w:r>
    </w:p>
    <w:p w14:paraId="2CB908D8" w14:textId="7E8EC8F9" w:rsidR="003F6C5D" w:rsidRDefault="003F6C5D" w:rsidP="003F6C5D">
      <w:r w:rsidRPr="003F6C5D">
        <w:t>($ARC '(137.721099 116.904246 8) '(87.678185 116.904246 8) T 0 2863.7178843 2863.7178843 0.0 '(0 0 -8) 4.712389 0.0 '(0 0 0) 157.2144527)</w:t>
      </w:r>
    </w:p>
    <w:p w14:paraId="5B19CA7F" w14:textId="77777777" w:rsidR="007E7B78" w:rsidRDefault="007E7B78" w:rsidP="003F6C5D"/>
    <w:p w14:paraId="04FFB70D" w14:textId="562D0A54" w:rsidR="00436FC1" w:rsidRDefault="008363F5" w:rsidP="00FC35F7">
      <w:pPr>
        <w:pStyle w:val="Rubrik4"/>
      </w:pPr>
      <w:bookmarkStart w:id="935" w:name="_$ARC_(allpos,_centp"/>
      <w:bookmarkStart w:id="936" w:name="_Toc241996869"/>
      <w:bookmarkStart w:id="937" w:name="_Hlk495916395"/>
      <w:bookmarkStart w:id="938" w:name="_Hlk153961395"/>
      <w:bookmarkEnd w:id="935"/>
      <w:r>
        <w:t>(</w:t>
      </w:r>
      <w:hyperlink w:anchor="_$ARC_(allpos,_centp" w:history="1">
        <w:r w:rsidR="00436FC1" w:rsidRPr="00D33CD2">
          <w:rPr>
            <w:rStyle w:val="Hyperlnk"/>
            <w:bdr w:val="none" w:sz="0" w:space="0" w:color="auto"/>
          </w:rPr>
          <w:t>$ARC</w:t>
        </w:r>
      </w:hyperlink>
      <w:r w:rsidR="00436FC1" w:rsidRPr="00D33CD2">
        <w:t xml:space="preserve"> </w:t>
      </w:r>
      <w:r w:rsidR="003F6C5D">
        <w:t>&lt;</w:t>
      </w:r>
      <w:r w:rsidR="00D86E52">
        <w:t>allpos</w:t>
      </w:r>
      <w:r w:rsidR="003F6C5D">
        <w:t>&gt; &lt;</w:t>
      </w:r>
      <w:r w:rsidR="00D86E52">
        <w:t>cent</w:t>
      </w:r>
      <w:r w:rsidR="003F6C5D">
        <w:t>&gt;</w:t>
      </w:r>
      <w:r w:rsidR="00D86E52">
        <w:t xml:space="preserve"> </w:t>
      </w:r>
      <w:r w:rsidR="003F6C5D">
        <w:t>&lt;ccw&gt; &lt;flag&gt; &lt;fstart&gt; &lt;</w:t>
      </w:r>
      <w:r w:rsidR="000640E2">
        <w:t>f</w:t>
      </w:r>
      <w:r w:rsidR="003F6C5D">
        <w:t>end&gt; &lt;</w:t>
      </w:r>
      <w:r w:rsidR="003F6C5D" w:rsidRPr="00FC35F7">
        <w:t>delta</w:t>
      </w:r>
      <w:r w:rsidR="003F6C5D">
        <w:t>&gt; &lt;vector</w:t>
      </w:r>
      <w:r w:rsidR="00D86E52">
        <w:t>allrot</w:t>
      </w:r>
      <w:r w:rsidR="003F6C5D">
        <w:t>&gt;</w:t>
      </w:r>
      <w:r w:rsidR="00436FC1" w:rsidRPr="00D33CD2">
        <w:t xml:space="preserve"> </w:t>
      </w:r>
      <w:r w:rsidR="003F6C5D">
        <w:t>&lt;length&gt;</w:t>
      </w:r>
      <w:bookmarkEnd w:id="936"/>
      <w:r w:rsidR="003F6C5D">
        <w:t>)</w:t>
      </w:r>
    </w:p>
    <w:p w14:paraId="34BFE9DD" w14:textId="77777777" w:rsidR="00A13745" w:rsidRPr="00A13745" w:rsidRDefault="00A13745" w:rsidP="00A13745"/>
    <w:tbl>
      <w:tblPr>
        <w:tblStyle w:val="Tabellrutnt"/>
        <w:tblW w:w="0" w:type="auto"/>
        <w:tblInd w:w="108" w:type="dxa"/>
        <w:tblLook w:val="04A0" w:firstRow="1" w:lastRow="0" w:firstColumn="1" w:lastColumn="0" w:noHBand="0" w:noVBand="1"/>
      </w:tblPr>
      <w:tblGrid>
        <w:gridCol w:w="1811"/>
        <w:gridCol w:w="883"/>
        <w:gridCol w:w="7880"/>
      </w:tblGrid>
      <w:tr w:rsidR="000640E2" w:rsidRPr="00B06B5E" w14:paraId="6FC40721" w14:textId="77777777" w:rsidTr="000640E2">
        <w:tc>
          <w:tcPr>
            <w:tcW w:w="1811" w:type="dxa"/>
          </w:tcPr>
          <w:p w14:paraId="659E942E" w14:textId="3213AD50" w:rsidR="000640E2" w:rsidRPr="00B06B5E" w:rsidRDefault="000640E2" w:rsidP="000640E2">
            <w:pPr>
              <w:rPr>
                <w:sz w:val="20"/>
                <w:szCs w:val="20"/>
              </w:rPr>
            </w:pPr>
            <w:r w:rsidRPr="00B06B5E">
              <w:rPr>
                <w:sz w:val="20"/>
                <w:szCs w:val="20"/>
              </w:rPr>
              <w:t>&lt;allpos&gt;</w:t>
            </w:r>
          </w:p>
        </w:tc>
        <w:tc>
          <w:tcPr>
            <w:tcW w:w="883" w:type="dxa"/>
          </w:tcPr>
          <w:p w14:paraId="0FA78BC5" w14:textId="0D543C75" w:rsidR="000640E2" w:rsidRPr="00B06B5E" w:rsidRDefault="00773AE4" w:rsidP="000640E2">
            <w:pPr>
              <w:rPr>
                <w:sz w:val="20"/>
                <w:szCs w:val="20"/>
              </w:rPr>
            </w:pPr>
            <w:r w:rsidRPr="00B06B5E">
              <w:rPr>
                <w:sz w:val="20"/>
                <w:szCs w:val="20"/>
              </w:rPr>
              <w:t>list</w:t>
            </w:r>
          </w:p>
        </w:tc>
        <w:tc>
          <w:tcPr>
            <w:tcW w:w="7880" w:type="dxa"/>
          </w:tcPr>
          <w:p w14:paraId="29A9BCFD" w14:textId="2104C1CA" w:rsidR="000640E2" w:rsidRPr="00B06B5E" w:rsidRDefault="00A13745" w:rsidP="000640E2">
            <w:pPr>
              <w:rPr>
                <w:sz w:val="20"/>
                <w:szCs w:val="20"/>
              </w:rPr>
            </w:pPr>
            <w:r w:rsidRPr="00B06B5E">
              <w:rPr>
                <w:sz w:val="20"/>
                <w:szCs w:val="20"/>
              </w:rPr>
              <w:t>A list of three reals that describe the end point of the ARC in X, Y and Z.</w:t>
            </w:r>
          </w:p>
        </w:tc>
      </w:tr>
      <w:tr w:rsidR="000640E2" w:rsidRPr="00B06B5E" w14:paraId="0DC114E8" w14:textId="77777777" w:rsidTr="000640E2">
        <w:tc>
          <w:tcPr>
            <w:tcW w:w="1811" w:type="dxa"/>
          </w:tcPr>
          <w:p w14:paraId="4E52794B" w14:textId="1E91956E" w:rsidR="000640E2" w:rsidRPr="00B06B5E" w:rsidRDefault="000640E2" w:rsidP="000640E2">
            <w:pPr>
              <w:rPr>
                <w:sz w:val="20"/>
                <w:szCs w:val="20"/>
              </w:rPr>
            </w:pPr>
            <w:r w:rsidRPr="00B06B5E">
              <w:rPr>
                <w:sz w:val="20"/>
                <w:szCs w:val="20"/>
              </w:rPr>
              <w:t>&lt;cent&gt;</w:t>
            </w:r>
          </w:p>
        </w:tc>
        <w:tc>
          <w:tcPr>
            <w:tcW w:w="883" w:type="dxa"/>
          </w:tcPr>
          <w:p w14:paraId="4D041946" w14:textId="5BDCC137" w:rsidR="000640E2" w:rsidRPr="00B06B5E" w:rsidRDefault="00773AE4" w:rsidP="000640E2">
            <w:pPr>
              <w:rPr>
                <w:sz w:val="20"/>
                <w:szCs w:val="20"/>
              </w:rPr>
            </w:pPr>
            <w:r w:rsidRPr="00B06B5E">
              <w:rPr>
                <w:sz w:val="20"/>
                <w:szCs w:val="20"/>
              </w:rPr>
              <w:t>list</w:t>
            </w:r>
          </w:p>
        </w:tc>
        <w:tc>
          <w:tcPr>
            <w:tcW w:w="7880" w:type="dxa"/>
          </w:tcPr>
          <w:p w14:paraId="314A62E7" w14:textId="6CE116BF" w:rsidR="000640E2" w:rsidRPr="00B06B5E" w:rsidRDefault="00A13745" w:rsidP="000640E2">
            <w:pPr>
              <w:rPr>
                <w:sz w:val="20"/>
                <w:szCs w:val="20"/>
              </w:rPr>
            </w:pPr>
            <w:r w:rsidRPr="00B06B5E">
              <w:rPr>
                <w:sz w:val="20"/>
                <w:szCs w:val="20"/>
              </w:rPr>
              <w:t xml:space="preserve">A list of three reals that describe the </w:t>
            </w:r>
            <w:r w:rsidR="00773AE4" w:rsidRPr="00B06B5E">
              <w:rPr>
                <w:sz w:val="20"/>
                <w:szCs w:val="20"/>
              </w:rPr>
              <w:t>center</w:t>
            </w:r>
            <w:r w:rsidRPr="00B06B5E">
              <w:rPr>
                <w:sz w:val="20"/>
                <w:szCs w:val="20"/>
              </w:rPr>
              <w:t xml:space="preserve"> in X</w:t>
            </w:r>
            <w:r w:rsidR="00773AE4" w:rsidRPr="00B06B5E">
              <w:rPr>
                <w:sz w:val="20"/>
                <w:szCs w:val="20"/>
              </w:rPr>
              <w:t>, Y and Z.</w:t>
            </w:r>
          </w:p>
        </w:tc>
      </w:tr>
      <w:tr w:rsidR="000640E2" w:rsidRPr="00B06B5E" w14:paraId="68BC3194" w14:textId="77777777" w:rsidTr="000640E2">
        <w:tc>
          <w:tcPr>
            <w:tcW w:w="1811" w:type="dxa"/>
          </w:tcPr>
          <w:p w14:paraId="434BCBB8" w14:textId="3966741B" w:rsidR="000640E2" w:rsidRPr="00B06B5E" w:rsidRDefault="000640E2" w:rsidP="000640E2">
            <w:pPr>
              <w:rPr>
                <w:sz w:val="20"/>
                <w:szCs w:val="20"/>
              </w:rPr>
            </w:pPr>
            <w:r w:rsidRPr="00B06B5E">
              <w:rPr>
                <w:sz w:val="20"/>
                <w:szCs w:val="20"/>
              </w:rPr>
              <w:t>&lt;ccw&gt;</w:t>
            </w:r>
          </w:p>
        </w:tc>
        <w:tc>
          <w:tcPr>
            <w:tcW w:w="883" w:type="dxa"/>
          </w:tcPr>
          <w:p w14:paraId="4DD3179A" w14:textId="726AEDB1" w:rsidR="000640E2" w:rsidRPr="00B06B5E" w:rsidRDefault="00773AE4" w:rsidP="000640E2">
            <w:pPr>
              <w:rPr>
                <w:sz w:val="20"/>
                <w:szCs w:val="20"/>
              </w:rPr>
            </w:pPr>
            <w:r w:rsidRPr="00B06B5E">
              <w:rPr>
                <w:sz w:val="20"/>
                <w:szCs w:val="20"/>
              </w:rPr>
              <w:t>bool</w:t>
            </w:r>
          </w:p>
        </w:tc>
        <w:tc>
          <w:tcPr>
            <w:tcW w:w="7880" w:type="dxa"/>
          </w:tcPr>
          <w:p w14:paraId="363D4CE8" w14:textId="11B542B5" w:rsidR="000640E2" w:rsidRPr="00B06B5E" w:rsidRDefault="00773AE4" w:rsidP="000640E2">
            <w:pPr>
              <w:rPr>
                <w:sz w:val="20"/>
                <w:szCs w:val="20"/>
              </w:rPr>
            </w:pPr>
            <w:r w:rsidRPr="00B06B5E">
              <w:rPr>
                <w:sz w:val="20"/>
                <w:szCs w:val="20"/>
              </w:rPr>
              <w:t>T if the arc is CCW else nil</w:t>
            </w:r>
          </w:p>
        </w:tc>
      </w:tr>
      <w:tr w:rsidR="000640E2" w:rsidRPr="00B06B5E" w14:paraId="252252F1" w14:textId="77777777" w:rsidTr="000640E2">
        <w:tc>
          <w:tcPr>
            <w:tcW w:w="1811" w:type="dxa"/>
          </w:tcPr>
          <w:p w14:paraId="16C6D7AE" w14:textId="4878E3A3" w:rsidR="000640E2" w:rsidRPr="00B06B5E" w:rsidRDefault="000640E2" w:rsidP="000640E2">
            <w:pPr>
              <w:rPr>
                <w:sz w:val="20"/>
                <w:szCs w:val="20"/>
              </w:rPr>
            </w:pPr>
            <w:r w:rsidRPr="00B06B5E">
              <w:rPr>
                <w:sz w:val="20"/>
                <w:szCs w:val="20"/>
              </w:rPr>
              <w:t>&lt;flag&gt;</w:t>
            </w:r>
          </w:p>
        </w:tc>
        <w:tc>
          <w:tcPr>
            <w:tcW w:w="883" w:type="dxa"/>
          </w:tcPr>
          <w:p w14:paraId="654CEAAD" w14:textId="79468DE5" w:rsidR="000640E2" w:rsidRPr="00B06B5E" w:rsidRDefault="00773AE4" w:rsidP="000640E2">
            <w:pPr>
              <w:rPr>
                <w:sz w:val="20"/>
                <w:szCs w:val="20"/>
              </w:rPr>
            </w:pPr>
            <w:r w:rsidRPr="00B06B5E">
              <w:rPr>
                <w:sz w:val="20"/>
                <w:szCs w:val="20"/>
              </w:rPr>
              <w:t>flag</w:t>
            </w:r>
          </w:p>
        </w:tc>
        <w:tc>
          <w:tcPr>
            <w:tcW w:w="7880" w:type="dxa"/>
          </w:tcPr>
          <w:p w14:paraId="301F91DD" w14:textId="77777777" w:rsidR="00773AE4" w:rsidRPr="00B06B5E" w:rsidRDefault="00773AE4" w:rsidP="00773AE4">
            <w:pPr>
              <w:spacing w:line="240" w:lineRule="auto"/>
              <w:rPr>
                <w:sz w:val="20"/>
                <w:szCs w:val="20"/>
              </w:rPr>
            </w:pPr>
          </w:p>
          <w:p w14:paraId="6E595D82" w14:textId="77777777" w:rsidR="00773AE4" w:rsidRPr="00B06B5E" w:rsidRDefault="00773AE4" w:rsidP="00773AE4">
            <w:pPr>
              <w:spacing w:line="240" w:lineRule="auto"/>
              <w:rPr>
                <w:sz w:val="20"/>
                <w:szCs w:val="20"/>
              </w:rPr>
            </w:pPr>
            <w:r w:rsidRPr="00B06B5E">
              <w:rPr>
                <w:sz w:val="20"/>
                <w:szCs w:val="20"/>
              </w:rPr>
              <w:t>Flag is a bit code value with following meaning:</w:t>
            </w:r>
          </w:p>
          <w:p w14:paraId="6ECD53BC" w14:textId="1177EF49" w:rsidR="00773AE4" w:rsidRPr="00B06B5E" w:rsidRDefault="00773AE4" w:rsidP="00773AE4">
            <w:pPr>
              <w:spacing w:line="240" w:lineRule="auto"/>
              <w:rPr>
                <w:sz w:val="20"/>
                <w:szCs w:val="20"/>
              </w:rPr>
            </w:pPr>
            <w:r w:rsidRPr="00B06B5E">
              <w:rPr>
                <w:sz w:val="20"/>
                <w:szCs w:val="20"/>
              </w:rPr>
              <w:t>1=Belongs to a lead in movement.</w:t>
            </w:r>
          </w:p>
          <w:p w14:paraId="05DDF872" w14:textId="77777777" w:rsidR="00773AE4" w:rsidRPr="00B06B5E" w:rsidRDefault="00773AE4" w:rsidP="00773AE4">
            <w:pPr>
              <w:spacing w:line="240" w:lineRule="auto"/>
              <w:rPr>
                <w:sz w:val="20"/>
                <w:szCs w:val="20"/>
              </w:rPr>
            </w:pPr>
            <w:r w:rsidRPr="00B06B5E">
              <w:rPr>
                <w:sz w:val="20"/>
                <w:szCs w:val="20"/>
              </w:rPr>
              <w:t>2=Belongs to a lead out movement.</w:t>
            </w:r>
          </w:p>
          <w:p w14:paraId="217EA7D7" w14:textId="02760D04" w:rsidR="00773AE4" w:rsidRPr="00B06B5E" w:rsidRDefault="00773AE4" w:rsidP="00773AE4">
            <w:pPr>
              <w:spacing w:line="240" w:lineRule="auto"/>
              <w:rPr>
                <w:sz w:val="20"/>
                <w:szCs w:val="20"/>
              </w:rPr>
            </w:pPr>
            <w:r w:rsidRPr="00B06B5E">
              <w:rPr>
                <w:sz w:val="20"/>
                <w:szCs w:val="20"/>
              </w:rPr>
              <w:t>4=Belongs to a marking movement.</w:t>
            </w:r>
          </w:p>
          <w:p w14:paraId="52D3DF17" w14:textId="484091FF" w:rsidR="000640E2" w:rsidRPr="00B06B5E" w:rsidRDefault="00773AE4" w:rsidP="00773AE4">
            <w:pPr>
              <w:spacing w:line="240" w:lineRule="auto"/>
              <w:rPr>
                <w:sz w:val="20"/>
                <w:szCs w:val="20"/>
              </w:rPr>
            </w:pPr>
            <w:r w:rsidRPr="00B06B5E">
              <w:rPr>
                <w:sz w:val="20"/>
                <w:szCs w:val="20"/>
              </w:rPr>
              <w:t>8=Belongs to a circular piercing.</w:t>
            </w:r>
            <w:r w:rsidRPr="00B06B5E">
              <w:rPr>
                <w:sz w:val="20"/>
                <w:szCs w:val="20"/>
              </w:rPr>
              <w:br/>
              <w:t>16=Belongs to a loop segment.</w:t>
            </w:r>
            <w:r w:rsidRPr="00B06B5E">
              <w:rPr>
                <w:sz w:val="20"/>
                <w:szCs w:val="20"/>
              </w:rPr>
              <w:br/>
              <w:t>32=Empty</w:t>
            </w:r>
            <w:r w:rsidRPr="00B06B5E">
              <w:rPr>
                <w:sz w:val="20"/>
                <w:szCs w:val="20"/>
              </w:rPr>
              <w:br/>
              <w:t>64=If the Arc is generated by $CCIRCLE function.</w:t>
            </w:r>
            <w:r w:rsidRPr="00B06B5E">
              <w:rPr>
                <w:sz w:val="20"/>
                <w:szCs w:val="20"/>
              </w:rPr>
              <w:br/>
              <w:t>128= If the arc belongs to special marking.</w:t>
            </w:r>
          </w:p>
        </w:tc>
      </w:tr>
      <w:tr w:rsidR="000640E2" w:rsidRPr="00B06B5E" w14:paraId="39DE251E" w14:textId="77777777" w:rsidTr="000640E2">
        <w:tc>
          <w:tcPr>
            <w:tcW w:w="1811" w:type="dxa"/>
          </w:tcPr>
          <w:p w14:paraId="30D4BC5F" w14:textId="4D16B722" w:rsidR="000640E2" w:rsidRPr="00B06B5E" w:rsidRDefault="000640E2" w:rsidP="000640E2">
            <w:pPr>
              <w:rPr>
                <w:sz w:val="20"/>
                <w:szCs w:val="20"/>
              </w:rPr>
            </w:pPr>
            <w:r w:rsidRPr="00B06B5E">
              <w:rPr>
                <w:sz w:val="20"/>
                <w:szCs w:val="20"/>
              </w:rPr>
              <w:t>&lt;fstart&gt;</w:t>
            </w:r>
          </w:p>
        </w:tc>
        <w:tc>
          <w:tcPr>
            <w:tcW w:w="883" w:type="dxa"/>
          </w:tcPr>
          <w:p w14:paraId="6C4B53AA" w14:textId="0A3BBCD9" w:rsidR="000640E2" w:rsidRPr="00B06B5E" w:rsidRDefault="00773AE4" w:rsidP="000640E2">
            <w:pPr>
              <w:rPr>
                <w:sz w:val="20"/>
                <w:szCs w:val="20"/>
              </w:rPr>
            </w:pPr>
            <w:r w:rsidRPr="00B06B5E">
              <w:rPr>
                <w:sz w:val="20"/>
                <w:szCs w:val="20"/>
              </w:rPr>
              <w:t>real</w:t>
            </w:r>
          </w:p>
        </w:tc>
        <w:tc>
          <w:tcPr>
            <w:tcW w:w="7880" w:type="dxa"/>
          </w:tcPr>
          <w:p w14:paraId="5B08E6D5" w14:textId="77777777" w:rsidR="000640E2" w:rsidRPr="00B06B5E" w:rsidRDefault="00773AE4" w:rsidP="000640E2">
            <w:pPr>
              <w:rPr>
                <w:sz w:val="20"/>
                <w:szCs w:val="20"/>
              </w:rPr>
            </w:pPr>
            <w:r w:rsidRPr="00B06B5E">
              <w:rPr>
                <w:sz w:val="20"/>
                <w:szCs w:val="20"/>
              </w:rPr>
              <w:t>The speed at the beginning of the arc.</w:t>
            </w:r>
          </w:p>
          <w:p w14:paraId="0BBB63CD" w14:textId="4FDDADEB" w:rsidR="00773AE4" w:rsidRPr="00B06B5E" w:rsidRDefault="00773AE4" w:rsidP="000640E2">
            <w:pPr>
              <w:rPr>
                <w:sz w:val="20"/>
                <w:szCs w:val="20"/>
              </w:rPr>
            </w:pPr>
            <w:r w:rsidRPr="00B06B5E">
              <w:rPr>
                <w:sz w:val="20"/>
                <w:szCs w:val="20"/>
              </w:rPr>
              <w:t xml:space="preserve">Note! &lt;fstart&gt; and &lt;fend&gt; can only be different </w:t>
            </w:r>
            <w:r w:rsidR="00FF207B" w:rsidRPr="00B06B5E">
              <w:rPr>
                <w:sz w:val="20"/>
                <w:szCs w:val="20"/>
              </w:rPr>
              <w:t>if "Speed interpolation by machine" is activated in the machine settings.</w:t>
            </w:r>
          </w:p>
          <w:p w14:paraId="0CE88189" w14:textId="77777777" w:rsidR="00FF207B" w:rsidRPr="00B06B5E" w:rsidRDefault="00FF207B" w:rsidP="000640E2">
            <w:pPr>
              <w:rPr>
                <w:sz w:val="20"/>
                <w:szCs w:val="20"/>
              </w:rPr>
            </w:pPr>
            <w:r w:rsidRPr="00B06B5E">
              <w:rPr>
                <w:noProof/>
                <w:szCs w:val="20"/>
              </w:rPr>
              <w:drawing>
                <wp:inline distT="0" distB="0" distL="0" distR="0" wp14:anchorId="675A8A74" wp14:editId="177E6C72">
                  <wp:extent cx="2305372" cy="724001"/>
                  <wp:effectExtent l="0" t="0" r="0" b="0"/>
                  <wp:docPr id="183136506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5066" name=""/>
                          <pic:cNvPicPr/>
                        </pic:nvPicPr>
                        <pic:blipFill>
                          <a:blip r:embed="rId118"/>
                          <a:stretch>
                            <a:fillRect/>
                          </a:stretch>
                        </pic:blipFill>
                        <pic:spPr>
                          <a:xfrm>
                            <a:off x="0" y="0"/>
                            <a:ext cx="2305372" cy="724001"/>
                          </a:xfrm>
                          <a:prstGeom prst="rect">
                            <a:avLst/>
                          </a:prstGeom>
                        </pic:spPr>
                      </pic:pic>
                    </a:graphicData>
                  </a:graphic>
                </wp:inline>
              </w:drawing>
            </w:r>
          </w:p>
          <w:p w14:paraId="20D581B8" w14:textId="48C25E87" w:rsidR="00FF207B" w:rsidRPr="00B06B5E" w:rsidRDefault="00FF207B" w:rsidP="000640E2">
            <w:pPr>
              <w:rPr>
                <w:sz w:val="20"/>
                <w:szCs w:val="20"/>
              </w:rPr>
            </w:pPr>
            <w:r w:rsidRPr="00B06B5E">
              <w:rPr>
                <w:sz w:val="20"/>
                <w:szCs w:val="20"/>
              </w:rPr>
              <w:t>Not</w:t>
            </w:r>
            <w:r w:rsidR="00B06B5E">
              <w:rPr>
                <w:sz w:val="20"/>
                <w:szCs w:val="20"/>
              </w:rPr>
              <w:t>e that not</w:t>
            </w:r>
            <w:r w:rsidRPr="00B06B5E">
              <w:rPr>
                <w:sz w:val="20"/>
                <w:szCs w:val="20"/>
              </w:rPr>
              <w:t xml:space="preserve"> all CNC system </w:t>
            </w:r>
            <w:r w:rsidR="00B06B5E" w:rsidRPr="00B06B5E">
              <w:rPr>
                <w:sz w:val="20"/>
                <w:szCs w:val="20"/>
              </w:rPr>
              <w:t>has</w:t>
            </w:r>
            <w:r w:rsidRPr="00B06B5E">
              <w:rPr>
                <w:sz w:val="20"/>
                <w:szCs w:val="20"/>
              </w:rPr>
              <w:t xml:space="preserve"> support for </w:t>
            </w:r>
            <w:r w:rsidR="00B06B5E">
              <w:rPr>
                <w:sz w:val="20"/>
                <w:szCs w:val="20"/>
              </w:rPr>
              <w:t>speed interpolation.</w:t>
            </w:r>
          </w:p>
        </w:tc>
      </w:tr>
      <w:tr w:rsidR="000640E2" w:rsidRPr="00B06B5E" w14:paraId="21395380" w14:textId="77777777" w:rsidTr="000640E2">
        <w:tc>
          <w:tcPr>
            <w:tcW w:w="1811" w:type="dxa"/>
          </w:tcPr>
          <w:p w14:paraId="1A42CF5C" w14:textId="4F1EE818" w:rsidR="000640E2" w:rsidRPr="00B06B5E" w:rsidRDefault="000640E2" w:rsidP="000640E2">
            <w:pPr>
              <w:rPr>
                <w:sz w:val="20"/>
                <w:szCs w:val="20"/>
              </w:rPr>
            </w:pPr>
            <w:r w:rsidRPr="00B06B5E">
              <w:rPr>
                <w:sz w:val="20"/>
                <w:szCs w:val="20"/>
              </w:rPr>
              <w:t>&lt;fend&gt;</w:t>
            </w:r>
          </w:p>
        </w:tc>
        <w:tc>
          <w:tcPr>
            <w:tcW w:w="883" w:type="dxa"/>
          </w:tcPr>
          <w:p w14:paraId="1019BFA3" w14:textId="6832E0E2" w:rsidR="000640E2" w:rsidRPr="00B06B5E" w:rsidRDefault="00773AE4" w:rsidP="000640E2">
            <w:pPr>
              <w:rPr>
                <w:sz w:val="20"/>
                <w:szCs w:val="20"/>
              </w:rPr>
            </w:pPr>
            <w:r w:rsidRPr="00B06B5E">
              <w:rPr>
                <w:sz w:val="20"/>
                <w:szCs w:val="20"/>
              </w:rPr>
              <w:t>real</w:t>
            </w:r>
          </w:p>
        </w:tc>
        <w:tc>
          <w:tcPr>
            <w:tcW w:w="7880" w:type="dxa"/>
          </w:tcPr>
          <w:p w14:paraId="46D98111" w14:textId="76FAE87A" w:rsidR="000640E2" w:rsidRPr="00B06B5E" w:rsidRDefault="00773AE4" w:rsidP="000640E2">
            <w:pPr>
              <w:rPr>
                <w:sz w:val="20"/>
                <w:szCs w:val="20"/>
              </w:rPr>
            </w:pPr>
            <w:r w:rsidRPr="00B06B5E">
              <w:rPr>
                <w:sz w:val="20"/>
                <w:szCs w:val="20"/>
              </w:rPr>
              <w:t>The speed at the end of the arc.</w:t>
            </w:r>
          </w:p>
        </w:tc>
      </w:tr>
      <w:tr w:rsidR="000640E2" w:rsidRPr="00B06B5E" w14:paraId="5B13DE82" w14:textId="77777777" w:rsidTr="000640E2">
        <w:tc>
          <w:tcPr>
            <w:tcW w:w="1811" w:type="dxa"/>
          </w:tcPr>
          <w:p w14:paraId="43AA7461" w14:textId="24A631CC" w:rsidR="000640E2" w:rsidRPr="00B06B5E" w:rsidRDefault="000640E2" w:rsidP="001C6F4E">
            <w:pPr>
              <w:rPr>
                <w:sz w:val="20"/>
                <w:szCs w:val="20"/>
              </w:rPr>
            </w:pPr>
            <w:r w:rsidRPr="00B06B5E">
              <w:rPr>
                <w:sz w:val="20"/>
                <w:szCs w:val="20"/>
              </w:rPr>
              <w:t>&lt;delta&gt;</w:t>
            </w:r>
          </w:p>
        </w:tc>
        <w:tc>
          <w:tcPr>
            <w:tcW w:w="883" w:type="dxa"/>
          </w:tcPr>
          <w:p w14:paraId="7D3F8101" w14:textId="2A7EDDB3" w:rsidR="000640E2" w:rsidRPr="00B06B5E" w:rsidRDefault="00E74865" w:rsidP="001C6F4E">
            <w:pPr>
              <w:rPr>
                <w:sz w:val="20"/>
                <w:szCs w:val="20"/>
              </w:rPr>
            </w:pPr>
            <w:r w:rsidRPr="00B06B5E">
              <w:rPr>
                <w:sz w:val="20"/>
                <w:szCs w:val="20"/>
              </w:rPr>
              <w:t>real</w:t>
            </w:r>
          </w:p>
        </w:tc>
        <w:tc>
          <w:tcPr>
            <w:tcW w:w="7880" w:type="dxa"/>
          </w:tcPr>
          <w:p w14:paraId="62969FF7" w14:textId="77777777" w:rsidR="00E74865" w:rsidRPr="00B06B5E" w:rsidRDefault="00E74865" w:rsidP="00E74865">
            <w:pPr>
              <w:spacing w:line="240" w:lineRule="auto"/>
              <w:rPr>
                <w:sz w:val="20"/>
                <w:szCs w:val="20"/>
              </w:rPr>
            </w:pPr>
            <w:r w:rsidRPr="00B06B5E">
              <w:rPr>
                <w:sz w:val="20"/>
                <w:szCs w:val="20"/>
              </w:rPr>
              <w:t>Tangential changes in direction to next object. The value is in radians between +PI to –PI. If the value is negative than the cutting direction will be changed in CW direction, if its positive then it will be changed in CCW direction.</w:t>
            </w:r>
          </w:p>
          <w:p w14:paraId="66E0A598" w14:textId="77777777" w:rsidR="000640E2" w:rsidRPr="00B06B5E" w:rsidRDefault="00E74865" w:rsidP="001C6F4E">
            <w:pPr>
              <w:rPr>
                <w:sz w:val="20"/>
                <w:szCs w:val="20"/>
              </w:rPr>
            </w:pPr>
            <w:r w:rsidRPr="00B06B5E">
              <w:rPr>
                <w:noProof/>
                <w:szCs w:val="20"/>
              </w:rPr>
              <w:drawing>
                <wp:inline distT="0" distB="0" distL="0" distR="0" wp14:anchorId="1BB81A40" wp14:editId="2CA147C8">
                  <wp:extent cx="1978925" cy="762629"/>
                  <wp:effectExtent l="0" t="0" r="0" b="0"/>
                  <wp:docPr id="8219008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0831" name=""/>
                          <pic:cNvPicPr/>
                        </pic:nvPicPr>
                        <pic:blipFill>
                          <a:blip r:embed="rId119"/>
                          <a:stretch>
                            <a:fillRect/>
                          </a:stretch>
                        </pic:blipFill>
                        <pic:spPr>
                          <a:xfrm>
                            <a:off x="0" y="0"/>
                            <a:ext cx="1990087" cy="766931"/>
                          </a:xfrm>
                          <a:prstGeom prst="rect">
                            <a:avLst/>
                          </a:prstGeom>
                        </pic:spPr>
                      </pic:pic>
                    </a:graphicData>
                  </a:graphic>
                </wp:inline>
              </w:drawing>
            </w:r>
          </w:p>
          <w:p w14:paraId="564897F0" w14:textId="77777777" w:rsidR="00E74865" w:rsidRPr="00B06B5E" w:rsidRDefault="00B06B5E" w:rsidP="001C6F4E">
            <w:pPr>
              <w:rPr>
                <w:sz w:val="20"/>
                <w:szCs w:val="20"/>
              </w:rPr>
            </w:pPr>
            <w:r w:rsidRPr="00B06B5E">
              <w:rPr>
                <w:sz w:val="20"/>
                <w:szCs w:val="20"/>
              </w:rPr>
              <w:t>The value will be 0.0 for the object that goes to A or B.</w:t>
            </w:r>
          </w:p>
          <w:p w14:paraId="0845066B" w14:textId="47AE42E5" w:rsidR="00B06B5E" w:rsidRPr="00B06B5E" w:rsidRDefault="00B06B5E" w:rsidP="00B06B5E">
            <w:pPr>
              <w:rPr>
                <w:sz w:val="20"/>
                <w:szCs w:val="20"/>
              </w:rPr>
            </w:pPr>
            <w:r w:rsidRPr="00B06B5E">
              <w:rPr>
                <w:sz w:val="20"/>
                <w:szCs w:val="20"/>
              </w:rPr>
              <w:t>The value will be 1.5701 for the object that goes to C, D or E</w:t>
            </w:r>
          </w:p>
        </w:tc>
      </w:tr>
      <w:tr w:rsidR="000640E2" w:rsidRPr="00B06B5E" w14:paraId="373B840F" w14:textId="77777777" w:rsidTr="00B06B5E">
        <w:tc>
          <w:tcPr>
            <w:tcW w:w="1811" w:type="dxa"/>
            <w:tcBorders>
              <w:bottom w:val="single" w:sz="4" w:space="0" w:color="000000" w:themeColor="text1"/>
            </w:tcBorders>
          </w:tcPr>
          <w:p w14:paraId="244BFE70" w14:textId="438D3BFC" w:rsidR="000640E2" w:rsidRPr="00B06B5E" w:rsidRDefault="000640E2" w:rsidP="001C6F4E">
            <w:pPr>
              <w:rPr>
                <w:sz w:val="20"/>
                <w:szCs w:val="20"/>
              </w:rPr>
            </w:pPr>
            <w:r w:rsidRPr="00B06B5E">
              <w:rPr>
                <w:sz w:val="20"/>
                <w:szCs w:val="20"/>
              </w:rPr>
              <w:t>&lt;vector&gt;</w:t>
            </w:r>
          </w:p>
        </w:tc>
        <w:tc>
          <w:tcPr>
            <w:tcW w:w="883" w:type="dxa"/>
            <w:tcBorders>
              <w:bottom w:val="single" w:sz="4" w:space="0" w:color="000000" w:themeColor="text1"/>
            </w:tcBorders>
          </w:tcPr>
          <w:p w14:paraId="126CE708" w14:textId="5594E289" w:rsidR="000640E2" w:rsidRPr="00B06B5E" w:rsidRDefault="00B06B5E" w:rsidP="001C6F4E">
            <w:pPr>
              <w:rPr>
                <w:sz w:val="20"/>
                <w:szCs w:val="20"/>
              </w:rPr>
            </w:pPr>
            <w:r>
              <w:rPr>
                <w:sz w:val="20"/>
                <w:szCs w:val="20"/>
              </w:rPr>
              <w:t>list</w:t>
            </w:r>
          </w:p>
        </w:tc>
        <w:tc>
          <w:tcPr>
            <w:tcW w:w="7880" w:type="dxa"/>
            <w:tcBorders>
              <w:bottom w:val="single" w:sz="4" w:space="0" w:color="000000" w:themeColor="text1"/>
            </w:tcBorders>
          </w:tcPr>
          <w:p w14:paraId="76E7D74C" w14:textId="2000B109" w:rsidR="000640E2" w:rsidRPr="00B06B5E" w:rsidRDefault="00B06B5E" w:rsidP="001C6F4E">
            <w:pPr>
              <w:rPr>
                <w:sz w:val="20"/>
                <w:szCs w:val="20"/>
              </w:rPr>
            </w:pPr>
            <w:r w:rsidRPr="00320459">
              <w:rPr>
                <w:sz w:val="20"/>
                <w:szCs w:val="20"/>
              </w:rPr>
              <w:t>This is the theoretical jet stream direction. The vector length is the same as the actual material thickness in actual tilt of the jet.</w:t>
            </w:r>
          </w:p>
        </w:tc>
      </w:tr>
      <w:tr w:rsidR="000640E2" w:rsidRPr="00B06B5E" w14:paraId="32349140" w14:textId="77777777" w:rsidTr="000640E2">
        <w:tc>
          <w:tcPr>
            <w:tcW w:w="1811" w:type="dxa"/>
          </w:tcPr>
          <w:p w14:paraId="530EE49F" w14:textId="4EC1EDEB" w:rsidR="000640E2" w:rsidRPr="00B06B5E" w:rsidRDefault="000640E2" w:rsidP="000640E2">
            <w:pPr>
              <w:rPr>
                <w:sz w:val="20"/>
                <w:szCs w:val="20"/>
              </w:rPr>
            </w:pPr>
            <w:r w:rsidRPr="00B06B5E">
              <w:rPr>
                <w:sz w:val="20"/>
                <w:szCs w:val="20"/>
              </w:rPr>
              <w:t>&lt;allrot&gt;</w:t>
            </w:r>
          </w:p>
        </w:tc>
        <w:tc>
          <w:tcPr>
            <w:tcW w:w="883" w:type="dxa"/>
          </w:tcPr>
          <w:p w14:paraId="7D657BE7" w14:textId="5C601CD7" w:rsidR="000640E2" w:rsidRPr="00B06B5E" w:rsidRDefault="00B06B5E" w:rsidP="000640E2">
            <w:pPr>
              <w:rPr>
                <w:sz w:val="20"/>
                <w:szCs w:val="20"/>
              </w:rPr>
            </w:pPr>
            <w:r>
              <w:rPr>
                <w:sz w:val="20"/>
                <w:szCs w:val="20"/>
              </w:rPr>
              <w:t>list</w:t>
            </w:r>
          </w:p>
        </w:tc>
        <w:tc>
          <w:tcPr>
            <w:tcW w:w="7880" w:type="dxa"/>
          </w:tcPr>
          <w:p w14:paraId="1B21F341" w14:textId="77777777" w:rsidR="00082918" w:rsidRPr="00320459" w:rsidRDefault="00082918" w:rsidP="00082918">
            <w:pPr>
              <w:rPr>
                <w:sz w:val="20"/>
                <w:szCs w:val="20"/>
              </w:rPr>
            </w:pPr>
            <w:r w:rsidRPr="00320459">
              <w:rPr>
                <w:sz w:val="20"/>
                <w:szCs w:val="20"/>
              </w:rPr>
              <w:t>This is a list of three angles.</w:t>
            </w:r>
          </w:p>
          <w:p w14:paraId="394F4C72" w14:textId="007DB8B1" w:rsidR="000640E2" w:rsidRPr="00B06B5E" w:rsidRDefault="00082918" w:rsidP="00082918">
            <w:pPr>
              <w:rPr>
                <w:sz w:val="20"/>
                <w:szCs w:val="20"/>
              </w:rPr>
            </w:pPr>
            <w:r w:rsidRPr="00320459">
              <w:rPr>
                <w:sz w:val="20"/>
                <w:szCs w:val="20"/>
              </w:rPr>
              <w:t>The first two are the primary and secondary motor angle for the kinematic. The last value is the angle for the rotation axis.</w:t>
            </w:r>
          </w:p>
        </w:tc>
      </w:tr>
      <w:tr w:rsidR="000640E2" w:rsidRPr="00B06B5E" w14:paraId="2DA47254" w14:textId="77777777" w:rsidTr="000640E2">
        <w:tc>
          <w:tcPr>
            <w:tcW w:w="1811" w:type="dxa"/>
          </w:tcPr>
          <w:p w14:paraId="74247348" w14:textId="21154721" w:rsidR="000640E2" w:rsidRPr="00B06B5E" w:rsidRDefault="000640E2" w:rsidP="000640E2">
            <w:pPr>
              <w:rPr>
                <w:sz w:val="20"/>
                <w:szCs w:val="20"/>
              </w:rPr>
            </w:pPr>
            <w:r w:rsidRPr="00B06B5E">
              <w:rPr>
                <w:sz w:val="20"/>
                <w:szCs w:val="20"/>
              </w:rPr>
              <w:t>&lt;length&gt;</w:t>
            </w:r>
          </w:p>
        </w:tc>
        <w:tc>
          <w:tcPr>
            <w:tcW w:w="883" w:type="dxa"/>
          </w:tcPr>
          <w:p w14:paraId="356784B2" w14:textId="092D2163" w:rsidR="000640E2" w:rsidRPr="00B06B5E" w:rsidRDefault="00082918" w:rsidP="000640E2">
            <w:pPr>
              <w:rPr>
                <w:sz w:val="20"/>
                <w:szCs w:val="20"/>
              </w:rPr>
            </w:pPr>
            <w:r>
              <w:rPr>
                <w:sz w:val="20"/>
                <w:szCs w:val="20"/>
              </w:rPr>
              <w:t>real</w:t>
            </w:r>
          </w:p>
        </w:tc>
        <w:tc>
          <w:tcPr>
            <w:tcW w:w="7880" w:type="dxa"/>
          </w:tcPr>
          <w:p w14:paraId="5F5A7E19" w14:textId="4EEB9C5D" w:rsidR="000640E2" w:rsidRPr="00B06B5E" w:rsidRDefault="00082918" w:rsidP="000640E2">
            <w:pPr>
              <w:rPr>
                <w:sz w:val="20"/>
                <w:szCs w:val="20"/>
              </w:rPr>
            </w:pPr>
            <w:r>
              <w:rPr>
                <w:sz w:val="20"/>
                <w:szCs w:val="20"/>
              </w:rPr>
              <w:t>This is the length of the object. We need this to calculate the correct speed in 6-axis cutting.</w:t>
            </w:r>
          </w:p>
        </w:tc>
      </w:tr>
    </w:tbl>
    <w:p w14:paraId="2E76F578" w14:textId="1AF33082" w:rsidR="00A71438" w:rsidRDefault="00B22B93" w:rsidP="00FC35F7">
      <w:pPr>
        <w:pStyle w:val="Rubrik4"/>
      </w:pPr>
      <w:bookmarkStart w:id="939" w:name="_$CALL_(PRGID,_UCSX,"/>
      <w:bookmarkStart w:id="940" w:name="_$CHMODE_(flag)"/>
      <w:bookmarkStart w:id="941" w:name="_Toc241996867"/>
      <w:bookmarkEnd w:id="937"/>
      <w:bookmarkEnd w:id="939"/>
      <w:bookmarkEnd w:id="940"/>
      <w:r>
        <w:t>(</w:t>
      </w:r>
      <w:hyperlink w:anchor="_$CHMODE_(flag)" w:history="1">
        <w:r w:rsidR="00A71438" w:rsidRPr="00A71438">
          <w:rPr>
            <w:rStyle w:val="Hyperlnk"/>
            <w:bdr w:val="none" w:sz="0" w:space="0" w:color="auto"/>
          </w:rPr>
          <w:t>$CHMODE</w:t>
        </w:r>
      </w:hyperlink>
      <w:r w:rsidR="00A71438">
        <w:t xml:space="preserve"> </w:t>
      </w:r>
      <w:r>
        <w:t>&lt;</w:t>
      </w:r>
      <w:r w:rsidRPr="00FC35F7">
        <w:t>flag</w:t>
      </w:r>
      <w:r>
        <w:t>&gt;)</w:t>
      </w:r>
    </w:p>
    <w:p w14:paraId="24B3B983" w14:textId="452578BE" w:rsidR="00A71438" w:rsidRDefault="00082918" w:rsidP="00A71438">
      <w:r>
        <w:t xml:space="preserve">Change of </w:t>
      </w:r>
      <w:r w:rsidR="00A71438">
        <w:t>cutting mode</w:t>
      </w:r>
    </w:p>
    <w:tbl>
      <w:tblPr>
        <w:tblStyle w:val="Tabellrutnt"/>
        <w:tblW w:w="0" w:type="auto"/>
        <w:tblInd w:w="108" w:type="dxa"/>
        <w:tblLook w:val="04A0" w:firstRow="1" w:lastRow="0" w:firstColumn="1" w:lastColumn="0" w:noHBand="0" w:noVBand="1"/>
      </w:tblPr>
      <w:tblGrid>
        <w:gridCol w:w="1843"/>
        <w:gridCol w:w="851"/>
        <w:gridCol w:w="7880"/>
      </w:tblGrid>
      <w:tr w:rsidR="00082918" w:rsidRPr="00082918" w14:paraId="6FA71AA6" w14:textId="77777777" w:rsidTr="00082918">
        <w:tc>
          <w:tcPr>
            <w:tcW w:w="1843" w:type="dxa"/>
          </w:tcPr>
          <w:p w14:paraId="48BF4552" w14:textId="6153B8FF" w:rsidR="00082918" w:rsidRPr="00082918" w:rsidRDefault="00082918" w:rsidP="00A71438">
            <w:pPr>
              <w:rPr>
                <w:sz w:val="20"/>
                <w:szCs w:val="20"/>
              </w:rPr>
            </w:pPr>
            <w:r w:rsidRPr="00082918">
              <w:rPr>
                <w:sz w:val="20"/>
                <w:szCs w:val="20"/>
              </w:rPr>
              <w:t>&lt;flag&gt;</w:t>
            </w:r>
          </w:p>
        </w:tc>
        <w:tc>
          <w:tcPr>
            <w:tcW w:w="851" w:type="dxa"/>
          </w:tcPr>
          <w:p w14:paraId="6CD32976" w14:textId="1EED68F7" w:rsidR="00082918" w:rsidRPr="00082918" w:rsidRDefault="00082918" w:rsidP="00A71438">
            <w:pPr>
              <w:rPr>
                <w:sz w:val="20"/>
                <w:szCs w:val="20"/>
              </w:rPr>
            </w:pPr>
            <w:r w:rsidRPr="00082918">
              <w:rPr>
                <w:sz w:val="20"/>
                <w:szCs w:val="20"/>
              </w:rPr>
              <w:t>int</w:t>
            </w:r>
          </w:p>
        </w:tc>
        <w:tc>
          <w:tcPr>
            <w:tcW w:w="7880" w:type="dxa"/>
          </w:tcPr>
          <w:p w14:paraId="01591A2F" w14:textId="77777777" w:rsidR="00082918" w:rsidRPr="00082918" w:rsidRDefault="00082918" w:rsidP="00082918">
            <w:pPr>
              <w:rPr>
                <w:sz w:val="20"/>
                <w:szCs w:val="20"/>
              </w:rPr>
            </w:pPr>
            <w:r w:rsidRPr="00082918">
              <w:rPr>
                <w:sz w:val="20"/>
                <w:szCs w:val="20"/>
              </w:rPr>
              <w:t>The flag has following meaning.</w:t>
            </w:r>
          </w:p>
          <w:p w14:paraId="6E90EEA5" w14:textId="77777777" w:rsidR="00082918" w:rsidRPr="00082918" w:rsidRDefault="00082918" w:rsidP="00082918">
            <w:pPr>
              <w:rPr>
                <w:sz w:val="20"/>
                <w:szCs w:val="20"/>
              </w:rPr>
            </w:pPr>
            <w:r w:rsidRPr="00082918">
              <w:rPr>
                <w:sz w:val="20"/>
                <w:szCs w:val="20"/>
              </w:rPr>
              <w:t>0=Measuring</w:t>
            </w:r>
          </w:p>
          <w:p w14:paraId="492013BF" w14:textId="77777777" w:rsidR="00082918" w:rsidRPr="00082918" w:rsidRDefault="00082918" w:rsidP="00082918">
            <w:pPr>
              <w:rPr>
                <w:sz w:val="20"/>
                <w:szCs w:val="20"/>
              </w:rPr>
            </w:pPr>
            <w:r w:rsidRPr="00082918">
              <w:rPr>
                <w:sz w:val="20"/>
                <w:szCs w:val="20"/>
              </w:rPr>
              <w:t>1=Drilling</w:t>
            </w:r>
          </w:p>
          <w:p w14:paraId="6EA25E20" w14:textId="77777777" w:rsidR="00082918" w:rsidRPr="00082918" w:rsidRDefault="00082918" w:rsidP="00082918">
            <w:pPr>
              <w:rPr>
                <w:sz w:val="20"/>
                <w:szCs w:val="20"/>
              </w:rPr>
            </w:pPr>
            <w:r w:rsidRPr="00082918">
              <w:rPr>
                <w:sz w:val="20"/>
                <w:szCs w:val="20"/>
              </w:rPr>
              <w:t>2=Marking</w:t>
            </w:r>
          </w:p>
          <w:p w14:paraId="6601E65C" w14:textId="77777777" w:rsidR="00082918" w:rsidRPr="00082918" w:rsidRDefault="00082918" w:rsidP="00082918">
            <w:pPr>
              <w:rPr>
                <w:sz w:val="20"/>
                <w:szCs w:val="20"/>
              </w:rPr>
            </w:pPr>
            <w:r w:rsidRPr="00082918">
              <w:rPr>
                <w:sz w:val="20"/>
                <w:szCs w:val="20"/>
              </w:rPr>
              <w:t>3=Pre-piercing</w:t>
            </w:r>
          </w:p>
          <w:p w14:paraId="71EF579F" w14:textId="77777777" w:rsidR="00082918" w:rsidRPr="00082918" w:rsidRDefault="00082918" w:rsidP="00082918">
            <w:pPr>
              <w:rPr>
                <w:sz w:val="20"/>
                <w:szCs w:val="20"/>
              </w:rPr>
            </w:pPr>
            <w:r w:rsidRPr="00082918">
              <w:rPr>
                <w:sz w:val="20"/>
                <w:szCs w:val="20"/>
              </w:rPr>
              <w:lastRenderedPageBreak/>
              <w:t>4=Cutting</w:t>
            </w:r>
          </w:p>
          <w:p w14:paraId="060166CD" w14:textId="77777777" w:rsidR="00082918" w:rsidRPr="00082918" w:rsidRDefault="00082918" w:rsidP="00082918">
            <w:pPr>
              <w:rPr>
                <w:sz w:val="20"/>
                <w:szCs w:val="20"/>
              </w:rPr>
            </w:pPr>
            <w:r w:rsidRPr="00082918">
              <w:rPr>
                <w:sz w:val="20"/>
                <w:szCs w:val="20"/>
              </w:rPr>
              <w:t>5=Inkjet</w:t>
            </w:r>
          </w:p>
          <w:p w14:paraId="7ED179A5" w14:textId="77777777" w:rsidR="00082918" w:rsidRPr="00082918" w:rsidRDefault="00082918" w:rsidP="00082918">
            <w:pPr>
              <w:rPr>
                <w:sz w:val="20"/>
                <w:szCs w:val="20"/>
              </w:rPr>
            </w:pPr>
            <w:r w:rsidRPr="00082918">
              <w:rPr>
                <w:sz w:val="20"/>
                <w:szCs w:val="20"/>
              </w:rPr>
              <w:t>6=Special marking</w:t>
            </w:r>
          </w:p>
          <w:p w14:paraId="4534B177" w14:textId="2ECEFD76" w:rsidR="00082918" w:rsidRPr="00082918" w:rsidRDefault="00082918" w:rsidP="00082918">
            <w:pPr>
              <w:rPr>
                <w:sz w:val="20"/>
                <w:szCs w:val="20"/>
              </w:rPr>
            </w:pPr>
            <w:r w:rsidRPr="00082918">
              <w:rPr>
                <w:sz w:val="20"/>
                <w:szCs w:val="20"/>
              </w:rPr>
              <w:t>7=Measurepoints (for part positions)</w:t>
            </w:r>
          </w:p>
          <w:p w14:paraId="11890C42" w14:textId="3966A027" w:rsidR="00082918" w:rsidRPr="00082918" w:rsidRDefault="00082918" w:rsidP="00082918">
            <w:pPr>
              <w:rPr>
                <w:sz w:val="20"/>
                <w:szCs w:val="20"/>
              </w:rPr>
            </w:pPr>
            <w:r w:rsidRPr="00082918">
              <w:rPr>
                <w:sz w:val="20"/>
                <w:szCs w:val="20"/>
              </w:rPr>
              <w:t>8=Refpoints (for toolpath position)</w:t>
            </w:r>
          </w:p>
          <w:p w14:paraId="7BEA896D" w14:textId="70BB66A6" w:rsidR="00082918" w:rsidRPr="00082918" w:rsidRDefault="00B80868" w:rsidP="00C379E1">
            <w:pPr>
              <w:rPr>
                <w:sz w:val="20"/>
                <w:szCs w:val="20"/>
              </w:rPr>
            </w:pPr>
            <w:r>
              <w:rPr>
                <w:sz w:val="20"/>
                <w:szCs w:val="20"/>
              </w:rPr>
              <w:t>9=Sensoring mode</w:t>
            </w:r>
            <w:r w:rsidR="00C379E1">
              <w:rPr>
                <w:sz w:val="20"/>
                <w:szCs w:val="20"/>
              </w:rPr>
              <w:t xml:space="preserve"> : </w:t>
            </w:r>
            <w:r>
              <w:rPr>
                <w:sz w:val="20"/>
                <w:szCs w:val="20"/>
              </w:rPr>
              <w:t xml:space="preserve">When taking a height for drilling tools or special equipment. When this happen the $CHMODE are called from other functions. This is yet not handled from the preparation file. </w:t>
            </w:r>
          </w:p>
        </w:tc>
      </w:tr>
    </w:tbl>
    <w:p w14:paraId="2E6D66FF" w14:textId="410A25AF" w:rsidR="0001301F" w:rsidRDefault="00C379E1" w:rsidP="00FC35F7">
      <w:pPr>
        <w:pStyle w:val="Rubrik4"/>
      </w:pPr>
      <w:bookmarkStart w:id="942" w:name="_$CUTOFF_(TYPE_(3D-point))"/>
      <w:bookmarkEnd w:id="942"/>
      <w:r>
        <w:lastRenderedPageBreak/>
        <w:t>(</w:t>
      </w:r>
      <w:hyperlink w:anchor="_$CUTOFF_(TYPE_(3D-point))" w:history="1">
        <w:r w:rsidR="0001301F" w:rsidRPr="00055F6C">
          <w:rPr>
            <w:rStyle w:val="Hyperlnk"/>
            <w:bdr w:val="none" w:sz="0" w:space="0" w:color="auto"/>
          </w:rPr>
          <w:t>$CUTOFF</w:t>
        </w:r>
      </w:hyperlink>
      <w:r w:rsidR="0001301F">
        <w:t xml:space="preserve"> </w:t>
      </w:r>
      <w:r w:rsidR="00B22B93">
        <w:t>&lt;type&gt; &lt;3d-</w:t>
      </w:r>
      <w:r w:rsidR="007E171E" w:rsidRPr="00FC35F7">
        <w:t>point</w:t>
      </w:r>
      <w:r w:rsidR="00B22B93">
        <w:t>&gt;</w:t>
      </w:r>
      <w:r w:rsidR="0001301F">
        <w:t>)</w:t>
      </w:r>
    </w:p>
    <w:p w14:paraId="36667DEB" w14:textId="3DDE07AC" w:rsidR="00C379E1" w:rsidRDefault="00C379E1" w:rsidP="00C379E1">
      <w:r>
        <w:t>This instruction will do a lot of things internally. Most important is to turn of the jet and move the jet up to rapid height.</w:t>
      </w:r>
    </w:p>
    <w:tbl>
      <w:tblPr>
        <w:tblStyle w:val="Tabellrutnt"/>
        <w:tblW w:w="0" w:type="auto"/>
        <w:tblInd w:w="108" w:type="dxa"/>
        <w:tblLook w:val="04A0" w:firstRow="1" w:lastRow="0" w:firstColumn="1" w:lastColumn="0" w:noHBand="0" w:noVBand="1"/>
      </w:tblPr>
      <w:tblGrid>
        <w:gridCol w:w="1843"/>
        <w:gridCol w:w="851"/>
        <w:gridCol w:w="7880"/>
      </w:tblGrid>
      <w:tr w:rsidR="00C379E1" w:rsidRPr="00C379E1" w14:paraId="53DD3D79" w14:textId="77777777" w:rsidTr="00C379E1">
        <w:tc>
          <w:tcPr>
            <w:tcW w:w="1843" w:type="dxa"/>
          </w:tcPr>
          <w:p w14:paraId="5D039A0A" w14:textId="39867AE4" w:rsidR="00C379E1" w:rsidRPr="00C379E1" w:rsidRDefault="00C379E1" w:rsidP="00C379E1">
            <w:pPr>
              <w:rPr>
                <w:sz w:val="20"/>
                <w:szCs w:val="20"/>
              </w:rPr>
            </w:pPr>
            <w:r w:rsidRPr="00C379E1">
              <w:rPr>
                <w:sz w:val="20"/>
                <w:szCs w:val="20"/>
              </w:rPr>
              <w:t>&lt;type&gt;</w:t>
            </w:r>
          </w:p>
        </w:tc>
        <w:tc>
          <w:tcPr>
            <w:tcW w:w="851" w:type="dxa"/>
          </w:tcPr>
          <w:p w14:paraId="6E394D1E" w14:textId="7E8DF8AD" w:rsidR="00C379E1" w:rsidRPr="00C379E1" w:rsidRDefault="00C379E1" w:rsidP="00C379E1">
            <w:pPr>
              <w:rPr>
                <w:sz w:val="20"/>
                <w:szCs w:val="20"/>
              </w:rPr>
            </w:pPr>
            <w:r w:rsidRPr="00C379E1">
              <w:rPr>
                <w:sz w:val="20"/>
                <w:szCs w:val="20"/>
              </w:rPr>
              <w:t>int</w:t>
            </w:r>
          </w:p>
        </w:tc>
        <w:tc>
          <w:tcPr>
            <w:tcW w:w="7880" w:type="dxa"/>
          </w:tcPr>
          <w:p w14:paraId="61ABBFD3" w14:textId="77777777" w:rsidR="00C379E1" w:rsidRPr="00C379E1" w:rsidRDefault="00C379E1" w:rsidP="00C379E1">
            <w:pPr>
              <w:rPr>
                <w:sz w:val="20"/>
                <w:szCs w:val="20"/>
              </w:rPr>
            </w:pPr>
            <w:r w:rsidRPr="00C379E1">
              <w:rPr>
                <w:sz w:val="20"/>
                <w:szCs w:val="20"/>
              </w:rPr>
              <w:t>The argument has following meaning:</w:t>
            </w:r>
          </w:p>
          <w:p w14:paraId="7B7A5D11" w14:textId="77777777" w:rsidR="00C379E1" w:rsidRDefault="00C379E1" w:rsidP="00C379E1">
            <w:pPr>
              <w:rPr>
                <w:sz w:val="20"/>
                <w:szCs w:val="20"/>
              </w:rPr>
            </w:pPr>
            <w:r w:rsidRPr="00C379E1">
              <w:rPr>
                <w:sz w:val="20"/>
                <w:szCs w:val="20"/>
              </w:rPr>
              <w:t>0=This is a 2D $cutoff that (can) moves the jet vertical. The values in the &lt;3d-point&gt; argument is not used. The height is coming from the strategy.</w:t>
            </w:r>
          </w:p>
          <w:p w14:paraId="46456A2E" w14:textId="77777777" w:rsidR="00C379E1" w:rsidRDefault="00C379E1" w:rsidP="00C379E1">
            <w:pPr>
              <w:rPr>
                <w:sz w:val="20"/>
                <w:szCs w:val="20"/>
              </w:rPr>
            </w:pPr>
            <w:r>
              <w:rPr>
                <w:sz w:val="20"/>
                <w:szCs w:val="20"/>
              </w:rPr>
              <w:t>1=This is a 3D-5X $cutoff with a straight vertical lift (only Z will be used).</w:t>
            </w:r>
          </w:p>
          <w:p w14:paraId="27506FC9" w14:textId="53EAC2ED" w:rsidR="00C379E1" w:rsidRPr="00C379E1" w:rsidRDefault="00C379E1" w:rsidP="00C379E1">
            <w:pPr>
              <w:rPr>
                <w:sz w:val="20"/>
                <w:szCs w:val="20"/>
              </w:rPr>
            </w:pPr>
            <w:r>
              <w:rPr>
                <w:sz w:val="20"/>
                <w:szCs w:val="20"/>
              </w:rPr>
              <w:t xml:space="preserve">2=This is a 3D-5X $cutoff where the move out is not vertical. It will use </w:t>
            </w:r>
            <w:r w:rsidR="001D4AC1">
              <w:rPr>
                <w:sz w:val="20"/>
                <w:szCs w:val="20"/>
              </w:rPr>
              <w:t>X, Y and Z of the &lt;3d-point&gt;.</w:t>
            </w:r>
          </w:p>
        </w:tc>
      </w:tr>
      <w:tr w:rsidR="00C379E1" w:rsidRPr="00C379E1" w14:paraId="32633A76" w14:textId="77777777" w:rsidTr="00C379E1">
        <w:tc>
          <w:tcPr>
            <w:tcW w:w="1843" w:type="dxa"/>
          </w:tcPr>
          <w:p w14:paraId="698C216C" w14:textId="599C3A48" w:rsidR="00C379E1" w:rsidRPr="00C379E1" w:rsidRDefault="00C379E1" w:rsidP="00C379E1">
            <w:pPr>
              <w:rPr>
                <w:sz w:val="20"/>
                <w:szCs w:val="20"/>
              </w:rPr>
            </w:pPr>
            <w:r w:rsidRPr="00C379E1">
              <w:rPr>
                <w:sz w:val="20"/>
                <w:szCs w:val="20"/>
              </w:rPr>
              <w:t>&lt;3d-point&gt;</w:t>
            </w:r>
          </w:p>
        </w:tc>
        <w:tc>
          <w:tcPr>
            <w:tcW w:w="851" w:type="dxa"/>
          </w:tcPr>
          <w:p w14:paraId="3FEB1D9A" w14:textId="637AF098" w:rsidR="00C379E1" w:rsidRPr="00C379E1" w:rsidRDefault="001D4AC1" w:rsidP="00C379E1">
            <w:pPr>
              <w:rPr>
                <w:sz w:val="20"/>
                <w:szCs w:val="20"/>
              </w:rPr>
            </w:pPr>
            <w:r>
              <w:rPr>
                <w:sz w:val="20"/>
                <w:szCs w:val="20"/>
              </w:rPr>
              <w:t>list</w:t>
            </w:r>
          </w:p>
        </w:tc>
        <w:tc>
          <w:tcPr>
            <w:tcW w:w="7880" w:type="dxa"/>
          </w:tcPr>
          <w:p w14:paraId="39DB6FF7" w14:textId="6404B1D0" w:rsidR="00C379E1" w:rsidRPr="00C379E1" w:rsidRDefault="001D4AC1" w:rsidP="00C379E1">
            <w:pPr>
              <w:rPr>
                <w:sz w:val="20"/>
                <w:szCs w:val="20"/>
              </w:rPr>
            </w:pPr>
            <w:r>
              <w:rPr>
                <w:sz w:val="20"/>
                <w:szCs w:val="20"/>
              </w:rPr>
              <w:t>This is a 3D-point. It's only relevant in case that the &lt;type&gt; argument is 1 or 2</w:t>
            </w:r>
          </w:p>
        </w:tc>
      </w:tr>
    </w:tbl>
    <w:p w14:paraId="0CFC76D7" w14:textId="6BC246B3" w:rsidR="0001301F" w:rsidRDefault="00B22B93" w:rsidP="00FC35F7">
      <w:pPr>
        <w:pStyle w:val="Rubrik4"/>
      </w:pPr>
      <w:bookmarkStart w:id="943" w:name="_$CUTON_((ALLPOS),_COMP,"/>
      <w:bookmarkStart w:id="944" w:name="_Toc241996870"/>
      <w:bookmarkEnd w:id="943"/>
      <w:r>
        <w:t>(</w:t>
      </w:r>
      <w:hyperlink w:anchor="_$CUTON_((ALLPOS),_COMP," w:history="1">
        <w:r w:rsidR="0001301F" w:rsidRPr="00055F6C">
          <w:rPr>
            <w:rStyle w:val="Hyperlnk"/>
            <w:bdr w:val="none" w:sz="0" w:space="0" w:color="auto"/>
          </w:rPr>
          <w:t>$CUTON</w:t>
        </w:r>
      </w:hyperlink>
      <w:r w:rsidR="0001301F">
        <w:t xml:space="preserve"> </w:t>
      </w:r>
      <w:r>
        <w:t>&lt;allpos&gt; &lt;</w:t>
      </w:r>
      <w:r w:rsidR="00673B1A">
        <w:t>side</w:t>
      </w:r>
      <w:r>
        <w:t>&gt; &lt;ptype&gt; &lt;qua&gt;&lt;clen&gt; &lt;area&gt;</w:t>
      </w:r>
      <w:r w:rsidR="0001301F">
        <w:t xml:space="preserve"> </w:t>
      </w:r>
      <w:r>
        <w:t xml:space="preserve">&lt;geolen&gt; &lt;leadname&gt; &lt;nodename&gt; </w:t>
      </w:r>
      <w:r w:rsidR="00F2384C">
        <w:t xml:space="preserve">&lt;edge&gt; </w:t>
      </w:r>
      <w:r w:rsidR="008363F5">
        <w:t>&lt;</w:t>
      </w:r>
      <w:r w:rsidR="00F5024C">
        <w:t>piercingpos&gt;</w:t>
      </w:r>
      <w:r w:rsidR="0001301F">
        <w:t xml:space="preserve"> </w:t>
      </w:r>
      <w:r>
        <w:t>&lt;delta&gt; &lt;speed&gt; &lt;vector&gt; &lt;flag&gt; &lt;maxslope&gt;&lt;dir&gt; &lt;leadpla</w:t>
      </w:r>
      <w:r w:rsidR="007845BE">
        <w:t xml:space="preserve">n&gt; </w:t>
      </w:r>
      <w:bookmarkEnd w:id="944"/>
      <w:r w:rsidR="008363F5">
        <w:t>&lt;</w:t>
      </w:r>
      <w:r w:rsidR="007845BE">
        <w:t>allrot&gt;&lt;length&gt;&lt;attrib&gt;</w:t>
      </w:r>
      <w:r w:rsidR="0001301F">
        <w:t>)</w:t>
      </w:r>
    </w:p>
    <w:p w14:paraId="0551ADC7" w14:textId="4865C015" w:rsidR="00673B1A" w:rsidRDefault="00673B1A" w:rsidP="00673B1A">
      <w:r>
        <w:t>This instruction has the most argument and it will do a lot of things, like move the jet to correct position in XY, tilt the jet in piercing direction, move down to the material and make the piercing and the first linear part of the lead-in.</w:t>
      </w:r>
    </w:p>
    <w:tbl>
      <w:tblPr>
        <w:tblStyle w:val="Tabellrutnt"/>
        <w:tblW w:w="0" w:type="auto"/>
        <w:tblInd w:w="108" w:type="dxa"/>
        <w:tblLook w:val="04A0" w:firstRow="1" w:lastRow="0" w:firstColumn="1" w:lastColumn="0" w:noHBand="0" w:noVBand="1"/>
      </w:tblPr>
      <w:tblGrid>
        <w:gridCol w:w="1843"/>
        <w:gridCol w:w="851"/>
        <w:gridCol w:w="7880"/>
      </w:tblGrid>
      <w:tr w:rsidR="00673B1A" w:rsidRPr="009A653B" w14:paraId="482473F5" w14:textId="77777777" w:rsidTr="00673B1A">
        <w:tc>
          <w:tcPr>
            <w:tcW w:w="1843" w:type="dxa"/>
          </w:tcPr>
          <w:p w14:paraId="6DAF469E" w14:textId="77A06421" w:rsidR="00673B1A" w:rsidRPr="009A653B" w:rsidRDefault="00673B1A" w:rsidP="00673B1A">
            <w:r w:rsidRPr="009A653B">
              <w:t>&lt;allpos&gt;</w:t>
            </w:r>
          </w:p>
        </w:tc>
        <w:tc>
          <w:tcPr>
            <w:tcW w:w="851" w:type="dxa"/>
          </w:tcPr>
          <w:p w14:paraId="78350E56" w14:textId="383C1B46" w:rsidR="00673B1A" w:rsidRPr="009A653B" w:rsidRDefault="00673B1A" w:rsidP="00673B1A">
            <w:r w:rsidRPr="009A653B">
              <w:t>list</w:t>
            </w:r>
          </w:p>
        </w:tc>
        <w:tc>
          <w:tcPr>
            <w:tcW w:w="7880" w:type="dxa"/>
          </w:tcPr>
          <w:p w14:paraId="2673EBA9" w14:textId="4D62DE21" w:rsidR="00673B1A" w:rsidRPr="009A653B" w:rsidRDefault="00673B1A" w:rsidP="00673B1A">
            <w:pPr>
              <w:spacing w:line="240" w:lineRule="auto"/>
            </w:pPr>
            <w:r w:rsidRPr="009A653B">
              <w:t>This is the first connection point on the geometry, at the end of the lead-in.</w:t>
            </w:r>
          </w:p>
        </w:tc>
      </w:tr>
      <w:tr w:rsidR="00673B1A" w:rsidRPr="009A653B" w14:paraId="1C865C21" w14:textId="77777777" w:rsidTr="00673B1A">
        <w:tc>
          <w:tcPr>
            <w:tcW w:w="1843" w:type="dxa"/>
          </w:tcPr>
          <w:p w14:paraId="3981555F" w14:textId="1D981BC0" w:rsidR="00673B1A" w:rsidRPr="009A653B" w:rsidRDefault="00673B1A" w:rsidP="00673B1A">
            <w:r w:rsidRPr="009A653B">
              <w:t>&lt;side&gt;</w:t>
            </w:r>
          </w:p>
        </w:tc>
        <w:tc>
          <w:tcPr>
            <w:tcW w:w="851" w:type="dxa"/>
          </w:tcPr>
          <w:p w14:paraId="31B4EF69" w14:textId="2950E963" w:rsidR="00673B1A" w:rsidRPr="009A653B" w:rsidRDefault="00673B1A" w:rsidP="00673B1A">
            <w:r w:rsidRPr="009A653B">
              <w:t>int</w:t>
            </w:r>
          </w:p>
        </w:tc>
        <w:tc>
          <w:tcPr>
            <w:tcW w:w="7880" w:type="dxa"/>
          </w:tcPr>
          <w:p w14:paraId="774EA357" w14:textId="1D5660C4" w:rsidR="00673B1A" w:rsidRPr="009A653B" w:rsidRDefault="00FE0B6B" w:rsidP="00673B1A">
            <w:r w:rsidRPr="009A653B">
              <w:t>0= T</w:t>
            </w:r>
            <w:r w:rsidR="00673B1A" w:rsidRPr="009A653B">
              <w:t>he jet should be on the geometry.</w:t>
            </w:r>
            <w:r w:rsidRPr="009A653B">
              <w:t xml:space="preserve"> (G40)</w:t>
            </w:r>
          </w:p>
          <w:p w14:paraId="6887A6F9" w14:textId="361231E2" w:rsidR="00673B1A" w:rsidRPr="009A653B" w:rsidRDefault="00FE0B6B" w:rsidP="00673B1A">
            <w:r w:rsidRPr="009A653B">
              <w:t>1= T</w:t>
            </w:r>
            <w:r w:rsidR="00673B1A" w:rsidRPr="009A653B">
              <w:t xml:space="preserve">he jet will be on </w:t>
            </w:r>
            <w:r w:rsidRPr="009A653B">
              <w:t xml:space="preserve">the </w:t>
            </w:r>
            <w:r w:rsidR="00673B1A" w:rsidRPr="009A653B">
              <w:t>left side of the geometry.</w:t>
            </w:r>
            <w:r w:rsidRPr="009A653B">
              <w:t xml:space="preserve"> On the most CNC this is G41.</w:t>
            </w:r>
          </w:p>
          <w:p w14:paraId="7876C96F" w14:textId="1F66C896" w:rsidR="00FE0B6B" w:rsidRPr="009A653B" w:rsidRDefault="00FE0B6B" w:rsidP="00673B1A">
            <w:r w:rsidRPr="009A653B">
              <w:t>2= The jet will be on the right side of the geometry. On the most CNC this is G42,</w:t>
            </w:r>
          </w:p>
          <w:p w14:paraId="05515714" w14:textId="43A3E38F" w:rsidR="00673B1A" w:rsidRPr="009A653B" w:rsidRDefault="00FE0B6B" w:rsidP="00FE0B6B">
            <w:r w:rsidRPr="009A653B">
              <w:t>Note! If the machine settings are set to calculate the kerf compensation internally in the CAD/CAM or if the toolpath is from 3D-5X then G41/G42 will not be used. But the side &lt;argument&gt; is still 0,1 or 2.</w:t>
            </w:r>
          </w:p>
        </w:tc>
      </w:tr>
      <w:tr w:rsidR="00673B1A" w:rsidRPr="009A653B" w14:paraId="52A2BFA9" w14:textId="77777777" w:rsidTr="00673B1A">
        <w:tc>
          <w:tcPr>
            <w:tcW w:w="1843" w:type="dxa"/>
          </w:tcPr>
          <w:p w14:paraId="69892ADD" w14:textId="36B000F2" w:rsidR="00673B1A" w:rsidRPr="009A653B" w:rsidRDefault="00FE0B6B" w:rsidP="00673B1A">
            <w:r w:rsidRPr="009A653B">
              <w:t>&lt;ptype&gt;</w:t>
            </w:r>
          </w:p>
        </w:tc>
        <w:tc>
          <w:tcPr>
            <w:tcW w:w="851" w:type="dxa"/>
          </w:tcPr>
          <w:p w14:paraId="4E3E480F" w14:textId="608F5BFB" w:rsidR="00673B1A" w:rsidRPr="009A653B" w:rsidRDefault="00FE0B6B" w:rsidP="00673B1A">
            <w:r w:rsidRPr="009A653B">
              <w:t>int</w:t>
            </w:r>
          </w:p>
        </w:tc>
        <w:tc>
          <w:tcPr>
            <w:tcW w:w="7880" w:type="dxa"/>
          </w:tcPr>
          <w:p w14:paraId="5B59668F" w14:textId="77777777" w:rsidR="00673B1A" w:rsidRPr="009A653B" w:rsidRDefault="00FE0B6B" w:rsidP="00673B1A">
            <w:r w:rsidRPr="009A653B">
              <w:t>This argument controls the type of piercing:</w:t>
            </w:r>
          </w:p>
          <w:p w14:paraId="7C98766D" w14:textId="58864C8A" w:rsidR="00FE0B6B" w:rsidRPr="009A653B" w:rsidRDefault="00FE0B6B" w:rsidP="00673B1A">
            <w:r w:rsidRPr="009A653B">
              <w:t>0=</w:t>
            </w:r>
            <w:r w:rsidR="00780E0B" w:rsidRPr="009A653B">
              <w:t xml:space="preserve"> </w:t>
            </w:r>
            <w:r w:rsidRPr="009A653B">
              <w:t>Blind lead. This means that the jet will be turned on at the end of the lead-in.</w:t>
            </w:r>
          </w:p>
          <w:p w14:paraId="0F018E68" w14:textId="07EADF54" w:rsidR="00FE0B6B" w:rsidRPr="009A653B" w:rsidRDefault="00FE0B6B" w:rsidP="00673B1A">
            <w:r w:rsidRPr="009A653B">
              <w:t>1=</w:t>
            </w:r>
            <w:r w:rsidR="00780E0B" w:rsidRPr="009A653B">
              <w:t xml:space="preserve"> </w:t>
            </w:r>
            <w:r w:rsidRPr="009A653B">
              <w:t xml:space="preserve">Linear piercing. This means that the lead-in </w:t>
            </w:r>
            <w:r w:rsidR="00780E0B" w:rsidRPr="009A653B">
              <w:t>will be used as a piercing movement. This is the fastest method if you want to use a lead-in.</w:t>
            </w:r>
          </w:p>
          <w:p w14:paraId="2117BA77" w14:textId="07133BD4" w:rsidR="00780E0B" w:rsidRPr="009A653B" w:rsidRDefault="00780E0B" w:rsidP="00673B1A">
            <w:r w:rsidRPr="009A653B">
              <w:t>2= Stationary piercing. This is not a good type of piercing but it is supported just because that some users still want to use this.</w:t>
            </w:r>
          </w:p>
          <w:p w14:paraId="7B638331" w14:textId="372E522C" w:rsidR="00780E0B" w:rsidRPr="009A653B" w:rsidRDefault="00780E0B" w:rsidP="00673B1A">
            <w:r w:rsidRPr="009A653B">
              <w:t>3= Circular piercing.</w:t>
            </w:r>
          </w:p>
          <w:p w14:paraId="06259E9E" w14:textId="77777777" w:rsidR="00780E0B" w:rsidRPr="009A653B" w:rsidRDefault="00780E0B" w:rsidP="00673B1A">
            <w:r w:rsidRPr="009A653B">
              <w:t>4= (Deprecated drilling option) In Revision 1 it was possible to drill each geometry before you cut each geometry. This is not possible any more. All drilling will now be done Partwise or Sheetwise.</w:t>
            </w:r>
          </w:p>
          <w:p w14:paraId="78FF225A" w14:textId="023EB14B" w:rsidR="00780E0B" w:rsidRPr="009A653B" w:rsidRDefault="00780E0B" w:rsidP="00673B1A">
            <w:r w:rsidRPr="009A653B">
              <w:t xml:space="preserve">5= Air start. This option is when the piercing starts at a position that already are cut. For </w:t>
            </w:r>
            <w:r w:rsidR="00B862DD" w:rsidRPr="009A653B">
              <w:t>example,</w:t>
            </w:r>
            <w:r w:rsidRPr="009A653B">
              <w:t xml:space="preserve"> if the position is already pierced in low pressure.</w:t>
            </w:r>
          </w:p>
          <w:p w14:paraId="465F573E" w14:textId="4FB028B2" w:rsidR="00B862DD" w:rsidRPr="009A653B" w:rsidRDefault="00B862DD" w:rsidP="00673B1A">
            <w:r w:rsidRPr="009A653B">
              <w:t xml:space="preserve">6= User. This option is not specified. </w:t>
            </w:r>
          </w:p>
        </w:tc>
      </w:tr>
      <w:tr w:rsidR="00673B1A" w:rsidRPr="009A653B" w14:paraId="7ED45219" w14:textId="77777777" w:rsidTr="00673B1A">
        <w:tc>
          <w:tcPr>
            <w:tcW w:w="1843" w:type="dxa"/>
          </w:tcPr>
          <w:p w14:paraId="489FA3F1" w14:textId="008A1E9B" w:rsidR="00673B1A" w:rsidRPr="009A653B" w:rsidRDefault="00B862DD" w:rsidP="00673B1A">
            <w:r w:rsidRPr="009A653B">
              <w:t>&lt;qua&gt;</w:t>
            </w:r>
          </w:p>
        </w:tc>
        <w:tc>
          <w:tcPr>
            <w:tcW w:w="851" w:type="dxa"/>
          </w:tcPr>
          <w:p w14:paraId="2F611D75" w14:textId="59164186" w:rsidR="00673B1A" w:rsidRPr="009A653B" w:rsidRDefault="00B862DD" w:rsidP="00673B1A">
            <w:r w:rsidRPr="009A653B">
              <w:t>int</w:t>
            </w:r>
          </w:p>
        </w:tc>
        <w:tc>
          <w:tcPr>
            <w:tcW w:w="7880" w:type="dxa"/>
          </w:tcPr>
          <w:p w14:paraId="3BB3E13A" w14:textId="76732AEE" w:rsidR="00673B1A" w:rsidRPr="009A653B" w:rsidRDefault="00B862DD" w:rsidP="00673B1A">
            <w:r w:rsidRPr="009A653B">
              <w:t xml:space="preserve">This is the start cutting quality. </w:t>
            </w:r>
            <w:r w:rsidRPr="009A653B">
              <w:br/>
            </w:r>
            <w:r w:rsidRPr="009A653B">
              <w:lastRenderedPageBreak/>
              <w:t>The cutting quality can be from 1 (X-rough) to 4 (X-fine)</w:t>
            </w:r>
          </w:p>
        </w:tc>
      </w:tr>
      <w:tr w:rsidR="00673B1A" w:rsidRPr="009A653B" w14:paraId="40310109" w14:textId="77777777" w:rsidTr="00673B1A">
        <w:tc>
          <w:tcPr>
            <w:tcW w:w="1843" w:type="dxa"/>
          </w:tcPr>
          <w:p w14:paraId="325E75BB" w14:textId="6B8EDB2B" w:rsidR="00673B1A" w:rsidRPr="009A653B" w:rsidRDefault="00B862DD" w:rsidP="00673B1A">
            <w:r w:rsidRPr="009A653B">
              <w:lastRenderedPageBreak/>
              <w:t>&lt;clen&gt;</w:t>
            </w:r>
          </w:p>
        </w:tc>
        <w:tc>
          <w:tcPr>
            <w:tcW w:w="851" w:type="dxa"/>
          </w:tcPr>
          <w:p w14:paraId="6CD74918" w14:textId="60BC477B" w:rsidR="00673B1A" w:rsidRPr="009A653B" w:rsidRDefault="00B862DD" w:rsidP="00673B1A">
            <w:r w:rsidRPr="009A653B">
              <w:t>real</w:t>
            </w:r>
          </w:p>
        </w:tc>
        <w:tc>
          <w:tcPr>
            <w:tcW w:w="7880" w:type="dxa"/>
          </w:tcPr>
          <w:p w14:paraId="1A1C0679" w14:textId="08BD1E39" w:rsidR="00673B1A" w:rsidRPr="009A653B" w:rsidRDefault="00B862DD" w:rsidP="00673B1A">
            <w:r w:rsidRPr="009A653B">
              <w:t>Cutting length. The length of the lead-in and lead out is not included in this value</w:t>
            </w:r>
          </w:p>
        </w:tc>
      </w:tr>
      <w:tr w:rsidR="00673B1A" w:rsidRPr="009A653B" w14:paraId="79FED982" w14:textId="77777777" w:rsidTr="00673B1A">
        <w:tc>
          <w:tcPr>
            <w:tcW w:w="1843" w:type="dxa"/>
          </w:tcPr>
          <w:p w14:paraId="33018F23" w14:textId="235D2967" w:rsidR="00673B1A" w:rsidRPr="009A653B" w:rsidRDefault="00B862DD" w:rsidP="00673B1A">
            <w:r w:rsidRPr="009A653B">
              <w:t>&lt;area&gt;</w:t>
            </w:r>
          </w:p>
        </w:tc>
        <w:tc>
          <w:tcPr>
            <w:tcW w:w="851" w:type="dxa"/>
          </w:tcPr>
          <w:p w14:paraId="5DDCF586" w14:textId="549EF20A" w:rsidR="00673B1A" w:rsidRPr="009A653B" w:rsidRDefault="00B862DD" w:rsidP="00673B1A">
            <w:r w:rsidRPr="009A653B">
              <w:t>real</w:t>
            </w:r>
          </w:p>
        </w:tc>
        <w:tc>
          <w:tcPr>
            <w:tcW w:w="7880" w:type="dxa"/>
          </w:tcPr>
          <w:p w14:paraId="00C3FE49" w14:textId="68DF197A" w:rsidR="00673B1A" w:rsidRPr="009A653B" w:rsidRDefault="00B862DD" w:rsidP="00B862DD">
            <w:pPr>
              <w:spacing w:line="240" w:lineRule="auto"/>
            </w:pPr>
            <w:r w:rsidRPr="009A653B">
              <w:t>Area in square mm of the internal or external geometry. The value is 0 if not possible</w:t>
            </w:r>
          </w:p>
        </w:tc>
      </w:tr>
      <w:tr w:rsidR="00673B1A" w:rsidRPr="009A653B" w14:paraId="15198EDE" w14:textId="77777777" w:rsidTr="00673B1A">
        <w:tc>
          <w:tcPr>
            <w:tcW w:w="1843" w:type="dxa"/>
          </w:tcPr>
          <w:p w14:paraId="40EB49C3" w14:textId="1770F08B" w:rsidR="00673B1A" w:rsidRPr="009A653B" w:rsidRDefault="00216D20" w:rsidP="00673B1A">
            <w:r w:rsidRPr="009A653B">
              <w:t>&lt;geolen&gt;</w:t>
            </w:r>
          </w:p>
        </w:tc>
        <w:tc>
          <w:tcPr>
            <w:tcW w:w="851" w:type="dxa"/>
          </w:tcPr>
          <w:p w14:paraId="1D7994AF" w14:textId="634ECB47" w:rsidR="00673B1A" w:rsidRPr="009A653B" w:rsidRDefault="00216D20" w:rsidP="00673B1A">
            <w:r w:rsidRPr="009A653B">
              <w:t>real</w:t>
            </w:r>
          </w:p>
        </w:tc>
        <w:tc>
          <w:tcPr>
            <w:tcW w:w="7880" w:type="dxa"/>
          </w:tcPr>
          <w:p w14:paraId="5C49C50E" w14:textId="6796DB9C" w:rsidR="00673B1A" w:rsidRPr="009A653B" w:rsidRDefault="00216D20" w:rsidP="00673B1A">
            <w:r w:rsidRPr="009A653B">
              <w:t>Perimeter of the actual internal or external geometry. 0 if not possible.</w:t>
            </w:r>
          </w:p>
        </w:tc>
      </w:tr>
      <w:tr w:rsidR="00673B1A" w:rsidRPr="009A653B" w14:paraId="12183210" w14:textId="77777777" w:rsidTr="00673B1A">
        <w:tc>
          <w:tcPr>
            <w:tcW w:w="1843" w:type="dxa"/>
          </w:tcPr>
          <w:p w14:paraId="108A99E4" w14:textId="42A045D4" w:rsidR="00673B1A" w:rsidRPr="009A653B" w:rsidRDefault="00F5006E" w:rsidP="00673B1A">
            <w:r w:rsidRPr="009A653B">
              <w:t>&lt;leadname&gt;</w:t>
            </w:r>
          </w:p>
        </w:tc>
        <w:tc>
          <w:tcPr>
            <w:tcW w:w="851" w:type="dxa"/>
          </w:tcPr>
          <w:p w14:paraId="303E7EFE" w14:textId="00F539FB" w:rsidR="00673B1A" w:rsidRPr="009A653B" w:rsidRDefault="00F5006E" w:rsidP="00673B1A">
            <w:r w:rsidRPr="009A653B">
              <w:t>string</w:t>
            </w:r>
          </w:p>
        </w:tc>
        <w:tc>
          <w:tcPr>
            <w:tcW w:w="7880" w:type="dxa"/>
          </w:tcPr>
          <w:p w14:paraId="689AB4D5" w14:textId="2A897376" w:rsidR="00673B1A" w:rsidRPr="009A653B" w:rsidRDefault="00F5006E" w:rsidP="00673B1A">
            <w:r w:rsidRPr="009A653B">
              <w:t>The name of the lead.</w:t>
            </w:r>
          </w:p>
        </w:tc>
      </w:tr>
      <w:tr w:rsidR="00F5006E" w:rsidRPr="009A653B" w14:paraId="7BEB31B5" w14:textId="77777777" w:rsidTr="00F5006E">
        <w:tc>
          <w:tcPr>
            <w:tcW w:w="1843" w:type="dxa"/>
            <w:tcBorders>
              <w:bottom w:val="single" w:sz="4" w:space="0" w:color="000000" w:themeColor="text1"/>
            </w:tcBorders>
          </w:tcPr>
          <w:p w14:paraId="2B453949" w14:textId="27CC0604" w:rsidR="00F5006E" w:rsidRPr="009A653B" w:rsidRDefault="00F5006E" w:rsidP="00673B1A">
            <w:r w:rsidRPr="009A653B">
              <w:t>&lt;nodename&gt;</w:t>
            </w:r>
          </w:p>
        </w:tc>
        <w:tc>
          <w:tcPr>
            <w:tcW w:w="851" w:type="dxa"/>
            <w:tcBorders>
              <w:bottom w:val="single" w:sz="4" w:space="0" w:color="000000" w:themeColor="text1"/>
            </w:tcBorders>
          </w:tcPr>
          <w:p w14:paraId="19B37EF3" w14:textId="3A7372B1" w:rsidR="00F5006E" w:rsidRPr="009A653B" w:rsidRDefault="00F5006E" w:rsidP="00673B1A">
            <w:r w:rsidRPr="009A653B">
              <w:t>string</w:t>
            </w:r>
          </w:p>
        </w:tc>
        <w:tc>
          <w:tcPr>
            <w:tcW w:w="7880" w:type="dxa"/>
            <w:tcBorders>
              <w:bottom w:val="single" w:sz="4" w:space="0" w:color="000000" w:themeColor="text1"/>
            </w:tcBorders>
          </w:tcPr>
          <w:p w14:paraId="1619EECF" w14:textId="16F7FA8C" w:rsidR="00F5006E" w:rsidRPr="009A653B" w:rsidRDefault="00F5006E" w:rsidP="00673B1A">
            <w:r w:rsidRPr="009A653B">
              <w:t xml:space="preserve">The name of the node. The name is in many </w:t>
            </w:r>
            <w:r w:rsidR="00384F26" w:rsidRPr="009A653B">
              <w:t>cases</w:t>
            </w:r>
            <w:r w:rsidRPr="009A653B">
              <w:t xml:space="preserve"> generated automatically and cannot be changed.</w:t>
            </w:r>
          </w:p>
        </w:tc>
      </w:tr>
      <w:tr w:rsidR="00F5006E" w:rsidRPr="009A653B" w14:paraId="3A508C92" w14:textId="77777777" w:rsidTr="00673B1A">
        <w:tc>
          <w:tcPr>
            <w:tcW w:w="1843" w:type="dxa"/>
          </w:tcPr>
          <w:p w14:paraId="074DADD3" w14:textId="7B814BC8" w:rsidR="00F5006E" w:rsidRPr="009A653B" w:rsidRDefault="00384F26" w:rsidP="00F5006E">
            <w:r w:rsidRPr="009A653B">
              <w:t>&lt;</w:t>
            </w:r>
            <w:r w:rsidR="00F2384C">
              <w:t>edge</w:t>
            </w:r>
            <w:r w:rsidRPr="009A653B">
              <w:t>&gt;</w:t>
            </w:r>
          </w:p>
        </w:tc>
        <w:tc>
          <w:tcPr>
            <w:tcW w:w="851" w:type="dxa"/>
          </w:tcPr>
          <w:p w14:paraId="4A1234DE" w14:textId="600B5124" w:rsidR="00F5006E" w:rsidRPr="009A653B" w:rsidRDefault="00384F26" w:rsidP="00F5006E">
            <w:r w:rsidRPr="009A653B">
              <w:t>int</w:t>
            </w:r>
          </w:p>
        </w:tc>
        <w:tc>
          <w:tcPr>
            <w:tcW w:w="7880" w:type="dxa"/>
          </w:tcPr>
          <w:p w14:paraId="3EA7D346" w14:textId="77777777" w:rsidR="00384F26" w:rsidRPr="009A653B" w:rsidRDefault="00384F26" w:rsidP="00384F26">
            <w:r w:rsidRPr="009A653B">
              <w:t>-1 Means it’s an external contour</w:t>
            </w:r>
          </w:p>
          <w:p w14:paraId="47610802" w14:textId="77777777" w:rsidR="00384F26" w:rsidRPr="009A653B" w:rsidRDefault="00384F26" w:rsidP="00384F26">
            <w:r w:rsidRPr="009A653B">
              <w:t>0 Means an open contour (slot or common cutline or marking)</w:t>
            </w:r>
          </w:p>
          <w:p w14:paraId="378311D9" w14:textId="707D1DEC" w:rsidR="00F5006E" w:rsidRPr="009A653B" w:rsidRDefault="00384F26" w:rsidP="00384F26">
            <w:r w:rsidRPr="009A653B">
              <w:t>1 Means it’s an inside contour</w:t>
            </w:r>
          </w:p>
        </w:tc>
      </w:tr>
      <w:tr w:rsidR="00F5006E" w:rsidRPr="009A653B" w14:paraId="4C88D281" w14:textId="77777777" w:rsidTr="00673B1A">
        <w:tc>
          <w:tcPr>
            <w:tcW w:w="1843" w:type="dxa"/>
          </w:tcPr>
          <w:p w14:paraId="66AAF73D" w14:textId="6C2D8C9D" w:rsidR="00F5006E" w:rsidRPr="009A653B" w:rsidRDefault="00FF17BD" w:rsidP="00F5006E">
            <w:r w:rsidRPr="009A653B">
              <w:t>&lt;piercingpos&gt;</w:t>
            </w:r>
          </w:p>
        </w:tc>
        <w:tc>
          <w:tcPr>
            <w:tcW w:w="851" w:type="dxa"/>
          </w:tcPr>
          <w:p w14:paraId="47DBC0CB" w14:textId="322484E9" w:rsidR="00F5006E" w:rsidRPr="009A653B" w:rsidRDefault="00FF17BD" w:rsidP="00F5006E">
            <w:r w:rsidRPr="009A653B">
              <w:t>list</w:t>
            </w:r>
          </w:p>
        </w:tc>
        <w:tc>
          <w:tcPr>
            <w:tcW w:w="7880" w:type="dxa"/>
          </w:tcPr>
          <w:p w14:paraId="547FF939" w14:textId="6AAFC90E" w:rsidR="00F5006E" w:rsidRPr="009A653B" w:rsidRDefault="00FF17BD" w:rsidP="00F5006E">
            <w:r w:rsidRPr="009A653B">
              <w:t>This is the piercing position, at the beginning of the lead-in.</w:t>
            </w:r>
          </w:p>
        </w:tc>
      </w:tr>
      <w:tr w:rsidR="00F5006E" w:rsidRPr="009A653B" w14:paraId="7E8ABB1D" w14:textId="77777777" w:rsidTr="00673B1A">
        <w:tc>
          <w:tcPr>
            <w:tcW w:w="1843" w:type="dxa"/>
          </w:tcPr>
          <w:p w14:paraId="5406294F" w14:textId="156F87BC" w:rsidR="00F5006E" w:rsidRPr="009A653B" w:rsidRDefault="00FF17BD" w:rsidP="00F5006E">
            <w:r w:rsidRPr="009A653B">
              <w:t>&lt;iskerfed&gt;</w:t>
            </w:r>
          </w:p>
        </w:tc>
        <w:tc>
          <w:tcPr>
            <w:tcW w:w="851" w:type="dxa"/>
          </w:tcPr>
          <w:p w14:paraId="0B6B9A6A" w14:textId="058A34E7" w:rsidR="00F5006E" w:rsidRPr="009A653B" w:rsidRDefault="00FF17BD" w:rsidP="00F5006E">
            <w:r w:rsidRPr="009A653B">
              <w:t>bool</w:t>
            </w:r>
          </w:p>
        </w:tc>
        <w:tc>
          <w:tcPr>
            <w:tcW w:w="7880" w:type="dxa"/>
          </w:tcPr>
          <w:p w14:paraId="3A0F7866" w14:textId="752E1836" w:rsidR="00F5006E" w:rsidRPr="009A653B" w:rsidRDefault="00FF17BD" w:rsidP="00F5006E">
            <w:r w:rsidRPr="009A653B">
              <w:t>If it is T then IGEMS has already calculated the kerf compensation.</w:t>
            </w:r>
          </w:p>
        </w:tc>
      </w:tr>
      <w:tr w:rsidR="00F5006E" w:rsidRPr="009A653B" w14:paraId="55CCB320" w14:textId="77777777" w:rsidTr="00673B1A">
        <w:tc>
          <w:tcPr>
            <w:tcW w:w="1843" w:type="dxa"/>
          </w:tcPr>
          <w:p w14:paraId="0A11F6A8" w14:textId="4E88E9C8" w:rsidR="00F5006E" w:rsidRPr="009A653B" w:rsidRDefault="00FF17BD" w:rsidP="00F5006E">
            <w:r w:rsidRPr="009A653B">
              <w:t>&lt;speed&gt;</w:t>
            </w:r>
          </w:p>
        </w:tc>
        <w:tc>
          <w:tcPr>
            <w:tcW w:w="851" w:type="dxa"/>
          </w:tcPr>
          <w:p w14:paraId="6E303FEE" w14:textId="344BBA85" w:rsidR="00F5006E" w:rsidRPr="009A653B" w:rsidRDefault="00FF17BD" w:rsidP="00F5006E">
            <w:r w:rsidRPr="009A653B">
              <w:t>real</w:t>
            </w:r>
          </w:p>
        </w:tc>
        <w:tc>
          <w:tcPr>
            <w:tcW w:w="7880" w:type="dxa"/>
          </w:tcPr>
          <w:p w14:paraId="4C117BF1" w14:textId="211395F9" w:rsidR="00F5006E" w:rsidRPr="009A653B" w:rsidRDefault="00FF17BD" w:rsidP="00F5006E">
            <w:r w:rsidRPr="009A653B">
              <w:t>The speed for the lead in. Note! This can be modified in IGEMS2.LSP</w:t>
            </w:r>
          </w:p>
        </w:tc>
      </w:tr>
      <w:tr w:rsidR="00F5006E" w:rsidRPr="009A653B" w14:paraId="197B848A" w14:textId="77777777" w:rsidTr="00673B1A">
        <w:tc>
          <w:tcPr>
            <w:tcW w:w="1843" w:type="dxa"/>
          </w:tcPr>
          <w:p w14:paraId="48A96711" w14:textId="2F6FAC2F" w:rsidR="00F5006E" w:rsidRPr="009A653B" w:rsidRDefault="00FF17BD" w:rsidP="00F5006E">
            <w:r w:rsidRPr="009A653B">
              <w:t>&lt;vector&gt;</w:t>
            </w:r>
          </w:p>
        </w:tc>
        <w:tc>
          <w:tcPr>
            <w:tcW w:w="851" w:type="dxa"/>
          </w:tcPr>
          <w:p w14:paraId="25E3DDAE" w14:textId="6173E6BB" w:rsidR="00F5006E" w:rsidRPr="009A653B" w:rsidRDefault="00FF17BD" w:rsidP="00F5006E">
            <w:r w:rsidRPr="009A653B">
              <w:t>list</w:t>
            </w:r>
          </w:p>
        </w:tc>
        <w:tc>
          <w:tcPr>
            <w:tcW w:w="7880" w:type="dxa"/>
          </w:tcPr>
          <w:p w14:paraId="31BC2245" w14:textId="178CDE76" w:rsidR="00F5006E" w:rsidRPr="009A653B" w:rsidRDefault="00FF17BD" w:rsidP="00F5006E">
            <w:r w:rsidRPr="009A653B">
              <w:t>This is the theoretical jet stream direction. The vector length is the same as the actual material thickness in actual tilt of the jet.</w:t>
            </w:r>
          </w:p>
        </w:tc>
      </w:tr>
      <w:tr w:rsidR="00F5006E" w:rsidRPr="009A653B" w14:paraId="42FE4DA9" w14:textId="77777777" w:rsidTr="00673B1A">
        <w:tc>
          <w:tcPr>
            <w:tcW w:w="1843" w:type="dxa"/>
          </w:tcPr>
          <w:p w14:paraId="670A223C" w14:textId="694E3774" w:rsidR="00F5006E" w:rsidRPr="009A653B" w:rsidRDefault="00FF17BD" w:rsidP="00F5006E">
            <w:r w:rsidRPr="009A653B">
              <w:t>&lt;flag&gt;</w:t>
            </w:r>
          </w:p>
        </w:tc>
        <w:tc>
          <w:tcPr>
            <w:tcW w:w="851" w:type="dxa"/>
          </w:tcPr>
          <w:p w14:paraId="0AD045A5" w14:textId="027B172E" w:rsidR="00F5006E" w:rsidRPr="009A653B" w:rsidRDefault="00FF17BD" w:rsidP="00F5006E">
            <w:r w:rsidRPr="009A653B">
              <w:t>int</w:t>
            </w:r>
          </w:p>
        </w:tc>
        <w:tc>
          <w:tcPr>
            <w:tcW w:w="7880" w:type="dxa"/>
          </w:tcPr>
          <w:p w14:paraId="730C895B" w14:textId="62C06F9F" w:rsidR="00F5006E" w:rsidRPr="009A653B" w:rsidRDefault="00D271EB" w:rsidP="00D271EB">
            <w:pPr>
              <w:numPr>
                <w:ilvl w:val="0"/>
                <w:numId w:val="6"/>
              </w:numPr>
              <w:spacing w:line="240" w:lineRule="auto"/>
            </w:pPr>
            <w:r w:rsidRPr="009A653B">
              <w:t>FLAG=A bit value that controls following</w:t>
            </w:r>
            <w:r w:rsidRPr="009A653B">
              <w:br/>
              <w:t>1: Tilted piercing</w:t>
            </w:r>
            <w:r w:rsidRPr="009A653B">
              <w:br/>
              <w:t>2: Tilted cutting (bevel mode is top, bottom or advanced)</w:t>
            </w:r>
            <w:r w:rsidRPr="009A653B">
              <w:br/>
            </w:r>
            <w:r w:rsidRPr="009A653B">
              <w:rPr>
                <w:i/>
              </w:rPr>
              <w:t>4: Top bevel (Will later probably be removed)</w:t>
            </w:r>
            <w:r w:rsidRPr="009A653B">
              <w:rPr>
                <w:i/>
              </w:rPr>
              <w:br/>
              <w:t>8: Bottom bevel (will later probably be removed)</w:t>
            </w:r>
            <w:r w:rsidRPr="009A653B">
              <w:rPr>
                <w:i/>
              </w:rPr>
              <w:br/>
            </w:r>
            <w:r w:rsidRPr="009A653B">
              <w:t>16: This is from 3D-5X</w:t>
            </w:r>
            <w:r w:rsidRPr="009A653B">
              <w:rPr>
                <w:i/>
              </w:rPr>
              <w:br/>
              <w:t>32: Directional bevel (will later probably be removed)</w:t>
            </w:r>
            <w:r w:rsidRPr="009A653B">
              <w:br/>
              <w:t>64: TAC can be used on this geometry.</w:t>
            </w:r>
            <w:r w:rsidRPr="009A653B">
              <w:br/>
              <w:t>128: Excepted from speed ramping.</w:t>
            </w:r>
            <w:r w:rsidRPr="009A653B">
              <w:br/>
              <w:t>If force 3X cutting in 3D-5X then this value is not 1 and not 2.</w:t>
            </w:r>
          </w:p>
        </w:tc>
      </w:tr>
      <w:tr w:rsidR="00F5006E" w:rsidRPr="009A653B" w14:paraId="240AEC68" w14:textId="77777777" w:rsidTr="00673B1A">
        <w:tc>
          <w:tcPr>
            <w:tcW w:w="1843" w:type="dxa"/>
          </w:tcPr>
          <w:p w14:paraId="6ECFBA7A" w14:textId="030A3158" w:rsidR="00F5006E" w:rsidRPr="009A653B" w:rsidRDefault="00D271EB" w:rsidP="00F5006E">
            <w:r w:rsidRPr="009A653B">
              <w:t>&lt;maxslope&gt;</w:t>
            </w:r>
          </w:p>
        </w:tc>
        <w:tc>
          <w:tcPr>
            <w:tcW w:w="851" w:type="dxa"/>
          </w:tcPr>
          <w:p w14:paraId="3231C71E" w14:textId="0D88348B" w:rsidR="00F5006E" w:rsidRPr="009A653B" w:rsidRDefault="00D271EB" w:rsidP="00F5006E">
            <w:r w:rsidRPr="009A653B">
              <w:t>real</w:t>
            </w:r>
          </w:p>
        </w:tc>
        <w:tc>
          <w:tcPr>
            <w:tcW w:w="7880" w:type="dxa"/>
          </w:tcPr>
          <w:p w14:paraId="3AB099D9" w14:textId="4EA961B0" w:rsidR="00F5006E" w:rsidRPr="009A653B" w:rsidRDefault="00D271EB" w:rsidP="00F5006E">
            <w:r w:rsidRPr="009A653B">
              <w:t xml:space="preserve">This is the maximum cutting angle </w:t>
            </w:r>
            <w:r w:rsidR="008B3221" w:rsidRPr="009A653B">
              <w:t>for actual toolpath-</w:t>
            </w:r>
          </w:p>
        </w:tc>
      </w:tr>
      <w:tr w:rsidR="00F5006E" w:rsidRPr="009A653B" w14:paraId="2117B8FA" w14:textId="77777777" w:rsidTr="00673B1A">
        <w:tc>
          <w:tcPr>
            <w:tcW w:w="1843" w:type="dxa"/>
          </w:tcPr>
          <w:p w14:paraId="5DDDD753" w14:textId="689B089F" w:rsidR="00F5006E" w:rsidRPr="009A653B" w:rsidRDefault="00074C43" w:rsidP="00F5006E">
            <w:r w:rsidRPr="009A653B">
              <w:t>&lt;direction&gt;</w:t>
            </w:r>
          </w:p>
        </w:tc>
        <w:tc>
          <w:tcPr>
            <w:tcW w:w="851" w:type="dxa"/>
          </w:tcPr>
          <w:p w14:paraId="229A8151" w14:textId="386048C1" w:rsidR="00F5006E" w:rsidRPr="009A653B" w:rsidRDefault="00074C43" w:rsidP="00F5006E">
            <w:r w:rsidRPr="009A653B">
              <w:t>real</w:t>
            </w:r>
          </w:p>
        </w:tc>
        <w:tc>
          <w:tcPr>
            <w:tcW w:w="7880" w:type="dxa"/>
          </w:tcPr>
          <w:p w14:paraId="1C5FC510" w14:textId="0E67DDB3" w:rsidR="00F5006E" w:rsidRPr="009A653B" w:rsidRDefault="00074C43" w:rsidP="00F5006E">
            <w:r w:rsidRPr="009A653B">
              <w:t>The direction of the first movement on the geometry.</w:t>
            </w:r>
          </w:p>
        </w:tc>
      </w:tr>
      <w:tr w:rsidR="00F5006E" w:rsidRPr="009A653B" w14:paraId="556E6067" w14:textId="77777777" w:rsidTr="00074C43">
        <w:tc>
          <w:tcPr>
            <w:tcW w:w="1843" w:type="dxa"/>
            <w:tcBorders>
              <w:bottom w:val="single" w:sz="4" w:space="0" w:color="000000" w:themeColor="text1"/>
            </w:tcBorders>
          </w:tcPr>
          <w:p w14:paraId="1B8EFF70" w14:textId="0E4D5680" w:rsidR="00F5006E" w:rsidRPr="009A653B" w:rsidRDefault="00074C43" w:rsidP="00F5006E">
            <w:r w:rsidRPr="009A653B">
              <w:t>&lt;leadplan&gt;</w:t>
            </w:r>
          </w:p>
        </w:tc>
        <w:tc>
          <w:tcPr>
            <w:tcW w:w="851" w:type="dxa"/>
            <w:tcBorders>
              <w:bottom w:val="single" w:sz="4" w:space="0" w:color="000000" w:themeColor="text1"/>
            </w:tcBorders>
          </w:tcPr>
          <w:p w14:paraId="57EA2D2C" w14:textId="265C2900" w:rsidR="00F5006E" w:rsidRPr="009A653B" w:rsidRDefault="00074C43" w:rsidP="00F5006E">
            <w:r w:rsidRPr="009A653B">
              <w:t>list</w:t>
            </w:r>
          </w:p>
        </w:tc>
        <w:tc>
          <w:tcPr>
            <w:tcW w:w="7880" w:type="dxa"/>
            <w:tcBorders>
              <w:bottom w:val="single" w:sz="4" w:space="0" w:color="000000" w:themeColor="text1"/>
            </w:tcBorders>
          </w:tcPr>
          <w:p w14:paraId="4DD3E7BF" w14:textId="35941B31" w:rsidR="00F5006E" w:rsidRPr="009A653B" w:rsidRDefault="00074C43" w:rsidP="00F5006E">
            <w:r w:rsidRPr="009A653B">
              <w:t>This is a vector that describe the normal to the lead plan. This is used for making the circular piercing in a non XY-plan. Used by CPIERC-CIRCLE and CPIERC-LINE</w:t>
            </w:r>
          </w:p>
        </w:tc>
      </w:tr>
      <w:tr w:rsidR="0097105F" w:rsidRPr="009A653B" w14:paraId="6D560409" w14:textId="77777777" w:rsidTr="0097105F">
        <w:tc>
          <w:tcPr>
            <w:tcW w:w="1843" w:type="dxa"/>
          </w:tcPr>
          <w:p w14:paraId="4B7E4A75" w14:textId="5EB37351" w:rsidR="0097105F" w:rsidRPr="009A653B" w:rsidRDefault="0097105F" w:rsidP="00F5006E">
            <w:r w:rsidRPr="009A653B">
              <w:t>&lt;allrot&gt;</w:t>
            </w:r>
          </w:p>
        </w:tc>
        <w:tc>
          <w:tcPr>
            <w:tcW w:w="851" w:type="dxa"/>
          </w:tcPr>
          <w:p w14:paraId="46FB50A2" w14:textId="5A4A31D5" w:rsidR="0097105F" w:rsidRPr="009A653B" w:rsidRDefault="0097105F" w:rsidP="00F5006E">
            <w:r w:rsidRPr="009A653B">
              <w:t>list</w:t>
            </w:r>
          </w:p>
        </w:tc>
        <w:tc>
          <w:tcPr>
            <w:tcW w:w="7880" w:type="dxa"/>
          </w:tcPr>
          <w:p w14:paraId="3251206F" w14:textId="0EAD7E47" w:rsidR="0097105F" w:rsidRPr="009A653B" w:rsidRDefault="0097105F" w:rsidP="00F5006E">
            <w:r w:rsidRPr="009A653B">
              <w:t>Motor angle of A, B and C</w:t>
            </w:r>
            <w:r w:rsidR="00BF3D2D">
              <w:t xml:space="preserve"> at the end of the lead-in (at the geometry)</w:t>
            </w:r>
          </w:p>
        </w:tc>
      </w:tr>
      <w:tr w:rsidR="0097105F" w:rsidRPr="009A653B" w14:paraId="709AD694" w14:textId="77777777" w:rsidTr="0097105F">
        <w:tc>
          <w:tcPr>
            <w:tcW w:w="1843" w:type="dxa"/>
          </w:tcPr>
          <w:p w14:paraId="4DF39D97" w14:textId="4F3A4079" w:rsidR="0097105F" w:rsidRPr="009A653B" w:rsidRDefault="0097105F" w:rsidP="00F5006E">
            <w:r w:rsidRPr="009A653B">
              <w:t>&lt;length&gt;</w:t>
            </w:r>
          </w:p>
        </w:tc>
        <w:tc>
          <w:tcPr>
            <w:tcW w:w="851" w:type="dxa"/>
          </w:tcPr>
          <w:p w14:paraId="15F198FA" w14:textId="5AE456D7" w:rsidR="0097105F" w:rsidRPr="009A653B" w:rsidRDefault="0097105F" w:rsidP="00F5006E">
            <w:r w:rsidRPr="009A653B">
              <w:t>real</w:t>
            </w:r>
          </w:p>
        </w:tc>
        <w:tc>
          <w:tcPr>
            <w:tcW w:w="7880" w:type="dxa"/>
          </w:tcPr>
          <w:p w14:paraId="7086709B" w14:textId="4673B216" w:rsidR="0097105F" w:rsidRPr="009A653B" w:rsidRDefault="00804E62" w:rsidP="00F5006E">
            <w:r w:rsidRPr="009A653B">
              <w:t>This is the movement length of the lead-in. This is needed to calculate the correct speed when using rotation axis.</w:t>
            </w:r>
          </w:p>
        </w:tc>
      </w:tr>
      <w:tr w:rsidR="00804E62" w:rsidRPr="009A653B" w14:paraId="0514BE8A" w14:textId="77777777" w:rsidTr="0097105F">
        <w:tc>
          <w:tcPr>
            <w:tcW w:w="1843" w:type="dxa"/>
          </w:tcPr>
          <w:p w14:paraId="2AA7456F" w14:textId="69832A65" w:rsidR="00804E62" w:rsidRPr="009A653B" w:rsidRDefault="00804E62" w:rsidP="00F5006E">
            <w:r w:rsidRPr="009A653B">
              <w:t>&lt;attrib&gt;</w:t>
            </w:r>
          </w:p>
        </w:tc>
        <w:tc>
          <w:tcPr>
            <w:tcW w:w="851" w:type="dxa"/>
          </w:tcPr>
          <w:p w14:paraId="6E1F8AB0" w14:textId="732C010B" w:rsidR="00804E62" w:rsidRPr="009A653B" w:rsidRDefault="00804E62" w:rsidP="00F5006E">
            <w:r w:rsidRPr="009A653B">
              <w:t>string</w:t>
            </w:r>
          </w:p>
        </w:tc>
        <w:tc>
          <w:tcPr>
            <w:tcW w:w="7880" w:type="dxa"/>
          </w:tcPr>
          <w:p w14:paraId="45C1C85C" w14:textId="70330897" w:rsidR="00804E62" w:rsidRPr="009A653B" w:rsidRDefault="00804E62" w:rsidP="00804E62">
            <w:pPr>
              <w:spacing w:line="240" w:lineRule="auto"/>
            </w:pPr>
            <w:r w:rsidRPr="009A653B">
              <w:t>The argument is a text attribute that can be entered in the Edit toolpath. If no attribute is given the argument is an empty string "".</w:t>
            </w:r>
          </w:p>
          <w:p w14:paraId="4B187A32" w14:textId="77777777" w:rsidR="00804E62" w:rsidRPr="009A653B" w:rsidRDefault="00804E62" w:rsidP="00F5006E"/>
        </w:tc>
      </w:tr>
    </w:tbl>
    <w:p w14:paraId="6A27B4AB" w14:textId="214AB1E5" w:rsidR="007845BE" w:rsidRDefault="007845BE" w:rsidP="00FC35F7">
      <w:pPr>
        <w:pStyle w:val="Rubrik4"/>
      </w:pPr>
      <w:r>
        <w:t>(</w:t>
      </w:r>
      <w:hyperlink w:anchor="_$HOLE(&lt;allpos&gt;_TYPE_RADIUS" w:history="1">
        <w:r w:rsidRPr="00055F6C">
          <w:rPr>
            <w:rStyle w:val="Hyperlnk"/>
            <w:bdr w:val="none" w:sz="0" w:space="0" w:color="auto"/>
          </w:rPr>
          <w:t>$HOLE</w:t>
        </w:r>
      </w:hyperlink>
      <w:r>
        <w:t xml:space="preserve"> &lt;allpos&gt; &lt;type&gt;&lt;radius&gt; &lt;attrib&gt; &lt;</w:t>
      </w:r>
      <w:r w:rsidRPr="00FC35F7">
        <w:t>quality</w:t>
      </w:r>
      <w:r>
        <w:t>&gt;)</w:t>
      </w:r>
    </w:p>
    <w:p w14:paraId="4A8E0D13" w14:textId="2B795DEA" w:rsidR="00BF3D2D" w:rsidRPr="00BF3D2D" w:rsidRDefault="00BF3D2D" w:rsidP="00BF3D2D">
      <w:r>
        <w:t>This instruction has 5 different options.</w:t>
      </w:r>
    </w:p>
    <w:tbl>
      <w:tblPr>
        <w:tblStyle w:val="Tabellrutnt"/>
        <w:tblW w:w="0" w:type="auto"/>
        <w:tblInd w:w="108" w:type="dxa"/>
        <w:tblLook w:val="04A0" w:firstRow="1" w:lastRow="0" w:firstColumn="1" w:lastColumn="0" w:noHBand="0" w:noVBand="1"/>
      </w:tblPr>
      <w:tblGrid>
        <w:gridCol w:w="1843"/>
        <w:gridCol w:w="851"/>
        <w:gridCol w:w="7804"/>
      </w:tblGrid>
      <w:tr w:rsidR="00BF3D2D" w:rsidRPr="00FC35F7" w14:paraId="336F3110" w14:textId="77777777" w:rsidTr="00BF3D2D">
        <w:tc>
          <w:tcPr>
            <w:tcW w:w="1843" w:type="dxa"/>
          </w:tcPr>
          <w:p w14:paraId="2E196DEB" w14:textId="4498505B" w:rsidR="00BF3D2D" w:rsidRPr="00FC35F7" w:rsidRDefault="00BF3D2D" w:rsidP="00BF3D2D">
            <w:pPr>
              <w:rPr>
                <w:sz w:val="20"/>
                <w:szCs w:val="20"/>
              </w:rPr>
            </w:pPr>
            <w:r w:rsidRPr="00FC35F7">
              <w:rPr>
                <w:sz w:val="20"/>
                <w:szCs w:val="20"/>
              </w:rPr>
              <w:t>&lt;allpos&gt;</w:t>
            </w:r>
          </w:p>
        </w:tc>
        <w:tc>
          <w:tcPr>
            <w:tcW w:w="851" w:type="dxa"/>
          </w:tcPr>
          <w:p w14:paraId="209A9CA6" w14:textId="7DF640B7" w:rsidR="00BF3D2D" w:rsidRPr="00FC35F7" w:rsidRDefault="00BF3D2D" w:rsidP="00BF3D2D">
            <w:pPr>
              <w:rPr>
                <w:sz w:val="20"/>
                <w:szCs w:val="20"/>
              </w:rPr>
            </w:pPr>
            <w:r w:rsidRPr="00FC35F7">
              <w:rPr>
                <w:sz w:val="20"/>
                <w:szCs w:val="20"/>
              </w:rPr>
              <w:t>list</w:t>
            </w:r>
          </w:p>
        </w:tc>
        <w:tc>
          <w:tcPr>
            <w:tcW w:w="7804" w:type="dxa"/>
          </w:tcPr>
          <w:p w14:paraId="667862B2" w14:textId="466600A0" w:rsidR="00BF3D2D" w:rsidRPr="00FC35F7" w:rsidRDefault="00BF3D2D" w:rsidP="00BF3D2D">
            <w:pPr>
              <w:rPr>
                <w:sz w:val="20"/>
                <w:szCs w:val="20"/>
              </w:rPr>
            </w:pPr>
            <w:r w:rsidRPr="00FC35F7">
              <w:rPr>
                <w:sz w:val="20"/>
                <w:szCs w:val="20"/>
              </w:rPr>
              <w:t>A list of three reals that describe the position in X, Y and Z.</w:t>
            </w:r>
          </w:p>
        </w:tc>
      </w:tr>
      <w:tr w:rsidR="00BF3D2D" w:rsidRPr="00FC35F7" w14:paraId="759BAB8F" w14:textId="77777777" w:rsidTr="00BF3D2D">
        <w:tc>
          <w:tcPr>
            <w:tcW w:w="1843" w:type="dxa"/>
          </w:tcPr>
          <w:p w14:paraId="4BBA09F4" w14:textId="45AE4241" w:rsidR="00BF3D2D" w:rsidRPr="00FC35F7" w:rsidRDefault="00BF3D2D" w:rsidP="00BF3D2D">
            <w:pPr>
              <w:rPr>
                <w:sz w:val="20"/>
                <w:szCs w:val="20"/>
              </w:rPr>
            </w:pPr>
            <w:r w:rsidRPr="00FC35F7">
              <w:rPr>
                <w:sz w:val="20"/>
                <w:szCs w:val="20"/>
              </w:rPr>
              <w:t>&lt;type&gt;</w:t>
            </w:r>
          </w:p>
        </w:tc>
        <w:tc>
          <w:tcPr>
            <w:tcW w:w="851" w:type="dxa"/>
          </w:tcPr>
          <w:p w14:paraId="3B1CB8FF" w14:textId="6E179CD2" w:rsidR="00BF3D2D" w:rsidRPr="00FC35F7" w:rsidRDefault="00BF3D2D" w:rsidP="00BF3D2D">
            <w:pPr>
              <w:rPr>
                <w:sz w:val="20"/>
                <w:szCs w:val="20"/>
              </w:rPr>
            </w:pPr>
            <w:r w:rsidRPr="00FC35F7">
              <w:rPr>
                <w:sz w:val="20"/>
                <w:szCs w:val="20"/>
              </w:rPr>
              <w:t>int</w:t>
            </w:r>
          </w:p>
        </w:tc>
        <w:tc>
          <w:tcPr>
            <w:tcW w:w="7804" w:type="dxa"/>
          </w:tcPr>
          <w:p w14:paraId="2169123C" w14:textId="77777777" w:rsidR="00BF3D2D" w:rsidRPr="00FC35F7" w:rsidRDefault="00BF3D2D" w:rsidP="00BF3D2D">
            <w:pPr>
              <w:rPr>
                <w:sz w:val="20"/>
                <w:szCs w:val="20"/>
              </w:rPr>
            </w:pPr>
            <w:r w:rsidRPr="00FC35F7">
              <w:rPr>
                <w:sz w:val="20"/>
                <w:szCs w:val="20"/>
              </w:rPr>
              <w:t>This is the type of hole instruction.</w:t>
            </w:r>
          </w:p>
          <w:p w14:paraId="707CE03E" w14:textId="4FC09218" w:rsidR="00BF3D2D" w:rsidRPr="00FC35F7" w:rsidRDefault="00BF3D2D" w:rsidP="00BF3D2D">
            <w:pPr>
              <w:rPr>
                <w:sz w:val="20"/>
                <w:szCs w:val="20"/>
              </w:rPr>
            </w:pPr>
            <w:r w:rsidRPr="00FC35F7">
              <w:rPr>
                <w:sz w:val="20"/>
                <w:szCs w:val="20"/>
              </w:rPr>
              <w:t>1=Drilling</w:t>
            </w:r>
            <w:r w:rsidR="00FC35F7" w:rsidRPr="00FC35F7">
              <w:rPr>
                <w:sz w:val="20"/>
                <w:szCs w:val="20"/>
              </w:rPr>
              <w:t xml:space="preserve"> is not used, it will directly use the $DRILLING instruction.</w:t>
            </w:r>
          </w:p>
          <w:p w14:paraId="399F7624" w14:textId="484A5A5B" w:rsidR="00BF3D2D" w:rsidRPr="00FC35F7" w:rsidRDefault="00BF3D2D" w:rsidP="00BF3D2D">
            <w:pPr>
              <w:rPr>
                <w:sz w:val="20"/>
                <w:szCs w:val="20"/>
              </w:rPr>
            </w:pPr>
            <w:r w:rsidRPr="00FC35F7">
              <w:rPr>
                <w:sz w:val="20"/>
                <w:szCs w:val="20"/>
              </w:rPr>
              <w:t>2=Marking</w:t>
            </w:r>
          </w:p>
          <w:p w14:paraId="2FD80161" w14:textId="0A28FEF1" w:rsidR="00BF3D2D" w:rsidRPr="00FC35F7" w:rsidRDefault="00BF3D2D" w:rsidP="00BF3D2D">
            <w:pPr>
              <w:rPr>
                <w:sz w:val="20"/>
                <w:szCs w:val="20"/>
              </w:rPr>
            </w:pPr>
            <w:r w:rsidRPr="00FC35F7">
              <w:rPr>
                <w:sz w:val="20"/>
                <w:szCs w:val="20"/>
              </w:rPr>
              <w:t>3=Circular piercing</w:t>
            </w:r>
          </w:p>
          <w:p w14:paraId="78C7AD42" w14:textId="5E43F8FF" w:rsidR="00BF3D2D" w:rsidRPr="00FC35F7" w:rsidRDefault="00BF3D2D" w:rsidP="00BF3D2D">
            <w:pPr>
              <w:rPr>
                <w:sz w:val="20"/>
                <w:szCs w:val="20"/>
              </w:rPr>
            </w:pPr>
            <w:r w:rsidRPr="00FC35F7">
              <w:rPr>
                <w:sz w:val="20"/>
                <w:szCs w:val="20"/>
              </w:rPr>
              <w:t>4=Cutting (HQCH)</w:t>
            </w:r>
          </w:p>
          <w:p w14:paraId="4BA6D4CD" w14:textId="27C02DC5" w:rsidR="00BF3D2D" w:rsidRPr="00FC35F7" w:rsidRDefault="00BF3D2D" w:rsidP="00BF3D2D">
            <w:pPr>
              <w:rPr>
                <w:sz w:val="20"/>
                <w:szCs w:val="20"/>
              </w:rPr>
            </w:pPr>
            <w:r w:rsidRPr="00FC35F7">
              <w:rPr>
                <w:sz w:val="20"/>
                <w:szCs w:val="20"/>
              </w:rPr>
              <w:t>5=Stationary piercing</w:t>
            </w:r>
          </w:p>
          <w:p w14:paraId="57F1E2EE" w14:textId="416C90EF" w:rsidR="00BF3D2D" w:rsidRPr="00FC35F7" w:rsidRDefault="00BF3D2D" w:rsidP="00BF3D2D">
            <w:pPr>
              <w:rPr>
                <w:sz w:val="20"/>
                <w:szCs w:val="20"/>
              </w:rPr>
            </w:pPr>
            <w:r w:rsidRPr="00FC35F7">
              <w:rPr>
                <w:sz w:val="20"/>
                <w:szCs w:val="20"/>
              </w:rPr>
              <w:t>6=Loading a subroutine (needs special arrangement in the postprocessor)</w:t>
            </w:r>
          </w:p>
        </w:tc>
      </w:tr>
      <w:tr w:rsidR="00BF3D2D" w:rsidRPr="00FC35F7" w14:paraId="6CAFB8B5" w14:textId="77777777" w:rsidTr="00BF3D2D">
        <w:tc>
          <w:tcPr>
            <w:tcW w:w="1843" w:type="dxa"/>
          </w:tcPr>
          <w:p w14:paraId="70118AC0" w14:textId="346A6CDC" w:rsidR="00BF3D2D" w:rsidRPr="00FC35F7" w:rsidRDefault="00BF3D2D" w:rsidP="00BF3D2D">
            <w:pPr>
              <w:rPr>
                <w:sz w:val="20"/>
                <w:szCs w:val="20"/>
              </w:rPr>
            </w:pPr>
            <w:r w:rsidRPr="00FC35F7">
              <w:rPr>
                <w:sz w:val="20"/>
                <w:szCs w:val="20"/>
              </w:rPr>
              <w:t>&lt;radius&gt;</w:t>
            </w:r>
          </w:p>
        </w:tc>
        <w:tc>
          <w:tcPr>
            <w:tcW w:w="851" w:type="dxa"/>
          </w:tcPr>
          <w:p w14:paraId="6C04E70D" w14:textId="10D6C3AC" w:rsidR="00BF3D2D" w:rsidRPr="00FC35F7" w:rsidRDefault="00BF3D2D" w:rsidP="00BF3D2D">
            <w:pPr>
              <w:rPr>
                <w:sz w:val="20"/>
                <w:szCs w:val="20"/>
              </w:rPr>
            </w:pPr>
            <w:r w:rsidRPr="00FC35F7">
              <w:rPr>
                <w:sz w:val="20"/>
                <w:szCs w:val="20"/>
              </w:rPr>
              <w:t>real</w:t>
            </w:r>
          </w:p>
        </w:tc>
        <w:tc>
          <w:tcPr>
            <w:tcW w:w="7804" w:type="dxa"/>
          </w:tcPr>
          <w:p w14:paraId="1320CEF1" w14:textId="38915B44" w:rsidR="00BF3D2D" w:rsidRPr="00FC35F7" w:rsidRDefault="00BF3D2D" w:rsidP="00BF3D2D">
            <w:pPr>
              <w:rPr>
                <w:sz w:val="20"/>
                <w:szCs w:val="20"/>
              </w:rPr>
            </w:pPr>
            <w:r w:rsidRPr="00FC35F7">
              <w:rPr>
                <w:sz w:val="20"/>
                <w:szCs w:val="20"/>
              </w:rPr>
              <w:t>The radius of the hole circle</w:t>
            </w:r>
          </w:p>
        </w:tc>
      </w:tr>
      <w:tr w:rsidR="00BF3D2D" w:rsidRPr="00FC35F7" w14:paraId="0D22DB48" w14:textId="77777777" w:rsidTr="00BF3D2D">
        <w:tc>
          <w:tcPr>
            <w:tcW w:w="1843" w:type="dxa"/>
          </w:tcPr>
          <w:p w14:paraId="2C4DEAB2" w14:textId="076DBFBA" w:rsidR="00BF3D2D" w:rsidRPr="00FC35F7" w:rsidRDefault="00FC35F7" w:rsidP="00BF3D2D">
            <w:pPr>
              <w:rPr>
                <w:sz w:val="20"/>
                <w:szCs w:val="20"/>
              </w:rPr>
            </w:pPr>
            <w:r w:rsidRPr="00FC35F7">
              <w:rPr>
                <w:sz w:val="20"/>
                <w:szCs w:val="20"/>
              </w:rPr>
              <w:lastRenderedPageBreak/>
              <w:t>&lt;attrib&gt;</w:t>
            </w:r>
          </w:p>
        </w:tc>
        <w:tc>
          <w:tcPr>
            <w:tcW w:w="851" w:type="dxa"/>
          </w:tcPr>
          <w:p w14:paraId="44317AB7" w14:textId="32BAADE9" w:rsidR="00BF3D2D" w:rsidRPr="00FC35F7" w:rsidRDefault="00FC35F7" w:rsidP="00BF3D2D">
            <w:pPr>
              <w:rPr>
                <w:sz w:val="20"/>
                <w:szCs w:val="20"/>
              </w:rPr>
            </w:pPr>
            <w:r w:rsidRPr="00FC35F7">
              <w:rPr>
                <w:sz w:val="20"/>
                <w:szCs w:val="20"/>
              </w:rPr>
              <w:t>string</w:t>
            </w:r>
          </w:p>
        </w:tc>
        <w:tc>
          <w:tcPr>
            <w:tcW w:w="7804" w:type="dxa"/>
          </w:tcPr>
          <w:p w14:paraId="393DA655" w14:textId="75C80E84" w:rsidR="00BF3D2D" w:rsidRPr="00FC35F7" w:rsidRDefault="00FC35F7" w:rsidP="00BF3D2D">
            <w:pPr>
              <w:rPr>
                <w:sz w:val="20"/>
                <w:szCs w:val="20"/>
              </w:rPr>
            </w:pPr>
            <w:r w:rsidRPr="00FC35F7">
              <w:rPr>
                <w:sz w:val="20"/>
                <w:szCs w:val="20"/>
              </w:rPr>
              <w:t>The attribute texts. If no text is given the argument is ""</w:t>
            </w:r>
          </w:p>
        </w:tc>
      </w:tr>
      <w:tr w:rsidR="00BF3D2D" w:rsidRPr="00FC35F7" w14:paraId="53AD106C" w14:textId="77777777" w:rsidTr="00BF3D2D">
        <w:tc>
          <w:tcPr>
            <w:tcW w:w="1843" w:type="dxa"/>
          </w:tcPr>
          <w:p w14:paraId="0D4308D0" w14:textId="0B339559" w:rsidR="00BF3D2D" w:rsidRPr="00FC35F7" w:rsidRDefault="00FC35F7" w:rsidP="00BF3D2D">
            <w:pPr>
              <w:rPr>
                <w:sz w:val="20"/>
                <w:szCs w:val="20"/>
              </w:rPr>
            </w:pPr>
            <w:r w:rsidRPr="00FC35F7">
              <w:rPr>
                <w:sz w:val="20"/>
                <w:szCs w:val="20"/>
              </w:rPr>
              <w:t>&lt;quality&gt;</w:t>
            </w:r>
          </w:p>
        </w:tc>
        <w:tc>
          <w:tcPr>
            <w:tcW w:w="851" w:type="dxa"/>
          </w:tcPr>
          <w:p w14:paraId="5FB5DB1E" w14:textId="3BE9160D" w:rsidR="00BF3D2D" w:rsidRPr="00FC35F7" w:rsidRDefault="00FC35F7" w:rsidP="00BF3D2D">
            <w:pPr>
              <w:rPr>
                <w:sz w:val="20"/>
                <w:szCs w:val="20"/>
              </w:rPr>
            </w:pPr>
            <w:r w:rsidRPr="00FC35F7">
              <w:rPr>
                <w:sz w:val="20"/>
                <w:szCs w:val="20"/>
              </w:rPr>
              <w:t>int</w:t>
            </w:r>
          </w:p>
        </w:tc>
        <w:tc>
          <w:tcPr>
            <w:tcW w:w="7804" w:type="dxa"/>
          </w:tcPr>
          <w:p w14:paraId="5EA3F9A5" w14:textId="3FF23ED0" w:rsidR="00FC35F7" w:rsidRPr="00FC35F7" w:rsidRDefault="00FC35F7" w:rsidP="00FC35F7">
            <w:pPr>
              <w:rPr>
                <w:sz w:val="20"/>
                <w:szCs w:val="20"/>
              </w:rPr>
            </w:pPr>
            <w:r w:rsidRPr="00FC35F7">
              <w:rPr>
                <w:sz w:val="20"/>
                <w:szCs w:val="20"/>
              </w:rPr>
              <w:t>This is not activated yet it is default set to 3 (medium)</w:t>
            </w:r>
          </w:p>
        </w:tc>
      </w:tr>
    </w:tbl>
    <w:p w14:paraId="0C7A4CAF" w14:textId="4FE51F1C" w:rsidR="006241CD" w:rsidRDefault="006241CD" w:rsidP="003A3C18">
      <w:pPr>
        <w:pStyle w:val="Rubrik4"/>
      </w:pPr>
      <w:bookmarkStart w:id="945" w:name="_($FLYCTRL_&lt;type&gt;)"/>
      <w:bookmarkEnd w:id="945"/>
      <w:r>
        <w:t>(</w:t>
      </w:r>
      <w:hyperlink w:anchor="_($FLYCTRL_&lt;type&gt;)" w:history="1">
        <w:r w:rsidRPr="006241CD">
          <w:rPr>
            <w:rStyle w:val="Hyperlnk"/>
            <w:bdr w:val="none" w:sz="0" w:space="0" w:color="auto"/>
          </w:rPr>
          <w:t>$FLYCTRL</w:t>
        </w:r>
      </w:hyperlink>
      <w:r>
        <w:t xml:space="preserve"> &lt;type&gt;)</w:t>
      </w:r>
    </w:p>
    <w:p w14:paraId="7479FF56" w14:textId="2E7B67BA" w:rsidR="006241CD" w:rsidRDefault="006241CD" w:rsidP="006241CD">
      <w:r>
        <w:t>This instruction is used for turning on water and off abrasive and water on the fly. Not so many controllers can do this without making a stop in the movement.</w:t>
      </w:r>
    </w:p>
    <w:tbl>
      <w:tblPr>
        <w:tblStyle w:val="Tabellrutnt"/>
        <w:tblW w:w="0" w:type="auto"/>
        <w:tblInd w:w="108" w:type="dxa"/>
        <w:tblLook w:val="04A0" w:firstRow="1" w:lastRow="0" w:firstColumn="1" w:lastColumn="0" w:noHBand="0" w:noVBand="1"/>
      </w:tblPr>
      <w:tblGrid>
        <w:gridCol w:w="1843"/>
        <w:gridCol w:w="851"/>
        <w:gridCol w:w="7804"/>
      </w:tblGrid>
      <w:tr w:rsidR="002249CA" w:rsidRPr="00320459" w14:paraId="21A72E42" w14:textId="77777777" w:rsidTr="00FC35F7">
        <w:tc>
          <w:tcPr>
            <w:tcW w:w="1843" w:type="dxa"/>
          </w:tcPr>
          <w:p w14:paraId="3CEEDFE4" w14:textId="45B0A557" w:rsidR="002249CA" w:rsidRPr="00320459" w:rsidRDefault="002249CA" w:rsidP="006241CD">
            <w:pPr>
              <w:rPr>
                <w:sz w:val="20"/>
                <w:szCs w:val="20"/>
              </w:rPr>
            </w:pPr>
            <w:r w:rsidRPr="00320459">
              <w:rPr>
                <w:sz w:val="20"/>
                <w:szCs w:val="20"/>
              </w:rPr>
              <w:t>&lt;type&gt;</w:t>
            </w:r>
          </w:p>
        </w:tc>
        <w:tc>
          <w:tcPr>
            <w:tcW w:w="851" w:type="dxa"/>
          </w:tcPr>
          <w:p w14:paraId="330FFEAD" w14:textId="7B1C9D61" w:rsidR="002249CA" w:rsidRPr="00320459" w:rsidRDefault="002249CA" w:rsidP="006241CD">
            <w:pPr>
              <w:rPr>
                <w:sz w:val="20"/>
                <w:szCs w:val="20"/>
              </w:rPr>
            </w:pPr>
            <w:r w:rsidRPr="00320459">
              <w:rPr>
                <w:sz w:val="20"/>
                <w:szCs w:val="20"/>
              </w:rPr>
              <w:t>int</w:t>
            </w:r>
          </w:p>
        </w:tc>
        <w:tc>
          <w:tcPr>
            <w:tcW w:w="7804" w:type="dxa"/>
          </w:tcPr>
          <w:p w14:paraId="6BE2D5CF" w14:textId="7247656C" w:rsidR="002249CA" w:rsidRPr="00320459" w:rsidRDefault="002249CA" w:rsidP="006241CD">
            <w:pPr>
              <w:rPr>
                <w:sz w:val="20"/>
                <w:szCs w:val="20"/>
              </w:rPr>
            </w:pPr>
            <w:r w:rsidRPr="00320459">
              <w:rPr>
                <w:sz w:val="20"/>
                <w:szCs w:val="20"/>
              </w:rPr>
              <w:t>1=Water On</w:t>
            </w:r>
          </w:p>
          <w:p w14:paraId="12BE8C8B" w14:textId="77777777" w:rsidR="002249CA" w:rsidRPr="00320459" w:rsidRDefault="002249CA" w:rsidP="006241CD">
            <w:pPr>
              <w:rPr>
                <w:sz w:val="20"/>
                <w:szCs w:val="20"/>
              </w:rPr>
            </w:pPr>
            <w:r w:rsidRPr="00320459">
              <w:rPr>
                <w:sz w:val="20"/>
                <w:szCs w:val="20"/>
              </w:rPr>
              <w:t>2=Abrasive On</w:t>
            </w:r>
          </w:p>
          <w:p w14:paraId="7E604710" w14:textId="77777777" w:rsidR="002249CA" w:rsidRPr="00320459" w:rsidRDefault="002249CA" w:rsidP="006241CD">
            <w:pPr>
              <w:rPr>
                <w:sz w:val="20"/>
                <w:szCs w:val="20"/>
              </w:rPr>
            </w:pPr>
            <w:r w:rsidRPr="00320459">
              <w:rPr>
                <w:sz w:val="20"/>
                <w:szCs w:val="20"/>
              </w:rPr>
              <w:t>3=Abrasive Off</w:t>
            </w:r>
          </w:p>
          <w:p w14:paraId="07AA0C51" w14:textId="13736C8B" w:rsidR="002249CA" w:rsidRPr="00320459" w:rsidRDefault="002249CA" w:rsidP="006241CD">
            <w:pPr>
              <w:rPr>
                <w:sz w:val="20"/>
                <w:szCs w:val="20"/>
              </w:rPr>
            </w:pPr>
            <w:r w:rsidRPr="00320459">
              <w:rPr>
                <w:sz w:val="20"/>
                <w:szCs w:val="20"/>
              </w:rPr>
              <w:t>4=Water Off</w:t>
            </w:r>
          </w:p>
        </w:tc>
      </w:tr>
    </w:tbl>
    <w:p w14:paraId="2670AC47" w14:textId="79E92D9D" w:rsidR="006241CD" w:rsidRDefault="006241CD" w:rsidP="00FC35F7">
      <w:pPr>
        <w:pStyle w:val="Rubrik4"/>
      </w:pPr>
      <w:r>
        <w:t>(</w:t>
      </w:r>
      <w:hyperlink w:anchor="_$ITEXT_(TEXT,_ANGLE," w:history="1">
        <w:r w:rsidRPr="00055F6C">
          <w:rPr>
            <w:rStyle w:val="Hyperlnk"/>
            <w:bdr w:val="none" w:sz="0" w:space="0" w:color="auto"/>
          </w:rPr>
          <w:t>$</w:t>
        </w:r>
        <w:r>
          <w:rPr>
            <w:rStyle w:val="Hyperlnk"/>
          </w:rPr>
          <w:t>I</w:t>
        </w:r>
        <w:r w:rsidRPr="00055F6C">
          <w:rPr>
            <w:rStyle w:val="Hyperlnk"/>
            <w:bdr w:val="none" w:sz="0" w:space="0" w:color="auto"/>
          </w:rPr>
          <w:t>TEXT</w:t>
        </w:r>
      </w:hyperlink>
      <w:r>
        <w:t xml:space="preserve"> </w:t>
      </w:r>
      <w:r w:rsidR="008427EC">
        <w:t>&lt;allpos&gt;</w:t>
      </w:r>
      <w:r>
        <w:t>&lt;text&gt; &lt;angle&gt;&lt;xlen&gt; &lt;ylen&gt;&lt;</w:t>
      </w:r>
      <w:r w:rsidRPr="00FC35F7">
        <w:t>font</w:t>
      </w:r>
      <w:r>
        <w:t>&gt;&lt;fonttype&gt;)</w:t>
      </w:r>
    </w:p>
    <w:p w14:paraId="77271BB1" w14:textId="17B527A1" w:rsidR="006241CD" w:rsidRDefault="006241CD" w:rsidP="006241CD">
      <w:r>
        <w:t>This instruction will order a Inkjet printer to print on the part/sheet.</w:t>
      </w:r>
    </w:p>
    <w:tbl>
      <w:tblPr>
        <w:tblStyle w:val="Tabellrutnt"/>
        <w:tblW w:w="0" w:type="auto"/>
        <w:tblInd w:w="108" w:type="dxa"/>
        <w:tblLook w:val="04A0" w:firstRow="1" w:lastRow="0" w:firstColumn="1" w:lastColumn="0" w:noHBand="0" w:noVBand="1"/>
      </w:tblPr>
      <w:tblGrid>
        <w:gridCol w:w="1843"/>
        <w:gridCol w:w="1134"/>
        <w:gridCol w:w="7521"/>
      </w:tblGrid>
      <w:tr w:rsidR="008427EC" w:rsidRPr="00320459" w14:paraId="7A5B34DD" w14:textId="77777777" w:rsidTr="008427EC">
        <w:tc>
          <w:tcPr>
            <w:tcW w:w="1843" w:type="dxa"/>
          </w:tcPr>
          <w:p w14:paraId="2CB9FEA8" w14:textId="2D7D5A0F" w:rsidR="008427EC" w:rsidRPr="00320459" w:rsidRDefault="008427EC" w:rsidP="006241CD">
            <w:pPr>
              <w:rPr>
                <w:sz w:val="20"/>
                <w:szCs w:val="20"/>
              </w:rPr>
            </w:pPr>
            <w:r w:rsidRPr="00320459">
              <w:rPr>
                <w:sz w:val="20"/>
                <w:szCs w:val="20"/>
              </w:rPr>
              <w:t>&lt;allpos&gt;</w:t>
            </w:r>
          </w:p>
        </w:tc>
        <w:tc>
          <w:tcPr>
            <w:tcW w:w="1134" w:type="dxa"/>
          </w:tcPr>
          <w:p w14:paraId="766B48D2" w14:textId="1D23A1F7" w:rsidR="008427EC" w:rsidRPr="00320459" w:rsidRDefault="008427EC" w:rsidP="006241CD">
            <w:pPr>
              <w:rPr>
                <w:sz w:val="20"/>
                <w:szCs w:val="20"/>
              </w:rPr>
            </w:pPr>
            <w:r w:rsidRPr="00320459">
              <w:rPr>
                <w:sz w:val="20"/>
                <w:szCs w:val="20"/>
              </w:rPr>
              <w:t>list</w:t>
            </w:r>
          </w:p>
        </w:tc>
        <w:tc>
          <w:tcPr>
            <w:tcW w:w="7521" w:type="dxa"/>
          </w:tcPr>
          <w:p w14:paraId="0CD59FAC" w14:textId="2CA65594" w:rsidR="008427EC" w:rsidRPr="00320459" w:rsidRDefault="008427EC" w:rsidP="006241CD">
            <w:pPr>
              <w:rPr>
                <w:sz w:val="20"/>
                <w:szCs w:val="20"/>
              </w:rPr>
            </w:pPr>
            <w:r w:rsidRPr="00320459">
              <w:rPr>
                <w:sz w:val="20"/>
                <w:szCs w:val="20"/>
              </w:rPr>
              <w:t>A list of three reals that describe the midpoint in X and Y of the text.</w:t>
            </w:r>
          </w:p>
        </w:tc>
      </w:tr>
      <w:tr w:rsidR="008427EC" w:rsidRPr="00320459" w14:paraId="74CA0576" w14:textId="77777777" w:rsidTr="008427EC">
        <w:tc>
          <w:tcPr>
            <w:tcW w:w="1843" w:type="dxa"/>
          </w:tcPr>
          <w:p w14:paraId="18080902" w14:textId="75B5A357" w:rsidR="008427EC" w:rsidRPr="00320459" w:rsidRDefault="008427EC" w:rsidP="006241CD">
            <w:pPr>
              <w:rPr>
                <w:sz w:val="20"/>
                <w:szCs w:val="20"/>
              </w:rPr>
            </w:pPr>
            <w:r w:rsidRPr="00320459">
              <w:rPr>
                <w:sz w:val="20"/>
                <w:szCs w:val="20"/>
              </w:rPr>
              <w:t>&lt;text&gt;</w:t>
            </w:r>
          </w:p>
        </w:tc>
        <w:tc>
          <w:tcPr>
            <w:tcW w:w="1134" w:type="dxa"/>
          </w:tcPr>
          <w:p w14:paraId="074E5BFC" w14:textId="59B44A89" w:rsidR="008427EC" w:rsidRPr="00320459" w:rsidRDefault="001B35C1" w:rsidP="006241CD">
            <w:pPr>
              <w:rPr>
                <w:sz w:val="20"/>
                <w:szCs w:val="20"/>
              </w:rPr>
            </w:pPr>
            <w:r>
              <w:rPr>
                <w:sz w:val="20"/>
                <w:szCs w:val="20"/>
              </w:rPr>
              <w:t>list</w:t>
            </w:r>
          </w:p>
        </w:tc>
        <w:tc>
          <w:tcPr>
            <w:tcW w:w="7521" w:type="dxa"/>
          </w:tcPr>
          <w:p w14:paraId="642B863F" w14:textId="6B04909F" w:rsidR="008427EC" w:rsidRPr="00320459" w:rsidRDefault="008427EC" w:rsidP="006241CD">
            <w:pPr>
              <w:rPr>
                <w:sz w:val="20"/>
                <w:szCs w:val="20"/>
              </w:rPr>
            </w:pPr>
            <w:r w:rsidRPr="00320459">
              <w:rPr>
                <w:sz w:val="20"/>
                <w:szCs w:val="20"/>
              </w:rPr>
              <w:t>This is the text that should be printed</w:t>
            </w:r>
            <w:r w:rsidR="001B35C1">
              <w:rPr>
                <w:sz w:val="20"/>
                <w:szCs w:val="20"/>
              </w:rPr>
              <w:t>. The text is in a list to support inkjet printers that supports multilines.</w:t>
            </w:r>
          </w:p>
        </w:tc>
      </w:tr>
      <w:tr w:rsidR="008427EC" w:rsidRPr="00320459" w14:paraId="075A3948" w14:textId="77777777" w:rsidTr="008427EC">
        <w:tc>
          <w:tcPr>
            <w:tcW w:w="1843" w:type="dxa"/>
          </w:tcPr>
          <w:p w14:paraId="05407343" w14:textId="4BE8B658" w:rsidR="008427EC" w:rsidRPr="00320459" w:rsidRDefault="008427EC" w:rsidP="006241CD">
            <w:pPr>
              <w:rPr>
                <w:sz w:val="20"/>
                <w:szCs w:val="20"/>
              </w:rPr>
            </w:pPr>
            <w:r w:rsidRPr="00320459">
              <w:rPr>
                <w:sz w:val="20"/>
                <w:szCs w:val="20"/>
              </w:rPr>
              <w:t>&lt;angle&gt;</w:t>
            </w:r>
          </w:p>
        </w:tc>
        <w:tc>
          <w:tcPr>
            <w:tcW w:w="1134" w:type="dxa"/>
          </w:tcPr>
          <w:p w14:paraId="14927A54" w14:textId="7FA95A9E" w:rsidR="008427EC" w:rsidRPr="00320459" w:rsidRDefault="008427EC" w:rsidP="006241CD">
            <w:pPr>
              <w:rPr>
                <w:sz w:val="20"/>
                <w:szCs w:val="20"/>
              </w:rPr>
            </w:pPr>
            <w:r w:rsidRPr="00320459">
              <w:rPr>
                <w:sz w:val="20"/>
                <w:szCs w:val="20"/>
              </w:rPr>
              <w:t>real</w:t>
            </w:r>
          </w:p>
        </w:tc>
        <w:tc>
          <w:tcPr>
            <w:tcW w:w="7521" w:type="dxa"/>
          </w:tcPr>
          <w:p w14:paraId="526BA9B4" w14:textId="6E043B99" w:rsidR="008427EC" w:rsidRPr="00320459" w:rsidRDefault="008427EC" w:rsidP="006241CD">
            <w:pPr>
              <w:rPr>
                <w:sz w:val="20"/>
                <w:szCs w:val="20"/>
              </w:rPr>
            </w:pPr>
            <w:r w:rsidRPr="00320459">
              <w:rPr>
                <w:sz w:val="20"/>
                <w:szCs w:val="20"/>
              </w:rPr>
              <w:t>The text printing direction.</w:t>
            </w:r>
          </w:p>
        </w:tc>
      </w:tr>
      <w:tr w:rsidR="008427EC" w:rsidRPr="00320459" w14:paraId="7747BB07" w14:textId="77777777" w:rsidTr="008427EC">
        <w:tc>
          <w:tcPr>
            <w:tcW w:w="1843" w:type="dxa"/>
          </w:tcPr>
          <w:p w14:paraId="2B543F4C" w14:textId="408F0643" w:rsidR="008427EC" w:rsidRPr="00320459" w:rsidRDefault="008427EC" w:rsidP="006241CD">
            <w:pPr>
              <w:rPr>
                <w:sz w:val="20"/>
                <w:szCs w:val="20"/>
              </w:rPr>
            </w:pPr>
            <w:r w:rsidRPr="00320459">
              <w:rPr>
                <w:sz w:val="20"/>
                <w:szCs w:val="20"/>
              </w:rPr>
              <w:t>&lt;xlen&gt;</w:t>
            </w:r>
          </w:p>
        </w:tc>
        <w:tc>
          <w:tcPr>
            <w:tcW w:w="1134" w:type="dxa"/>
          </w:tcPr>
          <w:p w14:paraId="5A0D0CAB" w14:textId="6C73EC61" w:rsidR="008427EC" w:rsidRPr="00320459" w:rsidRDefault="008427EC" w:rsidP="006241CD">
            <w:pPr>
              <w:rPr>
                <w:sz w:val="20"/>
                <w:szCs w:val="20"/>
              </w:rPr>
            </w:pPr>
            <w:r w:rsidRPr="00320459">
              <w:rPr>
                <w:sz w:val="20"/>
                <w:szCs w:val="20"/>
              </w:rPr>
              <w:t>real</w:t>
            </w:r>
          </w:p>
        </w:tc>
        <w:tc>
          <w:tcPr>
            <w:tcW w:w="7521" w:type="dxa"/>
          </w:tcPr>
          <w:p w14:paraId="41ABCF97" w14:textId="7CB23B9E" w:rsidR="008427EC" w:rsidRPr="00320459" w:rsidRDefault="008427EC" w:rsidP="006241CD">
            <w:pPr>
              <w:rPr>
                <w:sz w:val="20"/>
                <w:szCs w:val="20"/>
              </w:rPr>
            </w:pPr>
            <w:r w:rsidRPr="00320459">
              <w:rPr>
                <w:sz w:val="20"/>
                <w:szCs w:val="20"/>
              </w:rPr>
              <w:t>The total length of the text</w:t>
            </w:r>
          </w:p>
        </w:tc>
      </w:tr>
      <w:tr w:rsidR="008427EC" w:rsidRPr="00320459" w14:paraId="33D17AB3" w14:textId="77777777" w:rsidTr="002249CA">
        <w:tc>
          <w:tcPr>
            <w:tcW w:w="1843" w:type="dxa"/>
            <w:tcBorders>
              <w:bottom w:val="single" w:sz="4" w:space="0" w:color="000000" w:themeColor="text1"/>
            </w:tcBorders>
          </w:tcPr>
          <w:p w14:paraId="15DF0052" w14:textId="278FECE4" w:rsidR="008427EC" w:rsidRPr="00320459" w:rsidRDefault="008427EC" w:rsidP="006241CD">
            <w:pPr>
              <w:rPr>
                <w:sz w:val="20"/>
                <w:szCs w:val="20"/>
              </w:rPr>
            </w:pPr>
            <w:r w:rsidRPr="00320459">
              <w:rPr>
                <w:sz w:val="20"/>
                <w:szCs w:val="20"/>
              </w:rPr>
              <w:t>&lt;ylen&gt;</w:t>
            </w:r>
          </w:p>
        </w:tc>
        <w:tc>
          <w:tcPr>
            <w:tcW w:w="1134" w:type="dxa"/>
            <w:tcBorders>
              <w:bottom w:val="single" w:sz="4" w:space="0" w:color="000000" w:themeColor="text1"/>
            </w:tcBorders>
          </w:tcPr>
          <w:p w14:paraId="271BF82C" w14:textId="732D0FF5" w:rsidR="008427EC" w:rsidRPr="00320459" w:rsidRDefault="003E5CF5" w:rsidP="006241CD">
            <w:pPr>
              <w:rPr>
                <w:sz w:val="20"/>
                <w:szCs w:val="20"/>
              </w:rPr>
            </w:pPr>
            <w:r w:rsidRPr="00320459">
              <w:rPr>
                <w:sz w:val="20"/>
                <w:szCs w:val="20"/>
              </w:rPr>
              <w:t>r</w:t>
            </w:r>
            <w:r w:rsidR="008427EC" w:rsidRPr="00320459">
              <w:rPr>
                <w:sz w:val="20"/>
                <w:szCs w:val="20"/>
              </w:rPr>
              <w:t>eal</w:t>
            </w:r>
          </w:p>
        </w:tc>
        <w:tc>
          <w:tcPr>
            <w:tcW w:w="7521" w:type="dxa"/>
            <w:tcBorders>
              <w:bottom w:val="single" w:sz="4" w:space="0" w:color="000000" w:themeColor="text1"/>
            </w:tcBorders>
          </w:tcPr>
          <w:p w14:paraId="770C742B" w14:textId="59FA412F" w:rsidR="008427EC" w:rsidRPr="00320459" w:rsidRDefault="003E5CF5" w:rsidP="006241CD">
            <w:pPr>
              <w:rPr>
                <w:sz w:val="20"/>
                <w:szCs w:val="20"/>
              </w:rPr>
            </w:pPr>
            <w:r w:rsidRPr="00320459">
              <w:rPr>
                <w:sz w:val="20"/>
                <w:szCs w:val="20"/>
              </w:rPr>
              <w:t xml:space="preserve">Theoretical </w:t>
            </w:r>
            <w:r w:rsidR="008427EC" w:rsidRPr="00320459">
              <w:rPr>
                <w:sz w:val="20"/>
                <w:szCs w:val="20"/>
              </w:rPr>
              <w:t>height of the text</w:t>
            </w:r>
            <w:r w:rsidRPr="00320459">
              <w:rPr>
                <w:sz w:val="20"/>
                <w:szCs w:val="20"/>
              </w:rPr>
              <w:t xml:space="preserve"> ("-" is different and "J").</w:t>
            </w:r>
          </w:p>
        </w:tc>
      </w:tr>
      <w:tr w:rsidR="008427EC" w:rsidRPr="00320459" w14:paraId="5651C03B" w14:textId="77777777" w:rsidTr="008427EC">
        <w:tc>
          <w:tcPr>
            <w:tcW w:w="1843" w:type="dxa"/>
          </w:tcPr>
          <w:p w14:paraId="4EDAD895" w14:textId="4641E1DD" w:rsidR="008427EC" w:rsidRPr="00320459" w:rsidRDefault="002249CA" w:rsidP="006241CD">
            <w:pPr>
              <w:rPr>
                <w:sz w:val="20"/>
                <w:szCs w:val="20"/>
              </w:rPr>
            </w:pPr>
            <w:r w:rsidRPr="00320459">
              <w:rPr>
                <w:sz w:val="20"/>
                <w:szCs w:val="20"/>
              </w:rPr>
              <w:t>&lt;font&gt;</w:t>
            </w:r>
          </w:p>
        </w:tc>
        <w:tc>
          <w:tcPr>
            <w:tcW w:w="1134" w:type="dxa"/>
          </w:tcPr>
          <w:p w14:paraId="3CB3A4D8" w14:textId="125CAE1D" w:rsidR="008427EC" w:rsidRPr="00320459" w:rsidRDefault="002249CA" w:rsidP="006241CD">
            <w:pPr>
              <w:rPr>
                <w:sz w:val="20"/>
                <w:szCs w:val="20"/>
              </w:rPr>
            </w:pPr>
            <w:r w:rsidRPr="00320459">
              <w:rPr>
                <w:sz w:val="20"/>
                <w:szCs w:val="20"/>
              </w:rPr>
              <w:t>string</w:t>
            </w:r>
          </w:p>
        </w:tc>
        <w:tc>
          <w:tcPr>
            <w:tcW w:w="7521" w:type="dxa"/>
          </w:tcPr>
          <w:p w14:paraId="52C7CEB4" w14:textId="07099A5D" w:rsidR="008427EC" w:rsidRPr="00320459" w:rsidRDefault="002249CA" w:rsidP="006241CD">
            <w:pPr>
              <w:rPr>
                <w:sz w:val="20"/>
                <w:szCs w:val="20"/>
              </w:rPr>
            </w:pPr>
            <w:r w:rsidRPr="00320459">
              <w:rPr>
                <w:sz w:val="20"/>
                <w:szCs w:val="20"/>
              </w:rPr>
              <w:t>Font name</w:t>
            </w:r>
          </w:p>
        </w:tc>
      </w:tr>
      <w:tr w:rsidR="002249CA" w:rsidRPr="00320459" w14:paraId="754BB610" w14:textId="77777777" w:rsidTr="008427EC">
        <w:tc>
          <w:tcPr>
            <w:tcW w:w="1843" w:type="dxa"/>
          </w:tcPr>
          <w:p w14:paraId="6DF1C074" w14:textId="10A0D9DE" w:rsidR="002249CA" w:rsidRPr="00320459" w:rsidRDefault="002249CA" w:rsidP="006241CD">
            <w:pPr>
              <w:rPr>
                <w:sz w:val="20"/>
                <w:szCs w:val="20"/>
              </w:rPr>
            </w:pPr>
            <w:r w:rsidRPr="00320459">
              <w:rPr>
                <w:sz w:val="20"/>
                <w:szCs w:val="20"/>
              </w:rPr>
              <w:t>&lt;font type&gt;</w:t>
            </w:r>
          </w:p>
        </w:tc>
        <w:tc>
          <w:tcPr>
            <w:tcW w:w="1134" w:type="dxa"/>
          </w:tcPr>
          <w:p w14:paraId="6E7103FF" w14:textId="656BA3AA" w:rsidR="002249CA" w:rsidRPr="00320459" w:rsidRDefault="002249CA" w:rsidP="006241CD">
            <w:pPr>
              <w:rPr>
                <w:sz w:val="20"/>
                <w:szCs w:val="20"/>
              </w:rPr>
            </w:pPr>
            <w:r w:rsidRPr="00320459">
              <w:rPr>
                <w:sz w:val="20"/>
                <w:szCs w:val="20"/>
              </w:rPr>
              <w:t>int</w:t>
            </w:r>
          </w:p>
        </w:tc>
        <w:tc>
          <w:tcPr>
            <w:tcW w:w="7521" w:type="dxa"/>
          </w:tcPr>
          <w:p w14:paraId="71C3975A" w14:textId="77777777" w:rsidR="002249CA" w:rsidRPr="00320459" w:rsidRDefault="002249CA" w:rsidP="006241CD">
            <w:pPr>
              <w:rPr>
                <w:sz w:val="20"/>
                <w:szCs w:val="20"/>
              </w:rPr>
            </w:pPr>
            <w:r w:rsidRPr="00320459">
              <w:rPr>
                <w:sz w:val="20"/>
                <w:szCs w:val="20"/>
              </w:rPr>
              <w:t>0=Single polyfont</w:t>
            </w:r>
          </w:p>
          <w:p w14:paraId="21E9650F" w14:textId="77777777" w:rsidR="002249CA" w:rsidRPr="00320459" w:rsidRDefault="002249CA" w:rsidP="006241CD">
            <w:pPr>
              <w:rPr>
                <w:sz w:val="20"/>
                <w:szCs w:val="20"/>
              </w:rPr>
            </w:pPr>
            <w:r w:rsidRPr="00320459">
              <w:rPr>
                <w:sz w:val="20"/>
                <w:szCs w:val="20"/>
              </w:rPr>
              <w:t>1=Truetype</w:t>
            </w:r>
          </w:p>
          <w:p w14:paraId="00B3302C" w14:textId="36331F88" w:rsidR="002249CA" w:rsidRPr="00320459" w:rsidRDefault="002249CA" w:rsidP="006241CD">
            <w:pPr>
              <w:rPr>
                <w:sz w:val="20"/>
                <w:szCs w:val="20"/>
              </w:rPr>
            </w:pPr>
            <w:r w:rsidRPr="00320459">
              <w:rPr>
                <w:sz w:val="20"/>
                <w:szCs w:val="20"/>
              </w:rPr>
              <w:t>2=Postscript (not implemented)</w:t>
            </w:r>
          </w:p>
        </w:tc>
      </w:tr>
    </w:tbl>
    <w:p w14:paraId="7CB77D1D" w14:textId="55842C64" w:rsidR="006241CD" w:rsidRPr="00C4082F" w:rsidRDefault="00572D7F" w:rsidP="00FC35F7">
      <w:pPr>
        <w:pStyle w:val="Rubrik4"/>
        <w:rPr>
          <w:lang w:val="nb-NO"/>
        </w:rPr>
      </w:pPr>
      <w:bookmarkStart w:id="946" w:name="_Toc241996868"/>
      <w:bookmarkStart w:id="947" w:name="_Hlk495916570"/>
      <w:bookmarkStart w:id="948" w:name="_Hlk42535891"/>
      <w:bookmarkStart w:id="949" w:name="_Hlk42536165"/>
      <w:r w:rsidRPr="00C4082F">
        <w:rPr>
          <w:lang w:val="nb-NO"/>
        </w:rPr>
        <w:t>(</w:t>
      </w:r>
      <w:hyperlink w:anchor="_$LINE_(&lt;allpos&gt;,_FLAG," w:history="1">
        <w:r w:rsidR="006241CD" w:rsidRPr="00C4082F">
          <w:rPr>
            <w:rStyle w:val="Hyperlnk"/>
            <w:bdr w:val="none" w:sz="0" w:space="0" w:color="auto"/>
            <w:lang w:val="nb-NO"/>
          </w:rPr>
          <w:t>$LINE</w:t>
        </w:r>
      </w:hyperlink>
      <w:r w:rsidR="006241CD" w:rsidRPr="00C4082F">
        <w:rPr>
          <w:lang w:val="nb-NO"/>
        </w:rPr>
        <w:t xml:space="preserve"> &lt;allpos&gt;</w:t>
      </w:r>
      <w:r w:rsidRPr="00C4082F">
        <w:rPr>
          <w:lang w:val="nb-NO"/>
        </w:rPr>
        <w:t xml:space="preserve"> &lt;flag&gt; &lt;fs&gt; &lt;f</w:t>
      </w:r>
      <w:r w:rsidR="00320459" w:rsidRPr="00C4082F">
        <w:rPr>
          <w:lang w:val="nb-NO"/>
        </w:rPr>
        <w:t>e</w:t>
      </w:r>
      <w:r w:rsidRPr="00C4082F">
        <w:rPr>
          <w:lang w:val="nb-NO"/>
        </w:rPr>
        <w:t>&gt; &lt;delta&gt; &lt;vector&gt; &lt;</w:t>
      </w:r>
      <w:r w:rsidR="008363F5" w:rsidRPr="00C4082F">
        <w:rPr>
          <w:lang w:val="nb-NO"/>
        </w:rPr>
        <w:t xml:space="preserve"> </w:t>
      </w:r>
      <w:r w:rsidRPr="00C4082F">
        <w:rPr>
          <w:lang w:val="nb-NO"/>
        </w:rPr>
        <w:t>allrot&gt; &lt;length&gt;</w:t>
      </w:r>
      <w:bookmarkEnd w:id="946"/>
      <w:r w:rsidRPr="00C4082F">
        <w:rPr>
          <w:lang w:val="nb-NO"/>
        </w:rPr>
        <w:t>)</w:t>
      </w:r>
    </w:p>
    <w:tbl>
      <w:tblPr>
        <w:tblStyle w:val="Tabellrutnt"/>
        <w:tblW w:w="0" w:type="auto"/>
        <w:tblInd w:w="108" w:type="dxa"/>
        <w:tblLook w:val="04A0" w:firstRow="1" w:lastRow="0" w:firstColumn="1" w:lastColumn="0" w:noHBand="0" w:noVBand="1"/>
      </w:tblPr>
      <w:tblGrid>
        <w:gridCol w:w="1843"/>
        <w:gridCol w:w="1134"/>
        <w:gridCol w:w="7521"/>
      </w:tblGrid>
      <w:tr w:rsidR="00572D7F" w:rsidRPr="00320459" w14:paraId="511A13B0" w14:textId="77777777" w:rsidTr="00161D55">
        <w:tc>
          <w:tcPr>
            <w:tcW w:w="1843" w:type="dxa"/>
          </w:tcPr>
          <w:p w14:paraId="7CF4823F" w14:textId="71327CFE" w:rsidR="00572D7F" w:rsidRPr="00320459" w:rsidRDefault="00572D7F" w:rsidP="00572D7F">
            <w:pPr>
              <w:rPr>
                <w:sz w:val="20"/>
                <w:szCs w:val="20"/>
              </w:rPr>
            </w:pPr>
            <w:r w:rsidRPr="00320459">
              <w:rPr>
                <w:sz w:val="20"/>
                <w:szCs w:val="20"/>
              </w:rPr>
              <w:t>&lt;allpos&gt;</w:t>
            </w:r>
          </w:p>
        </w:tc>
        <w:tc>
          <w:tcPr>
            <w:tcW w:w="1134" w:type="dxa"/>
          </w:tcPr>
          <w:p w14:paraId="4B359762" w14:textId="5BBFD590" w:rsidR="00572D7F" w:rsidRPr="00320459" w:rsidRDefault="00572D7F" w:rsidP="00572D7F">
            <w:pPr>
              <w:rPr>
                <w:sz w:val="20"/>
                <w:szCs w:val="20"/>
              </w:rPr>
            </w:pPr>
            <w:r w:rsidRPr="00320459">
              <w:rPr>
                <w:sz w:val="20"/>
                <w:szCs w:val="20"/>
              </w:rPr>
              <w:t>list</w:t>
            </w:r>
          </w:p>
        </w:tc>
        <w:tc>
          <w:tcPr>
            <w:tcW w:w="7521" w:type="dxa"/>
          </w:tcPr>
          <w:p w14:paraId="61FD650A" w14:textId="25230301" w:rsidR="00572D7F" w:rsidRPr="00320459" w:rsidRDefault="00572D7F" w:rsidP="00572D7F">
            <w:pPr>
              <w:rPr>
                <w:sz w:val="20"/>
                <w:szCs w:val="20"/>
              </w:rPr>
            </w:pPr>
            <w:r w:rsidRPr="00320459">
              <w:rPr>
                <w:sz w:val="20"/>
                <w:szCs w:val="20"/>
              </w:rPr>
              <w:t>A list of three reals that describe the endpoint of the line</w:t>
            </w:r>
          </w:p>
        </w:tc>
      </w:tr>
      <w:tr w:rsidR="00572D7F" w:rsidRPr="00320459" w14:paraId="63B504DE" w14:textId="77777777" w:rsidTr="00161D55">
        <w:tc>
          <w:tcPr>
            <w:tcW w:w="1843" w:type="dxa"/>
          </w:tcPr>
          <w:p w14:paraId="707225B8" w14:textId="37F6CBA0" w:rsidR="00572D7F" w:rsidRPr="00320459" w:rsidRDefault="00572D7F" w:rsidP="00572D7F">
            <w:pPr>
              <w:rPr>
                <w:sz w:val="20"/>
                <w:szCs w:val="20"/>
              </w:rPr>
            </w:pPr>
            <w:r w:rsidRPr="00320459">
              <w:rPr>
                <w:sz w:val="20"/>
                <w:szCs w:val="20"/>
              </w:rPr>
              <w:t>&lt;flag&gt;</w:t>
            </w:r>
          </w:p>
        </w:tc>
        <w:tc>
          <w:tcPr>
            <w:tcW w:w="1134" w:type="dxa"/>
          </w:tcPr>
          <w:p w14:paraId="661DFB6D" w14:textId="2CB249C6" w:rsidR="00572D7F" w:rsidRPr="00320459" w:rsidRDefault="00572D7F" w:rsidP="00572D7F">
            <w:pPr>
              <w:rPr>
                <w:sz w:val="20"/>
                <w:szCs w:val="20"/>
              </w:rPr>
            </w:pPr>
            <w:r w:rsidRPr="00320459">
              <w:rPr>
                <w:sz w:val="20"/>
                <w:szCs w:val="20"/>
              </w:rPr>
              <w:t>int</w:t>
            </w:r>
          </w:p>
        </w:tc>
        <w:tc>
          <w:tcPr>
            <w:tcW w:w="7521" w:type="dxa"/>
          </w:tcPr>
          <w:p w14:paraId="2573BC57" w14:textId="77777777" w:rsidR="00572D7F" w:rsidRPr="00320459" w:rsidRDefault="00572D7F" w:rsidP="00572D7F">
            <w:pPr>
              <w:rPr>
                <w:sz w:val="20"/>
                <w:szCs w:val="20"/>
              </w:rPr>
            </w:pPr>
            <w:r w:rsidRPr="00320459">
              <w:rPr>
                <w:sz w:val="20"/>
                <w:szCs w:val="20"/>
              </w:rPr>
              <w:t>This is a bit coded value with following meaning:</w:t>
            </w:r>
          </w:p>
          <w:p w14:paraId="7B9C268F" w14:textId="77777777" w:rsidR="00572D7F" w:rsidRPr="00320459" w:rsidRDefault="00572D7F" w:rsidP="00572D7F">
            <w:pPr>
              <w:rPr>
                <w:sz w:val="20"/>
                <w:szCs w:val="20"/>
              </w:rPr>
            </w:pPr>
            <w:r w:rsidRPr="00320459">
              <w:rPr>
                <w:sz w:val="20"/>
                <w:szCs w:val="20"/>
              </w:rPr>
              <w:t>1=Belong to a lead-in movement.</w:t>
            </w:r>
          </w:p>
          <w:p w14:paraId="21CA9373" w14:textId="77777777" w:rsidR="00572D7F" w:rsidRPr="00320459" w:rsidRDefault="00572D7F" w:rsidP="00572D7F">
            <w:pPr>
              <w:rPr>
                <w:sz w:val="20"/>
                <w:szCs w:val="20"/>
              </w:rPr>
            </w:pPr>
            <w:r w:rsidRPr="00320459">
              <w:rPr>
                <w:sz w:val="20"/>
                <w:szCs w:val="20"/>
              </w:rPr>
              <w:t>2=Belong to a lead-out movement.</w:t>
            </w:r>
          </w:p>
          <w:p w14:paraId="40846229" w14:textId="77777777" w:rsidR="00572D7F" w:rsidRPr="00320459" w:rsidRDefault="00572D7F" w:rsidP="00572D7F">
            <w:pPr>
              <w:rPr>
                <w:sz w:val="20"/>
                <w:szCs w:val="20"/>
              </w:rPr>
            </w:pPr>
            <w:r w:rsidRPr="00320459">
              <w:rPr>
                <w:sz w:val="20"/>
                <w:szCs w:val="20"/>
              </w:rPr>
              <w:t>4=Belong to a waterjet marking object.</w:t>
            </w:r>
          </w:p>
          <w:p w14:paraId="68307240" w14:textId="77777777" w:rsidR="00572D7F" w:rsidRPr="00320459" w:rsidRDefault="00572D7F" w:rsidP="00572D7F">
            <w:pPr>
              <w:rPr>
                <w:sz w:val="20"/>
                <w:szCs w:val="20"/>
              </w:rPr>
            </w:pPr>
            <w:r w:rsidRPr="00320459">
              <w:rPr>
                <w:sz w:val="20"/>
                <w:szCs w:val="20"/>
              </w:rPr>
              <w:t>8=Belong to circular piercing.</w:t>
            </w:r>
          </w:p>
          <w:p w14:paraId="0A869317" w14:textId="77777777" w:rsidR="00572D7F" w:rsidRPr="00320459" w:rsidRDefault="00572D7F" w:rsidP="00572D7F">
            <w:pPr>
              <w:rPr>
                <w:sz w:val="20"/>
                <w:szCs w:val="20"/>
              </w:rPr>
            </w:pPr>
            <w:r w:rsidRPr="00320459">
              <w:rPr>
                <w:sz w:val="20"/>
                <w:szCs w:val="20"/>
              </w:rPr>
              <w:t>16=Belong to a loop segment.</w:t>
            </w:r>
          </w:p>
          <w:p w14:paraId="59CBCFE5" w14:textId="65EC4FCB" w:rsidR="00572D7F" w:rsidRPr="00320459" w:rsidRDefault="00572D7F" w:rsidP="00572D7F">
            <w:pPr>
              <w:rPr>
                <w:sz w:val="20"/>
                <w:szCs w:val="20"/>
              </w:rPr>
            </w:pPr>
            <w:r w:rsidRPr="00320459">
              <w:rPr>
                <w:sz w:val="20"/>
                <w:szCs w:val="20"/>
              </w:rPr>
              <w:t>32=If the line belongs to approach or retract movement.</w:t>
            </w:r>
          </w:p>
          <w:p w14:paraId="169BF160" w14:textId="77777777" w:rsidR="00572D7F" w:rsidRPr="00320459" w:rsidRDefault="00572D7F" w:rsidP="00572D7F">
            <w:pPr>
              <w:rPr>
                <w:sz w:val="20"/>
                <w:szCs w:val="20"/>
              </w:rPr>
            </w:pPr>
            <w:r w:rsidRPr="00320459">
              <w:rPr>
                <w:sz w:val="20"/>
                <w:szCs w:val="20"/>
              </w:rPr>
              <w:t>64=If the line is generated by the $CLINE function.</w:t>
            </w:r>
          </w:p>
          <w:p w14:paraId="274380E8" w14:textId="73444DBB" w:rsidR="00572D7F" w:rsidRPr="00320459" w:rsidRDefault="00572D7F" w:rsidP="00572D7F">
            <w:pPr>
              <w:rPr>
                <w:sz w:val="20"/>
                <w:szCs w:val="20"/>
              </w:rPr>
            </w:pPr>
            <w:r w:rsidRPr="00320459">
              <w:rPr>
                <w:sz w:val="20"/>
                <w:szCs w:val="20"/>
              </w:rPr>
              <w:t>128=If the line belongs to Special marking.</w:t>
            </w:r>
          </w:p>
        </w:tc>
      </w:tr>
      <w:tr w:rsidR="00572D7F" w:rsidRPr="00320459" w14:paraId="67F4DBA7" w14:textId="77777777" w:rsidTr="00161D55">
        <w:tc>
          <w:tcPr>
            <w:tcW w:w="1843" w:type="dxa"/>
          </w:tcPr>
          <w:p w14:paraId="3288A884" w14:textId="21B4F4EF" w:rsidR="00572D7F" w:rsidRPr="00320459" w:rsidRDefault="00572D7F" w:rsidP="00572D7F">
            <w:pPr>
              <w:rPr>
                <w:sz w:val="20"/>
                <w:szCs w:val="20"/>
              </w:rPr>
            </w:pPr>
            <w:r w:rsidRPr="00320459">
              <w:rPr>
                <w:sz w:val="20"/>
                <w:szCs w:val="20"/>
              </w:rPr>
              <w:t>&lt;fs&gt;</w:t>
            </w:r>
          </w:p>
        </w:tc>
        <w:tc>
          <w:tcPr>
            <w:tcW w:w="1134" w:type="dxa"/>
          </w:tcPr>
          <w:p w14:paraId="3FB5B10F" w14:textId="544ABFCF" w:rsidR="00572D7F" w:rsidRPr="00320459" w:rsidRDefault="00572D7F" w:rsidP="00572D7F">
            <w:pPr>
              <w:rPr>
                <w:sz w:val="20"/>
                <w:szCs w:val="20"/>
              </w:rPr>
            </w:pPr>
            <w:r w:rsidRPr="00320459">
              <w:rPr>
                <w:sz w:val="20"/>
                <w:szCs w:val="20"/>
              </w:rPr>
              <w:t>Real</w:t>
            </w:r>
          </w:p>
        </w:tc>
        <w:tc>
          <w:tcPr>
            <w:tcW w:w="7521" w:type="dxa"/>
          </w:tcPr>
          <w:p w14:paraId="385675E0" w14:textId="30DB38BD" w:rsidR="00572D7F" w:rsidRPr="00320459" w:rsidRDefault="00572D7F" w:rsidP="00572D7F">
            <w:pPr>
              <w:rPr>
                <w:sz w:val="20"/>
                <w:szCs w:val="20"/>
              </w:rPr>
            </w:pPr>
            <w:r w:rsidRPr="00320459">
              <w:rPr>
                <w:sz w:val="20"/>
                <w:szCs w:val="20"/>
              </w:rPr>
              <w:t>The speed at the beginning of the line</w:t>
            </w:r>
          </w:p>
        </w:tc>
      </w:tr>
      <w:tr w:rsidR="00572D7F" w:rsidRPr="00320459" w14:paraId="1BD95C0E" w14:textId="77777777" w:rsidTr="00161D55">
        <w:tc>
          <w:tcPr>
            <w:tcW w:w="1843" w:type="dxa"/>
          </w:tcPr>
          <w:p w14:paraId="379B883C" w14:textId="5378D5A8" w:rsidR="00572D7F" w:rsidRPr="00320459" w:rsidRDefault="00572D7F" w:rsidP="00572D7F">
            <w:pPr>
              <w:rPr>
                <w:sz w:val="20"/>
                <w:szCs w:val="20"/>
              </w:rPr>
            </w:pPr>
            <w:r w:rsidRPr="00320459">
              <w:rPr>
                <w:sz w:val="20"/>
                <w:szCs w:val="20"/>
              </w:rPr>
              <w:t>&lt;f</w:t>
            </w:r>
            <w:r w:rsidR="00320459">
              <w:rPr>
                <w:sz w:val="20"/>
                <w:szCs w:val="20"/>
              </w:rPr>
              <w:t>e</w:t>
            </w:r>
            <w:r w:rsidRPr="00320459">
              <w:rPr>
                <w:sz w:val="20"/>
                <w:szCs w:val="20"/>
              </w:rPr>
              <w:t>&gt;</w:t>
            </w:r>
          </w:p>
        </w:tc>
        <w:tc>
          <w:tcPr>
            <w:tcW w:w="1134" w:type="dxa"/>
          </w:tcPr>
          <w:p w14:paraId="64C63538" w14:textId="23BA0BE9" w:rsidR="00572D7F" w:rsidRPr="00320459" w:rsidRDefault="00572D7F" w:rsidP="00572D7F">
            <w:pPr>
              <w:rPr>
                <w:sz w:val="20"/>
                <w:szCs w:val="20"/>
              </w:rPr>
            </w:pPr>
            <w:r w:rsidRPr="00320459">
              <w:rPr>
                <w:sz w:val="20"/>
                <w:szCs w:val="20"/>
              </w:rPr>
              <w:t>Real</w:t>
            </w:r>
          </w:p>
        </w:tc>
        <w:tc>
          <w:tcPr>
            <w:tcW w:w="7521" w:type="dxa"/>
          </w:tcPr>
          <w:p w14:paraId="22F493DD" w14:textId="3A435971" w:rsidR="00572D7F" w:rsidRPr="00320459" w:rsidRDefault="00572D7F" w:rsidP="00572D7F">
            <w:pPr>
              <w:rPr>
                <w:sz w:val="20"/>
                <w:szCs w:val="20"/>
              </w:rPr>
            </w:pPr>
            <w:r w:rsidRPr="00320459">
              <w:rPr>
                <w:sz w:val="20"/>
                <w:szCs w:val="20"/>
              </w:rPr>
              <w:t>The speed at the end of the line</w:t>
            </w:r>
          </w:p>
        </w:tc>
      </w:tr>
      <w:tr w:rsidR="00572D7F" w:rsidRPr="00320459" w14:paraId="364E59B2" w14:textId="77777777" w:rsidTr="00161D55">
        <w:tc>
          <w:tcPr>
            <w:tcW w:w="1843" w:type="dxa"/>
          </w:tcPr>
          <w:p w14:paraId="7CAD4599" w14:textId="1CDFD425" w:rsidR="00572D7F" w:rsidRPr="00320459" w:rsidRDefault="00572D7F" w:rsidP="00572D7F">
            <w:pPr>
              <w:rPr>
                <w:sz w:val="20"/>
                <w:szCs w:val="20"/>
              </w:rPr>
            </w:pPr>
            <w:r w:rsidRPr="00320459">
              <w:rPr>
                <w:sz w:val="20"/>
                <w:szCs w:val="20"/>
              </w:rPr>
              <w:t>&lt;delta&gt;</w:t>
            </w:r>
          </w:p>
        </w:tc>
        <w:tc>
          <w:tcPr>
            <w:tcW w:w="1134" w:type="dxa"/>
          </w:tcPr>
          <w:p w14:paraId="1E53E77C" w14:textId="64807DC8" w:rsidR="00572D7F" w:rsidRPr="00320459" w:rsidRDefault="00572D7F" w:rsidP="00572D7F">
            <w:pPr>
              <w:rPr>
                <w:sz w:val="20"/>
                <w:szCs w:val="20"/>
              </w:rPr>
            </w:pPr>
            <w:r w:rsidRPr="00320459">
              <w:rPr>
                <w:sz w:val="20"/>
                <w:szCs w:val="20"/>
              </w:rPr>
              <w:t>Real</w:t>
            </w:r>
          </w:p>
        </w:tc>
        <w:tc>
          <w:tcPr>
            <w:tcW w:w="7521" w:type="dxa"/>
          </w:tcPr>
          <w:p w14:paraId="6FF6275E" w14:textId="77777777" w:rsidR="00572D7F" w:rsidRDefault="00C33917" w:rsidP="00572D7F">
            <w:pPr>
              <w:rPr>
                <w:sz w:val="20"/>
                <w:szCs w:val="20"/>
              </w:rPr>
            </w:pPr>
            <w:r w:rsidRPr="00320459">
              <w:rPr>
                <w:sz w:val="20"/>
                <w:szCs w:val="20"/>
              </w:rPr>
              <w:t>This is the tangent angle to next object (how much the direction will change at the intersection of next movement). Some machines need this to be able to slow down when the movement direction suddenly changes. The values are in radians and can be positive or negative.</w:t>
            </w:r>
          </w:p>
          <w:p w14:paraId="515122EE" w14:textId="77777777" w:rsidR="00B06B5E" w:rsidRPr="00B06B5E" w:rsidRDefault="00B06B5E" w:rsidP="00B06B5E">
            <w:pPr>
              <w:rPr>
                <w:sz w:val="20"/>
                <w:szCs w:val="20"/>
              </w:rPr>
            </w:pPr>
            <w:r w:rsidRPr="00B06B5E">
              <w:rPr>
                <w:noProof/>
                <w:szCs w:val="20"/>
              </w:rPr>
              <w:drawing>
                <wp:inline distT="0" distB="0" distL="0" distR="0" wp14:anchorId="303F09ED" wp14:editId="7D6C9F90">
                  <wp:extent cx="1978925" cy="762629"/>
                  <wp:effectExtent l="0" t="0" r="0" b="0"/>
                  <wp:docPr id="1603536921" name="Bildobjekt 160353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0831" name=""/>
                          <pic:cNvPicPr/>
                        </pic:nvPicPr>
                        <pic:blipFill>
                          <a:blip r:embed="rId119"/>
                          <a:stretch>
                            <a:fillRect/>
                          </a:stretch>
                        </pic:blipFill>
                        <pic:spPr>
                          <a:xfrm>
                            <a:off x="0" y="0"/>
                            <a:ext cx="1990087" cy="766931"/>
                          </a:xfrm>
                          <a:prstGeom prst="rect">
                            <a:avLst/>
                          </a:prstGeom>
                        </pic:spPr>
                      </pic:pic>
                    </a:graphicData>
                  </a:graphic>
                </wp:inline>
              </w:drawing>
            </w:r>
          </w:p>
          <w:p w14:paraId="30B5DFF3" w14:textId="77777777" w:rsidR="00B06B5E" w:rsidRPr="00B06B5E" w:rsidRDefault="00B06B5E" w:rsidP="00B06B5E">
            <w:pPr>
              <w:rPr>
                <w:sz w:val="20"/>
                <w:szCs w:val="20"/>
              </w:rPr>
            </w:pPr>
            <w:r w:rsidRPr="00B06B5E">
              <w:rPr>
                <w:sz w:val="20"/>
                <w:szCs w:val="20"/>
              </w:rPr>
              <w:t>The value will be 0.0 for the object that goes to A or B.</w:t>
            </w:r>
          </w:p>
          <w:p w14:paraId="13E43EEA" w14:textId="4C5D3ECD" w:rsidR="00B06B5E" w:rsidRPr="00320459" w:rsidRDefault="00B06B5E" w:rsidP="00B06B5E">
            <w:pPr>
              <w:rPr>
                <w:sz w:val="20"/>
                <w:szCs w:val="20"/>
              </w:rPr>
            </w:pPr>
            <w:r w:rsidRPr="00B06B5E">
              <w:rPr>
                <w:sz w:val="20"/>
                <w:szCs w:val="20"/>
              </w:rPr>
              <w:t>The value will be 1.5701 for the object that goes to C, D or E</w:t>
            </w:r>
          </w:p>
        </w:tc>
      </w:tr>
      <w:tr w:rsidR="00572D7F" w:rsidRPr="00320459" w14:paraId="6541C9D6" w14:textId="77777777" w:rsidTr="00161D55">
        <w:tc>
          <w:tcPr>
            <w:tcW w:w="1843" w:type="dxa"/>
            <w:tcBorders>
              <w:bottom w:val="single" w:sz="4" w:space="0" w:color="000000" w:themeColor="text1"/>
            </w:tcBorders>
          </w:tcPr>
          <w:p w14:paraId="76D3CE76" w14:textId="35CFBDB4" w:rsidR="00572D7F" w:rsidRPr="00320459" w:rsidRDefault="00C33917" w:rsidP="00572D7F">
            <w:pPr>
              <w:rPr>
                <w:sz w:val="20"/>
                <w:szCs w:val="20"/>
              </w:rPr>
            </w:pPr>
            <w:r w:rsidRPr="00320459">
              <w:rPr>
                <w:sz w:val="20"/>
                <w:szCs w:val="20"/>
              </w:rPr>
              <w:t>&lt;vector&gt;</w:t>
            </w:r>
          </w:p>
        </w:tc>
        <w:tc>
          <w:tcPr>
            <w:tcW w:w="1134" w:type="dxa"/>
            <w:tcBorders>
              <w:bottom w:val="single" w:sz="4" w:space="0" w:color="000000" w:themeColor="text1"/>
            </w:tcBorders>
          </w:tcPr>
          <w:p w14:paraId="36A48C0A" w14:textId="44CEA537" w:rsidR="00572D7F" w:rsidRPr="00320459" w:rsidRDefault="00C33917" w:rsidP="00572D7F">
            <w:pPr>
              <w:rPr>
                <w:sz w:val="20"/>
                <w:szCs w:val="20"/>
              </w:rPr>
            </w:pPr>
            <w:r w:rsidRPr="00320459">
              <w:rPr>
                <w:sz w:val="20"/>
                <w:szCs w:val="20"/>
              </w:rPr>
              <w:t>list</w:t>
            </w:r>
          </w:p>
        </w:tc>
        <w:tc>
          <w:tcPr>
            <w:tcW w:w="7521" w:type="dxa"/>
            <w:tcBorders>
              <w:bottom w:val="single" w:sz="4" w:space="0" w:color="000000" w:themeColor="text1"/>
            </w:tcBorders>
          </w:tcPr>
          <w:p w14:paraId="619D292F" w14:textId="7125540B" w:rsidR="00572D7F" w:rsidRPr="00320459" w:rsidRDefault="00C33917" w:rsidP="00572D7F">
            <w:pPr>
              <w:rPr>
                <w:sz w:val="20"/>
                <w:szCs w:val="20"/>
              </w:rPr>
            </w:pPr>
            <w:r w:rsidRPr="00320459">
              <w:rPr>
                <w:sz w:val="20"/>
                <w:szCs w:val="20"/>
              </w:rPr>
              <w:t>This is the theoretical jet stream direction. The vector length is the same as the actual material thickness in actual tilt of the jet.</w:t>
            </w:r>
          </w:p>
        </w:tc>
      </w:tr>
      <w:tr w:rsidR="00572D7F" w:rsidRPr="00320459" w14:paraId="0EC54ACB" w14:textId="77777777" w:rsidTr="00161D55">
        <w:tc>
          <w:tcPr>
            <w:tcW w:w="1843" w:type="dxa"/>
          </w:tcPr>
          <w:p w14:paraId="4A3177BB" w14:textId="1D096EF5" w:rsidR="00572D7F" w:rsidRPr="00320459" w:rsidRDefault="00161D55" w:rsidP="00572D7F">
            <w:pPr>
              <w:rPr>
                <w:sz w:val="20"/>
                <w:szCs w:val="20"/>
              </w:rPr>
            </w:pPr>
            <w:r w:rsidRPr="00320459">
              <w:rPr>
                <w:sz w:val="20"/>
                <w:szCs w:val="20"/>
              </w:rPr>
              <w:t>&lt;allrot&gt;</w:t>
            </w:r>
          </w:p>
        </w:tc>
        <w:tc>
          <w:tcPr>
            <w:tcW w:w="1134" w:type="dxa"/>
          </w:tcPr>
          <w:p w14:paraId="66CB1FF1" w14:textId="4D10063E" w:rsidR="00572D7F" w:rsidRPr="00320459" w:rsidRDefault="00161D55" w:rsidP="00572D7F">
            <w:pPr>
              <w:rPr>
                <w:sz w:val="20"/>
                <w:szCs w:val="20"/>
              </w:rPr>
            </w:pPr>
            <w:r w:rsidRPr="00320459">
              <w:rPr>
                <w:sz w:val="20"/>
                <w:szCs w:val="20"/>
              </w:rPr>
              <w:t>list</w:t>
            </w:r>
          </w:p>
        </w:tc>
        <w:tc>
          <w:tcPr>
            <w:tcW w:w="7521" w:type="dxa"/>
          </w:tcPr>
          <w:p w14:paraId="550C1074" w14:textId="77777777" w:rsidR="00161D55" w:rsidRPr="00320459" w:rsidRDefault="00161D55" w:rsidP="00572D7F">
            <w:pPr>
              <w:rPr>
                <w:sz w:val="20"/>
                <w:szCs w:val="20"/>
              </w:rPr>
            </w:pPr>
            <w:r w:rsidRPr="00320459">
              <w:rPr>
                <w:sz w:val="20"/>
                <w:szCs w:val="20"/>
              </w:rPr>
              <w:t>This is a list of three angles.</w:t>
            </w:r>
          </w:p>
          <w:p w14:paraId="199546AE" w14:textId="07413624" w:rsidR="00572D7F" w:rsidRPr="00320459" w:rsidRDefault="00161D55" w:rsidP="00572D7F">
            <w:pPr>
              <w:rPr>
                <w:sz w:val="20"/>
                <w:szCs w:val="20"/>
              </w:rPr>
            </w:pPr>
            <w:r w:rsidRPr="00320459">
              <w:rPr>
                <w:sz w:val="20"/>
                <w:szCs w:val="20"/>
              </w:rPr>
              <w:t xml:space="preserve">The first two are the primary and secondary motor angle for the kinematic. The </w:t>
            </w:r>
            <w:r w:rsidRPr="00320459">
              <w:rPr>
                <w:sz w:val="20"/>
                <w:szCs w:val="20"/>
              </w:rPr>
              <w:lastRenderedPageBreak/>
              <w:t>last value is the angle for the rotation axis.</w:t>
            </w:r>
          </w:p>
        </w:tc>
      </w:tr>
      <w:tr w:rsidR="00925E75" w:rsidRPr="00320459" w14:paraId="218B04D1" w14:textId="77777777" w:rsidTr="00161D55">
        <w:tc>
          <w:tcPr>
            <w:tcW w:w="1843" w:type="dxa"/>
          </w:tcPr>
          <w:p w14:paraId="2A1EC312" w14:textId="5230C3DE" w:rsidR="00925E75" w:rsidRPr="00320459" w:rsidRDefault="00161D55" w:rsidP="00572D7F">
            <w:pPr>
              <w:rPr>
                <w:sz w:val="20"/>
                <w:szCs w:val="20"/>
              </w:rPr>
            </w:pPr>
            <w:r w:rsidRPr="00320459">
              <w:rPr>
                <w:sz w:val="20"/>
                <w:szCs w:val="20"/>
              </w:rPr>
              <w:lastRenderedPageBreak/>
              <w:t>&lt;length&gt;</w:t>
            </w:r>
          </w:p>
        </w:tc>
        <w:tc>
          <w:tcPr>
            <w:tcW w:w="1134" w:type="dxa"/>
          </w:tcPr>
          <w:p w14:paraId="792E6386" w14:textId="78595E15" w:rsidR="00925E75" w:rsidRPr="00320459" w:rsidRDefault="00161D55" w:rsidP="00572D7F">
            <w:pPr>
              <w:rPr>
                <w:sz w:val="20"/>
                <w:szCs w:val="20"/>
              </w:rPr>
            </w:pPr>
            <w:r w:rsidRPr="00320459">
              <w:rPr>
                <w:sz w:val="20"/>
                <w:szCs w:val="20"/>
              </w:rPr>
              <w:t>real</w:t>
            </w:r>
          </w:p>
        </w:tc>
        <w:tc>
          <w:tcPr>
            <w:tcW w:w="7521" w:type="dxa"/>
          </w:tcPr>
          <w:p w14:paraId="03AD11A8" w14:textId="1F9ED4C7" w:rsidR="00925E75" w:rsidRPr="00320459" w:rsidRDefault="00161D55" w:rsidP="00572D7F">
            <w:pPr>
              <w:rPr>
                <w:sz w:val="20"/>
                <w:szCs w:val="20"/>
              </w:rPr>
            </w:pPr>
            <w:r w:rsidRPr="00320459">
              <w:rPr>
                <w:sz w:val="20"/>
                <w:szCs w:val="20"/>
              </w:rPr>
              <w:t>This is the length of the line. This is needed to calculate the speed in time ($ft) when using rotation axis.</w:t>
            </w:r>
          </w:p>
        </w:tc>
      </w:tr>
    </w:tbl>
    <w:p w14:paraId="3CF84ED1" w14:textId="77777777" w:rsidR="00572D7F" w:rsidRDefault="00572D7F" w:rsidP="00572D7F"/>
    <w:p w14:paraId="5C2125F2" w14:textId="240E2F0F" w:rsidR="00161D55" w:rsidRPr="00BF2543" w:rsidRDefault="00161D55" w:rsidP="00FC35F7">
      <w:pPr>
        <w:pStyle w:val="Rubrik4"/>
      </w:pPr>
      <w:bookmarkStart w:id="950" w:name="_($MARKOFF_&lt;type&gt;_&lt;allpos&gt;)"/>
      <w:bookmarkEnd w:id="950"/>
      <w:r w:rsidRPr="00BF2543">
        <w:t>(</w:t>
      </w:r>
      <w:hyperlink w:anchor="_($MARKOFF_&lt;type&gt;_&lt;allpos&gt;)" w:history="1">
        <w:r w:rsidRPr="00BF2543">
          <w:rPr>
            <w:rStyle w:val="Hyperlnk"/>
            <w:bdr w:val="none" w:sz="0" w:space="0" w:color="auto"/>
          </w:rPr>
          <w:t>$MARKOFF</w:t>
        </w:r>
      </w:hyperlink>
      <w:r w:rsidRPr="00BF2543">
        <w:t xml:space="preserve"> &lt;type&gt; &lt;</w:t>
      </w:r>
      <w:r w:rsidRPr="00FC35F7">
        <w:t>allpos</w:t>
      </w:r>
      <w:r w:rsidRPr="00BF2543">
        <w:t>&gt;)</w:t>
      </w:r>
    </w:p>
    <w:p w14:paraId="351E1878" w14:textId="1306A88D" w:rsidR="00161D55" w:rsidRDefault="00C01031" w:rsidP="00C01031">
      <w:r>
        <w:t>$MARKOFF will be used to turn off Waterjet marking and in Special marking.</w:t>
      </w:r>
    </w:p>
    <w:tbl>
      <w:tblPr>
        <w:tblStyle w:val="Tabellrutnt"/>
        <w:tblW w:w="0" w:type="auto"/>
        <w:tblInd w:w="108" w:type="dxa"/>
        <w:tblLook w:val="04A0" w:firstRow="1" w:lastRow="0" w:firstColumn="1" w:lastColumn="0" w:noHBand="0" w:noVBand="1"/>
      </w:tblPr>
      <w:tblGrid>
        <w:gridCol w:w="1843"/>
        <w:gridCol w:w="1134"/>
        <w:gridCol w:w="7521"/>
      </w:tblGrid>
      <w:tr w:rsidR="00161D55" w:rsidRPr="00320459" w14:paraId="47F0CBBF" w14:textId="77777777" w:rsidTr="00A213D1">
        <w:tc>
          <w:tcPr>
            <w:tcW w:w="1843" w:type="dxa"/>
          </w:tcPr>
          <w:p w14:paraId="5E9D71B5" w14:textId="24C5D810" w:rsidR="00161D55" w:rsidRPr="00320459" w:rsidRDefault="00161D55" w:rsidP="0089357B">
            <w:pPr>
              <w:rPr>
                <w:sz w:val="20"/>
                <w:szCs w:val="20"/>
              </w:rPr>
            </w:pPr>
            <w:r w:rsidRPr="00320459">
              <w:rPr>
                <w:sz w:val="20"/>
                <w:szCs w:val="20"/>
              </w:rPr>
              <w:t>&lt;</w:t>
            </w:r>
            <w:r w:rsidR="00685916" w:rsidRPr="00320459">
              <w:rPr>
                <w:sz w:val="20"/>
                <w:szCs w:val="20"/>
              </w:rPr>
              <w:t>type&gt;</w:t>
            </w:r>
          </w:p>
        </w:tc>
        <w:tc>
          <w:tcPr>
            <w:tcW w:w="1134" w:type="dxa"/>
          </w:tcPr>
          <w:p w14:paraId="59201CD8" w14:textId="5B4F2BDA" w:rsidR="00161D55" w:rsidRPr="00320459" w:rsidRDefault="00685916" w:rsidP="0089357B">
            <w:pPr>
              <w:rPr>
                <w:sz w:val="20"/>
                <w:szCs w:val="20"/>
              </w:rPr>
            </w:pPr>
            <w:r w:rsidRPr="00320459">
              <w:rPr>
                <w:sz w:val="20"/>
                <w:szCs w:val="20"/>
              </w:rPr>
              <w:t>int</w:t>
            </w:r>
          </w:p>
        </w:tc>
        <w:tc>
          <w:tcPr>
            <w:tcW w:w="7521" w:type="dxa"/>
          </w:tcPr>
          <w:p w14:paraId="070467B8" w14:textId="77777777" w:rsidR="00161D55" w:rsidRPr="00320459" w:rsidRDefault="00685916" w:rsidP="0089357B">
            <w:pPr>
              <w:rPr>
                <w:sz w:val="20"/>
                <w:szCs w:val="20"/>
              </w:rPr>
            </w:pPr>
            <w:r w:rsidRPr="00320459">
              <w:rPr>
                <w:sz w:val="20"/>
                <w:szCs w:val="20"/>
              </w:rPr>
              <w:t>The meaning of the type is following:</w:t>
            </w:r>
          </w:p>
          <w:p w14:paraId="68F0CB7C" w14:textId="77777777" w:rsidR="00685916" w:rsidRPr="00320459" w:rsidRDefault="00685916" w:rsidP="0089357B">
            <w:pPr>
              <w:rPr>
                <w:sz w:val="20"/>
                <w:szCs w:val="20"/>
              </w:rPr>
            </w:pPr>
            <w:r w:rsidRPr="00320459">
              <w:rPr>
                <w:sz w:val="20"/>
                <w:szCs w:val="20"/>
              </w:rPr>
              <w:t>0=This is a 2D markoff and the &lt;allpos&gt; will not be used.</w:t>
            </w:r>
          </w:p>
          <w:p w14:paraId="5C856EA3" w14:textId="13882BDE" w:rsidR="00685916" w:rsidRPr="00320459" w:rsidRDefault="00685916" w:rsidP="0089357B">
            <w:pPr>
              <w:rPr>
                <w:sz w:val="20"/>
                <w:szCs w:val="20"/>
              </w:rPr>
            </w:pPr>
            <w:r w:rsidRPr="00320459">
              <w:rPr>
                <w:sz w:val="20"/>
                <w:szCs w:val="20"/>
              </w:rPr>
              <w:t>1=This is a 3D-5X markoff with a straight vertical lift (only Z will be used).</w:t>
            </w:r>
          </w:p>
          <w:p w14:paraId="3FFF807B" w14:textId="3F441859" w:rsidR="00685916" w:rsidRPr="00320459" w:rsidRDefault="00685916" w:rsidP="0089357B">
            <w:pPr>
              <w:rPr>
                <w:sz w:val="20"/>
                <w:szCs w:val="20"/>
              </w:rPr>
            </w:pPr>
            <w:r w:rsidRPr="00320459">
              <w:rPr>
                <w:sz w:val="20"/>
                <w:szCs w:val="20"/>
              </w:rPr>
              <w:t>2=This is a 3D-5X markoff where the move out is not vertical (X,Y,Z will be used).</w:t>
            </w:r>
          </w:p>
        </w:tc>
      </w:tr>
      <w:tr w:rsidR="00161D55" w:rsidRPr="00320459" w14:paraId="496DE397" w14:textId="77777777" w:rsidTr="00A213D1">
        <w:tc>
          <w:tcPr>
            <w:tcW w:w="1843" w:type="dxa"/>
          </w:tcPr>
          <w:p w14:paraId="7BC528CA" w14:textId="3A16D024" w:rsidR="00161D55" w:rsidRPr="00320459" w:rsidRDefault="00161D55" w:rsidP="0089357B">
            <w:pPr>
              <w:rPr>
                <w:sz w:val="20"/>
                <w:szCs w:val="20"/>
              </w:rPr>
            </w:pPr>
            <w:r w:rsidRPr="00320459">
              <w:rPr>
                <w:sz w:val="20"/>
                <w:szCs w:val="20"/>
              </w:rPr>
              <w:t>&lt;</w:t>
            </w:r>
            <w:r w:rsidR="00685916" w:rsidRPr="00320459">
              <w:rPr>
                <w:sz w:val="20"/>
                <w:szCs w:val="20"/>
              </w:rPr>
              <w:t>allpos</w:t>
            </w:r>
            <w:r w:rsidRPr="00320459">
              <w:rPr>
                <w:sz w:val="20"/>
                <w:szCs w:val="20"/>
              </w:rPr>
              <w:t>&gt;</w:t>
            </w:r>
          </w:p>
        </w:tc>
        <w:tc>
          <w:tcPr>
            <w:tcW w:w="1134" w:type="dxa"/>
          </w:tcPr>
          <w:p w14:paraId="55BAB562" w14:textId="45B4B89C" w:rsidR="00161D55" w:rsidRPr="00320459" w:rsidRDefault="00685916" w:rsidP="0089357B">
            <w:pPr>
              <w:rPr>
                <w:sz w:val="20"/>
                <w:szCs w:val="20"/>
              </w:rPr>
            </w:pPr>
            <w:r w:rsidRPr="00320459">
              <w:rPr>
                <w:sz w:val="20"/>
                <w:szCs w:val="20"/>
              </w:rPr>
              <w:t>list</w:t>
            </w:r>
          </w:p>
        </w:tc>
        <w:tc>
          <w:tcPr>
            <w:tcW w:w="7521" w:type="dxa"/>
          </w:tcPr>
          <w:p w14:paraId="1B7A99E0" w14:textId="5DCCE267" w:rsidR="00161D55" w:rsidRPr="00320459" w:rsidRDefault="00685916" w:rsidP="0089357B">
            <w:pPr>
              <w:rPr>
                <w:sz w:val="20"/>
                <w:szCs w:val="20"/>
              </w:rPr>
            </w:pPr>
            <w:r w:rsidRPr="00320459">
              <w:rPr>
                <w:sz w:val="20"/>
                <w:szCs w:val="20"/>
              </w:rPr>
              <w:t>This is the end of the lift up movement. X,</w:t>
            </w:r>
            <w:r w:rsidR="00F51C1D" w:rsidRPr="00320459">
              <w:rPr>
                <w:sz w:val="20"/>
                <w:szCs w:val="20"/>
              </w:rPr>
              <w:t xml:space="preserve"> </w:t>
            </w:r>
            <w:r w:rsidRPr="00320459">
              <w:rPr>
                <w:sz w:val="20"/>
                <w:szCs w:val="20"/>
              </w:rPr>
              <w:t>Y,</w:t>
            </w:r>
            <w:r w:rsidR="00F51C1D" w:rsidRPr="00320459">
              <w:rPr>
                <w:sz w:val="20"/>
                <w:szCs w:val="20"/>
              </w:rPr>
              <w:t xml:space="preserve"> </w:t>
            </w:r>
            <w:r w:rsidRPr="00320459">
              <w:rPr>
                <w:sz w:val="20"/>
                <w:szCs w:val="20"/>
              </w:rPr>
              <w:t>Z will be used in &lt;type&gt;2 and only Z in &lt;type&gt; 1.</w:t>
            </w:r>
          </w:p>
        </w:tc>
      </w:tr>
    </w:tbl>
    <w:p w14:paraId="3F86B01E" w14:textId="77777777" w:rsidR="00161D55" w:rsidRDefault="00161D55" w:rsidP="00572D7F"/>
    <w:p w14:paraId="7B9D3484" w14:textId="0487B6EC" w:rsidR="00C01031" w:rsidRDefault="00C01031" w:rsidP="00FC35F7">
      <w:pPr>
        <w:pStyle w:val="Rubrik4"/>
      </w:pPr>
      <w:bookmarkStart w:id="951" w:name="_Toc241996872"/>
      <w:bookmarkStart w:id="952" w:name="_Hlk495916298"/>
      <w:r>
        <w:t>(</w:t>
      </w:r>
      <w:hyperlink w:anchor="_$MARKON_(&lt;allpos&gt;,_ATTRIBUTE," w:history="1">
        <w:r w:rsidRPr="00AD5859">
          <w:rPr>
            <w:rStyle w:val="Hyperlnk"/>
            <w:bdr w:val="none" w:sz="0" w:space="0" w:color="auto"/>
          </w:rPr>
          <w:t>$MARKON</w:t>
        </w:r>
      </w:hyperlink>
      <w:r>
        <w:t xml:space="preserve"> &lt;allpos&gt; &lt;attribute&gt; &lt;clen&gt; &lt;allrot&gt; &lt;</w:t>
      </w:r>
      <w:r w:rsidRPr="00FC35F7">
        <w:t>special</w:t>
      </w:r>
      <w:r>
        <w:t>&gt; &lt;vector&gt; &lt;star</w:t>
      </w:r>
      <w:r w:rsidR="00387DB0">
        <w:t>dir</w:t>
      </w:r>
      <w:r>
        <w:t>&gt; &lt;maxslope&gt; &lt;3d-5x&gt;)</w:t>
      </w:r>
      <w:bookmarkEnd w:id="951"/>
    </w:p>
    <w:p w14:paraId="058B755E" w14:textId="7147F6E0" w:rsidR="00C01031" w:rsidRPr="00C01031" w:rsidRDefault="00C01031" w:rsidP="00C01031">
      <w:r>
        <w:t>The $MARKON instruction will be used to turn on waterjet or special marking.</w:t>
      </w:r>
    </w:p>
    <w:tbl>
      <w:tblPr>
        <w:tblStyle w:val="Tabellrutnt"/>
        <w:tblW w:w="0" w:type="auto"/>
        <w:tblInd w:w="108" w:type="dxa"/>
        <w:tblLook w:val="04A0" w:firstRow="1" w:lastRow="0" w:firstColumn="1" w:lastColumn="0" w:noHBand="0" w:noVBand="1"/>
      </w:tblPr>
      <w:tblGrid>
        <w:gridCol w:w="1418"/>
        <w:gridCol w:w="992"/>
        <w:gridCol w:w="8088"/>
      </w:tblGrid>
      <w:tr w:rsidR="00C01031" w:rsidRPr="00320459" w14:paraId="73EADC2D" w14:textId="77777777" w:rsidTr="00195DDE">
        <w:tc>
          <w:tcPr>
            <w:tcW w:w="1418" w:type="dxa"/>
          </w:tcPr>
          <w:p w14:paraId="31223823" w14:textId="7F43FAF2" w:rsidR="00C01031" w:rsidRPr="00320459" w:rsidRDefault="00C01031" w:rsidP="0089357B">
            <w:pPr>
              <w:rPr>
                <w:sz w:val="20"/>
                <w:szCs w:val="20"/>
              </w:rPr>
            </w:pPr>
            <w:r w:rsidRPr="00320459">
              <w:rPr>
                <w:sz w:val="20"/>
                <w:szCs w:val="20"/>
              </w:rPr>
              <w:t>&lt;allpos&gt;</w:t>
            </w:r>
          </w:p>
        </w:tc>
        <w:tc>
          <w:tcPr>
            <w:tcW w:w="992" w:type="dxa"/>
          </w:tcPr>
          <w:p w14:paraId="08D06E62" w14:textId="73C310FF" w:rsidR="00C01031" w:rsidRPr="00320459" w:rsidRDefault="00C01031" w:rsidP="0089357B">
            <w:pPr>
              <w:rPr>
                <w:sz w:val="20"/>
                <w:szCs w:val="20"/>
              </w:rPr>
            </w:pPr>
            <w:r w:rsidRPr="00320459">
              <w:rPr>
                <w:sz w:val="20"/>
                <w:szCs w:val="20"/>
              </w:rPr>
              <w:t>list</w:t>
            </w:r>
          </w:p>
        </w:tc>
        <w:tc>
          <w:tcPr>
            <w:tcW w:w="8088" w:type="dxa"/>
          </w:tcPr>
          <w:p w14:paraId="1850EEEE" w14:textId="52BD6B78" w:rsidR="00C01031" w:rsidRPr="00320459" w:rsidRDefault="00C01031" w:rsidP="0089357B">
            <w:pPr>
              <w:rPr>
                <w:sz w:val="20"/>
                <w:szCs w:val="20"/>
              </w:rPr>
            </w:pPr>
            <w:r w:rsidRPr="00320459">
              <w:rPr>
                <w:sz w:val="20"/>
                <w:szCs w:val="20"/>
              </w:rPr>
              <w:t>A list of three reals that describe the start</w:t>
            </w:r>
            <w:r w:rsidR="00612CB1" w:rsidRPr="00320459">
              <w:rPr>
                <w:sz w:val="20"/>
                <w:szCs w:val="20"/>
              </w:rPr>
              <w:t xml:space="preserve"> </w:t>
            </w:r>
            <w:r w:rsidRPr="00320459">
              <w:rPr>
                <w:sz w:val="20"/>
                <w:szCs w:val="20"/>
              </w:rPr>
              <w:t>point of the marking</w:t>
            </w:r>
          </w:p>
        </w:tc>
      </w:tr>
      <w:tr w:rsidR="00C01031" w:rsidRPr="00320459" w14:paraId="0D6D703A" w14:textId="77777777" w:rsidTr="00195DDE">
        <w:tc>
          <w:tcPr>
            <w:tcW w:w="1418" w:type="dxa"/>
          </w:tcPr>
          <w:p w14:paraId="140DA1A3" w14:textId="19217FE3" w:rsidR="00C01031" w:rsidRPr="00320459" w:rsidRDefault="00C01031" w:rsidP="0089357B">
            <w:pPr>
              <w:rPr>
                <w:sz w:val="20"/>
                <w:szCs w:val="20"/>
              </w:rPr>
            </w:pPr>
            <w:r w:rsidRPr="00320459">
              <w:rPr>
                <w:sz w:val="20"/>
                <w:szCs w:val="20"/>
              </w:rPr>
              <w:t>&lt;</w:t>
            </w:r>
            <w:r w:rsidR="00612CB1" w:rsidRPr="00320459">
              <w:rPr>
                <w:sz w:val="20"/>
                <w:szCs w:val="20"/>
              </w:rPr>
              <w:t>attribute</w:t>
            </w:r>
            <w:r w:rsidRPr="00320459">
              <w:rPr>
                <w:sz w:val="20"/>
                <w:szCs w:val="20"/>
              </w:rPr>
              <w:t>&gt;</w:t>
            </w:r>
          </w:p>
        </w:tc>
        <w:tc>
          <w:tcPr>
            <w:tcW w:w="992" w:type="dxa"/>
          </w:tcPr>
          <w:p w14:paraId="69FEA448" w14:textId="4484C956" w:rsidR="00C01031" w:rsidRPr="00320459" w:rsidRDefault="00F51C1D" w:rsidP="0089357B">
            <w:pPr>
              <w:rPr>
                <w:sz w:val="20"/>
                <w:szCs w:val="20"/>
              </w:rPr>
            </w:pPr>
            <w:r w:rsidRPr="00320459">
              <w:rPr>
                <w:sz w:val="20"/>
                <w:szCs w:val="20"/>
              </w:rPr>
              <w:t>string</w:t>
            </w:r>
          </w:p>
        </w:tc>
        <w:tc>
          <w:tcPr>
            <w:tcW w:w="8088" w:type="dxa"/>
          </w:tcPr>
          <w:p w14:paraId="68F15597" w14:textId="3369AC9D" w:rsidR="00C01031" w:rsidRPr="00320459" w:rsidRDefault="00F51C1D" w:rsidP="0089357B">
            <w:pPr>
              <w:rPr>
                <w:sz w:val="20"/>
                <w:szCs w:val="20"/>
              </w:rPr>
            </w:pPr>
            <w:r w:rsidRPr="00320459">
              <w:rPr>
                <w:sz w:val="20"/>
                <w:szCs w:val="20"/>
              </w:rPr>
              <w:t>This is the attributes that are entered in the marking command.</w:t>
            </w:r>
          </w:p>
        </w:tc>
      </w:tr>
      <w:tr w:rsidR="00612CB1" w:rsidRPr="00320459" w14:paraId="1243DCCE" w14:textId="77777777" w:rsidTr="00195DDE">
        <w:tc>
          <w:tcPr>
            <w:tcW w:w="1418" w:type="dxa"/>
          </w:tcPr>
          <w:p w14:paraId="4D8302F0" w14:textId="26C36273" w:rsidR="00612CB1" w:rsidRPr="00320459" w:rsidRDefault="00F51C1D" w:rsidP="0089357B">
            <w:pPr>
              <w:rPr>
                <w:sz w:val="20"/>
                <w:szCs w:val="20"/>
              </w:rPr>
            </w:pPr>
            <w:r w:rsidRPr="00320459">
              <w:rPr>
                <w:sz w:val="20"/>
                <w:szCs w:val="20"/>
              </w:rPr>
              <w:t>&lt;clen&gt;</w:t>
            </w:r>
          </w:p>
        </w:tc>
        <w:tc>
          <w:tcPr>
            <w:tcW w:w="992" w:type="dxa"/>
          </w:tcPr>
          <w:p w14:paraId="3614A208" w14:textId="5DD43E20" w:rsidR="00612CB1" w:rsidRPr="00320459" w:rsidRDefault="00F51C1D" w:rsidP="0089357B">
            <w:pPr>
              <w:rPr>
                <w:sz w:val="20"/>
                <w:szCs w:val="20"/>
              </w:rPr>
            </w:pPr>
            <w:r w:rsidRPr="00320459">
              <w:rPr>
                <w:sz w:val="20"/>
                <w:szCs w:val="20"/>
              </w:rPr>
              <w:t>real</w:t>
            </w:r>
          </w:p>
        </w:tc>
        <w:tc>
          <w:tcPr>
            <w:tcW w:w="8088" w:type="dxa"/>
          </w:tcPr>
          <w:p w14:paraId="5098D583" w14:textId="7F1BF005" w:rsidR="00612CB1" w:rsidRPr="00320459" w:rsidRDefault="00F51C1D" w:rsidP="0089357B">
            <w:pPr>
              <w:rPr>
                <w:sz w:val="20"/>
                <w:szCs w:val="20"/>
              </w:rPr>
            </w:pPr>
            <w:r w:rsidRPr="00320459">
              <w:rPr>
                <w:sz w:val="20"/>
                <w:szCs w:val="20"/>
              </w:rPr>
              <w:t>This is the total length of the marking geometry.</w:t>
            </w:r>
          </w:p>
        </w:tc>
      </w:tr>
      <w:tr w:rsidR="00612CB1" w:rsidRPr="00320459" w14:paraId="4DA7FCB2" w14:textId="77777777" w:rsidTr="00195DDE">
        <w:tc>
          <w:tcPr>
            <w:tcW w:w="1418" w:type="dxa"/>
          </w:tcPr>
          <w:p w14:paraId="20DDB213" w14:textId="547DC8A1" w:rsidR="00612CB1" w:rsidRPr="00320459" w:rsidRDefault="00F51C1D" w:rsidP="0089357B">
            <w:pPr>
              <w:rPr>
                <w:sz w:val="20"/>
                <w:szCs w:val="20"/>
              </w:rPr>
            </w:pPr>
            <w:r w:rsidRPr="00320459">
              <w:rPr>
                <w:sz w:val="20"/>
                <w:szCs w:val="20"/>
              </w:rPr>
              <w:t>&lt;allrot&gt;</w:t>
            </w:r>
          </w:p>
        </w:tc>
        <w:tc>
          <w:tcPr>
            <w:tcW w:w="992" w:type="dxa"/>
          </w:tcPr>
          <w:p w14:paraId="74054BF4" w14:textId="4E14E6BD" w:rsidR="00612CB1" w:rsidRPr="00320459" w:rsidRDefault="00F51C1D" w:rsidP="0089357B">
            <w:pPr>
              <w:rPr>
                <w:sz w:val="20"/>
                <w:szCs w:val="20"/>
              </w:rPr>
            </w:pPr>
            <w:r w:rsidRPr="00320459">
              <w:rPr>
                <w:sz w:val="20"/>
                <w:szCs w:val="20"/>
              </w:rPr>
              <w:t>list</w:t>
            </w:r>
          </w:p>
        </w:tc>
        <w:tc>
          <w:tcPr>
            <w:tcW w:w="8088" w:type="dxa"/>
          </w:tcPr>
          <w:p w14:paraId="71E25C11" w14:textId="77777777" w:rsidR="00F51C1D" w:rsidRPr="00320459" w:rsidRDefault="00F51C1D" w:rsidP="00F51C1D">
            <w:pPr>
              <w:rPr>
                <w:sz w:val="20"/>
                <w:szCs w:val="20"/>
              </w:rPr>
            </w:pPr>
            <w:r w:rsidRPr="00320459">
              <w:rPr>
                <w:sz w:val="20"/>
                <w:szCs w:val="20"/>
              </w:rPr>
              <w:t>This is a list of three angles.</w:t>
            </w:r>
          </w:p>
          <w:p w14:paraId="0A3FD3AB" w14:textId="13F2F370" w:rsidR="00612CB1" w:rsidRPr="00320459" w:rsidRDefault="00F51C1D" w:rsidP="00F51C1D">
            <w:pPr>
              <w:rPr>
                <w:sz w:val="20"/>
                <w:szCs w:val="20"/>
              </w:rPr>
            </w:pPr>
            <w:r w:rsidRPr="00320459">
              <w:rPr>
                <w:sz w:val="20"/>
                <w:szCs w:val="20"/>
              </w:rPr>
              <w:t>The first two are the primary and secondary motor angle for the kinematic. The last value is the angle for the rotation axis.</w:t>
            </w:r>
          </w:p>
        </w:tc>
      </w:tr>
      <w:tr w:rsidR="00612CB1" w:rsidRPr="00320459" w14:paraId="1549A4B1" w14:textId="77777777" w:rsidTr="00195DDE">
        <w:tc>
          <w:tcPr>
            <w:tcW w:w="1418" w:type="dxa"/>
          </w:tcPr>
          <w:p w14:paraId="6122643B" w14:textId="3B6C863C" w:rsidR="00612CB1" w:rsidRPr="00320459" w:rsidRDefault="00F51C1D" w:rsidP="0089357B">
            <w:pPr>
              <w:rPr>
                <w:sz w:val="20"/>
                <w:szCs w:val="20"/>
              </w:rPr>
            </w:pPr>
            <w:r w:rsidRPr="00320459">
              <w:rPr>
                <w:sz w:val="20"/>
                <w:szCs w:val="20"/>
              </w:rPr>
              <w:t>&lt;special&gt;</w:t>
            </w:r>
          </w:p>
        </w:tc>
        <w:tc>
          <w:tcPr>
            <w:tcW w:w="992" w:type="dxa"/>
          </w:tcPr>
          <w:p w14:paraId="7F6C27BC" w14:textId="546D489C" w:rsidR="00612CB1" w:rsidRPr="00320459" w:rsidRDefault="00F51C1D" w:rsidP="0089357B">
            <w:pPr>
              <w:rPr>
                <w:sz w:val="20"/>
                <w:szCs w:val="20"/>
              </w:rPr>
            </w:pPr>
            <w:r w:rsidRPr="00320459">
              <w:rPr>
                <w:sz w:val="20"/>
                <w:szCs w:val="20"/>
              </w:rPr>
              <w:t>bool</w:t>
            </w:r>
          </w:p>
        </w:tc>
        <w:tc>
          <w:tcPr>
            <w:tcW w:w="8088" w:type="dxa"/>
          </w:tcPr>
          <w:p w14:paraId="733D649C" w14:textId="6C436172" w:rsidR="00612CB1" w:rsidRPr="00320459" w:rsidRDefault="00F51C1D" w:rsidP="0089357B">
            <w:pPr>
              <w:rPr>
                <w:sz w:val="20"/>
                <w:szCs w:val="20"/>
              </w:rPr>
            </w:pPr>
            <w:r w:rsidRPr="00320459">
              <w:rPr>
                <w:sz w:val="20"/>
                <w:szCs w:val="20"/>
              </w:rPr>
              <w:t>The value is T if it’s special marking else nil.</w:t>
            </w:r>
          </w:p>
        </w:tc>
      </w:tr>
      <w:tr w:rsidR="00612CB1" w:rsidRPr="00320459" w14:paraId="44A0D4D0" w14:textId="77777777" w:rsidTr="00195DDE">
        <w:tc>
          <w:tcPr>
            <w:tcW w:w="1418" w:type="dxa"/>
          </w:tcPr>
          <w:p w14:paraId="2CE63595" w14:textId="3086636E" w:rsidR="00612CB1" w:rsidRPr="00320459" w:rsidRDefault="00F51C1D" w:rsidP="0089357B">
            <w:pPr>
              <w:rPr>
                <w:sz w:val="20"/>
                <w:szCs w:val="20"/>
              </w:rPr>
            </w:pPr>
            <w:r w:rsidRPr="00320459">
              <w:rPr>
                <w:sz w:val="20"/>
                <w:szCs w:val="20"/>
              </w:rPr>
              <w:t>&lt;vector&gt;</w:t>
            </w:r>
          </w:p>
        </w:tc>
        <w:tc>
          <w:tcPr>
            <w:tcW w:w="992" w:type="dxa"/>
          </w:tcPr>
          <w:p w14:paraId="16A252B9" w14:textId="21F43BF6" w:rsidR="00612CB1" w:rsidRPr="00320459" w:rsidRDefault="00387DB0" w:rsidP="0089357B">
            <w:pPr>
              <w:rPr>
                <w:sz w:val="20"/>
                <w:szCs w:val="20"/>
              </w:rPr>
            </w:pPr>
            <w:r w:rsidRPr="00320459">
              <w:rPr>
                <w:sz w:val="20"/>
                <w:szCs w:val="20"/>
              </w:rPr>
              <w:t>list</w:t>
            </w:r>
          </w:p>
        </w:tc>
        <w:tc>
          <w:tcPr>
            <w:tcW w:w="8088" w:type="dxa"/>
          </w:tcPr>
          <w:p w14:paraId="6C4C4285" w14:textId="24B101C3" w:rsidR="00612CB1" w:rsidRPr="00320459" w:rsidRDefault="00387DB0" w:rsidP="0089357B">
            <w:pPr>
              <w:rPr>
                <w:sz w:val="20"/>
                <w:szCs w:val="20"/>
              </w:rPr>
            </w:pPr>
            <w:r w:rsidRPr="00320459">
              <w:rPr>
                <w:sz w:val="20"/>
                <w:szCs w:val="20"/>
              </w:rPr>
              <w:t xml:space="preserve">This is the theoretical jet stream direction. </w:t>
            </w:r>
          </w:p>
        </w:tc>
      </w:tr>
      <w:tr w:rsidR="00612CB1" w:rsidRPr="00320459" w14:paraId="4A5153ED" w14:textId="77777777" w:rsidTr="00195DDE">
        <w:tc>
          <w:tcPr>
            <w:tcW w:w="1418" w:type="dxa"/>
          </w:tcPr>
          <w:p w14:paraId="1520D127" w14:textId="52264734" w:rsidR="00612CB1" w:rsidRPr="00320459" w:rsidRDefault="00387DB0" w:rsidP="0089357B">
            <w:pPr>
              <w:rPr>
                <w:sz w:val="20"/>
                <w:szCs w:val="20"/>
              </w:rPr>
            </w:pPr>
            <w:r w:rsidRPr="00320459">
              <w:rPr>
                <w:sz w:val="20"/>
                <w:szCs w:val="20"/>
              </w:rPr>
              <w:t>&lt;startdir&gt;</w:t>
            </w:r>
          </w:p>
        </w:tc>
        <w:tc>
          <w:tcPr>
            <w:tcW w:w="992" w:type="dxa"/>
          </w:tcPr>
          <w:p w14:paraId="27047B0B" w14:textId="730BBA3B" w:rsidR="00612CB1" w:rsidRPr="00320459" w:rsidRDefault="00387DB0" w:rsidP="0089357B">
            <w:pPr>
              <w:rPr>
                <w:sz w:val="20"/>
                <w:szCs w:val="20"/>
              </w:rPr>
            </w:pPr>
            <w:r w:rsidRPr="00320459">
              <w:rPr>
                <w:sz w:val="20"/>
                <w:szCs w:val="20"/>
              </w:rPr>
              <w:t>real</w:t>
            </w:r>
          </w:p>
        </w:tc>
        <w:tc>
          <w:tcPr>
            <w:tcW w:w="8088" w:type="dxa"/>
          </w:tcPr>
          <w:p w14:paraId="71F11F79" w14:textId="312C6C7E" w:rsidR="00612CB1" w:rsidRPr="00320459" w:rsidRDefault="00387DB0" w:rsidP="0089357B">
            <w:pPr>
              <w:rPr>
                <w:sz w:val="20"/>
                <w:szCs w:val="20"/>
              </w:rPr>
            </w:pPr>
            <w:r w:rsidRPr="00320459">
              <w:rPr>
                <w:sz w:val="20"/>
                <w:szCs w:val="20"/>
              </w:rPr>
              <w:t>This is the direction of the first movement. The idea was to start with a distance from this &lt;allpos&gt; in the negative direction of &lt;startdir&gt; and open the jet on the fly.</w:t>
            </w:r>
          </w:p>
        </w:tc>
      </w:tr>
      <w:tr w:rsidR="00612CB1" w:rsidRPr="00320459" w14:paraId="03B242ED" w14:textId="77777777" w:rsidTr="00195DDE">
        <w:tc>
          <w:tcPr>
            <w:tcW w:w="1418" w:type="dxa"/>
          </w:tcPr>
          <w:p w14:paraId="61DF63B0" w14:textId="2384081A" w:rsidR="00612CB1" w:rsidRPr="00320459" w:rsidRDefault="00387DB0" w:rsidP="0089357B">
            <w:pPr>
              <w:rPr>
                <w:sz w:val="20"/>
                <w:szCs w:val="20"/>
              </w:rPr>
            </w:pPr>
            <w:r w:rsidRPr="00320459">
              <w:rPr>
                <w:sz w:val="20"/>
                <w:szCs w:val="20"/>
              </w:rPr>
              <w:t>&lt;maxslope&gt;</w:t>
            </w:r>
          </w:p>
        </w:tc>
        <w:tc>
          <w:tcPr>
            <w:tcW w:w="992" w:type="dxa"/>
          </w:tcPr>
          <w:p w14:paraId="52003B31" w14:textId="1E3CB529" w:rsidR="00612CB1" w:rsidRPr="00320459" w:rsidRDefault="008427EC" w:rsidP="0089357B">
            <w:pPr>
              <w:rPr>
                <w:sz w:val="20"/>
                <w:szCs w:val="20"/>
              </w:rPr>
            </w:pPr>
            <w:r w:rsidRPr="00320459">
              <w:rPr>
                <w:sz w:val="20"/>
                <w:szCs w:val="20"/>
              </w:rPr>
              <w:t>real</w:t>
            </w:r>
          </w:p>
        </w:tc>
        <w:tc>
          <w:tcPr>
            <w:tcW w:w="8088" w:type="dxa"/>
          </w:tcPr>
          <w:p w14:paraId="6DEBA1FC" w14:textId="4B53407E" w:rsidR="00612CB1" w:rsidRPr="00320459" w:rsidRDefault="008427EC" w:rsidP="0089357B">
            <w:pPr>
              <w:rPr>
                <w:sz w:val="20"/>
                <w:szCs w:val="20"/>
              </w:rPr>
            </w:pPr>
            <w:r w:rsidRPr="00320459">
              <w:rPr>
                <w:sz w:val="20"/>
                <w:szCs w:val="20"/>
              </w:rPr>
              <w:t>This is the maximum tilt of the jet for actual marking.</w:t>
            </w:r>
          </w:p>
        </w:tc>
      </w:tr>
      <w:tr w:rsidR="00612CB1" w:rsidRPr="00320459" w14:paraId="78B439DE" w14:textId="77777777" w:rsidTr="00195DDE">
        <w:tc>
          <w:tcPr>
            <w:tcW w:w="1418" w:type="dxa"/>
          </w:tcPr>
          <w:p w14:paraId="19BB8463" w14:textId="352A01C6" w:rsidR="00612CB1" w:rsidRPr="00320459" w:rsidRDefault="00387DB0" w:rsidP="0089357B">
            <w:pPr>
              <w:rPr>
                <w:sz w:val="20"/>
                <w:szCs w:val="20"/>
              </w:rPr>
            </w:pPr>
            <w:r w:rsidRPr="00320459">
              <w:rPr>
                <w:sz w:val="20"/>
                <w:szCs w:val="20"/>
              </w:rPr>
              <w:t>&lt;3d-5x&gt;</w:t>
            </w:r>
          </w:p>
        </w:tc>
        <w:tc>
          <w:tcPr>
            <w:tcW w:w="992" w:type="dxa"/>
          </w:tcPr>
          <w:p w14:paraId="49D28DB3" w14:textId="3A528F45" w:rsidR="00612CB1" w:rsidRPr="00320459" w:rsidRDefault="008427EC" w:rsidP="0089357B">
            <w:pPr>
              <w:rPr>
                <w:sz w:val="20"/>
                <w:szCs w:val="20"/>
              </w:rPr>
            </w:pPr>
            <w:r w:rsidRPr="00320459">
              <w:rPr>
                <w:sz w:val="20"/>
                <w:szCs w:val="20"/>
              </w:rPr>
              <w:t>bool</w:t>
            </w:r>
          </w:p>
        </w:tc>
        <w:tc>
          <w:tcPr>
            <w:tcW w:w="8088" w:type="dxa"/>
          </w:tcPr>
          <w:p w14:paraId="2D92EDA9" w14:textId="0CA0F4B4" w:rsidR="00612CB1" w:rsidRPr="00320459" w:rsidRDefault="008427EC" w:rsidP="0089357B">
            <w:pPr>
              <w:rPr>
                <w:sz w:val="20"/>
                <w:szCs w:val="20"/>
              </w:rPr>
            </w:pPr>
            <w:r w:rsidRPr="00320459">
              <w:rPr>
                <w:sz w:val="20"/>
                <w:szCs w:val="20"/>
              </w:rPr>
              <w:t>The value is T if the information comes from 3D-5X else nil.</w:t>
            </w:r>
          </w:p>
        </w:tc>
      </w:tr>
    </w:tbl>
    <w:p w14:paraId="1E0CED52" w14:textId="29616C41" w:rsidR="00FC35F7" w:rsidRDefault="00FC35F7" w:rsidP="003A3C18">
      <w:pPr>
        <w:pStyle w:val="Rubrik4"/>
      </w:pPr>
      <w:bookmarkStart w:id="953" w:name="_$PART_(&quot;Name&quot;_&quot;Customer&quot;"/>
      <w:bookmarkStart w:id="954" w:name="_($MEASUREPOINT_&lt;allpos&gt;_&lt;vector&gt;"/>
      <w:bookmarkStart w:id="955" w:name="_($MEASURE_&lt;allpos&gt;_&lt;index&gt;)"/>
      <w:bookmarkEnd w:id="947"/>
      <w:bookmarkEnd w:id="948"/>
      <w:bookmarkEnd w:id="949"/>
      <w:bookmarkEnd w:id="952"/>
      <w:bookmarkEnd w:id="953"/>
      <w:bookmarkEnd w:id="954"/>
      <w:bookmarkEnd w:id="955"/>
      <w:r>
        <w:t>(</w:t>
      </w:r>
      <w:hyperlink w:anchor="_($MEASURE_&lt;allpos&gt;_&lt;index&gt;)" w:history="1">
        <w:r w:rsidRPr="00FC35F7">
          <w:rPr>
            <w:rStyle w:val="Hyperlnk"/>
            <w:bdr w:val="none" w:sz="0" w:space="0" w:color="auto"/>
          </w:rPr>
          <w:t>$MEASURE</w:t>
        </w:r>
      </w:hyperlink>
      <w:r>
        <w:t xml:space="preserve"> &lt;allpos&gt; &lt;index&gt;)</w:t>
      </w:r>
    </w:p>
    <w:p w14:paraId="79F3F65C" w14:textId="41AA8A53" w:rsidR="00FC35F7" w:rsidRDefault="00195DDE" w:rsidP="00FC35F7">
      <w:r>
        <w:t>This instruction will create measuring in advance positions.</w:t>
      </w:r>
    </w:p>
    <w:tbl>
      <w:tblPr>
        <w:tblStyle w:val="Tabellrutnt"/>
        <w:tblW w:w="0" w:type="auto"/>
        <w:tblInd w:w="108" w:type="dxa"/>
        <w:tblLook w:val="04A0" w:firstRow="1" w:lastRow="0" w:firstColumn="1" w:lastColumn="0" w:noHBand="0" w:noVBand="1"/>
      </w:tblPr>
      <w:tblGrid>
        <w:gridCol w:w="1418"/>
        <w:gridCol w:w="992"/>
        <w:gridCol w:w="8088"/>
      </w:tblGrid>
      <w:tr w:rsidR="00195DDE" w14:paraId="4BB419F7" w14:textId="77777777" w:rsidTr="00195DDE">
        <w:tc>
          <w:tcPr>
            <w:tcW w:w="1418" w:type="dxa"/>
          </w:tcPr>
          <w:p w14:paraId="3C9D03EF" w14:textId="6862CF65" w:rsidR="00195DDE" w:rsidRDefault="00195DDE" w:rsidP="00FC35F7">
            <w:r>
              <w:t>&lt;allpos&gt;</w:t>
            </w:r>
          </w:p>
        </w:tc>
        <w:tc>
          <w:tcPr>
            <w:tcW w:w="992" w:type="dxa"/>
          </w:tcPr>
          <w:p w14:paraId="6EACB7B2" w14:textId="6EBFF530" w:rsidR="00195DDE" w:rsidRDefault="00195DDE" w:rsidP="00FC35F7">
            <w:r>
              <w:t>list</w:t>
            </w:r>
          </w:p>
        </w:tc>
        <w:tc>
          <w:tcPr>
            <w:tcW w:w="8088" w:type="dxa"/>
          </w:tcPr>
          <w:p w14:paraId="731019A1" w14:textId="28FE4F8C" w:rsidR="00195DDE" w:rsidRDefault="00195DDE" w:rsidP="00FC35F7">
            <w:r>
              <w:t>This is the X, Y and Z position of the measuring.</w:t>
            </w:r>
          </w:p>
        </w:tc>
      </w:tr>
      <w:tr w:rsidR="00195DDE" w14:paraId="058364F4" w14:textId="77777777" w:rsidTr="00195DDE">
        <w:tc>
          <w:tcPr>
            <w:tcW w:w="1418" w:type="dxa"/>
          </w:tcPr>
          <w:p w14:paraId="575508E6" w14:textId="0C9A3863" w:rsidR="00195DDE" w:rsidRDefault="00195DDE" w:rsidP="00FC35F7">
            <w:r>
              <w:t>&lt;index&gt;</w:t>
            </w:r>
          </w:p>
        </w:tc>
        <w:tc>
          <w:tcPr>
            <w:tcW w:w="992" w:type="dxa"/>
          </w:tcPr>
          <w:p w14:paraId="7443362B" w14:textId="4E1BE002" w:rsidR="00195DDE" w:rsidRDefault="00195DDE" w:rsidP="00FC35F7">
            <w:r>
              <w:t>int</w:t>
            </w:r>
          </w:p>
        </w:tc>
        <w:tc>
          <w:tcPr>
            <w:tcW w:w="8088" w:type="dxa"/>
          </w:tcPr>
          <w:p w14:paraId="51820EEC" w14:textId="6D56386D" w:rsidR="00195DDE" w:rsidRDefault="00195DDE" w:rsidP="00FC35F7">
            <w:r>
              <w:t>This is a number that increase by 1 for each $measure. It start on 1.</w:t>
            </w:r>
          </w:p>
        </w:tc>
      </w:tr>
    </w:tbl>
    <w:p w14:paraId="1820B715" w14:textId="490E30CC" w:rsidR="002301B8" w:rsidRDefault="002301B8" w:rsidP="00FC35F7">
      <w:pPr>
        <w:pStyle w:val="Rubrik4"/>
      </w:pPr>
      <w:r w:rsidRPr="002301B8">
        <w:t>(</w:t>
      </w:r>
      <w:hyperlink w:anchor="_($MEASUREPOINT_&lt;allpos&gt;_&lt;vector&gt;" w:history="1">
        <w:r w:rsidRPr="000B3904">
          <w:rPr>
            <w:rStyle w:val="Hyperlnk"/>
            <w:bdr w:val="none" w:sz="0" w:space="0" w:color="auto"/>
          </w:rPr>
          <w:t>$MEASUREPOINT</w:t>
        </w:r>
      </w:hyperlink>
      <w:r w:rsidRPr="002301B8">
        <w:t xml:space="preserve"> </w:t>
      </w:r>
      <w:r>
        <w:t>&lt;allpos&gt; &lt;vector&gt; &lt;</w:t>
      </w:r>
      <w:r w:rsidRPr="00FC35F7">
        <w:t>attrib</w:t>
      </w:r>
      <w:r>
        <w:t>&gt;)</w:t>
      </w:r>
    </w:p>
    <w:p w14:paraId="4CE89EAE" w14:textId="6A15E79D" w:rsidR="000B3904" w:rsidRDefault="002301B8" w:rsidP="002301B8">
      <w:r>
        <w:t xml:space="preserve">This instruction comes from the command "Measure </w:t>
      </w:r>
      <w:r w:rsidR="00351C2E">
        <w:t>points</w:t>
      </w:r>
      <w:r>
        <w:t>"</w:t>
      </w:r>
      <w:r w:rsidR="00351C2E">
        <w:t xml:space="preserve"> in 3D-5X. This command is for automatic pre-location of parts on the CNC machine before the machine starts to </w:t>
      </w:r>
      <w:r w:rsidR="000B3904">
        <w:t>work. Therefor all measurepoint will come in the beginning of the Preparation file.</w:t>
      </w:r>
    </w:p>
    <w:tbl>
      <w:tblPr>
        <w:tblStyle w:val="Tabellrutnt"/>
        <w:tblW w:w="0" w:type="auto"/>
        <w:tblLook w:val="04A0" w:firstRow="1" w:lastRow="0" w:firstColumn="1" w:lastColumn="0" w:noHBand="0" w:noVBand="1"/>
      </w:tblPr>
      <w:tblGrid>
        <w:gridCol w:w="1384"/>
        <w:gridCol w:w="992"/>
        <w:gridCol w:w="8230"/>
      </w:tblGrid>
      <w:tr w:rsidR="00351C2E" w:rsidRPr="00320459" w14:paraId="759E9A02" w14:textId="77777777" w:rsidTr="00195DDE">
        <w:tc>
          <w:tcPr>
            <w:tcW w:w="1384" w:type="dxa"/>
          </w:tcPr>
          <w:p w14:paraId="7D18D35E" w14:textId="547BE0B8" w:rsidR="00351C2E" w:rsidRPr="00320459" w:rsidRDefault="00351C2E" w:rsidP="002301B8">
            <w:pPr>
              <w:rPr>
                <w:sz w:val="20"/>
                <w:szCs w:val="20"/>
              </w:rPr>
            </w:pPr>
            <w:r w:rsidRPr="00320459">
              <w:rPr>
                <w:sz w:val="20"/>
                <w:szCs w:val="20"/>
              </w:rPr>
              <w:t>&lt;allpos&gt;</w:t>
            </w:r>
          </w:p>
        </w:tc>
        <w:tc>
          <w:tcPr>
            <w:tcW w:w="992" w:type="dxa"/>
          </w:tcPr>
          <w:p w14:paraId="3C71B6AF" w14:textId="567E1F43" w:rsidR="00351C2E" w:rsidRPr="00320459" w:rsidRDefault="00351C2E" w:rsidP="002301B8">
            <w:pPr>
              <w:rPr>
                <w:sz w:val="20"/>
                <w:szCs w:val="20"/>
              </w:rPr>
            </w:pPr>
            <w:r w:rsidRPr="00320459">
              <w:rPr>
                <w:sz w:val="20"/>
                <w:szCs w:val="20"/>
              </w:rPr>
              <w:t>list</w:t>
            </w:r>
          </w:p>
        </w:tc>
        <w:tc>
          <w:tcPr>
            <w:tcW w:w="8230" w:type="dxa"/>
          </w:tcPr>
          <w:p w14:paraId="717A2306" w14:textId="1E2734CA" w:rsidR="00351C2E" w:rsidRPr="00320459" w:rsidRDefault="00351C2E" w:rsidP="002301B8">
            <w:pPr>
              <w:rPr>
                <w:sz w:val="20"/>
                <w:szCs w:val="20"/>
              </w:rPr>
            </w:pPr>
            <w:r w:rsidRPr="00320459">
              <w:rPr>
                <w:sz w:val="20"/>
                <w:szCs w:val="20"/>
              </w:rPr>
              <w:t>This is the raw X, Y, Z position near the model.</w:t>
            </w:r>
          </w:p>
        </w:tc>
      </w:tr>
      <w:tr w:rsidR="00351C2E" w:rsidRPr="00320459" w14:paraId="4FFE6865" w14:textId="77777777" w:rsidTr="00195DDE">
        <w:tc>
          <w:tcPr>
            <w:tcW w:w="1384" w:type="dxa"/>
          </w:tcPr>
          <w:p w14:paraId="6087303E" w14:textId="1548ADAF" w:rsidR="00351C2E" w:rsidRPr="00320459" w:rsidRDefault="00351C2E" w:rsidP="002301B8">
            <w:pPr>
              <w:rPr>
                <w:sz w:val="20"/>
                <w:szCs w:val="20"/>
              </w:rPr>
            </w:pPr>
            <w:r w:rsidRPr="00320459">
              <w:rPr>
                <w:sz w:val="20"/>
                <w:szCs w:val="20"/>
              </w:rPr>
              <w:t>&lt;vector&gt;</w:t>
            </w:r>
          </w:p>
        </w:tc>
        <w:tc>
          <w:tcPr>
            <w:tcW w:w="992" w:type="dxa"/>
          </w:tcPr>
          <w:p w14:paraId="3D529B8E" w14:textId="22A61880" w:rsidR="00351C2E" w:rsidRPr="00320459" w:rsidRDefault="000B3904" w:rsidP="002301B8">
            <w:pPr>
              <w:rPr>
                <w:sz w:val="20"/>
                <w:szCs w:val="20"/>
              </w:rPr>
            </w:pPr>
            <w:r w:rsidRPr="00320459">
              <w:rPr>
                <w:sz w:val="20"/>
                <w:szCs w:val="20"/>
              </w:rPr>
              <w:t>list</w:t>
            </w:r>
          </w:p>
        </w:tc>
        <w:tc>
          <w:tcPr>
            <w:tcW w:w="8230" w:type="dxa"/>
          </w:tcPr>
          <w:p w14:paraId="2526790B" w14:textId="5AC32D01" w:rsidR="00351C2E" w:rsidRPr="00320459" w:rsidRDefault="000B3904" w:rsidP="002301B8">
            <w:pPr>
              <w:rPr>
                <w:sz w:val="20"/>
                <w:szCs w:val="20"/>
              </w:rPr>
            </w:pPr>
            <w:r w:rsidRPr="00320459">
              <w:rPr>
                <w:sz w:val="20"/>
                <w:szCs w:val="20"/>
              </w:rPr>
              <w:t>This is a direction vector that starts at the &lt;allpos&gt;. The measuring will start at the end of the vector.</w:t>
            </w:r>
          </w:p>
        </w:tc>
      </w:tr>
      <w:tr w:rsidR="00351C2E" w:rsidRPr="00320459" w14:paraId="198B0407" w14:textId="77777777" w:rsidTr="00195DDE">
        <w:tc>
          <w:tcPr>
            <w:tcW w:w="1384" w:type="dxa"/>
          </w:tcPr>
          <w:p w14:paraId="6DF7DCE1" w14:textId="15895C25" w:rsidR="00351C2E" w:rsidRPr="00320459" w:rsidRDefault="00351C2E" w:rsidP="002301B8">
            <w:pPr>
              <w:rPr>
                <w:sz w:val="20"/>
                <w:szCs w:val="20"/>
              </w:rPr>
            </w:pPr>
            <w:r w:rsidRPr="00320459">
              <w:rPr>
                <w:sz w:val="20"/>
                <w:szCs w:val="20"/>
              </w:rPr>
              <w:t>&lt;attrib&gt;</w:t>
            </w:r>
          </w:p>
        </w:tc>
        <w:tc>
          <w:tcPr>
            <w:tcW w:w="992" w:type="dxa"/>
          </w:tcPr>
          <w:p w14:paraId="58E19D0C" w14:textId="21963FB8" w:rsidR="00351C2E" w:rsidRPr="00320459" w:rsidRDefault="000B3904" w:rsidP="002301B8">
            <w:pPr>
              <w:rPr>
                <w:sz w:val="20"/>
                <w:szCs w:val="20"/>
              </w:rPr>
            </w:pPr>
            <w:r w:rsidRPr="00320459">
              <w:rPr>
                <w:sz w:val="20"/>
                <w:szCs w:val="20"/>
              </w:rPr>
              <w:t>string</w:t>
            </w:r>
          </w:p>
        </w:tc>
        <w:tc>
          <w:tcPr>
            <w:tcW w:w="8230" w:type="dxa"/>
          </w:tcPr>
          <w:p w14:paraId="1848AA5F" w14:textId="77777777" w:rsidR="00351C2E" w:rsidRPr="00320459" w:rsidRDefault="000B3904" w:rsidP="002301B8">
            <w:pPr>
              <w:rPr>
                <w:sz w:val="20"/>
                <w:szCs w:val="20"/>
              </w:rPr>
            </w:pPr>
            <w:r w:rsidRPr="00320459">
              <w:rPr>
                <w:sz w:val="20"/>
                <w:szCs w:val="20"/>
              </w:rPr>
              <w:t>This is a string of two numbers with a space between. Example: "0 4"</w:t>
            </w:r>
          </w:p>
          <w:p w14:paraId="6252B232" w14:textId="31EC82FD" w:rsidR="000B3904" w:rsidRPr="00320459" w:rsidRDefault="000B3904" w:rsidP="002301B8">
            <w:pPr>
              <w:rPr>
                <w:sz w:val="20"/>
                <w:szCs w:val="20"/>
              </w:rPr>
            </w:pPr>
            <w:r w:rsidRPr="00320459">
              <w:rPr>
                <w:sz w:val="20"/>
                <w:szCs w:val="20"/>
              </w:rPr>
              <w:t>The first is the type of measurepoint and the second is an index that increase by 1 for every new measurepoint.</w:t>
            </w:r>
          </w:p>
        </w:tc>
      </w:tr>
    </w:tbl>
    <w:p w14:paraId="7A3C2B83" w14:textId="768031CE" w:rsidR="002301B8" w:rsidRPr="002301B8" w:rsidRDefault="002301B8" w:rsidP="002301B8"/>
    <w:p w14:paraId="07E3449B" w14:textId="12DCBA66" w:rsidR="00AD5859" w:rsidRDefault="006A5782" w:rsidP="00FC35F7">
      <w:pPr>
        <w:pStyle w:val="Rubrik4"/>
      </w:pPr>
      <w:r>
        <w:lastRenderedPageBreak/>
        <w:t>(</w:t>
      </w:r>
      <w:hyperlink w:anchor="_$PART_(&quot;Name&quot;_&quot;Customer&quot;" w:history="1">
        <w:r w:rsidR="00AD5859" w:rsidRPr="00055F6C">
          <w:rPr>
            <w:rStyle w:val="Hyperlnk"/>
            <w:bdr w:val="none" w:sz="0" w:space="0" w:color="auto"/>
          </w:rPr>
          <w:t>$PART</w:t>
        </w:r>
      </w:hyperlink>
      <w:r w:rsidR="00AD5859">
        <w:t xml:space="preserve"> </w:t>
      </w:r>
      <w:r w:rsidR="007845BE">
        <w:t>&lt;n</w:t>
      </w:r>
      <w:r w:rsidR="00AD5859">
        <w:t>ame</w:t>
      </w:r>
      <w:r w:rsidR="007845BE">
        <w:t>&gt;&lt;c</w:t>
      </w:r>
      <w:r w:rsidR="00AD5859">
        <w:t>ustomer</w:t>
      </w:r>
      <w:r w:rsidR="007845BE">
        <w:t>&gt;&lt;d</w:t>
      </w:r>
      <w:r w:rsidR="00AD5859">
        <w:t>ate</w:t>
      </w:r>
      <w:r w:rsidR="007845BE">
        <w:t>&gt;</w:t>
      </w:r>
      <w:r w:rsidR="00AD5859">
        <w:t xml:space="preserve"> </w:t>
      </w:r>
      <w:r w:rsidR="007845BE">
        <w:t>&lt;q</w:t>
      </w:r>
      <w:r w:rsidR="00AD5859">
        <w:t>uantity</w:t>
      </w:r>
      <w:r w:rsidR="007845BE">
        <w:t>&gt;</w:t>
      </w:r>
      <w:r w:rsidR="00AD5859">
        <w:t xml:space="preserve"> </w:t>
      </w:r>
      <w:r w:rsidR="007845BE">
        <w:t>&lt;</w:t>
      </w:r>
      <w:r w:rsidR="00C2478B" w:rsidRPr="00FC35F7">
        <w:t>dis</w:t>
      </w:r>
      <w:r w:rsidR="007845BE" w:rsidRPr="00FC35F7">
        <w:t>c</w:t>
      </w:r>
      <w:r w:rsidR="00AD5859" w:rsidRPr="00FC35F7">
        <w:t>onnected</w:t>
      </w:r>
      <w:r w:rsidR="007845BE">
        <w:t>&gt;</w:t>
      </w:r>
      <w:r w:rsidR="00AD5859">
        <w:t xml:space="preserve"> </w:t>
      </w:r>
      <w:r w:rsidR="007845BE">
        <w:t>&lt;</w:t>
      </w:r>
      <w:r w:rsidR="00F53E32">
        <w:t>bounding box</w:t>
      </w:r>
      <w:r w:rsidR="007845BE">
        <w:t>&gt;</w:t>
      </w:r>
      <w:r w:rsidR="0081224C">
        <w:t xml:space="preserve"> </w:t>
      </w:r>
      <w:r w:rsidR="007845BE">
        <w:t>&lt;</w:t>
      </w:r>
      <w:r w:rsidR="0081224C">
        <w:t>posx</w:t>
      </w:r>
      <w:r w:rsidR="007845BE">
        <w:t>&gt;</w:t>
      </w:r>
      <w:r w:rsidR="0081224C">
        <w:t xml:space="preserve"> </w:t>
      </w:r>
      <w:r w:rsidR="007845BE">
        <w:t>&lt;</w:t>
      </w:r>
      <w:r w:rsidR="0081224C">
        <w:t>posy</w:t>
      </w:r>
      <w:r w:rsidR="007845BE">
        <w:t>&gt;</w:t>
      </w:r>
      <w:r w:rsidR="0081224C">
        <w:t xml:space="preserve"> </w:t>
      </w:r>
      <w:r w:rsidR="007845BE">
        <w:t>&lt;</w:t>
      </w:r>
      <w:r w:rsidR="0081224C">
        <w:t>rotation</w:t>
      </w:r>
      <w:r w:rsidR="007845BE">
        <w:t>&gt;</w:t>
      </w:r>
      <w:r w:rsidR="008940FB">
        <w:t xml:space="preserve"> </w:t>
      </w:r>
      <w:r w:rsidR="007845BE">
        <w:t>&lt;</w:t>
      </w:r>
      <w:r w:rsidR="00F53E32">
        <w:t>part</w:t>
      </w:r>
      <w:r w:rsidR="00B40DC5">
        <w:t>n</w:t>
      </w:r>
      <w:r w:rsidR="00FB5FB4">
        <w:t>id</w:t>
      </w:r>
      <w:r w:rsidR="007845BE">
        <w:t>&gt;</w:t>
      </w:r>
      <w:r w:rsidR="00F53E32">
        <w:t xml:space="preserve"> </w:t>
      </w:r>
      <w:r w:rsidR="007845BE">
        <w:t>&lt;</w:t>
      </w:r>
      <w:r w:rsidR="00B40DC5">
        <w:t>path</w:t>
      </w:r>
      <w:r w:rsidR="00FB5FB4">
        <w:t>id</w:t>
      </w:r>
      <w:r w:rsidR="007845BE">
        <w:t>&gt;</w:t>
      </w:r>
      <w:r w:rsidR="00B40DC5">
        <w:t xml:space="preserve"> </w:t>
      </w:r>
      <w:r w:rsidR="007845BE">
        <w:t>&lt;</w:t>
      </w:r>
      <w:r w:rsidR="00FB5FB4">
        <w:t>sortid</w:t>
      </w:r>
      <w:r w:rsidR="007845BE">
        <w:t>&gt;</w:t>
      </w:r>
      <w:r w:rsidR="00003F72">
        <w:t xml:space="preserve"> </w:t>
      </w:r>
      <w:r w:rsidR="007845BE">
        <w:t>&lt;</w:t>
      </w:r>
      <w:r w:rsidR="00003F72">
        <w:t>3d-5x</w:t>
      </w:r>
      <w:r w:rsidR="007845BE">
        <w:t>&gt;</w:t>
      </w:r>
      <w:r w:rsidR="00085A40">
        <w:t xml:space="preserve"> &lt;contains&gt; &lt;color&gt;</w:t>
      </w:r>
      <w:r w:rsidR="009F083B">
        <w:t xml:space="preserve"> &lt;attrib&gt; &lt;mirror&gt;</w:t>
      </w:r>
      <w:r w:rsidR="00AD5859">
        <w:t>)</w:t>
      </w:r>
    </w:p>
    <w:p w14:paraId="0D464238" w14:textId="6DBAE104" w:rsidR="00D9561B" w:rsidRPr="00D9561B" w:rsidRDefault="00D9561B" w:rsidP="00D9561B">
      <w:r>
        <w:t xml:space="preserve">This instruction indicates on which part the actual machining is </w:t>
      </w:r>
      <w:r w:rsidR="00C2478B">
        <w:t>referred to</w:t>
      </w:r>
      <w:r>
        <w:t xml:space="preserve">. The same part can </w:t>
      </w:r>
      <w:r w:rsidR="00C2478B">
        <w:t xml:space="preserve">occur </w:t>
      </w:r>
      <w:r>
        <w:t xml:space="preserve">several times depending </w:t>
      </w:r>
      <w:r w:rsidR="00C2478B">
        <w:t>on</w:t>
      </w:r>
      <w:r>
        <w:t xml:space="preserve"> kind of operation. IGEMS cnc can isolate on part and put together all instruction that belongs to that part even if the information </w:t>
      </w:r>
      <w:r w:rsidR="00C2478B">
        <w:t>is</w:t>
      </w:r>
      <w:r>
        <w:t xml:space="preserve"> on different places.</w:t>
      </w:r>
      <w:r w:rsidR="00C2478B">
        <w:t xml:space="preserve"> This </w:t>
      </w:r>
      <w:r w:rsidR="00833644">
        <w:t xml:space="preserve">can probably </w:t>
      </w:r>
      <w:r w:rsidR="00C2478B">
        <w:t>not be done on other CNC.</w:t>
      </w:r>
    </w:p>
    <w:tbl>
      <w:tblPr>
        <w:tblStyle w:val="Tabellrutnt"/>
        <w:tblW w:w="0" w:type="auto"/>
        <w:tblInd w:w="108" w:type="dxa"/>
        <w:tblLook w:val="04A0" w:firstRow="1" w:lastRow="0" w:firstColumn="1" w:lastColumn="0" w:noHBand="0" w:noVBand="1"/>
      </w:tblPr>
      <w:tblGrid>
        <w:gridCol w:w="1843"/>
        <w:gridCol w:w="1134"/>
        <w:gridCol w:w="7521"/>
      </w:tblGrid>
      <w:tr w:rsidR="00D9561B" w:rsidRPr="00320459" w14:paraId="46D11DB4" w14:textId="77777777" w:rsidTr="00A213D1">
        <w:tc>
          <w:tcPr>
            <w:tcW w:w="1843" w:type="dxa"/>
          </w:tcPr>
          <w:p w14:paraId="1B3CDDCF" w14:textId="2FC5E2AF" w:rsidR="00D9561B" w:rsidRPr="00320459" w:rsidRDefault="00C2478B" w:rsidP="00D9561B">
            <w:pPr>
              <w:rPr>
                <w:sz w:val="20"/>
                <w:szCs w:val="20"/>
              </w:rPr>
            </w:pPr>
            <w:r w:rsidRPr="00320459">
              <w:rPr>
                <w:sz w:val="20"/>
                <w:szCs w:val="20"/>
              </w:rPr>
              <w:t>&lt;name&gt;</w:t>
            </w:r>
          </w:p>
        </w:tc>
        <w:tc>
          <w:tcPr>
            <w:tcW w:w="1134" w:type="dxa"/>
          </w:tcPr>
          <w:p w14:paraId="0915FCE2" w14:textId="67D5E3D0" w:rsidR="00D9561B" w:rsidRPr="00320459" w:rsidRDefault="00C2478B" w:rsidP="00D9561B">
            <w:pPr>
              <w:rPr>
                <w:sz w:val="20"/>
                <w:szCs w:val="20"/>
              </w:rPr>
            </w:pPr>
            <w:r w:rsidRPr="00320459">
              <w:rPr>
                <w:sz w:val="20"/>
                <w:szCs w:val="20"/>
              </w:rPr>
              <w:t>string</w:t>
            </w:r>
          </w:p>
        </w:tc>
        <w:tc>
          <w:tcPr>
            <w:tcW w:w="7521" w:type="dxa"/>
          </w:tcPr>
          <w:p w14:paraId="2B9323CC" w14:textId="26A0CF79" w:rsidR="00D9561B" w:rsidRPr="00320459" w:rsidRDefault="00C2478B" w:rsidP="00D9561B">
            <w:pPr>
              <w:rPr>
                <w:sz w:val="20"/>
                <w:szCs w:val="20"/>
              </w:rPr>
            </w:pPr>
            <w:r w:rsidRPr="00320459">
              <w:rPr>
                <w:sz w:val="20"/>
                <w:szCs w:val="20"/>
              </w:rPr>
              <w:t>The name of the part as entered when creating the parts.</w:t>
            </w:r>
          </w:p>
        </w:tc>
      </w:tr>
      <w:tr w:rsidR="00D9561B" w:rsidRPr="00320459" w14:paraId="6606B841" w14:textId="77777777" w:rsidTr="00A213D1">
        <w:tc>
          <w:tcPr>
            <w:tcW w:w="1843" w:type="dxa"/>
          </w:tcPr>
          <w:p w14:paraId="5F6D5F00" w14:textId="706D8251" w:rsidR="00D9561B" w:rsidRPr="00320459" w:rsidRDefault="00C2478B" w:rsidP="00D9561B">
            <w:pPr>
              <w:rPr>
                <w:sz w:val="20"/>
                <w:szCs w:val="20"/>
              </w:rPr>
            </w:pPr>
            <w:r w:rsidRPr="00320459">
              <w:rPr>
                <w:sz w:val="20"/>
                <w:szCs w:val="20"/>
              </w:rPr>
              <w:t>&lt;customer&gt;</w:t>
            </w:r>
          </w:p>
        </w:tc>
        <w:tc>
          <w:tcPr>
            <w:tcW w:w="1134" w:type="dxa"/>
          </w:tcPr>
          <w:p w14:paraId="01E27053" w14:textId="54C724FC" w:rsidR="00D9561B" w:rsidRPr="00320459" w:rsidRDefault="00C2478B" w:rsidP="00D9561B">
            <w:pPr>
              <w:rPr>
                <w:sz w:val="20"/>
                <w:szCs w:val="20"/>
              </w:rPr>
            </w:pPr>
            <w:r w:rsidRPr="00320459">
              <w:rPr>
                <w:sz w:val="20"/>
                <w:szCs w:val="20"/>
              </w:rPr>
              <w:t>string</w:t>
            </w:r>
          </w:p>
        </w:tc>
        <w:tc>
          <w:tcPr>
            <w:tcW w:w="7521" w:type="dxa"/>
          </w:tcPr>
          <w:p w14:paraId="66FBD427" w14:textId="74A6AFD8" w:rsidR="00D9561B" w:rsidRPr="00320459" w:rsidRDefault="00C2478B" w:rsidP="00D9561B">
            <w:pPr>
              <w:rPr>
                <w:sz w:val="20"/>
                <w:szCs w:val="20"/>
              </w:rPr>
            </w:pPr>
            <w:r w:rsidRPr="00320459">
              <w:rPr>
                <w:sz w:val="20"/>
                <w:szCs w:val="20"/>
              </w:rPr>
              <w:t>The name of the customer as it was entered in create parts.</w:t>
            </w:r>
          </w:p>
        </w:tc>
      </w:tr>
      <w:tr w:rsidR="00D9561B" w:rsidRPr="00320459" w14:paraId="4BA71FA6" w14:textId="77777777" w:rsidTr="00A213D1">
        <w:tc>
          <w:tcPr>
            <w:tcW w:w="1843" w:type="dxa"/>
          </w:tcPr>
          <w:p w14:paraId="2AD78F86" w14:textId="3678DC85" w:rsidR="00D9561B" w:rsidRPr="00320459" w:rsidRDefault="00C2478B" w:rsidP="00D9561B">
            <w:pPr>
              <w:rPr>
                <w:sz w:val="20"/>
                <w:szCs w:val="20"/>
              </w:rPr>
            </w:pPr>
            <w:r w:rsidRPr="00320459">
              <w:rPr>
                <w:sz w:val="20"/>
                <w:szCs w:val="20"/>
              </w:rPr>
              <w:t>&lt;date&gt;</w:t>
            </w:r>
          </w:p>
        </w:tc>
        <w:tc>
          <w:tcPr>
            <w:tcW w:w="1134" w:type="dxa"/>
          </w:tcPr>
          <w:p w14:paraId="2AA9CF76" w14:textId="51817D3C" w:rsidR="00D9561B" w:rsidRPr="00320459" w:rsidRDefault="00C2478B" w:rsidP="00D9561B">
            <w:pPr>
              <w:rPr>
                <w:sz w:val="20"/>
                <w:szCs w:val="20"/>
              </w:rPr>
            </w:pPr>
            <w:r w:rsidRPr="00320459">
              <w:rPr>
                <w:sz w:val="20"/>
                <w:szCs w:val="20"/>
              </w:rPr>
              <w:t>string</w:t>
            </w:r>
          </w:p>
        </w:tc>
        <w:tc>
          <w:tcPr>
            <w:tcW w:w="7521" w:type="dxa"/>
          </w:tcPr>
          <w:p w14:paraId="4F88BC28" w14:textId="3A18B53E" w:rsidR="00D9561B" w:rsidRPr="00320459" w:rsidRDefault="00C2478B" w:rsidP="00D9561B">
            <w:pPr>
              <w:rPr>
                <w:sz w:val="20"/>
                <w:szCs w:val="20"/>
              </w:rPr>
            </w:pPr>
            <w:r w:rsidRPr="00320459">
              <w:rPr>
                <w:sz w:val="20"/>
                <w:szCs w:val="20"/>
              </w:rPr>
              <w:t>In following format "12/12/2023 13:22:53"</w:t>
            </w:r>
          </w:p>
        </w:tc>
      </w:tr>
      <w:tr w:rsidR="00D9561B" w:rsidRPr="00320459" w14:paraId="25363916" w14:textId="77777777" w:rsidTr="00A213D1">
        <w:tc>
          <w:tcPr>
            <w:tcW w:w="1843" w:type="dxa"/>
          </w:tcPr>
          <w:p w14:paraId="65760A54" w14:textId="2C0DDB82" w:rsidR="00D9561B" w:rsidRPr="00320459" w:rsidRDefault="00C2478B" w:rsidP="00D9561B">
            <w:pPr>
              <w:rPr>
                <w:sz w:val="20"/>
                <w:szCs w:val="20"/>
              </w:rPr>
            </w:pPr>
            <w:r w:rsidRPr="00320459">
              <w:rPr>
                <w:sz w:val="20"/>
                <w:szCs w:val="20"/>
              </w:rPr>
              <w:t>&lt;quantity&gt;</w:t>
            </w:r>
          </w:p>
        </w:tc>
        <w:tc>
          <w:tcPr>
            <w:tcW w:w="1134" w:type="dxa"/>
          </w:tcPr>
          <w:p w14:paraId="7C772F59" w14:textId="3157097D" w:rsidR="00D9561B" w:rsidRPr="00320459" w:rsidRDefault="00C2478B" w:rsidP="00D9561B">
            <w:pPr>
              <w:rPr>
                <w:sz w:val="20"/>
                <w:szCs w:val="20"/>
              </w:rPr>
            </w:pPr>
            <w:r w:rsidRPr="00320459">
              <w:rPr>
                <w:sz w:val="20"/>
                <w:szCs w:val="20"/>
              </w:rPr>
              <w:t>int</w:t>
            </w:r>
          </w:p>
        </w:tc>
        <w:tc>
          <w:tcPr>
            <w:tcW w:w="7521" w:type="dxa"/>
          </w:tcPr>
          <w:p w14:paraId="03606CAF" w14:textId="7AD9DAEC" w:rsidR="00D9561B" w:rsidRPr="00320459" w:rsidRDefault="00C2478B" w:rsidP="00D9561B">
            <w:pPr>
              <w:rPr>
                <w:sz w:val="20"/>
                <w:szCs w:val="20"/>
              </w:rPr>
            </w:pPr>
            <w:r w:rsidRPr="00320459">
              <w:rPr>
                <w:sz w:val="20"/>
                <w:szCs w:val="20"/>
              </w:rPr>
              <w:t>Number of parts as entered in create parts.</w:t>
            </w:r>
          </w:p>
        </w:tc>
      </w:tr>
      <w:tr w:rsidR="00D9561B" w:rsidRPr="00320459" w14:paraId="36A41647" w14:textId="77777777" w:rsidTr="00A213D1">
        <w:tc>
          <w:tcPr>
            <w:tcW w:w="1843" w:type="dxa"/>
          </w:tcPr>
          <w:p w14:paraId="2C38CDB8" w14:textId="15274BA0" w:rsidR="00D9561B" w:rsidRPr="00320459" w:rsidRDefault="00C2478B" w:rsidP="00D9561B">
            <w:pPr>
              <w:rPr>
                <w:sz w:val="20"/>
                <w:szCs w:val="20"/>
              </w:rPr>
            </w:pPr>
            <w:r w:rsidRPr="00320459">
              <w:rPr>
                <w:sz w:val="20"/>
                <w:szCs w:val="20"/>
              </w:rPr>
              <w:t>&lt;disconnected&gt;</w:t>
            </w:r>
          </w:p>
        </w:tc>
        <w:tc>
          <w:tcPr>
            <w:tcW w:w="1134" w:type="dxa"/>
          </w:tcPr>
          <w:p w14:paraId="1A38E5AF" w14:textId="642557C2" w:rsidR="00D9561B" w:rsidRPr="00320459" w:rsidRDefault="00C2478B" w:rsidP="00D9561B">
            <w:pPr>
              <w:rPr>
                <w:sz w:val="20"/>
                <w:szCs w:val="20"/>
              </w:rPr>
            </w:pPr>
            <w:r w:rsidRPr="00320459">
              <w:rPr>
                <w:sz w:val="20"/>
                <w:szCs w:val="20"/>
              </w:rPr>
              <w:t>bool</w:t>
            </w:r>
          </w:p>
        </w:tc>
        <w:tc>
          <w:tcPr>
            <w:tcW w:w="7521" w:type="dxa"/>
          </w:tcPr>
          <w:p w14:paraId="13D03C40" w14:textId="2DAD4FFA" w:rsidR="00D9561B" w:rsidRPr="00320459" w:rsidRDefault="00C2478B" w:rsidP="00D9561B">
            <w:pPr>
              <w:rPr>
                <w:sz w:val="20"/>
                <w:szCs w:val="20"/>
              </w:rPr>
            </w:pPr>
            <w:r w:rsidRPr="00320459">
              <w:rPr>
                <w:sz w:val="20"/>
                <w:szCs w:val="20"/>
              </w:rPr>
              <w:t>The value is T if the part (toolpath) is disconnected else nil.</w:t>
            </w:r>
          </w:p>
        </w:tc>
      </w:tr>
      <w:tr w:rsidR="00D9561B" w:rsidRPr="00320459" w14:paraId="3DEAA656" w14:textId="77777777" w:rsidTr="00A213D1">
        <w:tc>
          <w:tcPr>
            <w:tcW w:w="1843" w:type="dxa"/>
          </w:tcPr>
          <w:p w14:paraId="4FF77004" w14:textId="011D455B" w:rsidR="00D9561B" w:rsidRPr="00320459" w:rsidRDefault="00C2478B" w:rsidP="00D9561B">
            <w:pPr>
              <w:rPr>
                <w:sz w:val="20"/>
                <w:szCs w:val="20"/>
              </w:rPr>
            </w:pPr>
            <w:r w:rsidRPr="00320459">
              <w:rPr>
                <w:sz w:val="20"/>
                <w:szCs w:val="20"/>
              </w:rPr>
              <w:t>&lt;bounding box&gt;</w:t>
            </w:r>
          </w:p>
        </w:tc>
        <w:tc>
          <w:tcPr>
            <w:tcW w:w="1134" w:type="dxa"/>
          </w:tcPr>
          <w:p w14:paraId="62913B91" w14:textId="6DA1FB9B" w:rsidR="00D9561B" w:rsidRPr="00320459" w:rsidRDefault="00C2478B" w:rsidP="00D9561B">
            <w:pPr>
              <w:rPr>
                <w:sz w:val="20"/>
                <w:szCs w:val="20"/>
              </w:rPr>
            </w:pPr>
            <w:r w:rsidRPr="00320459">
              <w:rPr>
                <w:sz w:val="20"/>
                <w:szCs w:val="20"/>
              </w:rPr>
              <w:t>list</w:t>
            </w:r>
          </w:p>
        </w:tc>
        <w:tc>
          <w:tcPr>
            <w:tcW w:w="7521" w:type="dxa"/>
          </w:tcPr>
          <w:p w14:paraId="78A71C03" w14:textId="47449419" w:rsidR="00D9561B" w:rsidRPr="00320459" w:rsidRDefault="009325D2" w:rsidP="00D9561B">
            <w:pPr>
              <w:rPr>
                <w:sz w:val="20"/>
                <w:szCs w:val="20"/>
              </w:rPr>
            </w:pPr>
            <w:r w:rsidRPr="00320459">
              <w:rPr>
                <w:sz w:val="20"/>
                <w:szCs w:val="20"/>
              </w:rPr>
              <w:t>This is the list of 4 reals that describe lower left and upper right corner of a bounding box of the part.</w:t>
            </w:r>
            <w:r w:rsidR="00DE074C" w:rsidRPr="00320459">
              <w:rPr>
                <w:sz w:val="20"/>
                <w:szCs w:val="20"/>
              </w:rPr>
              <w:br/>
              <w:t>It seems that disconnected toolpath refer till World Coordinate system and connected parts to program origin.</w:t>
            </w:r>
          </w:p>
        </w:tc>
      </w:tr>
      <w:tr w:rsidR="00D9561B" w:rsidRPr="00320459" w14:paraId="1C32ECE5" w14:textId="77777777" w:rsidTr="00A213D1">
        <w:tc>
          <w:tcPr>
            <w:tcW w:w="1843" w:type="dxa"/>
          </w:tcPr>
          <w:p w14:paraId="6DFC05D5" w14:textId="03FD1CFE" w:rsidR="00D9561B" w:rsidRPr="00320459" w:rsidRDefault="00DE074C" w:rsidP="00D9561B">
            <w:pPr>
              <w:rPr>
                <w:sz w:val="20"/>
                <w:szCs w:val="20"/>
              </w:rPr>
            </w:pPr>
            <w:r w:rsidRPr="00320459">
              <w:rPr>
                <w:sz w:val="20"/>
                <w:szCs w:val="20"/>
              </w:rPr>
              <w:t>&lt;posx&gt;</w:t>
            </w:r>
          </w:p>
        </w:tc>
        <w:tc>
          <w:tcPr>
            <w:tcW w:w="1134" w:type="dxa"/>
          </w:tcPr>
          <w:p w14:paraId="7878BF5A" w14:textId="3F4B2377" w:rsidR="00D9561B" w:rsidRPr="00320459" w:rsidRDefault="00DE074C" w:rsidP="00D9561B">
            <w:pPr>
              <w:rPr>
                <w:sz w:val="20"/>
                <w:szCs w:val="20"/>
              </w:rPr>
            </w:pPr>
            <w:r w:rsidRPr="00320459">
              <w:rPr>
                <w:sz w:val="20"/>
                <w:szCs w:val="20"/>
              </w:rPr>
              <w:t>real</w:t>
            </w:r>
          </w:p>
        </w:tc>
        <w:tc>
          <w:tcPr>
            <w:tcW w:w="7521" w:type="dxa"/>
          </w:tcPr>
          <w:p w14:paraId="4B51CD04" w14:textId="419E5524" w:rsidR="00D9561B" w:rsidRPr="00320459" w:rsidRDefault="00DE074C" w:rsidP="00D9561B">
            <w:pPr>
              <w:rPr>
                <w:sz w:val="20"/>
                <w:szCs w:val="20"/>
              </w:rPr>
            </w:pPr>
            <w:r w:rsidRPr="00320459">
              <w:rPr>
                <w:sz w:val="20"/>
                <w:szCs w:val="20"/>
              </w:rPr>
              <w:t>Part zero position in X. It seems that disconnected toolpath refer till World Coordinate system and connected parts to program origin.</w:t>
            </w:r>
          </w:p>
        </w:tc>
      </w:tr>
      <w:tr w:rsidR="00D9561B" w:rsidRPr="00320459" w14:paraId="0EE01FE2" w14:textId="77777777" w:rsidTr="00A213D1">
        <w:tc>
          <w:tcPr>
            <w:tcW w:w="1843" w:type="dxa"/>
          </w:tcPr>
          <w:p w14:paraId="68B6C9E2" w14:textId="6F1468C3" w:rsidR="00D9561B" w:rsidRPr="00320459" w:rsidRDefault="00DE074C" w:rsidP="00D9561B">
            <w:pPr>
              <w:rPr>
                <w:sz w:val="20"/>
                <w:szCs w:val="20"/>
              </w:rPr>
            </w:pPr>
            <w:r w:rsidRPr="00320459">
              <w:rPr>
                <w:sz w:val="20"/>
                <w:szCs w:val="20"/>
              </w:rPr>
              <w:t>&lt;posy&gt;</w:t>
            </w:r>
          </w:p>
        </w:tc>
        <w:tc>
          <w:tcPr>
            <w:tcW w:w="1134" w:type="dxa"/>
          </w:tcPr>
          <w:p w14:paraId="476BC1E3" w14:textId="6DDD3E1D" w:rsidR="00D9561B" w:rsidRPr="00320459" w:rsidRDefault="00DE074C" w:rsidP="00D9561B">
            <w:pPr>
              <w:rPr>
                <w:sz w:val="20"/>
                <w:szCs w:val="20"/>
              </w:rPr>
            </w:pPr>
            <w:r w:rsidRPr="00320459">
              <w:rPr>
                <w:sz w:val="20"/>
                <w:szCs w:val="20"/>
              </w:rPr>
              <w:t>real</w:t>
            </w:r>
          </w:p>
        </w:tc>
        <w:tc>
          <w:tcPr>
            <w:tcW w:w="7521" w:type="dxa"/>
          </w:tcPr>
          <w:p w14:paraId="0BF9F2B1" w14:textId="792FE788" w:rsidR="00D9561B" w:rsidRPr="00320459" w:rsidRDefault="00DE074C" w:rsidP="00D9561B">
            <w:pPr>
              <w:rPr>
                <w:sz w:val="20"/>
                <w:szCs w:val="20"/>
              </w:rPr>
            </w:pPr>
            <w:r w:rsidRPr="00320459">
              <w:rPr>
                <w:sz w:val="20"/>
                <w:szCs w:val="20"/>
              </w:rPr>
              <w:t>Part zero position in Y. It seems that disconnected toolpath refer till World Coordinate system and connected parts to program origin.</w:t>
            </w:r>
          </w:p>
        </w:tc>
      </w:tr>
      <w:tr w:rsidR="00DE074C" w:rsidRPr="00320459" w14:paraId="01839A15" w14:textId="77777777" w:rsidTr="00A213D1">
        <w:tc>
          <w:tcPr>
            <w:tcW w:w="1843" w:type="dxa"/>
          </w:tcPr>
          <w:p w14:paraId="2B01BB3B" w14:textId="2C708821" w:rsidR="00DE074C" w:rsidRPr="00320459" w:rsidRDefault="00DE074C" w:rsidP="00D9561B">
            <w:pPr>
              <w:rPr>
                <w:sz w:val="20"/>
                <w:szCs w:val="20"/>
              </w:rPr>
            </w:pPr>
            <w:r w:rsidRPr="00320459">
              <w:rPr>
                <w:sz w:val="20"/>
                <w:szCs w:val="20"/>
              </w:rPr>
              <w:t>&lt;rotation&gt;</w:t>
            </w:r>
          </w:p>
        </w:tc>
        <w:tc>
          <w:tcPr>
            <w:tcW w:w="1134" w:type="dxa"/>
          </w:tcPr>
          <w:p w14:paraId="7C78994D" w14:textId="7D9043A4" w:rsidR="00DE074C" w:rsidRPr="00320459" w:rsidRDefault="00DE074C" w:rsidP="00D9561B">
            <w:pPr>
              <w:rPr>
                <w:sz w:val="20"/>
                <w:szCs w:val="20"/>
              </w:rPr>
            </w:pPr>
            <w:r w:rsidRPr="00320459">
              <w:rPr>
                <w:sz w:val="20"/>
                <w:szCs w:val="20"/>
              </w:rPr>
              <w:t>real</w:t>
            </w:r>
          </w:p>
        </w:tc>
        <w:tc>
          <w:tcPr>
            <w:tcW w:w="7521" w:type="dxa"/>
          </w:tcPr>
          <w:p w14:paraId="399E1B21" w14:textId="6EF95978" w:rsidR="00DE074C" w:rsidRPr="00320459" w:rsidRDefault="00DE074C" w:rsidP="00D9561B">
            <w:pPr>
              <w:rPr>
                <w:sz w:val="20"/>
                <w:szCs w:val="20"/>
              </w:rPr>
            </w:pPr>
            <w:r w:rsidRPr="00320459">
              <w:rPr>
                <w:sz w:val="20"/>
                <w:szCs w:val="20"/>
              </w:rPr>
              <w:t>Part rotation angle</w:t>
            </w:r>
          </w:p>
        </w:tc>
      </w:tr>
      <w:tr w:rsidR="00DE074C" w:rsidRPr="00320459" w14:paraId="364F669F" w14:textId="77777777" w:rsidTr="00A213D1">
        <w:tc>
          <w:tcPr>
            <w:tcW w:w="1843" w:type="dxa"/>
          </w:tcPr>
          <w:p w14:paraId="0808946F" w14:textId="3A10B266" w:rsidR="00DE074C" w:rsidRPr="00320459" w:rsidRDefault="00DE074C" w:rsidP="00D9561B">
            <w:pPr>
              <w:rPr>
                <w:sz w:val="20"/>
                <w:szCs w:val="20"/>
              </w:rPr>
            </w:pPr>
            <w:r w:rsidRPr="00320459">
              <w:rPr>
                <w:sz w:val="20"/>
                <w:szCs w:val="20"/>
              </w:rPr>
              <w:t>&lt;partn</w:t>
            </w:r>
            <w:r w:rsidR="00626838" w:rsidRPr="00320459">
              <w:rPr>
                <w:sz w:val="20"/>
                <w:szCs w:val="20"/>
              </w:rPr>
              <w:t>id</w:t>
            </w:r>
            <w:r w:rsidRPr="00320459">
              <w:rPr>
                <w:sz w:val="20"/>
                <w:szCs w:val="20"/>
              </w:rPr>
              <w:t>&gt;</w:t>
            </w:r>
          </w:p>
        </w:tc>
        <w:tc>
          <w:tcPr>
            <w:tcW w:w="1134" w:type="dxa"/>
          </w:tcPr>
          <w:p w14:paraId="4C332856" w14:textId="4FAE7D5D" w:rsidR="00DE074C" w:rsidRPr="00320459" w:rsidRDefault="00DE074C" w:rsidP="00D9561B">
            <w:pPr>
              <w:rPr>
                <w:sz w:val="20"/>
                <w:szCs w:val="20"/>
              </w:rPr>
            </w:pPr>
            <w:r w:rsidRPr="00320459">
              <w:rPr>
                <w:sz w:val="20"/>
                <w:szCs w:val="20"/>
              </w:rPr>
              <w:t>int</w:t>
            </w:r>
          </w:p>
        </w:tc>
        <w:tc>
          <w:tcPr>
            <w:tcW w:w="7521" w:type="dxa"/>
          </w:tcPr>
          <w:p w14:paraId="619F460E" w14:textId="46436674" w:rsidR="00DE074C" w:rsidRPr="00320459" w:rsidRDefault="00626838" w:rsidP="00D9561B">
            <w:pPr>
              <w:rPr>
                <w:sz w:val="20"/>
                <w:szCs w:val="20"/>
              </w:rPr>
            </w:pPr>
            <w:r w:rsidRPr="00320459">
              <w:rPr>
                <w:sz w:val="20"/>
                <w:szCs w:val="20"/>
              </w:rPr>
              <w:t>This variable is an index that stats on zero and increasing for each unique part definition on the sheet layout. If you have one part and have copy that to 100 copies, they will all have the same $partid. (Rev 2 only)</w:t>
            </w:r>
          </w:p>
        </w:tc>
      </w:tr>
      <w:tr w:rsidR="00DE074C" w:rsidRPr="00320459" w14:paraId="12027865" w14:textId="77777777" w:rsidTr="00A213D1">
        <w:tc>
          <w:tcPr>
            <w:tcW w:w="1843" w:type="dxa"/>
          </w:tcPr>
          <w:p w14:paraId="5E7F38F3" w14:textId="442C64E2" w:rsidR="00DE074C" w:rsidRPr="00320459" w:rsidRDefault="00DE074C" w:rsidP="00D9561B">
            <w:pPr>
              <w:rPr>
                <w:sz w:val="20"/>
                <w:szCs w:val="20"/>
              </w:rPr>
            </w:pPr>
            <w:r w:rsidRPr="00320459">
              <w:rPr>
                <w:sz w:val="20"/>
                <w:szCs w:val="20"/>
              </w:rPr>
              <w:t>&lt;path</w:t>
            </w:r>
            <w:r w:rsidR="00626838" w:rsidRPr="00320459">
              <w:rPr>
                <w:sz w:val="20"/>
                <w:szCs w:val="20"/>
              </w:rPr>
              <w:t>id</w:t>
            </w:r>
            <w:r w:rsidRPr="00320459">
              <w:rPr>
                <w:sz w:val="20"/>
                <w:szCs w:val="20"/>
              </w:rPr>
              <w:t>&gt;</w:t>
            </w:r>
          </w:p>
        </w:tc>
        <w:tc>
          <w:tcPr>
            <w:tcW w:w="1134" w:type="dxa"/>
          </w:tcPr>
          <w:p w14:paraId="51B8B212" w14:textId="5717F1E4" w:rsidR="00DE074C" w:rsidRPr="00320459" w:rsidRDefault="00DE074C" w:rsidP="00D9561B">
            <w:pPr>
              <w:rPr>
                <w:sz w:val="20"/>
                <w:szCs w:val="20"/>
              </w:rPr>
            </w:pPr>
            <w:r w:rsidRPr="00320459">
              <w:rPr>
                <w:sz w:val="20"/>
                <w:szCs w:val="20"/>
              </w:rPr>
              <w:t>int</w:t>
            </w:r>
          </w:p>
        </w:tc>
        <w:tc>
          <w:tcPr>
            <w:tcW w:w="7521" w:type="dxa"/>
          </w:tcPr>
          <w:p w14:paraId="359436AE" w14:textId="4AAD515B" w:rsidR="00DE074C" w:rsidRPr="00320459" w:rsidRDefault="00626838" w:rsidP="00D9561B">
            <w:pPr>
              <w:rPr>
                <w:sz w:val="20"/>
                <w:szCs w:val="20"/>
              </w:rPr>
            </w:pPr>
            <w:r w:rsidRPr="00320459">
              <w:rPr>
                <w:sz w:val="20"/>
                <w:szCs w:val="20"/>
              </w:rPr>
              <w:t>This variable is an index that starts on zero and increase by one for each unique toolpath on the drawing. (Rev 2 only)</w:t>
            </w:r>
          </w:p>
        </w:tc>
      </w:tr>
      <w:tr w:rsidR="00DE074C" w:rsidRPr="00320459" w14:paraId="5E3E94C4" w14:textId="77777777" w:rsidTr="00A213D1">
        <w:tc>
          <w:tcPr>
            <w:tcW w:w="1843" w:type="dxa"/>
          </w:tcPr>
          <w:p w14:paraId="52449E5F" w14:textId="6BD52B6E" w:rsidR="00DE074C" w:rsidRPr="00320459" w:rsidRDefault="00DE074C" w:rsidP="00D9561B">
            <w:pPr>
              <w:rPr>
                <w:sz w:val="20"/>
                <w:szCs w:val="20"/>
              </w:rPr>
            </w:pPr>
            <w:r w:rsidRPr="00320459">
              <w:rPr>
                <w:sz w:val="20"/>
                <w:szCs w:val="20"/>
              </w:rPr>
              <w:t>&lt;</w:t>
            </w:r>
            <w:r w:rsidR="00626838" w:rsidRPr="00320459">
              <w:rPr>
                <w:sz w:val="20"/>
                <w:szCs w:val="20"/>
              </w:rPr>
              <w:t>sortid</w:t>
            </w:r>
            <w:r w:rsidRPr="00320459">
              <w:rPr>
                <w:sz w:val="20"/>
                <w:szCs w:val="20"/>
              </w:rPr>
              <w:t>&gt;</w:t>
            </w:r>
          </w:p>
        </w:tc>
        <w:tc>
          <w:tcPr>
            <w:tcW w:w="1134" w:type="dxa"/>
          </w:tcPr>
          <w:p w14:paraId="2D7C7349" w14:textId="0B9EBA2B" w:rsidR="00DE074C" w:rsidRPr="00320459" w:rsidRDefault="00DE074C" w:rsidP="00D9561B">
            <w:pPr>
              <w:rPr>
                <w:sz w:val="20"/>
                <w:szCs w:val="20"/>
              </w:rPr>
            </w:pPr>
            <w:r w:rsidRPr="00320459">
              <w:rPr>
                <w:sz w:val="20"/>
                <w:szCs w:val="20"/>
              </w:rPr>
              <w:t>int</w:t>
            </w:r>
          </w:p>
        </w:tc>
        <w:tc>
          <w:tcPr>
            <w:tcW w:w="7521" w:type="dxa"/>
          </w:tcPr>
          <w:p w14:paraId="1A5F8A05" w14:textId="74B0D30A" w:rsidR="00DE074C" w:rsidRPr="00320459" w:rsidRDefault="00626838" w:rsidP="00D9561B">
            <w:pPr>
              <w:rPr>
                <w:sz w:val="20"/>
                <w:szCs w:val="20"/>
              </w:rPr>
            </w:pPr>
            <w:r w:rsidRPr="00320459">
              <w:rPr>
                <w:sz w:val="20"/>
                <w:szCs w:val="20"/>
              </w:rPr>
              <w:t>This variable is an index starts on zero and increasing for all parts on the drawing. The order of the index is in that order they are selected in the Order command. All parts on the sheet layout a unique $sortid. (Rev 2 only).</w:t>
            </w:r>
          </w:p>
        </w:tc>
      </w:tr>
      <w:tr w:rsidR="00DE074C" w:rsidRPr="00320459" w14:paraId="1900B7CB" w14:textId="77777777" w:rsidTr="00A213D1">
        <w:tc>
          <w:tcPr>
            <w:tcW w:w="1843" w:type="dxa"/>
          </w:tcPr>
          <w:p w14:paraId="333D2EA6" w14:textId="1A7E313D" w:rsidR="00DE074C" w:rsidRPr="00320459" w:rsidRDefault="00DE074C" w:rsidP="00D9561B">
            <w:pPr>
              <w:rPr>
                <w:sz w:val="20"/>
                <w:szCs w:val="20"/>
              </w:rPr>
            </w:pPr>
            <w:r w:rsidRPr="00320459">
              <w:rPr>
                <w:sz w:val="20"/>
                <w:szCs w:val="20"/>
              </w:rPr>
              <w:t>&lt;3d-5x&gt;</w:t>
            </w:r>
          </w:p>
        </w:tc>
        <w:tc>
          <w:tcPr>
            <w:tcW w:w="1134" w:type="dxa"/>
          </w:tcPr>
          <w:p w14:paraId="4D335C5D" w14:textId="4FFDDBFD" w:rsidR="00DE074C" w:rsidRPr="00320459" w:rsidRDefault="009F083B" w:rsidP="00D9561B">
            <w:pPr>
              <w:rPr>
                <w:sz w:val="20"/>
                <w:szCs w:val="20"/>
              </w:rPr>
            </w:pPr>
            <w:r w:rsidRPr="00320459">
              <w:rPr>
                <w:sz w:val="20"/>
                <w:szCs w:val="20"/>
              </w:rPr>
              <w:t>B</w:t>
            </w:r>
            <w:r w:rsidR="00DE074C" w:rsidRPr="00320459">
              <w:rPr>
                <w:sz w:val="20"/>
                <w:szCs w:val="20"/>
              </w:rPr>
              <w:t>ool</w:t>
            </w:r>
            <w:r>
              <w:rPr>
                <w:sz w:val="20"/>
                <w:szCs w:val="20"/>
              </w:rPr>
              <w:t>, Real</w:t>
            </w:r>
          </w:p>
        </w:tc>
        <w:tc>
          <w:tcPr>
            <w:tcW w:w="7521" w:type="dxa"/>
          </w:tcPr>
          <w:p w14:paraId="466B2F41" w14:textId="133421C0" w:rsidR="00DE074C" w:rsidRPr="00320459" w:rsidRDefault="00626838" w:rsidP="00D9561B">
            <w:pPr>
              <w:rPr>
                <w:sz w:val="20"/>
                <w:szCs w:val="20"/>
              </w:rPr>
            </w:pPr>
            <w:r w:rsidRPr="00320459">
              <w:rPr>
                <w:sz w:val="20"/>
                <w:szCs w:val="20"/>
              </w:rPr>
              <w:t>This variable</w:t>
            </w:r>
            <w:r w:rsidR="009F083B">
              <w:rPr>
                <w:sz w:val="20"/>
                <w:szCs w:val="20"/>
              </w:rPr>
              <w:t xml:space="preserve"> is nil if it's a 2D part and it contains the thickness if it's a 3D-5X part.</w:t>
            </w:r>
          </w:p>
        </w:tc>
      </w:tr>
      <w:tr w:rsidR="00085A40" w:rsidRPr="00085A40" w14:paraId="54FB2A36" w14:textId="77777777" w:rsidTr="00A213D1">
        <w:tc>
          <w:tcPr>
            <w:tcW w:w="1843" w:type="dxa"/>
          </w:tcPr>
          <w:p w14:paraId="583F3067" w14:textId="14975333" w:rsidR="00085A40" w:rsidRPr="00085A40" w:rsidRDefault="00085A40" w:rsidP="00D9561B">
            <w:pPr>
              <w:rPr>
                <w:sz w:val="20"/>
                <w:szCs w:val="18"/>
              </w:rPr>
            </w:pPr>
            <w:r w:rsidRPr="00085A40">
              <w:rPr>
                <w:sz w:val="20"/>
                <w:szCs w:val="18"/>
              </w:rPr>
              <w:t>&lt;contains&gt;</w:t>
            </w:r>
          </w:p>
        </w:tc>
        <w:tc>
          <w:tcPr>
            <w:tcW w:w="1134" w:type="dxa"/>
          </w:tcPr>
          <w:p w14:paraId="0B30C121" w14:textId="22DF6EDB" w:rsidR="00085A40" w:rsidRPr="00085A40" w:rsidRDefault="00085A40" w:rsidP="00D9561B">
            <w:pPr>
              <w:rPr>
                <w:sz w:val="20"/>
                <w:szCs w:val="18"/>
              </w:rPr>
            </w:pPr>
            <w:r>
              <w:rPr>
                <w:sz w:val="20"/>
                <w:szCs w:val="18"/>
              </w:rPr>
              <w:t>int</w:t>
            </w:r>
          </w:p>
        </w:tc>
        <w:tc>
          <w:tcPr>
            <w:tcW w:w="7521" w:type="dxa"/>
          </w:tcPr>
          <w:p w14:paraId="2CAE8549" w14:textId="77777777" w:rsidR="00085A40" w:rsidRDefault="00085A40" w:rsidP="00D9561B">
            <w:pPr>
              <w:rPr>
                <w:sz w:val="20"/>
                <w:szCs w:val="18"/>
              </w:rPr>
            </w:pPr>
            <w:r>
              <w:rPr>
                <w:sz w:val="20"/>
                <w:szCs w:val="18"/>
              </w:rPr>
              <w:t>This is a bit coded value that describe the operations on actual part.</w:t>
            </w:r>
          </w:p>
          <w:p w14:paraId="29FEE0D7" w14:textId="32046A27" w:rsidR="00085A40" w:rsidRDefault="00085A40" w:rsidP="00D9561B">
            <w:pPr>
              <w:rPr>
                <w:sz w:val="20"/>
                <w:szCs w:val="18"/>
              </w:rPr>
            </w:pPr>
            <w:r w:rsidRPr="00085A40">
              <w:rPr>
                <w:sz w:val="20"/>
                <w:szCs w:val="18"/>
              </w:rPr>
              <w:t xml:space="preserve">1=Cutting </w:t>
            </w:r>
          </w:p>
          <w:p w14:paraId="34BDF051" w14:textId="77777777" w:rsidR="00085A40" w:rsidRDefault="00085A40" w:rsidP="00D9561B">
            <w:pPr>
              <w:rPr>
                <w:sz w:val="20"/>
                <w:szCs w:val="18"/>
              </w:rPr>
            </w:pPr>
            <w:r w:rsidRPr="00085A40">
              <w:rPr>
                <w:sz w:val="20"/>
                <w:szCs w:val="18"/>
              </w:rPr>
              <w:t>2=Marking</w:t>
            </w:r>
          </w:p>
          <w:p w14:paraId="16BCAB7F" w14:textId="77777777" w:rsidR="00085A40" w:rsidRDefault="00085A40" w:rsidP="00D9561B">
            <w:pPr>
              <w:rPr>
                <w:sz w:val="20"/>
                <w:szCs w:val="18"/>
              </w:rPr>
            </w:pPr>
            <w:r w:rsidRPr="00085A40">
              <w:rPr>
                <w:sz w:val="20"/>
                <w:szCs w:val="18"/>
              </w:rPr>
              <w:t>4=Low pressure piercing</w:t>
            </w:r>
          </w:p>
          <w:p w14:paraId="1479410A" w14:textId="77777777" w:rsidR="00085A40" w:rsidRDefault="00085A40" w:rsidP="00D9561B">
            <w:pPr>
              <w:rPr>
                <w:sz w:val="20"/>
                <w:szCs w:val="18"/>
              </w:rPr>
            </w:pPr>
            <w:r w:rsidRPr="00085A40">
              <w:rPr>
                <w:sz w:val="20"/>
                <w:szCs w:val="18"/>
              </w:rPr>
              <w:t>8=Drillings</w:t>
            </w:r>
          </w:p>
          <w:p w14:paraId="44E557E8" w14:textId="77777777" w:rsidR="00085A40" w:rsidRDefault="00085A40" w:rsidP="00D9561B">
            <w:pPr>
              <w:rPr>
                <w:sz w:val="20"/>
                <w:szCs w:val="18"/>
              </w:rPr>
            </w:pPr>
            <w:r w:rsidRPr="00085A40">
              <w:rPr>
                <w:sz w:val="20"/>
                <w:szCs w:val="18"/>
              </w:rPr>
              <w:t>16=Not used</w:t>
            </w:r>
          </w:p>
          <w:p w14:paraId="4E1FB1A6" w14:textId="77777777" w:rsidR="00085A40" w:rsidRDefault="00085A40" w:rsidP="00D9561B">
            <w:pPr>
              <w:rPr>
                <w:sz w:val="20"/>
                <w:szCs w:val="18"/>
              </w:rPr>
            </w:pPr>
            <w:r w:rsidRPr="00085A40">
              <w:rPr>
                <w:sz w:val="20"/>
                <w:szCs w:val="18"/>
              </w:rPr>
              <w:t>32=Hole cutting</w:t>
            </w:r>
          </w:p>
          <w:p w14:paraId="4B9381A5" w14:textId="77777777" w:rsidR="00085A40" w:rsidRDefault="00085A40" w:rsidP="00D9561B">
            <w:pPr>
              <w:rPr>
                <w:sz w:val="20"/>
                <w:szCs w:val="18"/>
              </w:rPr>
            </w:pPr>
            <w:r w:rsidRPr="00085A40">
              <w:rPr>
                <w:sz w:val="20"/>
                <w:szCs w:val="18"/>
              </w:rPr>
              <w:t>64=Cut with ramping</w:t>
            </w:r>
          </w:p>
          <w:p w14:paraId="0BA62C24" w14:textId="77777777" w:rsidR="00085A40" w:rsidRDefault="00085A40" w:rsidP="00D9561B">
            <w:pPr>
              <w:rPr>
                <w:sz w:val="20"/>
                <w:szCs w:val="18"/>
              </w:rPr>
            </w:pPr>
            <w:r w:rsidRPr="00085A40">
              <w:rPr>
                <w:sz w:val="20"/>
                <w:szCs w:val="18"/>
              </w:rPr>
              <w:t>128=Cut with no ramping</w:t>
            </w:r>
          </w:p>
          <w:p w14:paraId="706A58F3" w14:textId="77777777" w:rsidR="00085A40" w:rsidRDefault="00085A40" w:rsidP="00D9561B">
            <w:pPr>
              <w:rPr>
                <w:sz w:val="20"/>
                <w:szCs w:val="18"/>
              </w:rPr>
            </w:pPr>
            <w:r w:rsidRPr="00085A40">
              <w:rPr>
                <w:sz w:val="20"/>
                <w:szCs w:val="18"/>
              </w:rPr>
              <w:t>256=Special markings</w:t>
            </w:r>
          </w:p>
          <w:p w14:paraId="686DBD11" w14:textId="7D66EBA0" w:rsidR="00085A40" w:rsidRPr="00085A40" w:rsidRDefault="00085A40" w:rsidP="00D9561B">
            <w:pPr>
              <w:rPr>
                <w:sz w:val="20"/>
                <w:szCs w:val="18"/>
              </w:rPr>
            </w:pPr>
            <w:r w:rsidRPr="00085A40">
              <w:rPr>
                <w:sz w:val="20"/>
                <w:szCs w:val="18"/>
              </w:rPr>
              <w:t>512=Inkjet marking</w:t>
            </w:r>
          </w:p>
        </w:tc>
      </w:tr>
      <w:tr w:rsidR="00085A40" w:rsidRPr="00085A40" w14:paraId="480E0871" w14:textId="77777777" w:rsidTr="00A213D1">
        <w:tc>
          <w:tcPr>
            <w:tcW w:w="1843" w:type="dxa"/>
          </w:tcPr>
          <w:p w14:paraId="5D540D23" w14:textId="393DFC7C" w:rsidR="00085A40" w:rsidRPr="00085A40" w:rsidRDefault="00085A40" w:rsidP="00D9561B">
            <w:pPr>
              <w:rPr>
                <w:sz w:val="20"/>
                <w:szCs w:val="18"/>
              </w:rPr>
            </w:pPr>
            <w:r w:rsidRPr="00085A40">
              <w:rPr>
                <w:sz w:val="20"/>
                <w:szCs w:val="18"/>
              </w:rPr>
              <w:t>&lt;color&gt;</w:t>
            </w:r>
          </w:p>
        </w:tc>
        <w:tc>
          <w:tcPr>
            <w:tcW w:w="1134" w:type="dxa"/>
          </w:tcPr>
          <w:p w14:paraId="7C88EDA6" w14:textId="0E5508CD" w:rsidR="00085A40" w:rsidRPr="00085A40" w:rsidRDefault="00085A40" w:rsidP="00D9561B">
            <w:pPr>
              <w:rPr>
                <w:sz w:val="20"/>
                <w:szCs w:val="18"/>
              </w:rPr>
            </w:pPr>
            <w:r>
              <w:rPr>
                <w:sz w:val="20"/>
                <w:szCs w:val="18"/>
              </w:rPr>
              <w:t>int</w:t>
            </w:r>
          </w:p>
        </w:tc>
        <w:tc>
          <w:tcPr>
            <w:tcW w:w="7521" w:type="dxa"/>
          </w:tcPr>
          <w:p w14:paraId="2C11F5C3" w14:textId="17E62BEE" w:rsidR="00085A40" w:rsidRPr="00085A40" w:rsidRDefault="00085A40" w:rsidP="00D9561B">
            <w:pPr>
              <w:rPr>
                <w:sz w:val="20"/>
                <w:szCs w:val="18"/>
              </w:rPr>
            </w:pPr>
            <w:r>
              <w:rPr>
                <w:sz w:val="20"/>
                <w:szCs w:val="18"/>
              </w:rPr>
              <w:t>The color of the part</w:t>
            </w:r>
          </w:p>
        </w:tc>
      </w:tr>
      <w:tr w:rsidR="009F083B" w:rsidRPr="00085A40" w14:paraId="21A97E07" w14:textId="77777777" w:rsidTr="00A213D1">
        <w:tc>
          <w:tcPr>
            <w:tcW w:w="1843" w:type="dxa"/>
          </w:tcPr>
          <w:p w14:paraId="63576819" w14:textId="312C3566" w:rsidR="009F083B" w:rsidRPr="009F083B" w:rsidRDefault="009F083B" w:rsidP="00D9561B">
            <w:pPr>
              <w:rPr>
                <w:sz w:val="20"/>
                <w:szCs w:val="16"/>
              </w:rPr>
            </w:pPr>
            <w:r w:rsidRPr="009F083B">
              <w:rPr>
                <w:sz w:val="20"/>
                <w:szCs w:val="16"/>
              </w:rPr>
              <w:t>&lt;attrib&gt;</w:t>
            </w:r>
          </w:p>
        </w:tc>
        <w:tc>
          <w:tcPr>
            <w:tcW w:w="1134" w:type="dxa"/>
          </w:tcPr>
          <w:p w14:paraId="2B4176F4" w14:textId="530CA891" w:rsidR="009F083B" w:rsidRPr="009F083B" w:rsidRDefault="009F083B" w:rsidP="00D9561B">
            <w:pPr>
              <w:rPr>
                <w:sz w:val="20"/>
                <w:szCs w:val="16"/>
              </w:rPr>
            </w:pPr>
          </w:p>
        </w:tc>
        <w:tc>
          <w:tcPr>
            <w:tcW w:w="7521" w:type="dxa"/>
          </w:tcPr>
          <w:p w14:paraId="097D2963" w14:textId="77777777" w:rsidR="009F083B" w:rsidRPr="009F083B" w:rsidRDefault="009F083B" w:rsidP="00D9561B">
            <w:pPr>
              <w:rPr>
                <w:sz w:val="20"/>
                <w:szCs w:val="16"/>
              </w:rPr>
            </w:pPr>
          </w:p>
        </w:tc>
      </w:tr>
      <w:tr w:rsidR="009F083B" w:rsidRPr="00085A40" w14:paraId="0545BCFC" w14:textId="77777777" w:rsidTr="00A213D1">
        <w:tc>
          <w:tcPr>
            <w:tcW w:w="1843" w:type="dxa"/>
          </w:tcPr>
          <w:p w14:paraId="7E698E5F" w14:textId="27BD27E0" w:rsidR="009F083B" w:rsidRPr="009F083B" w:rsidRDefault="009F083B" w:rsidP="00D9561B">
            <w:pPr>
              <w:rPr>
                <w:sz w:val="20"/>
                <w:szCs w:val="16"/>
              </w:rPr>
            </w:pPr>
            <w:r w:rsidRPr="009F083B">
              <w:rPr>
                <w:sz w:val="20"/>
                <w:szCs w:val="16"/>
              </w:rPr>
              <w:t>&lt;mirrored&gt;</w:t>
            </w:r>
          </w:p>
        </w:tc>
        <w:tc>
          <w:tcPr>
            <w:tcW w:w="1134" w:type="dxa"/>
          </w:tcPr>
          <w:p w14:paraId="3287BFD5" w14:textId="77777777" w:rsidR="009F083B" w:rsidRPr="009F083B" w:rsidRDefault="009F083B" w:rsidP="00D9561B">
            <w:pPr>
              <w:rPr>
                <w:sz w:val="20"/>
                <w:szCs w:val="16"/>
              </w:rPr>
            </w:pPr>
          </w:p>
        </w:tc>
        <w:tc>
          <w:tcPr>
            <w:tcW w:w="7521" w:type="dxa"/>
          </w:tcPr>
          <w:p w14:paraId="1CD728D2" w14:textId="77777777" w:rsidR="009F083B" w:rsidRPr="009F083B" w:rsidRDefault="009F083B" w:rsidP="00D9561B">
            <w:pPr>
              <w:rPr>
                <w:sz w:val="20"/>
                <w:szCs w:val="16"/>
              </w:rPr>
            </w:pPr>
          </w:p>
        </w:tc>
      </w:tr>
    </w:tbl>
    <w:p w14:paraId="6A3FE117" w14:textId="27B2794D" w:rsidR="006A5782" w:rsidRDefault="006A5782" w:rsidP="00FC35F7">
      <w:pPr>
        <w:pStyle w:val="Rubrik4"/>
      </w:pPr>
      <w:bookmarkStart w:id="956" w:name="_($PATHINFO_&lt;box&gt;_&lt;flag&gt;)"/>
      <w:bookmarkEnd w:id="956"/>
      <w:r w:rsidRPr="006A5782">
        <w:t>(</w:t>
      </w:r>
      <w:hyperlink w:anchor="_($PATHINFO_&lt;box&gt;_&lt;flag&gt;)" w:history="1">
        <w:r w:rsidRPr="006A5782">
          <w:rPr>
            <w:rStyle w:val="Hyperlnk"/>
            <w:bdr w:val="none" w:sz="0" w:space="0" w:color="auto"/>
          </w:rPr>
          <w:t>$PATHINFO</w:t>
        </w:r>
      </w:hyperlink>
      <w:r w:rsidRPr="006A5782">
        <w:t xml:space="preserve"> </w:t>
      </w:r>
      <w:r>
        <w:t>&lt;box&gt; &lt;</w:t>
      </w:r>
      <w:r w:rsidRPr="00FC35F7">
        <w:t>flag</w:t>
      </w:r>
      <w:r>
        <w:t>&gt;</w:t>
      </w:r>
      <w:r w:rsidRPr="006A5782">
        <w:t>)</w:t>
      </w:r>
    </w:p>
    <w:p w14:paraId="7B9FF7B9" w14:textId="2B582731" w:rsidR="006A5782" w:rsidRDefault="006A5782" w:rsidP="006A5782">
      <w:r>
        <w:t xml:space="preserve">The box is a list of four reals that describes </w:t>
      </w:r>
      <w:r w:rsidR="00626838">
        <w:t>the size of a bounding box of the toolpath</w:t>
      </w:r>
      <w:r>
        <w:t>).</w:t>
      </w:r>
    </w:p>
    <w:p w14:paraId="4F89C644" w14:textId="6B9A7D50" w:rsidR="006A5782" w:rsidRDefault="006A5782" w:rsidP="006A5782">
      <w:r>
        <w:t>The &lt;flag&gt; is 1 if the toolpath (geometry) is disconnected. The flag value may be used for more purposes in the future.</w:t>
      </w:r>
    </w:p>
    <w:p w14:paraId="0B5FD363" w14:textId="46837CFE" w:rsidR="00626838" w:rsidRPr="003A3C18" w:rsidRDefault="00626838" w:rsidP="00FC35F7">
      <w:pPr>
        <w:pStyle w:val="Rubrik4"/>
      </w:pPr>
      <w:bookmarkStart w:id="957" w:name="_($PRE-PIERCING_&lt;allpos&gt;_&lt;ptype&gt;"/>
      <w:bookmarkEnd w:id="957"/>
      <w:r w:rsidRPr="003A3C18">
        <w:rPr>
          <w:rStyle w:val="Rubrik4Char"/>
          <w:b/>
          <w:bCs/>
        </w:rPr>
        <w:t>(</w:t>
      </w:r>
      <w:hyperlink w:anchor="_($PRE-PIERCING_&lt;allpos&gt;_&lt;ptype&gt;" w:history="1">
        <w:r w:rsidRPr="003A3C18">
          <w:rPr>
            <w:rStyle w:val="Hyperlnk"/>
            <w:bdr w:val="none" w:sz="0" w:space="0" w:color="auto"/>
          </w:rPr>
          <w:t>$PRE-PIERCING</w:t>
        </w:r>
      </w:hyperlink>
      <w:r w:rsidRPr="003A3C18">
        <w:rPr>
          <w:rStyle w:val="Rubrik4Char"/>
          <w:b/>
          <w:bCs/>
        </w:rPr>
        <w:t xml:space="preserve"> &lt;allpos&gt; &lt;ptype&gt; &lt;</w:t>
      </w:r>
      <w:r w:rsidRPr="00FC35F7">
        <w:rPr>
          <w:rStyle w:val="Rubrik4Char"/>
          <w:b/>
          <w:bCs/>
          <w:iCs/>
        </w:rPr>
        <w:t>lead</w:t>
      </w:r>
      <w:r w:rsidRPr="003A3C18">
        <w:rPr>
          <w:rStyle w:val="Rubrik4Char"/>
          <w:b/>
          <w:bCs/>
        </w:rPr>
        <w:t>&gt; &lt;node&gt; &lt;vector&gt; &lt;flag&gt; &lt;plane&gt;</w:t>
      </w:r>
      <w:r w:rsidRPr="003A3C18">
        <w:t>&lt;allrot&gt; attrib)</w:t>
      </w:r>
    </w:p>
    <w:p w14:paraId="15F64F88" w14:textId="4EF05967" w:rsidR="00AC7F94" w:rsidRDefault="00AC7F94" w:rsidP="00AC7F94">
      <w:r>
        <w:t>This instruction will generate a pre-</w:t>
      </w:r>
      <w:r w:rsidR="00833644">
        <w:t>piercing.</w:t>
      </w:r>
    </w:p>
    <w:tbl>
      <w:tblPr>
        <w:tblStyle w:val="Tabellrutnt"/>
        <w:tblW w:w="0" w:type="auto"/>
        <w:tblInd w:w="108" w:type="dxa"/>
        <w:tblLook w:val="04A0" w:firstRow="1" w:lastRow="0" w:firstColumn="1" w:lastColumn="0" w:noHBand="0" w:noVBand="1"/>
      </w:tblPr>
      <w:tblGrid>
        <w:gridCol w:w="1843"/>
        <w:gridCol w:w="1134"/>
        <w:gridCol w:w="7521"/>
      </w:tblGrid>
      <w:tr w:rsidR="00AC7F94" w:rsidRPr="00456A9C" w14:paraId="67FFDEE6" w14:textId="77777777" w:rsidTr="00A213D1">
        <w:tc>
          <w:tcPr>
            <w:tcW w:w="1843" w:type="dxa"/>
          </w:tcPr>
          <w:p w14:paraId="590C0F41" w14:textId="367EE990" w:rsidR="00AC7F94" w:rsidRPr="00456A9C" w:rsidRDefault="00AC7F94" w:rsidP="00AC7F94">
            <w:pPr>
              <w:rPr>
                <w:sz w:val="20"/>
                <w:szCs w:val="20"/>
              </w:rPr>
            </w:pPr>
            <w:r w:rsidRPr="00456A9C">
              <w:rPr>
                <w:sz w:val="20"/>
                <w:szCs w:val="20"/>
              </w:rPr>
              <w:lastRenderedPageBreak/>
              <w:t>&lt;allpos&gt;</w:t>
            </w:r>
          </w:p>
        </w:tc>
        <w:tc>
          <w:tcPr>
            <w:tcW w:w="1134" w:type="dxa"/>
          </w:tcPr>
          <w:p w14:paraId="3EB21FBB" w14:textId="01969AA6" w:rsidR="00AC7F94" w:rsidRPr="00456A9C" w:rsidRDefault="00AC7F94" w:rsidP="00AC7F94">
            <w:pPr>
              <w:rPr>
                <w:sz w:val="20"/>
                <w:szCs w:val="20"/>
              </w:rPr>
            </w:pPr>
            <w:r w:rsidRPr="00456A9C">
              <w:rPr>
                <w:sz w:val="20"/>
                <w:szCs w:val="20"/>
              </w:rPr>
              <w:t>list</w:t>
            </w:r>
          </w:p>
        </w:tc>
        <w:tc>
          <w:tcPr>
            <w:tcW w:w="7521" w:type="dxa"/>
          </w:tcPr>
          <w:p w14:paraId="52783115" w14:textId="5820FB87" w:rsidR="00AC7F94" w:rsidRPr="00456A9C" w:rsidRDefault="00AC7F94" w:rsidP="00AC7F94">
            <w:pPr>
              <w:rPr>
                <w:sz w:val="20"/>
                <w:szCs w:val="20"/>
              </w:rPr>
            </w:pPr>
            <w:r w:rsidRPr="00456A9C">
              <w:rPr>
                <w:sz w:val="20"/>
                <w:szCs w:val="20"/>
              </w:rPr>
              <w:t>The pre-piercing position in X, Y and Z</w:t>
            </w:r>
          </w:p>
        </w:tc>
      </w:tr>
      <w:tr w:rsidR="00AC7F94" w:rsidRPr="00456A9C" w14:paraId="5CFD7970" w14:textId="77777777" w:rsidTr="00A213D1">
        <w:tc>
          <w:tcPr>
            <w:tcW w:w="1843" w:type="dxa"/>
          </w:tcPr>
          <w:p w14:paraId="5E170973" w14:textId="1245255A" w:rsidR="00AC7F94" w:rsidRPr="00456A9C" w:rsidRDefault="00AC7F94" w:rsidP="00AC7F94">
            <w:pPr>
              <w:rPr>
                <w:sz w:val="20"/>
                <w:szCs w:val="20"/>
              </w:rPr>
            </w:pPr>
            <w:r w:rsidRPr="00456A9C">
              <w:rPr>
                <w:sz w:val="20"/>
                <w:szCs w:val="20"/>
              </w:rPr>
              <w:t>&lt;ptype&gt;</w:t>
            </w:r>
          </w:p>
        </w:tc>
        <w:tc>
          <w:tcPr>
            <w:tcW w:w="1134" w:type="dxa"/>
          </w:tcPr>
          <w:p w14:paraId="34D27032" w14:textId="4C5D8C48" w:rsidR="00AC7F94" w:rsidRPr="00456A9C" w:rsidRDefault="00AC7F94" w:rsidP="00AC7F94">
            <w:pPr>
              <w:rPr>
                <w:sz w:val="20"/>
                <w:szCs w:val="20"/>
              </w:rPr>
            </w:pPr>
            <w:r w:rsidRPr="00456A9C">
              <w:rPr>
                <w:sz w:val="20"/>
                <w:szCs w:val="20"/>
              </w:rPr>
              <w:t>int</w:t>
            </w:r>
          </w:p>
        </w:tc>
        <w:tc>
          <w:tcPr>
            <w:tcW w:w="7521" w:type="dxa"/>
          </w:tcPr>
          <w:p w14:paraId="0AC6AB04" w14:textId="77777777" w:rsidR="00AC7F94" w:rsidRPr="00456A9C" w:rsidRDefault="00AC7F94" w:rsidP="00AC7F94">
            <w:pPr>
              <w:rPr>
                <w:sz w:val="20"/>
                <w:szCs w:val="20"/>
              </w:rPr>
            </w:pPr>
            <w:r w:rsidRPr="00456A9C">
              <w:rPr>
                <w:sz w:val="20"/>
                <w:szCs w:val="20"/>
              </w:rPr>
              <w:t>The piercing type can be:</w:t>
            </w:r>
          </w:p>
          <w:p w14:paraId="009FA11C" w14:textId="77777777" w:rsidR="00AC7F94" w:rsidRPr="00456A9C" w:rsidRDefault="00AC7F94" w:rsidP="00AC7F94">
            <w:pPr>
              <w:rPr>
                <w:sz w:val="20"/>
                <w:szCs w:val="20"/>
              </w:rPr>
            </w:pPr>
            <w:r w:rsidRPr="00456A9C">
              <w:rPr>
                <w:sz w:val="20"/>
                <w:szCs w:val="20"/>
              </w:rPr>
              <w:t>2=Stationary piercing</w:t>
            </w:r>
          </w:p>
          <w:p w14:paraId="08270BD4" w14:textId="746205FE" w:rsidR="00AC7F94" w:rsidRPr="00456A9C" w:rsidRDefault="00AC7F94" w:rsidP="00AC7F94">
            <w:pPr>
              <w:rPr>
                <w:sz w:val="20"/>
                <w:szCs w:val="20"/>
              </w:rPr>
            </w:pPr>
            <w:r w:rsidRPr="00456A9C">
              <w:rPr>
                <w:sz w:val="20"/>
                <w:szCs w:val="20"/>
              </w:rPr>
              <w:t>3=Circular piercing</w:t>
            </w:r>
          </w:p>
        </w:tc>
      </w:tr>
      <w:tr w:rsidR="00AC7F94" w:rsidRPr="00456A9C" w14:paraId="316C852A" w14:textId="77777777" w:rsidTr="00A213D1">
        <w:tc>
          <w:tcPr>
            <w:tcW w:w="1843" w:type="dxa"/>
          </w:tcPr>
          <w:p w14:paraId="0328AB16" w14:textId="05B08BF5" w:rsidR="00AC7F94" w:rsidRPr="00456A9C" w:rsidRDefault="00AC7F94" w:rsidP="00AC7F94">
            <w:pPr>
              <w:rPr>
                <w:sz w:val="20"/>
                <w:szCs w:val="20"/>
              </w:rPr>
            </w:pPr>
            <w:r w:rsidRPr="00456A9C">
              <w:rPr>
                <w:sz w:val="20"/>
                <w:szCs w:val="20"/>
              </w:rPr>
              <w:t>&lt;lead&gt;</w:t>
            </w:r>
          </w:p>
        </w:tc>
        <w:tc>
          <w:tcPr>
            <w:tcW w:w="1134" w:type="dxa"/>
          </w:tcPr>
          <w:p w14:paraId="4A3825F6" w14:textId="138D078E" w:rsidR="00AC7F94" w:rsidRPr="00456A9C" w:rsidRDefault="00AC7F94" w:rsidP="00AC7F94">
            <w:pPr>
              <w:rPr>
                <w:sz w:val="20"/>
                <w:szCs w:val="20"/>
              </w:rPr>
            </w:pPr>
            <w:r w:rsidRPr="00456A9C">
              <w:rPr>
                <w:sz w:val="20"/>
                <w:szCs w:val="20"/>
              </w:rPr>
              <w:t>string</w:t>
            </w:r>
          </w:p>
        </w:tc>
        <w:tc>
          <w:tcPr>
            <w:tcW w:w="7521" w:type="dxa"/>
          </w:tcPr>
          <w:p w14:paraId="67152655" w14:textId="0A7F6FEA" w:rsidR="00AC7F94" w:rsidRPr="00456A9C" w:rsidRDefault="00AC7F94" w:rsidP="00AC7F94">
            <w:pPr>
              <w:rPr>
                <w:sz w:val="20"/>
                <w:szCs w:val="20"/>
              </w:rPr>
            </w:pPr>
            <w:r w:rsidRPr="00456A9C">
              <w:rPr>
                <w:sz w:val="20"/>
                <w:szCs w:val="20"/>
              </w:rPr>
              <w:t>The name of the lead definition</w:t>
            </w:r>
          </w:p>
        </w:tc>
      </w:tr>
      <w:tr w:rsidR="00AC7F94" w:rsidRPr="00456A9C" w14:paraId="7F64D7C3" w14:textId="77777777" w:rsidTr="00A213D1">
        <w:tc>
          <w:tcPr>
            <w:tcW w:w="1843" w:type="dxa"/>
          </w:tcPr>
          <w:p w14:paraId="2B3D6085" w14:textId="6EC222A7" w:rsidR="00AC7F94" w:rsidRPr="00456A9C" w:rsidRDefault="00AC7F94" w:rsidP="00AC7F94">
            <w:pPr>
              <w:rPr>
                <w:sz w:val="20"/>
                <w:szCs w:val="20"/>
              </w:rPr>
            </w:pPr>
            <w:r w:rsidRPr="00456A9C">
              <w:rPr>
                <w:sz w:val="20"/>
                <w:szCs w:val="20"/>
              </w:rPr>
              <w:t>&lt;node&gt;</w:t>
            </w:r>
          </w:p>
        </w:tc>
        <w:tc>
          <w:tcPr>
            <w:tcW w:w="1134" w:type="dxa"/>
          </w:tcPr>
          <w:p w14:paraId="6CAC93FF" w14:textId="7AFFE4B8" w:rsidR="00AC7F94" w:rsidRPr="00456A9C" w:rsidRDefault="00AC7F94" w:rsidP="00AC7F94">
            <w:pPr>
              <w:rPr>
                <w:sz w:val="20"/>
                <w:szCs w:val="20"/>
              </w:rPr>
            </w:pPr>
            <w:r w:rsidRPr="00456A9C">
              <w:rPr>
                <w:sz w:val="20"/>
                <w:szCs w:val="20"/>
              </w:rPr>
              <w:t>string</w:t>
            </w:r>
          </w:p>
        </w:tc>
        <w:tc>
          <w:tcPr>
            <w:tcW w:w="7521" w:type="dxa"/>
          </w:tcPr>
          <w:p w14:paraId="33B69AFE" w14:textId="335E4239" w:rsidR="00AC7F94" w:rsidRPr="00456A9C" w:rsidRDefault="00AC7F94" w:rsidP="00AC7F94">
            <w:pPr>
              <w:rPr>
                <w:sz w:val="20"/>
                <w:szCs w:val="20"/>
              </w:rPr>
            </w:pPr>
            <w:r w:rsidRPr="00456A9C">
              <w:rPr>
                <w:sz w:val="20"/>
                <w:szCs w:val="20"/>
              </w:rPr>
              <w:t>The name of the node.</w:t>
            </w:r>
          </w:p>
        </w:tc>
      </w:tr>
      <w:tr w:rsidR="00AC7F94" w:rsidRPr="00456A9C" w14:paraId="7FEAE1F8" w14:textId="77777777" w:rsidTr="00A213D1">
        <w:tc>
          <w:tcPr>
            <w:tcW w:w="1843" w:type="dxa"/>
          </w:tcPr>
          <w:p w14:paraId="5AB65DB5" w14:textId="647B3A44" w:rsidR="00AC7F94" w:rsidRPr="00456A9C" w:rsidRDefault="00AC7F94" w:rsidP="00AC7F94">
            <w:pPr>
              <w:rPr>
                <w:sz w:val="20"/>
                <w:szCs w:val="20"/>
              </w:rPr>
            </w:pPr>
            <w:r w:rsidRPr="00456A9C">
              <w:rPr>
                <w:sz w:val="20"/>
                <w:szCs w:val="20"/>
              </w:rPr>
              <w:t>&lt;vector&gt;</w:t>
            </w:r>
          </w:p>
        </w:tc>
        <w:tc>
          <w:tcPr>
            <w:tcW w:w="1134" w:type="dxa"/>
          </w:tcPr>
          <w:p w14:paraId="2135CAFD" w14:textId="3BD9CEE4" w:rsidR="00AC7F94" w:rsidRPr="00456A9C" w:rsidRDefault="00AC7F94" w:rsidP="00AC7F94">
            <w:pPr>
              <w:rPr>
                <w:sz w:val="20"/>
                <w:szCs w:val="20"/>
              </w:rPr>
            </w:pPr>
            <w:r w:rsidRPr="00456A9C">
              <w:rPr>
                <w:sz w:val="20"/>
                <w:szCs w:val="20"/>
              </w:rPr>
              <w:t>list</w:t>
            </w:r>
          </w:p>
        </w:tc>
        <w:tc>
          <w:tcPr>
            <w:tcW w:w="7521" w:type="dxa"/>
          </w:tcPr>
          <w:p w14:paraId="27B90468" w14:textId="704B020D" w:rsidR="00AC7F94" w:rsidRPr="00456A9C" w:rsidRDefault="00AC7F94" w:rsidP="00AC7F94">
            <w:pPr>
              <w:rPr>
                <w:sz w:val="20"/>
                <w:szCs w:val="20"/>
              </w:rPr>
            </w:pPr>
            <w:r w:rsidRPr="00456A9C">
              <w:rPr>
                <w:sz w:val="20"/>
                <w:szCs w:val="20"/>
              </w:rPr>
              <w:t>This is the theoretical jet stream direction. The vector length is the same as the actual material thickness in actual tilt of the jet.</w:t>
            </w:r>
          </w:p>
        </w:tc>
      </w:tr>
      <w:tr w:rsidR="00AC7F94" w:rsidRPr="00456A9C" w14:paraId="2A3D7A43" w14:textId="77777777" w:rsidTr="00A213D1">
        <w:tc>
          <w:tcPr>
            <w:tcW w:w="1843" w:type="dxa"/>
          </w:tcPr>
          <w:p w14:paraId="70EBDF47" w14:textId="41D3B82F" w:rsidR="00AC7F94" w:rsidRPr="00456A9C" w:rsidRDefault="00AC7F94" w:rsidP="00AC7F94">
            <w:pPr>
              <w:rPr>
                <w:sz w:val="20"/>
                <w:szCs w:val="20"/>
              </w:rPr>
            </w:pPr>
            <w:r w:rsidRPr="00456A9C">
              <w:rPr>
                <w:sz w:val="20"/>
                <w:szCs w:val="20"/>
              </w:rPr>
              <w:t>&lt;flag&gt;</w:t>
            </w:r>
          </w:p>
        </w:tc>
        <w:tc>
          <w:tcPr>
            <w:tcW w:w="1134" w:type="dxa"/>
          </w:tcPr>
          <w:p w14:paraId="23E18E1F" w14:textId="0623C478" w:rsidR="00AC7F94" w:rsidRPr="00456A9C" w:rsidRDefault="00AC7F94" w:rsidP="00AC7F94">
            <w:pPr>
              <w:rPr>
                <w:sz w:val="20"/>
                <w:szCs w:val="20"/>
              </w:rPr>
            </w:pPr>
            <w:r w:rsidRPr="00456A9C">
              <w:rPr>
                <w:sz w:val="20"/>
                <w:szCs w:val="20"/>
              </w:rPr>
              <w:t>int</w:t>
            </w:r>
          </w:p>
        </w:tc>
        <w:tc>
          <w:tcPr>
            <w:tcW w:w="7521" w:type="dxa"/>
          </w:tcPr>
          <w:p w14:paraId="45EC9BBC" w14:textId="77777777" w:rsidR="00AC7F94" w:rsidRPr="00456A9C" w:rsidRDefault="00AC7F94" w:rsidP="00AC7F94">
            <w:pPr>
              <w:rPr>
                <w:sz w:val="20"/>
                <w:szCs w:val="20"/>
              </w:rPr>
            </w:pPr>
            <w:r w:rsidRPr="00456A9C">
              <w:rPr>
                <w:sz w:val="20"/>
                <w:szCs w:val="20"/>
              </w:rPr>
              <w:t>A bit value that means following:</w:t>
            </w:r>
          </w:p>
          <w:p w14:paraId="7C2A11D7" w14:textId="77777777" w:rsidR="00AC7F94" w:rsidRPr="00456A9C" w:rsidRDefault="00AC7F94" w:rsidP="00AC7F94">
            <w:pPr>
              <w:rPr>
                <w:sz w:val="20"/>
                <w:szCs w:val="20"/>
              </w:rPr>
            </w:pPr>
            <w:r w:rsidRPr="00456A9C">
              <w:rPr>
                <w:sz w:val="20"/>
                <w:szCs w:val="20"/>
              </w:rPr>
              <w:t>1=Tilted piercing</w:t>
            </w:r>
          </w:p>
          <w:p w14:paraId="1F160152" w14:textId="6ACC258B" w:rsidR="00AC7F94" w:rsidRPr="00456A9C" w:rsidRDefault="00AC7F94" w:rsidP="00AC7F94">
            <w:pPr>
              <w:rPr>
                <w:sz w:val="20"/>
                <w:szCs w:val="20"/>
              </w:rPr>
            </w:pPr>
            <w:r w:rsidRPr="00456A9C">
              <w:rPr>
                <w:sz w:val="20"/>
                <w:szCs w:val="20"/>
              </w:rPr>
              <w:t>16=The pre-piercing comes from 3D-5X</w:t>
            </w:r>
          </w:p>
        </w:tc>
      </w:tr>
      <w:tr w:rsidR="00AC7F94" w:rsidRPr="00456A9C" w14:paraId="248396C7" w14:textId="77777777" w:rsidTr="00A213D1">
        <w:tc>
          <w:tcPr>
            <w:tcW w:w="1843" w:type="dxa"/>
            <w:tcBorders>
              <w:bottom w:val="single" w:sz="4" w:space="0" w:color="000000" w:themeColor="text1"/>
            </w:tcBorders>
          </w:tcPr>
          <w:p w14:paraId="13881D28" w14:textId="471E9CBE" w:rsidR="00AC7F94" w:rsidRPr="00456A9C" w:rsidRDefault="00AC7F94" w:rsidP="00AC7F94">
            <w:pPr>
              <w:rPr>
                <w:sz w:val="20"/>
                <w:szCs w:val="20"/>
              </w:rPr>
            </w:pPr>
            <w:r w:rsidRPr="00456A9C">
              <w:rPr>
                <w:sz w:val="20"/>
                <w:szCs w:val="20"/>
              </w:rPr>
              <w:t>&lt;plane&gt;</w:t>
            </w:r>
          </w:p>
        </w:tc>
        <w:tc>
          <w:tcPr>
            <w:tcW w:w="1134" w:type="dxa"/>
            <w:tcBorders>
              <w:bottom w:val="single" w:sz="4" w:space="0" w:color="000000" w:themeColor="text1"/>
            </w:tcBorders>
          </w:tcPr>
          <w:p w14:paraId="67D33F93" w14:textId="783A2A36" w:rsidR="00AC7F94" w:rsidRPr="00456A9C" w:rsidRDefault="00AC7F94" w:rsidP="00AC7F94">
            <w:pPr>
              <w:rPr>
                <w:sz w:val="20"/>
                <w:szCs w:val="20"/>
              </w:rPr>
            </w:pPr>
            <w:r w:rsidRPr="00456A9C">
              <w:rPr>
                <w:sz w:val="20"/>
                <w:szCs w:val="20"/>
              </w:rPr>
              <w:t>list</w:t>
            </w:r>
          </w:p>
        </w:tc>
        <w:tc>
          <w:tcPr>
            <w:tcW w:w="7521" w:type="dxa"/>
            <w:tcBorders>
              <w:bottom w:val="single" w:sz="4" w:space="0" w:color="000000" w:themeColor="text1"/>
            </w:tcBorders>
          </w:tcPr>
          <w:p w14:paraId="2E3AE583" w14:textId="3F76B0F2" w:rsidR="00AC7F94" w:rsidRPr="00456A9C" w:rsidRDefault="00882F9F" w:rsidP="00AC7F94">
            <w:pPr>
              <w:rPr>
                <w:sz w:val="20"/>
                <w:szCs w:val="20"/>
              </w:rPr>
            </w:pPr>
            <w:r w:rsidRPr="00456A9C">
              <w:rPr>
                <w:sz w:val="20"/>
                <w:szCs w:val="20"/>
              </w:rPr>
              <w:t>This is a direction vector that are normal to the piercing plane.</w:t>
            </w:r>
          </w:p>
        </w:tc>
      </w:tr>
      <w:tr w:rsidR="00882F9F" w:rsidRPr="00456A9C" w14:paraId="1738DACB" w14:textId="77777777" w:rsidTr="00A213D1">
        <w:tc>
          <w:tcPr>
            <w:tcW w:w="1843" w:type="dxa"/>
          </w:tcPr>
          <w:p w14:paraId="3D6571B8" w14:textId="4807754C" w:rsidR="00882F9F" w:rsidRPr="00456A9C" w:rsidRDefault="00882F9F" w:rsidP="00AC7F94">
            <w:pPr>
              <w:rPr>
                <w:sz w:val="20"/>
                <w:szCs w:val="20"/>
              </w:rPr>
            </w:pPr>
            <w:r w:rsidRPr="00456A9C">
              <w:rPr>
                <w:sz w:val="20"/>
                <w:szCs w:val="20"/>
              </w:rPr>
              <w:t>&lt;allrot&gt;</w:t>
            </w:r>
          </w:p>
        </w:tc>
        <w:tc>
          <w:tcPr>
            <w:tcW w:w="1134" w:type="dxa"/>
          </w:tcPr>
          <w:p w14:paraId="77C86380" w14:textId="3AEA6AAB" w:rsidR="00882F9F" w:rsidRPr="00456A9C" w:rsidRDefault="00882F9F" w:rsidP="00AC7F94">
            <w:pPr>
              <w:rPr>
                <w:sz w:val="20"/>
                <w:szCs w:val="20"/>
              </w:rPr>
            </w:pPr>
            <w:r w:rsidRPr="00456A9C">
              <w:rPr>
                <w:sz w:val="20"/>
                <w:szCs w:val="20"/>
              </w:rPr>
              <w:t>list</w:t>
            </w:r>
          </w:p>
        </w:tc>
        <w:tc>
          <w:tcPr>
            <w:tcW w:w="7521" w:type="dxa"/>
          </w:tcPr>
          <w:p w14:paraId="5DE728F4" w14:textId="77777777" w:rsidR="00882F9F" w:rsidRPr="00456A9C" w:rsidRDefault="00882F9F" w:rsidP="00882F9F">
            <w:pPr>
              <w:rPr>
                <w:sz w:val="20"/>
                <w:szCs w:val="20"/>
              </w:rPr>
            </w:pPr>
            <w:r w:rsidRPr="00456A9C">
              <w:rPr>
                <w:sz w:val="20"/>
                <w:szCs w:val="20"/>
              </w:rPr>
              <w:t>This is a list of three angles.</w:t>
            </w:r>
          </w:p>
          <w:p w14:paraId="5D9E2686" w14:textId="081AF628" w:rsidR="00882F9F" w:rsidRPr="00456A9C" w:rsidRDefault="00882F9F" w:rsidP="00882F9F">
            <w:pPr>
              <w:rPr>
                <w:sz w:val="20"/>
                <w:szCs w:val="20"/>
              </w:rPr>
            </w:pPr>
            <w:r w:rsidRPr="00456A9C">
              <w:rPr>
                <w:sz w:val="20"/>
                <w:szCs w:val="20"/>
              </w:rPr>
              <w:t>The first two are the primary and secondary motor angle for the kinematic. The last value is the angle for the rotation axis.</w:t>
            </w:r>
          </w:p>
        </w:tc>
      </w:tr>
    </w:tbl>
    <w:p w14:paraId="6FF6A3C5" w14:textId="0192AB80" w:rsidR="00D67164" w:rsidRDefault="00D67164" w:rsidP="00FC35F7">
      <w:pPr>
        <w:pStyle w:val="Rubrik4"/>
      </w:pPr>
      <w:bookmarkStart w:id="958" w:name="_$RAPID_(X,Y)"/>
      <w:bookmarkStart w:id="959" w:name="_$RAPID_(X,Y,Z,Attrib,_Flag,"/>
      <w:bookmarkStart w:id="960" w:name="_($RAPID_&lt;allpos&gt;_&lt;attrib&gt;"/>
      <w:bookmarkStart w:id="961" w:name="_Hlk33011784"/>
      <w:bookmarkEnd w:id="958"/>
      <w:bookmarkEnd w:id="959"/>
      <w:bookmarkEnd w:id="960"/>
      <w:r>
        <w:t>(</w:t>
      </w:r>
      <w:hyperlink w:anchor="_$QUALITY_(QUA)" w:history="1">
        <w:r w:rsidRPr="00055F6C">
          <w:rPr>
            <w:rStyle w:val="Hyperlnk"/>
            <w:bdr w:val="none" w:sz="0" w:space="0" w:color="auto"/>
          </w:rPr>
          <w:t>$QUALITY</w:t>
        </w:r>
      </w:hyperlink>
      <w:r>
        <w:t xml:space="preserve"> </w:t>
      </w:r>
      <w:r w:rsidR="00456A9C">
        <w:t>&lt;</w:t>
      </w:r>
      <w:r>
        <w:t>QUA</w:t>
      </w:r>
      <w:r w:rsidR="00456A9C">
        <w:t>&gt;)</w:t>
      </w:r>
    </w:p>
    <w:p w14:paraId="49A965D5" w14:textId="45AFF179" w:rsidR="00456A9C" w:rsidRDefault="00456A9C" w:rsidP="00456A9C">
      <w:r>
        <w:t>This instruction is used if the quality is change inside the toolpath. The quality information is also as an argument in the $CUTON instruction.</w:t>
      </w:r>
    </w:p>
    <w:tbl>
      <w:tblPr>
        <w:tblStyle w:val="Tabellrutnt"/>
        <w:tblW w:w="0" w:type="auto"/>
        <w:tblInd w:w="108" w:type="dxa"/>
        <w:tblLook w:val="04A0" w:firstRow="1" w:lastRow="0" w:firstColumn="1" w:lastColumn="0" w:noHBand="0" w:noVBand="1"/>
      </w:tblPr>
      <w:tblGrid>
        <w:gridCol w:w="1843"/>
        <w:gridCol w:w="1134"/>
        <w:gridCol w:w="7521"/>
      </w:tblGrid>
      <w:tr w:rsidR="00456A9C" w:rsidRPr="00456A9C" w14:paraId="488469B3" w14:textId="77777777" w:rsidTr="00A213D1">
        <w:tc>
          <w:tcPr>
            <w:tcW w:w="1843" w:type="dxa"/>
          </w:tcPr>
          <w:p w14:paraId="2DBEF501" w14:textId="5FC0ACA3" w:rsidR="00456A9C" w:rsidRPr="00456A9C" w:rsidRDefault="00456A9C" w:rsidP="00456A9C">
            <w:pPr>
              <w:rPr>
                <w:sz w:val="20"/>
                <w:szCs w:val="20"/>
              </w:rPr>
            </w:pPr>
            <w:r w:rsidRPr="00456A9C">
              <w:rPr>
                <w:sz w:val="20"/>
                <w:szCs w:val="20"/>
              </w:rPr>
              <w:t>&lt;qua&gt;</w:t>
            </w:r>
          </w:p>
        </w:tc>
        <w:tc>
          <w:tcPr>
            <w:tcW w:w="1134" w:type="dxa"/>
          </w:tcPr>
          <w:p w14:paraId="11C9FC69" w14:textId="2273BB7A" w:rsidR="00456A9C" w:rsidRPr="00456A9C" w:rsidRDefault="00456A9C" w:rsidP="00456A9C">
            <w:pPr>
              <w:rPr>
                <w:sz w:val="20"/>
                <w:szCs w:val="20"/>
              </w:rPr>
            </w:pPr>
            <w:r w:rsidRPr="00456A9C">
              <w:rPr>
                <w:sz w:val="20"/>
                <w:szCs w:val="20"/>
              </w:rPr>
              <w:t>int</w:t>
            </w:r>
          </w:p>
        </w:tc>
        <w:tc>
          <w:tcPr>
            <w:tcW w:w="7521" w:type="dxa"/>
          </w:tcPr>
          <w:p w14:paraId="33AEA772" w14:textId="77777777" w:rsidR="00456A9C" w:rsidRPr="00456A9C" w:rsidRDefault="00456A9C" w:rsidP="00456A9C">
            <w:pPr>
              <w:rPr>
                <w:sz w:val="20"/>
                <w:szCs w:val="20"/>
              </w:rPr>
            </w:pPr>
            <w:r w:rsidRPr="00456A9C">
              <w:rPr>
                <w:sz w:val="20"/>
                <w:szCs w:val="20"/>
              </w:rPr>
              <w:t>The qua argument means following:</w:t>
            </w:r>
          </w:p>
          <w:p w14:paraId="0CE501D8" w14:textId="28B2090F" w:rsidR="00456A9C" w:rsidRPr="00456A9C" w:rsidRDefault="00456A9C" w:rsidP="00456A9C">
            <w:pPr>
              <w:rPr>
                <w:sz w:val="20"/>
                <w:szCs w:val="20"/>
              </w:rPr>
            </w:pPr>
            <w:r w:rsidRPr="00456A9C">
              <w:rPr>
                <w:sz w:val="20"/>
                <w:szCs w:val="20"/>
              </w:rPr>
              <w:t>1= X-Rough</w:t>
            </w:r>
            <w:r w:rsidRPr="00456A9C">
              <w:rPr>
                <w:sz w:val="20"/>
                <w:szCs w:val="20"/>
              </w:rPr>
              <w:br/>
              <w:t>2= Rough</w:t>
            </w:r>
            <w:r w:rsidRPr="00456A9C">
              <w:rPr>
                <w:sz w:val="20"/>
                <w:szCs w:val="20"/>
              </w:rPr>
              <w:br/>
              <w:t>3= Medium</w:t>
            </w:r>
            <w:r w:rsidRPr="00456A9C">
              <w:rPr>
                <w:sz w:val="20"/>
                <w:szCs w:val="20"/>
              </w:rPr>
              <w:br/>
              <w:t>4= Fine</w:t>
            </w:r>
            <w:r w:rsidRPr="00456A9C">
              <w:rPr>
                <w:sz w:val="20"/>
                <w:szCs w:val="20"/>
              </w:rPr>
              <w:br/>
              <w:t>5= X-Fine</w:t>
            </w:r>
          </w:p>
        </w:tc>
      </w:tr>
    </w:tbl>
    <w:p w14:paraId="06A23CC1" w14:textId="4B633F2E" w:rsidR="00AD5859" w:rsidRPr="00BF2543" w:rsidRDefault="009D3BA4" w:rsidP="00FC35F7">
      <w:pPr>
        <w:pStyle w:val="Rubrik4"/>
      </w:pPr>
      <w:bookmarkStart w:id="962" w:name="_($RAPID_&lt;allpos&gt;_&lt;attrib&gt;_1"/>
      <w:bookmarkEnd w:id="962"/>
      <w:r w:rsidRPr="00BF2543">
        <w:t>(</w:t>
      </w:r>
      <w:bookmarkStart w:id="963" w:name="ZPiercingSensor"/>
      <w:r w:rsidR="00984C70">
        <w:fldChar w:fldCharType="begin"/>
      </w:r>
      <w:r w:rsidR="00984C70">
        <w:instrText>HYPERLINK  \l "_($RAPID_&lt;allpos&gt;_&lt;attrib&gt;_1"</w:instrText>
      </w:r>
      <w:r w:rsidR="00984C70">
        <w:fldChar w:fldCharType="separate"/>
      </w:r>
      <w:r w:rsidR="00AD5859" w:rsidRPr="00984C70">
        <w:rPr>
          <w:rStyle w:val="Hyperlnk"/>
          <w:bdr w:val="none" w:sz="0" w:space="0" w:color="auto"/>
        </w:rPr>
        <w:t>$RAPID</w:t>
      </w:r>
      <w:r w:rsidR="00984C70">
        <w:fldChar w:fldCharType="end"/>
      </w:r>
      <w:r w:rsidR="00AD5859" w:rsidRPr="00BF2543">
        <w:t xml:space="preserve"> </w:t>
      </w:r>
      <w:bookmarkEnd w:id="963"/>
      <w:r w:rsidR="00594FF2" w:rsidRPr="00BF2543">
        <w:t>&lt;allpos&gt;</w:t>
      </w:r>
      <w:r w:rsidRPr="00BF2543">
        <w:t xml:space="preserve"> &lt;attrib&gt; &lt;</w:t>
      </w:r>
      <w:r w:rsidR="001B548B" w:rsidRPr="00BF2543">
        <w:t>reason</w:t>
      </w:r>
      <w:r w:rsidRPr="00BF2543">
        <w:t>&gt;</w:t>
      </w:r>
      <w:bookmarkEnd w:id="941"/>
      <w:bookmarkEnd w:id="961"/>
      <w:r w:rsidR="002F1184" w:rsidRPr="00BF2543">
        <w:t>&lt;allrot&gt;</w:t>
      </w:r>
      <w:r w:rsidR="00B17C55" w:rsidRPr="00BF2543">
        <w:t xml:space="preserve"> &lt;tilted&gt;</w:t>
      </w:r>
      <w:r w:rsidR="00875B44" w:rsidRPr="00BF2543">
        <w:t xml:space="preserve"> &lt;</w:t>
      </w:r>
      <w:r w:rsidR="00875B44" w:rsidRPr="00FC35F7">
        <w:t>flag</w:t>
      </w:r>
      <w:r w:rsidR="00875B44" w:rsidRPr="00BF2543">
        <w:t>&gt;</w:t>
      </w:r>
      <w:r w:rsidRPr="00BF2543">
        <w:t>)</w:t>
      </w:r>
      <w:r w:rsidR="00875B44" w:rsidRPr="00BF2543">
        <w:t xml:space="preserve"> </w:t>
      </w:r>
    </w:p>
    <w:p w14:paraId="334A5381" w14:textId="752A9037" w:rsidR="00882F9F" w:rsidRDefault="00882F9F" w:rsidP="00882F9F">
      <w:r>
        <w:t>The $rapid information moves the jet to a position in rapid mode (without cutting).</w:t>
      </w:r>
    </w:p>
    <w:tbl>
      <w:tblPr>
        <w:tblStyle w:val="Tabellrutnt"/>
        <w:tblW w:w="0" w:type="auto"/>
        <w:tblInd w:w="108" w:type="dxa"/>
        <w:tblLook w:val="04A0" w:firstRow="1" w:lastRow="0" w:firstColumn="1" w:lastColumn="0" w:noHBand="0" w:noVBand="1"/>
      </w:tblPr>
      <w:tblGrid>
        <w:gridCol w:w="1843"/>
        <w:gridCol w:w="1134"/>
        <w:gridCol w:w="7521"/>
      </w:tblGrid>
      <w:tr w:rsidR="00BB1BDF" w:rsidRPr="00456A9C" w14:paraId="58D23CA2" w14:textId="77777777" w:rsidTr="0002621D">
        <w:tc>
          <w:tcPr>
            <w:tcW w:w="1843" w:type="dxa"/>
            <w:tcBorders>
              <w:bottom w:val="single" w:sz="4" w:space="0" w:color="000000" w:themeColor="text1"/>
            </w:tcBorders>
          </w:tcPr>
          <w:p w14:paraId="1B2D7540" w14:textId="6B9DF549" w:rsidR="00BB1BDF" w:rsidRPr="00456A9C" w:rsidRDefault="00BB1BDF" w:rsidP="00882F9F">
            <w:pPr>
              <w:rPr>
                <w:sz w:val="20"/>
                <w:szCs w:val="20"/>
              </w:rPr>
            </w:pPr>
            <w:r w:rsidRPr="00456A9C">
              <w:rPr>
                <w:sz w:val="20"/>
                <w:szCs w:val="20"/>
              </w:rPr>
              <w:t>&lt;allpos&gt;</w:t>
            </w:r>
          </w:p>
        </w:tc>
        <w:tc>
          <w:tcPr>
            <w:tcW w:w="1134" w:type="dxa"/>
            <w:tcBorders>
              <w:bottom w:val="single" w:sz="4" w:space="0" w:color="000000" w:themeColor="text1"/>
            </w:tcBorders>
          </w:tcPr>
          <w:p w14:paraId="39F7CDF9" w14:textId="4C7293E8" w:rsidR="00BB1BDF" w:rsidRPr="00456A9C" w:rsidRDefault="00BB1BDF" w:rsidP="00882F9F">
            <w:pPr>
              <w:rPr>
                <w:sz w:val="20"/>
                <w:szCs w:val="20"/>
              </w:rPr>
            </w:pPr>
            <w:r w:rsidRPr="00456A9C">
              <w:rPr>
                <w:sz w:val="20"/>
                <w:szCs w:val="20"/>
              </w:rPr>
              <w:t>list</w:t>
            </w:r>
          </w:p>
        </w:tc>
        <w:tc>
          <w:tcPr>
            <w:tcW w:w="7521" w:type="dxa"/>
            <w:tcBorders>
              <w:bottom w:val="single" w:sz="4" w:space="0" w:color="000000" w:themeColor="text1"/>
            </w:tcBorders>
          </w:tcPr>
          <w:p w14:paraId="72A5AC5C" w14:textId="0F118022" w:rsidR="00BB1BDF" w:rsidRPr="00456A9C" w:rsidRDefault="00BB1BDF" w:rsidP="00882F9F">
            <w:pPr>
              <w:rPr>
                <w:sz w:val="20"/>
                <w:szCs w:val="20"/>
              </w:rPr>
            </w:pPr>
            <w:r w:rsidRPr="00456A9C">
              <w:rPr>
                <w:sz w:val="20"/>
                <w:szCs w:val="20"/>
              </w:rPr>
              <w:t xml:space="preserve">A list of three reals that describe the </w:t>
            </w:r>
            <w:r w:rsidR="00D67164" w:rsidRPr="00456A9C">
              <w:rPr>
                <w:sz w:val="20"/>
                <w:szCs w:val="20"/>
              </w:rPr>
              <w:t>target point of the rapid</w:t>
            </w:r>
            <w:r w:rsidRPr="00456A9C">
              <w:rPr>
                <w:sz w:val="20"/>
                <w:szCs w:val="20"/>
              </w:rPr>
              <w:t>.</w:t>
            </w:r>
          </w:p>
        </w:tc>
      </w:tr>
      <w:tr w:rsidR="00BB1BDF" w:rsidRPr="00456A9C" w14:paraId="29E9E23F" w14:textId="77777777" w:rsidTr="0002621D">
        <w:tc>
          <w:tcPr>
            <w:tcW w:w="1843" w:type="dxa"/>
          </w:tcPr>
          <w:p w14:paraId="146CEC65" w14:textId="3DBE90E3" w:rsidR="00BB1BDF" w:rsidRPr="00456A9C" w:rsidRDefault="00BB1BDF" w:rsidP="00882F9F">
            <w:pPr>
              <w:rPr>
                <w:sz w:val="20"/>
                <w:szCs w:val="20"/>
              </w:rPr>
            </w:pPr>
            <w:r w:rsidRPr="00456A9C">
              <w:rPr>
                <w:sz w:val="20"/>
                <w:szCs w:val="20"/>
              </w:rPr>
              <w:t>&lt;attrib&gt;</w:t>
            </w:r>
          </w:p>
        </w:tc>
        <w:tc>
          <w:tcPr>
            <w:tcW w:w="1134" w:type="dxa"/>
          </w:tcPr>
          <w:p w14:paraId="31B5947E" w14:textId="77777777" w:rsidR="00BB1BDF" w:rsidRPr="00456A9C" w:rsidRDefault="00BB1BDF" w:rsidP="00882F9F">
            <w:pPr>
              <w:rPr>
                <w:sz w:val="20"/>
                <w:szCs w:val="20"/>
              </w:rPr>
            </w:pPr>
          </w:p>
        </w:tc>
        <w:tc>
          <w:tcPr>
            <w:tcW w:w="7521" w:type="dxa"/>
          </w:tcPr>
          <w:p w14:paraId="1E0E6949" w14:textId="77777777" w:rsidR="00BB1BDF" w:rsidRPr="00456A9C" w:rsidRDefault="00BB1BDF" w:rsidP="00882F9F">
            <w:pPr>
              <w:rPr>
                <w:sz w:val="20"/>
                <w:szCs w:val="20"/>
              </w:rPr>
            </w:pPr>
          </w:p>
        </w:tc>
      </w:tr>
      <w:tr w:rsidR="00BB1BDF" w:rsidRPr="00456A9C" w14:paraId="292B834F" w14:textId="77777777" w:rsidTr="00A213D1">
        <w:tc>
          <w:tcPr>
            <w:tcW w:w="1843" w:type="dxa"/>
          </w:tcPr>
          <w:p w14:paraId="0C9964BB" w14:textId="26B92DDC" w:rsidR="00BB1BDF" w:rsidRPr="00456A9C" w:rsidRDefault="00BB1BDF" w:rsidP="00882F9F">
            <w:pPr>
              <w:rPr>
                <w:sz w:val="20"/>
                <w:szCs w:val="20"/>
              </w:rPr>
            </w:pPr>
            <w:r w:rsidRPr="00456A9C">
              <w:rPr>
                <w:sz w:val="20"/>
                <w:szCs w:val="20"/>
              </w:rPr>
              <w:t>&lt;reason&gt;</w:t>
            </w:r>
          </w:p>
        </w:tc>
        <w:tc>
          <w:tcPr>
            <w:tcW w:w="1134" w:type="dxa"/>
          </w:tcPr>
          <w:p w14:paraId="73BA053D" w14:textId="6496CA5C" w:rsidR="00BB1BDF" w:rsidRPr="00456A9C" w:rsidRDefault="00BB1BDF" w:rsidP="00882F9F">
            <w:pPr>
              <w:rPr>
                <w:sz w:val="20"/>
                <w:szCs w:val="20"/>
              </w:rPr>
            </w:pPr>
            <w:r w:rsidRPr="00456A9C">
              <w:rPr>
                <w:sz w:val="20"/>
                <w:szCs w:val="20"/>
              </w:rPr>
              <w:t>int</w:t>
            </w:r>
          </w:p>
        </w:tc>
        <w:tc>
          <w:tcPr>
            <w:tcW w:w="7521" w:type="dxa"/>
          </w:tcPr>
          <w:p w14:paraId="155000D0" w14:textId="77777777" w:rsidR="00BB1BDF" w:rsidRPr="00456A9C" w:rsidRDefault="00BB1BDF" w:rsidP="00882F9F">
            <w:pPr>
              <w:rPr>
                <w:sz w:val="20"/>
                <w:szCs w:val="20"/>
              </w:rPr>
            </w:pPr>
            <w:r w:rsidRPr="00456A9C">
              <w:rPr>
                <w:sz w:val="20"/>
                <w:szCs w:val="20"/>
              </w:rPr>
              <w:t>The value is not bit coded and means following:</w:t>
            </w:r>
          </w:p>
          <w:p w14:paraId="2D382020" w14:textId="1A54A43E" w:rsidR="00D67164" w:rsidRPr="00456A9C" w:rsidRDefault="00BB1BDF" w:rsidP="00882F9F">
            <w:pPr>
              <w:rPr>
                <w:sz w:val="20"/>
                <w:szCs w:val="20"/>
              </w:rPr>
            </w:pPr>
            <w:r w:rsidRPr="00456A9C">
              <w:rPr>
                <w:sz w:val="20"/>
                <w:szCs w:val="20"/>
              </w:rPr>
              <w:t xml:space="preserve">0=Normal cut </w:t>
            </w:r>
            <w:r w:rsidR="00D562AF" w:rsidRPr="00456A9C">
              <w:rPr>
                <w:sz w:val="20"/>
                <w:szCs w:val="20"/>
              </w:rPr>
              <w:t>the</w:t>
            </w:r>
            <w:r w:rsidRPr="00456A9C">
              <w:rPr>
                <w:sz w:val="20"/>
                <w:szCs w:val="20"/>
              </w:rPr>
              <w:t xml:space="preserve"> Z-value should be taken from strategy</w:t>
            </w:r>
            <w:r w:rsidRPr="00456A9C">
              <w:rPr>
                <w:sz w:val="20"/>
                <w:szCs w:val="20"/>
              </w:rPr>
              <w:br/>
              <w:t xml:space="preserve">1=Extra rapid in 2D </w:t>
            </w:r>
            <w:r w:rsidRPr="00456A9C">
              <w:rPr>
                <w:sz w:val="20"/>
                <w:szCs w:val="20"/>
              </w:rPr>
              <w:br/>
              <w:t>2=Rapids between parts in 2D and 3D-5X mode</w:t>
            </w:r>
            <w:r w:rsidRPr="00456A9C">
              <w:rPr>
                <w:sz w:val="20"/>
                <w:szCs w:val="20"/>
              </w:rPr>
              <w:br/>
              <w:t>3=</w:t>
            </w:r>
            <w:r w:rsidR="00D67164" w:rsidRPr="00456A9C">
              <w:rPr>
                <w:sz w:val="20"/>
                <w:szCs w:val="20"/>
              </w:rPr>
              <w:t>Rapid to sensoring position, for example if we need to take a new height when drilling</w:t>
            </w:r>
          </w:p>
          <w:p w14:paraId="4267F4EA" w14:textId="3BD31E24" w:rsidR="00BB1BDF" w:rsidRPr="00456A9C" w:rsidRDefault="00BB1BDF" w:rsidP="00882F9F">
            <w:pPr>
              <w:rPr>
                <w:sz w:val="20"/>
                <w:szCs w:val="20"/>
              </w:rPr>
            </w:pPr>
            <w:r w:rsidRPr="00456A9C">
              <w:rPr>
                <w:sz w:val="20"/>
                <w:szCs w:val="20"/>
              </w:rPr>
              <w:t>4=Rapids in 3D-5X use the Z-value</w:t>
            </w:r>
            <w:r w:rsidRPr="00456A9C">
              <w:rPr>
                <w:sz w:val="20"/>
                <w:szCs w:val="20"/>
              </w:rPr>
              <w:br/>
              <w:t>5=Similar as $reason 0 but the Z-value are already calculated and should be used.</w:t>
            </w:r>
          </w:p>
        </w:tc>
      </w:tr>
      <w:tr w:rsidR="00BB1BDF" w:rsidRPr="00456A9C" w14:paraId="663BAE08" w14:textId="77777777" w:rsidTr="00A213D1">
        <w:tc>
          <w:tcPr>
            <w:tcW w:w="1843" w:type="dxa"/>
          </w:tcPr>
          <w:p w14:paraId="0559406D" w14:textId="6CFAB773" w:rsidR="00BB1BDF" w:rsidRPr="00456A9C" w:rsidRDefault="00BB1BDF" w:rsidP="00882F9F">
            <w:pPr>
              <w:rPr>
                <w:sz w:val="20"/>
                <w:szCs w:val="20"/>
              </w:rPr>
            </w:pPr>
            <w:r w:rsidRPr="00456A9C">
              <w:rPr>
                <w:sz w:val="20"/>
                <w:szCs w:val="20"/>
              </w:rPr>
              <w:t>&lt;allrot&gt;</w:t>
            </w:r>
          </w:p>
        </w:tc>
        <w:tc>
          <w:tcPr>
            <w:tcW w:w="1134" w:type="dxa"/>
          </w:tcPr>
          <w:p w14:paraId="4C093717" w14:textId="14AF27F1" w:rsidR="00BB1BDF" w:rsidRPr="00456A9C" w:rsidRDefault="00D67164" w:rsidP="00882F9F">
            <w:pPr>
              <w:rPr>
                <w:sz w:val="20"/>
                <w:szCs w:val="20"/>
              </w:rPr>
            </w:pPr>
            <w:r w:rsidRPr="00456A9C">
              <w:rPr>
                <w:sz w:val="20"/>
                <w:szCs w:val="20"/>
              </w:rPr>
              <w:t>list</w:t>
            </w:r>
          </w:p>
        </w:tc>
        <w:tc>
          <w:tcPr>
            <w:tcW w:w="7521" w:type="dxa"/>
          </w:tcPr>
          <w:p w14:paraId="18934E9D" w14:textId="048D2A58" w:rsidR="00BB1BDF" w:rsidRPr="00456A9C" w:rsidRDefault="00833644" w:rsidP="00D67164">
            <w:pPr>
              <w:spacing w:line="240" w:lineRule="auto"/>
              <w:rPr>
                <w:sz w:val="20"/>
                <w:szCs w:val="20"/>
              </w:rPr>
            </w:pPr>
            <w:r>
              <w:rPr>
                <w:sz w:val="20"/>
                <w:szCs w:val="20"/>
              </w:rPr>
              <w:t xml:space="preserve">This </w:t>
            </w:r>
            <w:r w:rsidR="00D67164" w:rsidRPr="00456A9C">
              <w:rPr>
                <w:sz w:val="20"/>
                <w:szCs w:val="20"/>
              </w:rPr>
              <w:t>is a list of motor rotations for A B and C axis.</w:t>
            </w:r>
          </w:p>
        </w:tc>
      </w:tr>
      <w:tr w:rsidR="00BB1BDF" w:rsidRPr="00456A9C" w14:paraId="5B857608" w14:textId="77777777" w:rsidTr="00A213D1">
        <w:tc>
          <w:tcPr>
            <w:tcW w:w="1843" w:type="dxa"/>
          </w:tcPr>
          <w:p w14:paraId="1A90504F" w14:textId="63D530FC" w:rsidR="00BB1BDF" w:rsidRPr="00456A9C" w:rsidRDefault="00BB1BDF" w:rsidP="00882F9F">
            <w:pPr>
              <w:rPr>
                <w:sz w:val="20"/>
                <w:szCs w:val="20"/>
              </w:rPr>
            </w:pPr>
            <w:r w:rsidRPr="00456A9C">
              <w:rPr>
                <w:sz w:val="20"/>
                <w:szCs w:val="20"/>
              </w:rPr>
              <w:t>&lt;tilted&gt;</w:t>
            </w:r>
          </w:p>
        </w:tc>
        <w:tc>
          <w:tcPr>
            <w:tcW w:w="1134" w:type="dxa"/>
          </w:tcPr>
          <w:p w14:paraId="2D65B3A7" w14:textId="70F9D127" w:rsidR="00BB1BDF" w:rsidRPr="00456A9C" w:rsidRDefault="00D67164" w:rsidP="00882F9F">
            <w:pPr>
              <w:rPr>
                <w:sz w:val="20"/>
                <w:szCs w:val="20"/>
              </w:rPr>
            </w:pPr>
            <w:r w:rsidRPr="00456A9C">
              <w:rPr>
                <w:sz w:val="20"/>
                <w:szCs w:val="20"/>
              </w:rPr>
              <w:t>bool</w:t>
            </w:r>
          </w:p>
        </w:tc>
        <w:tc>
          <w:tcPr>
            <w:tcW w:w="7521" w:type="dxa"/>
          </w:tcPr>
          <w:p w14:paraId="31A9D60D" w14:textId="208C8BCA" w:rsidR="00BB1BDF" w:rsidRPr="00456A9C" w:rsidRDefault="00D67164" w:rsidP="00D67164">
            <w:pPr>
              <w:spacing w:line="240" w:lineRule="auto"/>
              <w:rPr>
                <w:sz w:val="20"/>
                <w:szCs w:val="20"/>
              </w:rPr>
            </w:pPr>
            <w:r w:rsidRPr="00456A9C">
              <w:rPr>
                <w:sz w:val="20"/>
                <w:szCs w:val="20"/>
              </w:rPr>
              <w:t>Tilted is T if next piercing has a tilted piercing. On some kinematics it's important to know if the major axis should be rotated even if the piercing is straight (Flow XD, Apex 60 from Wardjet)</w:t>
            </w:r>
          </w:p>
        </w:tc>
      </w:tr>
      <w:tr w:rsidR="00BB1BDF" w:rsidRPr="00456A9C" w14:paraId="14F3DB4F" w14:textId="77777777" w:rsidTr="00A213D1">
        <w:tc>
          <w:tcPr>
            <w:tcW w:w="1843" w:type="dxa"/>
          </w:tcPr>
          <w:p w14:paraId="2A0DEB6C" w14:textId="6D514401" w:rsidR="00BB1BDF" w:rsidRPr="00456A9C" w:rsidRDefault="00BB1BDF" w:rsidP="00882F9F">
            <w:pPr>
              <w:rPr>
                <w:sz w:val="20"/>
                <w:szCs w:val="20"/>
              </w:rPr>
            </w:pPr>
            <w:r w:rsidRPr="00456A9C">
              <w:rPr>
                <w:sz w:val="20"/>
                <w:szCs w:val="20"/>
              </w:rPr>
              <w:t>&lt;flag&gt;</w:t>
            </w:r>
          </w:p>
        </w:tc>
        <w:tc>
          <w:tcPr>
            <w:tcW w:w="1134" w:type="dxa"/>
          </w:tcPr>
          <w:p w14:paraId="730D51E4" w14:textId="4CDCFA46" w:rsidR="00BB1BDF" w:rsidRPr="00456A9C" w:rsidRDefault="00D67164" w:rsidP="00882F9F">
            <w:pPr>
              <w:rPr>
                <w:sz w:val="20"/>
                <w:szCs w:val="20"/>
              </w:rPr>
            </w:pPr>
            <w:r w:rsidRPr="00456A9C">
              <w:rPr>
                <w:sz w:val="20"/>
                <w:szCs w:val="20"/>
              </w:rPr>
              <w:t>int</w:t>
            </w:r>
          </w:p>
        </w:tc>
        <w:tc>
          <w:tcPr>
            <w:tcW w:w="7521" w:type="dxa"/>
          </w:tcPr>
          <w:p w14:paraId="1B8D65FF" w14:textId="4284F52F" w:rsidR="00D67164" w:rsidRPr="00456A9C" w:rsidRDefault="00D67164" w:rsidP="00882F9F">
            <w:pPr>
              <w:rPr>
                <w:sz w:val="20"/>
                <w:szCs w:val="20"/>
              </w:rPr>
            </w:pPr>
            <w:r w:rsidRPr="00456A9C">
              <w:rPr>
                <w:sz w:val="20"/>
                <w:szCs w:val="20"/>
              </w:rPr>
              <w:t>This is a bit coded value that means following.</w:t>
            </w:r>
          </w:p>
          <w:p w14:paraId="487B414D" w14:textId="77777777" w:rsidR="00BB1BDF" w:rsidRDefault="00D67164" w:rsidP="00882F9F">
            <w:pPr>
              <w:rPr>
                <w:sz w:val="20"/>
                <w:szCs w:val="20"/>
              </w:rPr>
            </w:pPr>
            <w:r w:rsidRPr="00456A9C">
              <w:rPr>
                <w:sz w:val="20"/>
                <w:szCs w:val="20"/>
              </w:rPr>
              <w:t>1: Tilted piercing</w:t>
            </w:r>
            <w:r w:rsidRPr="00456A9C">
              <w:rPr>
                <w:sz w:val="20"/>
                <w:szCs w:val="20"/>
              </w:rPr>
              <w:br/>
              <w:t>2: Tilted cutting (bevel mode is top, bottom or advanced)</w:t>
            </w:r>
            <w:r w:rsidRPr="00456A9C">
              <w:rPr>
                <w:sz w:val="20"/>
                <w:szCs w:val="20"/>
              </w:rPr>
              <w:br/>
            </w:r>
            <w:r w:rsidRPr="00456A9C">
              <w:rPr>
                <w:i/>
                <w:sz w:val="20"/>
                <w:szCs w:val="20"/>
              </w:rPr>
              <w:t>4: Top bevel (Will later probably be removed)</w:t>
            </w:r>
            <w:r w:rsidRPr="00456A9C">
              <w:rPr>
                <w:i/>
                <w:sz w:val="20"/>
                <w:szCs w:val="20"/>
              </w:rPr>
              <w:br/>
              <w:t>8: Bottom bevel (will later probably be removed)</w:t>
            </w:r>
            <w:r w:rsidRPr="00456A9C">
              <w:rPr>
                <w:i/>
                <w:sz w:val="20"/>
                <w:szCs w:val="20"/>
              </w:rPr>
              <w:br/>
            </w:r>
            <w:r w:rsidRPr="00456A9C">
              <w:rPr>
                <w:sz w:val="20"/>
                <w:szCs w:val="20"/>
              </w:rPr>
              <w:t>16: This is from 3D-5X</w:t>
            </w:r>
            <w:r w:rsidRPr="00456A9C">
              <w:rPr>
                <w:i/>
                <w:sz w:val="20"/>
                <w:szCs w:val="20"/>
              </w:rPr>
              <w:br/>
              <w:t>32: Directional bevel (will later probably be removed)</w:t>
            </w:r>
            <w:r w:rsidRPr="00456A9C">
              <w:rPr>
                <w:sz w:val="20"/>
                <w:szCs w:val="20"/>
              </w:rPr>
              <w:br/>
              <w:t>64: TAC can be used on this geometry.</w:t>
            </w:r>
            <w:r w:rsidRPr="00456A9C">
              <w:rPr>
                <w:sz w:val="20"/>
                <w:szCs w:val="20"/>
              </w:rPr>
              <w:br/>
              <w:t>128: Excepted from speed ramping.</w:t>
            </w:r>
            <w:r w:rsidRPr="00456A9C">
              <w:rPr>
                <w:sz w:val="20"/>
                <w:szCs w:val="20"/>
              </w:rPr>
              <w:br/>
              <w:t>If force 3X cutting in 3D-5X then this value is not 1 and not 2.</w:t>
            </w:r>
          </w:p>
          <w:p w14:paraId="610B98DA" w14:textId="7C43407A" w:rsidR="00C4082F" w:rsidRPr="00456A9C" w:rsidRDefault="00C4082F" w:rsidP="00882F9F">
            <w:pPr>
              <w:rPr>
                <w:sz w:val="20"/>
                <w:szCs w:val="20"/>
              </w:rPr>
            </w:pPr>
            <w:r>
              <w:rPr>
                <w:sz w:val="20"/>
                <w:szCs w:val="20"/>
              </w:rPr>
              <w:lastRenderedPageBreak/>
              <w:t>256: If Custom rapid vector are added.</w:t>
            </w:r>
          </w:p>
        </w:tc>
      </w:tr>
    </w:tbl>
    <w:p w14:paraId="208E24C0" w14:textId="5A21CB2A" w:rsidR="00833644" w:rsidRPr="007206C0" w:rsidRDefault="00833644" w:rsidP="00BF2543">
      <w:pPr>
        <w:pStyle w:val="Rubrik4"/>
      </w:pPr>
      <w:bookmarkStart w:id="964" w:name="_$ROTAX_(vector,_time"/>
      <w:bookmarkStart w:id="965" w:name="_($REWIND_&lt;allrot&gt;)"/>
      <w:bookmarkStart w:id="966" w:name="_($REFPOS_&lt;allpos&gt;_&lt;allrot&gt;"/>
      <w:bookmarkEnd w:id="964"/>
      <w:bookmarkEnd w:id="965"/>
      <w:bookmarkEnd w:id="966"/>
      <w:r w:rsidRPr="007206C0">
        <w:lastRenderedPageBreak/>
        <w:t>(</w:t>
      </w:r>
      <w:hyperlink w:anchor="_($REFPOS_&lt;allpos&gt;_&lt;allrot&gt;" w:history="1">
        <w:r w:rsidRPr="007206C0">
          <w:rPr>
            <w:rStyle w:val="Hyperlnk"/>
            <w:bdr w:val="none" w:sz="0" w:space="0" w:color="auto"/>
          </w:rPr>
          <w:t>$REFPOS</w:t>
        </w:r>
      </w:hyperlink>
      <w:r w:rsidRPr="007206C0">
        <w:t xml:space="preserve"> &lt;allpos&gt; &lt;allrot&gt; &lt;vector&gt; &lt;flag&gt; &lt;probdir&gt;)</w:t>
      </w:r>
    </w:p>
    <w:p w14:paraId="40C41A8A" w14:textId="507B1866" w:rsidR="00C922B3" w:rsidRPr="00C922B3" w:rsidRDefault="00C922B3" w:rsidP="00C922B3">
      <w:r w:rsidRPr="00C922B3">
        <w:t>The refpos instruction c</w:t>
      </w:r>
      <w:r>
        <w:t>an be used to find a cutting plan for a cut. The instruction is called from the toolpath command in 3D-5X. The refpoints is belonging to a toolpath but the measurepoints is for locating the whole part.</w:t>
      </w:r>
    </w:p>
    <w:p w14:paraId="71F92246" w14:textId="7FFD00C0" w:rsidR="00C922B3" w:rsidRPr="00C922B3" w:rsidRDefault="00C922B3" w:rsidP="00C922B3"/>
    <w:tbl>
      <w:tblPr>
        <w:tblStyle w:val="Tabellrutnt"/>
        <w:tblW w:w="0" w:type="auto"/>
        <w:tblInd w:w="108" w:type="dxa"/>
        <w:tblLook w:val="04A0" w:firstRow="1" w:lastRow="0" w:firstColumn="1" w:lastColumn="0" w:noHBand="0" w:noVBand="1"/>
      </w:tblPr>
      <w:tblGrid>
        <w:gridCol w:w="1843"/>
        <w:gridCol w:w="1134"/>
        <w:gridCol w:w="7521"/>
      </w:tblGrid>
      <w:tr w:rsidR="00833644" w:rsidRPr="005F4C2B" w14:paraId="2C0384E4" w14:textId="77777777" w:rsidTr="00833644">
        <w:tc>
          <w:tcPr>
            <w:tcW w:w="1843" w:type="dxa"/>
          </w:tcPr>
          <w:p w14:paraId="24AB44BB" w14:textId="3C521BE7" w:rsidR="00833644" w:rsidRPr="005F4C2B" w:rsidRDefault="00833644" w:rsidP="00833644">
            <w:pPr>
              <w:rPr>
                <w:sz w:val="20"/>
                <w:szCs w:val="20"/>
                <w:lang w:val="sv-SE"/>
              </w:rPr>
            </w:pPr>
            <w:r w:rsidRPr="005F4C2B">
              <w:rPr>
                <w:sz w:val="20"/>
                <w:szCs w:val="20"/>
                <w:lang w:val="sv-SE"/>
              </w:rPr>
              <w:t>&lt;allpos&gt;</w:t>
            </w:r>
          </w:p>
        </w:tc>
        <w:tc>
          <w:tcPr>
            <w:tcW w:w="1134" w:type="dxa"/>
          </w:tcPr>
          <w:p w14:paraId="597880E4" w14:textId="099B8815" w:rsidR="00833644" w:rsidRPr="005F4C2B" w:rsidRDefault="00833644" w:rsidP="00833644">
            <w:pPr>
              <w:rPr>
                <w:sz w:val="20"/>
                <w:szCs w:val="20"/>
                <w:lang w:val="sv-SE"/>
              </w:rPr>
            </w:pPr>
            <w:r w:rsidRPr="005F4C2B">
              <w:rPr>
                <w:sz w:val="20"/>
                <w:szCs w:val="20"/>
                <w:lang w:val="sv-SE"/>
              </w:rPr>
              <w:t>list</w:t>
            </w:r>
          </w:p>
        </w:tc>
        <w:tc>
          <w:tcPr>
            <w:tcW w:w="7521" w:type="dxa"/>
          </w:tcPr>
          <w:p w14:paraId="7EF58530" w14:textId="65619FD9" w:rsidR="00833644" w:rsidRPr="005F4C2B" w:rsidRDefault="00833644" w:rsidP="00833644">
            <w:pPr>
              <w:rPr>
                <w:sz w:val="20"/>
                <w:szCs w:val="20"/>
              </w:rPr>
            </w:pPr>
            <w:r w:rsidRPr="005F4C2B">
              <w:rPr>
                <w:sz w:val="20"/>
                <w:szCs w:val="20"/>
              </w:rPr>
              <w:t>This is the target point in X, Y, Z</w:t>
            </w:r>
          </w:p>
        </w:tc>
      </w:tr>
      <w:tr w:rsidR="00833644" w:rsidRPr="005F4C2B" w14:paraId="49677FDC" w14:textId="77777777" w:rsidTr="00833644">
        <w:tc>
          <w:tcPr>
            <w:tcW w:w="1843" w:type="dxa"/>
          </w:tcPr>
          <w:p w14:paraId="1E0DDB73" w14:textId="30B31FB1" w:rsidR="00833644" w:rsidRPr="005F4C2B" w:rsidRDefault="00833644" w:rsidP="00833644">
            <w:pPr>
              <w:rPr>
                <w:sz w:val="20"/>
                <w:szCs w:val="20"/>
              </w:rPr>
            </w:pPr>
            <w:r w:rsidRPr="005F4C2B">
              <w:rPr>
                <w:sz w:val="20"/>
                <w:szCs w:val="20"/>
              </w:rPr>
              <w:t>&lt;allrot&gt;</w:t>
            </w:r>
          </w:p>
        </w:tc>
        <w:tc>
          <w:tcPr>
            <w:tcW w:w="1134" w:type="dxa"/>
          </w:tcPr>
          <w:p w14:paraId="14A87C3C" w14:textId="17E5E9FF" w:rsidR="00833644" w:rsidRPr="005F4C2B" w:rsidRDefault="00833644" w:rsidP="00833644">
            <w:pPr>
              <w:rPr>
                <w:sz w:val="20"/>
                <w:szCs w:val="20"/>
              </w:rPr>
            </w:pPr>
            <w:r w:rsidRPr="005F4C2B">
              <w:rPr>
                <w:sz w:val="20"/>
                <w:szCs w:val="20"/>
              </w:rPr>
              <w:t>list</w:t>
            </w:r>
          </w:p>
        </w:tc>
        <w:tc>
          <w:tcPr>
            <w:tcW w:w="7521" w:type="dxa"/>
          </w:tcPr>
          <w:p w14:paraId="1EB2B8C7" w14:textId="5EF87C95" w:rsidR="00833644" w:rsidRPr="005F4C2B" w:rsidRDefault="00833644" w:rsidP="00833644">
            <w:pPr>
              <w:rPr>
                <w:sz w:val="20"/>
                <w:szCs w:val="20"/>
              </w:rPr>
            </w:pPr>
            <w:r w:rsidRPr="005F4C2B">
              <w:rPr>
                <w:sz w:val="20"/>
                <w:szCs w:val="20"/>
              </w:rPr>
              <w:t>This is a list of motor angles för A, B and C</w:t>
            </w:r>
          </w:p>
        </w:tc>
      </w:tr>
      <w:tr w:rsidR="00833644" w:rsidRPr="005F4C2B" w14:paraId="7F70E86B" w14:textId="77777777" w:rsidTr="005F4C2B">
        <w:tc>
          <w:tcPr>
            <w:tcW w:w="1843" w:type="dxa"/>
            <w:tcBorders>
              <w:bottom w:val="single" w:sz="4" w:space="0" w:color="000000" w:themeColor="text1"/>
            </w:tcBorders>
          </w:tcPr>
          <w:p w14:paraId="22A10566" w14:textId="04EA9518" w:rsidR="00833644" w:rsidRPr="005F4C2B" w:rsidRDefault="00833644" w:rsidP="00833644">
            <w:pPr>
              <w:rPr>
                <w:sz w:val="20"/>
                <w:szCs w:val="20"/>
              </w:rPr>
            </w:pPr>
            <w:r w:rsidRPr="005F4C2B">
              <w:rPr>
                <w:sz w:val="20"/>
                <w:szCs w:val="20"/>
              </w:rPr>
              <w:t>&lt;vector&gt;</w:t>
            </w:r>
          </w:p>
        </w:tc>
        <w:tc>
          <w:tcPr>
            <w:tcW w:w="1134" w:type="dxa"/>
            <w:tcBorders>
              <w:bottom w:val="single" w:sz="4" w:space="0" w:color="000000" w:themeColor="text1"/>
            </w:tcBorders>
          </w:tcPr>
          <w:p w14:paraId="1658D1CE" w14:textId="35984AAA" w:rsidR="00833644" w:rsidRPr="005F4C2B" w:rsidRDefault="00E75785" w:rsidP="00833644">
            <w:pPr>
              <w:rPr>
                <w:sz w:val="20"/>
                <w:szCs w:val="20"/>
              </w:rPr>
            </w:pPr>
            <w:r w:rsidRPr="005F4C2B">
              <w:rPr>
                <w:sz w:val="20"/>
                <w:szCs w:val="20"/>
              </w:rPr>
              <w:t>list</w:t>
            </w:r>
          </w:p>
        </w:tc>
        <w:tc>
          <w:tcPr>
            <w:tcW w:w="7521" w:type="dxa"/>
            <w:tcBorders>
              <w:bottom w:val="single" w:sz="4" w:space="0" w:color="000000" w:themeColor="text1"/>
            </w:tcBorders>
          </w:tcPr>
          <w:p w14:paraId="687584B4" w14:textId="5380F9DE" w:rsidR="00833644" w:rsidRPr="005F4C2B" w:rsidRDefault="00D562AF" w:rsidP="00833644">
            <w:pPr>
              <w:rPr>
                <w:sz w:val="20"/>
                <w:szCs w:val="20"/>
              </w:rPr>
            </w:pPr>
            <w:r w:rsidRPr="005F4C2B">
              <w:rPr>
                <w:sz w:val="20"/>
                <w:szCs w:val="20"/>
              </w:rPr>
              <w:t>This is a direction vector that starts at the &lt;allpos&gt;. The measuring will start at the end of the vector. The vector length describe the distance.</w:t>
            </w:r>
          </w:p>
        </w:tc>
      </w:tr>
      <w:tr w:rsidR="00833644" w:rsidRPr="005F4C2B" w14:paraId="7F0ACD38" w14:textId="77777777" w:rsidTr="005F4C2B">
        <w:tc>
          <w:tcPr>
            <w:tcW w:w="1843" w:type="dxa"/>
          </w:tcPr>
          <w:p w14:paraId="29915AD1" w14:textId="173DC79C" w:rsidR="00833644" w:rsidRPr="005F4C2B" w:rsidRDefault="00833644" w:rsidP="00833644">
            <w:pPr>
              <w:rPr>
                <w:sz w:val="20"/>
                <w:szCs w:val="20"/>
              </w:rPr>
            </w:pPr>
            <w:r w:rsidRPr="005F4C2B">
              <w:rPr>
                <w:sz w:val="20"/>
                <w:szCs w:val="20"/>
              </w:rPr>
              <w:t>&lt;flag&gt;</w:t>
            </w:r>
          </w:p>
        </w:tc>
        <w:tc>
          <w:tcPr>
            <w:tcW w:w="1134" w:type="dxa"/>
          </w:tcPr>
          <w:p w14:paraId="4855C6D6" w14:textId="5A6E6179" w:rsidR="00833644" w:rsidRPr="005F4C2B" w:rsidRDefault="00E75785" w:rsidP="00833644">
            <w:pPr>
              <w:rPr>
                <w:sz w:val="20"/>
                <w:szCs w:val="20"/>
              </w:rPr>
            </w:pPr>
            <w:r w:rsidRPr="005F4C2B">
              <w:rPr>
                <w:sz w:val="20"/>
                <w:szCs w:val="20"/>
              </w:rPr>
              <w:t>int</w:t>
            </w:r>
          </w:p>
        </w:tc>
        <w:tc>
          <w:tcPr>
            <w:tcW w:w="7521" w:type="dxa"/>
          </w:tcPr>
          <w:p w14:paraId="7DA1E2A1" w14:textId="77777777" w:rsidR="00833644" w:rsidRDefault="005F4C2B" w:rsidP="00833644">
            <w:pPr>
              <w:rPr>
                <w:sz w:val="20"/>
                <w:szCs w:val="20"/>
              </w:rPr>
            </w:pPr>
            <w:r w:rsidRPr="005F4C2B">
              <w:rPr>
                <w:sz w:val="20"/>
                <w:szCs w:val="20"/>
              </w:rPr>
              <w:t xml:space="preserve">The value is </w:t>
            </w:r>
            <w:r>
              <w:rPr>
                <w:sz w:val="20"/>
                <w:szCs w:val="20"/>
              </w:rPr>
              <w:t>1 on Static or Circular piercing</w:t>
            </w:r>
          </w:p>
          <w:p w14:paraId="0CE7705A" w14:textId="56628B37" w:rsidR="005F4C2B" w:rsidRDefault="005F4C2B" w:rsidP="00833644">
            <w:pPr>
              <w:rPr>
                <w:sz w:val="20"/>
                <w:szCs w:val="20"/>
              </w:rPr>
            </w:pPr>
            <w:r>
              <w:rPr>
                <w:sz w:val="20"/>
                <w:szCs w:val="20"/>
              </w:rPr>
              <w:t xml:space="preserve">The value is 4 on </w:t>
            </w:r>
            <w:r w:rsidR="008363F5">
              <w:rPr>
                <w:sz w:val="20"/>
                <w:szCs w:val="20"/>
              </w:rPr>
              <w:t>marking.</w:t>
            </w:r>
          </w:p>
          <w:p w14:paraId="1DB9E173" w14:textId="1D051725" w:rsidR="005F4C2B" w:rsidRPr="005F4C2B" w:rsidRDefault="005F4C2B" w:rsidP="00833644">
            <w:pPr>
              <w:rPr>
                <w:sz w:val="20"/>
                <w:szCs w:val="20"/>
              </w:rPr>
            </w:pPr>
            <w:r>
              <w:rPr>
                <w:sz w:val="20"/>
                <w:szCs w:val="20"/>
              </w:rPr>
              <w:t>In all other cases the value is 0</w:t>
            </w:r>
          </w:p>
        </w:tc>
      </w:tr>
      <w:tr w:rsidR="00833644" w:rsidRPr="005F4C2B" w14:paraId="24F814E8" w14:textId="77777777" w:rsidTr="00833644">
        <w:tc>
          <w:tcPr>
            <w:tcW w:w="1843" w:type="dxa"/>
          </w:tcPr>
          <w:p w14:paraId="5C6FD261" w14:textId="5E4FC92C" w:rsidR="00833644" w:rsidRPr="005F4C2B" w:rsidRDefault="00C922B3" w:rsidP="00833644">
            <w:pPr>
              <w:rPr>
                <w:sz w:val="20"/>
                <w:szCs w:val="20"/>
              </w:rPr>
            </w:pPr>
            <w:r w:rsidRPr="005F4C2B">
              <w:rPr>
                <w:sz w:val="20"/>
                <w:szCs w:val="20"/>
              </w:rPr>
              <w:t>&lt;probedir&gt;</w:t>
            </w:r>
          </w:p>
        </w:tc>
        <w:tc>
          <w:tcPr>
            <w:tcW w:w="1134" w:type="dxa"/>
          </w:tcPr>
          <w:p w14:paraId="48E6C8F3" w14:textId="4FA8EDA3" w:rsidR="00833644" w:rsidRPr="005F4C2B" w:rsidRDefault="00D562AF" w:rsidP="00833644">
            <w:pPr>
              <w:rPr>
                <w:sz w:val="20"/>
                <w:szCs w:val="20"/>
              </w:rPr>
            </w:pPr>
            <w:r w:rsidRPr="005F4C2B">
              <w:rPr>
                <w:sz w:val="20"/>
                <w:szCs w:val="20"/>
              </w:rPr>
              <w:t>bool</w:t>
            </w:r>
          </w:p>
        </w:tc>
        <w:tc>
          <w:tcPr>
            <w:tcW w:w="7521" w:type="dxa"/>
          </w:tcPr>
          <w:p w14:paraId="58B7F9D4" w14:textId="186B8E2E" w:rsidR="00833644" w:rsidRPr="005F4C2B" w:rsidRDefault="00D562AF" w:rsidP="00833644">
            <w:pPr>
              <w:rPr>
                <w:sz w:val="20"/>
                <w:szCs w:val="20"/>
              </w:rPr>
            </w:pPr>
            <w:r w:rsidRPr="005F4C2B">
              <w:rPr>
                <w:sz w:val="20"/>
                <w:szCs w:val="20"/>
              </w:rPr>
              <w:t>This is T if the option "Probe direction" is activated else nil.</w:t>
            </w:r>
          </w:p>
        </w:tc>
      </w:tr>
    </w:tbl>
    <w:p w14:paraId="7395A077" w14:textId="77AD84F0" w:rsidR="00A213D1" w:rsidRDefault="00833644" w:rsidP="003A3C18">
      <w:pPr>
        <w:pStyle w:val="Rubrik4"/>
      </w:pPr>
      <w:r>
        <w:t>(</w:t>
      </w:r>
      <w:hyperlink w:anchor="_($REWIND_&lt;allrot&gt;)" w:history="1">
        <w:r w:rsidRPr="00833644">
          <w:rPr>
            <w:rStyle w:val="Hyperlnk"/>
            <w:bdr w:val="none" w:sz="0" w:space="0" w:color="auto"/>
          </w:rPr>
          <w:t>$REWIND</w:t>
        </w:r>
      </w:hyperlink>
      <w:r>
        <w:t xml:space="preserve"> &lt;allrot&gt;)</w:t>
      </w:r>
    </w:p>
    <w:p w14:paraId="7C9BFFD8" w14:textId="47DBCAD6" w:rsidR="00986DBF" w:rsidRPr="00986DBF" w:rsidRDefault="00986DBF" w:rsidP="00986DBF">
      <w:r>
        <w:t>This instruction are used to rewind the major rotation on kinematics that needs this to avoid that the rotation reach the limit switch.</w:t>
      </w:r>
    </w:p>
    <w:tbl>
      <w:tblPr>
        <w:tblStyle w:val="Tabellrutnt"/>
        <w:tblW w:w="0" w:type="auto"/>
        <w:tblInd w:w="108" w:type="dxa"/>
        <w:tblLook w:val="04A0" w:firstRow="1" w:lastRow="0" w:firstColumn="1" w:lastColumn="0" w:noHBand="0" w:noVBand="1"/>
      </w:tblPr>
      <w:tblGrid>
        <w:gridCol w:w="1985"/>
        <w:gridCol w:w="1134"/>
        <w:gridCol w:w="7379"/>
      </w:tblGrid>
      <w:tr w:rsidR="00833644" w14:paraId="5EA4124F" w14:textId="77777777" w:rsidTr="00833644">
        <w:tc>
          <w:tcPr>
            <w:tcW w:w="1985" w:type="dxa"/>
          </w:tcPr>
          <w:p w14:paraId="40577752" w14:textId="52CE8050" w:rsidR="00833644" w:rsidRDefault="00833644" w:rsidP="00833644">
            <w:r>
              <w:t>&lt;allrot&gt;</w:t>
            </w:r>
          </w:p>
        </w:tc>
        <w:tc>
          <w:tcPr>
            <w:tcW w:w="1134" w:type="dxa"/>
          </w:tcPr>
          <w:p w14:paraId="768957CE" w14:textId="457DEE56" w:rsidR="00833644" w:rsidRDefault="00833644" w:rsidP="00833644">
            <w:r>
              <w:t>list</w:t>
            </w:r>
          </w:p>
        </w:tc>
        <w:tc>
          <w:tcPr>
            <w:tcW w:w="7379" w:type="dxa"/>
          </w:tcPr>
          <w:p w14:paraId="0DFA83EF" w14:textId="76C14E1D" w:rsidR="00833644" w:rsidRDefault="00833644" w:rsidP="00833644">
            <w:r>
              <w:rPr>
                <w:sz w:val="20"/>
                <w:szCs w:val="20"/>
              </w:rPr>
              <w:t xml:space="preserve">This </w:t>
            </w:r>
            <w:r w:rsidRPr="00456A9C">
              <w:rPr>
                <w:sz w:val="20"/>
                <w:szCs w:val="20"/>
              </w:rPr>
              <w:t>is a list of motor rotations for A B and C axis.</w:t>
            </w:r>
          </w:p>
        </w:tc>
      </w:tr>
    </w:tbl>
    <w:p w14:paraId="0CFA90E8" w14:textId="4BBC4A0B" w:rsidR="002404C4" w:rsidRDefault="00456A9C" w:rsidP="003A3C18">
      <w:pPr>
        <w:pStyle w:val="Rubrik4"/>
      </w:pPr>
      <w:r>
        <w:t>(</w:t>
      </w:r>
      <w:hyperlink w:anchor="_$ROTAX_(vector,_time" w:history="1">
        <w:r w:rsidR="002404C4" w:rsidRPr="002404C4">
          <w:rPr>
            <w:rStyle w:val="Hyperlnk"/>
            <w:bdr w:val="none" w:sz="0" w:space="0" w:color="auto"/>
          </w:rPr>
          <w:t>$ROTAX</w:t>
        </w:r>
      </w:hyperlink>
      <w:r w:rsidR="002404C4">
        <w:t xml:space="preserve"> </w:t>
      </w:r>
      <w:r>
        <w:t>&lt;</w:t>
      </w:r>
      <w:r w:rsidR="002404C4">
        <w:t>vector</w:t>
      </w:r>
      <w:r>
        <w:t>&gt; &lt;</w:t>
      </w:r>
      <w:r w:rsidR="002404C4">
        <w:t>minutes</w:t>
      </w:r>
      <w:r>
        <w:t>&gt; &lt;allrot&gt; &lt;speed&gt; &lt;len&gt;</w:t>
      </w:r>
      <w:r w:rsidR="002404C4">
        <w:t>)</w:t>
      </w:r>
    </w:p>
    <w:p w14:paraId="242BDE79" w14:textId="3595F282" w:rsidR="00624017" w:rsidRDefault="00624017" w:rsidP="00624017">
      <w:r>
        <w:t xml:space="preserve">This instruction </w:t>
      </w:r>
      <w:r w:rsidR="008363F5">
        <w:t>is</w:t>
      </w:r>
      <w:r>
        <w:t xml:space="preserve"> used when there is no movement in X, Y or Z. In this case the speed cannot defined as distance/minute. It </w:t>
      </w:r>
      <w:r w:rsidR="00F27618">
        <w:t>must</w:t>
      </w:r>
      <w:r>
        <w:t xml:space="preserve"> be specified as </w:t>
      </w:r>
      <w:r w:rsidR="00F27618">
        <w:t>time.</w:t>
      </w:r>
    </w:p>
    <w:tbl>
      <w:tblPr>
        <w:tblStyle w:val="Tabellrutnt"/>
        <w:tblW w:w="0" w:type="auto"/>
        <w:tblInd w:w="108" w:type="dxa"/>
        <w:tblLook w:val="04A0" w:firstRow="1" w:lastRow="0" w:firstColumn="1" w:lastColumn="0" w:noHBand="0" w:noVBand="1"/>
      </w:tblPr>
      <w:tblGrid>
        <w:gridCol w:w="1970"/>
        <w:gridCol w:w="1130"/>
        <w:gridCol w:w="7474"/>
      </w:tblGrid>
      <w:tr w:rsidR="00F27618" w14:paraId="550126D5" w14:textId="77777777" w:rsidTr="008363F5">
        <w:tc>
          <w:tcPr>
            <w:tcW w:w="1970" w:type="dxa"/>
          </w:tcPr>
          <w:p w14:paraId="43010C16" w14:textId="3B005FE6" w:rsidR="00F27618" w:rsidRDefault="00F27618" w:rsidP="00624017">
            <w:r>
              <w:t>&lt;vector&gt;</w:t>
            </w:r>
          </w:p>
        </w:tc>
        <w:tc>
          <w:tcPr>
            <w:tcW w:w="1130" w:type="dxa"/>
          </w:tcPr>
          <w:p w14:paraId="1A398415" w14:textId="7D5087A3" w:rsidR="00F27618" w:rsidRDefault="00F27618" w:rsidP="00624017">
            <w:r>
              <w:t>list</w:t>
            </w:r>
          </w:p>
        </w:tc>
        <w:tc>
          <w:tcPr>
            <w:tcW w:w="7474" w:type="dxa"/>
          </w:tcPr>
          <w:p w14:paraId="2B8CD62C" w14:textId="3E6715F7" w:rsidR="00F27618" w:rsidRDefault="00F27618" w:rsidP="00624017">
            <w:r>
              <w:t>This is the theoretical jet stream direction. The vector length is the same as the actual material thickness in actual tilt of the jet at the new position.</w:t>
            </w:r>
          </w:p>
        </w:tc>
      </w:tr>
      <w:tr w:rsidR="00F27618" w14:paraId="11054AAF" w14:textId="77777777" w:rsidTr="008363F5">
        <w:tc>
          <w:tcPr>
            <w:tcW w:w="1970" w:type="dxa"/>
            <w:tcBorders>
              <w:bottom w:val="single" w:sz="4" w:space="0" w:color="000000" w:themeColor="text1"/>
            </w:tcBorders>
          </w:tcPr>
          <w:p w14:paraId="283B92D8" w14:textId="47B606C0" w:rsidR="00F27618" w:rsidRDefault="00F27618" w:rsidP="00624017">
            <w:r>
              <w:t>&lt;minutes&gt;</w:t>
            </w:r>
          </w:p>
        </w:tc>
        <w:tc>
          <w:tcPr>
            <w:tcW w:w="1130" w:type="dxa"/>
            <w:tcBorders>
              <w:bottom w:val="single" w:sz="4" w:space="0" w:color="000000" w:themeColor="text1"/>
            </w:tcBorders>
          </w:tcPr>
          <w:p w14:paraId="107D3DAA" w14:textId="008594D2" w:rsidR="00F27618" w:rsidRDefault="00F27618" w:rsidP="00624017">
            <w:r>
              <w:t>real</w:t>
            </w:r>
          </w:p>
        </w:tc>
        <w:tc>
          <w:tcPr>
            <w:tcW w:w="7474" w:type="dxa"/>
            <w:tcBorders>
              <w:bottom w:val="single" w:sz="4" w:space="0" w:color="000000" w:themeColor="text1"/>
            </w:tcBorders>
          </w:tcPr>
          <w:p w14:paraId="2FB36A64" w14:textId="7EDC79FA" w:rsidR="00F27618" w:rsidRDefault="00F27618" w:rsidP="00624017">
            <w:r>
              <w:t xml:space="preserve">This is the time in minutes for the movement. This means that if the movement </w:t>
            </w:r>
            <w:r w:rsidR="004B4918">
              <w:t>takes</w:t>
            </w:r>
            <w:r>
              <w:t xml:space="preserve"> </w:t>
            </w:r>
            <w:r w:rsidR="00AB078F">
              <w:t xml:space="preserve">minute the value will be 1.0. If it will take </w:t>
            </w:r>
            <w:r>
              <w:t>one second the value will be 0.016666</w:t>
            </w:r>
          </w:p>
        </w:tc>
      </w:tr>
      <w:tr w:rsidR="00F27618" w14:paraId="5F6FCBBA" w14:textId="77777777" w:rsidTr="008363F5">
        <w:tc>
          <w:tcPr>
            <w:tcW w:w="1970" w:type="dxa"/>
          </w:tcPr>
          <w:p w14:paraId="7C611DA7" w14:textId="7879F1A7" w:rsidR="00F27618" w:rsidRDefault="00AA2512" w:rsidP="00624017">
            <w:r>
              <w:t>&lt;allrot&gt;</w:t>
            </w:r>
          </w:p>
        </w:tc>
        <w:tc>
          <w:tcPr>
            <w:tcW w:w="1130" w:type="dxa"/>
          </w:tcPr>
          <w:p w14:paraId="34BB78A5" w14:textId="3918EF35" w:rsidR="00F27618" w:rsidRDefault="00AA2512" w:rsidP="00624017">
            <w:r>
              <w:t>list</w:t>
            </w:r>
          </w:p>
        </w:tc>
        <w:tc>
          <w:tcPr>
            <w:tcW w:w="7474" w:type="dxa"/>
          </w:tcPr>
          <w:p w14:paraId="171017DA" w14:textId="36FDA1D4" w:rsidR="00F27618" w:rsidRDefault="00AB078F" w:rsidP="00624017">
            <w:r w:rsidRPr="00456A9C">
              <w:rPr>
                <w:sz w:val="20"/>
                <w:szCs w:val="20"/>
              </w:rPr>
              <w:t>&lt;allrot&gt; is a list of motor rotations for A B and C axis.</w:t>
            </w:r>
          </w:p>
        </w:tc>
      </w:tr>
      <w:tr w:rsidR="00F27618" w14:paraId="6729D81F" w14:textId="77777777" w:rsidTr="008363F5">
        <w:tc>
          <w:tcPr>
            <w:tcW w:w="1970" w:type="dxa"/>
          </w:tcPr>
          <w:p w14:paraId="5EE78DFD" w14:textId="2CDC619F" w:rsidR="00F27618" w:rsidRDefault="00AB078F" w:rsidP="00624017">
            <w:r>
              <w:t>&lt;speed&gt;</w:t>
            </w:r>
          </w:p>
        </w:tc>
        <w:tc>
          <w:tcPr>
            <w:tcW w:w="1130" w:type="dxa"/>
          </w:tcPr>
          <w:p w14:paraId="743F0091" w14:textId="6A3BDC7A" w:rsidR="00F27618" w:rsidRDefault="00AB078F" w:rsidP="00624017">
            <w:r>
              <w:t>real</w:t>
            </w:r>
          </w:p>
        </w:tc>
        <w:tc>
          <w:tcPr>
            <w:tcW w:w="7474" w:type="dxa"/>
          </w:tcPr>
          <w:p w14:paraId="3005BCD4" w14:textId="250A0B50" w:rsidR="00F27618" w:rsidRDefault="00AB078F" w:rsidP="00624017">
            <w:r>
              <w:t>This is a stupid value for what the speed should be it it was a XY movement.</w:t>
            </w:r>
          </w:p>
        </w:tc>
      </w:tr>
      <w:tr w:rsidR="00F27618" w14:paraId="0ED8D63F" w14:textId="77777777" w:rsidTr="008363F5">
        <w:tc>
          <w:tcPr>
            <w:tcW w:w="1970" w:type="dxa"/>
          </w:tcPr>
          <w:p w14:paraId="4B550590" w14:textId="16567E98" w:rsidR="00F27618" w:rsidRDefault="00AB078F" w:rsidP="00624017">
            <w:r>
              <w:t>&lt;len&gt;</w:t>
            </w:r>
          </w:p>
        </w:tc>
        <w:tc>
          <w:tcPr>
            <w:tcW w:w="1130" w:type="dxa"/>
          </w:tcPr>
          <w:p w14:paraId="17C33929" w14:textId="68416201" w:rsidR="00F27618" w:rsidRDefault="00AB078F" w:rsidP="00624017">
            <w:r>
              <w:t>real</w:t>
            </w:r>
          </w:p>
        </w:tc>
        <w:tc>
          <w:tcPr>
            <w:tcW w:w="7474" w:type="dxa"/>
          </w:tcPr>
          <w:p w14:paraId="37749730" w14:textId="4046CBE3" w:rsidR="00F27618" w:rsidRDefault="00AB078F" w:rsidP="00624017">
            <w:r>
              <w:t>This value is only relevant if there is a rotation axis involved in the rotax movement.</w:t>
            </w:r>
          </w:p>
        </w:tc>
      </w:tr>
    </w:tbl>
    <w:p w14:paraId="685E2AB3" w14:textId="47193106" w:rsidR="003A3C18" w:rsidRDefault="003A3C18" w:rsidP="003A3C18">
      <w:pPr>
        <w:pStyle w:val="Rubrik4"/>
      </w:pPr>
      <w:bookmarkStart w:id="967" w:name="_$LINE_(X,_Y,"/>
      <w:bookmarkStart w:id="968" w:name="_$LINE_(&lt;allpos&gt;,_FLAG,"/>
      <w:bookmarkStart w:id="969" w:name="_$ARC_(X,_Y,"/>
      <w:bookmarkStart w:id="970" w:name="_$CUTON_(X,_Y,"/>
      <w:bookmarkStart w:id="971" w:name="_$CUTOFF_(TYPE_X"/>
      <w:bookmarkStart w:id="972" w:name="_$PPIERCING_(X,_"/>
      <w:bookmarkStart w:id="973" w:name="_$HOLE(X_Y,_TYPE"/>
      <w:bookmarkStart w:id="974" w:name="_$HOLE(X_Y_Z"/>
      <w:bookmarkStart w:id="975" w:name="_$HOLE(&lt;allpos&gt;_TYPE_RADIUS"/>
      <w:bookmarkStart w:id="976" w:name="_$HQCHAWJ_(X_Y"/>
      <w:bookmarkStart w:id="977" w:name="_$MARKON_(X,_Y,"/>
      <w:bookmarkStart w:id="978" w:name="_$MARKON_(&lt;allpos&gt;,_ATTRIBUTE,"/>
      <w:bookmarkStart w:id="979" w:name="_$MARKOFF_()"/>
      <w:bookmarkStart w:id="980" w:name="_$MARKOFF_(TYPE_X"/>
      <w:bookmarkStart w:id="981" w:name="_$MARKOFF_(TYPE_allpos)"/>
      <w:bookmarkStart w:id="982" w:name="_$PRE-PIERCING_(X_Y"/>
      <w:bookmarkStart w:id="983" w:name="_$PRE-PIERCING_(&lt;allpos&gt;_Ptype"/>
      <w:bookmarkStart w:id="984" w:name="_$REFPOS_(X,_Y,"/>
      <w:bookmarkStart w:id="985" w:name="_$TEXT_(TEXT,_X,"/>
      <w:bookmarkStart w:id="986" w:name="_$TEXT_(&lt;allpos&gt;TEXT,_ANGLE,"/>
      <w:bookmarkStart w:id="987" w:name="_($STOP_&lt;reason&gt;_&lt;cond&gt;"/>
      <w:bookmarkStart w:id="988" w:name="_Toc241996875"/>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r>
        <w:t>(</w:t>
      </w:r>
      <w:hyperlink w:anchor="_($STOP_&lt;reason&gt;_&lt;cond&gt;" w:history="1">
        <w:r w:rsidRPr="003A3C18">
          <w:rPr>
            <w:rStyle w:val="Hyperlnk"/>
            <w:bdr w:val="none" w:sz="0" w:space="0" w:color="auto"/>
          </w:rPr>
          <w:t>$STOP</w:t>
        </w:r>
      </w:hyperlink>
      <w:r>
        <w:t xml:space="preserve"> &lt;reason&gt; &lt;cond</w:t>
      </w:r>
      <w:r w:rsidR="00BF2543">
        <w:t>ition</w:t>
      </w:r>
      <w:r>
        <w:t>&gt; &lt;msg&gt;)</w:t>
      </w:r>
    </w:p>
    <w:p w14:paraId="54C29B0E" w14:textId="498256EE" w:rsidR="00BF2543" w:rsidRDefault="00B476DD" w:rsidP="00BF2543">
      <w:r>
        <w:t>The $STOP command can also be generated from other function in the postprocessing.</w:t>
      </w:r>
    </w:p>
    <w:tbl>
      <w:tblPr>
        <w:tblStyle w:val="Tabellrutnt"/>
        <w:tblW w:w="0" w:type="auto"/>
        <w:tblInd w:w="108" w:type="dxa"/>
        <w:tblLook w:val="04A0" w:firstRow="1" w:lastRow="0" w:firstColumn="1" w:lastColumn="0" w:noHBand="0" w:noVBand="1"/>
      </w:tblPr>
      <w:tblGrid>
        <w:gridCol w:w="1985"/>
        <w:gridCol w:w="1134"/>
        <w:gridCol w:w="7379"/>
      </w:tblGrid>
      <w:tr w:rsidR="00BF2543" w:rsidRPr="00BF2543" w14:paraId="31C63DDB" w14:textId="77777777" w:rsidTr="00BF2543">
        <w:tc>
          <w:tcPr>
            <w:tcW w:w="1985" w:type="dxa"/>
          </w:tcPr>
          <w:p w14:paraId="13C4FC93" w14:textId="1C7E5E98" w:rsidR="00BF2543" w:rsidRPr="00BF2543" w:rsidRDefault="00BF2543" w:rsidP="00BF2543">
            <w:pPr>
              <w:rPr>
                <w:sz w:val="20"/>
                <w:szCs w:val="20"/>
              </w:rPr>
            </w:pPr>
            <w:r w:rsidRPr="00BF2543">
              <w:rPr>
                <w:sz w:val="20"/>
                <w:szCs w:val="20"/>
              </w:rPr>
              <w:t>&lt;reason&gt;</w:t>
            </w:r>
          </w:p>
        </w:tc>
        <w:tc>
          <w:tcPr>
            <w:tcW w:w="1134" w:type="dxa"/>
          </w:tcPr>
          <w:p w14:paraId="071A592A" w14:textId="48481952" w:rsidR="00BF2543" w:rsidRPr="00BF2543" w:rsidRDefault="00BF2543" w:rsidP="00BF2543">
            <w:pPr>
              <w:rPr>
                <w:sz w:val="20"/>
                <w:szCs w:val="20"/>
              </w:rPr>
            </w:pPr>
            <w:r w:rsidRPr="00BF2543">
              <w:rPr>
                <w:sz w:val="20"/>
                <w:szCs w:val="20"/>
              </w:rPr>
              <w:t>int</w:t>
            </w:r>
          </w:p>
        </w:tc>
        <w:tc>
          <w:tcPr>
            <w:tcW w:w="7379" w:type="dxa"/>
          </w:tcPr>
          <w:p w14:paraId="3FD0C67F" w14:textId="77777777" w:rsidR="00BF2543" w:rsidRDefault="00BF2543" w:rsidP="00BF2543">
            <w:pPr>
              <w:rPr>
                <w:sz w:val="20"/>
              </w:rPr>
            </w:pPr>
            <w:r>
              <w:rPr>
                <w:sz w:val="20"/>
              </w:rPr>
              <w:t>The reason value has following meaning:</w:t>
            </w:r>
          </w:p>
          <w:p w14:paraId="475BDEF6" w14:textId="77777777" w:rsidR="00BF2543" w:rsidRDefault="00BF2543" w:rsidP="00BF2543">
            <w:pPr>
              <w:rPr>
                <w:sz w:val="20"/>
              </w:rPr>
            </w:pPr>
            <w:r>
              <w:rPr>
                <w:sz w:val="20"/>
              </w:rPr>
              <w:t>0=Generated in case of TOOLSET and other automatic generated stops because of not complete postprocessor.</w:t>
            </w:r>
          </w:p>
          <w:p w14:paraId="2A8561A1" w14:textId="77777777" w:rsidR="00BF2543" w:rsidRDefault="00BF2543" w:rsidP="00BF2543">
            <w:pPr>
              <w:rPr>
                <w:sz w:val="20"/>
              </w:rPr>
            </w:pPr>
            <w:r>
              <w:rPr>
                <w:sz w:val="20"/>
              </w:rPr>
              <w:t>1=A stop generated in the Edit part command.</w:t>
            </w:r>
          </w:p>
          <w:p w14:paraId="59FF244B" w14:textId="77777777" w:rsidR="00BF2543" w:rsidRDefault="00BF2543" w:rsidP="00BF2543">
            <w:pPr>
              <w:rPr>
                <w:sz w:val="20"/>
              </w:rPr>
            </w:pPr>
            <w:r>
              <w:rPr>
                <w:sz w:val="20"/>
              </w:rPr>
              <w:t>2=A stop generated in the Order command.</w:t>
            </w:r>
          </w:p>
          <w:p w14:paraId="2C20440A" w14:textId="77777777" w:rsidR="00BF2543" w:rsidRDefault="00BF2543" w:rsidP="00BF2543">
            <w:pPr>
              <w:rPr>
                <w:sz w:val="20"/>
              </w:rPr>
            </w:pPr>
            <w:r>
              <w:rPr>
                <w:sz w:val="20"/>
              </w:rPr>
              <w:t>3=If the option "Stop after first cut" is activated.</w:t>
            </w:r>
          </w:p>
          <w:p w14:paraId="6CDEF199" w14:textId="77777777" w:rsidR="00BF2543" w:rsidRDefault="00BF2543" w:rsidP="00BF2543">
            <w:pPr>
              <w:rPr>
                <w:sz w:val="20"/>
              </w:rPr>
            </w:pPr>
            <w:r>
              <w:rPr>
                <w:sz w:val="20"/>
              </w:rPr>
              <w:t>4=If the option "Stop after first part" is activated.</w:t>
            </w:r>
          </w:p>
          <w:p w14:paraId="3FE75CBD" w14:textId="77777777" w:rsidR="00BF2543" w:rsidRDefault="00BF2543" w:rsidP="00BF2543">
            <w:pPr>
              <w:rPr>
                <w:sz w:val="20"/>
              </w:rPr>
            </w:pPr>
            <w:r>
              <w:rPr>
                <w:sz w:val="20"/>
              </w:rPr>
              <w:t>5=If the option "Always pre-piercing is activated". This is mainly developed for 5-axis cutting, the STOP event will be used just before the cutting start.</w:t>
            </w:r>
          </w:p>
          <w:p w14:paraId="29DD96B4" w14:textId="77777777" w:rsidR="00BF2543" w:rsidRDefault="00BF2543" w:rsidP="00BF2543">
            <w:pPr>
              <w:rPr>
                <w:sz w:val="20"/>
              </w:rPr>
            </w:pPr>
            <w:r>
              <w:rPr>
                <w:sz w:val="20"/>
              </w:rPr>
              <w:t>6=If no cleaning or pressure release point is specified.</w:t>
            </w:r>
          </w:p>
          <w:p w14:paraId="18DB57DB" w14:textId="34EB3B47" w:rsidR="00BF2543" w:rsidRPr="00BF2543" w:rsidRDefault="00BF2543" w:rsidP="00BF2543">
            <w:pPr>
              <w:rPr>
                <w:sz w:val="20"/>
                <w:szCs w:val="20"/>
              </w:rPr>
            </w:pPr>
            <w:r>
              <w:rPr>
                <w:sz w:val="20"/>
              </w:rPr>
              <w:t>7=Stop generated by the Stop command in 3D-5X</w:t>
            </w:r>
          </w:p>
        </w:tc>
      </w:tr>
      <w:tr w:rsidR="00BF2543" w:rsidRPr="00BF2543" w14:paraId="25A6E9E8" w14:textId="77777777" w:rsidTr="00BF2543">
        <w:tc>
          <w:tcPr>
            <w:tcW w:w="1985" w:type="dxa"/>
          </w:tcPr>
          <w:p w14:paraId="1D3FD779" w14:textId="7448356C" w:rsidR="00BF2543" w:rsidRPr="00BF2543" w:rsidRDefault="00BF2543" w:rsidP="00BF2543">
            <w:pPr>
              <w:rPr>
                <w:sz w:val="20"/>
                <w:szCs w:val="20"/>
              </w:rPr>
            </w:pPr>
            <w:r w:rsidRPr="00BF2543">
              <w:rPr>
                <w:sz w:val="20"/>
                <w:szCs w:val="20"/>
              </w:rPr>
              <w:t>&lt;condition&gt;</w:t>
            </w:r>
          </w:p>
        </w:tc>
        <w:tc>
          <w:tcPr>
            <w:tcW w:w="1134" w:type="dxa"/>
          </w:tcPr>
          <w:p w14:paraId="3539F96D" w14:textId="350CD59A" w:rsidR="00BF2543" w:rsidRPr="00BF2543" w:rsidRDefault="00BF2543" w:rsidP="00BF2543">
            <w:pPr>
              <w:rPr>
                <w:sz w:val="20"/>
                <w:szCs w:val="20"/>
              </w:rPr>
            </w:pPr>
            <w:r w:rsidRPr="00BF2543">
              <w:rPr>
                <w:sz w:val="20"/>
                <w:szCs w:val="20"/>
              </w:rPr>
              <w:t>bool</w:t>
            </w:r>
          </w:p>
        </w:tc>
        <w:tc>
          <w:tcPr>
            <w:tcW w:w="7379" w:type="dxa"/>
          </w:tcPr>
          <w:p w14:paraId="0C22947B" w14:textId="751AE558" w:rsidR="00BF2543" w:rsidRPr="00BF2543" w:rsidRDefault="00BF2543" w:rsidP="00BF2543">
            <w:pPr>
              <w:rPr>
                <w:sz w:val="20"/>
                <w:szCs w:val="20"/>
              </w:rPr>
            </w:pPr>
            <w:r>
              <w:rPr>
                <w:sz w:val="20"/>
                <w:szCs w:val="20"/>
              </w:rPr>
              <w:t>If the value is T then the variable $cond will be set</w:t>
            </w:r>
          </w:p>
        </w:tc>
      </w:tr>
      <w:tr w:rsidR="00BF2543" w:rsidRPr="00BF2543" w14:paraId="013AC5A0" w14:textId="77777777" w:rsidTr="00BF2543">
        <w:tc>
          <w:tcPr>
            <w:tcW w:w="1985" w:type="dxa"/>
          </w:tcPr>
          <w:p w14:paraId="0F683E1A" w14:textId="6BDF2A4C" w:rsidR="00BF2543" w:rsidRPr="00BF2543" w:rsidRDefault="00BF2543" w:rsidP="00BF2543">
            <w:pPr>
              <w:rPr>
                <w:sz w:val="20"/>
                <w:szCs w:val="20"/>
              </w:rPr>
            </w:pPr>
            <w:r w:rsidRPr="00BF2543">
              <w:rPr>
                <w:sz w:val="20"/>
                <w:szCs w:val="20"/>
              </w:rPr>
              <w:t>&lt;msg&gt;</w:t>
            </w:r>
          </w:p>
        </w:tc>
        <w:tc>
          <w:tcPr>
            <w:tcW w:w="1134" w:type="dxa"/>
          </w:tcPr>
          <w:p w14:paraId="2D23369A" w14:textId="77A71C38" w:rsidR="00BF2543" w:rsidRPr="00BF2543" w:rsidRDefault="00BF2543" w:rsidP="00BF2543">
            <w:pPr>
              <w:rPr>
                <w:sz w:val="20"/>
                <w:szCs w:val="20"/>
              </w:rPr>
            </w:pPr>
            <w:r w:rsidRPr="00BF2543">
              <w:rPr>
                <w:sz w:val="20"/>
                <w:szCs w:val="20"/>
              </w:rPr>
              <w:t>string</w:t>
            </w:r>
          </w:p>
        </w:tc>
        <w:tc>
          <w:tcPr>
            <w:tcW w:w="7379" w:type="dxa"/>
          </w:tcPr>
          <w:p w14:paraId="3AF26C8A" w14:textId="67F944AA" w:rsidR="00BF2543" w:rsidRPr="00BF2543" w:rsidRDefault="00BF2543" w:rsidP="00BF2543">
            <w:pPr>
              <w:rPr>
                <w:sz w:val="20"/>
                <w:szCs w:val="20"/>
              </w:rPr>
            </w:pPr>
            <w:r>
              <w:rPr>
                <w:sz w:val="20"/>
                <w:szCs w:val="20"/>
              </w:rPr>
              <w:t>A text message that describes the reason.</w:t>
            </w:r>
          </w:p>
        </w:tc>
      </w:tr>
    </w:tbl>
    <w:p w14:paraId="54D2B48F" w14:textId="75AE9CE8" w:rsidR="00AD5859" w:rsidRDefault="00D562AF" w:rsidP="003A3C18">
      <w:pPr>
        <w:pStyle w:val="Rubrik4"/>
      </w:pPr>
      <w:r>
        <w:lastRenderedPageBreak/>
        <w:t>(</w:t>
      </w:r>
      <w:hyperlink w:anchor="_$TEXT_(TEXT,_X," w:history="1">
        <w:r w:rsidR="00AD5859" w:rsidRPr="00055F6C">
          <w:rPr>
            <w:rStyle w:val="Hyperlnk"/>
            <w:bdr w:val="none" w:sz="0" w:space="0" w:color="auto"/>
          </w:rPr>
          <w:t>$TEXT</w:t>
        </w:r>
      </w:hyperlink>
      <w:r w:rsidR="00594FF2">
        <w:t>&lt;allpos&gt;</w:t>
      </w:r>
      <w:r>
        <w:t>&lt;text&gt;&lt;angle&gt;&lt;xlen&gt;&lt;ylen&gt;&lt;attrib&gt;&lt;font&gt;&lt;fonttype&gt;&lt;special&gt;)</w:t>
      </w:r>
      <w:bookmarkEnd w:id="988"/>
    </w:p>
    <w:p w14:paraId="10ACF65B" w14:textId="6BCF3A53" w:rsidR="00204B94" w:rsidRDefault="00204B94" w:rsidP="00204B94">
      <w:r>
        <w:t>This instruction can generate new RAPID, CUTON, LINE, ARC, CUTOFF if the postprocessor are using the function GENTEXT.</w:t>
      </w:r>
    </w:p>
    <w:tbl>
      <w:tblPr>
        <w:tblStyle w:val="Tabellrutnt"/>
        <w:tblW w:w="0" w:type="auto"/>
        <w:tblInd w:w="108" w:type="dxa"/>
        <w:tblLook w:val="04A0" w:firstRow="1" w:lastRow="0" w:firstColumn="1" w:lastColumn="0" w:noHBand="0" w:noVBand="1"/>
      </w:tblPr>
      <w:tblGrid>
        <w:gridCol w:w="1843"/>
        <w:gridCol w:w="1134"/>
        <w:gridCol w:w="7521"/>
      </w:tblGrid>
      <w:tr w:rsidR="00204B94" w:rsidRPr="00320459" w14:paraId="339F8451" w14:textId="77777777" w:rsidTr="006B33DC">
        <w:tc>
          <w:tcPr>
            <w:tcW w:w="1843" w:type="dxa"/>
          </w:tcPr>
          <w:p w14:paraId="6A0DB8CC" w14:textId="77777777" w:rsidR="00204B94" w:rsidRPr="00204B94" w:rsidRDefault="00204B94" w:rsidP="006B33DC">
            <w:pPr>
              <w:rPr>
                <w:sz w:val="20"/>
                <w:szCs w:val="20"/>
              </w:rPr>
            </w:pPr>
            <w:r w:rsidRPr="00204B94">
              <w:rPr>
                <w:sz w:val="20"/>
                <w:szCs w:val="20"/>
              </w:rPr>
              <w:t>&lt;allpos&gt;</w:t>
            </w:r>
          </w:p>
        </w:tc>
        <w:tc>
          <w:tcPr>
            <w:tcW w:w="1134" w:type="dxa"/>
          </w:tcPr>
          <w:p w14:paraId="2B775136" w14:textId="77777777" w:rsidR="00204B94" w:rsidRPr="00204B94" w:rsidRDefault="00204B94" w:rsidP="006B33DC">
            <w:pPr>
              <w:rPr>
                <w:sz w:val="20"/>
                <w:szCs w:val="20"/>
              </w:rPr>
            </w:pPr>
            <w:r w:rsidRPr="00204B94">
              <w:rPr>
                <w:sz w:val="20"/>
                <w:szCs w:val="20"/>
              </w:rPr>
              <w:t>list</w:t>
            </w:r>
          </w:p>
        </w:tc>
        <w:tc>
          <w:tcPr>
            <w:tcW w:w="7521" w:type="dxa"/>
          </w:tcPr>
          <w:p w14:paraId="1B735C10" w14:textId="77777777" w:rsidR="00204B94" w:rsidRPr="00204B94" w:rsidRDefault="00204B94" w:rsidP="006B33DC">
            <w:pPr>
              <w:rPr>
                <w:sz w:val="20"/>
                <w:szCs w:val="20"/>
              </w:rPr>
            </w:pPr>
            <w:r w:rsidRPr="00204B94">
              <w:rPr>
                <w:sz w:val="20"/>
                <w:szCs w:val="20"/>
              </w:rPr>
              <w:t>A list of three reals that describe the midpoint in X and Y of the text.</w:t>
            </w:r>
          </w:p>
        </w:tc>
      </w:tr>
      <w:tr w:rsidR="00204B94" w:rsidRPr="00320459" w14:paraId="5C45F663" w14:textId="77777777" w:rsidTr="006B33DC">
        <w:tc>
          <w:tcPr>
            <w:tcW w:w="1843" w:type="dxa"/>
          </w:tcPr>
          <w:p w14:paraId="09A3DB3D" w14:textId="77777777" w:rsidR="00204B94" w:rsidRPr="00204B94" w:rsidRDefault="00204B94" w:rsidP="006B33DC">
            <w:pPr>
              <w:rPr>
                <w:sz w:val="20"/>
                <w:szCs w:val="20"/>
              </w:rPr>
            </w:pPr>
            <w:r w:rsidRPr="00204B94">
              <w:rPr>
                <w:sz w:val="20"/>
                <w:szCs w:val="20"/>
              </w:rPr>
              <w:t>&lt;text&gt;</w:t>
            </w:r>
          </w:p>
        </w:tc>
        <w:tc>
          <w:tcPr>
            <w:tcW w:w="1134" w:type="dxa"/>
          </w:tcPr>
          <w:p w14:paraId="6E1E7565" w14:textId="77777777" w:rsidR="00204B94" w:rsidRPr="00204B94" w:rsidRDefault="00204B94" w:rsidP="006B33DC">
            <w:pPr>
              <w:rPr>
                <w:sz w:val="20"/>
                <w:szCs w:val="20"/>
              </w:rPr>
            </w:pPr>
            <w:r w:rsidRPr="00204B94">
              <w:rPr>
                <w:sz w:val="20"/>
                <w:szCs w:val="20"/>
              </w:rPr>
              <w:t>string</w:t>
            </w:r>
          </w:p>
        </w:tc>
        <w:tc>
          <w:tcPr>
            <w:tcW w:w="7521" w:type="dxa"/>
          </w:tcPr>
          <w:p w14:paraId="218A9369" w14:textId="77777777" w:rsidR="00204B94" w:rsidRPr="00204B94" w:rsidRDefault="00204B94" w:rsidP="006B33DC">
            <w:pPr>
              <w:rPr>
                <w:sz w:val="20"/>
                <w:szCs w:val="20"/>
              </w:rPr>
            </w:pPr>
            <w:r w:rsidRPr="00204B94">
              <w:rPr>
                <w:sz w:val="20"/>
                <w:szCs w:val="20"/>
              </w:rPr>
              <w:t>This is the text that should be printed</w:t>
            </w:r>
          </w:p>
        </w:tc>
      </w:tr>
      <w:tr w:rsidR="00204B94" w:rsidRPr="00320459" w14:paraId="14774AF7" w14:textId="77777777" w:rsidTr="006B33DC">
        <w:tc>
          <w:tcPr>
            <w:tcW w:w="1843" w:type="dxa"/>
          </w:tcPr>
          <w:p w14:paraId="030A2C9A" w14:textId="77777777" w:rsidR="00204B94" w:rsidRPr="00204B94" w:rsidRDefault="00204B94" w:rsidP="006B33DC">
            <w:pPr>
              <w:rPr>
                <w:sz w:val="20"/>
                <w:szCs w:val="20"/>
              </w:rPr>
            </w:pPr>
            <w:r w:rsidRPr="00204B94">
              <w:rPr>
                <w:sz w:val="20"/>
                <w:szCs w:val="20"/>
              </w:rPr>
              <w:t>&lt;angle&gt;</w:t>
            </w:r>
          </w:p>
        </w:tc>
        <w:tc>
          <w:tcPr>
            <w:tcW w:w="1134" w:type="dxa"/>
          </w:tcPr>
          <w:p w14:paraId="385DD45B" w14:textId="77777777" w:rsidR="00204B94" w:rsidRPr="00204B94" w:rsidRDefault="00204B94" w:rsidP="006B33DC">
            <w:pPr>
              <w:rPr>
                <w:sz w:val="20"/>
                <w:szCs w:val="20"/>
              </w:rPr>
            </w:pPr>
            <w:r w:rsidRPr="00204B94">
              <w:rPr>
                <w:sz w:val="20"/>
                <w:szCs w:val="20"/>
              </w:rPr>
              <w:t>real</w:t>
            </w:r>
          </w:p>
        </w:tc>
        <w:tc>
          <w:tcPr>
            <w:tcW w:w="7521" w:type="dxa"/>
          </w:tcPr>
          <w:p w14:paraId="02A87AAF" w14:textId="77777777" w:rsidR="00204B94" w:rsidRPr="00204B94" w:rsidRDefault="00204B94" w:rsidP="006B33DC">
            <w:pPr>
              <w:rPr>
                <w:sz w:val="20"/>
                <w:szCs w:val="20"/>
              </w:rPr>
            </w:pPr>
            <w:r w:rsidRPr="00204B94">
              <w:rPr>
                <w:sz w:val="20"/>
                <w:szCs w:val="20"/>
              </w:rPr>
              <w:t>The text printing direction.</w:t>
            </w:r>
          </w:p>
        </w:tc>
      </w:tr>
      <w:tr w:rsidR="00204B94" w:rsidRPr="00320459" w14:paraId="4C83C36A" w14:textId="77777777" w:rsidTr="006B33DC">
        <w:tc>
          <w:tcPr>
            <w:tcW w:w="1843" w:type="dxa"/>
          </w:tcPr>
          <w:p w14:paraId="3F83B2D6" w14:textId="77777777" w:rsidR="00204B94" w:rsidRPr="00204B94" w:rsidRDefault="00204B94" w:rsidP="006B33DC">
            <w:pPr>
              <w:rPr>
                <w:sz w:val="20"/>
                <w:szCs w:val="20"/>
              </w:rPr>
            </w:pPr>
            <w:r w:rsidRPr="00204B94">
              <w:rPr>
                <w:sz w:val="20"/>
                <w:szCs w:val="20"/>
              </w:rPr>
              <w:t>&lt;xlen&gt;</w:t>
            </w:r>
          </w:p>
        </w:tc>
        <w:tc>
          <w:tcPr>
            <w:tcW w:w="1134" w:type="dxa"/>
          </w:tcPr>
          <w:p w14:paraId="3A7082B3" w14:textId="77777777" w:rsidR="00204B94" w:rsidRPr="00204B94" w:rsidRDefault="00204B94" w:rsidP="006B33DC">
            <w:pPr>
              <w:rPr>
                <w:sz w:val="20"/>
                <w:szCs w:val="20"/>
              </w:rPr>
            </w:pPr>
            <w:r w:rsidRPr="00204B94">
              <w:rPr>
                <w:sz w:val="20"/>
                <w:szCs w:val="20"/>
              </w:rPr>
              <w:t>real</w:t>
            </w:r>
          </w:p>
        </w:tc>
        <w:tc>
          <w:tcPr>
            <w:tcW w:w="7521" w:type="dxa"/>
          </w:tcPr>
          <w:p w14:paraId="0952E765" w14:textId="77777777" w:rsidR="00204B94" w:rsidRPr="00204B94" w:rsidRDefault="00204B94" w:rsidP="006B33DC">
            <w:pPr>
              <w:rPr>
                <w:sz w:val="20"/>
                <w:szCs w:val="20"/>
              </w:rPr>
            </w:pPr>
            <w:r w:rsidRPr="00204B94">
              <w:rPr>
                <w:sz w:val="20"/>
                <w:szCs w:val="20"/>
              </w:rPr>
              <w:t>The total length of the text</w:t>
            </w:r>
          </w:p>
        </w:tc>
      </w:tr>
      <w:tr w:rsidR="00204B94" w:rsidRPr="00320459" w14:paraId="24596CBF" w14:textId="77777777" w:rsidTr="003A3C18">
        <w:tc>
          <w:tcPr>
            <w:tcW w:w="1843" w:type="dxa"/>
            <w:tcBorders>
              <w:bottom w:val="single" w:sz="4" w:space="0" w:color="000000" w:themeColor="text1"/>
            </w:tcBorders>
          </w:tcPr>
          <w:p w14:paraId="75EC9C69" w14:textId="77777777" w:rsidR="00204B94" w:rsidRPr="00204B94" w:rsidRDefault="00204B94" w:rsidP="006B33DC">
            <w:pPr>
              <w:rPr>
                <w:sz w:val="20"/>
                <w:szCs w:val="20"/>
              </w:rPr>
            </w:pPr>
            <w:r w:rsidRPr="00204B94">
              <w:rPr>
                <w:sz w:val="20"/>
                <w:szCs w:val="20"/>
              </w:rPr>
              <w:t>&lt;ylen&gt;</w:t>
            </w:r>
          </w:p>
        </w:tc>
        <w:tc>
          <w:tcPr>
            <w:tcW w:w="1134" w:type="dxa"/>
            <w:tcBorders>
              <w:bottom w:val="single" w:sz="4" w:space="0" w:color="000000" w:themeColor="text1"/>
            </w:tcBorders>
          </w:tcPr>
          <w:p w14:paraId="11395F5C" w14:textId="77777777" w:rsidR="00204B94" w:rsidRPr="00204B94" w:rsidRDefault="00204B94" w:rsidP="006B33DC">
            <w:pPr>
              <w:rPr>
                <w:sz w:val="20"/>
                <w:szCs w:val="20"/>
              </w:rPr>
            </w:pPr>
            <w:r w:rsidRPr="00204B94">
              <w:rPr>
                <w:sz w:val="20"/>
                <w:szCs w:val="20"/>
              </w:rPr>
              <w:t>real</w:t>
            </w:r>
          </w:p>
        </w:tc>
        <w:tc>
          <w:tcPr>
            <w:tcW w:w="7521" w:type="dxa"/>
            <w:tcBorders>
              <w:bottom w:val="single" w:sz="4" w:space="0" w:color="000000" w:themeColor="text1"/>
            </w:tcBorders>
          </w:tcPr>
          <w:p w14:paraId="610BFF99" w14:textId="77777777" w:rsidR="00204B94" w:rsidRPr="00204B94" w:rsidRDefault="00204B94" w:rsidP="006B33DC">
            <w:pPr>
              <w:rPr>
                <w:sz w:val="20"/>
                <w:szCs w:val="20"/>
              </w:rPr>
            </w:pPr>
            <w:r w:rsidRPr="00204B94">
              <w:rPr>
                <w:sz w:val="20"/>
                <w:szCs w:val="20"/>
              </w:rPr>
              <w:t>Theoretical height of the text ("-" is different and "J").</w:t>
            </w:r>
          </w:p>
        </w:tc>
      </w:tr>
      <w:tr w:rsidR="00204B94" w:rsidRPr="00320459" w14:paraId="381FB94F" w14:textId="77777777" w:rsidTr="003A3C18">
        <w:tc>
          <w:tcPr>
            <w:tcW w:w="1843" w:type="dxa"/>
          </w:tcPr>
          <w:p w14:paraId="15AD9EE6" w14:textId="77777777" w:rsidR="00204B94" w:rsidRPr="00204B94" w:rsidRDefault="00204B94" w:rsidP="006B33DC">
            <w:pPr>
              <w:rPr>
                <w:sz w:val="20"/>
                <w:szCs w:val="20"/>
              </w:rPr>
            </w:pPr>
            <w:r w:rsidRPr="00204B94">
              <w:rPr>
                <w:sz w:val="20"/>
                <w:szCs w:val="20"/>
              </w:rPr>
              <w:t>&lt;attrib&gt;</w:t>
            </w:r>
          </w:p>
        </w:tc>
        <w:tc>
          <w:tcPr>
            <w:tcW w:w="1134" w:type="dxa"/>
          </w:tcPr>
          <w:p w14:paraId="40B5AA48" w14:textId="77777777" w:rsidR="00204B94" w:rsidRPr="00204B94" w:rsidRDefault="00204B94" w:rsidP="006B33DC">
            <w:pPr>
              <w:rPr>
                <w:sz w:val="20"/>
                <w:szCs w:val="20"/>
              </w:rPr>
            </w:pPr>
            <w:r w:rsidRPr="00204B94">
              <w:rPr>
                <w:sz w:val="20"/>
                <w:szCs w:val="20"/>
              </w:rPr>
              <w:t>string</w:t>
            </w:r>
          </w:p>
        </w:tc>
        <w:tc>
          <w:tcPr>
            <w:tcW w:w="7521" w:type="dxa"/>
          </w:tcPr>
          <w:p w14:paraId="14526600" w14:textId="4F93025C" w:rsidR="00204B94" w:rsidRPr="00204B94" w:rsidRDefault="003A3C18" w:rsidP="006B33DC">
            <w:pPr>
              <w:rPr>
                <w:sz w:val="20"/>
                <w:szCs w:val="20"/>
              </w:rPr>
            </w:pPr>
            <w:r>
              <w:rPr>
                <w:sz w:val="20"/>
                <w:szCs w:val="20"/>
              </w:rPr>
              <w:t>This is a text that are entered as the attribute.</w:t>
            </w:r>
          </w:p>
        </w:tc>
      </w:tr>
      <w:tr w:rsidR="00204B94" w:rsidRPr="00320459" w14:paraId="42DDA614" w14:textId="77777777" w:rsidTr="006B33DC">
        <w:tc>
          <w:tcPr>
            <w:tcW w:w="1843" w:type="dxa"/>
          </w:tcPr>
          <w:p w14:paraId="3414E517" w14:textId="77777777" w:rsidR="00204B94" w:rsidRPr="00204B94" w:rsidRDefault="00204B94" w:rsidP="006B33DC">
            <w:pPr>
              <w:rPr>
                <w:sz w:val="20"/>
                <w:szCs w:val="20"/>
              </w:rPr>
            </w:pPr>
            <w:r w:rsidRPr="00204B94">
              <w:rPr>
                <w:sz w:val="20"/>
                <w:szCs w:val="20"/>
              </w:rPr>
              <w:t>&lt;font&gt;</w:t>
            </w:r>
          </w:p>
        </w:tc>
        <w:tc>
          <w:tcPr>
            <w:tcW w:w="1134" w:type="dxa"/>
          </w:tcPr>
          <w:p w14:paraId="20A57195" w14:textId="77777777" w:rsidR="00204B94" w:rsidRPr="00204B94" w:rsidRDefault="00204B94" w:rsidP="006B33DC">
            <w:pPr>
              <w:rPr>
                <w:sz w:val="20"/>
                <w:szCs w:val="20"/>
              </w:rPr>
            </w:pPr>
            <w:r w:rsidRPr="00204B94">
              <w:rPr>
                <w:sz w:val="20"/>
                <w:szCs w:val="20"/>
              </w:rPr>
              <w:t>string</w:t>
            </w:r>
          </w:p>
        </w:tc>
        <w:tc>
          <w:tcPr>
            <w:tcW w:w="7521" w:type="dxa"/>
          </w:tcPr>
          <w:p w14:paraId="06032CE3" w14:textId="77777777" w:rsidR="00204B94" w:rsidRPr="00204B94" w:rsidRDefault="00204B94" w:rsidP="006B33DC">
            <w:pPr>
              <w:rPr>
                <w:sz w:val="20"/>
                <w:szCs w:val="20"/>
              </w:rPr>
            </w:pPr>
            <w:r w:rsidRPr="00204B94">
              <w:rPr>
                <w:sz w:val="20"/>
                <w:szCs w:val="20"/>
              </w:rPr>
              <w:t>Font name</w:t>
            </w:r>
          </w:p>
        </w:tc>
      </w:tr>
      <w:tr w:rsidR="00204B94" w:rsidRPr="00320459" w14:paraId="6BE38E34" w14:textId="77777777" w:rsidTr="006B33DC">
        <w:tc>
          <w:tcPr>
            <w:tcW w:w="1843" w:type="dxa"/>
          </w:tcPr>
          <w:p w14:paraId="4C392E26" w14:textId="77777777" w:rsidR="00204B94" w:rsidRPr="00204B94" w:rsidRDefault="00204B94" w:rsidP="006B33DC">
            <w:pPr>
              <w:rPr>
                <w:sz w:val="20"/>
                <w:szCs w:val="20"/>
              </w:rPr>
            </w:pPr>
            <w:r w:rsidRPr="00204B94">
              <w:rPr>
                <w:sz w:val="20"/>
                <w:szCs w:val="20"/>
              </w:rPr>
              <w:t>&lt;font type&gt;</w:t>
            </w:r>
          </w:p>
        </w:tc>
        <w:tc>
          <w:tcPr>
            <w:tcW w:w="1134" w:type="dxa"/>
          </w:tcPr>
          <w:p w14:paraId="48AC3C53" w14:textId="77777777" w:rsidR="00204B94" w:rsidRPr="00204B94" w:rsidRDefault="00204B94" w:rsidP="006B33DC">
            <w:pPr>
              <w:rPr>
                <w:sz w:val="20"/>
                <w:szCs w:val="20"/>
              </w:rPr>
            </w:pPr>
            <w:r w:rsidRPr="00204B94">
              <w:rPr>
                <w:sz w:val="20"/>
                <w:szCs w:val="20"/>
              </w:rPr>
              <w:t>int</w:t>
            </w:r>
          </w:p>
        </w:tc>
        <w:tc>
          <w:tcPr>
            <w:tcW w:w="7521" w:type="dxa"/>
          </w:tcPr>
          <w:p w14:paraId="129311CC" w14:textId="77777777" w:rsidR="00204B94" w:rsidRPr="00204B94" w:rsidRDefault="00204B94" w:rsidP="006B33DC">
            <w:pPr>
              <w:rPr>
                <w:sz w:val="20"/>
                <w:szCs w:val="20"/>
              </w:rPr>
            </w:pPr>
            <w:r w:rsidRPr="00204B94">
              <w:rPr>
                <w:sz w:val="20"/>
                <w:szCs w:val="20"/>
              </w:rPr>
              <w:t>0=Single polyfont</w:t>
            </w:r>
          </w:p>
          <w:p w14:paraId="2F1E8A30" w14:textId="77777777" w:rsidR="00204B94" w:rsidRPr="00204B94" w:rsidRDefault="00204B94" w:rsidP="006B33DC">
            <w:pPr>
              <w:rPr>
                <w:sz w:val="20"/>
                <w:szCs w:val="20"/>
              </w:rPr>
            </w:pPr>
            <w:r w:rsidRPr="00204B94">
              <w:rPr>
                <w:sz w:val="20"/>
                <w:szCs w:val="20"/>
              </w:rPr>
              <w:t>1=Truetype</w:t>
            </w:r>
          </w:p>
          <w:p w14:paraId="41A82D6D" w14:textId="77777777" w:rsidR="00204B94" w:rsidRPr="00204B94" w:rsidRDefault="00204B94" w:rsidP="006B33DC">
            <w:pPr>
              <w:rPr>
                <w:sz w:val="20"/>
                <w:szCs w:val="20"/>
              </w:rPr>
            </w:pPr>
            <w:r w:rsidRPr="00204B94">
              <w:rPr>
                <w:sz w:val="20"/>
                <w:szCs w:val="20"/>
              </w:rPr>
              <w:t>2=Postscript (not implemented)</w:t>
            </w:r>
          </w:p>
        </w:tc>
      </w:tr>
      <w:tr w:rsidR="00204B94" w:rsidRPr="00320459" w14:paraId="2D56D422" w14:textId="77777777" w:rsidTr="006B33DC">
        <w:tc>
          <w:tcPr>
            <w:tcW w:w="1843" w:type="dxa"/>
          </w:tcPr>
          <w:p w14:paraId="59AA5CA9" w14:textId="3A3CDC8C" w:rsidR="00204B94" w:rsidRPr="00204B94" w:rsidRDefault="00204B94" w:rsidP="006B33DC">
            <w:pPr>
              <w:rPr>
                <w:sz w:val="20"/>
                <w:szCs w:val="20"/>
              </w:rPr>
            </w:pPr>
            <w:r w:rsidRPr="00204B94">
              <w:rPr>
                <w:sz w:val="20"/>
                <w:szCs w:val="20"/>
              </w:rPr>
              <w:t>&lt;special&gt;</w:t>
            </w:r>
          </w:p>
        </w:tc>
        <w:tc>
          <w:tcPr>
            <w:tcW w:w="1134" w:type="dxa"/>
          </w:tcPr>
          <w:p w14:paraId="77B19303" w14:textId="047286E6" w:rsidR="00204B94" w:rsidRPr="00204B94" w:rsidRDefault="00204B94" w:rsidP="006B33DC">
            <w:pPr>
              <w:rPr>
                <w:sz w:val="20"/>
                <w:szCs w:val="20"/>
              </w:rPr>
            </w:pPr>
            <w:r w:rsidRPr="00204B94">
              <w:rPr>
                <w:sz w:val="20"/>
                <w:szCs w:val="20"/>
              </w:rPr>
              <w:t>bool</w:t>
            </w:r>
          </w:p>
        </w:tc>
        <w:tc>
          <w:tcPr>
            <w:tcW w:w="7521" w:type="dxa"/>
          </w:tcPr>
          <w:p w14:paraId="7261CF33" w14:textId="7F27D684" w:rsidR="00204B94" w:rsidRPr="00204B94" w:rsidRDefault="00204B94" w:rsidP="006B33DC">
            <w:pPr>
              <w:rPr>
                <w:sz w:val="20"/>
                <w:szCs w:val="20"/>
              </w:rPr>
            </w:pPr>
            <w:r w:rsidRPr="00204B94">
              <w:rPr>
                <w:sz w:val="20"/>
                <w:szCs w:val="20"/>
              </w:rPr>
              <w:t>The argument is T if special marking should be used else nil</w:t>
            </w:r>
          </w:p>
        </w:tc>
      </w:tr>
    </w:tbl>
    <w:p w14:paraId="6B5ABB30" w14:textId="4429CA23" w:rsidR="00D37EFE" w:rsidRDefault="00D37EFE" w:rsidP="00D37EFE">
      <w:pPr>
        <w:pStyle w:val="Rubrik3"/>
      </w:pPr>
      <w:bookmarkStart w:id="989" w:name="_$QUALITY_(QUA)"/>
      <w:bookmarkStart w:id="990" w:name="_$TOOLSET_(HEADBITS,_HEADDISTANCE,"/>
      <w:bookmarkStart w:id="991" w:name="_($TOOLSET_&lt;tools&gt;_&lt;distance&gt;"/>
      <w:bookmarkEnd w:id="989"/>
      <w:bookmarkEnd w:id="990"/>
      <w:bookmarkEnd w:id="991"/>
      <w:r w:rsidRPr="00D37EFE">
        <w:t>(</w:t>
      </w:r>
      <w:hyperlink w:anchor="_($TOOLSET_&lt;tools&gt;_&lt;distance&gt;" w:history="1">
        <w:r w:rsidRPr="00D37EFE">
          <w:rPr>
            <w:rStyle w:val="Hyperlnk"/>
            <w:bdr w:val="none" w:sz="0" w:space="0" w:color="auto"/>
          </w:rPr>
          <w:t>$TOOLSET</w:t>
        </w:r>
      </w:hyperlink>
      <w:r w:rsidRPr="00D37EFE">
        <w:t xml:space="preserve"> &lt;tools&gt; &lt;distance&gt; &lt;align&gt; &lt;index&gt;)</w:t>
      </w:r>
    </w:p>
    <w:p w14:paraId="28685BD2" w14:textId="29CB7489" w:rsidR="00D37EFE" w:rsidRPr="00D37EFE" w:rsidRDefault="00D37EFE" w:rsidP="00D37EFE">
      <w:r>
        <w:t xml:space="preserve">This instruction has </w:t>
      </w:r>
      <w:r w:rsidR="0028532D">
        <w:t xml:space="preserve">information about what </w:t>
      </w:r>
      <w:r>
        <w:t>tool should be used and what distance</w:t>
      </w:r>
      <w:r w:rsidR="0028532D">
        <w:t xml:space="preserve"> it should be between.</w:t>
      </w:r>
    </w:p>
    <w:tbl>
      <w:tblPr>
        <w:tblStyle w:val="Tabellrutnt"/>
        <w:tblW w:w="0" w:type="auto"/>
        <w:tblInd w:w="108" w:type="dxa"/>
        <w:tblLook w:val="04A0" w:firstRow="1" w:lastRow="0" w:firstColumn="1" w:lastColumn="0" w:noHBand="0" w:noVBand="1"/>
      </w:tblPr>
      <w:tblGrid>
        <w:gridCol w:w="1843"/>
        <w:gridCol w:w="1134"/>
        <w:gridCol w:w="7597"/>
      </w:tblGrid>
      <w:tr w:rsidR="0028532D" w:rsidRPr="00D923C4" w14:paraId="683688C1" w14:textId="77777777" w:rsidTr="0028532D">
        <w:tc>
          <w:tcPr>
            <w:tcW w:w="1843" w:type="dxa"/>
          </w:tcPr>
          <w:p w14:paraId="1EC60879" w14:textId="34ACFF73" w:rsidR="0028532D" w:rsidRPr="00D923C4" w:rsidRDefault="0028532D" w:rsidP="00D37EFE">
            <w:pPr>
              <w:rPr>
                <w:sz w:val="20"/>
                <w:szCs w:val="20"/>
              </w:rPr>
            </w:pPr>
            <w:r w:rsidRPr="00D923C4">
              <w:rPr>
                <w:sz w:val="20"/>
                <w:szCs w:val="20"/>
              </w:rPr>
              <w:t>&lt;tools&gt;</w:t>
            </w:r>
          </w:p>
        </w:tc>
        <w:tc>
          <w:tcPr>
            <w:tcW w:w="1134" w:type="dxa"/>
          </w:tcPr>
          <w:p w14:paraId="2E3FD2DD" w14:textId="5E185689" w:rsidR="0028532D" w:rsidRPr="00D923C4" w:rsidRDefault="0028532D" w:rsidP="00D37EFE">
            <w:pPr>
              <w:rPr>
                <w:sz w:val="20"/>
                <w:szCs w:val="20"/>
              </w:rPr>
            </w:pPr>
            <w:r w:rsidRPr="00D923C4">
              <w:rPr>
                <w:sz w:val="20"/>
                <w:szCs w:val="20"/>
              </w:rPr>
              <w:t>int</w:t>
            </w:r>
          </w:p>
        </w:tc>
        <w:tc>
          <w:tcPr>
            <w:tcW w:w="7597" w:type="dxa"/>
          </w:tcPr>
          <w:p w14:paraId="5602CBE1" w14:textId="017A9729" w:rsidR="00D923C4" w:rsidRPr="00D923C4" w:rsidRDefault="00D923C4" w:rsidP="00D37EFE">
            <w:pPr>
              <w:rPr>
                <w:sz w:val="20"/>
                <w:szCs w:val="20"/>
              </w:rPr>
            </w:pPr>
            <w:r w:rsidRPr="00D923C4">
              <w:rPr>
                <w:sz w:val="20"/>
                <w:szCs w:val="20"/>
              </w:rPr>
              <w:t>The value is the summary of all tools that should be active:</w:t>
            </w:r>
          </w:p>
          <w:tbl>
            <w:tblPr>
              <w:tblStyle w:val="Tabellrutnt"/>
              <w:tblW w:w="0" w:type="auto"/>
              <w:tblLook w:val="04A0" w:firstRow="1" w:lastRow="0" w:firstColumn="1" w:lastColumn="0" w:noHBand="0" w:noVBand="1"/>
            </w:tblPr>
            <w:tblGrid>
              <w:gridCol w:w="607"/>
              <w:gridCol w:w="606"/>
              <w:gridCol w:w="605"/>
              <w:gridCol w:w="604"/>
              <w:gridCol w:w="604"/>
              <w:gridCol w:w="604"/>
              <w:gridCol w:w="604"/>
              <w:gridCol w:w="610"/>
              <w:gridCol w:w="610"/>
              <w:gridCol w:w="611"/>
              <w:gridCol w:w="653"/>
              <w:gridCol w:w="653"/>
            </w:tblGrid>
            <w:tr w:rsidR="0028532D" w:rsidRPr="00D923C4" w14:paraId="34B46358" w14:textId="676A829D" w:rsidTr="0028532D">
              <w:tc>
                <w:tcPr>
                  <w:tcW w:w="616" w:type="dxa"/>
                </w:tcPr>
                <w:p w14:paraId="04BB8B58" w14:textId="5FB41619" w:rsidR="0028532D" w:rsidRPr="00D923C4" w:rsidRDefault="0028532D" w:rsidP="00D37EFE">
                  <w:pPr>
                    <w:rPr>
                      <w:sz w:val="20"/>
                      <w:szCs w:val="20"/>
                    </w:rPr>
                  </w:pPr>
                  <w:r w:rsidRPr="00D923C4">
                    <w:rPr>
                      <w:sz w:val="20"/>
                      <w:szCs w:val="20"/>
                    </w:rPr>
                    <w:t>T1</w:t>
                  </w:r>
                </w:p>
              </w:tc>
              <w:tc>
                <w:tcPr>
                  <w:tcW w:w="615" w:type="dxa"/>
                </w:tcPr>
                <w:p w14:paraId="29DD6CB6" w14:textId="6B30D8F8" w:rsidR="0028532D" w:rsidRPr="00D923C4" w:rsidRDefault="0028532D" w:rsidP="00D37EFE">
                  <w:pPr>
                    <w:rPr>
                      <w:sz w:val="20"/>
                      <w:szCs w:val="20"/>
                    </w:rPr>
                  </w:pPr>
                  <w:r w:rsidRPr="00D923C4">
                    <w:rPr>
                      <w:sz w:val="20"/>
                      <w:szCs w:val="20"/>
                    </w:rPr>
                    <w:t>T2</w:t>
                  </w:r>
                </w:p>
              </w:tc>
              <w:tc>
                <w:tcPr>
                  <w:tcW w:w="614" w:type="dxa"/>
                </w:tcPr>
                <w:p w14:paraId="2EA04F5F" w14:textId="4F760E52" w:rsidR="0028532D" w:rsidRPr="00D923C4" w:rsidRDefault="0028532D" w:rsidP="00D37EFE">
                  <w:pPr>
                    <w:rPr>
                      <w:sz w:val="20"/>
                      <w:szCs w:val="20"/>
                    </w:rPr>
                  </w:pPr>
                  <w:r w:rsidRPr="00D923C4">
                    <w:rPr>
                      <w:sz w:val="20"/>
                      <w:szCs w:val="20"/>
                    </w:rPr>
                    <w:t>T3</w:t>
                  </w:r>
                </w:p>
              </w:tc>
              <w:tc>
                <w:tcPr>
                  <w:tcW w:w="614" w:type="dxa"/>
                </w:tcPr>
                <w:p w14:paraId="5711AD67" w14:textId="2E48B299" w:rsidR="0028532D" w:rsidRPr="00D923C4" w:rsidRDefault="0028532D" w:rsidP="00D37EFE">
                  <w:pPr>
                    <w:rPr>
                      <w:sz w:val="20"/>
                      <w:szCs w:val="20"/>
                    </w:rPr>
                  </w:pPr>
                  <w:r w:rsidRPr="00D923C4">
                    <w:rPr>
                      <w:sz w:val="20"/>
                      <w:szCs w:val="20"/>
                    </w:rPr>
                    <w:t>T4</w:t>
                  </w:r>
                </w:p>
              </w:tc>
              <w:tc>
                <w:tcPr>
                  <w:tcW w:w="614" w:type="dxa"/>
                </w:tcPr>
                <w:p w14:paraId="5C36239B" w14:textId="169FD3DC" w:rsidR="0028532D" w:rsidRPr="00D923C4" w:rsidRDefault="0028532D" w:rsidP="00D37EFE">
                  <w:pPr>
                    <w:rPr>
                      <w:sz w:val="20"/>
                      <w:szCs w:val="20"/>
                    </w:rPr>
                  </w:pPr>
                  <w:r w:rsidRPr="00D923C4">
                    <w:rPr>
                      <w:sz w:val="20"/>
                      <w:szCs w:val="20"/>
                    </w:rPr>
                    <w:t>T5</w:t>
                  </w:r>
                </w:p>
              </w:tc>
              <w:tc>
                <w:tcPr>
                  <w:tcW w:w="614" w:type="dxa"/>
                </w:tcPr>
                <w:p w14:paraId="2400CD53" w14:textId="70F16961" w:rsidR="0028532D" w:rsidRPr="00D923C4" w:rsidRDefault="0028532D" w:rsidP="00D37EFE">
                  <w:pPr>
                    <w:rPr>
                      <w:sz w:val="20"/>
                      <w:szCs w:val="20"/>
                    </w:rPr>
                  </w:pPr>
                  <w:r w:rsidRPr="00D923C4">
                    <w:rPr>
                      <w:sz w:val="20"/>
                      <w:szCs w:val="20"/>
                    </w:rPr>
                    <w:t>T6</w:t>
                  </w:r>
                </w:p>
              </w:tc>
              <w:tc>
                <w:tcPr>
                  <w:tcW w:w="614" w:type="dxa"/>
                </w:tcPr>
                <w:p w14:paraId="4DD19EBA" w14:textId="48B0405E" w:rsidR="0028532D" w:rsidRPr="00D923C4" w:rsidRDefault="0028532D" w:rsidP="00D37EFE">
                  <w:pPr>
                    <w:rPr>
                      <w:sz w:val="20"/>
                      <w:szCs w:val="20"/>
                    </w:rPr>
                  </w:pPr>
                  <w:r w:rsidRPr="00D923C4">
                    <w:rPr>
                      <w:sz w:val="20"/>
                      <w:szCs w:val="20"/>
                    </w:rPr>
                    <w:t>T7</w:t>
                  </w:r>
                </w:p>
              </w:tc>
              <w:tc>
                <w:tcPr>
                  <w:tcW w:w="614" w:type="dxa"/>
                </w:tcPr>
                <w:p w14:paraId="7DC31A89" w14:textId="65CA0690" w:rsidR="0028532D" w:rsidRPr="00D923C4" w:rsidRDefault="0028532D" w:rsidP="00D37EFE">
                  <w:pPr>
                    <w:rPr>
                      <w:sz w:val="20"/>
                      <w:szCs w:val="20"/>
                    </w:rPr>
                  </w:pPr>
                  <w:r w:rsidRPr="00D923C4">
                    <w:rPr>
                      <w:sz w:val="20"/>
                      <w:szCs w:val="20"/>
                    </w:rPr>
                    <w:t>T8</w:t>
                  </w:r>
                </w:p>
              </w:tc>
              <w:tc>
                <w:tcPr>
                  <w:tcW w:w="614" w:type="dxa"/>
                </w:tcPr>
                <w:p w14:paraId="40DDF939" w14:textId="20D8401E" w:rsidR="0028532D" w:rsidRPr="00D923C4" w:rsidRDefault="0028532D" w:rsidP="00D37EFE">
                  <w:pPr>
                    <w:rPr>
                      <w:sz w:val="20"/>
                      <w:szCs w:val="20"/>
                    </w:rPr>
                  </w:pPr>
                  <w:r w:rsidRPr="00D923C4">
                    <w:rPr>
                      <w:sz w:val="20"/>
                      <w:szCs w:val="20"/>
                    </w:rPr>
                    <w:t>T9</w:t>
                  </w:r>
                </w:p>
              </w:tc>
              <w:tc>
                <w:tcPr>
                  <w:tcW w:w="614" w:type="dxa"/>
                </w:tcPr>
                <w:p w14:paraId="1EAED880" w14:textId="281ED188" w:rsidR="0028532D" w:rsidRPr="00D923C4" w:rsidRDefault="0028532D" w:rsidP="00D37EFE">
                  <w:pPr>
                    <w:rPr>
                      <w:sz w:val="20"/>
                      <w:szCs w:val="20"/>
                    </w:rPr>
                  </w:pPr>
                  <w:r w:rsidRPr="00D923C4">
                    <w:rPr>
                      <w:sz w:val="20"/>
                      <w:szCs w:val="20"/>
                    </w:rPr>
                    <w:t>T10</w:t>
                  </w:r>
                </w:p>
              </w:tc>
              <w:tc>
                <w:tcPr>
                  <w:tcW w:w="614" w:type="dxa"/>
                </w:tcPr>
                <w:p w14:paraId="05DDFB1B" w14:textId="57A880AF" w:rsidR="0028532D" w:rsidRPr="00D923C4" w:rsidRDefault="0028532D" w:rsidP="00D37EFE">
                  <w:pPr>
                    <w:rPr>
                      <w:sz w:val="20"/>
                      <w:szCs w:val="20"/>
                    </w:rPr>
                  </w:pPr>
                  <w:r w:rsidRPr="00D923C4">
                    <w:rPr>
                      <w:sz w:val="20"/>
                      <w:szCs w:val="20"/>
                    </w:rPr>
                    <w:t>T11</w:t>
                  </w:r>
                </w:p>
              </w:tc>
              <w:tc>
                <w:tcPr>
                  <w:tcW w:w="614" w:type="dxa"/>
                </w:tcPr>
                <w:p w14:paraId="7C21B6D2" w14:textId="6E70C503" w:rsidR="0028532D" w:rsidRPr="00D923C4" w:rsidRDefault="0028532D" w:rsidP="00D37EFE">
                  <w:pPr>
                    <w:rPr>
                      <w:sz w:val="20"/>
                      <w:szCs w:val="20"/>
                    </w:rPr>
                  </w:pPr>
                  <w:r w:rsidRPr="00D923C4">
                    <w:rPr>
                      <w:sz w:val="20"/>
                      <w:szCs w:val="20"/>
                    </w:rPr>
                    <w:t>T12</w:t>
                  </w:r>
                </w:p>
              </w:tc>
            </w:tr>
            <w:tr w:rsidR="0028532D" w:rsidRPr="00D923C4" w14:paraId="42102F70" w14:textId="346F84CF" w:rsidTr="0028532D">
              <w:tc>
                <w:tcPr>
                  <w:tcW w:w="616" w:type="dxa"/>
                </w:tcPr>
                <w:p w14:paraId="0753ED55" w14:textId="48912157" w:rsidR="0028532D" w:rsidRPr="00D923C4" w:rsidRDefault="0028532D" w:rsidP="00D37EFE">
                  <w:pPr>
                    <w:rPr>
                      <w:sz w:val="20"/>
                      <w:szCs w:val="20"/>
                    </w:rPr>
                  </w:pPr>
                  <w:r w:rsidRPr="00D923C4">
                    <w:rPr>
                      <w:sz w:val="20"/>
                      <w:szCs w:val="20"/>
                    </w:rPr>
                    <w:t>1</w:t>
                  </w:r>
                </w:p>
              </w:tc>
              <w:tc>
                <w:tcPr>
                  <w:tcW w:w="615" w:type="dxa"/>
                </w:tcPr>
                <w:p w14:paraId="39C4787F" w14:textId="02B8EE63" w:rsidR="0028532D" w:rsidRPr="00D923C4" w:rsidRDefault="0028532D" w:rsidP="00D37EFE">
                  <w:pPr>
                    <w:rPr>
                      <w:sz w:val="20"/>
                      <w:szCs w:val="20"/>
                    </w:rPr>
                  </w:pPr>
                  <w:r w:rsidRPr="00D923C4">
                    <w:rPr>
                      <w:sz w:val="20"/>
                      <w:szCs w:val="20"/>
                    </w:rPr>
                    <w:t>2</w:t>
                  </w:r>
                </w:p>
              </w:tc>
              <w:tc>
                <w:tcPr>
                  <w:tcW w:w="614" w:type="dxa"/>
                </w:tcPr>
                <w:p w14:paraId="414F76D4" w14:textId="0B9DEF09" w:rsidR="0028532D" w:rsidRPr="00D923C4" w:rsidRDefault="0028532D" w:rsidP="00D37EFE">
                  <w:pPr>
                    <w:rPr>
                      <w:sz w:val="20"/>
                      <w:szCs w:val="20"/>
                    </w:rPr>
                  </w:pPr>
                  <w:r w:rsidRPr="00D923C4">
                    <w:rPr>
                      <w:sz w:val="20"/>
                      <w:szCs w:val="20"/>
                    </w:rPr>
                    <w:t>4</w:t>
                  </w:r>
                </w:p>
              </w:tc>
              <w:tc>
                <w:tcPr>
                  <w:tcW w:w="614" w:type="dxa"/>
                </w:tcPr>
                <w:p w14:paraId="208E82ED" w14:textId="44E7E00C" w:rsidR="0028532D" w:rsidRPr="00D923C4" w:rsidRDefault="0028532D" w:rsidP="00D37EFE">
                  <w:pPr>
                    <w:rPr>
                      <w:sz w:val="20"/>
                      <w:szCs w:val="20"/>
                    </w:rPr>
                  </w:pPr>
                  <w:r w:rsidRPr="00D923C4">
                    <w:rPr>
                      <w:sz w:val="20"/>
                      <w:szCs w:val="20"/>
                    </w:rPr>
                    <w:t>8</w:t>
                  </w:r>
                </w:p>
              </w:tc>
              <w:tc>
                <w:tcPr>
                  <w:tcW w:w="614" w:type="dxa"/>
                </w:tcPr>
                <w:p w14:paraId="164184C2" w14:textId="072000B1" w:rsidR="0028532D" w:rsidRPr="00D923C4" w:rsidRDefault="0028532D" w:rsidP="00D37EFE">
                  <w:pPr>
                    <w:rPr>
                      <w:sz w:val="20"/>
                      <w:szCs w:val="20"/>
                    </w:rPr>
                  </w:pPr>
                  <w:r w:rsidRPr="00D923C4">
                    <w:rPr>
                      <w:sz w:val="20"/>
                      <w:szCs w:val="20"/>
                    </w:rPr>
                    <w:t>16</w:t>
                  </w:r>
                </w:p>
              </w:tc>
              <w:tc>
                <w:tcPr>
                  <w:tcW w:w="614" w:type="dxa"/>
                </w:tcPr>
                <w:p w14:paraId="6A8EC4F7" w14:textId="014B6CA0" w:rsidR="0028532D" w:rsidRPr="00D923C4" w:rsidRDefault="0028532D" w:rsidP="00D37EFE">
                  <w:pPr>
                    <w:rPr>
                      <w:sz w:val="20"/>
                      <w:szCs w:val="20"/>
                    </w:rPr>
                  </w:pPr>
                  <w:r w:rsidRPr="00D923C4">
                    <w:rPr>
                      <w:sz w:val="20"/>
                      <w:szCs w:val="20"/>
                    </w:rPr>
                    <w:t>32</w:t>
                  </w:r>
                </w:p>
              </w:tc>
              <w:tc>
                <w:tcPr>
                  <w:tcW w:w="614" w:type="dxa"/>
                </w:tcPr>
                <w:p w14:paraId="0227244E" w14:textId="31EFF569" w:rsidR="0028532D" w:rsidRPr="00D923C4" w:rsidRDefault="0028532D" w:rsidP="00D37EFE">
                  <w:pPr>
                    <w:rPr>
                      <w:sz w:val="20"/>
                      <w:szCs w:val="20"/>
                    </w:rPr>
                  </w:pPr>
                  <w:r w:rsidRPr="00D923C4">
                    <w:rPr>
                      <w:sz w:val="20"/>
                      <w:szCs w:val="20"/>
                    </w:rPr>
                    <w:t>64</w:t>
                  </w:r>
                </w:p>
              </w:tc>
              <w:tc>
                <w:tcPr>
                  <w:tcW w:w="614" w:type="dxa"/>
                </w:tcPr>
                <w:p w14:paraId="32A87F61" w14:textId="20A13D37" w:rsidR="0028532D" w:rsidRPr="00D923C4" w:rsidRDefault="0028532D" w:rsidP="00D37EFE">
                  <w:pPr>
                    <w:rPr>
                      <w:sz w:val="20"/>
                      <w:szCs w:val="20"/>
                    </w:rPr>
                  </w:pPr>
                  <w:r w:rsidRPr="00D923C4">
                    <w:rPr>
                      <w:sz w:val="20"/>
                      <w:szCs w:val="20"/>
                    </w:rPr>
                    <w:t>128</w:t>
                  </w:r>
                </w:p>
              </w:tc>
              <w:tc>
                <w:tcPr>
                  <w:tcW w:w="614" w:type="dxa"/>
                </w:tcPr>
                <w:p w14:paraId="052B8B2E" w14:textId="373CA11D" w:rsidR="0028532D" w:rsidRPr="00D923C4" w:rsidRDefault="0028532D" w:rsidP="00D37EFE">
                  <w:pPr>
                    <w:rPr>
                      <w:sz w:val="20"/>
                      <w:szCs w:val="20"/>
                    </w:rPr>
                  </w:pPr>
                  <w:r w:rsidRPr="00D923C4">
                    <w:rPr>
                      <w:sz w:val="20"/>
                      <w:szCs w:val="20"/>
                    </w:rPr>
                    <w:t>256</w:t>
                  </w:r>
                </w:p>
              </w:tc>
              <w:tc>
                <w:tcPr>
                  <w:tcW w:w="614" w:type="dxa"/>
                </w:tcPr>
                <w:p w14:paraId="72870D25" w14:textId="4F7CA513" w:rsidR="0028532D" w:rsidRPr="00D923C4" w:rsidRDefault="0028532D" w:rsidP="00D37EFE">
                  <w:pPr>
                    <w:rPr>
                      <w:sz w:val="20"/>
                      <w:szCs w:val="20"/>
                    </w:rPr>
                  </w:pPr>
                  <w:r w:rsidRPr="00D923C4">
                    <w:rPr>
                      <w:sz w:val="20"/>
                      <w:szCs w:val="20"/>
                    </w:rPr>
                    <w:t>512</w:t>
                  </w:r>
                </w:p>
              </w:tc>
              <w:tc>
                <w:tcPr>
                  <w:tcW w:w="614" w:type="dxa"/>
                </w:tcPr>
                <w:p w14:paraId="2FBA0146" w14:textId="5F20E337" w:rsidR="0028532D" w:rsidRPr="00D923C4" w:rsidRDefault="0028532D" w:rsidP="00D37EFE">
                  <w:pPr>
                    <w:rPr>
                      <w:sz w:val="20"/>
                      <w:szCs w:val="20"/>
                    </w:rPr>
                  </w:pPr>
                  <w:r w:rsidRPr="00D923C4">
                    <w:rPr>
                      <w:sz w:val="20"/>
                      <w:szCs w:val="20"/>
                    </w:rPr>
                    <w:t>1024</w:t>
                  </w:r>
                </w:p>
              </w:tc>
              <w:tc>
                <w:tcPr>
                  <w:tcW w:w="614" w:type="dxa"/>
                </w:tcPr>
                <w:p w14:paraId="3546D00B" w14:textId="1A232E00" w:rsidR="0028532D" w:rsidRPr="00D923C4" w:rsidRDefault="0028532D" w:rsidP="00D37EFE">
                  <w:pPr>
                    <w:rPr>
                      <w:sz w:val="20"/>
                      <w:szCs w:val="20"/>
                    </w:rPr>
                  </w:pPr>
                  <w:r w:rsidRPr="00D923C4">
                    <w:rPr>
                      <w:sz w:val="20"/>
                      <w:szCs w:val="20"/>
                    </w:rPr>
                    <w:t>2048</w:t>
                  </w:r>
                </w:p>
              </w:tc>
            </w:tr>
          </w:tbl>
          <w:p w14:paraId="777ED36D" w14:textId="77777777" w:rsidR="0028532D" w:rsidRPr="00D923C4" w:rsidRDefault="0028532D" w:rsidP="00D37EFE">
            <w:pPr>
              <w:rPr>
                <w:sz w:val="20"/>
                <w:szCs w:val="20"/>
              </w:rPr>
            </w:pPr>
            <w:r w:rsidRPr="00D923C4">
              <w:rPr>
                <w:sz w:val="20"/>
                <w:szCs w:val="20"/>
              </w:rPr>
              <w:t>Examples:</w:t>
            </w:r>
          </w:p>
          <w:p w14:paraId="075A702D" w14:textId="7FFF1FB4" w:rsidR="0028532D" w:rsidRPr="00D923C4" w:rsidRDefault="0028532D" w:rsidP="00D37EFE">
            <w:pPr>
              <w:rPr>
                <w:sz w:val="20"/>
                <w:szCs w:val="20"/>
              </w:rPr>
            </w:pPr>
            <w:r w:rsidRPr="00D923C4">
              <w:rPr>
                <w:sz w:val="20"/>
                <w:szCs w:val="20"/>
              </w:rPr>
              <w:t>Use T1 and T3 the tools value will be (1+4)=5</w:t>
            </w:r>
          </w:p>
          <w:p w14:paraId="61893802" w14:textId="797034CC" w:rsidR="0028532D" w:rsidRPr="00D923C4" w:rsidRDefault="0028532D" w:rsidP="0028532D">
            <w:pPr>
              <w:rPr>
                <w:sz w:val="20"/>
                <w:szCs w:val="20"/>
              </w:rPr>
            </w:pPr>
            <w:r w:rsidRPr="00D923C4">
              <w:rPr>
                <w:sz w:val="20"/>
                <w:szCs w:val="20"/>
              </w:rPr>
              <w:t>Use T1 and T12 the tools value will be (1+2048)=2049</w:t>
            </w:r>
          </w:p>
        </w:tc>
      </w:tr>
      <w:tr w:rsidR="0028532D" w:rsidRPr="00D923C4" w14:paraId="59D06442" w14:textId="77777777" w:rsidTr="0028532D">
        <w:tc>
          <w:tcPr>
            <w:tcW w:w="1843" w:type="dxa"/>
          </w:tcPr>
          <w:p w14:paraId="0F2940C3" w14:textId="16FE0341" w:rsidR="0028532D" w:rsidRPr="00D923C4" w:rsidRDefault="0028532D" w:rsidP="00D37EFE">
            <w:pPr>
              <w:rPr>
                <w:sz w:val="20"/>
                <w:szCs w:val="20"/>
              </w:rPr>
            </w:pPr>
            <w:r w:rsidRPr="00D923C4">
              <w:rPr>
                <w:sz w:val="20"/>
                <w:szCs w:val="20"/>
              </w:rPr>
              <w:t>&lt;distance&gt;</w:t>
            </w:r>
          </w:p>
        </w:tc>
        <w:tc>
          <w:tcPr>
            <w:tcW w:w="1134" w:type="dxa"/>
          </w:tcPr>
          <w:p w14:paraId="3CA63ADA" w14:textId="392F1E85" w:rsidR="0028532D" w:rsidRPr="00D923C4" w:rsidRDefault="0028532D" w:rsidP="00D37EFE">
            <w:pPr>
              <w:rPr>
                <w:sz w:val="20"/>
                <w:szCs w:val="20"/>
              </w:rPr>
            </w:pPr>
            <w:r w:rsidRPr="00D923C4">
              <w:rPr>
                <w:sz w:val="20"/>
                <w:szCs w:val="20"/>
              </w:rPr>
              <w:t>real</w:t>
            </w:r>
          </w:p>
        </w:tc>
        <w:tc>
          <w:tcPr>
            <w:tcW w:w="7597" w:type="dxa"/>
          </w:tcPr>
          <w:p w14:paraId="6A0BAE4B" w14:textId="226FED0D" w:rsidR="0028532D" w:rsidRPr="00D923C4" w:rsidRDefault="0028532D" w:rsidP="00D37EFE">
            <w:pPr>
              <w:rPr>
                <w:sz w:val="20"/>
                <w:szCs w:val="20"/>
              </w:rPr>
            </w:pPr>
            <w:r w:rsidRPr="00D923C4">
              <w:rPr>
                <w:sz w:val="20"/>
                <w:szCs w:val="20"/>
              </w:rPr>
              <w:t xml:space="preserve">The distance between tools. </w:t>
            </w:r>
          </w:p>
          <w:p w14:paraId="5C794074" w14:textId="7C7184DC" w:rsidR="003A0E96" w:rsidRPr="00D923C4" w:rsidRDefault="003A0E96" w:rsidP="00D37EFE">
            <w:pPr>
              <w:rPr>
                <w:sz w:val="20"/>
                <w:szCs w:val="20"/>
              </w:rPr>
            </w:pPr>
            <w:r w:rsidRPr="00D923C4">
              <w:rPr>
                <w:sz w:val="20"/>
                <w:szCs w:val="20"/>
              </w:rPr>
              <w:t xml:space="preserve">Example: We use T1 and T4 and the distance between </w:t>
            </w:r>
            <w:r w:rsidR="00B522CF" w:rsidRPr="00D923C4">
              <w:rPr>
                <w:sz w:val="20"/>
                <w:szCs w:val="20"/>
              </w:rPr>
              <w:t>these tools</w:t>
            </w:r>
            <w:r w:rsidRPr="00D923C4">
              <w:rPr>
                <w:sz w:val="20"/>
                <w:szCs w:val="20"/>
              </w:rPr>
              <w:t xml:space="preserve"> are 1500. The distance value will be 500</w:t>
            </w:r>
            <w:r w:rsidR="001C367B" w:rsidRPr="00D923C4">
              <w:rPr>
                <w:sz w:val="20"/>
                <w:szCs w:val="20"/>
              </w:rPr>
              <w:t xml:space="preserve"> (between each tool).</w:t>
            </w:r>
          </w:p>
          <w:p w14:paraId="1E433267" w14:textId="77777777" w:rsidR="003A0E96" w:rsidRPr="00D923C4" w:rsidRDefault="00B522CF" w:rsidP="00D37EFE">
            <w:pPr>
              <w:rPr>
                <w:sz w:val="20"/>
                <w:szCs w:val="20"/>
              </w:rPr>
            </w:pPr>
            <w:r w:rsidRPr="00D923C4">
              <w:rPr>
                <w:noProof/>
                <w:szCs w:val="20"/>
              </w:rPr>
              <w:drawing>
                <wp:inline distT="0" distB="0" distL="0" distR="0" wp14:anchorId="312716BF" wp14:editId="3FFE0702">
                  <wp:extent cx="1876567" cy="717705"/>
                  <wp:effectExtent l="0" t="0" r="0" b="0"/>
                  <wp:docPr id="20186057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5750" name=""/>
                          <pic:cNvPicPr/>
                        </pic:nvPicPr>
                        <pic:blipFill>
                          <a:blip r:embed="rId120"/>
                          <a:stretch>
                            <a:fillRect/>
                          </a:stretch>
                        </pic:blipFill>
                        <pic:spPr>
                          <a:xfrm>
                            <a:off x="0" y="0"/>
                            <a:ext cx="1906846" cy="729286"/>
                          </a:xfrm>
                          <a:prstGeom prst="rect">
                            <a:avLst/>
                          </a:prstGeom>
                        </pic:spPr>
                      </pic:pic>
                    </a:graphicData>
                  </a:graphic>
                </wp:inline>
              </w:drawing>
            </w:r>
          </w:p>
          <w:p w14:paraId="502C9802" w14:textId="5280CC6D" w:rsidR="00B522CF" w:rsidRPr="00D923C4" w:rsidRDefault="00B522CF" w:rsidP="00B522CF">
            <w:pPr>
              <w:rPr>
                <w:sz w:val="20"/>
                <w:szCs w:val="20"/>
              </w:rPr>
            </w:pPr>
            <w:r w:rsidRPr="00D923C4">
              <w:rPr>
                <w:sz w:val="20"/>
                <w:szCs w:val="20"/>
              </w:rPr>
              <w:t>The value can only be 0 if the distance is not important (when Tool 1 only).</w:t>
            </w:r>
          </w:p>
        </w:tc>
      </w:tr>
      <w:tr w:rsidR="0028532D" w:rsidRPr="00D923C4" w14:paraId="73DDCA1E" w14:textId="77777777" w:rsidTr="0028532D">
        <w:tc>
          <w:tcPr>
            <w:tcW w:w="1843" w:type="dxa"/>
          </w:tcPr>
          <w:p w14:paraId="2AA32885" w14:textId="3F07012F" w:rsidR="0028532D" w:rsidRPr="00D923C4" w:rsidRDefault="00B522CF" w:rsidP="00D37EFE">
            <w:pPr>
              <w:rPr>
                <w:sz w:val="20"/>
                <w:szCs w:val="20"/>
              </w:rPr>
            </w:pPr>
            <w:r w:rsidRPr="00D923C4">
              <w:rPr>
                <w:sz w:val="20"/>
                <w:szCs w:val="20"/>
              </w:rPr>
              <w:t>&lt;align&gt;</w:t>
            </w:r>
          </w:p>
        </w:tc>
        <w:tc>
          <w:tcPr>
            <w:tcW w:w="1134" w:type="dxa"/>
          </w:tcPr>
          <w:p w14:paraId="50564969" w14:textId="1280CC22" w:rsidR="0028532D" w:rsidRPr="00D923C4" w:rsidRDefault="00B522CF" w:rsidP="00D37EFE">
            <w:pPr>
              <w:rPr>
                <w:sz w:val="20"/>
                <w:szCs w:val="20"/>
              </w:rPr>
            </w:pPr>
            <w:r w:rsidRPr="00D923C4">
              <w:rPr>
                <w:sz w:val="20"/>
                <w:szCs w:val="20"/>
              </w:rPr>
              <w:t>int</w:t>
            </w:r>
          </w:p>
        </w:tc>
        <w:tc>
          <w:tcPr>
            <w:tcW w:w="7597" w:type="dxa"/>
          </w:tcPr>
          <w:p w14:paraId="5BEF17AB" w14:textId="0F2E52F3" w:rsidR="00B522CF" w:rsidRPr="00D923C4" w:rsidRDefault="00B522CF" w:rsidP="00D37EFE">
            <w:pPr>
              <w:rPr>
                <w:sz w:val="20"/>
                <w:szCs w:val="20"/>
              </w:rPr>
            </w:pPr>
            <w:r w:rsidRPr="00D923C4">
              <w:rPr>
                <w:noProof/>
                <w:szCs w:val="20"/>
              </w:rPr>
              <w:drawing>
                <wp:inline distT="0" distB="0" distL="0" distR="0" wp14:anchorId="7F30E068" wp14:editId="111DF576">
                  <wp:extent cx="1810003" cy="1886213"/>
                  <wp:effectExtent l="0" t="0" r="0" b="0"/>
                  <wp:docPr id="4851878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785" name=""/>
                          <pic:cNvPicPr/>
                        </pic:nvPicPr>
                        <pic:blipFill>
                          <a:blip r:embed="rId121"/>
                          <a:stretch>
                            <a:fillRect/>
                          </a:stretch>
                        </pic:blipFill>
                        <pic:spPr>
                          <a:xfrm>
                            <a:off x="0" y="0"/>
                            <a:ext cx="1810003" cy="1886213"/>
                          </a:xfrm>
                          <a:prstGeom prst="rect">
                            <a:avLst/>
                          </a:prstGeom>
                        </pic:spPr>
                      </pic:pic>
                    </a:graphicData>
                  </a:graphic>
                </wp:inline>
              </w:drawing>
            </w:r>
          </w:p>
          <w:p w14:paraId="194B2BD8" w14:textId="18452E6F" w:rsidR="0028532D" w:rsidRPr="00D923C4" w:rsidRDefault="00B522CF" w:rsidP="00B522CF">
            <w:pPr>
              <w:rPr>
                <w:sz w:val="20"/>
                <w:szCs w:val="20"/>
              </w:rPr>
            </w:pPr>
            <w:r w:rsidRPr="00D923C4">
              <w:rPr>
                <w:sz w:val="20"/>
                <w:szCs w:val="20"/>
              </w:rPr>
              <w:t>This value is for what tool alignment this drawing (job) is done. It is not possible to make a job for one alignment and then change machine to another alignment. If this is the case then we cancel the postprocessing. In that the operator must chose the EXPLODE option in the tool setup command.</w:t>
            </w:r>
          </w:p>
        </w:tc>
      </w:tr>
      <w:tr w:rsidR="0028532D" w:rsidRPr="00D923C4" w14:paraId="416AA22F" w14:textId="77777777" w:rsidTr="0028532D">
        <w:tc>
          <w:tcPr>
            <w:tcW w:w="1843" w:type="dxa"/>
          </w:tcPr>
          <w:p w14:paraId="1E9FDA23" w14:textId="1EC035B1" w:rsidR="0028532D" w:rsidRPr="00D923C4" w:rsidRDefault="00B522CF" w:rsidP="00D37EFE">
            <w:pPr>
              <w:rPr>
                <w:sz w:val="20"/>
                <w:szCs w:val="20"/>
              </w:rPr>
            </w:pPr>
            <w:r w:rsidRPr="00D923C4">
              <w:rPr>
                <w:sz w:val="20"/>
                <w:szCs w:val="20"/>
              </w:rPr>
              <w:t>&lt;index&gt;</w:t>
            </w:r>
          </w:p>
        </w:tc>
        <w:tc>
          <w:tcPr>
            <w:tcW w:w="1134" w:type="dxa"/>
          </w:tcPr>
          <w:p w14:paraId="7580204B" w14:textId="44C04A4C" w:rsidR="0028532D" w:rsidRPr="00D923C4" w:rsidRDefault="00B522CF" w:rsidP="00D37EFE">
            <w:pPr>
              <w:rPr>
                <w:sz w:val="20"/>
                <w:szCs w:val="20"/>
              </w:rPr>
            </w:pPr>
            <w:r w:rsidRPr="00D923C4">
              <w:rPr>
                <w:sz w:val="20"/>
                <w:szCs w:val="20"/>
              </w:rPr>
              <w:t>int</w:t>
            </w:r>
          </w:p>
        </w:tc>
        <w:tc>
          <w:tcPr>
            <w:tcW w:w="7597" w:type="dxa"/>
          </w:tcPr>
          <w:p w14:paraId="4F63C432" w14:textId="0214C4CA" w:rsidR="0028532D" w:rsidRPr="00D923C4" w:rsidRDefault="001C367B" w:rsidP="001C367B">
            <w:pPr>
              <w:spacing w:line="240" w:lineRule="auto"/>
              <w:rPr>
                <w:sz w:val="20"/>
                <w:szCs w:val="20"/>
              </w:rPr>
            </w:pPr>
            <w:r w:rsidRPr="00D923C4">
              <w:rPr>
                <w:sz w:val="20"/>
                <w:szCs w:val="20"/>
              </w:rPr>
              <w:t>This starts with 1 and increases by one for each new $toolset.</w:t>
            </w:r>
          </w:p>
        </w:tc>
      </w:tr>
    </w:tbl>
    <w:p w14:paraId="4BC2B707" w14:textId="37447398" w:rsidR="001C367B" w:rsidRDefault="001C367B" w:rsidP="001C367B">
      <w:pPr>
        <w:pStyle w:val="Rubrik3"/>
      </w:pPr>
      <w:bookmarkStart w:id="992" w:name="_($TPTOOLSET_&lt;tools&gt;_&lt;toollist&gt;"/>
      <w:bookmarkEnd w:id="992"/>
      <w:r>
        <w:t>(</w:t>
      </w:r>
      <w:hyperlink w:anchor="_($TPTOOLSET_&lt;tools&gt;_&lt;toollist&gt;" w:history="1">
        <w:r w:rsidRPr="001C367B">
          <w:rPr>
            <w:rStyle w:val="Hyperlnk"/>
            <w:bdr w:val="none" w:sz="0" w:space="0" w:color="auto"/>
          </w:rPr>
          <w:t>$TPTOOLSET</w:t>
        </w:r>
      </w:hyperlink>
      <w:r>
        <w:t xml:space="preserve"> &lt;tools&gt; &lt;tool</w:t>
      </w:r>
      <w:r w:rsidR="00D923C4">
        <w:t>-</w:t>
      </w:r>
      <w:r>
        <w:t>list&gt; &lt;allpos&gt;)</w:t>
      </w:r>
    </w:p>
    <w:p w14:paraId="002BCC9E" w14:textId="15D34748" w:rsidR="00F476A3" w:rsidRDefault="00F476A3" w:rsidP="00F476A3">
      <w:r>
        <w:t>This instruction is for a toolset inside a toolpath. It has another syntax then $toolset. Probably we will change that $toolset will have the $tptoolset argument in the future.</w:t>
      </w:r>
    </w:p>
    <w:tbl>
      <w:tblPr>
        <w:tblStyle w:val="Tabellrutnt"/>
        <w:tblW w:w="0" w:type="auto"/>
        <w:tblInd w:w="108" w:type="dxa"/>
        <w:tblLook w:val="04A0" w:firstRow="1" w:lastRow="0" w:firstColumn="1" w:lastColumn="0" w:noHBand="0" w:noVBand="1"/>
      </w:tblPr>
      <w:tblGrid>
        <w:gridCol w:w="1843"/>
        <w:gridCol w:w="1134"/>
        <w:gridCol w:w="7597"/>
      </w:tblGrid>
      <w:tr w:rsidR="00D923C4" w:rsidRPr="00D923C4" w14:paraId="70DEEF0E" w14:textId="77777777" w:rsidTr="00D923C4">
        <w:tc>
          <w:tcPr>
            <w:tcW w:w="1843" w:type="dxa"/>
          </w:tcPr>
          <w:p w14:paraId="4B5307B7" w14:textId="214CB3EE" w:rsidR="00D923C4" w:rsidRPr="00D923C4" w:rsidRDefault="00D923C4" w:rsidP="00F476A3">
            <w:pPr>
              <w:rPr>
                <w:sz w:val="20"/>
                <w:szCs w:val="20"/>
              </w:rPr>
            </w:pPr>
            <w:r w:rsidRPr="00D923C4">
              <w:rPr>
                <w:sz w:val="20"/>
                <w:szCs w:val="20"/>
              </w:rPr>
              <w:t>&lt;tools&gt;</w:t>
            </w:r>
          </w:p>
        </w:tc>
        <w:tc>
          <w:tcPr>
            <w:tcW w:w="1134" w:type="dxa"/>
          </w:tcPr>
          <w:p w14:paraId="4B5BDBBC" w14:textId="1420BDCE" w:rsidR="00D923C4" w:rsidRPr="00D923C4" w:rsidRDefault="00D923C4" w:rsidP="00F476A3">
            <w:pPr>
              <w:rPr>
                <w:sz w:val="20"/>
                <w:szCs w:val="20"/>
              </w:rPr>
            </w:pPr>
            <w:r w:rsidRPr="00D923C4">
              <w:rPr>
                <w:sz w:val="20"/>
                <w:szCs w:val="20"/>
              </w:rPr>
              <w:t>&lt;int&gt;</w:t>
            </w:r>
          </w:p>
        </w:tc>
        <w:tc>
          <w:tcPr>
            <w:tcW w:w="7597" w:type="dxa"/>
          </w:tcPr>
          <w:p w14:paraId="33C0A4AC" w14:textId="107DF458" w:rsidR="00D923C4" w:rsidRPr="00D923C4" w:rsidRDefault="00D923C4" w:rsidP="00D923C4">
            <w:pPr>
              <w:rPr>
                <w:sz w:val="20"/>
                <w:szCs w:val="20"/>
              </w:rPr>
            </w:pPr>
            <w:r w:rsidRPr="00D923C4">
              <w:rPr>
                <w:sz w:val="20"/>
                <w:szCs w:val="20"/>
              </w:rPr>
              <w:t>The value is the summary of all tools that should be active:</w:t>
            </w:r>
          </w:p>
          <w:tbl>
            <w:tblPr>
              <w:tblStyle w:val="Tabellrutnt"/>
              <w:tblW w:w="0" w:type="auto"/>
              <w:tblLook w:val="04A0" w:firstRow="1" w:lastRow="0" w:firstColumn="1" w:lastColumn="0" w:noHBand="0" w:noVBand="1"/>
            </w:tblPr>
            <w:tblGrid>
              <w:gridCol w:w="607"/>
              <w:gridCol w:w="606"/>
              <w:gridCol w:w="605"/>
              <w:gridCol w:w="604"/>
              <w:gridCol w:w="604"/>
              <w:gridCol w:w="604"/>
              <w:gridCol w:w="604"/>
              <w:gridCol w:w="610"/>
              <w:gridCol w:w="610"/>
              <w:gridCol w:w="611"/>
              <w:gridCol w:w="653"/>
              <w:gridCol w:w="653"/>
            </w:tblGrid>
            <w:tr w:rsidR="00D923C4" w:rsidRPr="00D923C4" w14:paraId="3D7B2BDA" w14:textId="77777777" w:rsidTr="001C6F4E">
              <w:tc>
                <w:tcPr>
                  <w:tcW w:w="616" w:type="dxa"/>
                </w:tcPr>
                <w:p w14:paraId="007A23B2" w14:textId="77777777" w:rsidR="00D923C4" w:rsidRPr="00D923C4" w:rsidRDefault="00D923C4" w:rsidP="00D923C4">
                  <w:pPr>
                    <w:rPr>
                      <w:sz w:val="20"/>
                      <w:szCs w:val="20"/>
                    </w:rPr>
                  </w:pPr>
                  <w:r w:rsidRPr="00D923C4">
                    <w:rPr>
                      <w:sz w:val="20"/>
                      <w:szCs w:val="20"/>
                    </w:rPr>
                    <w:t>T1</w:t>
                  </w:r>
                </w:p>
              </w:tc>
              <w:tc>
                <w:tcPr>
                  <w:tcW w:w="615" w:type="dxa"/>
                </w:tcPr>
                <w:p w14:paraId="68B80288" w14:textId="77777777" w:rsidR="00D923C4" w:rsidRPr="00D923C4" w:rsidRDefault="00D923C4" w:rsidP="00D923C4">
                  <w:pPr>
                    <w:rPr>
                      <w:sz w:val="20"/>
                      <w:szCs w:val="20"/>
                    </w:rPr>
                  </w:pPr>
                  <w:r w:rsidRPr="00D923C4">
                    <w:rPr>
                      <w:sz w:val="20"/>
                      <w:szCs w:val="20"/>
                    </w:rPr>
                    <w:t>T2</w:t>
                  </w:r>
                </w:p>
              </w:tc>
              <w:tc>
                <w:tcPr>
                  <w:tcW w:w="614" w:type="dxa"/>
                </w:tcPr>
                <w:p w14:paraId="76461550" w14:textId="77777777" w:rsidR="00D923C4" w:rsidRPr="00D923C4" w:rsidRDefault="00D923C4" w:rsidP="00D923C4">
                  <w:pPr>
                    <w:rPr>
                      <w:sz w:val="20"/>
                      <w:szCs w:val="20"/>
                    </w:rPr>
                  </w:pPr>
                  <w:r w:rsidRPr="00D923C4">
                    <w:rPr>
                      <w:sz w:val="20"/>
                      <w:szCs w:val="20"/>
                    </w:rPr>
                    <w:t>T3</w:t>
                  </w:r>
                </w:p>
              </w:tc>
              <w:tc>
                <w:tcPr>
                  <w:tcW w:w="614" w:type="dxa"/>
                </w:tcPr>
                <w:p w14:paraId="79AC97AB" w14:textId="77777777" w:rsidR="00D923C4" w:rsidRPr="00D923C4" w:rsidRDefault="00D923C4" w:rsidP="00D923C4">
                  <w:pPr>
                    <w:rPr>
                      <w:sz w:val="20"/>
                      <w:szCs w:val="20"/>
                    </w:rPr>
                  </w:pPr>
                  <w:r w:rsidRPr="00D923C4">
                    <w:rPr>
                      <w:sz w:val="20"/>
                      <w:szCs w:val="20"/>
                    </w:rPr>
                    <w:t>T4</w:t>
                  </w:r>
                </w:p>
              </w:tc>
              <w:tc>
                <w:tcPr>
                  <w:tcW w:w="614" w:type="dxa"/>
                </w:tcPr>
                <w:p w14:paraId="6D4373D4" w14:textId="77777777" w:rsidR="00D923C4" w:rsidRPr="00D923C4" w:rsidRDefault="00D923C4" w:rsidP="00D923C4">
                  <w:pPr>
                    <w:rPr>
                      <w:sz w:val="20"/>
                      <w:szCs w:val="20"/>
                    </w:rPr>
                  </w:pPr>
                  <w:r w:rsidRPr="00D923C4">
                    <w:rPr>
                      <w:sz w:val="20"/>
                      <w:szCs w:val="20"/>
                    </w:rPr>
                    <w:t>T5</w:t>
                  </w:r>
                </w:p>
              </w:tc>
              <w:tc>
                <w:tcPr>
                  <w:tcW w:w="614" w:type="dxa"/>
                </w:tcPr>
                <w:p w14:paraId="4FBF7DD5" w14:textId="77777777" w:rsidR="00D923C4" w:rsidRPr="00D923C4" w:rsidRDefault="00D923C4" w:rsidP="00D923C4">
                  <w:pPr>
                    <w:rPr>
                      <w:sz w:val="20"/>
                      <w:szCs w:val="20"/>
                    </w:rPr>
                  </w:pPr>
                  <w:r w:rsidRPr="00D923C4">
                    <w:rPr>
                      <w:sz w:val="20"/>
                      <w:szCs w:val="20"/>
                    </w:rPr>
                    <w:t>T6</w:t>
                  </w:r>
                </w:p>
              </w:tc>
              <w:tc>
                <w:tcPr>
                  <w:tcW w:w="614" w:type="dxa"/>
                </w:tcPr>
                <w:p w14:paraId="004B2AED" w14:textId="77777777" w:rsidR="00D923C4" w:rsidRPr="00D923C4" w:rsidRDefault="00D923C4" w:rsidP="00D923C4">
                  <w:pPr>
                    <w:rPr>
                      <w:sz w:val="20"/>
                      <w:szCs w:val="20"/>
                    </w:rPr>
                  </w:pPr>
                  <w:r w:rsidRPr="00D923C4">
                    <w:rPr>
                      <w:sz w:val="20"/>
                      <w:szCs w:val="20"/>
                    </w:rPr>
                    <w:t>T7</w:t>
                  </w:r>
                </w:p>
              </w:tc>
              <w:tc>
                <w:tcPr>
                  <w:tcW w:w="614" w:type="dxa"/>
                </w:tcPr>
                <w:p w14:paraId="5EBA71B4" w14:textId="77777777" w:rsidR="00D923C4" w:rsidRPr="00D923C4" w:rsidRDefault="00D923C4" w:rsidP="00D923C4">
                  <w:pPr>
                    <w:rPr>
                      <w:sz w:val="20"/>
                      <w:szCs w:val="20"/>
                    </w:rPr>
                  </w:pPr>
                  <w:r w:rsidRPr="00D923C4">
                    <w:rPr>
                      <w:sz w:val="20"/>
                      <w:szCs w:val="20"/>
                    </w:rPr>
                    <w:t>T8</w:t>
                  </w:r>
                </w:p>
              </w:tc>
              <w:tc>
                <w:tcPr>
                  <w:tcW w:w="614" w:type="dxa"/>
                </w:tcPr>
                <w:p w14:paraId="31A8FBA8" w14:textId="77777777" w:rsidR="00D923C4" w:rsidRPr="00D923C4" w:rsidRDefault="00D923C4" w:rsidP="00D923C4">
                  <w:pPr>
                    <w:rPr>
                      <w:sz w:val="20"/>
                      <w:szCs w:val="20"/>
                    </w:rPr>
                  </w:pPr>
                  <w:r w:rsidRPr="00D923C4">
                    <w:rPr>
                      <w:sz w:val="20"/>
                      <w:szCs w:val="20"/>
                    </w:rPr>
                    <w:t>T9</w:t>
                  </w:r>
                </w:p>
              </w:tc>
              <w:tc>
                <w:tcPr>
                  <w:tcW w:w="614" w:type="dxa"/>
                </w:tcPr>
                <w:p w14:paraId="3ACB2829" w14:textId="77777777" w:rsidR="00D923C4" w:rsidRPr="00D923C4" w:rsidRDefault="00D923C4" w:rsidP="00D923C4">
                  <w:pPr>
                    <w:rPr>
                      <w:sz w:val="20"/>
                      <w:szCs w:val="20"/>
                    </w:rPr>
                  </w:pPr>
                  <w:r w:rsidRPr="00D923C4">
                    <w:rPr>
                      <w:sz w:val="20"/>
                      <w:szCs w:val="20"/>
                    </w:rPr>
                    <w:t>T10</w:t>
                  </w:r>
                </w:p>
              </w:tc>
              <w:tc>
                <w:tcPr>
                  <w:tcW w:w="614" w:type="dxa"/>
                </w:tcPr>
                <w:p w14:paraId="1ED0755A" w14:textId="77777777" w:rsidR="00D923C4" w:rsidRPr="00D923C4" w:rsidRDefault="00D923C4" w:rsidP="00D923C4">
                  <w:pPr>
                    <w:rPr>
                      <w:sz w:val="20"/>
                      <w:szCs w:val="20"/>
                    </w:rPr>
                  </w:pPr>
                  <w:r w:rsidRPr="00D923C4">
                    <w:rPr>
                      <w:sz w:val="20"/>
                      <w:szCs w:val="20"/>
                    </w:rPr>
                    <w:t>T11</w:t>
                  </w:r>
                </w:p>
              </w:tc>
              <w:tc>
                <w:tcPr>
                  <w:tcW w:w="614" w:type="dxa"/>
                </w:tcPr>
                <w:p w14:paraId="3E32C9F9" w14:textId="77777777" w:rsidR="00D923C4" w:rsidRPr="00D923C4" w:rsidRDefault="00D923C4" w:rsidP="00D923C4">
                  <w:pPr>
                    <w:rPr>
                      <w:sz w:val="20"/>
                      <w:szCs w:val="20"/>
                    </w:rPr>
                  </w:pPr>
                  <w:r w:rsidRPr="00D923C4">
                    <w:rPr>
                      <w:sz w:val="20"/>
                      <w:szCs w:val="20"/>
                    </w:rPr>
                    <w:t>T12</w:t>
                  </w:r>
                </w:p>
              </w:tc>
            </w:tr>
            <w:tr w:rsidR="00D923C4" w:rsidRPr="00D923C4" w14:paraId="05EC96FC" w14:textId="77777777" w:rsidTr="001C6F4E">
              <w:tc>
                <w:tcPr>
                  <w:tcW w:w="616" w:type="dxa"/>
                </w:tcPr>
                <w:p w14:paraId="394E0E3B" w14:textId="77777777" w:rsidR="00D923C4" w:rsidRPr="00D923C4" w:rsidRDefault="00D923C4" w:rsidP="00D923C4">
                  <w:pPr>
                    <w:rPr>
                      <w:sz w:val="20"/>
                      <w:szCs w:val="20"/>
                    </w:rPr>
                  </w:pPr>
                  <w:r w:rsidRPr="00D923C4">
                    <w:rPr>
                      <w:sz w:val="20"/>
                      <w:szCs w:val="20"/>
                    </w:rPr>
                    <w:lastRenderedPageBreak/>
                    <w:t>1</w:t>
                  </w:r>
                </w:p>
              </w:tc>
              <w:tc>
                <w:tcPr>
                  <w:tcW w:w="615" w:type="dxa"/>
                </w:tcPr>
                <w:p w14:paraId="0284C494" w14:textId="77777777" w:rsidR="00D923C4" w:rsidRPr="00D923C4" w:rsidRDefault="00D923C4" w:rsidP="00D923C4">
                  <w:pPr>
                    <w:rPr>
                      <w:sz w:val="20"/>
                      <w:szCs w:val="20"/>
                    </w:rPr>
                  </w:pPr>
                  <w:r w:rsidRPr="00D923C4">
                    <w:rPr>
                      <w:sz w:val="20"/>
                      <w:szCs w:val="20"/>
                    </w:rPr>
                    <w:t>2</w:t>
                  </w:r>
                </w:p>
              </w:tc>
              <w:tc>
                <w:tcPr>
                  <w:tcW w:w="614" w:type="dxa"/>
                </w:tcPr>
                <w:p w14:paraId="3A761EC2" w14:textId="77777777" w:rsidR="00D923C4" w:rsidRPr="00D923C4" w:rsidRDefault="00D923C4" w:rsidP="00D923C4">
                  <w:pPr>
                    <w:rPr>
                      <w:sz w:val="20"/>
                      <w:szCs w:val="20"/>
                    </w:rPr>
                  </w:pPr>
                  <w:r w:rsidRPr="00D923C4">
                    <w:rPr>
                      <w:sz w:val="20"/>
                      <w:szCs w:val="20"/>
                    </w:rPr>
                    <w:t>4</w:t>
                  </w:r>
                </w:p>
              </w:tc>
              <w:tc>
                <w:tcPr>
                  <w:tcW w:w="614" w:type="dxa"/>
                </w:tcPr>
                <w:p w14:paraId="6086CCC6" w14:textId="77777777" w:rsidR="00D923C4" w:rsidRPr="00D923C4" w:rsidRDefault="00D923C4" w:rsidP="00D923C4">
                  <w:pPr>
                    <w:rPr>
                      <w:sz w:val="20"/>
                      <w:szCs w:val="20"/>
                    </w:rPr>
                  </w:pPr>
                  <w:r w:rsidRPr="00D923C4">
                    <w:rPr>
                      <w:sz w:val="20"/>
                      <w:szCs w:val="20"/>
                    </w:rPr>
                    <w:t>8</w:t>
                  </w:r>
                </w:p>
              </w:tc>
              <w:tc>
                <w:tcPr>
                  <w:tcW w:w="614" w:type="dxa"/>
                </w:tcPr>
                <w:p w14:paraId="2E6A9FAC" w14:textId="77777777" w:rsidR="00D923C4" w:rsidRPr="00D923C4" w:rsidRDefault="00D923C4" w:rsidP="00D923C4">
                  <w:pPr>
                    <w:rPr>
                      <w:sz w:val="20"/>
                      <w:szCs w:val="20"/>
                    </w:rPr>
                  </w:pPr>
                  <w:r w:rsidRPr="00D923C4">
                    <w:rPr>
                      <w:sz w:val="20"/>
                      <w:szCs w:val="20"/>
                    </w:rPr>
                    <w:t>16</w:t>
                  </w:r>
                </w:p>
              </w:tc>
              <w:tc>
                <w:tcPr>
                  <w:tcW w:w="614" w:type="dxa"/>
                </w:tcPr>
                <w:p w14:paraId="4B7C57DC" w14:textId="77777777" w:rsidR="00D923C4" w:rsidRPr="00D923C4" w:rsidRDefault="00D923C4" w:rsidP="00D923C4">
                  <w:pPr>
                    <w:rPr>
                      <w:sz w:val="20"/>
                      <w:szCs w:val="20"/>
                    </w:rPr>
                  </w:pPr>
                  <w:r w:rsidRPr="00D923C4">
                    <w:rPr>
                      <w:sz w:val="20"/>
                      <w:szCs w:val="20"/>
                    </w:rPr>
                    <w:t>32</w:t>
                  </w:r>
                </w:p>
              </w:tc>
              <w:tc>
                <w:tcPr>
                  <w:tcW w:w="614" w:type="dxa"/>
                </w:tcPr>
                <w:p w14:paraId="7C436C9C" w14:textId="77777777" w:rsidR="00D923C4" w:rsidRPr="00D923C4" w:rsidRDefault="00D923C4" w:rsidP="00D923C4">
                  <w:pPr>
                    <w:rPr>
                      <w:sz w:val="20"/>
                      <w:szCs w:val="20"/>
                    </w:rPr>
                  </w:pPr>
                  <w:r w:rsidRPr="00D923C4">
                    <w:rPr>
                      <w:sz w:val="20"/>
                      <w:szCs w:val="20"/>
                    </w:rPr>
                    <w:t>64</w:t>
                  </w:r>
                </w:p>
              </w:tc>
              <w:tc>
                <w:tcPr>
                  <w:tcW w:w="614" w:type="dxa"/>
                </w:tcPr>
                <w:p w14:paraId="41AA86C5" w14:textId="77777777" w:rsidR="00D923C4" w:rsidRPr="00D923C4" w:rsidRDefault="00D923C4" w:rsidP="00D923C4">
                  <w:pPr>
                    <w:rPr>
                      <w:sz w:val="20"/>
                      <w:szCs w:val="20"/>
                    </w:rPr>
                  </w:pPr>
                  <w:r w:rsidRPr="00D923C4">
                    <w:rPr>
                      <w:sz w:val="20"/>
                      <w:szCs w:val="20"/>
                    </w:rPr>
                    <w:t>128</w:t>
                  </w:r>
                </w:p>
              </w:tc>
              <w:tc>
                <w:tcPr>
                  <w:tcW w:w="614" w:type="dxa"/>
                </w:tcPr>
                <w:p w14:paraId="46011533" w14:textId="77777777" w:rsidR="00D923C4" w:rsidRPr="00D923C4" w:rsidRDefault="00D923C4" w:rsidP="00D923C4">
                  <w:pPr>
                    <w:rPr>
                      <w:sz w:val="20"/>
                      <w:szCs w:val="20"/>
                    </w:rPr>
                  </w:pPr>
                  <w:r w:rsidRPr="00D923C4">
                    <w:rPr>
                      <w:sz w:val="20"/>
                      <w:szCs w:val="20"/>
                    </w:rPr>
                    <w:t>256</w:t>
                  </w:r>
                </w:p>
              </w:tc>
              <w:tc>
                <w:tcPr>
                  <w:tcW w:w="614" w:type="dxa"/>
                </w:tcPr>
                <w:p w14:paraId="32971301" w14:textId="77777777" w:rsidR="00D923C4" w:rsidRPr="00D923C4" w:rsidRDefault="00D923C4" w:rsidP="00D923C4">
                  <w:pPr>
                    <w:rPr>
                      <w:sz w:val="20"/>
                      <w:szCs w:val="20"/>
                    </w:rPr>
                  </w:pPr>
                  <w:r w:rsidRPr="00D923C4">
                    <w:rPr>
                      <w:sz w:val="20"/>
                      <w:szCs w:val="20"/>
                    </w:rPr>
                    <w:t>512</w:t>
                  </w:r>
                </w:p>
              </w:tc>
              <w:tc>
                <w:tcPr>
                  <w:tcW w:w="614" w:type="dxa"/>
                </w:tcPr>
                <w:p w14:paraId="68C0E028" w14:textId="77777777" w:rsidR="00D923C4" w:rsidRPr="00D923C4" w:rsidRDefault="00D923C4" w:rsidP="00D923C4">
                  <w:pPr>
                    <w:rPr>
                      <w:sz w:val="20"/>
                      <w:szCs w:val="20"/>
                    </w:rPr>
                  </w:pPr>
                  <w:r w:rsidRPr="00D923C4">
                    <w:rPr>
                      <w:sz w:val="20"/>
                      <w:szCs w:val="20"/>
                    </w:rPr>
                    <w:t>1024</w:t>
                  </w:r>
                </w:p>
              </w:tc>
              <w:tc>
                <w:tcPr>
                  <w:tcW w:w="614" w:type="dxa"/>
                </w:tcPr>
                <w:p w14:paraId="4A6453B8" w14:textId="77777777" w:rsidR="00D923C4" w:rsidRPr="00D923C4" w:rsidRDefault="00D923C4" w:rsidP="00D923C4">
                  <w:pPr>
                    <w:rPr>
                      <w:sz w:val="20"/>
                      <w:szCs w:val="20"/>
                    </w:rPr>
                  </w:pPr>
                  <w:r w:rsidRPr="00D923C4">
                    <w:rPr>
                      <w:sz w:val="20"/>
                      <w:szCs w:val="20"/>
                    </w:rPr>
                    <w:t>2048</w:t>
                  </w:r>
                </w:p>
              </w:tc>
            </w:tr>
          </w:tbl>
          <w:p w14:paraId="6068EC8E" w14:textId="77777777" w:rsidR="00D923C4" w:rsidRPr="00D923C4" w:rsidRDefault="00D923C4" w:rsidP="00D923C4">
            <w:pPr>
              <w:rPr>
                <w:sz w:val="20"/>
                <w:szCs w:val="20"/>
              </w:rPr>
            </w:pPr>
            <w:r w:rsidRPr="00D923C4">
              <w:rPr>
                <w:sz w:val="20"/>
                <w:szCs w:val="20"/>
              </w:rPr>
              <w:t>Examples:</w:t>
            </w:r>
          </w:p>
          <w:p w14:paraId="3447E777" w14:textId="77777777" w:rsidR="00D923C4" w:rsidRPr="00D923C4" w:rsidRDefault="00D923C4" w:rsidP="00D923C4">
            <w:pPr>
              <w:rPr>
                <w:sz w:val="20"/>
                <w:szCs w:val="20"/>
              </w:rPr>
            </w:pPr>
            <w:r w:rsidRPr="00D923C4">
              <w:rPr>
                <w:sz w:val="20"/>
                <w:szCs w:val="20"/>
              </w:rPr>
              <w:t>Use T1 and T3 the tools value will be (1+4)=5</w:t>
            </w:r>
          </w:p>
          <w:p w14:paraId="1E09967D" w14:textId="45879EF1" w:rsidR="00D923C4" w:rsidRPr="00D923C4" w:rsidRDefault="00D923C4" w:rsidP="00D923C4">
            <w:pPr>
              <w:rPr>
                <w:sz w:val="20"/>
                <w:szCs w:val="20"/>
              </w:rPr>
            </w:pPr>
            <w:r w:rsidRPr="00D923C4">
              <w:rPr>
                <w:sz w:val="20"/>
                <w:szCs w:val="20"/>
              </w:rPr>
              <w:t>Use T1 and T12 the tools value will be (1+2048)=2049</w:t>
            </w:r>
          </w:p>
        </w:tc>
      </w:tr>
      <w:tr w:rsidR="00D923C4" w:rsidRPr="00D923C4" w14:paraId="7C01D89C" w14:textId="77777777" w:rsidTr="00D923C4">
        <w:tc>
          <w:tcPr>
            <w:tcW w:w="1843" w:type="dxa"/>
          </w:tcPr>
          <w:p w14:paraId="3385EE63" w14:textId="7BC39412" w:rsidR="00D923C4" w:rsidRPr="00D923C4" w:rsidRDefault="00D923C4" w:rsidP="00F476A3">
            <w:pPr>
              <w:rPr>
                <w:sz w:val="20"/>
                <w:szCs w:val="20"/>
              </w:rPr>
            </w:pPr>
            <w:r w:rsidRPr="00D923C4">
              <w:rPr>
                <w:sz w:val="20"/>
                <w:szCs w:val="20"/>
              </w:rPr>
              <w:lastRenderedPageBreak/>
              <w:t>&lt;tool-list&gt;</w:t>
            </w:r>
          </w:p>
        </w:tc>
        <w:tc>
          <w:tcPr>
            <w:tcW w:w="1134" w:type="dxa"/>
          </w:tcPr>
          <w:p w14:paraId="34172102" w14:textId="338B97FC" w:rsidR="00D923C4" w:rsidRPr="00D923C4" w:rsidRDefault="00D923C4" w:rsidP="00F476A3">
            <w:pPr>
              <w:rPr>
                <w:sz w:val="20"/>
                <w:szCs w:val="20"/>
              </w:rPr>
            </w:pPr>
            <w:r w:rsidRPr="00D923C4">
              <w:rPr>
                <w:sz w:val="20"/>
                <w:szCs w:val="20"/>
              </w:rPr>
              <w:t>list</w:t>
            </w:r>
          </w:p>
        </w:tc>
        <w:tc>
          <w:tcPr>
            <w:tcW w:w="7597" w:type="dxa"/>
          </w:tcPr>
          <w:p w14:paraId="17A80C13" w14:textId="77777777" w:rsidR="00D923C4" w:rsidRPr="00D923C4" w:rsidRDefault="00D923C4" w:rsidP="00F476A3">
            <w:pPr>
              <w:rPr>
                <w:sz w:val="20"/>
                <w:szCs w:val="20"/>
              </w:rPr>
            </w:pPr>
            <w:r w:rsidRPr="00D923C4">
              <w:rPr>
                <w:sz w:val="20"/>
                <w:szCs w:val="20"/>
              </w:rPr>
              <w:t>This is a list of reals with the distance between the tools.</w:t>
            </w:r>
          </w:p>
          <w:p w14:paraId="29FC6640" w14:textId="77777777" w:rsidR="00D923C4" w:rsidRPr="00D923C4" w:rsidRDefault="00D923C4" w:rsidP="00F476A3">
            <w:pPr>
              <w:rPr>
                <w:sz w:val="20"/>
                <w:szCs w:val="20"/>
              </w:rPr>
            </w:pPr>
            <w:r w:rsidRPr="00D923C4">
              <w:rPr>
                <w:noProof/>
                <w:szCs w:val="20"/>
              </w:rPr>
              <w:drawing>
                <wp:inline distT="0" distB="0" distL="0" distR="0" wp14:anchorId="557C2CBD" wp14:editId="17CD2E59">
                  <wp:extent cx="1876567" cy="717705"/>
                  <wp:effectExtent l="0" t="0" r="0" b="0"/>
                  <wp:docPr id="951361154" name="Bildobjekt 95136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5750" name=""/>
                          <pic:cNvPicPr/>
                        </pic:nvPicPr>
                        <pic:blipFill>
                          <a:blip r:embed="rId120"/>
                          <a:stretch>
                            <a:fillRect/>
                          </a:stretch>
                        </pic:blipFill>
                        <pic:spPr>
                          <a:xfrm>
                            <a:off x="0" y="0"/>
                            <a:ext cx="1906846" cy="729286"/>
                          </a:xfrm>
                          <a:prstGeom prst="rect">
                            <a:avLst/>
                          </a:prstGeom>
                        </pic:spPr>
                      </pic:pic>
                    </a:graphicData>
                  </a:graphic>
                </wp:inline>
              </w:drawing>
            </w:r>
          </w:p>
          <w:p w14:paraId="75F9DBFC" w14:textId="77777777" w:rsidR="00D923C4" w:rsidRPr="00D923C4" w:rsidRDefault="00D923C4" w:rsidP="00F476A3">
            <w:pPr>
              <w:rPr>
                <w:sz w:val="20"/>
                <w:szCs w:val="20"/>
              </w:rPr>
            </w:pPr>
            <w:r w:rsidRPr="00D923C4">
              <w:rPr>
                <w:sz w:val="20"/>
                <w:szCs w:val="20"/>
              </w:rPr>
              <w:t>Example: '(500.0 500.0 500.0)</w:t>
            </w:r>
          </w:p>
          <w:p w14:paraId="765A29C8" w14:textId="01D6F32F" w:rsidR="00D923C4" w:rsidRPr="00D923C4" w:rsidRDefault="00D923C4" w:rsidP="00F476A3">
            <w:pPr>
              <w:rPr>
                <w:sz w:val="20"/>
                <w:szCs w:val="20"/>
              </w:rPr>
            </w:pPr>
            <w:r w:rsidRPr="00D923C4">
              <w:rPr>
                <w:sz w:val="20"/>
                <w:szCs w:val="20"/>
              </w:rPr>
              <w:t>It is now possible to have complete control of the tool distances.</w:t>
            </w:r>
          </w:p>
        </w:tc>
      </w:tr>
      <w:tr w:rsidR="00D923C4" w:rsidRPr="00D923C4" w14:paraId="0938A972" w14:textId="77777777" w:rsidTr="00D923C4">
        <w:tc>
          <w:tcPr>
            <w:tcW w:w="1843" w:type="dxa"/>
          </w:tcPr>
          <w:p w14:paraId="6DDFDBB8" w14:textId="028BBE2E" w:rsidR="00D923C4" w:rsidRPr="00D923C4" w:rsidRDefault="00D923C4" w:rsidP="00F476A3">
            <w:pPr>
              <w:rPr>
                <w:sz w:val="20"/>
                <w:szCs w:val="20"/>
              </w:rPr>
            </w:pPr>
            <w:r w:rsidRPr="00D923C4">
              <w:rPr>
                <w:sz w:val="20"/>
                <w:szCs w:val="20"/>
              </w:rPr>
              <w:t>&lt;allpos&gt;</w:t>
            </w:r>
          </w:p>
        </w:tc>
        <w:tc>
          <w:tcPr>
            <w:tcW w:w="1134" w:type="dxa"/>
          </w:tcPr>
          <w:p w14:paraId="3FFD1635" w14:textId="18AACE0B" w:rsidR="00D923C4" w:rsidRPr="00D923C4" w:rsidRDefault="00D923C4" w:rsidP="00F476A3">
            <w:pPr>
              <w:rPr>
                <w:sz w:val="20"/>
                <w:szCs w:val="20"/>
              </w:rPr>
            </w:pPr>
            <w:r w:rsidRPr="00D923C4">
              <w:rPr>
                <w:sz w:val="20"/>
                <w:szCs w:val="20"/>
              </w:rPr>
              <w:t>list</w:t>
            </w:r>
          </w:p>
        </w:tc>
        <w:tc>
          <w:tcPr>
            <w:tcW w:w="7597" w:type="dxa"/>
          </w:tcPr>
          <w:p w14:paraId="6B49CC8A" w14:textId="64F69F39" w:rsidR="00D923C4" w:rsidRPr="00D923C4" w:rsidRDefault="00B425CC" w:rsidP="00F476A3">
            <w:pPr>
              <w:rPr>
                <w:sz w:val="20"/>
                <w:szCs w:val="20"/>
              </w:rPr>
            </w:pPr>
            <w:r w:rsidRPr="00456A9C">
              <w:rPr>
                <w:sz w:val="20"/>
                <w:szCs w:val="20"/>
              </w:rPr>
              <w:t>A list of three reals that describe the</w:t>
            </w:r>
            <w:r>
              <w:rPr>
                <w:sz w:val="20"/>
                <w:szCs w:val="20"/>
              </w:rPr>
              <w:t xml:space="preserve"> first cutting position. It is a good solution to move to this point at the same time as the heads moves to correct tool distances.</w:t>
            </w:r>
          </w:p>
        </w:tc>
      </w:tr>
    </w:tbl>
    <w:p w14:paraId="76745862" w14:textId="77777777" w:rsidR="00DE2A46" w:rsidRDefault="00DE2A46" w:rsidP="00DE2A46">
      <w:bookmarkStart w:id="993" w:name="_Toc146888089"/>
    </w:p>
    <w:p w14:paraId="369CBA27" w14:textId="7BE760AA" w:rsidR="001752A5" w:rsidRDefault="00B927A4" w:rsidP="0097488D">
      <w:pPr>
        <w:pStyle w:val="Rubrik1"/>
      </w:pPr>
      <w:bookmarkStart w:id="994" w:name="_Toc197942797"/>
      <w:bookmarkEnd w:id="938"/>
      <w:r>
        <w:lastRenderedPageBreak/>
        <w:t>I</w:t>
      </w:r>
      <w:r w:rsidR="001752A5">
        <w:t>mportant variables</w:t>
      </w:r>
      <w:r w:rsidR="004A32CD">
        <w:t xml:space="preserve"> </w:t>
      </w:r>
      <w:r>
        <w:t xml:space="preserve">for </w:t>
      </w:r>
      <w:r w:rsidR="004A32CD">
        <w:t xml:space="preserve">Z-axis and </w:t>
      </w:r>
      <w:r>
        <w:t>s</w:t>
      </w:r>
      <w:r w:rsidR="004A32CD">
        <w:t>ensoring</w:t>
      </w:r>
      <w:bookmarkEnd w:id="993"/>
      <w:bookmarkEnd w:id="994"/>
    </w:p>
    <w:p w14:paraId="27C2E875" w14:textId="56CC8A73" w:rsidR="001752A5" w:rsidRDefault="001752A5" w:rsidP="001752A5">
      <w:pPr>
        <w:pStyle w:val="Rubrik3"/>
      </w:pPr>
      <w:r w:rsidRPr="00E14E8D">
        <w:t>*</w:t>
      </w:r>
      <w:bookmarkStart w:id="995" w:name="ZAxisOption"/>
      <w:r w:rsidRPr="00E14E8D">
        <w:t>ZAxisOption</w:t>
      </w:r>
      <w:bookmarkEnd w:id="995"/>
      <w:r w:rsidRPr="00E14E8D">
        <w:t>*</w:t>
      </w:r>
    </w:p>
    <w:p w14:paraId="6D4D599B" w14:textId="73D0BF63" w:rsidR="001752A5" w:rsidRDefault="001752A5" w:rsidP="001752A5">
      <w:r>
        <w:t>0=Fixed axis selected from the Method command</w:t>
      </w:r>
    </w:p>
    <w:p w14:paraId="2A4B1EB8" w14:textId="26397ADF" w:rsidR="001752A5" w:rsidRDefault="001752A5" w:rsidP="001752A5">
      <w:r>
        <w:t>1=CNC controlled selected from the Method command</w:t>
      </w:r>
    </w:p>
    <w:p w14:paraId="2183807F" w14:textId="43E1F6AF" w:rsidR="00E20B25" w:rsidRDefault="00AC3B49" w:rsidP="00DD47CB">
      <w:pPr>
        <w:ind w:firstLine="1304"/>
        <w:rPr>
          <w:b/>
          <w:bCs/>
        </w:rPr>
      </w:pPr>
      <w:bookmarkStart w:id="996" w:name="LINE"/>
      <w:r w:rsidRPr="00B06232">
        <w:rPr>
          <w:b/>
          <w:bCs/>
        </w:rPr>
        <w:t>*</w:t>
      </w:r>
      <w:bookmarkStart w:id="997" w:name="ZAxisType"/>
      <w:r w:rsidRPr="00B06232">
        <w:rPr>
          <w:b/>
          <w:bCs/>
        </w:rPr>
        <w:t>ZAxisType</w:t>
      </w:r>
      <w:bookmarkEnd w:id="997"/>
      <w:r w:rsidRPr="00B06232">
        <w:rPr>
          <w:b/>
          <w:bCs/>
        </w:rPr>
        <w:t>*</w:t>
      </w:r>
    </w:p>
    <w:bookmarkEnd w:id="996"/>
    <w:p w14:paraId="062B8971" w14:textId="4EC17DDA" w:rsidR="00AC3B49" w:rsidRDefault="00AC3B49" w:rsidP="00DD47CB">
      <w:pPr>
        <w:ind w:firstLine="1304"/>
      </w:pPr>
      <w:r>
        <w:t>0=Up/Down Automatic by Water On/Off.</w:t>
      </w:r>
    </w:p>
    <w:p w14:paraId="2295A5C9" w14:textId="2E3084F4" w:rsidR="00E20B25" w:rsidRDefault="00AC3B49" w:rsidP="00DD47CB">
      <w:pPr>
        <w:ind w:firstLine="1304"/>
      </w:pPr>
      <w:r>
        <w:t>1=Up/Down handled by M-codes.</w:t>
      </w:r>
    </w:p>
    <w:p w14:paraId="7D388C83" w14:textId="1BEDD142" w:rsidR="00AC3B49" w:rsidRDefault="00AC3B49" w:rsidP="00DD47CB">
      <w:pPr>
        <w:ind w:firstLine="1304"/>
      </w:pPr>
      <w:r>
        <w:t>2=Z is handled by Z-coordinates.</w:t>
      </w:r>
    </w:p>
    <w:p w14:paraId="4B9D0F98" w14:textId="69957118" w:rsidR="001752A5" w:rsidRDefault="00DD47CB" w:rsidP="00DD47CB">
      <w:r>
        <w:t>2</w:t>
      </w:r>
      <w:r w:rsidR="001752A5">
        <w:t>=By height sensor selected from the Method command</w:t>
      </w:r>
    </w:p>
    <w:p w14:paraId="5665948A" w14:textId="2046F21A" w:rsidR="00AC3B49" w:rsidRDefault="00AC3B49" w:rsidP="001752A5">
      <w:r>
        <w:tab/>
      </w:r>
      <w:r w:rsidRPr="00AC3B49">
        <w:t>*</w:t>
      </w:r>
      <w:bookmarkStart w:id="998" w:name="ZSensoringType"/>
      <w:r w:rsidRPr="00B06232">
        <w:rPr>
          <w:b/>
          <w:bCs/>
        </w:rPr>
        <w:t>ZSensoring</w:t>
      </w:r>
      <w:r w:rsidR="00886166" w:rsidRPr="00B06232">
        <w:rPr>
          <w:b/>
          <w:bCs/>
        </w:rPr>
        <w:t>Type</w:t>
      </w:r>
      <w:bookmarkEnd w:id="998"/>
      <w:r w:rsidRPr="00B06232">
        <w:rPr>
          <w:b/>
          <w:bCs/>
        </w:rPr>
        <w:t>*</w:t>
      </w:r>
    </w:p>
    <w:p w14:paraId="7B15BFCE" w14:textId="5E3286FD" w:rsidR="00AC3B49" w:rsidRDefault="00AC3B49" w:rsidP="001752A5">
      <w:r>
        <w:tab/>
        <w:t>0=Automatic handled by Water On/Off</w:t>
      </w:r>
      <w:r w:rsidR="00886166">
        <w:t>.</w:t>
      </w:r>
    </w:p>
    <w:p w14:paraId="4D5FE94C" w14:textId="458519F1" w:rsidR="00AC3B49" w:rsidRDefault="00AC3B49" w:rsidP="001752A5">
      <w:r>
        <w:tab/>
        <w:t>1=</w:t>
      </w:r>
      <w:r w:rsidR="00886166">
        <w:t>Sensor handled by M-codes.</w:t>
      </w:r>
    </w:p>
    <w:p w14:paraId="7940F883" w14:textId="2C9DF577" w:rsidR="00886166" w:rsidRDefault="00886166" w:rsidP="00886166">
      <w:pPr>
        <w:ind w:left="1304"/>
      </w:pPr>
      <w:r>
        <w:t>2=Sensor handled by Z-coordinates.</w:t>
      </w:r>
    </w:p>
    <w:p w14:paraId="205D3003" w14:textId="12F7FFAC" w:rsidR="00B06232" w:rsidRDefault="00B06232" w:rsidP="00BF060B">
      <w:pPr>
        <w:ind w:firstLine="1304"/>
        <w:rPr>
          <w:b/>
          <w:bCs/>
        </w:rPr>
      </w:pPr>
      <w:r w:rsidRPr="00B06232">
        <w:rPr>
          <w:b/>
          <w:bCs/>
        </w:rPr>
        <w:t>*ZSensoringMode*</w:t>
      </w:r>
    </w:p>
    <w:p w14:paraId="4F1826DA" w14:textId="0378B71E" w:rsidR="006B480A" w:rsidRPr="006B480A" w:rsidRDefault="006B480A" w:rsidP="00BF060B">
      <w:pPr>
        <w:ind w:firstLine="1304"/>
      </w:pPr>
      <w:r w:rsidRPr="006B480A">
        <w:t xml:space="preserve">Controls </w:t>
      </w:r>
      <w:r>
        <w:t>what type of sensoring should be used.</w:t>
      </w:r>
    </w:p>
    <w:p w14:paraId="25E4D7BA" w14:textId="28FD950C" w:rsidR="00B06232" w:rsidRDefault="00B06232" w:rsidP="00BF060B">
      <w:pPr>
        <w:ind w:firstLine="1304"/>
      </w:pPr>
      <w:r w:rsidRPr="00B06232">
        <w:rPr>
          <w:noProof/>
        </w:rPr>
        <w:drawing>
          <wp:inline distT="0" distB="0" distL="0" distR="0" wp14:anchorId="234BA602" wp14:editId="282C65FE">
            <wp:extent cx="2772162" cy="1276528"/>
            <wp:effectExtent l="0" t="0" r="9525" b="0"/>
            <wp:docPr id="38"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772162" cy="1276528"/>
                    </a:xfrm>
                    <a:prstGeom prst="rect">
                      <a:avLst/>
                    </a:prstGeom>
                  </pic:spPr>
                </pic:pic>
              </a:graphicData>
            </a:graphic>
          </wp:inline>
        </w:drawing>
      </w:r>
    </w:p>
    <w:p w14:paraId="6B5DAF6B" w14:textId="162E9BDF" w:rsidR="00B06232" w:rsidRDefault="00B06232" w:rsidP="00BF060B">
      <w:pPr>
        <w:ind w:firstLine="1304"/>
      </w:pPr>
      <w:r>
        <w:t>0=Once in the beginning</w:t>
      </w:r>
    </w:p>
    <w:p w14:paraId="5EDC2FE2" w14:textId="575BDFB1" w:rsidR="00B06232" w:rsidRDefault="00B06232" w:rsidP="00BF060B">
      <w:pPr>
        <w:ind w:firstLine="1304"/>
      </w:pPr>
      <w:r>
        <w:t>1=Partwise</w:t>
      </w:r>
    </w:p>
    <w:p w14:paraId="7AA15E0B" w14:textId="3935C68A" w:rsidR="00B06232" w:rsidRDefault="00B06232" w:rsidP="00BF060B">
      <w:pPr>
        <w:ind w:firstLine="1304"/>
      </w:pPr>
      <w:r>
        <w:t>2=Every piercing</w:t>
      </w:r>
    </w:p>
    <w:p w14:paraId="5F0E767F" w14:textId="27DBAA62" w:rsidR="00B06232" w:rsidRDefault="006B480A" w:rsidP="00BF060B">
      <w:pPr>
        <w:ind w:firstLine="1304"/>
      </w:pPr>
      <w:r>
        <w:t>3=Stamping</w:t>
      </w:r>
      <w:r w:rsidR="003A6CFB">
        <w:t xml:space="preserve"> (for straight cuts)</w:t>
      </w:r>
    </w:p>
    <w:p w14:paraId="0510061F" w14:textId="6E62543D" w:rsidR="006B480A" w:rsidRDefault="006B480A" w:rsidP="00BF060B">
      <w:pPr>
        <w:ind w:firstLine="1304"/>
      </w:pPr>
      <w:r>
        <w:t>4=Dragging</w:t>
      </w:r>
      <w:r w:rsidR="003A6CFB">
        <w:t xml:space="preserve"> (for tilted cuts)</w:t>
      </w:r>
    </w:p>
    <w:p w14:paraId="7C2E884D" w14:textId="479AFF3C" w:rsidR="006B480A" w:rsidRDefault="006B480A" w:rsidP="00BF060B">
      <w:pPr>
        <w:ind w:firstLine="1304"/>
      </w:pPr>
      <w:r>
        <w:t>5=Zone</w:t>
      </w:r>
    </w:p>
    <w:p w14:paraId="2AF8B5F8" w14:textId="77777777" w:rsidR="00BF060B" w:rsidRDefault="00BF060B" w:rsidP="00BF060B">
      <w:pPr>
        <w:ind w:firstLine="1304"/>
      </w:pPr>
      <w:r>
        <w:t>6=Automatic choice</w:t>
      </w:r>
    </w:p>
    <w:p w14:paraId="5A8FD4B0" w14:textId="0EC5BA55" w:rsidR="00BF060B" w:rsidRDefault="006B480A" w:rsidP="00BF060B">
      <w:pPr>
        <w:ind w:left="1304"/>
      </w:pPr>
      <w:r w:rsidRPr="006B480A">
        <w:rPr>
          <w:b/>
          <w:bCs/>
        </w:rPr>
        <w:t>*</w:t>
      </w:r>
      <w:bookmarkStart w:id="999" w:name="FlatZoneRadius"/>
      <w:r w:rsidRPr="006B480A">
        <w:rPr>
          <w:b/>
          <w:bCs/>
        </w:rPr>
        <w:t>FlatZoneRadius</w:t>
      </w:r>
      <w:bookmarkEnd w:id="999"/>
      <w:r w:rsidRPr="006B480A">
        <w:rPr>
          <w:b/>
          <w:bCs/>
        </w:rPr>
        <w:t>*</w:t>
      </w:r>
      <w:r w:rsidR="00BF060B">
        <w:rPr>
          <w:b/>
          <w:bCs/>
        </w:rPr>
        <w:t xml:space="preserve"> </w:t>
      </w:r>
      <w:r w:rsidR="00BF060B">
        <w:t xml:space="preserve">This is used for mode Stamping and Dragging </w:t>
      </w:r>
      <w:r w:rsidR="003A6CFB">
        <w:t>if the geometry at some places is outside the radius. If distance from previous sensoring is more than this value it will always be a sensoring.</w:t>
      </w:r>
    </w:p>
    <w:p w14:paraId="12574629" w14:textId="0A3D8660" w:rsidR="00565FBB" w:rsidRPr="003A6CFB" w:rsidRDefault="00565FBB" w:rsidP="004A32CD">
      <w:pPr>
        <w:ind w:left="1304"/>
      </w:pPr>
      <w:r w:rsidRPr="003A6CFB">
        <w:rPr>
          <w:b/>
          <w:bCs/>
        </w:rPr>
        <w:t>*ZAutoDist*</w:t>
      </w:r>
      <w:r w:rsidR="003A6CFB">
        <w:t xml:space="preserve"> In case of *ZSensoringType</w:t>
      </w:r>
      <w:r w:rsidR="004A32CD">
        <w:t>* is 0 or 1. Then IGEMS will not write any instructions in the CNC file about lift height. This is controlled in the CNC file. This value is used to calculate a lifting time in reports.</w:t>
      </w:r>
    </w:p>
    <w:p w14:paraId="61C116F7" w14:textId="0F358D5D" w:rsidR="00BF060B" w:rsidRDefault="00BF060B" w:rsidP="00BF060B">
      <w:r>
        <w:t>3=By measuring in advance selected from the Method command.</w:t>
      </w:r>
    </w:p>
    <w:p w14:paraId="2B919DAB" w14:textId="431AC276" w:rsidR="00E44A01" w:rsidRPr="00E44A01" w:rsidRDefault="00E44A01" w:rsidP="00B05F20">
      <w:pPr>
        <w:pStyle w:val="Rubrik3"/>
      </w:pPr>
      <w:r w:rsidRPr="00E44A01">
        <w:t>*</w:t>
      </w:r>
      <w:bookmarkStart w:id="1000" w:name="ZPiercingUse"/>
      <w:r w:rsidRPr="00E44A01">
        <w:t>ZPiercingUse</w:t>
      </w:r>
      <w:bookmarkEnd w:id="1000"/>
      <w:r w:rsidRPr="00E44A01">
        <w:t>*</w:t>
      </w:r>
    </w:p>
    <w:p w14:paraId="29E2CB80" w14:textId="4FC082E5" w:rsidR="00E44A01" w:rsidRDefault="00B05F20" w:rsidP="00BF060B">
      <w:r>
        <w:t xml:space="preserve">If IPD </w:t>
      </w:r>
      <w:r w:rsidR="00FD41FE">
        <w:t xml:space="preserve">(Increased Piercing Distance) </w:t>
      </w:r>
      <w:r>
        <w:t>should be used or not. Value is 0 to 3 before Options and after options T or nil.</w:t>
      </w:r>
    </w:p>
    <w:p w14:paraId="147CF12C" w14:textId="7B4261A3" w:rsidR="00E44A01" w:rsidRDefault="00E44A01" w:rsidP="00B05F20">
      <w:pPr>
        <w:pStyle w:val="Rubrik3"/>
      </w:pPr>
      <w:r w:rsidRPr="00B05F20">
        <w:t>*</w:t>
      </w:r>
      <w:bookmarkStart w:id="1001" w:name="ZPiercingDist"/>
      <w:r w:rsidRPr="00B05F20">
        <w:t>ZPiercingDist</w:t>
      </w:r>
      <w:bookmarkEnd w:id="1001"/>
      <w:r w:rsidRPr="00B05F20">
        <w:t>*</w:t>
      </w:r>
    </w:p>
    <w:p w14:paraId="3CA8B6EE" w14:textId="7004801C" w:rsidR="00B05F20" w:rsidRDefault="00B05F20" w:rsidP="00B05F20">
      <w:r>
        <w:t>The distance for IPD</w:t>
      </w:r>
      <w:r w:rsidR="00FD41FE">
        <w:t xml:space="preserve"> (Increased Piercing Distance)</w:t>
      </w:r>
      <w:r>
        <w:t>. The value is not changed, matter of *ZPiercingUse*</w:t>
      </w:r>
    </w:p>
    <w:p w14:paraId="2C128EA1" w14:textId="63D531E6" w:rsidR="00F14EDE" w:rsidRDefault="00F14EDE" w:rsidP="00F14EDE">
      <w:pPr>
        <w:pStyle w:val="Rubrik3"/>
      </w:pPr>
      <w:r>
        <w:t>*</w:t>
      </w:r>
      <w:bookmarkStart w:id="1002" w:name="ZPiercingCNC"/>
      <w:r>
        <w:t>ZPiercingCNC</w:t>
      </w:r>
      <w:bookmarkEnd w:id="1002"/>
      <w:r>
        <w:t>*</w:t>
      </w:r>
    </w:p>
    <w:p w14:paraId="04E81FE5" w14:textId="485E250D" w:rsidR="00F14EDE" w:rsidRPr="00F14EDE" w:rsidRDefault="00E15B51" w:rsidP="00F14EDE">
      <w:r>
        <w:t xml:space="preserve">T if </w:t>
      </w:r>
      <w:r w:rsidR="00F14EDE">
        <w:t>the CNC accept increased piercing height when using CNC controlled Z axis</w:t>
      </w:r>
      <w:r>
        <w:t xml:space="preserve"> else nil.</w:t>
      </w:r>
    </w:p>
    <w:p w14:paraId="7BC706F6" w14:textId="52D6452B" w:rsidR="00F14EDE" w:rsidRDefault="00F14EDE" w:rsidP="00F14EDE">
      <w:pPr>
        <w:pStyle w:val="Rubrik3"/>
      </w:pPr>
      <w:r w:rsidRPr="00F14EDE">
        <w:t>*ZPiercingSensor*</w:t>
      </w:r>
    </w:p>
    <w:p w14:paraId="0738CC78" w14:textId="49707665" w:rsidR="00F14EDE" w:rsidRPr="00F14EDE" w:rsidRDefault="00F14EDE" w:rsidP="00F14EDE">
      <w:r>
        <w:t>Is T if the CNC accept increased piercing height when using height sensor else nil.</w:t>
      </w:r>
    </w:p>
    <w:p w14:paraId="01286F0C" w14:textId="77777777" w:rsidR="00F14EDE" w:rsidRPr="00F14EDE" w:rsidRDefault="00F14EDE" w:rsidP="00F14EDE"/>
    <w:p w14:paraId="598308DE" w14:textId="26BC2618" w:rsidR="006B480A" w:rsidRDefault="00B56BA6" w:rsidP="007E7AC8">
      <w:pPr>
        <w:pStyle w:val="Rubrik3"/>
      </w:pPr>
      <w:r>
        <w:lastRenderedPageBreak/>
        <w:t>$</w:t>
      </w:r>
      <w:r w:rsidR="00FD41FE">
        <w:t>sensor</w:t>
      </w:r>
      <w:r w:rsidR="00B70B9B">
        <w:t xml:space="preserve"> </w:t>
      </w:r>
    </w:p>
    <w:p w14:paraId="33F8B9DB" w14:textId="5A7B0C9E" w:rsidR="007E7AC8" w:rsidRPr="007E7AC8" w:rsidRDefault="007E7AC8" w:rsidP="007E7AC8">
      <w:r>
        <w:t>When using IGEMS cnc the *ZSensoringMode* should always be set to Auto, else will not the Auto setting in IGEMS CNC work. IGEMS cnc can override any setting.</w:t>
      </w:r>
    </w:p>
    <w:p w14:paraId="01FDE7A4" w14:textId="62A431AD" w:rsidR="00B56BA6" w:rsidRDefault="00EE02B0" w:rsidP="00B56BA6">
      <w:pPr>
        <w:rPr>
          <w:szCs w:val="20"/>
        </w:rPr>
      </w:pPr>
      <w:r>
        <w:rPr>
          <w:szCs w:val="20"/>
        </w:rPr>
        <w:t>Negative values M</w:t>
      </w:r>
      <w:r w:rsidR="007E7AC8">
        <w:rPr>
          <w:szCs w:val="20"/>
        </w:rPr>
        <w:t>ake a new Z-height probing. No matter of setting in IGEMS cnc</w:t>
      </w:r>
    </w:p>
    <w:p w14:paraId="4B69AB12" w14:textId="7B36D7B3" w:rsidR="00B56BA6" w:rsidRPr="00965794" w:rsidRDefault="00B56BA6" w:rsidP="00B56BA6">
      <w:pPr>
        <w:rPr>
          <w:szCs w:val="20"/>
        </w:rPr>
      </w:pPr>
      <w:r w:rsidRPr="00965794">
        <w:rPr>
          <w:szCs w:val="20"/>
        </w:rPr>
        <w:t>0=Use previous Z height probing for the Z-level.</w:t>
      </w:r>
    </w:p>
    <w:p w14:paraId="08DBB0B3" w14:textId="6EFC4B4F" w:rsidR="00FD41FE" w:rsidRDefault="00B56BA6" w:rsidP="00B56BA6">
      <w:pPr>
        <w:rPr>
          <w:szCs w:val="20"/>
        </w:rPr>
      </w:pPr>
      <w:r w:rsidRPr="00965794">
        <w:rPr>
          <w:szCs w:val="20"/>
        </w:rPr>
        <w:t>1=Make a new Z-height probing.</w:t>
      </w:r>
    </w:p>
    <w:p w14:paraId="1006D426" w14:textId="77F18DD9" w:rsidR="00B56BA6" w:rsidRPr="00965794" w:rsidRDefault="00B56BA6" w:rsidP="00B56BA6">
      <w:pPr>
        <w:rPr>
          <w:szCs w:val="20"/>
        </w:rPr>
      </w:pPr>
      <w:r w:rsidRPr="00965794">
        <w:rPr>
          <w:szCs w:val="20"/>
        </w:rPr>
        <w:t>2=Use Stamping sensoring (for straight cuts)</w:t>
      </w:r>
    </w:p>
    <w:p w14:paraId="7105811B" w14:textId="77777777" w:rsidR="00B56BA6" w:rsidRPr="00965794" w:rsidRDefault="00B56BA6" w:rsidP="00B56BA6">
      <w:pPr>
        <w:rPr>
          <w:szCs w:val="20"/>
        </w:rPr>
      </w:pPr>
      <w:r w:rsidRPr="00965794">
        <w:rPr>
          <w:szCs w:val="20"/>
        </w:rPr>
        <w:t>3=Use Dragging sensoring (for bevel cuts)</w:t>
      </w:r>
    </w:p>
    <w:p w14:paraId="34C5BC8E" w14:textId="70352F5A" w:rsidR="00B56BA6" w:rsidRDefault="00CA49E5" w:rsidP="00CA49E5">
      <w:pPr>
        <w:pStyle w:val="Rubrik1"/>
      </w:pPr>
      <w:bookmarkStart w:id="1003" w:name="_Toc197942798"/>
      <w:r>
        <w:lastRenderedPageBreak/>
        <w:t>CNC files with subroutines</w:t>
      </w:r>
      <w:bookmarkEnd w:id="1003"/>
    </w:p>
    <w:p w14:paraId="1E884760" w14:textId="4664AF16" w:rsidR="00CA49E5" w:rsidRDefault="00CA49E5" w:rsidP="00CA49E5">
      <w:r>
        <w:t>In the past it was very common to use CNC-files with subroutines. The major reason was limited memory in the CNC controller. Here is a simplified sample how to do this in IGEMS.</w:t>
      </w:r>
    </w:p>
    <w:p w14:paraId="47C26791" w14:textId="77777777" w:rsidR="00CA49E5" w:rsidRDefault="00CA49E5" w:rsidP="00CA49E5"/>
    <w:p w14:paraId="47E570CE" w14:textId="77777777" w:rsidR="00CA49E5" w:rsidRPr="00CA49E5" w:rsidRDefault="00CA49E5" w:rsidP="00CA49E5">
      <w:pPr>
        <w:pStyle w:val="LISPSAMPLE"/>
      </w:pPr>
      <w:r w:rsidRPr="00CA49E5">
        <w:t>(SETQ *postinit* 2787)</w:t>
      </w:r>
    </w:p>
    <w:p w14:paraId="482577CF" w14:textId="77777777" w:rsidR="00CA49E5" w:rsidRPr="00CA49E5" w:rsidRDefault="00CA49E5" w:rsidP="00CA49E5">
      <w:pPr>
        <w:pStyle w:val="LISPSAMPLE"/>
      </w:pPr>
      <w:r w:rsidRPr="00CA49E5">
        <w:t>(PRINC (STRCAT "Loading SUB-Program.IPF (Programming example)\n"))</w:t>
      </w:r>
    </w:p>
    <w:p w14:paraId="60722C65" w14:textId="77777777" w:rsidR="00CA49E5" w:rsidRPr="00CA49E5" w:rsidRDefault="00CA49E5" w:rsidP="00CA49E5">
      <w:pPr>
        <w:pStyle w:val="LISPSAMPLE"/>
      </w:pPr>
      <w:r w:rsidRPr="00CA49E5">
        <w:t>(SETQ xbase 0 ybase 0)</w:t>
      </w:r>
    </w:p>
    <w:p w14:paraId="171E039F" w14:textId="77777777" w:rsidR="00CA49E5" w:rsidRPr="00CA49E5" w:rsidRDefault="00CA49E5" w:rsidP="00CA49E5">
      <w:pPr>
        <w:pStyle w:val="LISPSAMPLE"/>
      </w:pPr>
    </w:p>
    <w:p w14:paraId="757DB7EF" w14:textId="77777777" w:rsidR="00CA49E5" w:rsidRPr="00CA49E5" w:rsidRDefault="00CA49E5" w:rsidP="00CA49E5">
      <w:pPr>
        <w:pStyle w:val="LISPSAMPLE"/>
      </w:pPr>
      <w:r w:rsidRPr="00CA49E5">
        <w:t>(DEFUN header ()</w:t>
      </w:r>
    </w:p>
    <w:p w14:paraId="73064F78" w14:textId="77777777" w:rsidR="00CA49E5" w:rsidRPr="00CA49E5" w:rsidRDefault="00CA49E5" w:rsidP="00CA49E5">
      <w:pPr>
        <w:pStyle w:val="LISPSAMPLE"/>
      </w:pPr>
      <w:r w:rsidRPr="00CA49E5">
        <w:t xml:space="preserve">  (SETQ *Linenumberstart* 999)</w:t>
      </w:r>
    </w:p>
    <w:p w14:paraId="5423B457" w14:textId="77777777" w:rsidR="00CA49E5" w:rsidRPr="00CA49E5" w:rsidRDefault="00CA49E5" w:rsidP="00CA49E5">
      <w:pPr>
        <w:pStyle w:val="LISPSAMPLE"/>
      </w:pPr>
      <w:r w:rsidRPr="00CA49E5">
        <w:t xml:space="preserve">  (NTXT) </w:t>
      </w:r>
      <w:r w:rsidRPr="00CA49E5">
        <w:rPr>
          <w:i/>
          <w:iCs/>
        </w:rPr>
        <w:t>; To set the variable $nnext</w:t>
      </w:r>
    </w:p>
    <w:p w14:paraId="78CA5048" w14:textId="77777777" w:rsidR="00CA49E5" w:rsidRPr="00CA49E5" w:rsidRDefault="00CA49E5" w:rsidP="00CA49E5">
      <w:pPr>
        <w:pStyle w:val="LISPSAMPLE"/>
      </w:pPr>
      <w:r w:rsidRPr="00CA49E5">
        <w:t xml:space="preserve">  (SETQ *ViewOutputFile* nil)</w:t>
      </w:r>
    </w:p>
    <w:p w14:paraId="0476E2D4" w14:textId="77777777" w:rsidR="00CA49E5" w:rsidRPr="00CA49E5" w:rsidRDefault="00CA49E5" w:rsidP="00CA49E5">
      <w:pPr>
        <w:pStyle w:val="LISPSAMPLE"/>
      </w:pPr>
      <w:r w:rsidRPr="00CA49E5">
        <w:t>)</w:t>
      </w:r>
    </w:p>
    <w:p w14:paraId="5FE89E7A" w14:textId="77777777" w:rsidR="00CA49E5" w:rsidRPr="00CA49E5" w:rsidRDefault="00CA49E5" w:rsidP="00CA49E5">
      <w:pPr>
        <w:pStyle w:val="LISPSAMPLE"/>
      </w:pPr>
    </w:p>
    <w:p w14:paraId="7A14A8C0" w14:textId="77777777" w:rsidR="00CA49E5" w:rsidRPr="00CA49E5" w:rsidRDefault="00CA49E5" w:rsidP="00CA49E5">
      <w:pPr>
        <w:pStyle w:val="LISPSAMPLE"/>
      </w:pPr>
      <w:r w:rsidRPr="00CA49E5">
        <w:t>(DEFUN part ()</w:t>
      </w:r>
    </w:p>
    <w:p w14:paraId="059AC650" w14:textId="77777777" w:rsidR="00CA49E5" w:rsidRPr="00CA49E5" w:rsidRDefault="00CA49E5" w:rsidP="00CA49E5">
      <w:pPr>
        <w:pStyle w:val="LISPSAMPLE"/>
      </w:pPr>
      <w:r w:rsidRPr="00CA49E5">
        <w:t xml:space="preserve">  </w:t>
      </w:r>
      <w:r w:rsidRPr="00CA49E5">
        <w:rPr>
          <w:i/>
          <w:iCs/>
        </w:rPr>
        <w:t>;(SETQ $pathid (STRCAT (ITOA $pathid) "-" (ANGTOS $rotate 3))) ; Use this is the machine not support rotation of parts = longer programs</w:t>
      </w:r>
    </w:p>
    <w:p w14:paraId="1DB6A895" w14:textId="77777777" w:rsidR="00CA49E5" w:rsidRPr="00CA49E5" w:rsidRDefault="00CA49E5" w:rsidP="00CA49E5">
      <w:pPr>
        <w:pStyle w:val="LISPSAMPLE"/>
      </w:pPr>
      <w:r w:rsidRPr="00CA49E5">
        <w:t xml:space="preserve">  (SETQ $pathid (ITOA $pathid)) </w:t>
      </w:r>
      <w:r w:rsidRPr="00CA49E5">
        <w:rPr>
          <w:i/>
          <w:iCs/>
        </w:rPr>
        <w:t>; Use this if machine supports rotation</w:t>
      </w:r>
    </w:p>
    <w:p w14:paraId="036E147B" w14:textId="77777777" w:rsidR="00CA49E5" w:rsidRPr="00CA49E5" w:rsidRDefault="00CA49E5" w:rsidP="00CA49E5">
      <w:pPr>
        <w:pStyle w:val="LISPSAMPLE"/>
      </w:pPr>
      <w:r w:rsidRPr="00CA49E5">
        <w:t xml:space="preserve">  (IF sublist </w:t>
      </w:r>
      <w:r w:rsidRPr="00CA49E5">
        <w:rPr>
          <w:i/>
          <w:iCs/>
        </w:rPr>
        <w:t>; Finish old part</w:t>
      </w:r>
    </w:p>
    <w:p w14:paraId="31145693" w14:textId="77777777" w:rsidR="00CA49E5" w:rsidRPr="00CA49E5" w:rsidRDefault="00CA49E5" w:rsidP="00CA49E5">
      <w:pPr>
        <w:pStyle w:val="LISPSAMPLE"/>
      </w:pPr>
      <w:r w:rsidRPr="00CA49E5">
        <w:t xml:space="preserve">    (PROGN</w:t>
      </w:r>
    </w:p>
    <w:p w14:paraId="744A1F77" w14:textId="77777777" w:rsidR="00CA49E5" w:rsidRPr="00CA49E5" w:rsidRDefault="00CA49E5" w:rsidP="00CA49E5">
      <w:pPr>
        <w:pStyle w:val="LISPSAMPLE"/>
      </w:pPr>
      <w:r w:rsidRPr="00CA49E5">
        <w:t xml:space="preserve">      (WRITE (STRCAT (NTXT) "END SUB"))</w:t>
      </w:r>
    </w:p>
    <w:p w14:paraId="5AA5FECE" w14:textId="77777777" w:rsidR="00CA49E5" w:rsidRPr="00CA49E5" w:rsidRDefault="00CA49E5" w:rsidP="00CA49E5">
      <w:pPr>
        <w:pStyle w:val="LISPSAMPLE"/>
      </w:pPr>
      <w:r w:rsidRPr="00CA49E5">
        <w:t xml:space="preserve">      (SETQ sublist (REVERSE (CONS $ncount (REVERSE sublist))))</w:t>
      </w:r>
    </w:p>
    <w:p w14:paraId="2D2D184D" w14:textId="77777777" w:rsidR="00CA49E5" w:rsidRPr="00CA49E5" w:rsidRDefault="00CA49E5" w:rsidP="00CA49E5">
      <w:pPr>
        <w:pStyle w:val="LISPSAMPLE"/>
      </w:pPr>
      <w:r w:rsidRPr="00CA49E5">
        <w:t xml:space="preserve">      </w:t>
      </w:r>
      <w:r w:rsidRPr="00CA49E5">
        <w:rPr>
          <w:i/>
          <w:iCs/>
        </w:rPr>
        <w:t>;(WRITE (TOSTR sublist))</w:t>
      </w:r>
    </w:p>
    <w:p w14:paraId="360A184A" w14:textId="77777777" w:rsidR="00CA49E5" w:rsidRPr="00CA49E5" w:rsidRDefault="00CA49E5" w:rsidP="00CA49E5">
      <w:pPr>
        <w:pStyle w:val="LISPSAMPLE"/>
      </w:pPr>
      <w:r w:rsidRPr="00CA49E5">
        <w:t xml:space="preserve">      (SETQ pathidlist (CONS sublist pathidlist))))</w:t>
      </w:r>
    </w:p>
    <w:p w14:paraId="3C52B250" w14:textId="77777777" w:rsidR="00CA49E5" w:rsidRPr="00CA49E5" w:rsidRDefault="00CA49E5" w:rsidP="00CA49E5">
      <w:pPr>
        <w:pStyle w:val="LISPSAMPLE"/>
      </w:pPr>
      <w:r w:rsidRPr="00CA49E5">
        <w:t xml:space="preserve">  (IF (NOT (SETQ exist (ASSOC $pathid pathidlist)))</w:t>
      </w:r>
    </w:p>
    <w:p w14:paraId="4B8F8253" w14:textId="77777777" w:rsidR="00CA49E5" w:rsidRPr="00CA49E5" w:rsidRDefault="00CA49E5" w:rsidP="00CA49E5">
      <w:pPr>
        <w:pStyle w:val="LISPSAMPLE"/>
      </w:pPr>
      <w:r w:rsidRPr="00CA49E5">
        <w:t xml:space="preserve">    (PROGN</w:t>
      </w:r>
    </w:p>
    <w:p w14:paraId="5B878D22" w14:textId="77777777" w:rsidR="00CA49E5" w:rsidRPr="00CA49E5" w:rsidRDefault="00CA49E5" w:rsidP="00CA49E5">
      <w:pPr>
        <w:pStyle w:val="LISPSAMPLE"/>
      </w:pPr>
      <w:r w:rsidRPr="00CA49E5">
        <w:t xml:space="preserve">      (SETQ sublist (LIST $pathid $nnext $basex $basey $rotate $partname))</w:t>
      </w:r>
    </w:p>
    <w:p w14:paraId="7A3E292A" w14:textId="77777777" w:rsidR="00CA49E5" w:rsidRPr="00CA49E5" w:rsidRDefault="00CA49E5" w:rsidP="00CA49E5">
      <w:pPr>
        <w:pStyle w:val="LISPSAMPLE"/>
      </w:pPr>
      <w:r w:rsidRPr="00CA49E5">
        <w:t xml:space="preserve">      (SETQ xbase $basex ybase $basey)</w:t>
      </w:r>
    </w:p>
    <w:p w14:paraId="3DBE2BF7" w14:textId="77777777" w:rsidR="00CA49E5" w:rsidRPr="00CA49E5" w:rsidRDefault="00CA49E5" w:rsidP="00CA49E5">
      <w:pPr>
        <w:pStyle w:val="LISPSAMPLE"/>
      </w:pPr>
      <w:r w:rsidRPr="00CA49E5">
        <w:t xml:space="preserve">      (WRITE (STRCAT "\nDEFINE SUB:" $pathid))</w:t>
      </w:r>
    </w:p>
    <w:p w14:paraId="43A97860" w14:textId="77777777" w:rsidR="00CA49E5" w:rsidRPr="00CA49E5" w:rsidRDefault="00CA49E5" w:rsidP="00CA49E5">
      <w:pPr>
        <w:pStyle w:val="LISPSAMPLE"/>
      </w:pPr>
      <w:r w:rsidRPr="00CA49E5">
        <w:t xml:space="preserve">      (SETQ writepath T))</w:t>
      </w:r>
    </w:p>
    <w:p w14:paraId="577BC5F4" w14:textId="77777777" w:rsidR="00CA49E5" w:rsidRPr="00CA49E5" w:rsidRDefault="00CA49E5" w:rsidP="00CA49E5">
      <w:pPr>
        <w:pStyle w:val="LISPSAMPLE"/>
      </w:pPr>
      <w:r w:rsidRPr="00CA49E5">
        <w:t xml:space="preserve">    (PROGN</w:t>
      </w:r>
    </w:p>
    <w:p w14:paraId="4265FBA1" w14:textId="77777777" w:rsidR="00CA49E5" w:rsidRPr="00CA49E5" w:rsidRDefault="00CA49E5" w:rsidP="00CA49E5">
      <w:pPr>
        <w:pStyle w:val="LISPSAMPLE"/>
      </w:pPr>
      <w:r w:rsidRPr="00CA49E5">
        <w:t xml:space="preserve">      (SETQ sublist (LIST (NTH 0 exist) (NTH 1 exist) $basex $basey $rotate $partname (NTH 6 exist)))</w:t>
      </w:r>
    </w:p>
    <w:p w14:paraId="5D732F18" w14:textId="77777777" w:rsidR="00CA49E5" w:rsidRPr="00CA49E5" w:rsidRDefault="00CA49E5" w:rsidP="00CA49E5">
      <w:pPr>
        <w:pStyle w:val="LISPSAMPLE"/>
      </w:pPr>
      <w:r w:rsidRPr="00CA49E5">
        <w:t xml:space="preserve">      (SETQ xbase 0 ybase 0)</w:t>
      </w:r>
    </w:p>
    <w:p w14:paraId="26E2A33B" w14:textId="77777777" w:rsidR="00CA49E5" w:rsidRPr="00CA49E5" w:rsidRDefault="00CA49E5" w:rsidP="00CA49E5">
      <w:pPr>
        <w:pStyle w:val="LISPSAMPLE"/>
      </w:pPr>
      <w:r w:rsidRPr="00CA49E5">
        <w:t xml:space="preserve">      (SETQ writepath nil)</w:t>
      </w:r>
    </w:p>
    <w:p w14:paraId="5F9CDD68" w14:textId="77777777" w:rsidR="00CA49E5" w:rsidRPr="00CA49E5" w:rsidRDefault="00CA49E5" w:rsidP="00CA49E5">
      <w:pPr>
        <w:pStyle w:val="LISPSAMPLE"/>
      </w:pPr>
      <w:r w:rsidRPr="00CA49E5">
        <w:t xml:space="preserve">      (SETQ pathidlist (CONS sublist pathidlist))</w:t>
      </w:r>
    </w:p>
    <w:p w14:paraId="1FE6C9DB" w14:textId="77777777" w:rsidR="00CA49E5" w:rsidRPr="00CA49E5" w:rsidRDefault="00CA49E5" w:rsidP="00CA49E5">
      <w:pPr>
        <w:pStyle w:val="LISPSAMPLE"/>
      </w:pPr>
      <w:r w:rsidRPr="00CA49E5">
        <w:t xml:space="preserve">      (SETQ sublist nil))</w:t>
      </w:r>
    </w:p>
    <w:p w14:paraId="73DA9FB0" w14:textId="77777777" w:rsidR="00CA49E5" w:rsidRPr="00CA49E5" w:rsidRDefault="00CA49E5" w:rsidP="00CA49E5">
      <w:pPr>
        <w:pStyle w:val="LISPSAMPLE"/>
      </w:pPr>
      <w:r w:rsidRPr="00CA49E5">
        <w:t xml:space="preserve">  )</w:t>
      </w:r>
    </w:p>
    <w:p w14:paraId="252D0791" w14:textId="77777777" w:rsidR="00CA49E5" w:rsidRPr="00CA49E5" w:rsidRDefault="00CA49E5" w:rsidP="00CA49E5">
      <w:pPr>
        <w:pStyle w:val="LISPSAMPLE"/>
      </w:pPr>
      <w:r w:rsidRPr="00CA49E5">
        <w:t>)</w:t>
      </w:r>
    </w:p>
    <w:p w14:paraId="4B881D6B" w14:textId="77777777" w:rsidR="00CA49E5" w:rsidRPr="00CA49E5" w:rsidRDefault="00CA49E5" w:rsidP="00CA49E5">
      <w:pPr>
        <w:pStyle w:val="LISPSAMPLE"/>
      </w:pPr>
    </w:p>
    <w:p w14:paraId="3FDD603F" w14:textId="77777777" w:rsidR="00CA49E5" w:rsidRPr="00CA49E5" w:rsidRDefault="00CA49E5" w:rsidP="00CA49E5">
      <w:pPr>
        <w:pStyle w:val="LISPSAMPLE"/>
      </w:pPr>
      <w:r w:rsidRPr="00CA49E5">
        <w:t>(DEFUN footer ()</w:t>
      </w:r>
    </w:p>
    <w:p w14:paraId="2AC22A94" w14:textId="77777777" w:rsidR="00CA49E5" w:rsidRPr="00CA49E5" w:rsidRDefault="00CA49E5" w:rsidP="00CA49E5">
      <w:pPr>
        <w:pStyle w:val="LISPSAMPLE"/>
      </w:pPr>
      <w:r w:rsidRPr="00CA49E5">
        <w:t xml:space="preserve">  (IF sublist </w:t>
      </w:r>
      <w:r w:rsidRPr="00CA49E5">
        <w:rPr>
          <w:i/>
          <w:iCs/>
        </w:rPr>
        <w:t>; Finish old part. Usefull if the last part is a new part.</w:t>
      </w:r>
    </w:p>
    <w:p w14:paraId="75E8337F" w14:textId="77777777" w:rsidR="00CA49E5" w:rsidRPr="00CA49E5" w:rsidRDefault="00CA49E5" w:rsidP="00CA49E5">
      <w:pPr>
        <w:pStyle w:val="LISPSAMPLE"/>
      </w:pPr>
      <w:r w:rsidRPr="00CA49E5">
        <w:t xml:space="preserve">    (PROGN</w:t>
      </w:r>
    </w:p>
    <w:p w14:paraId="680C9721" w14:textId="77777777" w:rsidR="00CA49E5" w:rsidRPr="00CA49E5" w:rsidRDefault="00CA49E5" w:rsidP="00CA49E5">
      <w:pPr>
        <w:pStyle w:val="LISPSAMPLE"/>
      </w:pPr>
      <w:r w:rsidRPr="00CA49E5">
        <w:t xml:space="preserve">      (SETQ sublist (REVERSE (CONS $ncount (REVERSE sublist))))</w:t>
      </w:r>
    </w:p>
    <w:p w14:paraId="460EC0E7" w14:textId="77777777" w:rsidR="00CA49E5" w:rsidRPr="00CA49E5" w:rsidRDefault="00CA49E5" w:rsidP="00CA49E5">
      <w:pPr>
        <w:pStyle w:val="LISPSAMPLE"/>
      </w:pPr>
      <w:r w:rsidRPr="00CA49E5">
        <w:t xml:space="preserve">      (SETQ pathidlist (CONS sublist pathidlist))))</w:t>
      </w:r>
    </w:p>
    <w:p w14:paraId="3F0B37AF" w14:textId="77777777" w:rsidR="00CA49E5" w:rsidRPr="00CA49E5" w:rsidRDefault="00CA49E5" w:rsidP="00CA49E5">
      <w:pPr>
        <w:pStyle w:val="LISPSAMPLE"/>
      </w:pPr>
      <w:r w:rsidRPr="00CA49E5">
        <w:t>)</w:t>
      </w:r>
    </w:p>
    <w:p w14:paraId="2C63FF47" w14:textId="77777777" w:rsidR="00CA49E5" w:rsidRPr="00CA49E5" w:rsidRDefault="00CA49E5" w:rsidP="00CA49E5">
      <w:pPr>
        <w:pStyle w:val="LISPSAMPLE"/>
      </w:pPr>
    </w:p>
    <w:p w14:paraId="1345244E" w14:textId="77777777" w:rsidR="00CA49E5" w:rsidRPr="00CA49E5" w:rsidRDefault="00CA49E5" w:rsidP="00CA49E5">
      <w:pPr>
        <w:pStyle w:val="LISPSAMPLE"/>
      </w:pPr>
      <w:r w:rsidRPr="00CA49E5">
        <w:t>(DEFUN final ()</w:t>
      </w:r>
    </w:p>
    <w:p w14:paraId="5E8E922F" w14:textId="77777777" w:rsidR="00CA49E5" w:rsidRPr="00CA49E5" w:rsidRDefault="00CA49E5" w:rsidP="00CA49E5">
      <w:pPr>
        <w:pStyle w:val="LISPSAMPLE"/>
      </w:pPr>
      <w:r w:rsidRPr="00CA49E5">
        <w:t xml:space="preserve">  (SETQ fr (OPEN $filename "r"))</w:t>
      </w:r>
    </w:p>
    <w:p w14:paraId="1E8B0AB7" w14:textId="77777777" w:rsidR="00CA49E5" w:rsidRPr="00CA49E5" w:rsidRDefault="00CA49E5" w:rsidP="00CA49E5">
      <w:pPr>
        <w:pStyle w:val="LISPSAMPLE"/>
      </w:pPr>
      <w:r w:rsidRPr="00CA49E5">
        <w:t xml:space="preserve">  (WHILE (SETQ txt (READ-LINE fr))</w:t>
      </w:r>
    </w:p>
    <w:p w14:paraId="5726C8B3" w14:textId="77777777" w:rsidR="00CA49E5" w:rsidRPr="00CA49E5" w:rsidRDefault="00CA49E5" w:rsidP="00CA49E5">
      <w:pPr>
        <w:pStyle w:val="LISPSAMPLE"/>
      </w:pPr>
      <w:r w:rsidRPr="00CA49E5">
        <w:t xml:space="preserve">    (SETQ txtlist (CONS txt txtlist))</w:t>
      </w:r>
    </w:p>
    <w:p w14:paraId="05EE5A0A" w14:textId="77777777" w:rsidR="00CA49E5" w:rsidRPr="00CA49E5" w:rsidRDefault="00CA49E5" w:rsidP="00CA49E5">
      <w:pPr>
        <w:pStyle w:val="LISPSAMPLE"/>
      </w:pPr>
      <w:r w:rsidRPr="00CA49E5">
        <w:t xml:space="preserve">  )</w:t>
      </w:r>
    </w:p>
    <w:p w14:paraId="2400F166" w14:textId="77777777" w:rsidR="00CA49E5" w:rsidRPr="00CA49E5" w:rsidRDefault="00CA49E5" w:rsidP="00CA49E5">
      <w:pPr>
        <w:pStyle w:val="LISPSAMPLE"/>
      </w:pPr>
      <w:r w:rsidRPr="00CA49E5">
        <w:t xml:space="preserve">  (CLOSE fr)</w:t>
      </w:r>
    </w:p>
    <w:p w14:paraId="53399FA2" w14:textId="77777777" w:rsidR="00CA49E5" w:rsidRPr="00CA49E5" w:rsidRDefault="00CA49E5" w:rsidP="00CA49E5">
      <w:pPr>
        <w:pStyle w:val="LISPSAMPLE"/>
      </w:pPr>
      <w:r w:rsidRPr="00CA49E5">
        <w:t xml:space="preserve">  (SETQ fw (OPEN $filename "w"))</w:t>
      </w:r>
    </w:p>
    <w:p w14:paraId="64ADF1ED" w14:textId="77777777" w:rsidR="00CA49E5" w:rsidRPr="00CA49E5" w:rsidRDefault="00CA49E5" w:rsidP="00CA49E5">
      <w:pPr>
        <w:pStyle w:val="LISPSAMPLE"/>
      </w:pPr>
      <w:r w:rsidRPr="00CA49E5">
        <w:t xml:space="preserve">  (PRINC (STRCAT (WRITE-LINE "%" fw) "\n"))</w:t>
      </w:r>
    </w:p>
    <w:p w14:paraId="0026F668" w14:textId="77777777" w:rsidR="00CA49E5" w:rsidRPr="00CA49E5" w:rsidRDefault="00CA49E5" w:rsidP="00CA49E5">
      <w:pPr>
        <w:pStyle w:val="LISPSAMPLE"/>
      </w:pPr>
      <w:r w:rsidRPr="00CA49E5">
        <w:t xml:space="preserve">  (PRINC (STRCAT (WRITE-LINE (STRCAT "HEADER") fw) "\n"))</w:t>
      </w:r>
    </w:p>
    <w:p w14:paraId="71C79712" w14:textId="77777777" w:rsidR="00CA49E5" w:rsidRPr="00CA49E5" w:rsidRDefault="00CA49E5" w:rsidP="00CA49E5">
      <w:pPr>
        <w:pStyle w:val="LISPSAMPLE"/>
      </w:pPr>
      <w:r w:rsidRPr="00CA49E5">
        <w:t xml:space="preserve">  (SETQ q 0)</w:t>
      </w:r>
    </w:p>
    <w:p w14:paraId="10FB7C96" w14:textId="77777777" w:rsidR="00CA49E5" w:rsidRPr="00CA49E5" w:rsidRDefault="00CA49E5" w:rsidP="00CA49E5">
      <w:pPr>
        <w:pStyle w:val="LISPSAMPLE"/>
      </w:pPr>
      <w:r w:rsidRPr="00CA49E5">
        <w:t xml:space="preserve">  (FOREACH s (REVERSE pathidlist)</w:t>
      </w:r>
    </w:p>
    <w:p w14:paraId="1AE74FB3" w14:textId="77777777" w:rsidR="00CA49E5" w:rsidRPr="00CA49E5" w:rsidRDefault="00CA49E5" w:rsidP="00CA49E5">
      <w:pPr>
        <w:pStyle w:val="LISPSAMPLE"/>
      </w:pPr>
      <w:r w:rsidRPr="00CA49E5">
        <w:t xml:space="preserve">    (PRINC (STRCAT (WRITE-LINE (STRCAT "N" (ITOA (SETQ q (1+ q)))" G59 X" (RTS (NTH 2 s)) " Y" (RTS (NTH 3 s)) " A" (ANGTOS (NTH 4 s) 3) " CALL:" (CAR s) " FROM:N" (ITOA (CADR s)) " TO:N" (ITOA (NTH 6 s)) " NAME:" (NTH 5 s)) fw) "\n"))</w:t>
      </w:r>
    </w:p>
    <w:p w14:paraId="36E94B43" w14:textId="77777777" w:rsidR="00CA49E5" w:rsidRPr="00CA49E5" w:rsidRDefault="00CA49E5" w:rsidP="00CA49E5">
      <w:pPr>
        <w:pStyle w:val="LISPSAMPLE"/>
      </w:pPr>
      <w:r w:rsidRPr="00CA49E5">
        <w:t xml:space="preserve">  (WRITE-LINE "" fw)</w:t>
      </w:r>
    </w:p>
    <w:p w14:paraId="2EF91CE3" w14:textId="77777777" w:rsidR="00CA49E5" w:rsidRPr="00CA49E5" w:rsidRDefault="00CA49E5" w:rsidP="00CA49E5">
      <w:pPr>
        <w:pStyle w:val="LISPSAMPLE"/>
      </w:pPr>
      <w:r w:rsidRPr="00CA49E5">
        <w:t xml:space="preserve">  )</w:t>
      </w:r>
    </w:p>
    <w:p w14:paraId="25D5F840" w14:textId="77777777" w:rsidR="00CA49E5" w:rsidRPr="00CA49E5" w:rsidRDefault="00CA49E5" w:rsidP="00CA49E5">
      <w:pPr>
        <w:pStyle w:val="LISPSAMPLE"/>
      </w:pPr>
      <w:r w:rsidRPr="00CA49E5">
        <w:t xml:space="preserve">  (PRINC (STRCAT (WRITE-LINE "M30" fw) "\n"))</w:t>
      </w:r>
    </w:p>
    <w:p w14:paraId="1CA1632E" w14:textId="77777777" w:rsidR="00CA49E5" w:rsidRPr="00CA49E5" w:rsidRDefault="00CA49E5" w:rsidP="00CA49E5">
      <w:pPr>
        <w:pStyle w:val="LISPSAMPLE"/>
      </w:pPr>
      <w:r w:rsidRPr="00CA49E5">
        <w:t xml:space="preserve">  (PRINC (STRCAT (WRITE-LINE  "" fw) "\n"))</w:t>
      </w:r>
    </w:p>
    <w:p w14:paraId="76668A77" w14:textId="77777777" w:rsidR="00CA49E5" w:rsidRPr="00CA49E5" w:rsidRDefault="00CA49E5" w:rsidP="00CA49E5">
      <w:pPr>
        <w:pStyle w:val="LISPSAMPLE"/>
      </w:pPr>
      <w:r w:rsidRPr="00CA49E5">
        <w:t xml:space="preserve">  (FOREACH s (REVERSE txtlist)</w:t>
      </w:r>
    </w:p>
    <w:p w14:paraId="56DADE41" w14:textId="77777777" w:rsidR="00CA49E5" w:rsidRPr="00CA49E5" w:rsidRDefault="00CA49E5" w:rsidP="00CA49E5">
      <w:pPr>
        <w:pStyle w:val="LISPSAMPLE"/>
      </w:pPr>
      <w:r w:rsidRPr="00CA49E5">
        <w:t xml:space="preserve">    (PRINC (STRCAT (WRITE-LINE s fw) "\n"))</w:t>
      </w:r>
    </w:p>
    <w:p w14:paraId="258D5A87" w14:textId="77777777" w:rsidR="00CA49E5" w:rsidRPr="00CA49E5" w:rsidRDefault="00CA49E5" w:rsidP="00CA49E5">
      <w:pPr>
        <w:pStyle w:val="LISPSAMPLE"/>
      </w:pPr>
      <w:r w:rsidRPr="00CA49E5">
        <w:lastRenderedPageBreak/>
        <w:t xml:space="preserve">  )</w:t>
      </w:r>
    </w:p>
    <w:p w14:paraId="3AD6AAA2" w14:textId="77777777" w:rsidR="00CA49E5" w:rsidRPr="00CA49E5" w:rsidRDefault="00CA49E5" w:rsidP="00CA49E5">
      <w:pPr>
        <w:pStyle w:val="LISPSAMPLE"/>
      </w:pPr>
      <w:r w:rsidRPr="00CA49E5">
        <w:t xml:space="preserve">  (CLOSE fw)</w:t>
      </w:r>
    </w:p>
    <w:p w14:paraId="585CEE87" w14:textId="77777777" w:rsidR="00CA49E5" w:rsidRPr="00CA49E5" w:rsidRDefault="00CA49E5" w:rsidP="00CA49E5">
      <w:pPr>
        <w:pStyle w:val="LISPSAMPLE"/>
        <w:rPr>
          <w:i/>
          <w:iCs/>
        </w:rPr>
      </w:pPr>
      <w:r w:rsidRPr="00CA49E5">
        <w:t>)</w:t>
      </w:r>
    </w:p>
    <w:p w14:paraId="00379D8B" w14:textId="77777777" w:rsidR="00CA49E5" w:rsidRPr="00CA49E5" w:rsidRDefault="00CA49E5" w:rsidP="00CA49E5">
      <w:pPr>
        <w:pStyle w:val="LISPSAMPLE"/>
        <w:rPr>
          <w:i/>
          <w:iCs/>
        </w:rPr>
      </w:pPr>
    </w:p>
    <w:p w14:paraId="70A39192" w14:textId="77777777" w:rsidR="00CA49E5" w:rsidRPr="00CA49E5" w:rsidRDefault="00CA49E5" w:rsidP="00CA49E5">
      <w:pPr>
        <w:pStyle w:val="LISPSAMPLE"/>
      </w:pPr>
      <w:r w:rsidRPr="00CA49E5">
        <w:rPr>
          <w:i/>
          <w:iCs/>
        </w:rPr>
        <w:t>; Normal functions</w:t>
      </w:r>
    </w:p>
    <w:p w14:paraId="4E147118" w14:textId="77777777" w:rsidR="00CA49E5" w:rsidRPr="00CA49E5" w:rsidRDefault="00CA49E5" w:rsidP="00CA49E5">
      <w:pPr>
        <w:pStyle w:val="LISPSAMPLE"/>
      </w:pPr>
    </w:p>
    <w:p w14:paraId="014392E5" w14:textId="77777777" w:rsidR="00CA49E5" w:rsidRPr="00CA49E5" w:rsidRDefault="00CA49E5" w:rsidP="00CA49E5">
      <w:pPr>
        <w:pStyle w:val="LISPSAMPLE"/>
      </w:pPr>
      <w:r w:rsidRPr="00CA49E5">
        <w:t>(DEFUN tooldown ()</w:t>
      </w:r>
    </w:p>
    <w:p w14:paraId="18670142" w14:textId="77777777" w:rsidR="00CA49E5" w:rsidRPr="00CA49E5" w:rsidRDefault="00CA49E5" w:rsidP="00CA49E5">
      <w:pPr>
        <w:pStyle w:val="LISPSAMPLE"/>
      </w:pPr>
      <w:r w:rsidRPr="00CA49E5">
        <w:t xml:space="preserve">  (IF writepath (WRITE (STRCAT (NTXT) "TOOLDOWN")))</w:t>
      </w:r>
    </w:p>
    <w:p w14:paraId="42A7FEF2" w14:textId="77777777" w:rsidR="00CA49E5" w:rsidRPr="00CA49E5" w:rsidRDefault="00CA49E5" w:rsidP="00CA49E5">
      <w:pPr>
        <w:pStyle w:val="LISPSAMPLE"/>
      </w:pPr>
      <w:r w:rsidRPr="00CA49E5">
        <w:t>)</w:t>
      </w:r>
    </w:p>
    <w:p w14:paraId="41EC5135" w14:textId="77777777" w:rsidR="00CA49E5" w:rsidRPr="00CA49E5" w:rsidRDefault="00CA49E5" w:rsidP="00CA49E5">
      <w:pPr>
        <w:pStyle w:val="LISPSAMPLE"/>
      </w:pPr>
      <w:r w:rsidRPr="00CA49E5">
        <w:t>(DEFUN rapid ()</w:t>
      </w:r>
    </w:p>
    <w:p w14:paraId="21F444C2" w14:textId="77777777" w:rsidR="00CA49E5" w:rsidRPr="00CA49E5" w:rsidRDefault="00CA49E5" w:rsidP="00CA49E5">
      <w:pPr>
        <w:pStyle w:val="LISPSAMPLE"/>
      </w:pPr>
      <w:r w:rsidRPr="00CA49E5">
        <w:t xml:space="preserve">  (IF writepath (WRITE (STRCAT (NTXT) "G0 X" (RTS (- $x xbase)) " Y" (RTS (- $y ybase)))))</w:t>
      </w:r>
    </w:p>
    <w:p w14:paraId="32FE8C89" w14:textId="77777777" w:rsidR="00CA49E5" w:rsidRPr="00CA49E5" w:rsidRDefault="00CA49E5" w:rsidP="00CA49E5">
      <w:pPr>
        <w:pStyle w:val="LISPSAMPLE"/>
      </w:pPr>
      <w:r w:rsidRPr="00CA49E5">
        <w:t>)</w:t>
      </w:r>
    </w:p>
    <w:p w14:paraId="6A62373D" w14:textId="77777777" w:rsidR="00CA49E5" w:rsidRPr="00CA49E5" w:rsidRDefault="00CA49E5" w:rsidP="00CA49E5">
      <w:pPr>
        <w:pStyle w:val="LISPSAMPLE"/>
      </w:pPr>
      <w:r w:rsidRPr="00CA49E5">
        <w:t>(DEFUN piercing ()</w:t>
      </w:r>
    </w:p>
    <w:p w14:paraId="54EE0656" w14:textId="77777777" w:rsidR="00CA49E5" w:rsidRPr="00CA49E5" w:rsidRDefault="00CA49E5" w:rsidP="00CA49E5">
      <w:pPr>
        <w:pStyle w:val="LISPSAMPLE"/>
      </w:pPr>
      <w:r w:rsidRPr="00CA49E5">
        <w:t xml:space="preserve">  (IF writepath (WRITE (STRCAT (NTXT) "PIERCING")))</w:t>
      </w:r>
    </w:p>
    <w:p w14:paraId="4A75EFA7" w14:textId="77777777" w:rsidR="00CA49E5" w:rsidRPr="00CA49E5" w:rsidRDefault="00CA49E5" w:rsidP="00CA49E5">
      <w:pPr>
        <w:pStyle w:val="LISPSAMPLE"/>
      </w:pPr>
      <w:r w:rsidRPr="00CA49E5">
        <w:t>)</w:t>
      </w:r>
    </w:p>
    <w:p w14:paraId="2977AE6A" w14:textId="77777777" w:rsidR="00CA49E5" w:rsidRPr="00CA49E5" w:rsidRDefault="00CA49E5" w:rsidP="00CA49E5">
      <w:pPr>
        <w:pStyle w:val="LISPSAMPLE"/>
      </w:pPr>
      <w:r w:rsidRPr="00CA49E5">
        <w:t>(DEFUN line ()</w:t>
      </w:r>
    </w:p>
    <w:p w14:paraId="6F6ADCB1" w14:textId="77777777" w:rsidR="00CA49E5" w:rsidRPr="00CA49E5" w:rsidRDefault="00CA49E5" w:rsidP="00CA49E5">
      <w:pPr>
        <w:pStyle w:val="LISPSAMPLE"/>
      </w:pPr>
      <w:r w:rsidRPr="00CA49E5">
        <w:t xml:space="preserve">  (IF writepath (WRITE (STRCAT (NTXT) "G1 X" (RTS (- $x xbase)) " Y" (RTS (- $y ybase)))))</w:t>
      </w:r>
    </w:p>
    <w:p w14:paraId="71A15760" w14:textId="77777777" w:rsidR="00CA49E5" w:rsidRPr="00CA49E5" w:rsidRDefault="00CA49E5" w:rsidP="00CA49E5">
      <w:pPr>
        <w:pStyle w:val="LISPSAMPLE"/>
      </w:pPr>
      <w:r w:rsidRPr="00CA49E5">
        <w:t>)</w:t>
      </w:r>
    </w:p>
    <w:p w14:paraId="55A1FF6D" w14:textId="77777777" w:rsidR="00CA49E5" w:rsidRPr="00CA49E5" w:rsidRDefault="00CA49E5" w:rsidP="00CA49E5">
      <w:pPr>
        <w:pStyle w:val="LISPSAMPLE"/>
      </w:pPr>
      <w:r w:rsidRPr="00CA49E5">
        <w:t>(DEFUN arc ()</w:t>
      </w:r>
    </w:p>
    <w:p w14:paraId="42D0D4AF" w14:textId="77777777" w:rsidR="00CA49E5" w:rsidRPr="00CA49E5" w:rsidRDefault="00CA49E5" w:rsidP="00CA49E5">
      <w:pPr>
        <w:pStyle w:val="LISPSAMPLE"/>
      </w:pPr>
      <w:r w:rsidRPr="00CA49E5">
        <w:t xml:space="preserve">  (IF writepath (WRITE (STRCAT (NTXT) (IF $ccw "G3" "G2") " X" (RTS (- $x xbase)) " Y" (RTS (- $y ybase)) " I" (RTS $irel) " J" (RTS $jrel))))</w:t>
      </w:r>
    </w:p>
    <w:p w14:paraId="607C207A" w14:textId="77777777" w:rsidR="00CA49E5" w:rsidRPr="00CA49E5" w:rsidRDefault="00CA49E5" w:rsidP="00CA49E5">
      <w:pPr>
        <w:pStyle w:val="LISPSAMPLE"/>
      </w:pPr>
      <w:r w:rsidRPr="00CA49E5">
        <w:t>)</w:t>
      </w:r>
    </w:p>
    <w:p w14:paraId="14F6DF89" w14:textId="77777777" w:rsidR="00CA49E5" w:rsidRPr="00CA49E5" w:rsidRDefault="00CA49E5" w:rsidP="00CA49E5">
      <w:pPr>
        <w:pStyle w:val="LISPSAMPLE"/>
      </w:pPr>
      <w:r w:rsidRPr="00CA49E5">
        <w:t>(DEFUN cutoff ()</w:t>
      </w:r>
    </w:p>
    <w:p w14:paraId="5DEA3DDE" w14:textId="77777777" w:rsidR="00CA49E5" w:rsidRPr="00CA49E5" w:rsidRDefault="00CA49E5" w:rsidP="00CA49E5">
      <w:pPr>
        <w:pStyle w:val="LISPSAMPLE"/>
      </w:pPr>
      <w:r w:rsidRPr="00CA49E5">
        <w:t xml:space="preserve">  (IF writepath (WRITE (STRCAT (NTXT) "JETOFF")))</w:t>
      </w:r>
    </w:p>
    <w:p w14:paraId="7E546934" w14:textId="77777777" w:rsidR="00CA49E5" w:rsidRPr="00CA49E5" w:rsidRDefault="00CA49E5" w:rsidP="00CA49E5">
      <w:pPr>
        <w:pStyle w:val="LISPSAMPLE"/>
      </w:pPr>
      <w:r w:rsidRPr="00CA49E5">
        <w:t>)</w:t>
      </w:r>
    </w:p>
    <w:p w14:paraId="0754DDE4" w14:textId="77777777" w:rsidR="00CA49E5" w:rsidRPr="00CA49E5" w:rsidRDefault="00CA49E5" w:rsidP="00CA49E5">
      <w:pPr>
        <w:pStyle w:val="LISPSAMPLE"/>
      </w:pPr>
      <w:r w:rsidRPr="00CA49E5">
        <w:t>(DEFUN toolup ()</w:t>
      </w:r>
    </w:p>
    <w:p w14:paraId="5DD119D1" w14:textId="77777777" w:rsidR="00CA49E5" w:rsidRPr="00CA49E5" w:rsidRDefault="00CA49E5" w:rsidP="00CA49E5">
      <w:pPr>
        <w:pStyle w:val="LISPSAMPLE"/>
      </w:pPr>
      <w:r w:rsidRPr="00CA49E5">
        <w:t xml:space="preserve">  (IF writepath (WRITE (STRCAT (NTXT) "TOOLUP")))</w:t>
      </w:r>
    </w:p>
    <w:p w14:paraId="39D8444A" w14:textId="77777777" w:rsidR="00CA49E5" w:rsidRPr="00CA49E5" w:rsidRDefault="00CA49E5" w:rsidP="00CA49E5">
      <w:pPr>
        <w:pStyle w:val="LISPSAMPLE"/>
      </w:pPr>
      <w:r w:rsidRPr="00CA49E5">
        <w:t>)</w:t>
      </w:r>
    </w:p>
    <w:p w14:paraId="55E535B5" w14:textId="77777777" w:rsidR="00CA49E5" w:rsidRPr="00CA49E5" w:rsidRDefault="00CA49E5" w:rsidP="00CA49E5">
      <w:pPr>
        <w:pStyle w:val="LISPSAMPLE"/>
      </w:pPr>
    </w:p>
    <w:p w14:paraId="39DECC78" w14:textId="3C76DA2D" w:rsidR="0097488D" w:rsidRDefault="0097488D" w:rsidP="0097488D">
      <w:pPr>
        <w:pStyle w:val="Rubrik1"/>
      </w:pPr>
      <w:bookmarkStart w:id="1004" w:name="_Toc146888090"/>
      <w:bookmarkStart w:id="1005" w:name="_Toc197942799"/>
      <w:r>
        <w:lastRenderedPageBreak/>
        <w:t>Simulation functions</w:t>
      </w:r>
      <w:bookmarkEnd w:id="1004"/>
      <w:bookmarkEnd w:id="1005"/>
    </w:p>
    <w:p w14:paraId="3356F69B" w14:textId="77777777" w:rsidR="0097488D" w:rsidRDefault="0097488D" w:rsidP="0097488D"/>
    <w:p w14:paraId="125E0E6C" w14:textId="3E20AF88" w:rsidR="00B05D53" w:rsidRDefault="00B05D53" w:rsidP="0097488D">
      <w:r>
        <w:t>Mainly used in IGEMS2.LSP</w:t>
      </w:r>
    </w:p>
    <w:p w14:paraId="04844421" w14:textId="4A104451" w:rsidR="00F24A12" w:rsidRDefault="00F24A12" w:rsidP="00F24A12">
      <w:pPr>
        <w:pStyle w:val="Rubrik4"/>
      </w:pPr>
      <w:r>
        <w:t>Information in the preparation file</w:t>
      </w:r>
    </w:p>
    <w:p w14:paraId="100B1459" w14:textId="4DFE2FC9" w:rsidR="00F24A12" w:rsidRDefault="00F24A12" w:rsidP="00F24A12">
      <w:r>
        <w:t>All coordinates in the preparation file refer to the to the program origin.</w:t>
      </w:r>
    </w:p>
    <w:p w14:paraId="7B52A878" w14:textId="4B1DABCA" w:rsidR="00F24A12" w:rsidRDefault="00F24A12" w:rsidP="00F24A12">
      <w:pPr>
        <w:pStyle w:val="LISPSAMPLE"/>
      </w:pPr>
      <w:r>
        <w:t>($LINE '(</w:t>
      </w:r>
      <w:r w:rsidRPr="00F24A12">
        <w:rPr>
          <w:highlight w:val="yellow"/>
        </w:rPr>
        <w:t>206.5261 0.8473 10)</w:t>
      </w:r>
      <w:r>
        <w:t xml:space="preserve"> 0 410.4860 410.4860 0.0 '(0 0 -10) 4.0805 0.0 '(0 0 0) 0.7)</w:t>
      </w:r>
    </w:p>
    <w:p w14:paraId="2D15ED78" w14:textId="68AA72FE" w:rsidR="00F24A12" w:rsidRDefault="00F24A12" w:rsidP="00F24A12">
      <w:pPr>
        <w:pStyle w:val="LISPSAMPLE"/>
      </w:pPr>
      <w:r>
        <w:t>($LINE '</w:t>
      </w:r>
      <w:r w:rsidRPr="00F24A12">
        <w:rPr>
          <w:highlight w:val="yellow"/>
        </w:rPr>
        <w:t>(206.1126 0.2824 10)</w:t>
      </w:r>
      <w:r>
        <w:t xml:space="preserve"> 0 301.9687 301.9687 0.3208205 '(0 0 -10) 4.0805 0.0 '(0 0 0) 0.7)</w:t>
      </w:r>
    </w:p>
    <w:p w14:paraId="7D609868" w14:textId="2CF89FD9" w:rsidR="00F24A12" w:rsidRDefault="00F24A12" w:rsidP="0097488D">
      <w:r>
        <w:t>The coordinates are the same no matter of what tools or how many tools are used. If the coordinates need to be modified (for example that tool nr 2 should be used instead of tool number 1) than this is added in ILISP2.lsp</w:t>
      </w:r>
    </w:p>
    <w:p w14:paraId="2B6AE934" w14:textId="208BF162" w:rsidR="00E71152" w:rsidRDefault="00E71152" w:rsidP="00E71152">
      <w:pPr>
        <w:pStyle w:val="Rubrik3"/>
      </w:pPr>
      <w:bookmarkStart w:id="1006" w:name="_$TOOLSET_(HEADBITS,_HEADDISTANCE,_1"/>
      <w:bookmarkEnd w:id="1006"/>
      <w:r w:rsidRPr="00E71152">
        <w:t>$TOOLSET</w:t>
      </w:r>
      <w:r>
        <w:t xml:space="preserve"> (&lt;tools&gt; &lt;</w:t>
      </w:r>
      <w:r w:rsidR="00612E58">
        <w:t>distance</w:t>
      </w:r>
      <w:r>
        <w:t>&gt; &lt;</w:t>
      </w:r>
      <w:r w:rsidR="00612E58">
        <w:t>align</w:t>
      </w:r>
      <w:r>
        <w:t>&gt; &lt;index&gt;)</w:t>
      </w:r>
      <w:r w:rsidR="00E049C4">
        <w:t xml:space="preserve"> </w:t>
      </w:r>
      <w:r w:rsidR="00E049C4" w:rsidRPr="00E049C4">
        <w:rPr>
          <w:b w:val="0"/>
          <w:bCs w:val="0"/>
          <w:sz w:val="20"/>
          <w:szCs w:val="18"/>
        </w:rPr>
        <w:t>function call</w:t>
      </w:r>
    </w:p>
    <w:p w14:paraId="079B2E53" w14:textId="6DAB63A7" w:rsidR="00E71152" w:rsidRDefault="00612E58" w:rsidP="00E71152">
      <w:pPr>
        <w:numPr>
          <w:ilvl w:val="0"/>
          <w:numId w:val="8"/>
        </w:numPr>
        <w:spacing w:line="240" w:lineRule="auto"/>
      </w:pPr>
      <w:r>
        <w:t>&lt;Tools&gt;</w:t>
      </w:r>
      <w:r w:rsidR="00E71152">
        <w:t>=Bit coded value of the heads that should be used:</w:t>
      </w:r>
      <w:r w:rsidR="00E71152">
        <w:br/>
        <w:t>1= Use cutting head 1</w:t>
      </w:r>
      <w:r w:rsidR="00E71152">
        <w:br/>
        <w:t>2= Use cutting head 2</w:t>
      </w:r>
      <w:r w:rsidR="00E71152">
        <w:br/>
        <w:t>4= Use cutting head 3</w:t>
      </w:r>
      <w:r w:rsidR="00E71152">
        <w:br/>
        <w:t>8= Use cutting head 4</w:t>
      </w:r>
      <w:r w:rsidR="00E71152">
        <w:br/>
        <w:t>16= Use cutting head 5</w:t>
      </w:r>
      <w:r w:rsidR="00E71152">
        <w:br/>
        <w:t>32= Use cutting head 6</w:t>
      </w:r>
      <w:r w:rsidR="00E71152">
        <w:br/>
        <w:t>64= Use cutting head 7</w:t>
      </w:r>
      <w:r w:rsidR="00E71152">
        <w:br/>
        <w:t>128= Use cutting head 8</w:t>
      </w:r>
    </w:p>
    <w:p w14:paraId="674CCE76" w14:textId="27920914" w:rsidR="00E71152" w:rsidRDefault="00612E58" w:rsidP="00E71152">
      <w:pPr>
        <w:numPr>
          <w:ilvl w:val="0"/>
          <w:numId w:val="8"/>
        </w:numPr>
        <w:spacing w:line="240" w:lineRule="auto"/>
      </w:pPr>
      <w:r>
        <w:t>&lt;distance&gt;</w:t>
      </w:r>
      <w:r w:rsidR="00E71152">
        <w:t xml:space="preserve">= The distance between </w:t>
      </w:r>
      <w:r>
        <w:t>each active tools</w:t>
      </w:r>
      <w:r w:rsidR="00E71152">
        <w:t>. The value can only be 0 if the distance is not important. Example when using one tool only.</w:t>
      </w:r>
    </w:p>
    <w:p w14:paraId="0BD13967" w14:textId="13CECA34" w:rsidR="00E71152" w:rsidRDefault="00612E58" w:rsidP="00E71152">
      <w:pPr>
        <w:numPr>
          <w:ilvl w:val="0"/>
          <w:numId w:val="8"/>
        </w:numPr>
        <w:spacing w:line="240" w:lineRule="auto"/>
      </w:pPr>
      <w:r>
        <w:t>&lt;align&gt;</w:t>
      </w:r>
      <w:r w:rsidR="00E71152">
        <w:t>=This value describes the tool alignment used by this $Toolset. This value may not be the same as the actual machine tool alignment. If this is different than IGEMS will show a message "Impossible tool alignment".</w:t>
      </w:r>
      <w:r w:rsidR="00E71152">
        <w:br/>
        <w:t xml:space="preserve">In this case operator must chose the </w:t>
      </w:r>
      <w:r>
        <w:t xml:space="preserve">EXPLODE </w:t>
      </w:r>
      <w:r w:rsidR="00E71152">
        <w:t>option in the tool setup command.</w:t>
      </w:r>
    </w:p>
    <w:p w14:paraId="08997A6F" w14:textId="1234E39E" w:rsidR="00E71152" w:rsidRPr="009F1692" w:rsidRDefault="00E71152" w:rsidP="00E71152">
      <w:pPr>
        <w:numPr>
          <w:ilvl w:val="0"/>
          <w:numId w:val="8"/>
        </w:numPr>
        <w:spacing w:line="240" w:lineRule="auto"/>
      </w:pPr>
      <w:bookmarkStart w:id="1007" w:name="_Toc241996879"/>
      <w:r>
        <w:rPr>
          <w:rFonts w:eastAsia="Tahoma" w:cs="Tahoma"/>
        </w:rPr>
        <w:t xml:space="preserve">0=Aligned with X, Left to Right </w:t>
      </w:r>
      <w:r>
        <w:rPr>
          <w:rFonts w:eastAsia="Tahoma" w:cs="Tahoma"/>
        </w:rPr>
        <w:br/>
      </w:r>
      <w:r w:rsidRPr="009F1692">
        <w:rPr>
          <w:rFonts w:eastAsia="Tahoma" w:cs="Tahoma"/>
        </w:rPr>
        <w:t>1=Aligned with X, Right to Left</w:t>
      </w:r>
      <w:r w:rsidRPr="009F1692">
        <w:rPr>
          <w:rFonts w:eastAsia="Tahoma" w:cs="Tahoma"/>
        </w:rPr>
        <w:br/>
        <w:t>2=Aligned with Y, Bottom to Top</w:t>
      </w:r>
      <w:r w:rsidRPr="009F1692">
        <w:rPr>
          <w:rFonts w:eastAsia="Tahoma" w:cs="Tahoma"/>
        </w:rPr>
        <w:br/>
        <w:t>3=Aligned with Y, Top to Bottom</w:t>
      </w:r>
      <w:r w:rsidRPr="009F1692">
        <w:t xml:space="preserve"> </w:t>
      </w:r>
    </w:p>
    <w:p w14:paraId="201AA537" w14:textId="77777777" w:rsidR="00612E58" w:rsidRDefault="00E71152" w:rsidP="00C325F1">
      <w:pPr>
        <w:numPr>
          <w:ilvl w:val="0"/>
          <w:numId w:val="8"/>
        </w:numPr>
        <w:spacing w:line="240" w:lineRule="auto"/>
      </w:pPr>
      <w:r w:rsidRPr="009F1692">
        <w:t xml:space="preserve">This is a unique index number for each $toolset. </w:t>
      </w:r>
      <w:bookmarkStart w:id="1008" w:name="_$TEXT_(midx,_midy,"/>
      <w:bookmarkEnd w:id="1007"/>
      <w:bookmarkEnd w:id="1008"/>
    </w:p>
    <w:p w14:paraId="3CB0A99F" w14:textId="7C0BE10E" w:rsidR="00E049C4" w:rsidRDefault="00E049C4" w:rsidP="00E049C4">
      <w:pPr>
        <w:pStyle w:val="Rubrik3"/>
      </w:pPr>
      <w:r>
        <w:t xml:space="preserve">($TOOLSET &lt;tools&gt; &lt;distance&gt; &lt;align&gt; &lt;index&gt;) </w:t>
      </w:r>
      <w:r w:rsidRPr="00E049C4">
        <w:rPr>
          <w:b w:val="0"/>
          <w:bCs w:val="0"/>
          <w:sz w:val="20"/>
          <w:szCs w:val="18"/>
        </w:rPr>
        <w:t>function</w:t>
      </w:r>
    </w:p>
    <w:p w14:paraId="521F24E9" w14:textId="5BD23BEF" w:rsidR="00E049C4" w:rsidRDefault="00E049C4" w:rsidP="009F1692">
      <w:pPr>
        <w:spacing w:line="240" w:lineRule="auto"/>
      </w:pPr>
      <w:r>
        <w:t xml:space="preserve">The </w:t>
      </w:r>
      <w:r w:rsidR="00392ED3">
        <w:t>function sets different variables that will be used by other SIM functions.</w:t>
      </w:r>
    </w:p>
    <w:p w14:paraId="088F9659" w14:textId="12483525" w:rsidR="00392ED3" w:rsidRDefault="00392ED3" w:rsidP="009F1692">
      <w:pPr>
        <w:spacing w:line="240" w:lineRule="auto"/>
      </w:pPr>
      <w:r>
        <w:t>$tools that are a bit coded value for active tools.</w:t>
      </w:r>
    </w:p>
    <w:p w14:paraId="5C21BD2B" w14:textId="691A8D9C" w:rsidR="00392ED3" w:rsidRDefault="00392ED3" w:rsidP="009F1692">
      <w:pPr>
        <w:spacing w:line="240" w:lineRule="auto"/>
      </w:pPr>
      <w:r>
        <w:t>$tooldist are a value that describe the equal distance between each tool.</w:t>
      </w:r>
    </w:p>
    <w:p w14:paraId="2ED96C18" w14:textId="5DDCB02F" w:rsidR="00392ED3" w:rsidRDefault="00392ED3" w:rsidP="009F1692">
      <w:pPr>
        <w:spacing w:line="240" w:lineRule="auto"/>
      </w:pPr>
      <w:r>
        <w:t>$toollist is a list with the different distances between each tool. The length of this list is always the number of tools minus one.</w:t>
      </w:r>
    </w:p>
    <w:p w14:paraId="127CFB6C" w14:textId="77CD051D" w:rsidR="00392ED3" w:rsidRDefault="00392ED3" w:rsidP="00392ED3">
      <w:r>
        <w:t>PP_XMOD and PP_YMOD are adding its value to the $x, $y in the CNC file.</w:t>
      </w:r>
    </w:p>
    <w:p w14:paraId="5FC629FC" w14:textId="31A7CA5B" w:rsidR="00392ED3" w:rsidRDefault="00392ED3" w:rsidP="00392ED3">
      <w:r>
        <w:t>PP_XMODSIM and PP_YMODSIM are adding its value to the simulation function SIM-LINE, SIM-ARC, SIM-RAPID.</w:t>
      </w:r>
    </w:p>
    <w:p w14:paraId="12853696" w14:textId="4AAEC53A" w:rsidR="00206436" w:rsidRDefault="00206436" w:rsidP="00206436">
      <w:r>
        <w:t>Here are some examples:</w:t>
      </w:r>
    </w:p>
    <w:p w14:paraId="7F193AC7" w14:textId="40D2E66D" w:rsidR="00206436" w:rsidRPr="00206436" w:rsidRDefault="00206436" w:rsidP="00206436">
      <w:pPr>
        <w:rPr>
          <w:b/>
          <w:bCs/>
        </w:rPr>
      </w:pPr>
      <w:r w:rsidRPr="00206436">
        <w:rPr>
          <w:b/>
          <w:bCs/>
        </w:rPr>
        <w:t>Example 1:</w:t>
      </w:r>
    </w:p>
    <w:p w14:paraId="1EDEA0C9" w14:textId="7642E35C" w:rsidR="00206436" w:rsidRDefault="00206436" w:rsidP="00206436">
      <w:r>
        <w:t>We are cut with tool number 2 only and the distance between each tool is set to 202mm. The Align is set to 0.</w:t>
      </w:r>
    </w:p>
    <w:p w14:paraId="1B8BDE1A" w14:textId="5C823353" w:rsidR="00206436" w:rsidRDefault="00206436" w:rsidP="00206436">
      <w:r>
        <w:t xml:space="preserve">In the machine setting the settings are as below. </w:t>
      </w:r>
    </w:p>
    <w:p w14:paraId="5FD45B78" w14:textId="77777777" w:rsidR="00206436" w:rsidRDefault="00206436" w:rsidP="00206436">
      <w:r w:rsidRPr="00EE3BC7">
        <w:rPr>
          <w:noProof/>
        </w:rPr>
        <w:drawing>
          <wp:inline distT="0" distB="0" distL="0" distR="0" wp14:anchorId="1558D501" wp14:editId="0BF04243">
            <wp:extent cx="1981477" cy="990738"/>
            <wp:effectExtent l="0" t="0" r="0" b="0"/>
            <wp:docPr id="134103455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4559" name=""/>
                    <pic:cNvPicPr/>
                  </pic:nvPicPr>
                  <pic:blipFill>
                    <a:blip r:embed="rId123"/>
                    <a:stretch>
                      <a:fillRect/>
                    </a:stretch>
                  </pic:blipFill>
                  <pic:spPr>
                    <a:xfrm>
                      <a:off x="0" y="0"/>
                      <a:ext cx="1981477" cy="990738"/>
                    </a:xfrm>
                    <a:prstGeom prst="rect">
                      <a:avLst/>
                    </a:prstGeom>
                  </pic:spPr>
                </pic:pic>
              </a:graphicData>
            </a:graphic>
          </wp:inline>
        </w:drawing>
      </w:r>
    </w:p>
    <w:p w14:paraId="72CDC883" w14:textId="6251274F" w:rsidR="00206436" w:rsidRDefault="00206436" w:rsidP="00206436">
      <w:r>
        <w:t>PP_XMOD=202 PP_XMODSIM=202 This will affect the coordinates in the CNC file</w:t>
      </w:r>
      <w:r w:rsidR="00147F38">
        <w:t xml:space="preserve"> and </w:t>
      </w:r>
      <w:r>
        <w:t>the simulation position.</w:t>
      </w:r>
    </w:p>
    <w:p w14:paraId="79FFC6EC" w14:textId="77777777" w:rsidR="00206436" w:rsidRDefault="00206436" w:rsidP="00206436"/>
    <w:p w14:paraId="736873F2" w14:textId="6306F992" w:rsidR="00206436" w:rsidRPr="00206436" w:rsidRDefault="00206436" w:rsidP="00206436">
      <w:pPr>
        <w:rPr>
          <w:b/>
          <w:bCs/>
        </w:rPr>
      </w:pPr>
      <w:r w:rsidRPr="00206436">
        <w:rPr>
          <w:b/>
          <w:bCs/>
        </w:rPr>
        <w:t>Example 2:</w:t>
      </w:r>
    </w:p>
    <w:p w14:paraId="5B92339D" w14:textId="6D8870A9" w:rsidR="00206436" w:rsidRDefault="00206436" w:rsidP="00206436">
      <w:r w:rsidRPr="00EE3BC7">
        <w:rPr>
          <w:noProof/>
        </w:rPr>
        <w:lastRenderedPageBreak/>
        <w:drawing>
          <wp:inline distT="0" distB="0" distL="0" distR="0" wp14:anchorId="1B2AAEFA" wp14:editId="4F876DDC">
            <wp:extent cx="2276793" cy="1019317"/>
            <wp:effectExtent l="0" t="0" r="9525" b="9525"/>
            <wp:docPr id="11996087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8762" name=""/>
                    <pic:cNvPicPr/>
                  </pic:nvPicPr>
                  <pic:blipFill>
                    <a:blip r:embed="rId124"/>
                    <a:stretch>
                      <a:fillRect/>
                    </a:stretch>
                  </pic:blipFill>
                  <pic:spPr>
                    <a:xfrm>
                      <a:off x="0" y="0"/>
                      <a:ext cx="2276793" cy="1019317"/>
                    </a:xfrm>
                    <a:prstGeom prst="rect">
                      <a:avLst/>
                    </a:prstGeom>
                  </pic:spPr>
                </pic:pic>
              </a:graphicData>
            </a:graphic>
          </wp:inline>
        </w:drawing>
      </w:r>
    </w:p>
    <w:p w14:paraId="12D2E8C7" w14:textId="7B20B90F" w:rsidR="00206436" w:rsidRDefault="00206436" w:rsidP="00206436">
      <w:r>
        <w:t>In the example above the variables will be set as follows:</w:t>
      </w:r>
    </w:p>
    <w:p w14:paraId="4038CC7F" w14:textId="3E26775D" w:rsidR="00206436" w:rsidRDefault="00206436" w:rsidP="00206436">
      <w:r>
        <w:t>PP_XMOD=0 PP_XMODSIM=202. This will only affect the simulation.</w:t>
      </w:r>
    </w:p>
    <w:p w14:paraId="03EA083C" w14:textId="77777777" w:rsidR="00147F38" w:rsidRDefault="00147F38" w:rsidP="00206436"/>
    <w:p w14:paraId="03C9F82F" w14:textId="5B72079A" w:rsidR="00206436" w:rsidRPr="00147F38" w:rsidRDefault="00147F38" w:rsidP="00206436">
      <w:pPr>
        <w:rPr>
          <w:b/>
          <w:bCs/>
        </w:rPr>
      </w:pPr>
      <w:r w:rsidRPr="00147F38">
        <w:rPr>
          <w:b/>
          <w:bCs/>
        </w:rPr>
        <w:t>Example 3:</w:t>
      </w:r>
    </w:p>
    <w:p w14:paraId="6568D4D9" w14:textId="10C95092" w:rsidR="00206436" w:rsidRDefault="00206436" w:rsidP="00206436">
      <w:r w:rsidRPr="00206436">
        <w:rPr>
          <w:noProof/>
        </w:rPr>
        <w:drawing>
          <wp:inline distT="0" distB="0" distL="0" distR="0" wp14:anchorId="1624B261" wp14:editId="18DBF5B4">
            <wp:extent cx="3801005" cy="2010056"/>
            <wp:effectExtent l="0" t="0" r="0" b="9525"/>
            <wp:docPr id="10255192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9276" name=""/>
                    <pic:cNvPicPr/>
                  </pic:nvPicPr>
                  <pic:blipFill>
                    <a:blip r:embed="rId125"/>
                    <a:stretch>
                      <a:fillRect/>
                    </a:stretch>
                  </pic:blipFill>
                  <pic:spPr>
                    <a:xfrm>
                      <a:off x="0" y="0"/>
                      <a:ext cx="3801005" cy="2010056"/>
                    </a:xfrm>
                    <a:prstGeom prst="rect">
                      <a:avLst/>
                    </a:prstGeom>
                  </pic:spPr>
                </pic:pic>
              </a:graphicData>
            </a:graphic>
          </wp:inline>
        </w:drawing>
      </w:r>
    </w:p>
    <w:p w14:paraId="6C0E111A" w14:textId="0B12A097" w:rsidR="00206436" w:rsidRDefault="00147F38" w:rsidP="00206436">
      <w:r>
        <w:t>When the option "Closest tool spacing" is activated then the distance between Tool 1 and Tool 2 will be 100 mm instead of 202 mm.</w:t>
      </w:r>
    </w:p>
    <w:p w14:paraId="553166F9" w14:textId="75D1737A" w:rsidR="00147F38" w:rsidRDefault="00147F38" w:rsidP="00147F38">
      <w:r>
        <w:t>PP_XMOD=100 PP_XMODSIM=100 This will affect the coordinates in the CNC file and the simulation position.</w:t>
      </w:r>
    </w:p>
    <w:p w14:paraId="0896A200" w14:textId="77777777" w:rsidR="00147F38" w:rsidRDefault="00147F38" w:rsidP="00206436"/>
    <w:p w14:paraId="09A82384" w14:textId="6BCC8273" w:rsidR="00147F38" w:rsidRPr="00147F38" w:rsidRDefault="00147F38" w:rsidP="00206436">
      <w:pPr>
        <w:rPr>
          <w:b/>
          <w:bCs/>
        </w:rPr>
      </w:pPr>
      <w:r w:rsidRPr="00147F38">
        <w:rPr>
          <w:b/>
          <w:bCs/>
        </w:rPr>
        <w:t>Example 4:</w:t>
      </w:r>
    </w:p>
    <w:p w14:paraId="0E8A7ACC" w14:textId="372DDC8E" w:rsidR="00147F38" w:rsidRDefault="00147F38" w:rsidP="00206436">
      <w:r w:rsidRPr="00147F38">
        <w:rPr>
          <w:noProof/>
        </w:rPr>
        <w:drawing>
          <wp:inline distT="0" distB="0" distL="0" distR="0" wp14:anchorId="75730901" wp14:editId="592D535D">
            <wp:extent cx="2200582" cy="952633"/>
            <wp:effectExtent l="0" t="0" r="9525" b="0"/>
            <wp:docPr id="14740946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9463" name=""/>
                    <pic:cNvPicPr/>
                  </pic:nvPicPr>
                  <pic:blipFill>
                    <a:blip r:embed="rId126"/>
                    <a:stretch>
                      <a:fillRect/>
                    </a:stretch>
                  </pic:blipFill>
                  <pic:spPr>
                    <a:xfrm>
                      <a:off x="0" y="0"/>
                      <a:ext cx="2200582" cy="952633"/>
                    </a:xfrm>
                    <a:prstGeom prst="rect">
                      <a:avLst/>
                    </a:prstGeom>
                  </pic:spPr>
                </pic:pic>
              </a:graphicData>
            </a:graphic>
          </wp:inline>
        </w:drawing>
      </w:r>
    </w:p>
    <w:p w14:paraId="563F7409" w14:textId="133A7862" w:rsidR="00147F38" w:rsidRDefault="00147F38" w:rsidP="00206436">
      <w:r>
        <w:t xml:space="preserve">When the option "Coordinate to first used tool" is activated then </w:t>
      </w:r>
      <w:r w:rsidR="00531840">
        <w:t>PP_XMOD is 0 and PP_XMODSIM is 100.</w:t>
      </w:r>
    </w:p>
    <w:p w14:paraId="506B9D7B" w14:textId="463EF633" w:rsidR="00531840" w:rsidRPr="00531840" w:rsidRDefault="00531840" w:rsidP="00206436">
      <w:pPr>
        <w:rPr>
          <w:b/>
          <w:bCs/>
        </w:rPr>
      </w:pPr>
      <w:r w:rsidRPr="00531840">
        <w:rPr>
          <w:b/>
          <w:bCs/>
        </w:rPr>
        <w:t>Example 5:</w:t>
      </w:r>
    </w:p>
    <w:p w14:paraId="2D2AB722" w14:textId="0295F89A" w:rsidR="00531840" w:rsidRDefault="00531840" w:rsidP="00206436">
      <w:r w:rsidRPr="00531840">
        <w:rPr>
          <w:noProof/>
        </w:rPr>
        <w:drawing>
          <wp:inline distT="0" distB="0" distL="0" distR="0" wp14:anchorId="35C66499" wp14:editId="170E094B">
            <wp:extent cx="2152950" cy="1009791"/>
            <wp:effectExtent l="0" t="0" r="0" b="0"/>
            <wp:docPr id="36040903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9032" name=""/>
                    <pic:cNvPicPr/>
                  </pic:nvPicPr>
                  <pic:blipFill>
                    <a:blip r:embed="rId127"/>
                    <a:stretch>
                      <a:fillRect/>
                    </a:stretch>
                  </pic:blipFill>
                  <pic:spPr>
                    <a:xfrm>
                      <a:off x="0" y="0"/>
                      <a:ext cx="2152950" cy="1009791"/>
                    </a:xfrm>
                    <a:prstGeom prst="rect">
                      <a:avLst/>
                    </a:prstGeom>
                  </pic:spPr>
                </pic:pic>
              </a:graphicData>
            </a:graphic>
          </wp:inline>
        </w:drawing>
      </w:r>
    </w:p>
    <w:p w14:paraId="10BCEA0C" w14:textId="0A9AE404" w:rsidR="00531840" w:rsidRDefault="00531840" w:rsidP="00206436">
      <w:r>
        <w:t>Some machines have the nice option to park the most external tools that are not used. If we still use Tool number two only then tool 1 can be parked. In that case the variables will be as follows.</w:t>
      </w:r>
    </w:p>
    <w:p w14:paraId="353AB9BC" w14:textId="07BFD54E" w:rsidR="00531840" w:rsidRDefault="00531840" w:rsidP="00206436">
      <w:r>
        <w:t>PP_XMOD=0 and PP_XMODSIM=0</w:t>
      </w:r>
    </w:p>
    <w:p w14:paraId="313D60E2" w14:textId="305A1AF6" w:rsidR="00531840" w:rsidRDefault="00531840" w:rsidP="00206436">
      <w:r>
        <w:t>Since Tool 1 is parked then Tool 2 will be handled as Tool 1.</w:t>
      </w:r>
    </w:p>
    <w:p w14:paraId="3B5C14AC" w14:textId="77777777" w:rsidR="00531840" w:rsidRDefault="00531840" w:rsidP="00206436"/>
    <w:p w14:paraId="38579E7E" w14:textId="77777777" w:rsidR="00206436" w:rsidRDefault="00206436" w:rsidP="008D4FB0">
      <w:pPr>
        <w:pStyle w:val="Rubrik3"/>
      </w:pPr>
    </w:p>
    <w:p w14:paraId="3D81DD4D" w14:textId="605F0535" w:rsidR="008D4FB0" w:rsidRPr="008D4FB0" w:rsidRDefault="008D4FB0" w:rsidP="008D4FB0">
      <w:pPr>
        <w:pStyle w:val="Rubrik3"/>
      </w:pPr>
      <w:r w:rsidRPr="008D4FB0">
        <w:t>($SIM-LINE &lt;totalx&gt; &lt;totally&gt; &lt;z&gt; &lt;fs&gt; &lt;fe&gt; &lt;c-rot&gt; &lt;v1&gt; &lt;v2&gt; &lt;v3&gt; &lt;len&gt;)</w:t>
      </w:r>
    </w:p>
    <w:p w14:paraId="4E60ED83" w14:textId="1E6BE23E" w:rsidR="008D4FB0" w:rsidRDefault="008D4FB0" w:rsidP="009F1692">
      <w:pPr>
        <w:spacing w:line="240" w:lineRule="auto"/>
      </w:pPr>
      <w:r>
        <w:t>&lt;totalx&gt; should be the summary of following: X value from the allpos+pp_xmodsim</w:t>
      </w:r>
    </w:p>
    <w:p w14:paraId="3DB8CF50" w14:textId="10B19DF1" w:rsidR="008D4FB0" w:rsidRDefault="008D4FB0" w:rsidP="009F1692">
      <w:pPr>
        <w:spacing w:line="240" w:lineRule="auto"/>
      </w:pPr>
      <w:r>
        <w:t>&lt;totally&gt;should be the summary of following: Y value from the allpos + pp_ymodsim</w:t>
      </w:r>
    </w:p>
    <w:p w14:paraId="195E1987" w14:textId="5ADDDBA7" w:rsidR="008D4FB0" w:rsidRDefault="008D4FB0" w:rsidP="009F1692">
      <w:pPr>
        <w:spacing w:line="240" w:lineRule="auto"/>
      </w:pPr>
      <w:r>
        <w:t>&lt;z&gt; is z value from the allpos list.</w:t>
      </w:r>
    </w:p>
    <w:p w14:paraId="1FE2D5D0" w14:textId="4584518D" w:rsidR="008D4FB0" w:rsidRDefault="008D4FB0" w:rsidP="009F1692">
      <w:pPr>
        <w:spacing w:line="240" w:lineRule="auto"/>
      </w:pPr>
      <w:r>
        <w:t>&lt;fs&gt; Speed start value</w:t>
      </w:r>
      <w:r w:rsidR="00E049C4">
        <w:t xml:space="preserve"> at the beginning of the movement</w:t>
      </w:r>
    </w:p>
    <w:p w14:paraId="107030F9" w14:textId="151FEA7E" w:rsidR="008D4FB0" w:rsidRDefault="008D4FB0" w:rsidP="009F1692">
      <w:pPr>
        <w:spacing w:line="240" w:lineRule="auto"/>
      </w:pPr>
      <w:r>
        <w:t xml:space="preserve">&lt;fe&gt; Speed end value at </w:t>
      </w:r>
      <w:r w:rsidR="00E049C4">
        <w:t>the end of the movement</w:t>
      </w:r>
    </w:p>
    <w:p w14:paraId="65413899" w14:textId="16A8CC0C" w:rsidR="00E049C4" w:rsidRDefault="00E049C4" w:rsidP="009F1692">
      <w:pPr>
        <w:spacing w:line="240" w:lineRule="auto"/>
      </w:pPr>
      <w:r>
        <w:lastRenderedPageBreak/>
        <w:t>&lt;v1&gt; &lt;v2&gt; &lt;v3&gt; is the incremental jet vector.</w:t>
      </w:r>
    </w:p>
    <w:p w14:paraId="339A507A" w14:textId="4B473629" w:rsidR="00E049C4" w:rsidRDefault="00E049C4" w:rsidP="009F1692">
      <w:pPr>
        <w:spacing w:line="240" w:lineRule="auto"/>
      </w:pPr>
      <w:r>
        <w:t>&lt;len&gt; is the length of the movement</w:t>
      </w:r>
    </w:p>
    <w:p w14:paraId="231B1D68" w14:textId="44B5DC88" w:rsidR="00E049C4" w:rsidRDefault="00E049C4" w:rsidP="009F1692">
      <w:pPr>
        <w:spacing w:line="240" w:lineRule="auto"/>
      </w:pPr>
      <w:r>
        <w:t>It is also possible to set the variable *SIM-ADDX* and *SIM-ADDY* values in the postprocessor. (this can sometimes be needed for special application like the application to electrosila)</w:t>
      </w:r>
    </w:p>
    <w:p w14:paraId="5EE5FFA6" w14:textId="77777777" w:rsidR="00E049C4" w:rsidRDefault="00E049C4" w:rsidP="009F1692">
      <w:pPr>
        <w:spacing w:line="240" w:lineRule="auto"/>
      </w:pPr>
    </w:p>
    <w:p w14:paraId="44A26B1E" w14:textId="77777777" w:rsidR="009F1692" w:rsidRPr="009F1692" w:rsidRDefault="009F1692" w:rsidP="009F1692">
      <w:pPr>
        <w:spacing w:line="240" w:lineRule="auto"/>
      </w:pPr>
    </w:p>
    <w:p w14:paraId="22A4682A" w14:textId="77777777" w:rsidR="00E71152" w:rsidRPr="009F1692" w:rsidRDefault="00E71152" w:rsidP="00E71152">
      <w:r w:rsidRPr="009F1692">
        <w:t>All allpos coordinates in the preparation file is always the same no matter of the machine settings in the "Cutting tools". Following variables may need to be modified:</w:t>
      </w:r>
    </w:p>
    <w:p w14:paraId="59A98AE0" w14:textId="77777777" w:rsidR="009F1692" w:rsidRDefault="009F1692" w:rsidP="00E71152"/>
    <w:p w14:paraId="672F1900" w14:textId="77777777" w:rsidR="009F1692" w:rsidRDefault="009F1692" w:rsidP="00E71152"/>
    <w:p w14:paraId="2FAA0926" w14:textId="77777777" w:rsidR="00F24A12" w:rsidRDefault="00F24A12" w:rsidP="0097488D"/>
    <w:p w14:paraId="17324034" w14:textId="77B1E57A" w:rsidR="00696DC5" w:rsidRDefault="00696DC5" w:rsidP="00696DC5">
      <w:pPr>
        <w:pStyle w:val="Rubrik3"/>
      </w:pPr>
      <w:r>
        <w:t>(</w:t>
      </w:r>
      <w:hyperlink w:anchor="_(SIM-DRAW_&lt;draw&gt;)" w:history="1">
        <w:r w:rsidRPr="00FC1D90">
          <w:rPr>
            <w:rStyle w:val="Hyperlnk"/>
            <w:bdr w:val="none" w:sz="0" w:space="0" w:color="auto"/>
          </w:rPr>
          <w:t>SIM-DRAW</w:t>
        </w:r>
      </w:hyperlink>
      <w:r>
        <w:t xml:space="preserve"> &lt;draw&gt;)</w:t>
      </w:r>
    </w:p>
    <w:p w14:paraId="7DD5DB5C" w14:textId="77777777" w:rsidR="00696DC5" w:rsidRPr="00FC1D90" w:rsidRDefault="00696DC5" w:rsidP="00696DC5">
      <w:r>
        <w:t>The argument &lt;draw&gt; to this function can be T or nil. It will handle if the 2D simulator will draw movement lines or not. This function was introduced in 2020.2</w:t>
      </w:r>
    </w:p>
    <w:p w14:paraId="13ED81C8" w14:textId="44F7867E" w:rsidR="00696DC5" w:rsidRDefault="00696DC5" w:rsidP="00696DC5">
      <w:pPr>
        <w:pStyle w:val="Rubrik4"/>
      </w:pPr>
      <w:r>
        <w:t>(</w:t>
      </w:r>
      <w:hyperlink w:anchor="_(SIM-DRAWLINE_&lt;x&gt;_&lt;y&gt;" w:history="1">
        <w:r w:rsidRPr="0050274C">
          <w:rPr>
            <w:rStyle w:val="Hyperlnk"/>
            <w:bdr w:val="none" w:sz="0" w:space="0" w:color="auto"/>
          </w:rPr>
          <w:t>SIM-DRAWLINE</w:t>
        </w:r>
      </w:hyperlink>
      <w:r w:rsidRPr="0050274C">
        <w:t xml:space="preserve"> </w:t>
      </w:r>
      <w:r>
        <w:t>&lt;x&gt; &lt;y&gt; &lt;z&gt; &lt;x2&gt; &lt;y2&gt; &lt;z2&gt; &lt;color&gt; &lt;pen size&gt;)</w:t>
      </w:r>
    </w:p>
    <w:p w14:paraId="19988923" w14:textId="77777777" w:rsidR="00696DC5" w:rsidRDefault="00696DC5" w:rsidP="00696DC5">
      <w:r>
        <w:t>Draw lines in the 3D-simulation window.</w:t>
      </w:r>
    </w:p>
    <w:p w14:paraId="3ECD1FB5" w14:textId="0C7C5DA3" w:rsidR="00696DC5" w:rsidRPr="0050274C" w:rsidRDefault="00696DC5" w:rsidP="00696DC5">
      <w:pPr>
        <w:pStyle w:val="Rubrik4"/>
      </w:pPr>
      <w:r>
        <w:t>(</w:t>
      </w:r>
      <w:hyperlink w:anchor="_(SIM-DRAWRECTANGLE_&lt;x1&gt;_&lt;y1&gt;" w:history="1">
        <w:r w:rsidRPr="005E1997">
          <w:rPr>
            <w:rStyle w:val="Hyperlnk"/>
            <w:bdr w:val="none" w:sz="0" w:space="0" w:color="auto"/>
          </w:rPr>
          <w:t>SIM-DRAWRECTANGLE</w:t>
        </w:r>
      </w:hyperlink>
      <w:r>
        <w:t xml:space="preserve"> &lt;x1&gt; &lt;y1&gt; &lt;x2&gt; &lt;y2&gt; &lt;color&gt; &lt;line-weight&gt;)</w:t>
      </w:r>
    </w:p>
    <w:p w14:paraId="66359EC6" w14:textId="04C7D721" w:rsidR="00051749" w:rsidRDefault="00051749" w:rsidP="0097488D">
      <w:r>
        <w:t>Draw a rectangle in the 2D-simulation window.</w:t>
      </w:r>
    </w:p>
    <w:p w14:paraId="588B1561" w14:textId="647694E4" w:rsidR="00A7094B" w:rsidRDefault="00A7094B" w:rsidP="0097488D">
      <w:r>
        <w:t>Argument &lt;x1&gt; and &lt;y1&gt; describe the lower left corner and &lt;x2&gt; and &lt;y2&gt; describe the upper right corner of the rectangle. The values refer to the actual program origin. There is also two additional argument that</w:t>
      </w:r>
      <w:r w:rsidR="00051749">
        <w:t xml:space="preserve"> controls the &lt;color&gt; and the &lt;line-weight&gt;.</w:t>
      </w:r>
    </w:p>
    <w:p w14:paraId="12BD469A" w14:textId="7DB1A5F3" w:rsidR="00051749" w:rsidRDefault="00051749" w:rsidP="00051749">
      <w:pPr>
        <w:pStyle w:val="Rubrik3"/>
      </w:pPr>
      <w:r>
        <w:t>(</w:t>
      </w:r>
      <w:hyperlink w:anchor="_(SIM-HEADUNIT_&lt;&quot;name&quot;&gt;_&lt;visible&gt;" w:history="1">
        <w:r w:rsidRPr="002B301B">
          <w:rPr>
            <w:rStyle w:val="Hyperlnk"/>
            <w:bdr w:val="none" w:sz="0" w:space="0" w:color="auto"/>
          </w:rPr>
          <w:t>SIM-HEADUNIT</w:t>
        </w:r>
      </w:hyperlink>
      <w:r>
        <w:t xml:space="preserve"> &lt;"name"&gt; &lt;visible&gt; &lt;dx&gt; &lt;dy&gt; &lt;dz&gt;)</w:t>
      </w:r>
      <w:bookmarkStart w:id="1009" w:name="_(SIM-DRAWLINE_&lt;x&gt;_&lt;y&gt;"/>
      <w:bookmarkEnd w:id="1009"/>
    </w:p>
    <w:p w14:paraId="024A34E7" w14:textId="77777777" w:rsidR="00051749" w:rsidRDefault="00051749" w:rsidP="00051749">
      <w:r>
        <w:t>This function is only useful in IGEMS Revision 2. With this function you can make units on the 3D simulation invisible or visible. For example, if you don't have any height sensor then you can set the invisible flag to nil.</w:t>
      </w:r>
    </w:p>
    <w:p w14:paraId="73DC22CF" w14:textId="77777777" w:rsidR="00051749" w:rsidRPr="002B301B" w:rsidRDefault="00051749" w:rsidP="00051749">
      <w:r>
        <w:t>It is also possible to move a unit in X Y and Z. This can be used for position the drilling unit on correct position.</w:t>
      </w:r>
    </w:p>
    <w:p w14:paraId="58F38EE2" w14:textId="4356D83A" w:rsidR="00051749" w:rsidRDefault="00D55E97" w:rsidP="00D55E97">
      <w:pPr>
        <w:pStyle w:val="Rubrik4"/>
      </w:pPr>
      <w:bookmarkStart w:id="1010" w:name="_(SIM-LAXIS1_ProbeUse_1.5)"/>
      <w:bookmarkEnd w:id="1010"/>
      <w:r w:rsidRPr="00D55E97">
        <w:t>(</w:t>
      </w:r>
      <w:hyperlink w:anchor="_(SIM-LAXIS1_ProbeUse_1.5)" w:history="1">
        <w:r w:rsidRPr="00AD6F92">
          <w:rPr>
            <w:rStyle w:val="Hyperlnk"/>
            <w:bdr w:val="none" w:sz="0" w:space="0" w:color="auto"/>
          </w:rPr>
          <w:t>SIM-LAXIS1</w:t>
        </w:r>
      </w:hyperlink>
      <w:r w:rsidRPr="00D55E97">
        <w:t xml:space="preserve"> ProbeUse 1.5)</w:t>
      </w:r>
      <w:r w:rsidR="00AD6F92">
        <w:t xml:space="preserve"> ; Linear Axis 1</w:t>
      </w:r>
    </w:p>
    <w:p w14:paraId="5CD0B11A" w14:textId="7C1C02CC" w:rsidR="00AD6F92" w:rsidRPr="00AD6F92" w:rsidRDefault="00AD6F92" w:rsidP="00AD6F92">
      <w:r>
        <w:t>This was mainly developed for the special probing tool for SpaceX</w:t>
      </w:r>
    </w:p>
    <w:p w14:paraId="0D192784" w14:textId="4621391B" w:rsidR="00B05D53" w:rsidRDefault="00B05D53" w:rsidP="00B05D53">
      <w:pPr>
        <w:pStyle w:val="Rubrik4"/>
      </w:pPr>
      <w:bookmarkStart w:id="1011" w:name="_(SIM3D-TILT_&lt;primary&gt;_&lt;secondary&gt;"/>
      <w:bookmarkEnd w:id="1011"/>
      <w:r w:rsidRPr="00B05D53">
        <w:t>(</w:t>
      </w:r>
      <w:hyperlink w:anchor="_(SIM3D-TILT_&lt;primary&gt;_&lt;secondary&gt;" w:history="1">
        <w:r w:rsidRPr="00B05D53">
          <w:rPr>
            <w:rStyle w:val="Hyperlnk"/>
            <w:bdr w:val="none" w:sz="0" w:space="0" w:color="auto"/>
          </w:rPr>
          <w:t>SIM3D-TILT</w:t>
        </w:r>
      </w:hyperlink>
      <w:r w:rsidRPr="00B05D53">
        <w:t xml:space="preserve"> &lt;primary&gt; &lt;secondary&gt; &lt;rel-primary&gt; &lt;rel-secondary&gt;)</w:t>
      </w:r>
    </w:p>
    <w:p w14:paraId="696E9D4E" w14:textId="1FC4CD87" w:rsidR="00B05D53" w:rsidRDefault="00B05D53" w:rsidP="00B05D53">
      <w:r>
        <w:t>Is used to rotate the kinematic in the simulation mode. And to calculate the time</w:t>
      </w:r>
      <w:r w:rsidR="0027155F">
        <w:t xml:space="preserve">. The rotation will be done </w:t>
      </w:r>
      <w:r w:rsidR="00F24A12">
        <w:t>separately</w:t>
      </w:r>
      <w:r w:rsidR="0027155F">
        <w:t xml:space="preserve"> in the postprocessor TILT function.</w:t>
      </w:r>
    </w:p>
    <w:p w14:paraId="4D391958" w14:textId="0FCAEB7B" w:rsidR="0027155F" w:rsidRDefault="0027155F" w:rsidP="0027155F">
      <w:pPr>
        <w:pStyle w:val="Rubrik4"/>
      </w:pPr>
      <w:bookmarkStart w:id="1012" w:name="_(SIM3D-TOOLDIR_&lt;primary&gt;_&lt;secondary"/>
      <w:bookmarkEnd w:id="1012"/>
      <w:r>
        <w:t>(</w:t>
      </w:r>
      <w:hyperlink w:anchor="_(SIM3D-TOOLDIR_&lt;primary&gt;_&lt;secondary" w:history="1">
        <w:r w:rsidRPr="0027155F">
          <w:rPr>
            <w:rStyle w:val="Hyperlnk"/>
            <w:bdr w:val="none" w:sz="0" w:space="0" w:color="auto"/>
          </w:rPr>
          <w:t>SIM3D-TOOLDIR</w:t>
        </w:r>
      </w:hyperlink>
      <w:r>
        <w:t xml:space="preserve"> &lt;primary&gt; &lt;secondary&gt;)</w:t>
      </w:r>
    </w:p>
    <w:p w14:paraId="66E7ECE5" w14:textId="63076EE1" w:rsidR="0027155F" w:rsidRPr="0027155F" w:rsidRDefault="0027155F" w:rsidP="0027155F">
      <w:r>
        <w:t>The function is used to rotate the kinematic together with another movement. LINE, ARC and RAPID.</w:t>
      </w:r>
    </w:p>
    <w:p w14:paraId="17E2FA61" w14:textId="2081C516" w:rsidR="00F81E75" w:rsidRDefault="00F81E75" w:rsidP="00F81E75">
      <w:pPr>
        <w:pStyle w:val="Rubrik4"/>
      </w:pPr>
      <w:bookmarkStart w:id="1013" w:name="_(SIM-DRAW_&lt;draw&gt;)"/>
      <w:bookmarkStart w:id="1014" w:name="_(SIM-SANDWEIGHT)"/>
      <w:bookmarkEnd w:id="1013"/>
      <w:bookmarkEnd w:id="1014"/>
      <w:r>
        <w:t>(</w:t>
      </w:r>
      <w:hyperlink w:anchor="_(SIM-SANDWEIGHT)" w:history="1">
        <w:r w:rsidRPr="00F81E75">
          <w:rPr>
            <w:rStyle w:val="Hyperlnk"/>
            <w:bdr w:val="none" w:sz="0" w:space="0" w:color="auto"/>
          </w:rPr>
          <w:t>SIM-SANDWEIGHT</w:t>
        </w:r>
      </w:hyperlink>
      <w:r>
        <w:t>)</w:t>
      </w:r>
    </w:p>
    <w:p w14:paraId="0702870B" w14:textId="182BE67F" w:rsidR="00F81E75" w:rsidRPr="00F81E75" w:rsidRDefault="00F81E75" w:rsidP="00F81E75">
      <w:r>
        <w:t>Returns how much abrasive that will be used for actual job.</w:t>
      </w:r>
    </w:p>
    <w:p w14:paraId="40951A9B" w14:textId="1EE39FDB" w:rsidR="00F81E75" w:rsidRDefault="00D55E97" w:rsidP="00FC1D90">
      <w:pPr>
        <w:pStyle w:val="Rubrik3"/>
      </w:pPr>
      <w:bookmarkStart w:id="1015" w:name="_(SIM-RAXIS1_0_0.5)"/>
      <w:bookmarkEnd w:id="1015"/>
      <w:r w:rsidRPr="00D55E97">
        <w:t>(</w:t>
      </w:r>
      <w:hyperlink w:anchor="_(SIM-RAXIS1_0_0.5)" w:history="1">
        <w:r w:rsidRPr="00AD6F92">
          <w:rPr>
            <w:rStyle w:val="Hyperlnk"/>
            <w:bdr w:val="none" w:sz="0" w:space="0" w:color="auto"/>
          </w:rPr>
          <w:t>SIM-RAXIS1</w:t>
        </w:r>
      </w:hyperlink>
      <w:r w:rsidRPr="00D55E97">
        <w:t xml:space="preserve"> 0 0.5)</w:t>
      </w:r>
      <w:r w:rsidR="00AD6F92">
        <w:t xml:space="preserve"> ; Rotation axis 1</w:t>
      </w:r>
    </w:p>
    <w:p w14:paraId="0A425413" w14:textId="77F08C8E" w:rsidR="00AD6F92" w:rsidRPr="00AD6F92" w:rsidRDefault="00AD6F92" w:rsidP="00AD6F92">
      <w:r>
        <w:t>This was mainly developed to handle a visualization of the TILTER height sensor</w:t>
      </w:r>
    </w:p>
    <w:p w14:paraId="1C2D1FC8" w14:textId="2B3989E4" w:rsidR="0097488D" w:rsidRDefault="0097488D" w:rsidP="0097488D">
      <w:pPr>
        <w:pStyle w:val="Rubrik3"/>
      </w:pPr>
      <w:bookmarkStart w:id="1016" w:name="_(SIM-HEADUNIT_&lt;&quot;name&quot;&gt;_&lt;visible&gt;"/>
      <w:bookmarkStart w:id="1017" w:name="_(SIM-DRAWRECTANGLE_&lt;x1&gt;_&lt;y1&gt;"/>
      <w:bookmarkStart w:id="1018" w:name="_(SIM-MOVEMODEL_&lt;DX&gt;_&lt;DY&gt;"/>
      <w:bookmarkEnd w:id="1016"/>
      <w:bookmarkEnd w:id="1017"/>
      <w:bookmarkEnd w:id="1018"/>
      <w:r>
        <w:t>(</w:t>
      </w:r>
      <w:hyperlink w:anchor="_(SIM-MOVEMODEL_&lt;DX&gt;_&lt;DY&gt;" w:history="1">
        <w:r w:rsidRPr="0097488D">
          <w:rPr>
            <w:rStyle w:val="Hyperlnk"/>
            <w:bdr w:val="none" w:sz="0" w:space="0" w:color="auto"/>
          </w:rPr>
          <w:t>SIM-MOVEMODEL</w:t>
        </w:r>
      </w:hyperlink>
      <w:r>
        <w:t xml:space="preserve"> &lt;DX&gt; &lt;DY&gt; &lt;DZ&gt;)</w:t>
      </w:r>
    </w:p>
    <w:p w14:paraId="0A290550" w14:textId="189DC40E" w:rsidR="0097488D" w:rsidRDefault="0097488D" w:rsidP="0097488D">
      <w:r>
        <w:t xml:space="preserve">This function will move the simulation </w:t>
      </w:r>
      <w:r w:rsidR="005E1997">
        <w:t>3D</w:t>
      </w:r>
      <w:r>
        <w:t>model (the part) in the distance given by the arguments.</w:t>
      </w:r>
    </w:p>
    <w:p w14:paraId="62BD96BE" w14:textId="77777777" w:rsidR="0097488D" w:rsidRDefault="0097488D" w:rsidP="0097488D"/>
    <w:p w14:paraId="1E4CD835" w14:textId="77777777" w:rsidR="00FA2B86" w:rsidRDefault="00FA2B86" w:rsidP="0097488D">
      <w:r w:rsidRPr="00FA2B86">
        <w:t>(SSIM-RAPID pp_$x pp_$y pp_zmaster *SpeedRapid* *SpeedAcceleration* pp_crot)</w:t>
      </w:r>
    </w:p>
    <w:p w14:paraId="050F3349" w14:textId="77777777" w:rsidR="00FA2B86" w:rsidRDefault="00FA2B86" w:rsidP="0097488D">
      <w:r w:rsidRPr="00FA2B86">
        <w:t>(SSIM-LINE pp_$x pp_$y $fs $fe pp_crot)</w:t>
      </w:r>
    </w:p>
    <w:p w14:paraId="332F3CAE" w14:textId="77777777" w:rsidR="00FA2B86" w:rsidRDefault="00FA2B86" w:rsidP="0097488D">
      <w:r w:rsidRPr="00FA2B86">
        <w:t>(SSIM-ARC pp_$x pp_$y pp_$i pp_$j pp_ccw $fs $fe pp_crot)</w:t>
      </w:r>
    </w:p>
    <w:p w14:paraId="3637ABCA" w14:textId="77777777" w:rsidR="00FA2B86" w:rsidRDefault="00FA2B86" w:rsidP="0097488D"/>
    <w:p w14:paraId="10C6304A" w14:textId="77777777" w:rsidR="00FA2B86" w:rsidRDefault="00FA2B86" w:rsidP="0097488D">
      <w:r>
        <w:t>The functions above are used in IGEMS.LSP</w:t>
      </w:r>
    </w:p>
    <w:p w14:paraId="1E373A70" w14:textId="77777777" w:rsidR="00FA2B86" w:rsidRDefault="00E15216" w:rsidP="0097488D">
      <w:r>
        <w:t xml:space="preserve">The variable *SIM-ADDX* and *SIM-ADDY* can be specified in the postprocessor. </w:t>
      </w:r>
      <w:r>
        <w:rPr>
          <w:rFonts w:ascii="Arial" w:hAnsi="Arial" w:cs="Arial"/>
          <w:color w:val="000000"/>
          <w:sz w:val="22"/>
        </w:rPr>
        <w:t>This will add a displacement to the motion in 3D-Simulation.</w:t>
      </w:r>
    </w:p>
    <w:p w14:paraId="47C98CF7" w14:textId="77777777" w:rsidR="00B762E3" w:rsidRDefault="00B762E3" w:rsidP="00B762E3">
      <w:pPr>
        <w:pStyle w:val="Rubrik3"/>
      </w:pPr>
      <w:r>
        <w:t>Real movements</w:t>
      </w:r>
    </w:p>
    <w:p w14:paraId="427C8931" w14:textId="3CF73ED0" w:rsidR="00896D34" w:rsidRDefault="00896D34" w:rsidP="00896D34">
      <w:r>
        <w:t>It is possible to generate a visual RTCP toolpath in the 3D-simulation by activate "Show RTCP path".</w:t>
      </w:r>
    </w:p>
    <w:p w14:paraId="489C329D" w14:textId="2DE91FF0" w:rsidR="00896D34" w:rsidRPr="00896D34" w:rsidRDefault="00896D34" w:rsidP="00896D34">
      <w:r>
        <w:rPr>
          <w:noProof/>
        </w:rPr>
        <w:drawing>
          <wp:inline distT="0" distB="0" distL="0" distR="0" wp14:anchorId="637AFB13" wp14:editId="41FB31D8">
            <wp:extent cx="1976400" cy="1634400"/>
            <wp:effectExtent l="0" t="0" r="0" b="0"/>
            <wp:docPr id="183250109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1098" name=""/>
                    <pic:cNvPicPr/>
                  </pic:nvPicPr>
                  <pic:blipFill>
                    <a:blip r:embed="rId128"/>
                    <a:stretch>
                      <a:fillRect/>
                    </a:stretch>
                  </pic:blipFill>
                  <pic:spPr>
                    <a:xfrm>
                      <a:off x="0" y="0"/>
                      <a:ext cx="1976400" cy="1634400"/>
                    </a:xfrm>
                    <a:prstGeom prst="rect">
                      <a:avLst/>
                    </a:prstGeom>
                  </pic:spPr>
                </pic:pic>
              </a:graphicData>
            </a:graphic>
          </wp:inline>
        </w:drawing>
      </w:r>
    </w:p>
    <w:p w14:paraId="1A31B500" w14:textId="7270C3B4" w:rsidR="0097488D" w:rsidRDefault="00896D34" w:rsidP="0097488D">
      <w:r>
        <w:t>If you want a file with XYZ information you can press "ALTGR+S</w:t>
      </w:r>
      <w:r w:rsidR="00814297">
        <w:t xml:space="preserve"> in the simulation window. </w:t>
      </w:r>
      <w:r w:rsidR="0097488D">
        <w:t xml:space="preserve">This will put the information </w:t>
      </w:r>
      <w:r w:rsidR="00B762E3">
        <w:t xml:space="preserve">in a hardcoded filename </w:t>
      </w:r>
      <w:r w:rsidR="00B762E3" w:rsidRPr="00B762E3">
        <w:rPr>
          <w:rFonts w:ascii="Lucida Console" w:hAnsi="Lucida Console"/>
          <w:sz w:val="18"/>
          <w:szCs w:val="20"/>
        </w:rPr>
        <w:t>"c:/ncdata/rtcp.txt</w:t>
      </w:r>
      <w:r w:rsidR="00B762E3">
        <w:rPr>
          <w:rFonts w:ascii="Lucida Console" w:hAnsi="Lucida Console"/>
          <w:sz w:val="18"/>
          <w:szCs w:val="20"/>
        </w:rPr>
        <w:t>"</w:t>
      </w:r>
      <w:r w:rsidR="0097488D">
        <w:t>.</w:t>
      </w:r>
    </w:p>
    <w:p w14:paraId="7FF98F99" w14:textId="77777777" w:rsidR="00B762E3" w:rsidRDefault="00B762E3" w:rsidP="0097488D">
      <w:r>
        <w:t>By making a simple LISP script as you can see below, the information can be inserted in 3D-5X.</w:t>
      </w:r>
    </w:p>
    <w:p w14:paraId="2406CF2E" w14:textId="77777777" w:rsidR="00B762E3" w:rsidRDefault="00B762E3" w:rsidP="0097488D">
      <w:r>
        <w:t>Press "ALTGR + S" in simulation, run script below, start 3D-5X and press "CTRL-V".</w:t>
      </w:r>
    </w:p>
    <w:p w14:paraId="3446CF16" w14:textId="77777777" w:rsidR="00B762E3" w:rsidRDefault="00B762E3" w:rsidP="0097488D">
      <w:r>
        <w:t>Example code:</w:t>
      </w:r>
    </w:p>
    <w:p w14:paraId="1B833B63" w14:textId="77777777" w:rsidR="00B762E3" w:rsidRDefault="00B762E3" w:rsidP="0097488D"/>
    <w:p w14:paraId="148A07E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(SETQ outtext "")</w:t>
      </w:r>
    </w:p>
    <w:p w14:paraId="0E5CFE16"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(SETQ z 358.46)</w:t>
      </w:r>
    </w:p>
    <w:p w14:paraId="208C4013"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(DEFUN wr (txt) (SETQ outtext (STRCAT outtext txt "\n")))</w:t>
      </w:r>
    </w:p>
    <w:p w14:paraId="3F82E794" w14:textId="77777777" w:rsidR="0097488D" w:rsidRPr="00B762E3" w:rsidRDefault="0097488D" w:rsidP="0097488D">
      <w:pPr>
        <w:rPr>
          <w:rFonts w:ascii="Lucida Console" w:hAnsi="Lucida Console"/>
          <w:sz w:val="18"/>
          <w:szCs w:val="20"/>
        </w:rPr>
      </w:pPr>
    </w:p>
    <w:p w14:paraId="1BFAE7F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(SETQ fr (OPEN "c:/ncdata/rtcp.txt" "r"))</w:t>
      </w:r>
    </w:p>
    <w:p w14:paraId="03A1C859"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(SETQ sumlen 0.0)</w:t>
      </w:r>
    </w:p>
    <w:p w14:paraId="708FBB19"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(WHILE</w:t>
      </w:r>
    </w:p>
    <w:p w14:paraId="550993D5"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txt (READ-LINE fr))</w:t>
      </w:r>
    </w:p>
    <w:p w14:paraId="6B7945FE"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to (READ (STRCAT "(" txt ")")))</w:t>
      </w:r>
    </w:p>
    <w:p w14:paraId="267F058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(IF (NOT from)</w:t>
      </w:r>
    </w:p>
    <w:p w14:paraId="7203E76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from to)</w:t>
      </w:r>
    </w:p>
    <w:p w14:paraId="1AD05E3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(PROGN</w:t>
      </w:r>
    </w:p>
    <w:p w14:paraId="46BA2B4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enlen (DISTANCE from to))</w:t>
      </w:r>
    </w:p>
    <w:p w14:paraId="6F1B4CCF"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(WR (STRCAT (RTOS (CAR from) 2) " " (RTOS (CADR from) 2) " " (RTOS (+ (CADDR from) z) 2) </w:t>
      </w:r>
      <w:r w:rsidR="00B762E3">
        <w:rPr>
          <w:rFonts w:ascii="Lucida Console" w:hAnsi="Lucida Console"/>
          <w:sz w:val="18"/>
          <w:szCs w:val="20"/>
        </w:rPr>
        <w:br/>
        <w:t xml:space="preserve">       </w:t>
      </w:r>
      <w:r w:rsidRPr="00B762E3">
        <w:rPr>
          <w:rFonts w:ascii="Lucida Console" w:hAnsi="Lucida Console"/>
          <w:sz w:val="18"/>
          <w:szCs w:val="20"/>
        </w:rPr>
        <w:t>" " (RTOS (CAR to) 2) " " (RTOS (CADR to) 2) " " (RTOS (+ (CADDR to) z) 2) " 3.0 5"))</w:t>
      </w:r>
    </w:p>
    <w:p w14:paraId="055E915F"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from to)</w:t>
      </w:r>
    </w:p>
    <w:p w14:paraId="17FB99D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sumlen (+ sumlen enlen))</w:t>
      </w:r>
    </w:p>
    <w:p w14:paraId="2A49AD04"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t>
      </w:r>
    </w:p>
    <w:p w14:paraId="677F391C"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t>
      </w:r>
    </w:p>
    <w:p w14:paraId="16BECC07"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w:t>
      </w:r>
    </w:p>
    <w:p w14:paraId="30A5EEC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(IF fr (CLOSE fr))</w:t>
      </w:r>
    </w:p>
    <w:p w14:paraId="68C51D2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(ALERT (STRCAT "</w:t>
      </w:r>
      <w:r w:rsidR="00B762E3">
        <w:rPr>
          <w:rFonts w:ascii="Lucida Console" w:hAnsi="Lucida Console"/>
          <w:sz w:val="18"/>
          <w:szCs w:val="20"/>
        </w:rPr>
        <w:t>Total movement length</w:t>
      </w:r>
      <w:r w:rsidRPr="00B762E3">
        <w:rPr>
          <w:rFonts w:ascii="Lucida Console" w:hAnsi="Lucida Console"/>
          <w:sz w:val="18"/>
          <w:szCs w:val="20"/>
        </w:rPr>
        <w:t>: " (TOSTR sumlen) " mm"))</w:t>
      </w:r>
    </w:p>
    <w:p w14:paraId="6CFC6677" w14:textId="4669AA5B" w:rsidR="0097488D" w:rsidRDefault="0097488D" w:rsidP="0097488D">
      <w:pPr>
        <w:rPr>
          <w:rFonts w:ascii="Lucida Console" w:hAnsi="Lucida Console"/>
          <w:sz w:val="18"/>
          <w:szCs w:val="20"/>
        </w:rPr>
      </w:pPr>
      <w:r w:rsidRPr="00B762E3">
        <w:rPr>
          <w:rFonts w:ascii="Lucida Console" w:hAnsi="Lucida Console"/>
          <w:sz w:val="18"/>
          <w:szCs w:val="20"/>
        </w:rPr>
        <w:t>(IF outtext (CLIP-SET outtext))</w:t>
      </w:r>
    </w:p>
    <w:p w14:paraId="5EB943D7" w14:textId="153535C1" w:rsidR="00823419" w:rsidRDefault="00823419" w:rsidP="00823419">
      <w:pPr>
        <w:pStyle w:val="Rubrik1"/>
      </w:pPr>
      <w:bookmarkStart w:id="1019" w:name="_Toc146888091"/>
      <w:bookmarkStart w:id="1020" w:name="_Toc197942800"/>
      <w:r>
        <w:lastRenderedPageBreak/>
        <w:t>Variables</w:t>
      </w:r>
      <w:bookmarkEnd w:id="1019"/>
      <w:bookmarkEnd w:id="1020"/>
    </w:p>
    <w:p w14:paraId="229E1D31" w14:textId="53C18125" w:rsidR="00823419" w:rsidRDefault="00823419" w:rsidP="00823419">
      <w:r>
        <w:t xml:space="preserve">Following variables is coming from the existing toolpath. The values </w:t>
      </w:r>
      <w:r w:rsidR="008D797A">
        <w:t>are</w:t>
      </w:r>
      <w:r>
        <w:t xml:space="preserve"> depending how the operator have done the machining.</w:t>
      </w:r>
    </w:p>
    <w:p w14:paraId="0EF50996" w14:textId="77777777" w:rsidR="00823419" w:rsidRDefault="00823419" w:rsidP="00823419"/>
    <w:tbl>
      <w:tblPr>
        <w:tblStyle w:val="Tabellrutnt"/>
        <w:tblW w:w="0" w:type="auto"/>
        <w:tblLook w:val="04A0" w:firstRow="1" w:lastRow="0" w:firstColumn="1" w:lastColumn="0" w:noHBand="0" w:noVBand="1"/>
      </w:tblPr>
      <w:tblGrid>
        <w:gridCol w:w="2660"/>
        <w:gridCol w:w="6402"/>
      </w:tblGrid>
      <w:tr w:rsidR="00823419" w:rsidRPr="00CC4378" w14:paraId="0B05A070" w14:textId="77777777" w:rsidTr="002D542D">
        <w:tc>
          <w:tcPr>
            <w:tcW w:w="2660" w:type="dxa"/>
          </w:tcPr>
          <w:p w14:paraId="5778C7C3" w14:textId="6FB4E31B" w:rsidR="00823419" w:rsidRPr="008D797A" w:rsidRDefault="00823419" w:rsidP="000C3425">
            <w:pPr>
              <w:rPr>
                <w:sz w:val="20"/>
                <w:szCs w:val="20"/>
              </w:rPr>
            </w:pPr>
            <w:r w:rsidRPr="008D797A">
              <w:rPr>
                <w:sz w:val="20"/>
                <w:szCs w:val="20"/>
              </w:rPr>
              <w:t>*3D-5X*</w:t>
            </w:r>
          </w:p>
        </w:tc>
        <w:tc>
          <w:tcPr>
            <w:tcW w:w="6402" w:type="dxa"/>
          </w:tcPr>
          <w:p w14:paraId="4F946579" w14:textId="4E383EFE" w:rsidR="00823419" w:rsidRPr="008D797A" w:rsidRDefault="00823419" w:rsidP="000C3425">
            <w:pPr>
              <w:rPr>
                <w:sz w:val="20"/>
                <w:szCs w:val="20"/>
              </w:rPr>
            </w:pPr>
            <w:r w:rsidRPr="008D797A">
              <w:rPr>
                <w:sz w:val="20"/>
                <w:szCs w:val="20"/>
              </w:rPr>
              <w:t xml:space="preserve">The variable is T if some of the </w:t>
            </w:r>
            <w:r w:rsidR="00933976" w:rsidRPr="008D797A">
              <w:rPr>
                <w:sz w:val="20"/>
                <w:szCs w:val="20"/>
              </w:rPr>
              <w:t xml:space="preserve">parts is done </w:t>
            </w:r>
            <w:r w:rsidR="00933976" w:rsidRPr="008D797A">
              <w:rPr>
                <w:sz w:val="20"/>
                <w:szCs w:val="20"/>
              </w:rPr>
              <w:br/>
              <w:t>in 3</w:t>
            </w:r>
            <w:r w:rsidRPr="008D797A">
              <w:rPr>
                <w:sz w:val="20"/>
                <w:szCs w:val="20"/>
              </w:rPr>
              <w:t>D-5X.</w:t>
            </w:r>
          </w:p>
        </w:tc>
      </w:tr>
      <w:tr w:rsidR="00823419" w:rsidRPr="00CC4378" w14:paraId="583D4A20" w14:textId="77777777" w:rsidTr="002D542D">
        <w:tc>
          <w:tcPr>
            <w:tcW w:w="2660" w:type="dxa"/>
          </w:tcPr>
          <w:p w14:paraId="71E8951E" w14:textId="19C60E4C" w:rsidR="00823419" w:rsidRPr="008D797A" w:rsidRDefault="00823419" w:rsidP="000C3425">
            <w:pPr>
              <w:rPr>
                <w:sz w:val="20"/>
                <w:szCs w:val="20"/>
              </w:rPr>
            </w:pPr>
            <w:r w:rsidRPr="008D797A">
              <w:rPr>
                <w:sz w:val="20"/>
                <w:szCs w:val="20"/>
              </w:rPr>
              <w:t>*3D-5XStock*</w:t>
            </w:r>
          </w:p>
        </w:tc>
        <w:tc>
          <w:tcPr>
            <w:tcW w:w="6402" w:type="dxa"/>
          </w:tcPr>
          <w:p w14:paraId="02AD9517" w14:textId="77777777" w:rsidR="00823419" w:rsidRPr="008D797A" w:rsidRDefault="00823419" w:rsidP="000C3425">
            <w:pPr>
              <w:rPr>
                <w:sz w:val="20"/>
                <w:szCs w:val="20"/>
              </w:rPr>
            </w:pPr>
          </w:p>
        </w:tc>
      </w:tr>
      <w:tr w:rsidR="008D797A" w:rsidRPr="00CC4378" w14:paraId="3A10369D" w14:textId="77777777" w:rsidTr="002D542D">
        <w:tc>
          <w:tcPr>
            <w:tcW w:w="2660" w:type="dxa"/>
          </w:tcPr>
          <w:p w14:paraId="28D0B0C7" w14:textId="552E1D37" w:rsidR="008D797A" w:rsidRPr="008D797A" w:rsidRDefault="008D797A" w:rsidP="008D797A">
            <w:pPr>
              <w:rPr>
                <w:sz w:val="20"/>
                <w:szCs w:val="20"/>
              </w:rPr>
            </w:pPr>
            <w:r w:rsidRPr="008D797A">
              <w:rPr>
                <w:sz w:val="20"/>
                <w:szCs w:val="20"/>
              </w:rPr>
              <w:t>*3D-5XZeroPoint*</w:t>
            </w:r>
          </w:p>
        </w:tc>
        <w:tc>
          <w:tcPr>
            <w:tcW w:w="6402" w:type="dxa"/>
          </w:tcPr>
          <w:p w14:paraId="691A893F" w14:textId="72E2C701" w:rsidR="008D797A" w:rsidRPr="008D797A" w:rsidRDefault="008D797A" w:rsidP="008D797A">
            <w:pPr>
              <w:rPr>
                <w:sz w:val="20"/>
                <w:szCs w:val="20"/>
              </w:rPr>
            </w:pPr>
            <w:r w:rsidRPr="008D797A">
              <w:rPr>
                <w:sz w:val="20"/>
                <w:szCs w:val="20"/>
              </w:rPr>
              <w:t>This value is only precented if you have changed the zero point in *3D-5X*.</w:t>
            </w:r>
          </w:p>
        </w:tc>
      </w:tr>
      <w:tr w:rsidR="00823419" w:rsidRPr="00CC4378" w14:paraId="60D546FA" w14:textId="77777777" w:rsidTr="002D542D">
        <w:tc>
          <w:tcPr>
            <w:tcW w:w="2660" w:type="dxa"/>
          </w:tcPr>
          <w:p w14:paraId="4251A55D" w14:textId="4858864B" w:rsidR="00823419" w:rsidRPr="008D797A" w:rsidRDefault="00823419" w:rsidP="000C3425">
            <w:pPr>
              <w:rPr>
                <w:sz w:val="20"/>
                <w:szCs w:val="20"/>
              </w:rPr>
            </w:pPr>
            <w:r w:rsidRPr="008D797A">
              <w:rPr>
                <w:sz w:val="20"/>
                <w:szCs w:val="20"/>
              </w:rPr>
              <w:t>*3D-MaxZ*</w:t>
            </w:r>
          </w:p>
        </w:tc>
        <w:tc>
          <w:tcPr>
            <w:tcW w:w="6402" w:type="dxa"/>
          </w:tcPr>
          <w:p w14:paraId="5141B54E" w14:textId="6787FEBD" w:rsidR="00823419" w:rsidRPr="008D797A" w:rsidRDefault="00B67B19" w:rsidP="000C3425">
            <w:pPr>
              <w:rPr>
                <w:sz w:val="20"/>
                <w:szCs w:val="20"/>
              </w:rPr>
            </w:pPr>
            <w:r w:rsidRPr="008D797A">
              <w:rPr>
                <w:sz w:val="20"/>
                <w:szCs w:val="20"/>
              </w:rPr>
              <w:t>This is the highest position of the 3D-5X part. The value is measured from the zero level (the table). If you move the parts up or down in Z. It will affect th</w:t>
            </w:r>
            <w:r w:rsidR="002824D7" w:rsidRPr="008D797A">
              <w:rPr>
                <w:sz w:val="20"/>
                <w:szCs w:val="20"/>
              </w:rPr>
              <w:t>is</w:t>
            </w:r>
            <w:r w:rsidRPr="008D797A">
              <w:rPr>
                <w:sz w:val="20"/>
                <w:szCs w:val="20"/>
              </w:rPr>
              <w:t xml:space="preserve"> value. </w:t>
            </w:r>
          </w:p>
        </w:tc>
      </w:tr>
      <w:tr w:rsidR="00823419" w:rsidRPr="00CC4378" w14:paraId="36785033" w14:textId="77777777" w:rsidTr="002D542D">
        <w:tc>
          <w:tcPr>
            <w:tcW w:w="2660" w:type="dxa"/>
          </w:tcPr>
          <w:p w14:paraId="7110D642" w14:textId="6339F3F8" w:rsidR="00823419" w:rsidRPr="008D797A" w:rsidRDefault="00823419" w:rsidP="000C3425">
            <w:pPr>
              <w:rPr>
                <w:sz w:val="20"/>
                <w:szCs w:val="20"/>
              </w:rPr>
            </w:pPr>
            <w:r w:rsidRPr="008D797A">
              <w:rPr>
                <w:sz w:val="20"/>
                <w:szCs w:val="20"/>
              </w:rPr>
              <w:t>*3D-MaxZDiff*</w:t>
            </w:r>
          </w:p>
        </w:tc>
        <w:tc>
          <w:tcPr>
            <w:tcW w:w="6402" w:type="dxa"/>
          </w:tcPr>
          <w:p w14:paraId="2DF8A255" w14:textId="3718381D" w:rsidR="00823419" w:rsidRPr="008D797A" w:rsidRDefault="009A351F" w:rsidP="009A351F">
            <w:pPr>
              <w:rPr>
                <w:sz w:val="20"/>
                <w:szCs w:val="20"/>
              </w:rPr>
            </w:pPr>
            <w:r w:rsidRPr="008D797A">
              <w:rPr>
                <w:sz w:val="20"/>
                <w:szCs w:val="20"/>
              </w:rPr>
              <w:t>This is the difference between the highest Z position of the model and the lowest Z position of the toolpath.</w:t>
            </w:r>
          </w:p>
        </w:tc>
      </w:tr>
      <w:tr w:rsidR="00823419" w:rsidRPr="00CC4378" w14:paraId="6EDF3731" w14:textId="77777777" w:rsidTr="002D542D">
        <w:tc>
          <w:tcPr>
            <w:tcW w:w="2660" w:type="dxa"/>
          </w:tcPr>
          <w:p w14:paraId="40A98CA5" w14:textId="1FAFC24C" w:rsidR="00823419" w:rsidRPr="008D797A" w:rsidRDefault="00823419" w:rsidP="000C3425">
            <w:pPr>
              <w:rPr>
                <w:sz w:val="20"/>
                <w:szCs w:val="20"/>
              </w:rPr>
            </w:pPr>
            <w:r w:rsidRPr="008D797A">
              <w:rPr>
                <w:sz w:val="20"/>
                <w:szCs w:val="20"/>
              </w:rPr>
              <w:t>*3D-MaxZDiffCurves*</w:t>
            </w:r>
          </w:p>
        </w:tc>
        <w:tc>
          <w:tcPr>
            <w:tcW w:w="6402" w:type="dxa"/>
          </w:tcPr>
          <w:p w14:paraId="438560CB" w14:textId="27BFD713" w:rsidR="009A351F" w:rsidRPr="008D797A" w:rsidRDefault="009A351F" w:rsidP="00932B5B">
            <w:pPr>
              <w:rPr>
                <w:sz w:val="20"/>
                <w:szCs w:val="20"/>
              </w:rPr>
            </w:pPr>
            <w:r w:rsidRPr="008D797A">
              <w:rPr>
                <w:sz w:val="20"/>
                <w:szCs w:val="20"/>
              </w:rPr>
              <w:t xml:space="preserve">This is the difference in Z between all </w:t>
            </w:r>
            <w:r w:rsidR="00932B5B" w:rsidRPr="008D797A">
              <w:rPr>
                <w:sz w:val="20"/>
                <w:szCs w:val="20"/>
              </w:rPr>
              <w:t xml:space="preserve">used </w:t>
            </w:r>
            <w:r w:rsidRPr="008D797A">
              <w:rPr>
                <w:sz w:val="20"/>
                <w:szCs w:val="20"/>
              </w:rPr>
              <w:t>top curves</w:t>
            </w:r>
            <w:r w:rsidR="00932B5B" w:rsidRPr="008D797A">
              <w:rPr>
                <w:sz w:val="20"/>
                <w:szCs w:val="20"/>
              </w:rPr>
              <w:t>. It will not take care of for example standoffs.</w:t>
            </w:r>
          </w:p>
        </w:tc>
      </w:tr>
      <w:tr w:rsidR="00823419" w:rsidRPr="00CC4378" w14:paraId="5F98A70D" w14:textId="77777777" w:rsidTr="002D542D">
        <w:tc>
          <w:tcPr>
            <w:tcW w:w="2660" w:type="dxa"/>
          </w:tcPr>
          <w:p w14:paraId="04553EC7" w14:textId="12DD01E1" w:rsidR="00823419" w:rsidRPr="008D797A" w:rsidRDefault="00823419" w:rsidP="000C3425">
            <w:pPr>
              <w:rPr>
                <w:sz w:val="20"/>
                <w:szCs w:val="20"/>
              </w:rPr>
            </w:pPr>
            <w:r w:rsidRPr="008D797A">
              <w:rPr>
                <w:sz w:val="20"/>
                <w:szCs w:val="20"/>
              </w:rPr>
              <w:t>*3D-MeasurePoints*</w:t>
            </w:r>
          </w:p>
        </w:tc>
        <w:tc>
          <w:tcPr>
            <w:tcW w:w="6402" w:type="dxa"/>
          </w:tcPr>
          <w:p w14:paraId="55560207" w14:textId="77777777" w:rsidR="00823419" w:rsidRPr="008D797A" w:rsidRDefault="00823419" w:rsidP="000C3425">
            <w:pPr>
              <w:rPr>
                <w:sz w:val="20"/>
                <w:szCs w:val="20"/>
              </w:rPr>
            </w:pPr>
          </w:p>
        </w:tc>
      </w:tr>
      <w:tr w:rsidR="00823419" w:rsidRPr="00CC4378" w14:paraId="5FC2CFB5" w14:textId="77777777" w:rsidTr="002D542D">
        <w:tc>
          <w:tcPr>
            <w:tcW w:w="2660" w:type="dxa"/>
          </w:tcPr>
          <w:p w14:paraId="7E4D75C3" w14:textId="5F52B5E1" w:rsidR="00823419" w:rsidRPr="008D797A" w:rsidRDefault="00823419" w:rsidP="000C3425">
            <w:pPr>
              <w:rPr>
                <w:sz w:val="20"/>
                <w:szCs w:val="20"/>
              </w:rPr>
            </w:pPr>
            <w:r w:rsidRPr="008D797A">
              <w:rPr>
                <w:sz w:val="20"/>
                <w:szCs w:val="20"/>
              </w:rPr>
              <w:t>*3D-OnTopPlane*</w:t>
            </w:r>
          </w:p>
        </w:tc>
        <w:tc>
          <w:tcPr>
            <w:tcW w:w="6402" w:type="dxa"/>
          </w:tcPr>
          <w:p w14:paraId="7CABA416" w14:textId="12628FBD" w:rsidR="00823419" w:rsidRPr="008D797A" w:rsidRDefault="002D542D" w:rsidP="000C3425">
            <w:pPr>
              <w:rPr>
                <w:sz w:val="20"/>
                <w:szCs w:val="20"/>
              </w:rPr>
            </w:pPr>
            <w:r w:rsidRPr="008D797A">
              <w:rPr>
                <w:sz w:val="20"/>
                <w:szCs w:val="20"/>
              </w:rPr>
              <w:t>This value is T if the complete toolpath is on top plane</w:t>
            </w:r>
          </w:p>
        </w:tc>
      </w:tr>
      <w:tr w:rsidR="00823419" w:rsidRPr="00CC4378" w14:paraId="2E0A29DC" w14:textId="77777777" w:rsidTr="002D542D">
        <w:tc>
          <w:tcPr>
            <w:tcW w:w="2660" w:type="dxa"/>
          </w:tcPr>
          <w:p w14:paraId="073EA67D" w14:textId="77777777" w:rsidR="00933976" w:rsidRPr="008D797A" w:rsidRDefault="00823419" w:rsidP="000C3425">
            <w:pPr>
              <w:rPr>
                <w:sz w:val="20"/>
                <w:szCs w:val="20"/>
              </w:rPr>
            </w:pPr>
            <w:r w:rsidRPr="008D797A">
              <w:rPr>
                <w:sz w:val="20"/>
                <w:szCs w:val="20"/>
              </w:rPr>
              <w:t xml:space="preserve">*Date* </w:t>
            </w:r>
          </w:p>
          <w:p w14:paraId="4FA74C5D" w14:textId="42F085B8" w:rsidR="00823419" w:rsidRPr="008D797A" w:rsidRDefault="00823419" w:rsidP="000C3425">
            <w:pPr>
              <w:rPr>
                <w:sz w:val="20"/>
                <w:szCs w:val="20"/>
              </w:rPr>
            </w:pPr>
          </w:p>
        </w:tc>
        <w:tc>
          <w:tcPr>
            <w:tcW w:w="6402" w:type="dxa"/>
          </w:tcPr>
          <w:p w14:paraId="5696E0D9" w14:textId="77777777" w:rsidR="00823419" w:rsidRPr="008D797A" w:rsidRDefault="00D17AD4" w:rsidP="000C3425">
            <w:pPr>
              <w:rPr>
                <w:sz w:val="20"/>
                <w:szCs w:val="20"/>
              </w:rPr>
            </w:pPr>
            <w:r w:rsidRPr="008D797A">
              <w:rPr>
                <w:sz w:val="20"/>
                <w:szCs w:val="20"/>
              </w:rPr>
              <w:t xml:space="preserve">Actual date </w:t>
            </w:r>
            <w:r w:rsidR="00933976" w:rsidRPr="008D797A">
              <w:rPr>
                <w:sz w:val="20"/>
                <w:szCs w:val="20"/>
              </w:rPr>
              <w:t>right now</w:t>
            </w:r>
            <w:r w:rsidRPr="008D797A">
              <w:rPr>
                <w:sz w:val="20"/>
                <w:szCs w:val="20"/>
              </w:rPr>
              <w:t>.</w:t>
            </w:r>
          </w:p>
          <w:p w14:paraId="60295E0E" w14:textId="753CB9DF" w:rsidR="00933976" w:rsidRPr="008D797A" w:rsidRDefault="00933976" w:rsidP="000C3425">
            <w:pPr>
              <w:rPr>
                <w:sz w:val="20"/>
                <w:szCs w:val="20"/>
              </w:rPr>
            </w:pPr>
            <w:r w:rsidRPr="008D797A">
              <w:rPr>
                <w:sz w:val="20"/>
                <w:szCs w:val="20"/>
              </w:rPr>
              <w:t>Example: "2022-08-23"</w:t>
            </w:r>
          </w:p>
        </w:tc>
      </w:tr>
      <w:tr w:rsidR="00823419" w:rsidRPr="00CC4378" w14:paraId="308EAE0E" w14:textId="77777777" w:rsidTr="002D542D">
        <w:tc>
          <w:tcPr>
            <w:tcW w:w="2660" w:type="dxa"/>
          </w:tcPr>
          <w:p w14:paraId="56F4B08A" w14:textId="77777777" w:rsidR="00823419" w:rsidRPr="008D797A" w:rsidRDefault="00823419" w:rsidP="000C3425">
            <w:pPr>
              <w:rPr>
                <w:sz w:val="20"/>
                <w:szCs w:val="20"/>
              </w:rPr>
            </w:pPr>
            <w:r w:rsidRPr="008D797A">
              <w:rPr>
                <w:sz w:val="20"/>
                <w:szCs w:val="20"/>
              </w:rPr>
              <w:t>*MaxFeed*</w:t>
            </w:r>
          </w:p>
        </w:tc>
        <w:tc>
          <w:tcPr>
            <w:tcW w:w="6402" w:type="dxa"/>
          </w:tcPr>
          <w:p w14:paraId="04259340" w14:textId="7DCE5765" w:rsidR="00823419" w:rsidRPr="008D797A" w:rsidRDefault="00823419" w:rsidP="000C3425">
            <w:pPr>
              <w:rPr>
                <w:sz w:val="20"/>
                <w:szCs w:val="20"/>
              </w:rPr>
            </w:pPr>
            <w:r w:rsidRPr="008D797A">
              <w:rPr>
                <w:sz w:val="20"/>
                <w:szCs w:val="20"/>
              </w:rPr>
              <w:t xml:space="preserve">This is the highest speed that will be used on </w:t>
            </w:r>
            <w:r w:rsidR="00933976" w:rsidRPr="008D797A">
              <w:rPr>
                <w:sz w:val="20"/>
                <w:szCs w:val="20"/>
              </w:rPr>
              <w:t>actual cut-order</w:t>
            </w:r>
            <w:r w:rsidRPr="008D797A">
              <w:rPr>
                <w:sz w:val="20"/>
                <w:szCs w:val="20"/>
              </w:rPr>
              <w:t>. Rapid movements are not included.</w:t>
            </w:r>
          </w:p>
        </w:tc>
      </w:tr>
      <w:tr w:rsidR="00823419" w:rsidRPr="00CC4378" w14:paraId="5682AA4C" w14:textId="77777777" w:rsidTr="002D542D">
        <w:tc>
          <w:tcPr>
            <w:tcW w:w="2660" w:type="dxa"/>
          </w:tcPr>
          <w:p w14:paraId="6CB82494" w14:textId="23130E99" w:rsidR="00823419" w:rsidRPr="008D797A" w:rsidRDefault="00823419" w:rsidP="000C3425">
            <w:pPr>
              <w:rPr>
                <w:sz w:val="20"/>
                <w:szCs w:val="20"/>
              </w:rPr>
            </w:pPr>
            <w:r w:rsidRPr="008D797A">
              <w:rPr>
                <w:sz w:val="20"/>
                <w:szCs w:val="20"/>
              </w:rPr>
              <w:t>*MaxSlope*</w:t>
            </w:r>
          </w:p>
        </w:tc>
        <w:tc>
          <w:tcPr>
            <w:tcW w:w="6402" w:type="dxa"/>
          </w:tcPr>
          <w:p w14:paraId="6F602545" w14:textId="0F2A029C" w:rsidR="00823419" w:rsidRPr="008D797A" w:rsidRDefault="000D0CD2" w:rsidP="000C3425">
            <w:pPr>
              <w:rPr>
                <w:sz w:val="20"/>
                <w:szCs w:val="20"/>
              </w:rPr>
            </w:pPr>
            <w:r w:rsidRPr="008D797A">
              <w:rPr>
                <w:sz w:val="20"/>
                <w:szCs w:val="20"/>
              </w:rPr>
              <w:t xml:space="preserve">This is the maximum needed cutting angle </w:t>
            </w:r>
            <w:r w:rsidR="00933976" w:rsidRPr="008D797A">
              <w:rPr>
                <w:sz w:val="20"/>
                <w:szCs w:val="20"/>
              </w:rPr>
              <w:t>in actual cut-order.</w:t>
            </w:r>
            <w:r w:rsidR="002D542D" w:rsidRPr="008D797A">
              <w:rPr>
                <w:sz w:val="20"/>
                <w:szCs w:val="20"/>
              </w:rPr>
              <w:t xml:space="preserve"> The value is in radians.</w:t>
            </w:r>
          </w:p>
        </w:tc>
      </w:tr>
      <w:tr w:rsidR="00823419" w:rsidRPr="00CC4378" w14:paraId="471925E2" w14:textId="77777777" w:rsidTr="002D542D">
        <w:tc>
          <w:tcPr>
            <w:tcW w:w="2660" w:type="dxa"/>
          </w:tcPr>
          <w:p w14:paraId="6DCC048B" w14:textId="77777777" w:rsidR="00823419" w:rsidRPr="008D797A" w:rsidRDefault="00823419" w:rsidP="000C3425">
            <w:pPr>
              <w:rPr>
                <w:sz w:val="20"/>
                <w:szCs w:val="20"/>
              </w:rPr>
            </w:pPr>
            <w:r w:rsidRPr="008D797A">
              <w:rPr>
                <w:sz w:val="20"/>
                <w:szCs w:val="20"/>
              </w:rPr>
              <w:t>*Metric*</w:t>
            </w:r>
          </w:p>
        </w:tc>
        <w:tc>
          <w:tcPr>
            <w:tcW w:w="6402" w:type="dxa"/>
          </w:tcPr>
          <w:p w14:paraId="46D727A8" w14:textId="77777777" w:rsidR="00823419" w:rsidRPr="008D797A" w:rsidRDefault="00823419" w:rsidP="000C3425">
            <w:pPr>
              <w:rPr>
                <w:sz w:val="20"/>
                <w:szCs w:val="20"/>
              </w:rPr>
            </w:pPr>
            <w:r w:rsidRPr="008D797A">
              <w:rPr>
                <w:sz w:val="20"/>
                <w:szCs w:val="20"/>
              </w:rPr>
              <w:t>Can be T or nil. It is coming from the actual unit setting</w:t>
            </w:r>
          </w:p>
        </w:tc>
      </w:tr>
      <w:tr w:rsidR="00823419" w:rsidRPr="00CC4378" w14:paraId="67BC4C83" w14:textId="77777777" w:rsidTr="002D542D">
        <w:tc>
          <w:tcPr>
            <w:tcW w:w="2660" w:type="dxa"/>
          </w:tcPr>
          <w:p w14:paraId="2ACF1E61" w14:textId="4CFDDFA2" w:rsidR="00823419" w:rsidRPr="008D797A" w:rsidRDefault="00823419" w:rsidP="000C3425">
            <w:pPr>
              <w:rPr>
                <w:sz w:val="20"/>
                <w:szCs w:val="20"/>
              </w:rPr>
            </w:pPr>
            <w:r w:rsidRPr="008D797A">
              <w:rPr>
                <w:sz w:val="20"/>
                <w:szCs w:val="20"/>
              </w:rPr>
              <w:t>*MinFeed*</w:t>
            </w:r>
          </w:p>
        </w:tc>
        <w:tc>
          <w:tcPr>
            <w:tcW w:w="6402" w:type="dxa"/>
          </w:tcPr>
          <w:p w14:paraId="66CD2975" w14:textId="1B363AED" w:rsidR="00823419" w:rsidRPr="008D797A" w:rsidRDefault="00823419" w:rsidP="000C3425">
            <w:pPr>
              <w:rPr>
                <w:sz w:val="20"/>
                <w:szCs w:val="20"/>
              </w:rPr>
            </w:pPr>
            <w:r w:rsidRPr="008D797A">
              <w:rPr>
                <w:sz w:val="20"/>
                <w:szCs w:val="20"/>
              </w:rPr>
              <w:t xml:space="preserve">This is the lowest speed that will be used on </w:t>
            </w:r>
            <w:r w:rsidR="001F7CEA" w:rsidRPr="008D797A">
              <w:rPr>
                <w:sz w:val="20"/>
                <w:szCs w:val="20"/>
              </w:rPr>
              <w:t>actual</w:t>
            </w:r>
            <w:r w:rsidRPr="008D797A">
              <w:rPr>
                <w:sz w:val="20"/>
                <w:szCs w:val="20"/>
              </w:rPr>
              <w:t xml:space="preserve"> </w:t>
            </w:r>
            <w:r w:rsidR="001F7CEA" w:rsidRPr="008D797A">
              <w:rPr>
                <w:sz w:val="20"/>
                <w:szCs w:val="20"/>
              </w:rPr>
              <w:t>cut-order</w:t>
            </w:r>
            <w:r w:rsidRPr="008D797A">
              <w:rPr>
                <w:sz w:val="20"/>
                <w:szCs w:val="20"/>
              </w:rPr>
              <w:t>.</w:t>
            </w:r>
          </w:p>
        </w:tc>
      </w:tr>
      <w:tr w:rsidR="00823419" w:rsidRPr="00CC4378" w14:paraId="45B0FE4F" w14:textId="77777777" w:rsidTr="002D542D">
        <w:tc>
          <w:tcPr>
            <w:tcW w:w="2660" w:type="dxa"/>
          </w:tcPr>
          <w:p w14:paraId="3DD023B8" w14:textId="178B5101" w:rsidR="00823419" w:rsidRPr="008D797A" w:rsidRDefault="00823419" w:rsidP="000C3425">
            <w:pPr>
              <w:rPr>
                <w:sz w:val="20"/>
                <w:szCs w:val="20"/>
              </w:rPr>
            </w:pPr>
            <w:r w:rsidRPr="008D797A">
              <w:rPr>
                <w:sz w:val="20"/>
                <w:szCs w:val="20"/>
              </w:rPr>
              <w:t>*PartsBox*</w:t>
            </w:r>
          </w:p>
        </w:tc>
        <w:tc>
          <w:tcPr>
            <w:tcW w:w="6402" w:type="dxa"/>
          </w:tcPr>
          <w:p w14:paraId="1684C72C" w14:textId="77777777" w:rsidR="00823419" w:rsidRPr="008D797A" w:rsidRDefault="00D17AD4" w:rsidP="000C3425">
            <w:pPr>
              <w:rPr>
                <w:sz w:val="20"/>
                <w:szCs w:val="20"/>
              </w:rPr>
            </w:pPr>
            <w:r w:rsidRPr="008D797A">
              <w:rPr>
                <w:sz w:val="20"/>
                <w:szCs w:val="20"/>
              </w:rPr>
              <w:t xml:space="preserve">This is a list of 4 reals. The first two values </w:t>
            </w:r>
            <w:r w:rsidR="000D0CD2" w:rsidRPr="008D797A">
              <w:rPr>
                <w:sz w:val="20"/>
                <w:szCs w:val="20"/>
              </w:rPr>
              <w:t>describe</w:t>
            </w:r>
            <w:r w:rsidRPr="008D797A">
              <w:rPr>
                <w:sz w:val="20"/>
                <w:szCs w:val="20"/>
              </w:rPr>
              <w:t xml:space="preserve"> the lower left corner and the two last values describes the upper right corners</w:t>
            </w:r>
            <w:r w:rsidR="000D0CD2" w:rsidRPr="008D797A">
              <w:rPr>
                <w:sz w:val="20"/>
                <w:szCs w:val="20"/>
              </w:rPr>
              <w:t xml:space="preserve"> of all parts included in this job.</w:t>
            </w:r>
          </w:p>
          <w:p w14:paraId="1E7120F2" w14:textId="77777777" w:rsidR="000516E5" w:rsidRPr="008D797A" w:rsidRDefault="000516E5" w:rsidP="000C3425">
            <w:pPr>
              <w:rPr>
                <w:sz w:val="20"/>
                <w:szCs w:val="20"/>
              </w:rPr>
            </w:pPr>
            <w:r w:rsidRPr="008D797A">
              <w:rPr>
                <w:sz w:val="20"/>
                <w:szCs w:val="20"/>
              </w:rPr>
              <w:t>Example:'(xll yll xur yur)</w:t>
            </w:r>
          </w:p>
          <w:p w14:paraId="74F7136C" w14:textId="476F4779" w:rsidR="000516E5" w:rsidRPr="008D797A" w:rsidRDefault="000516E5" w:rsidP="000C3425">
            <w:pPr>
              <w:rPr>
                <w:sz w:val="20"/>
                <w:szCs w:val="20"/>
              </w:rPr>
            </w:pPr>
            <w:r w:rsidRPr="008D797A">
              <w:rPr>
                <w:sz w:val="20"/>
                <w:szCs w:val="20"/>
              </w:rPr>
              <w:t>The coordinates refer to the *ZeroPoint*</w:t>
            </w:r>
          </w:p>
        </w:tc>
      </w:tr>
      <w:tr w:rsidR="00823419" w:rsidRPr="00CC4378" w14:paraId="12C3B464" w14:textId="77777777" w:rsidTr="002D542D">
        <w:tc>
          <w:tcPr>
            <w:tcW w:w="2660" w:type="dxa"/>
          </w:tcPr>
          <w:p w14:paraId="32190214" w14:textId="30D285CA" w:rsidR="00823419" w:rsidRPr="008D797A" w:rsidRDefault="00823419" w:rsidP="000C3425">
            <w:pPr>
              <w:rPr>
                <w:sz w:val="20"/>
                <w:szCs w:val="20"/>
              </w:rPr>
            </w:pPr>
            <w:r w:rsidRPr="008D797A">
              <w:rPr>
                <w:sz w:val="20"/>
                <w:szCs w:val="20"/>
              </w:rPr>
              <w:t>*SharedFolder*</w:t>
            </w:r>
          </w:p>
        </w:tc>
        <w:tc>
          <w:tcPr>
            <w:tcW w:w="6402" w:type="dxa"/>
          </w:tcPr>
          <w:p w14:paraId="7F09DE53" w14:textId="77777777" w:rsidR="00823419" w:rsidRPr="008D797A" w:rsidRDefault="000D0CD2" w:rsidP="000C3425">
            <w:pPr>
              <w:rPr>
                <w:sz w:val="20"/>
                <w:szCs w:val="20"/>
              </w:rPr>
            </w:pPr>
            <w:r w:rsidRPr="008D797A">
              <w:rPr>
                <w:sz w:val="20"/>
                <w:szCs w:val="20"/>
              </w:rPr>
              <w:t>This is the location of the shared folder</w:t>
            </w:r>
            <w:r w:rsidR="00C02440" w:rsidRPr="008D797A">
              <w:rPr>
                <w:sz w:val="20"/>
                <w:szCs w:val="20"/>
              </w:rPr>
              <w:t>.</w:t>
            </w:r>
          </w:p>
          <w:p w14:paraId="047189E4" w14:textId="199C017E" w:rsidR="001F7CEA" w:rsidRPr="008D797A" w:rsidRDefault="001F7CEA" w:rsidP="000C3425">
            <w:pPr>
              <w:rPr>
                <w:sz w:val="20"/>
                <w:szCs w:val="20"/>
              </w:rPr>
            </w:pPr>
            <w:r w:rsidRPr="008D797A">
              <w:rPr>
                <w:sz w:val="20"/>
                <w:szCs w:val="20"/>
              </w:rPr>
              <w:t>Example: "C:/ProgramData/IGEMS Software/IGEMS/22.0.0.0/Shared/"</w:t>
            </w:r>
          </w:p>
        </w:tc>
      </w:tr>
      <w:tr w:rsidR="00823419" w:rsidRPr="00CC4378" w14:paraId="3CD5CA6E" w14:textId="77777777" w:rsidTr="002D542D">
        <w:tc>
          <w:tcPr>
            <w:tcW w:w="2660" w:type="dxa"/>
          </w:tcPr>
          <w:p w14:paraId="78EC1B85" w14:textId="258FA3F2" w:rsidR="00823419" w:rsidRPr="008D797A" w:rsidRDefault="00823419" w:rsidP="000C3425">
            <w:pPr>
              <w:rPr>
                <w:sz w:val="20"/>
                <w:szCs w:val="20"/>
              </w:rPr>
            </w:pPr>
            <w:r w:rsidRPr="008D797A">
              <w:rPr>
                <w:sz w:val="20"/>
                <w:szCs w:val="20"/>
              </w:rPr>
              <w:t>*SheetBounds*</w:t>
            </w:r>
          </w:p>
        </w:tc>
        <w:tc>
          <w:tcPr>
            <w:tcW w:w="6402" w:type="dxa"/>
          </w:tcPr>
          <w:p w14:paraId="14E8AA31" w14:textId="630E3C12" w:rsidR="00823419" w:rsidRPr="008D797A" w:rsidRDefault="00E81FC3" w:rsidP="000C3425">
            <w:pPr>
              <w:rPr>
                <w:sz w:val="20"/>
                <w:szCs w:val="20"/>
              </w:rPr>
            </w:pPr>
            <w:r w:rsidRPr="008D797A">
              <w:rPr>
                <w:sz w:val="20"/>
                <w:szCs w:val="20"/>
              </w:rPr>
              <w:t>This is a list of lists of all sheets in the cut-order. Example:</w:t>
            </w:r>
            <w:r w:rsidRPr="008D797A">
              <w:rPr>
                <w:sz w:val="20"/>
                <w:szCs w:val="20"/>
              </w:rPr>
              <w:br/>
              <w:t xml:space="preserve">'((xll yll xur yur "name") </w:t>
            </w:r>
            <w:r w:rsidRPr="008D797A">
              <w:rPr>
                <w:sz w:val="20"/>
                <w:szCs w:val="20"/>
              </w:rPr>
              <w:br/>
              <w:t>(xll yll xur yur "name"))</w:t>
            </w:r>
          </w:p>
        </w:tc>
      </w:tr>
      <w:tr w:rsidR="00823419" w:rsidRPr="00CC4378" w14:paraId="16EACE5C" w14:textId="77777777" w:rsidTr="002D542D">
        <w:tc>
          <w:tcPr>
            <w:tcW w:w="2660" w:type="dxa"/>
          </w:tcPr>
          <w:p w14:paraId="70C3B360" w14:textId="561CED59" w:rsidR="00823419" w:rsidRPr="008D797A" w:rsidRDefault="00823419" w:rsidP="000C3425">
            <w:pPr>
              <w:rPr>
                <w:sz w:val="20"/>
                <w:szCs w:val="20"/>
              </w:rPr>
            </w:pPr>
            <w:r w:rsidRPr="008D797A">
              <w:rPr>
                <w:sz w:val="20"/>
                <w:szCs w:val="20"/>
              </w:rPr>
              <w:t>*SheetName*</w:t>
            </w:r>
          </w:p>
        </w:tc>
        <w:tc>
          <w:tcPr>
            <w:tcW w:w="6402" w:type="dxa"/>
          </w:tcPr>
          <w:p w14:paraId="1EC56CC7" w14:textId="1363A928" w:rsidR="00823419" w:rsidRPr="008D797A" w:rsidRDefault="00E81FC3" w:rsidP="000C3425">
            <w:pPr>
              <w:rPr>
                <w:sz w:val="20"/>
                <w:szCs w:val="20"/>
              </w:rPr>
            </w:pPr>
            <w:r w:rsidRPr="008D797A">
              <w:rPr>
                <w:sz w:val="20"/>
                <w:szCs w:val="20"/>
              </w:rPr>
              <w:t>This is the name of the first sheet in the cut-order</w:t>
            </w:r>
            <w:r w:rsidR="00C53E26" w:rsidRPr="008D797A">
              <w:rPr>
                <w:sz w:val="20"/>
                <w:szCs w:val="20"/>
              </w:rPr>
              <w:t>. Note! *SheetBounds* includes more information.</w:t>
            </w:r>
          </w:p>
        </w:tc>
      </w:tr>
      <w:tr w:rsidR="00823419" w:rsidRPr="00CC4378" w14:paraId="4B988E83" w14:textId="77777777" w:rsidTr="002D542D">
        <w:tc>
          <w:tcPr>
            <w:tcW w:w="2660" w:type="dxa"/>
          </w:tcPr>
          <w:p w14:paraId="48FB5E83" w14:textId="52B735B6" w:rsidR="00823419" w:rsidRPr="008D797A" w:rsidRDefault="00823419" w:rsidP="000C3425">
            <w:pPr>
              <w:rPr>
                <w:sz w:val="20"/>
                <w:szCs w:val="20"/>
              </w:rPr>
            </w:pPr>
            <w:r w:rsidRPr="008D797A">
              <w:rPr>
                <w:sz w:val="20"/>
                <w:szCs w:val="20"/>
              </w:rPr>
              <w:t>*SheetQuantity*</w:t>
            </w:r>
          </w:p>
        </w:tc>
        <w:tc>
          <w:tcPr>
            <w:tcW w:w="6402" w:type="dxa"/>
          </w:tcPr>
          <w:p w14:paraId="6E659F2E" w14:textId="2A684E3B" w:rsidR="00823419" w:rsidRPr="008D797A" w:rsidRDefault="00C53E26" w:rsidP="000C3425">
            <w:pPr>
              <w:rPr>
                <w:sz w:val="20"/>
                <w:szCs w:val="20"/>
              </w:rPr>
            </w:pPr>
            <w:r w:rsidRPr="008D797A">
              <w:rPr>
                <w:sz w:val="20"/>
                <w:szCs w:val="20"/>
              </w:rPr>
              <w:t xml:space="preserve">The Automatic nest can </w:t>
            </w:r>
            <w:r w:rsidR="000516E5" w:rsidRPr="008D797A">
              <w:rPr>
                <w:sz w:val="20"/>
                <w:szCs w:val="20"/>
              </w:rPr>
              <w:t>be instructed to produce identical sheets. This to let the CNC operator to skip load a new program for every new sheet.</w:t>
            </w:r>
            <w:r w:rsidR="001F7CEA" w:rsidRPr="008D797A">
              <w:rPr>
                <w:sz w:val="20"/>
                <w:szCs w:val="20"/>
              </w:rPr>
              <w:t xml:space="preserve"> This value is the number of identical sheets.</w:t>
            </w:r>
          </w:p>
        </w:tc>
      </w:tr>
      <w:tr w:rsidR="00823419" w:rsidRPr="00CC4378" w14:paraId="13271E70" w14:textId="77777777" w:rsidTr="002D542D">
        <w:tc>
          <w:tcPr>
            <w:tcW w:w="2660" w:type="dxa"/>
          </w:tcPr>
          <w:p w14:paraId="36A01986" w14:textId="3D1A25B5" w:rsidR="00823419" w:rsidRPr="008D797A" w:rsidRDefault="00823419" w:rsidP="000C3425">
            <w:pPr>
              <w:rPr>
                <w:sz w:val="20"/>
                <w:szCs w:val="20"/>
              </w:rPr>
            </w:pPr>
            <w:r w:rsidRPr="008D797A">
              <w:rPr>
                <w:sz w:val="20"/>
                <w:szCs w:val="20"/>
              </w:rPr>
              <w:t>*SheetX*</w:t>
            </w:r>
          </w:p>
        </w:tc>
        <w:tc>
          <w:tcPr>
            <w:tcW w:w="6402" w:type="dxa"/>
          </w:tcPr>
          <w:p w14:paraId="3635ED8D" w14:textId="77777777" w:rsidR="00823419" w:rsidRPr="008D797A" w:rsidRDefault="009F735E" w:rsidP="000C3425">
            <w:pPr>
              <w:rPr>
                <w:sz w:val="20"/>
                <w:szCs w:val="20"/>
              </w:rPr>
            </w:pPr>
            <w:r w:rsidRPr="008D797A">
              <w:rPr>
                <w:sz w:val="20"/>
                <w:szCs w:val="20"/>
              </w:rPr>
              <w:t>This is the size of the sheet in X.</w:t>
            </w:r>
            <w:r w:rsidR="008C0797" w:rsidRPr="008D797A">
              <w:rPr>
                <w:sz w:val="20"/>
                <w:szCs w:val="20"/>
              </w:rPr>
              <w:t xml:space="preserve"> </w:t>
            </w:r>
          </w:p>
          <w:p w14:paraId="36FFECAB" w14:textId="0CE5BFD5" w:rsidR="009F735E" w:rsidRPr="008D797A" w:rsidRDefault="009F735E" w:rsidP="000C3425">
            <w:pPr>
              <w:rPr>
                <w:sz w:val="20"/>
                <w:szCs w:val="20"/>
              </w:rPr>
            </w:pPr>
            <w:r w:rsidRPr="008D797A">
              <w:rPr>
                <w:sz w:val="20"/>
                <w:szCs w:val="20"/>
              </w:rPr>
              <w:t xml:space="preserve">If there is no sheet the value is 0. If there </w:t>
            </w:r>
            <w:r w:rsidR="001F7CEA" w:rsidRPr="008D797A">
              <w:rPr>
                <w:sz w:val="20"/>
                <w:szCs w:val="20"/>
              </w:rPr>
              <w:t>are</w:t>
            </w:r>
            <w:r w:rsidRPr="008D797A">
              <w:rPr>
                <w:sz w:val="20"/>
                <w:szCs w:val="20"/>
              </w:rPr>
              <w:t xml:space="preserve"> several sheets the value describes the size of the bounding box </w:t>
            </w:r>
            <w:r w:rsidR="001F7CEA" w:rsidRPr="008D797A">
              <w:rPr>
                <w:sz w:val="20"/>
                <w:szCs w:val="20"/>
              </w:rPr>
              <w:t xml:space="preserve">of all sheets </w:t>
            </w:r>
            <w:r w:rsidRPr="008D797A">
              <w:rPr>
                <w:sz w:val="20"/>
                <w:szCs w:val="20"/>
              </w:rPr>
              <w:t>in X</w:t>
            </w:r>
          </w:p>
        </w:tc>
      </w:tr>
      <w:tr w:rsidR="00823419" w:rsidRPr="00CC4378" w14:paraId="4E4119BC" w14:textId="77777777" w:rsidTr="002D542D">
        <w:tc>
          <w:tcPr>
            <w:tcW w:w="2660" w:type="dxa"/>
          </w:tcPr>
          <w:p w14:paraId="5EC758A5" w14:textId="5A29A033" w:rsidR="00823419" w:rsidRPr="008D797A" w:rsidRDefault="00823419" w:rsidP="000C3425">
            <w:pPr>
              <w:rPr>
                <w:sz w:val="20"/>
                <w:szCs w:val="20"/>
              </w:rPr>
            </w:pPr>
            <w:r w:rsidRPr="008D797A">
              <w:rPr>
                <w:sz w:val="20"/>
                <w:szCs w:val="20"/>
              </w:rPr>
              <w:t>*SheetY*</w:t>
            </w:r>
          </w:p>
        </w:tc>
        <w:tc>
          <w:tcPr>
            <w:tcW w:w="6402" w:type="dxa"/>
          </w:tcPr>
          <w:p w14:paraId="20A0A75B" w14:textId="342DE52B" w:rsidR="00823419" w:rsidRPr="008D797A" w:rsidRDefault="009F735E" w:rsidP="000C3425">
            <w:pPr>
              <w:rPr>
                <w:sz w:val="20"/>
                <w:szCs w:val="20"/>
              </w:rPr>
            </w:pPr>
            <w:r w:rsidRPr="008D797A">
              <w:rPr>
                <w:sz w:val="20"/>
                <w:szCs w:val="20"/>
              </w:rPr>
              <w:t xml:space="preserve">This is the size of the sheet in Y. If there is no sheet the value is 0. If there </w:t>
            </w:r>
            <w:r w:rsidR="001F7CEA" w:rsidRPr="008D797A">
              <w:rPr>
                <w:sz w:val="20"/>
                <w:szCs w:val="20"/>
              </w:rPr>
              <w:t>are</w:t>
            </w:r>
            <w:r w:rsidRPr="008D797A">
              <w:rPr>
                <w:sz w:val="20"/>
                <w:szCs w:val="20"/>
              </w:rPr>
              <w:t xml:space="preserve"> several sheets the value describes the size of the bounding box </w:t>
            </w:r>
            <w:r w:rsidR="001F7CEA" w:rsidRPr="008D797A">
              <w:rPr>
                <w:sz w:val="20"/>
                <w:szCs w:val="20"/>
              </w:rPr>
              <w:t xml:space="preserve">of all sheets </w:t>
            </w:r>
            <w:r w:rsidRPr="008D797A">
              <w:rPr>
                <w:sz w:val="20"/>
                <w:szCs w:val="20"/>
              </w:rPr>
              <w:t>in Y</w:t>
            </w:r>
          </w:p>
        </w:tc>
      </w:tr>
      <w:tr w:rsidR="00823419" w:rsidRPr="00CC4378" w14:paraId="7FD97CC4" w14:textId="77777777" w:rsidTr="002D542D">
        <w:tc>
          <w:tcPr>
            <w:tcW w:w="2660" w:type="dxa"/>
          </w:tcPr>
          <w:p w14:paraId="32852CAC" w14:textId="7037127D" w:rsidR="00823419" w:rsidRPr="008D797A" w:rsidRDefault="00823419" w:rsidP="000C3425">
            <w:pPr>
              <w:rPr>
                <w:sz w:val="20"/>
                <w:szCs w:val="20"/>
              </w:rPr>
            </w:pPr>
            <w:r w:rsidRPr="008D797A">
              <w:rPr>
                <w:sz w:val="20"/>
                <w:szCs w:val="20"/>
              </w:rPr>
              <w:t>*Time*</w:t>
            </w:r>
          </w:p>
        </w:tc>
        <w:tc>
          <w:tcPr>
            <w:tcW w:w="6402" w:type="dxa"/>
          </w:tcPr>
          <w:p w14:paraId="7436AA69" w14:textId="77777777" w:rsidR="00823419" w:rsidRPr="008D797A" w:rsidRDefault="00C02440" w:rsidP="000C3425">
            <w:pPr>
              <w:rPr>
                <w:sz w:val="20"/>
                <w:szCs w:val="20"/>
              </w:rPr>
            </w:pPr>
            <w:r w:rsidRPr="008D797A">
              <w:rPr>
                <w:sz w:val="20"/>
                <w:szCs w:val="20"/>
              </w:rPr>
              <w:t>Actual time when postprocessing</w:t>
            </w:r>
            <w:r w:rsidR="002824D7" w:rsidRPr="008D797A">
              <w:rPr>
                <w:sz w:val="20"/>
                <w:szCs w:val="20"/>
              </w:rPr>
              <w:t>.</w:t>
            </w:r>
          </w:p>
          <w:p w14:paraId="3A0F8120" w14:textId="050041EF" w:rsidR="002824D7" w:rsidRPr="008D797A" w:rsidRDefault="002824D7" w:rsidP="000C3425">
            <w:pPr>
              <w:rPr>
                <w:sz w:val="20"/>
                <w:szCs w:val="20"/>
              </w:rPr>
            </w:pPr>
            <w:r w:rsidRPr="008D797A">
              <w:rPr>
                <w:sz w:val="20"/>
                <w:szCs w:val="20"/>
              </w:rPr>
              <w:t>Example: "13:30"</w:t>
            </w:r>
          </w:p>
        </w:tc>
      </w:tr>
      <w:tr w:rsidR="000D0CD2" w:rsidRPr="000D0CD2" w14:paraId="64CCB041" w14:textId="77777777" w:rsidTr="002D542D">
        <w:tc>
          <w:tcPr>
            <w:tcW w:w="2660" w:type="dxa"/>
          </w:tcPr>
          <w:p w14:paraId="55946ABB" w14:textId="77777777" w:rsidR="00823419" w:rsidRPr="008D797A" w:rsidRDefault="00823419" w:rsidP="000C3425">
            <w:pPr>
              <w:rPr>
                <w:color w:val="FF0000"/>
                <w:sz w:val="20"/>
                <w:szCs w:val="20"/>
              </w:rPr>
            </w:pPr>
            <w:r w:rsidRPr="008D797A">
              <w:rPr>
                <w:color w:val="FF0000"/>
                <w:sz w:val="20"/>
                <w:szCs w:val="20"/>
              </w:rPr>
              <w:lastRenderedPageBreak/>
              <w:t>*TubeMode* nil)</w:t>
            </w:r>
          </w:p>
        </w:tc>
        <w:tc>
          <w:tcPr>
            <w:tcW w:w="6402" w:type="dxa"/>
          </w:tcPr>
          <w:p w14:paraId="39CF67C5" w14:textId="77777777" w:rsidR="00823419" w:rsidRPr="008D797A" w:rsidRDefault="00823419" w:rsidP="000C3425">
            <w:pPr>
              <w:rPr>
                <w:color w:val="FF0000"/>
                <w:sz w:val="20"/>
                <w:szCs w:val="20"/>
              </w:rPr>
            </w:pPr>
          </w:p>
        </w:tc>
      </w:tr>
      <w:tr w:rsidR="00823419" w:rsidRPr="00CC4378" w14:paraId="00FD18DF" w14:textId="77777777" w:rsidTr="002D542D">
        <w:tc>
          <w:tcPr>
            <w:tcW w:w="2660" w:type="dxa"/>
          </w:tcPr>
          <w:p w14:paraId="1B929697" w14:textId="192DBC59" w:rsidR="00823419" w:rsidRPr="008D797A" w:rsidRDefault="00823419" w:rsidP="000C3425">
            <w:pPr>
              <w:rPr>
                <w:sz w:val="20"/>
                <w:szCs w:val="20"/>
              </w:rPr>
            </w:pPr>
            <w:r w:rsidRPr="008D797A">
              <w:rPr>
                <w:sz w:val="20"/>
                <w:szCs w:val="20"/>
              </w:rPr>
              <w:t>*UseSixAxis*</w:t>
            </w:r>
          </w:p>
        </w:tc>
        <w:tc>
          <w:tcPr>
            <w:tcW w:w="6402" w:type="dxa"/>
          </w:tcPr>
          <w:p w14:paraId="61A7E4B0" w14:textId="5965BA9B" w:rsidR="00823419" w:rsidRPr="008D797A" w:rsidRDefault="00C02440" w:rsidP="000C3425">
            <w:pPr>
              <w:rPr>
                <w:sz w:val="20"/>
                <w:szCs w:val="20"/>
              </w:rPr>
            </w:pPr>
            <w:r w:rsidRPr="008D797A">
              <w:rPr>
                <w:sz w:val="20"/>
                <w:szCs w:val="20"/>
              </w:rPr>
              <w:t>T if the job is done using a rotation axis.</w:t>
            </w:r>
            <w:r w:rsidR="002824D7" w:rsidRPr="008D797A">
              <w:rPr>
                <w:sz w:val="20"/>
                <w:szCs w:val="20"/>
              </w:rPr>
              <w:t xml:space="preserve"> This value can be T or nil.</w:t>
            </w:r>
          </w:p>
        </w:tc>
      </w:tr>
      <w:tr w:rsidR="00823419" w:rsidRPr="00CC4378" w14:paraId="25056200" w14:textId="77777777" w:rsidTr="002D542D">
        <w:tc>
          <w:tcPr>
            <w:tcW w:w="2660" w:type="dxa"/>
          </w:tcPr>
          <w:p w14:paraId="08AFC9D4" w14:textId="5F35824B" w:rsidR="00823419" w:rsidRPr="008D797A" w:rsidRDefault="00823419" w:rsidP="000C3425">
            <w:pPr>
              <w:rPr>
                <w:sz w:val="20"/>
                <w:szCs w:val="20"/>
              </w:rPr>
            </w:pPr>
            <w:r w:rsidRPr="008D797A">
              <w:rPr>
                <w:sz w:val="20"/>
                <w:szCs w:val="20"/>
              </w:rPr>
              <w:t>*ZeroPoint*</w:t>
            </w:r>
          </w:p>
        </w:tc>
        <w:tc>
          <w:tcPr>
            <w:tcW w:w="6402" w:type="dxa"/>
          </w:tcPr>
          <w:p w14:paraId="5ADE80F0" w14:textId="50D28F99" w:rsidR="00823419" w:rsidRPr="008D797A" w:rsidRDefault="00C02440" w:rsidP="000C3425">
            <w:pPr>
              <w:rPr>
                <w:sz w:val="20"/>
                <w:szCs w:val="20"/>
              </w:rPr>
            </w:pPr>
            <w:r w:rsidRPr="008D797A">
              <w:rPr>
                <w:sz w:val="20"/>
                <w:szCs w:val="20"/>
              </w:rPr>
              <w:t>This is a 3D-point describing from where all coordinates are referring to.</w:t>
            </w:r>
            <w:r w:rsidR="002824D7" w:rsidRPr="008D797A">
              <w:rPr>
                <w:sz w:val="20"/>
                <w:szCs w:val="20"/>
              </w:rPr>
              <w:t xml:space="preserve"> </w:t>
            </w:r>
            <w:r w:rsidR="002824D7" w:rsidRPr="008D797A">
              <w:rPr>
                <w:sz w:val="20"/>
                <w:szCs w:val="20"/>
              </w:rPr>
              <w:br/>
              <w:t>Example: '(17.03 103.14 0.0). The value is refereeing to IGEMS world coordinate system.</w:t>
            </w:r>
          </w:p>
        </w:tc>
      </w:tr>
    </w:tbl>
    <w:p w14:paraId="222B30B3" w14:textId="77777777" w:rsidR="00823419" w:rsidRDefault="00823419" w:rsidP="00823419"/>
    <w:p w14:paraId="6DF80D47" w14:textId="77777777" w:rsidR="00823419" w:rsidRDefault="00823419" w:rsidP="00823419">
      <w:r>
        <w:t>; ********MACHINE********</w:t>
      </w:r>
    </w:p>
    <w:tbl>
      <w:tblPr>
        <w:tblStyle w:val="Tabellrutnt"/>
        <w:tblW w:w="0" w:type="auto"/>
        <w:tblLook w:val="04A0" w:firstRow="1" w:lastRow="0" w:firstColumn="1" w:lastColumn="0" w:noHBand="0" w:noVBand="1"/>
      </w:tblPr>
      <w:tblGrid>
        <w:gridCol w:w="6367"/>
        <w:gridCol w:w="4315"/>
      </w:tblGrid>
      <w:tr w:rsidR="00823419" w:rsidRPr="0074289B" w14:paraId="5791D180" w14:textId="77777777" w:rsidTr="00E93139">
        <w:tc>
          <w:tcPr>
            <w:tcW w:w="4077" w:type="dxa"/>
          </w:tcPr>
          <w:p w14:paraId="60225D38" w14:textId="77777777" w:rsidR="00823419" w:rsidRPr="0074289B" w:rsidRDefault="00823419" w:rsidP="000C3425">
            <w:r w:rsidRPr="0074289B">
              <w:t>*3D-6XspeedDecimals* 4)</w:t>
            </w:r>
          </w:p>
        </w:tc>
        <w:tc>
          <w:tcPr>
            <w:tcW w:w="4992" w:type="dxa"/>
          </w:tcPr>
          <w:p w14:paraId="09AAEAD8" w14:textId="77777777" w:rsidR="00236854" w:rsidRDefault="00950798" w:rsidP="000C3425">
            <w:r>
              <w:t>When using a rotation unit</w:t>
            </w:r>
            <w:r w:rsidR="00236854">
              <w:t xml:space="preserve"> the speed must be defined in time mode.</w:t>
            </w:r>
          </w:p>
          <w:p w14:paraId="215F1413" w14:textId="7BEFCA7C" w:rsidR="00823419" w:rsidRPr="0074289B" w:rsidRDefault="00236854" w:rsidP="007D5F1A">
            <w:r>
              <w:t xml:space="preserve">This value controls how many decimals this information should be formatted to in the CNC file. The value is defined in the </w:t>
            </w:r>
            <w:r w:rsidR="007D5F1A">
              <w:t xml:space="preserve">postprocessor section in the </w:t>
            </w:r>
            <w:r>
              <w:t>machine</w:t>
            </w:r>
            <w:r w:rsidR="007D5F1A">
              <w:t xml:space="preserve"> </w:t>
            </w:r>
            <w:r>
              <w:t>setting</w:t>
            </w:r>
            <w:r w:rsidR="007D5F1A">
              <w:t>.</w:t>
            </w:r>
          </w:p>
        </w:tc>
      </w:tr>
      <w:tr w:rsidR="00823419" w:rsidRPr="0074289B" w14:paraId="743DC889" w14:textId="77777777" w:rsidTr="00E93139">
        <w:tc>
          <w:tcPr>
            <w:tcW w:w="4077" w:type="dxa"/>
          </w:tcPr>
          <w:p w14:paraId="101F08F9" w14:textId="77777777" w:rsidR="00823419" w:rsidRPr="00950798" w:rsidRDefault="00823419" w:rsidP="000C3425">
            <w:pPr>
              <w:rPr>
                <w:color w:val="FF0000"/>
              </w:rPr>
            </w:pPr>
            <w:r w:rsidRPr="00950798">
              <w:rPr>
                <w:color w:val="FF0000"/>
              </w:rPr>
              <w:t>*3D-6XspeedUnits* 1)</w:t>
            </w:r>
          </w:p>
        </w:tc>
        <w:tc>
          <w:tcPr>
            <w:tcW w:w="4992" w:type="dxa"/>
          </w:tcPr>
          <w:p w14:paraId="11A7FA66" w14:textId="77777777" w:rsidR="00823419" w:rsidRPr="0074289B" w:rsidRDefault="00823419" w:rsidP="000C3425"/>
        </w:tc>
      </w:tr>
      <w:tr w:rsidR="00823419" w:rsidRPr="0074289B" w14:paraId="770133C6" w14:textId="77777777" w:rsidTr="00E93139">
        <w:tc>
          <w:tcPr>
            <w:tcW w:w="4077" w:type="dxa"/>
          </w:tcPr>
          <w:p w14:paraId="0143136E" w14:textId="77777777" w:rsidR="00823419" w:rsidRPr="0074289B" w:rsidRDefault="00823419" w:rsidP="000C3425">
            <w:r w:rsidRPr="0074289B">
              <w:t>*AddComments* 3)</w:t>
            </w:r>
          </w:p>
        </w:tc>
        <w:tc>
          <w:tcPr>
            <w:tcW w:w="4992" w:type="dxa"/>
          </w:tcPr>
          <w:p w14:paraId="054D068E" w14:textId="64A28AFC" w:rsidR="00823419" w:rsidRPr="0074289B" w:rsidRDefault="007D5F1A" w:rsidP="000C3425">
            <w:r>
              <w:t>If comment should be generated to the CNC file. Using the (MSG "Text") function.</w:t>
            </w:r>
          </w:p>
        </w:tc>
      </w:tr>
      <w:tr w:rsidR="00823419" w:rsidRPr="0074289B" w14:paraId="19703357" w14:textId="77777777" w:rsidTr="00E93139">
        <w:tc>
          <w:tcPr>
            <w:tcW w:w="4077" w:type="dxa"/>
          </w:tcPr>
          <w:p w14:paraId="042C357E" w14:textId="77777777" w:rsidR="00823419" w:rsidRPr="0074289B" w:rsidRDefault="00823419" w:rsidP="000C3425">
            <w:r w:rsidRPr="0074289B">
              <w:t>*AddExtraMovement* nil)</w:t>
            </w:r>
          </w:p>
        </w:tc>
        <w:tc>
          <w:tcPr>
            <w:tcW w:w="4992" w:type="dxa"/>
          </w:tcPr>
          <w:p w14:paraId="2F0CCF0F" w14:textId="77777777" w:rsidR="00823419" w:rsidRPr="0074289B" w:rsidRDefault="00823419" w:rsidP="000C3425"/>
        </w:tc>
      </w:tr>
      <w:tr w:rsidR="00823419" w:rsidRPr="0074289B" w14:paraId="1FB23587" w14:textId="77777777" w:rsidTr="00E93139">
        <w:tc>
          <w:tcPr>
            <w:tcW w:w="4077" w:type="dxa"/>
          </w:tcPr>
          <w:p w14:paraId="006E4FA0" w14:textId="77777777" w:rsidR="00823419" w:rsidRPr="0074289B" w:rsidRDefault="00823419" w:rsidP="000C3425">
            <w:r w:rsidRPr="0074289B">
              <w:t>*AddRadiusInSharpCorners* nil)</w:t>
            </w:r>
          </w:p>
        </w:tc>
        <w:tc>
          <w:tcPr>
            <w:tcW w:w="4992" w:type="dxa"/>
          </w:tcPr>
          <w:p w14:paraId="22F15763" w14:textId="77777777" w:rsidR="00823419" w:rsidRPr="0074289B" w:rsidRDefault="00823419" w:rsidP="000C3425"/>
        </w:tc>
      </w:tr>
      <w:tr w:rsidR="00823419" w:rsidRPr="0074289B" w14:paraId="05732642" w14:textId="77777777" w:rsidTr="00E93139">
        <w:tc>
          <w:tcPr>
            <w:tcW w:w="4077" w:type="dxa"/>
          </w:tcPr>
          <w:p w14:paraId="12BC42BE" w14:textId="77777777" w:rsidR="00823419" w:rsidRPr="0074289B" w:rsidRDefault="00823419" w:rsidP="000C3425">
            <w:r w:rsidRPr="0074289B">
              <w:t>*AddRadiusOutside* nil)</w:t>
            </w:r>
          </w:p>
        </w:tc>
        <w:tc>
          <w:tcPr>
            <w:tcW w:w="4992" w:type="dxa"/>
          </w:tcPr>
          <w:p w14:paraId="5B5921D1" w14:textId="77777777" w:rsidR="00823419" w:rsidRPr="0074289B" w:rsidRDefault="00823419" w:rsidP="000C3425"/>
        </w:tc>
      </w:tr>
      <w:tr w:rsidR="00823419" w:rsidRPr="0074289B" w14:paraId="4D3273B1" w14:textId="77777777" w:rsidTr="00E93139">
        <w:tc>
          <w:tcPr>
            <w:tcW w:w="4077" w:type="dxa"/>
          </w:tcPr>
          <w:p w14:paraId="2D8F6D2C" w14:textId="77777777" w:rsidR="00823419" w:rsidRPr="0074289B" w:rsidRDefault="00823419" w:rsidP="000C3425">
            <w:r w:rsidRPr="0074289B">
              <w:t>*ArcVectors* nil)</w:t>
            </w:r>
          </w:p>
        </w:tc>
        <w:tc>
          <w:tcPr>
            <w:tcW w:w="4992" w:type="dxa"/>
          </w:tcPr>
          <w:p w14:paraId="725BF77D" w14:textId="77777777" w:rsidR="00823419" w:rsidRPr="0074289B" w:rsidRDefault="00823419" w:rsidP="000C3425"/>
        </w:tc>
      </w:tr>
      <w:tr w:rsidR="00823419" w:rsidRPr="0074289B" w14:paraId="639AFCC2" w14:textId="77777777" w:rsidTr="00E93139">
        <w:tc>
          <w:tcPr>
            <w:tcW w:w="4077" w:type="dxa"/>
          </w:tcPr>
          <w:p w14:paraId="238D1BC1" w14:textId="77777777" w:rsidR="00823419" w:rsidRPr="0074289B" w:rsidRDefault="00823419" w:rsidP="000C3425">
            <w:r w:rsidRPr="0074289B">
              <w:t>*AWJAbrasiveCost* 1.0)</w:t>
            </w:r>
          </w:p>
        </w:tc>
        <w:tc>
          <w:tcPr>
            <w:tcW w:w="4992" w:type="dxa"/>
          </w:tcPr>
          <w:p w14:paraId="776E7568" w14:textId="77777777" w:rsidR="00823419" w:rsidRPr="0074289B" w:rsidRDefault="00823419" w:rsidP="000C3425"/>
        </w:tc>
      </w:tr>
      <w:tr w:rsidR="00823419" w:rsidRPr="0074289B" w14:paraId="1FCE5172" w14:textId="77777777" w:rsidTr="00E93139">
        <w:tc>
          <w:tcPr>
            <w:tcW w:w="4077" w:type="dxa"/>
          </w:tcPr>
          <w:p w14:paraId="4BDF808F" w14:textId="77777777" w:rsidR="00823419" w:rsidRPr="0074289B" w:rsidRDefault="00823419" w:rsidP="000C3425">
            <w:r w:rsidRPr="0074289B">
              <w:t>*AWJAbrasiveFlow* 350.0)</w:t>
            </w:r>
          </w:p>
        </w:tc>
        <w:tc>
          <w:tcPr>
            <w:tcW w:w="4992" w:type="dxa"/>
          </w:tcPr>
          <w:p w14:paraId="5853BEDF" w14:textId="77777777" w:rsidR="00823419" w:rsidRPr="0074289B" w:rsidRDefault="00823419" w:rsidP="000C3425"/>
        </w:tc>
      </w:tr>
      <w:tr w:rsidR="00823419" w:rsidRPr="0074289B" w14:paraId="2B9893B4" w14:textId="77777777" w:rsidTr="00E93139">
        <w:tc>
          <w:tcPr>
            <w:tcW w:w="4077" w:type="dxa"/>
          </w:tcPr>
          <w:p w14:paraId="4917537C" w14:textId="77777777" w:rsidR="00823419" w:rsidRPr="0074289B" w:rsidRDefault="00823419" w:rsidP="000C3425">
            <w:r w:rsidRPr="0074289B">
              <w:t>*AWJAbrasiveFlowCNC* 2)</w:t>
            </w:r>
          </w:p>
        </w:tc>
        <w:tc>
          <w:tcPr>
            <w:tcW w:w="4992" w:type="dxa"/>
          </w:tcPr>
          <w:p w14:paraId="1EEAAA6B" w14:textId="77777777" w:rsidR="00823419" w:rsidRPr="0074289B" w:rsidRDefault="00823419" w:rsidP="000C3425"/>
        </w:tc>
      </w:tr>
      <w:tr w:rsidR="00823419" w:rsidRPr="0074289B" w14:paraId="4E2D8520" w14:textId="77777777" w:rsidTr="00E93139">
        <w:tc>
          <w:tcPr>
            <w:tcW w:w="4077" w:type="dxa"/>
          </w:tcPr>
          <w:p w14:paraId="17672926" w14:textId="77777777" w:rsidR="00823419" w:rsidRPr="0074289B" w:rsidRDefault="00823419" w:rsidP="000C3425">
            <w:r w:rsidRPr="0074289B">
              <w:t>*AWJAbrasiveQuality* "GMA Garnet 80")</w:t>
            </w:r>
          </w:p>
        </w:tc>
        <w:tc>
          <w:tcPr>
            <w:tcW w:w="4992" w:type="dxa"/>
          </w:tcPr>
          <w:p w14:paraId="6BA25897" w14:textId="77777777" w:rsidR="00823419" w:rsidRPr="0074289B" w:rsidRDefault="00823419" w:rsidP="000C3425"/>
        </w:tc>
      </w:tr>
      <w:tr w:rsidR="00823419" w:rsidRPr="0074289B" w14:paraId="58FD04D9" w14:textId="77777777" w:rsidTr="00E93139">
        <w:tc>
          <w:tcPr>
            <w:tcW w:w="4077" w:type="dxa"/>
          </w:tcPr>
          <w:p w14:paraId="43590899" w14:textId="77777777" w:rsidR="00823419" w:rsidRPr="0074289B" w:rsidRDefault="00823419" w:rsidP="000C3425">
            <w:r w:rsidRPr="0074289B">
              <w:t>*AWJAdditionalKerf* 0.0)</w:t>
            </w:r>
          </w:p>
        </w:tc>
        <w:tc>
          <w:tcPr>
            <w:tcW w:w="4992" w:type="dxa"/>
          </w:tcPr>
          <w:p w14:paraId="49ABA59B" w14:textId="77777777" w:rsidR="00823419" w:rsidRPr="0074289B" w:rsidRDefault="00823419" w:rsidP="000C3425"/>
        </w:tc>
      </w:tr>
      <w:tr w:rsidR="00823419" w:rsidRPr="0074289B" w14:paraId="3844C49B" w14:textId="77777777" w:rsidTr="00E93139">
        <w:tc>
          <w:tcPr>
            <w:tcW w:w="4077" w:type="dxa"/>
          </w:tcPr>
          <w:p w14:paraId="7DAFD4FE" w14:textId="77777777" w:rsidR="00823419" w:rsidRPr="0074289B" w:rsidRDefault="00823419" w:rsidP="000C3425">
            <w:r w:rsidRPr="0074289B">
              <w:t>*AWJBleedOut* 1)</w:t>
            </w:r>
          </w:p>
        </w:tc>
        <w:tc>
          <w:tcPr>
            <w:tcW w:w="4992" w:type="dxa"/>
          </w:tcPr>
          <w:p w14:paraId="5D8AFE25" w14:textId="77777777" w:rsidR="00823419" w:rsidRPr="0074289B" w:rsidRDefault="00823419" w:rsidP="000C3425"/>
        </w:tc>
      </w:tr>
      <w:tr w:rsidR="00823419" w:rsidRPr="0074289B" w14:paraId="7C6EB88A" w14:textId="77777777" w:rsidTr="00E93139">
        <w:tc>
          <w:tcPr>
            <w:tcW w:w="4077" w:type="dxa"/>
          </w:tcPr>
          <w:p w14:paraId="41374F1E" w14:textId="77777777" w:rsidR="00823419" w:rsidRPr="0074289B" w:rsidRDefault="00823419" w:rsidP="000C3425">
            <w:r w:rsidRPr="0074289B">
              <w:t>*AWJCostPerTool* 10.0)</w:t>
            </w:r>
          </w:p>
        </w:tc>
        <w:tc>
          <w:tcPr>
            <w:tcW w:w="4992" w:type="dxa"/>
          </w:tcPr>
          <w:p w14:paraId="01E2FF74" w14:textId="77777777" w:rsidR="00823419" w:rsidRPr="0074289B" w:rsidRDefault="00823419" w:rsidP="000C3425"/>
        </w:tc>
      </w:tr>
      <w:tr w:rsidR="00366C9F" w:rsidRPr="00366C9F" w14:paraId="56F26EC7" w14:textId="77777777" w:rsidTr="00E93139">
        <w:tc>
          <w:tcPr>
            <w:tcW w:w="4077" w:type="dxa"/>
          </w:tcPr>
          <w:p w14:paraId="3EAA7734" w14:textId="77777777" w:rsidR="00823419" w:rsidRPr="00366C9F" w:rsidRDefault="00823419" w:rsidP="000C3425">
            <w:pPr>
              <w:rPr>
                <w:color w:val="FF0000"/>
              </w:rPr>
            </w:pPr>
            <w:r w:rsidRPr="00366C9F">
              <w:rPr>
                <w:color w:val="FF0000"/>
              </w:rPr>
              <w:t>*AWJDelayAbrasiveWaterOff* 1.2)</w:t>
            </w:r>
          </w:p>
        </w:tc>
        <w:tc>
          <w:tcPr>
            <w:tcW w:w="4992" w:type="dxa"/>
          </w:tcPr>
          <w:p w14:paraId="2CABD40B" w14:textId="77777777" w:rsidR="00823419" w:rsidRPr="00366C9F" w:rsidRDefault="00823419" w:rsidP="000C3425">
            <w:pPr>
              <w:rPr>
                <w:color w:val="FF0000"/>
              </w:rPr>
            </w:pPr>
          </w:p>
        </w:tc>
      </w:tr>
      <w:tr w:rsidR="00823419" w:rsidRPr="0074289B" w14:paraId="1286F5CE" w14:textId="77777777" w:rsidTr="00E93139">
        <w:tc>
          <w:tcPr>
            <w:tcW w:w="4077" w:type="dxa"/>
          </w:tcPr>
          <w:p w14:paraId="2D90BEC2" w14:textId="77777777" w:rsidR="00823419" w:rsidRPr="0074289B" w:rsidRDefault="00823419" w:rsidP="000C3425">
            <w:r w:rsidRPr="0074289B">
              <w:t>*AWJDelayAbrasiveWaterOn* 1.2)</w:t>
            </w:r>
          </w:p>
        </w:tc>
        <w:tc>
          <w:tcPr>
            <w:tcW w:w="4992" w:type="dxa"/>
          </w:tcPr>
          <w:p w14:paraId="24F2D29F" w14:textId="743C5411" w:rsidR="00823419" w:rsidRPr="0074289B" w:rsidRDefault="007B5637" w:rsidP="000C3425">
            <w:r>
              <w:t xml:space="preserve">This value will be copied to the variable </w:t>
            </w:r>
            <w:r w:rsidRPr="007B5637">
              <w:t>$JetAbrasiveOn</w:t>
            </w:r>
            <w:r>
              <w:t>. The value controls how long time it takes between the signal that turns on the abrasive to the abrasive reach the material.</w:t>
            </w:r>
          </w:p>
        </w:tc>
      </w:tr>
      <w:tr w:rsidR="00823419" w:rsidRPr="0074289B" w14:paraId="2106DCBE" w14:textId="77777777" w:rsidTr="00E93139">
        <w:tc>
          <w:tcPr>
            <w:tcW w:w="4077" w:type="dxa"/>
          </w:tcPr>
          <w:p w14:paraId="5E90A3B8" w14:textId="77777777" w:rsidR="00823419" w:rsidRPr="0074289B" w:rsidRDefault="00823419" w:rsidP="000C3425">
            <w:r w:rsidRPr="0074289B">
              <w:t>*AWJDelayAfterCutting* 0.9)</w:t>
            </w:r>
          </w:p>
        </w:tc>
        <w:tc>
          <w:tcPr>
            <w:tcW w:w="4992" w:type="dxa"/>
          </w:tcPr>
          <w:p w14:paraId="6DE5B969" w14:textId="4C9FC40B" w:rsidR="00823419" w:rsidRPr="0074289B" w:rsidRDefault="007B5637" w:rsidP="000C3425">
            <w:r>
              <w:t xml:space="preserve">This value will be copied to the </w:t>
            </w:r>
            <w:r w:rsidR="00442491">
              <w:t xml:space="preserve">variable </w:t>
            </w:r>
            <w:r w:rsidRPr="007B5637">
              <w:t>$JetValveOff</w:t>
            </w:r>
            <w:r w:rsidR="00442491">
              <w:t>. The value controls how long time it takes between the signal that turns off the water and to the water has been turned off.</w:t>
            </w:r>
          </w:p>
        </w:tc>
      </w:tr>
      <w:tr w:rsidR="00823419" w:rsidRPr="0074289B" w14:paraId="753E5293" w14:textId="77777777" w:rsidTr="00E93139">
        <w:tc>
          <w:tcPr>
            <w:tcW w:w="4077" w:type="dxa"/>
          </w:tcPr>
          <w:p w14:paraId="1F4F3892" w14:textId="77777777" w:rsidR="00823419" w:rsidRPr="0074289B" w:rsidRDefault="00823419" w:rsidP="000C3425">
            <w:r w:rsidRPr="0074289B">
              <w:t>*AWJDelayAfterPiercing* 1.2)</w:t>
            </w:r>
          </w:p>
        </w:tc>
        <w:tc>
          <w:tcPr>
            <w:tcW w:w="4992" w:type="dxa"/>
          </w:tcPr>
          <w:p w14:paraId="3D3A00D2" w14:textId="77777777" w:rsidR="00823419" w:rsidRPr="0074289B" w:rsidRDefault="00823419" w:rsidP="000C3425"/>
        </w:tc>
      </w:tr>
      <w:tr w:rsidR="00823419" w:rsidRPr="0074289B" w14:paraId="218B7F8A" w14:textId="77777777" w:rsidTr="00E93139">
        <w:tc>
          <w:tcPr>
            <w:tcW w:w="4077" w:type="dxa"/>
          </w:tcPr>
          <w:p w14:paraId="72F2CCE2" w14:textId="77777777" w:rsidR="00823419" w:rsidRPr="0074289B" w:rsidRDefault="00823419" w:rsidP="000C3425">
            <w:r w:rsidRPr="0074289B">
              <w:t>*AWJDelayExtra* 1.0)</w:t>
            </w:r>
          </w:p>
        </w:tc>
        <w:tc>
          <w:tcPr>
            <w:tcW w:w="4992" w:type="dxa"/>
          </w:tcPr>
          <w:p w14:paraId="67AAE120" w14:textId="77777777" w:rsidR="00823419" w:rsidRPr="0074289B" w:rsidRDefault="00823419" w:rsidP="000C3425"/>
        </w:tc>
      </w:tr>
      <w:tr w:rsidR="00823419" w:rsidRPr="0074289B" w14:paraId="1E91AEAD" w14:textId="77777777" w:rsidTr="00E93139">
        <w:tc>
          <w:tcPr>
            <w:tcW w:w="4077" w:type="dxa"/>
          </w:tcPr>
          <w:p w14:paraId="7FA88EB8" w14:textId="77777777" w:rsidR="00823419" w:rsidRPr="0074289B" w:rsidRDefault="00823419" w:rsidP="000C3425">
            <w:r w:rsidRPr="0074289B">
              <w:t>*AWJDelayOpenValve* 0.1)</w:t>
            </w:r>
          </w:p>
        </w:tc>
        <w:tc>
          <w:tcPr>
            <w:tcW w:w="4992" w:type="dxa"/>
          </w:tcPr>
          <w:p w14:paraId="007834E4" w14:textId="59E2BA42" w:rsidR="00823419" w:rsidRPr="0074289B" w:rsidRDefault="00E93139" w:rsidP="000C3425">
            <w:r>
              <w:t xml:space="preserve">This value will be copied to the variable </w:t>
            </w:r>
            <w:r w:rsidRPr="00E93139">
              <w:t>$JetValveOn</w:t>
            </w:r>
            <w:r>
              <w:t>. The value controls how long time it for the machine to open the water val</w:t>
            </w:r>
            <w:r w:rsidR="007B5637">
              <w:t xml:space="preserve">ve (before the water is coming). </w:t>
            </w:r>
          </w:p>
        </w:tc>
      </w:tr>
      <w:tr w:rsidR="00823419" w:rsidRPr="0074289B" w14:paraId="3EBC1E2F" w14:textId="77777777" w:rsidTr="00E93139">
        <w:tc>
          <w:tcPr>
            <w:tcW w:w="4077" w:type="dxa"/>
          </w:tcPr>
          <w:p w14:paraId="55E6DDE4" w14:textId="51988C3D" w:rsidR="00823419" w:rsidRPr="0074289B" w:rsidRDefault="00823419" w:rsidP="000C3425">
            <w:r w:rsidRPr="0074289B">
              <w:t>*AWJDelayPreLoad*</w:t>
            </w:r>
          </w:p>
        </w:tc>
        <w:tc>
          <w:tcPr>
            <w:tcW w:w="4992" w:type="dxa"/>
          </w:tcPr>
          <w:p w14:paraId="14DB5E44" w14:textId="05876F4C" w:rsidR="00823419" w:rsidRPr="0074289B" w:rsidRDefault="00366C9F" w:rsidP="000C3425">
            <w:r>
              <w:t>This value will be copied to the variable $JetPreLoad</w:t>
            </w:r>
            <w:r w:rsidR="00E93139">
              <w:t xml:space="preserve">. The value controls how long </w:t>
            </w:r>
            <w:r w:rsidR="00E93139">
              <w:lastRenderedPageBreak/>
              <w:t>time the abrasive should be open before the water turns on when using low pressure piercing</w:t>
            </w:r>
          </w:p>
        </w:tc>
      </w:tr>
      <w:tr w:rsidR="00823419" w:rsidRPr="0074289B" w14:paraId="744F04A2" w14:textId="77777777" w:rsidTr="00E93139">
        <w:tc>
          <w:tcPr>
            <w:tcW w:w="4077" w:type="dxa"/>
          </w:tcPr>
          <w:p w14:paraId="51DED5DA" w14:textId="77777777" w:rsidR="00823419" w:rsidRPr="0074289B" w:rsidRDefault="00823419" w:rsidP="000C3425">
            <w:r w:rsidRPr="0074289B">
              <w:lastRenderedPageBreak/>
              <w:t>*AWJDelayPressureDown* 4.0)</w:t>
            </w:r>
          </w:p>
        </w:tc>
        <w:tc>
          <w:tcPr>
            <w:tcW w:w="4992" w:type="dxa"/>
          </w:tcPr>
          <w:p w14:paraId="6CBEF1CC" w14:textId="77777777" w:rsidR="00823419" w:rsidRPr="0074289B" w:rsidRDefault="00823419" w:rsidP="000C3425"/>
        </w:tc>
      </w:tr>
      <w:tr w:rsidR="00823419" w:rsidRPr="0074289B" w14:paraId="534919BD" w14:textId="77777777" w:rsidTr="00E93139">
        <w:tc>
          <w:tcPr>
            <w:tcW w:w="4077" w:type="dxa"/>
          </w:tcPr>
          <w:p w14:paraId="1671BFDA" w14:textId="77777777" w:rsidR="00823419" w:rsidRPr="0074289B" w:rsidRDefault="00823419" w:rsidP="000C3425">
            <w:r w:rsidRPr="0074289B">
              <w:t>*AWJDelayPressureUp* 4.0)</w:t>
            </w:r>
          </w:p>
        </w:tc>
        <w:tc>
          <w:tcPr>
            <w:tcW w:w="4992" w:type="dxa"/>
          </w:tcPr>
          <w:p w14:paraId="24D9D18F" w14:textId="77777777" w:rsidR="00823419" w:rsidRPr="0074289B" w:rsidRDefault="00823419" w:rsidP="000C3425"/>
        </w:tc>
      </w:tr>
      <w:tr w:rsidR="00823419" w:rsidRPr="0074289B" w14:paraId="7BB9FA58" w14:textId="77777777" w:rsidTr="00E93139">
        <w:tc>
          <w:tcPr>
            <w:tcW w:w="4077" w:type="dxa"/>
          </w:tcPr>
          <w:p w14:paraId="366D49BE" w14:textId="77777777" w:rsidR="00823419" w:rsidRPr="0074289B" w:rsidRDefault="00823419" w:rsidP="000C3425">
            <w:r w:rsidRPr="0074289B">
              <w:t>*AWJDelayWaterAbrasiveOff* 1.0)</w:t>
            </w:r>
          </w:p>
        </w:tc>
        <w:tc>
          <w:tcPr>
            <w:tcW w:w="4992" w:type="dxa"/>
          </w:tcPr>
          <w:p w14:paraId="19B2CEF3" w14:textId="77777777" w:rsidR="00823419" w:rsidRPr="0074289B" w:rsidRDefault="00823419" w:rsidP="000C3425"/>
        </w:tc>
      </w:tr>
      <w:tr w:rsidR="00823419" w:rsidRPr="0074289B" w14:paraId="1D9217F5" w14:textId="77777777" w:rsidTr="00E93139">
        <w:tc>
          <w:tcPr>
            <w:tcW w:w="4077" w:type="dxa"/>
          </w:tcPr>
          <w:p w14:paraId="28C5F968" w14:textId="77777777" w:rsidR="00823419" w:rsidRPr="0074289B" w:rsidRDefault="00823419" w:rsidP="000C3425">
            <w:r w:rsidRPr="0074289B">
              <w:t>*AWJDelayWaterAbrasiveOn* 1.2)</w:t>
            </w:r>
          </w:p>
        </w:tc>
        <w:tc>
          <w:tcPr>
            <w:tcW w:w="4992" w:type="dxa"/>
          </w:tcPr>
          <w:p w14:paraId="4DFDD2F0" w14:textId="77777777" w:rsidR="00823419" w:rsidRPr="0074289B" w:rsidRDefault="00823419" w:rsidP="000C3425"/>
        </w:tc>
      </w:tr>
      <w:tr w:rsidR="00823419" w:rsidRPr="0074289B" w14:paraId="22B1626D" w14:textId="77777777" w:rsidTr="00E93139">
        <w:tc>
          <w:tcPr>
            <w:tcW w:w="4077" w:type="dxa"/>
          </w:tcPr>
          <w:p w14:paraId="08ADD285" w14:textId="77777777" w:rsidR="00823419" w:rsidRPr="0074289B" w:rsidRDefault="00823419" w:rsidP="000C3425">
            <w:r w:rsidRPr="0074289B">
              <w:t>*AWJFlyingAbrasive* T)</w:t>
            </w:r>
          </w:p>
        </w:tc>
        <w:tc>
          <w:tcPr>
            <w:tcW w:w="4992" w:type="dxa"/>
          </w:tcPr>
          <w:p w14:paraId="0F71FADB" w14:textId="77777777" w:rsidR="00823419" w:rsidRPr="0074289B" w:rsidRDefault="00823419" w:rsidP="000C3425"/>
        </w:tc>
      </w:tr>
      <w:tr w:rsidR="00823419" w:rsidRPr="0074289B" w14:paraId="2D5D9599" w14:textId="77777777" w:rsidTr="00E93139">
        <w:tc>
          <w:tcPr>
            <w:tcW w:w="4077" w:type="dxa"/>
          </w:tcPr>
          <w:p w14:paraId="0A19B24A" w14:textId="77777777" w:rsidR="00823419" w:rsidRPr="0074289B" w:rsidRDefault="00823419" w:rsidP="000C3425">
            <w:r w:rsidRPr="0074289B">
              <w:t>*AWJMachineCost* 100.0)</w:t>
            </w:r>
          </w:p>
        </w:tc>
        <w:tc>
          <w:tcPr>
            <w:tcW w:w="4992" w:type="dxa"/>
          </w:tcPr>
          <w:p w14:paraId="16D96753" w14:textId="77777777" w:rsidR="00823419" w:rsidRPr="0074289B" w:rsidRDefault="00823419" w:rsidP="000C3425"/>
        </w:tc>
      </w:tr>
      <w:tr w:rsidR="00823419" w:rsidRPr="0074289B" w14:paraId="1DDAEFC1" w14:textId="77777777" w:rsidTr="00E93139">
        <w:tc>
          <w:tcPr>
            <w:tcW w:w="4077" w:type="dxa"/>
          </w:tcPr>
          <w:p w14:paraId="7A40DC21" w14:textId="77777777" w:rsidR="00823419" w:rsidRPr="0074289B" w:rsidRDefault="00823419" w:rsidP="000C3425">
            <w:r w:rsidRPr="0074289B">
              <w:t>*AWJMarkingAbrasiveOff* 0.2)</w:t>
            </w:r>
          </w:p>
        </w:tc>
        <w:tc>
          <w:tcPr>
            <w:tcW w:w="4992" w:type="dxa"/>
          </w:tcPr>
          <w:p w14:paraId="2549DE1E" w14:textId="77777777" w:rsidR="00823419" w:rsidRPr="0074289B" w:rsidRDefault="00823419" w:rsidP="000C3425"/>
        </w:tc>
      </w:tr>
      <w:tr w:rsidR="00823419" w:rsidRPr="0074289B" w14:paraId="40A034D0" w14:textId="77777777" w:rsidTr="00E93139">
        <w:tc>
          <w:tcPr>
            <w:tcW w:w="4077" w:type="dxa"/>
          </w:tcPr>
          <w:p w14:paraId="732C8432" w14:textId="77777777" w:rsidR="00823419" w:rsidRPr="0074289B" w:rsidRDefault="00823419" w:rsidP="000C3425">
            <w:r w:rsidRPr="0074289B">
              <w:t>*AWJMarkingAbrasiveOn* 0.1)</w:t>
            </w:r>
          </w:p>
        </w:tc>
        <w:tc>
          <w:tcPr>
            <w:tcW w:w="4992" w:type="dxa"/>
          </w:tcPr>
          <w:p w14:paraId="0DD85E24" w14:textId="77777777" w:rsidR="00823419" w:rsidRPr="0074289B" w:rsidRDefault="00823419" w:rsidP="000C3425"/>
        </w:tc>
      </w:tr>
      <w:tr w:rsidR="00823419" w:rsidRPr="0074289B" w14:paraId="5476AA03" w14:textId="77777777" w:rsidTr="00E93139">
        <w:tc>
          <w:tcPr>
            <w:tcW w:w="4077" w:type="dxa"/>
          </w:tcPr>
          <w:p w14:paraId="5D16F012" w14:textId="77777777" w:rsidR="00823419" w:rsidRPr="0074289B" w:rsidRDefault="00823419" w:rsidP="000C3425">
            <w:r w:rsidRPr="0074289B">
              <w:t>*AWJMarkingStartDelay* 0.3)</w:t>
            </w:r>
          </w:p>
        </w:tc>
        <w:tc>
          <w:tcPr>
            <w:tcW w:w="4992" w:type="dxa"/>
          </w:tcPr>
          <w:p w14:paraId="5404BA94" w14:textId="77777777" w:rsidR="00823419" w:rsidRPr="0074289B" w:rsidRDefault="00823419" w:rsidP="000C3425"/>
        </w:tc>
      </w:tr>
      <w:tr w:rsidR="00823419" w:rsidRPr="0074289B" w14:paraId="5588F008" w14:textId="77777777" w:rsidTr="00E93139">
        <w:tc>
          <w:tcPr>
            <w:tcW w:w="4077" w:type="dxa"/>
          </w:tcPr>
          <w:p w14:paraId="676524A8" w14:textId="77777777" w:rsidR="00823419" w:rsidRPr="0074289B" w:rsidRDefault="00823419" w:rsidP="000C3425">
            <w:r w:rsidRPr="0074289B">
              <w:t>*AWJMaxAbrasive* 1000.0)</w:t>
            </w:r>
          </w:p>
        </w:tc>
        <w:tc>
          <w:tcPr>
            <w:tcW w:w="4992" w:type="dxa"/>
          </w:tcPr>
          <w:p w14:paraId="2E3C2CA1" w14:textId="77777777" w:rsidR="00823419" w:rsidRPr="0074289B" w:rsidRDefault="00823419" w:rsidP="000C3425"/>
        </w:tc>
      </w:tr>
      <w:tr w:rsidR="00823419" w:rsidRPr="0074289B" w14:paraId="647D5A35" w14:textId="77777777" w:rsidTr="00E93139">
        <w:tc>
          <w:tcPr>
            <w:tcW w:w="4077" w:type="dxa"/>
          </w:tcPr>
          <w:p w14:paraId="016D510E" w14:textId="77777777" w:rsidR="00823419" w:rsidRPr="0074289B" w:rsidRDefault="00823419" w:rsidP="000C3425">
            <w:r w:rsidRPr="0074289B">
              <w:t>*AWJMaxPumpPressure* 4000.0)</w:t>
            </w:r>
          </w:p>
        </w:tc>
        <w:tc>
          <w:tcPr>
            <w:tcW w:w="4992" w:type="dxa"/>
          </w:tcPr>
          <w:p w14:paraId="59CB3A03" w14:textId="77777777" w:rsidR="00823419" w:rsidRPr="0074289B" w:rsidRDefault="00823419" w:rsidP="000C3425"/>
        </w:tc>
      </w:tr>
      <w:tr w:rsidR="00823419" w:rsidRPr="0074289B" w14:paraId="3D4192BF" w14:textId="77777777" w:rsidTr="00E93139">
        <w:tc>
          <w:tcPr>
            <w:tcW w:w="4077" w:type="dxa"/>
          </w:tcPr>
          <w:p w14:paraId="37FA95BF" w14:textId="77777777" w:rsidR="00823419" w:rsidRPr="0074289B" w:rsidRDefault="00823419" w:rsidP="000C3425">
            <w:r w:rsidRPr="0074289B">
              <w:t>*AWJMinAbrasive* 0.0)</w:t>
            </w:r>
          </w:p>
        </w:tc>
        <w:tc>
          <w:tcPr>
            <w:tcW w:w="4992" w:type="dxa"/>
          </w:tcPr>
          <w:p w14:paraId="234F88D8" w14:textId="77777777" w:rsidR="00823419" w:rsidRPr="0074289B" w:rsidRDefault="00823419" w:rsidP="000C3425"/>
        </w:tc>
      </w:tr>
      <w:tr w:rsidR="00823419" w:rsidRPr="0074289B" w14:paraId="4DDB6071" w14:textId="77777777" w:rsidTr="00E93139">
        <w:tc>
          <w:tcPr>
            <w:tcW w:w="4077" w:type="dxa"/>
          </w:tcPr>
          <w:p w14:paraId="17A77FC8" w14:textId="77777777" w:rsidR="00823419" w:rsidRPr="0074289B" w:rsidRDefault="00823419" w:rsidP="000C3425">
            <w:r w:rsidRPr="0074289B">
              <w:t>*AWJMinPumpPressure* 100.0)</w:t>
            </w:r>
          </w:p>
        </w:tc>
        <w:tc>
          <w:tcPr>
            <w:tcW w:w="4992" w:type="dxa"/>
          </w:tcPr>
          <w:p w14:paraId="0FDDDFB2" w14:textId="77777777" w:rsidR="00823419" w:rsidRPr="0074289B" w:rsidRDefault="00823419" w:rsidP="000C3425"/>
        </w:tc>
      </w:tr>
      <w:tr w:rsidR="00823419" w:rsidRPr="0074289B" w14:paraId="30DB0414" w14:textId="77777777" w:rsidTr="00E93139">
        <w:tc>
          <w:tcPr>
            <w:tcW w:w="4077" w:type="dxa"/>
          </w:tcPr>
          <w:p w14:paraId="740FB267" w14:textId="77777777" w:rsidR="00823419" w:rsidRPr="0074289B" w:rsidRDefault="00823419" w:rsidP="000C3425">
            <w:r w:rsidRPr="0074289B">
              <w:t>*AWJMixingTube* 0.762)</w:t>
            </w:r>
          </w:p>
        </w:tc>
        <w:tc>
          <w:tcPr>
            <w:tcW w:w="4992" w:type="dxa"/>
          </w:tcPr>
          <w:p w14:paraId="193C1414" w14:textId="77777777" w:rsidR="00823419" w:rsidRPr="0074289B" w:rsidRDefault="00823419" w:rsidP="000C3425"/>
        </w:tc>
      </w:tr>
      <w:tr w:rsidR="00823419" w:rsidRPr="0074289B" w14:paraId="6CE24167" w14:textId="77777777" w:rsidTr="00E93139">
        <w:tc>
          <w:tcPr>
            <w:tcW w:w="4077" w:type="dxa"/>
          </w:tcPr>
          <w:p w14:paraId="5D3851AC" w14:textId="77777777" w:rsidR="00823419" w:rsidRPr="0074289B" w:rsidRDefault="00823419" w:rsidP="000C3425">
            <w:r w:rsidRPr="0074289B">
              <w:t>*AWJOrifice* 0.254)</w:t>
            </w:r>
          </w:p>
        </w:tc>
        <w:tc>
          <w:tcPr>
            <w:tcW w:w="4992" w:type="dxa"/>
          </w:tcPr>
          <w:p w14:paraId="54A22E97" w14:textId="77777777" w:rsidR="00823419" w:rsidRPr="0074289B" w:rsidRDefault="00823419" w:rsidP="000C3425"/>
        </w:tc>
      </w:tr>
      <w:tr w:rsidR="00823419" w:rsidRPr="0074289B" w14:paraId="06D5FC2B" w14:textId="77777777" w:rsidTr="00E93139">
        <w:tc>
          <w:tcPr>
            <w:tcW w:w="4077" w:type="dxa"/>
          </w:tcPr>
          <w:p w14:paraId="3EF3F17F" w14:textId="77777777" w:rsidR="00823419" w:rsidRPr="0074289B" w:rsidRDefault="00823419" w:rsidP="000C3425">
            <w:r w:rsidRPr="0074289B">
              <w:t>*AWJPressure* 3600.0)</w:t>
            </w:r>
          </w:p>
        </w:tc>
        <w:tc>
          <w:tcPr>
            <w:tcW w:w="4992" w:type="dxa"/>
          </w:tcPr>
          <w:p w14:paraId="2F847053" w14:textId="77777777" w:rsidR="00823419" w:rsidRPr="0074289B" w:rsidRDefault="00823419" w:rsidP="000C3425"/>
        </w:tc>
      </w:tr>
      <w:tr w:rsidR="00823419" w:rsidRPr="0074289B" w14:paraId="77A8A370" w14:textId="77777777" w:rsidTr="00E93139">
        <w:tc>
          <w:tcPr>
            <w:tcW w:w="4077" w:type="dxa"/>
          </w:tcPr>
          <w:p w14:paraId="5A37B332" w14:textId="77777777" w:rsidR="00823419" w:rsidRPr="0074289B" w:rsidRDefault="00823419" w:rsidP="000C3425">
            <w:r w:rsidRPr="0074289B">
              <w:t>*AWJPressureLoss* 0.0)</w:t>
            </w:r>
          </w:p>
        </w:tc>
        <w:tc>
          <w:tcPr>
            <w:tcW w:w="4992" w:type="dxa"/>
          </w:tcPr>
          <w:p w14:paraId="25E25A22" w14:textId="77777777" w:rsidR="00823419" w:rsidRPr="0074289B" w:rsidRDefault="00823419" w:rsidP="000C3425"/>
        </w:tc>
      </w:tr>
      <w:tr w:rsidR="00823419" w:rsidRPr="0074289B" w14:paraId="6C269687" w14:textId="77777777" w:rsidTr="00E93139">
        <w:tc>
          <w:tcPr>
            <w:tcW w:w="4077" w:type="dxa"/>
          </w:tcPr>
          <w:p w14:paraId="1B92FEC5" w14:textId="77777777" w:rsidR="00823419" w:rsidRPr="0074289B" w:rsidRDefault="00823419" w:rsidP="000C3425">
            <w:r w:rsidRPr="0074289B">
              <w:t>*AWJPumpOnOfCNC* T)</w:t>
            </w:r>
          </w:p>
        </w:tc>
        <w:tc>
          <w:tcPr>
            <w:tcW w:w="4992" w:type="dxa"/>
          </w:tcPr>
          <w:p w14:paraId="71448170" w14:textId="77777777" w:rsidR="00823419" w:rsidRPr="0074289B" w:rsidRDefault="00823419" w:rsidP="000C3425"/>
        </w:tc>
      </w:tr>
      <w:tr w:rsidR="00823419" w:rsidRPr="0074289B" w14:paraId="47E81323" w14:textId="77777777" w:rsidTr="00E93139">
        <w:tc>
          <w:tcPr>
            <w:tcW w:w="4077" w:type="dxa"/>
          </w:tcPr>
          <w:p w14:paraId="1F69A82A" w14:textId="77777777" w:rsidR="00823419" w:rsidRPr="0074289B" w:rsidRDefault="00823419" w:rsidP="000C3425">
            <w:r w:rsidRPr="0074289B">
              <w:t>*AWJPumpPressureCNC* 2)</w:t>
            </w:r>
          </w:p>
        </w:tc>
        <w:tc>
          <w:tcPr>
            <w:tcW w:w="4992" w:type="dxa"/>
          </w:tcPr>
          <w:p w14:paraId="3365151F" w14:textId="77777777" w:rsidR="00823419" w:rsidRPr="0074289B" w:rsidRDefault="00823419" w:rsidP="000C3425"/>
        </w:tc>
      </w:tr>
      <w:tr w:rsidR="00823419" w:rsidRPr="0074289B" w14:paraId="09A5F908" w14:textId="77777777" w:rsidTr="00E93139">
        <w:tc>
          <w:tcPr>
            <w:tcW w:w="4077" w:type="dxa"/>
          </w:tcPr>
          <w:p w14:paraId="2D330D7E" w14:textId="77777777" w:rsidR="00823419" w:rsidRPr="0074289B" w:rsidRDefault="00823419" w:rsidP="000C3425">
            <w:r w:rsidRPr="0074289B">
              <w:t>*AWJPumpSize* 73.6)</w:t>
            </w:r>
          </w:p>
        </w:tc>
        <w:tc>
          <w:tcPr>
            <w:tcW w:w="4992" w:type="dxa"/>
          </w:tcPr>
          <w:p w14:paraId="1A996435" w14:textId="77777777" w:rsidR="00823419" w:rsidRPr="0074289B" w:rsidRDefault="00823419" w:rsidP="000C3425"/>
        </w:tc>
      </w:tr>
      <w:tr w:rsidR="00823419" w:rsidRPr="0074289B" w14:paraId="040F7011" w14:textId="77777777" w:rsidTr="00E93139">
        <w:tc>
          <w:tcPr>
            <w:tcW w:w="4077" w:type="dxa"/>
          </w:tcPr>
          <w:p w14:paraId="3F4F6F17" w14:textId="77777777" w:rsidR="00823419" w:rsidRPr="0074289B" w:rsidRDefault="00823419" w:rsidP="000C3425">
            <w:r w:rsidRPr="0074289B">
              <w:t>*AWJSpeedFactor* 1.0)</w:t>
            </w:r>
          </w:p>
        </w:tc>
        <w:tc>
          <w:tcPr>
            <w:tcW w:w="4992" w:type="dxa"/>
          </w:tcPr>
          <w:p w14:paraId="65658E42" w14:textId="77777777" w:rsidR="00823419" w:rsidRPr="0074289B" w:rsidRDefault="00823419" w:rsidP="000C3425"/>
        </w:tc>
      </w:tr>
      <w:tr w:rsidR="00823419" w:rsidRPr="0074289B" w14:paraId="209A4321" w14:textId="77777777" w:rsidTr="00E93139">
        <w:tc>
          <w:tcPr>
            <w:tcW w:w="4077" w:type="dxa"/>
          </w:tcPr>
          <w:p w14:paraId="5F4AF9D7" w14:textId="77777777" w:rsidR="00823419" w:rsidRPr="0074289B" w:rsidRDefault="00823419" w:rsidP="000C3425">
            <w:r w:rsidRPr="0074289B">
              <w:t>*AWJStartPumpAuto* 3)</w:t>
            </w:r>
          </w:p>
        </w:tc>
        <w:tc>
          <w:tcPr>
            <w:tcW w:w="4992" w:type="dxa"/>
          </w:tcPr>
          <w:p w14:paraId="5A5F99C0" w14:textId="77777777" w:rsidR="00823419" w:rsidRPr="0074289B" w:rsidRDefault="00823419" w:rsidP="000C3425"/>
        </w:tc>
      </w:tr>
      <w:tr w:rsidR="00823419" w:rsidRPr="0074289B" w14:paraId="5E9001E2" w14:textId="77777777" w:rsidTr="00E93139">
        <w:tc>
          <w:tcPr>
            <w:tcW w:w="4077" w:type="dxa"/>
          </w:tcPr>
          <w:p w14:paraId="590DFD70" w14:textId="77777777" w:rsidR="00823419" w:rsidRPr="0074289B" w:rsidRDefault="00823419" w:rsidP="000C3425">
            <w:r w:rsidRPr="0074289B">
              <w:t>*AWJStopPumpAuto* 3)</w:t>
            </w:r>
          </w:p>
        </w:tc>
        <w:tc>
          <w:tcPr>
            <w:tcW w:w="4992" w:type="dxa"/>
          </w:tcPr>
          <w:p w14:paraId="08C0913A" w14:textId="77777777" w:rsidR="00823419" w:rsidRPr="0074289B" w:rsidRDefault="00823419" w:rsidP="000C3425"/>
        </w:tc>
      </w:tr>
      <w:tr w:rsidR="00823419" w:rsidRPr="0074289B" w14:paraId="11C978F6" w14:textId="77777777" w:rsidTr="00E93139">
        <w:tc>
          <w:tcPr>
            <w:tcW w:w="4077" w:type="dxa"/>
          </w:tcPr>
          <w:p w14:paraId="55A5348F" w14:textId="77777777" w:rsidR="00823419" w:rsidRPr="0074289B" w:rsidRDefault="00823419" w:rsidP="000C3425">
            <w:r w:rsidRPr="0074289B">
              <w:t>*AWJToolDiameter* 0.762)</w:t>
            </w:r>
          </w:p>
        </w:tc>
        <w:tc>
          <w:tcPr>
            <w:tcW w:w="4992" w:type="dxa"/>
          </w:tcPr>
          <w:p w14:paraId="3DDE3CA6" w14:textId="77777777" w:rsidR="00823419" w:rsidRPr="0074289B" w:rsidRDefault="00823419" w:rsidP="000C3425"/>
        </w:tc>
      </w:tr>
      <w:tr w:rsidR="00823419" w:rsidRPr="0074289B" w14:paraId="27F19EB6" w14:textId="77777777" w:rsidTr="00E93139">
        <w:tc>
          <w:tcPr>
            <w:tcW w:w="4077" w:type="dxa"/>
          </w:tcPr>
          <w:p w14:paraId="793221DF" w14:textId="77777777" w:rsidR="00823419" w:rsidRPr="0074289B" w:rsidRDefault="00823419" w:rsidP="000C3425">
            <w:r w:rsidRPr="0074289B">
              <w:t>*AWJWaterAbrasiveSeparate* T)</w:t>
            </w:r>
          </w:p>
        </w:tc>
        <w:tc>
          <w:tcPr>
            <w:tcW w:w="4992" w:type="dxa"/>
          </w:tcPr>
          <w:p w14:paraId="134A642C" w14:textId="77777777" w:rsidR="00823419" w:rsidRPr="0074289B" w:rsidRDefault="00823419" w:rsidP="000C3425"/>
        </w:tc>
      </w:tr>
      <w:tr w:rsidR="00823419" w:rsidRPr="0074289B" w14:paraId="37C066F4" w14:textId="77777777" w:rsidTr="00E93139">
        <w:tc>
          <w:tcPr>
            <w:tcW w:w="4077" w:type="dxa"/>
          </w:tcPr>
          <w:p w14:paraId="7B6284D4" w14:textId="77777777" w:rsidR="00823419" w:rsidRPr="0074289B" w:rsidRDefault="00823419" w:rsidP="000C3425">
            <w:r w:rsidRPr="0074289B">
              <w:t>*AxisDirection* 0)</w:t>
            </w:r>
          </w:p>
        </w:tc>
        <w:tc>
          <w:tcPr>
            <w:tcW w:w="4992" w:type="dxa"/>
          </w:tcPr>
          <w:p w14:paraId="0D8EBB9E" w14:textId="77777777" w:rsidR="00823419" w:rsidRPr="0074289B" w:rsidRDefault="00823419" w:rsidP="000C3425"/>
        </w:tc>
      </w:tr>
      <w:tr w:rsidR="00823419" w:rsidRPr="0074289B" w14:paraId="78C64980" w14:textId="77777777" w:rsidTr="00E93139">
        <w:tc>
          <w:tcPr>
            <w:tcW w:w="4077" w:type="dxa"/>
          </w:tcPr>
          <w:p w14:paraId="6B3A6E36" w14:textId="77777777" w:rsidR="00823419" w:rsidRPr="0074289B" w:rsidRDefault="00823419" w:rsidP="000C3425">
            <w:r w:rsidRPr="0074289B">
              <w:t>*AxisSwapG2G3* nil)</w:t>
            </w:r>
          </w:p>
        </w:tc>
        <w:tc>
          <w:tcPr>
            <w:tcW w:w="4992" w:type="dxa"/>
          </w:tcPr>
          <w:p w14:paraId="3BA30A13" w14:textId="77777777" w:rsidR="00823419" w:rsidRPr="0074289B" w:rsidRDefault="00823419" w:rsidP="000C3425"/>
        </w:tc>
      </w:tr>
      <w:tr w:rsidR="00823419" w:rsidRPr="0074289B" w14:paraId="762454E5" w14:textId="77777777" w:rsidTr="00E93139">
        <w:tc>
          <w:tcPr>
            <w:tcW w:w="4077" w:type="dxa"/>
          </w:tcPr>
          <w:p w14:paraId="69FEA218" w14:textId="77777777" w:rsidR="00823419" w:rsidRPr="0074289B" w:rsidRDefault="00823419" w:rsidP="000C3425">
            <w:r w:rsidRPr="0074289B">
              <w:t>*BarAligned* 0)</w:t>
            </w:r>
          </w:p>
        </w:tc>
        <w:tc>
          <w:tcPr>
            <w:tcW w:w="4992" w:type="dxa"/>
          </w:tcPr>
          <w:p w14:paraId="689D5074" w14:textId="77777777" w:rsidR="00823419" w:rsidRPr="0074289B" w:rsidRDefault="00823419" w:rsidP="000C3425"/>
        </w:tc>
      </w:tr>
      <w:tr w:rsidR="00823419" w:rsidRPr="0074289B" w14:paraId="6C9BF793" w14:textId="77777777" w:rsidTr="00E93139">
        <w:tc>
          <w:tcPr>
            <w:tcW w:w="4077" w:type="dxa"/>
          </w:tcPr>
          <w:p w14:paraId="6AD9BE77" w14:textId="77777777" w:rsidR="00823419" w:rsidRPr="0074289B" w:rsidRDefault="00823419" w:rsidP="000C3425">
            <w:r w:rsidRPr="0074289B">
              <w:t>*BarLength* 1100.0)</w:t>
            </w:r>
          </w:p>
        </w:tc>
        <w:tc>
          <w:tcPr>
            <w:tcW w:w="4992" w:type="dxa"/>
          </w:tcPr>
          <w:p w14:paraId="3E6CBD03" w14:textId="77777777" w:rsidR="00823419" w:rsidRPr="0074289B" w:rsidRDefault="00823419" w:rsidP="000C3425"/>
        </w:tc>
      </w:tr>
      <w:tr w:rsidR="00823419" w:rsidRPr="0074289B" w14:paraId="7113DDB5" w14:textId="77777777" w:rsidTr="00E93139">
        <w:tc>
          <w:tcPr>
            <w:tcW w:w="4077" w:type="dxa"/>
          </w:tcPr>
          <w:p w14:paraId="3675BA4A" w14:textId="77777777" w:rsidR="00823419" w:rsidRPr="0074289B" w:rsidRDefault="00823419" w:rsidP="000C3425">
            <w:r w:rsidRPr="0074289B">
              <w:t>*CentripitalAcceleration* 36000.0)</w:t>
            </w:r>
          </w:p>
        </w:tc>
        <w:tc>
          <w:tcPr>
            <w:tcW w:w="4992" w:type="dxa"/>
          </w:tcPr>
          <w:p w14:paraId="5D787456" w14:textId="77777777" w:rsidR="00823419" w:rsidRPr="0074289B" w:rsidRDefault="00823419" w:rsidP="000C3425"/>
        </w:tc>
      </w:tr>
      <w:tr w:rsidR="00823419" w:rsidRPr="0074289B" w14:paraId="7F50CFC1" w14:textId="77777777" w:rsidTr="00E93139">
        <w:tc>
          <w:tcPr>
            <w:tcW w:w="4077" w:type="dxa"/>
          </w:tcPr>
          <w:p w14:paraId="222D5A1F" w14:textId="77777777" w:rsidR="00823419" w:rsidRPr="0074289B" w:rsidRDefault="00823419" w:rsidP="000C3425">
            <w:r w:rsidRPr="0074289B">
              <w:t>*CentripitalAccelerationEnabled* nil)</w:t>
            </w:r>
          </w:p>
        </w:tc>
        <w:tc>
          <w:tcPr>
            <w:tcW w:w="4992" w:type="dxa"/>
          </w:tcPr>
          <w:p w14:paraId="40E72A5C" w14:textId="77777777" w:rsidR="00823419" w:rsidRPr="0074289B" w:rsidRDefault="00823419" w:rsidP="000C3425"/>
        </w:tc>
      </w:tr>
      <w:tr w:rsidR="00823419" w:rsidRPr="0074289B" w14:paraId="6D8C0395" w14:textId="77777777" w:rsidTr="00E93139">
        <w:tc>
          <w:tcPr>
            <w:tcW w:w="4077" w:type="dxa"/>
          </w:tcPr>
          <w:p w14:paraId="5A3F1220" w14:textId="77777777" w:rsidR="00823419" w:rsidRPr="0074289B" w:rsidRDefault="00823419" w:rsidP="000C3425">
            <w:r w:rsidRPr="0074289B">
              <w:t>*CheckPartDistance* nil)</w:t>
            </w:r>
          </w:p>
        </w:tc>
        <w:tc>
          <w:tcPr>
            <w:tcW w:w="4992" w:type="dxa"/>
          </w:tcPr>
          <w:p w14:paraId="40A74EEF" w14:textId="77777777" w:rsidR="00823419" w:rsidRPr="0074289B" w:rsidRDefault="00823419" w:rsidP="000C3425"/>
        </w:tc>
      </w:tr>
      <w:tr w:rsidR="00823419" w:rsidRPr="0074289B" w14:paraId="5F2F26B3" w14:textId="77777777" w:rsidTr="00E93139">
        <w:tc>
          <w:tcPr>
            <w:tcW w:w="4077" w:type="dxa"/>
          </w:tcPr>
          <w:p w14:paraId="2F726663" w14:textId="77777777" w:rsidR="00823419" w:rsidRPr="0074289B" w:rsidRDefault="00823419" w:rsidP="000C3425">
            <w:r w:rsidRPr="0074289B">
              <w:t>*ClampBottom* 0.0)</w:t>
            </w:r>
          </w:p>
        </w:tc>
        <w:tc>
          <w:tcPr>
            <w:tcW w:w="4992" w:type="dxa"/>
          </w:tcPr>
          <w:p w14:paraId="52CEB629" w14:textId="77777777" w:rsidR="00823419" w:rsidRPr="0074289B" w:rsidRDefault="00823419" w:rsidP="000C3425"/>
        </w:tc>
      </w:tr>
      <w:tr w:rsidR="00823419" w:rsidRPr="0074289B" w14:paraId="3625563E" w14:textId="77777777" w:rsidTr="00E93139">
        <w:tc>
          <w:tcPr>
            <w:tcW w:w="4077" w:type="dxa"/>
          </w:tcPr>
          <w:p w14:paraId="2EEC78C5" w14:textId="77777777" w:rsidR="00823419" w:rsidRPr="0074289B" w:rsidRDefault="00823419" w:rsidP="000C3425">
            <w:r w:rsidRPr="0074289B">
              <w:t>*ClampLeft* 0.0)</w:t>
            </w:r>
          </w:p>
        </w:tc>
        <w:tc>
          <w:tcPr>
            <w:tcW w:w="4992" w:type="dxa"/>
          </w:tcPr>
          <w:p w14:paraId="40E1EBF1" w14:textId="77777777" w:rsidR="00823419" w:rsidRPr="0074289B" w:rsidRDefault="00823419" w:rsidP="000C3425"/>
        </w:tc>
      </w:tr>
      <w:tr w:rsidR="00823419" w:rsidRPr="0074289B" w14:paraId="6E396B25" w14:textId="77777777" w:rsidTr="00E93139">
        <w:tc>
          <w:tcPr>
            <w:tcW w:w="4077" w:type="dxa"/>
          </w:tcPr>
          <w:p w14:paraId="516A4C42" w14:textId="77777777" w:rsidR="00823419" w:rsidRPr="0074289B" w:rsidRDefault="00823419" w:rsidP="000C3425">
            <w:r w:rsidRPr="0074289B">
              <w:t>*ClampRight* 0.0)</w:t>
            </w:r>
          </w:p>
        </w:tc>
        <w:tc>
          <w:tcPr>
            <w:tcW w:w="4992" w:type="dxa"/>
          </w:tcPr>
          <w:p w14:paraId="75FC619B" w14:textId="77777777" w:rsidR="00823419" w:rsidRPr="0074289B" w:rsidRDefault="00823419" w:rsidP="000C3425"/>
        </w:tc>
      </w:tr>
      <w:tr w:rsidR="00823419" w:rsidRPr="0074289B" w14:paraId="4403EB5B" w14:textId="77777777" w:rsidTr="00E93139">
        <w:tc>
          <w:tcPr>
            <w:tcW w:w="4077" w:type="dxa"/>
          </w:tcPr>
          <w:p w14:paraId="2BD063C0" w14:textId="77777777" w:rsidR="00823419" w:rsidRPr="0074289B" w:rsidRDefault="00823419" w:rsidP="000C3425">
            <w:r w:rsidRPr="0074289B">
              <w:t>*ClampTAC* nil)</w:t>
            </w:r>
          </w:p>
        </w:tc>
        <w:tc>
          <w:tcPr>
            <w:tcW w:w="4992" w:type="dxa"/>
          </w:tcPr>
          <w:p w14:paraId="748F9995" w14:textId="77777777" w:rsidR="00823419" w:rsidRPr="0074289B" w:rsidRDefault="00823419" w:rsidP="000C3425"/>
        </w:tc>
      </w:tr>
      <w:tr w:rsidR="00823419" w:rsidRPr="0074289B" w14:paraId="3B337B84" w14:textId="77777777" w:rsidTr="00E93139">
        <w:tc>
          <w:tcPr>
            <w:tcW w:w="4077" w:type="dxa"/>
          </w:tcPr>
          <w:p w14:paraId="6568D035" w14:textId="77777777" w:rsidR="00823419" w:rsidRPr="0074289B" w:rsidRDefault="00823419" w:rsidP="000C3425">
            <w:r w:rsidRPr="0074289B">
              <w:t>*ClampTop* 0.0)</w:t>
            </w:r>
          </w:p>
        </w:tc>
        <w:tc>
          <w:tcPr>
            <w:tcW w:w="4992" w:type="dxa"/>
          </w:tcPr>
          <w:p w14:paraId="01086C68" w14:textId="77777777" w:rsidR="00823419" w:rsidRPr="0074289B" w:rsidRDefault="00823419" w:rsidP="000C3425"/>
        </w:tc>
      </w:tr>
      <w:tr w:rsidR="00823419" w:rsidRPr="0074289B" w14:paraId="00A777BF" w14:textId="77777777" w:rsidTr="00E93139">
        <w:tc>
          <w:tcPr>
            <w:tcW w:w="4077" w:type="dxa"/>
          </w:tcPr>
          <w:p w14:paraId="41165776" w14:textId="77777777" w:rsidR="00823419" w:rsidRPr="0074289B" w:rsidRDefault="00823419" w:rsidP="000C3425">
            <w:r w:rsidRPr="0074289B">
              <w:t>*ControllerAngleInterpolation* T)</w:t>
            </w:r>
          </w:p>
        </w:tc>
        <w:tc>
          <w:tcPr>
            <w:tcW w:w="4992" w:type="dxa"/>
          </w:tcPr>
          <w:p w14:paraId="11262D60" w14:textId="77777777" w:rsidR="00823419" w:rsidRPr="0074289B" w:rsidRDefault="00823419" w:rsidP="000C3425"/>
        </w:tc>
      </w:tr>
      <w:tr w:rsidR="00823419" w:rsidRPr="0074289B" w14:paraId="1901DA92" w14:textId="77777777" w:rsidTr="00E93139">
        <w:tc>
          <w:tcPr>
            <w:tcW w:w="4077" w:type="dxa"/>
          </w:tcPr>
          <w:p w14:paraId="33A992E2" w14:textId="77777777" w:rsidR="00823419" w:rsidRPr="0074289B" w:rsidRDefault="00823419" w:rsidP="000C3425">
            <w:r w:rsidRPr="0074289B">
              <w:t>*CoordinateToFirstTool* nil)</w:t>
            </w:r>
          </w:p>
        </w:tc>
        <w:tc>
          <w:tcPr>
            <w:tcW w:w="4992" w:type="dxa"/>
          </w:tcPr>
          <w:p w14:paraId="0B74C04C" w14:textId="77777777" w:rsidR="00823419" w:rsidRPr="0074289B" w:rsidRDefault="00823419" w:rsidP="000C3425"/>
        </w:tc>
      </w:tr>
      <w:tr w:rsidR="00823419" w:rsidRPr="0074289B" w14:paraId="6BBE307E" w14:textId="77777777" w:rsidTr="00E93139">
        <w:tc>
          <w:tcPr>
            <w:tcW w:w="4077" w:type="dxa"/>
          </w:tcPr>
          <w:p w14:paraId="772AE2A6" w14:textId="77777777" w:rsidR="00823419" w:rsidRPr="0074289B" w:rsidRDefault="00823419" w:rsidP="000C3425">
            <w:r w:rsidRPr="0074289B">
              <w:t>*CutPar* "[10-30-3600]")</w:t>
            </w:r>
          </w:p>
        </w:tc>
        <w:tc>
          <w:tcPr>
            <w:tcW w:w="4992" w:type="dxa"/>
          </w:tcPr>
          <w:p w14:paraId="4345E710" w14:textId="77777777" w:rsidR="00823419" w:rsidRPr="0074289B" w:rsidRDefault="00823419" w:rsidP="000C3425"/>
        </w:tc>
      </w:tr>
      <w:tr w:rsidR="00823419" w:rsidRPr="0074289B" w14:paraId="7F1BF8C0" w14:textId="77777777" w:rsidTr="00E93139">
        <w:tc>
          <w:tcPr>
            <w:tcW w:w="4077" w:type="dxa"/>
          </w:tcPr>
          <w:p w14:paraId="7A575040" w14:textId="77777777" w:rsidR="00823419" w:rsidRPr="0074289B" w:rsidRDefault="00823419" w:rsidP="000C3425">
            <w:r w:rsidRPr="0074289B">
              <w:t>*CutPar*:The selected cutting parameter</w:t>
            </w:r>
          </w:p>
        </w:tc>
        <w:tc>
          <w:tcPr>
            <w:tcW w:w="4992" w:type="dxa"/>
          </w:tcPr>
          <w:p w14:paraId="02AE9879" w14:textId="77777777" w:rsidR="00823419" w:rsidRPr="0074289B" w:rsidRDefault="00823419" w:rsidP="000C3425"/>
        </w:tc>
      </w:tr>
      <w:tr w:rsidR="00823419" w:rsidRPr="0074289B" w14:paraId="77E4170B" w14:textId="77777777" w:rsidTr="00E93139">
        <w:tc>
          <w:tcPr>
            <w:tcW w:w="4077" w:type="dxa"/>
          </w:tcPr>
          <w:p w14:paraId="6F22D0B1" w14:textId="77777777" w:rsidR="00823419" w:rsidRPr="0074289B" w:rsidRDefault="00823419" w:rsidP="000C3425">
            <w:r w:rsidRPr="0074289B">
              <w:t>*CuttingLiftHeight* 50.0)</w:t>
            </w:r>
          </w:p>
        </w:tc>
        <w:tc>
          <w:tcPr>
            <w:tcW w:w="4992" w:type="dxa"/>
          </w:tcPr>
          <w:p w14:paraId="25ACF948" w14:textId="77777777" w:rsidR="00823419" w:rsidRPr="0074289B" w:rsidRDefault="00823419" w:rsidP="000C3425"/>
        </w:tc>
      </w:tr>
      <w:tr w:rsidR="00823419" w:rsidRPr="0074289B" w14:paraId="1995CB50" w14:textId="77777777" w:rsidTr="00E93139">
        <w:tc>
          <w:tcPr>
            <w:tcW w:w="4077" w:type="dxa"/>
          </w:tcPr>
          <w:p w14:paraId="045503AD" w14:textId="77777777" w:rsidR="00823419" w:rsidRPr="0074289B" w:rsidRDefault="00823419" w:rsidP="000C3425">
            <w:r w:rsidRPr="0074289B">
              <w:t>*CuttingLiftHeightParts* 50.0)</w:t>
            </w:r>
          </w:p>
        </w:tc>
        <w:tc>
          <w:tcPr>
            <w:tcW w:w="4992" w:type="dxa"/>
          </w:tcPr>
          <w:p w14:paraId="4C7AAEEE" w14:textId="77777777" w:rsidR="00823419" w:rsidRPr="0074289B" w:rsidRDefault="00823419" w:rsidP="000C3425"/>
        </w:tc>
      </w:tr>
      <w:tr w:rsidR="00823419" w:rsidRPr="0074289B" w14:paraId="65C82521" w14:textId="77777777" w:rsidTr="00E93139">
        <w:tc>
          <w:tcPr>
            <w:tcW w:w="4077" w:type="dxa"/>
          </w:tcPr>
          <w:p w14:paraId="22A5704A" w14:textId="77777777" w:rsidR="00823419" w:rsidRPr="0074289B" w:rsidRDefault="00823419" w:rsidP="000C3425">
            <w:r w:rsidRPr="0074289B">
              <w:t>*CuttingLiftZ* 3)</w:t>
            </w:r>
          </w:p>
        </w:tc>
        <w:tc>
          <w:tcPr>
            <w:tcW w:w="4992" w:type="dxa"/>
          </w:tcPr>
          <w:p w14:paraId="3FD19183" w14:textId="77777777" w:rsidR="00823419" w:rsidRPr="0074289B" w:rsidRDefault="00823419" w:rsidP="000C3425"/>
        </w:tc>
      </w:tr>
      <w:tr w:rsidR="00823419" w:rsidRPr="0074289B" w14:paraId="1C382CD4" w14:textId="77777777" w:rsidTr="00E93139">
        <w:tc>
          <w:tcPr>
            <w:tcW w:w="4077" w:type="dxa"/>
          </w:tcPr>
          <w:p w14:paraId="4A455B53" w14:textId="77777777" w:rsidR="00823419" w:rsidRPr="0074289B" w:rsidRDefault="00823419" w:rsidP="000C3425">
            <w:r w:rsidRPr="0074289B">
              <w:lastRenderedPageBreak/>
              <w:t>*CuttingLiftZParts* 3)</w:t>
            </w:r>
          </w:p>
        </w:tc>
        <w:tc>
          <w:tcPr>
            <w:tcW w:w="4992" w:type="dxa"/>
          </w:tcPr>
          <w:p w14:paraId="61CD4E0D" w14:textId="77777777" w:rsidR="00823419" w:rsidRPr="0074289B" w:rsidRDefault="00823419" w:rsidP="000C3425"/>
        </w:tc>
      </w:tr>
      <w:tr w:rsidR="00823419" w:rsidRPr="0074289B" w14:paraId="3ECD5431" w14:textId="77777777" w:rsidTr="00E93139">
        <w:tc>
          <w:tcPr>
            <w:tcW w:w="4077" w:type="dxa"/>
          </w:tcPr>
          <w:p w14:paraId="321C8E45" w14:textId="77777777" w:rsidR="00823419" w:rsidRPr="0074289B" w:rsidRDefault="00823419" w:rsidP="000C3425">
            <w:r w:rsidRPr="0074289B">
              <w:t>*CuttingPneumatic* 0)</w:t>
            </w:r>
          </w:p>
        </w:tc>
        <w:tc>
          <w:tcPr>
            <w:tcW w:w="4992" w:type="dxa"/>
          </w:tcPr>
          <w:p w14:paraId="0C8AAAF6" w14:textId="77777777" w:rsidR="00823419" w:rsidRPr="0074289B" w:rsidRDefault="00823419" w:rsidP="000C3425"/>
        </w:tc>
      </w:tr>
      <w:tr w:rsidR="00823419" w:rsidRPr="0074289B" w14:paraId="1C4E3D79" w14:textId="77777777" w:rsidTr="00E93139">
        <w:tc>
          <w:tcPr>
            <w:tcW w:w="4077" w:type="dxa"/>
          </w:tcPr>
          <w:p w14:paraId="6623B7D0" w14:textId="77777777" w:rsidR="00823419" w:rsidRPr="0074289B" w:rsidRDefault="00823419" w:rsidP="000C3425">
            <w:r w:rsidRPr="0074289B">
              <w:t>*CuttingSpeedToolCenter* T)</w:t>
            </w:r>
          </w:p>
        </w:tc>
        <w:tc>
          <w:tcPr>
            <w:tcW w:w="4992" w:type="dxa"/>
          </w:tcPr>
          <w:p w14:paraId="034F8281" w14:textId="77777777" w:rsidR="00823419" w:rsidRPr="0074289B" w:rsidRDefault="00823419" w:rsidP="000C3425"/>
        </w:tc>
      </w:tr>
      <w:tr w:rsidR="00823419" w:rsidRPr="0074289B" w14:paraId="764F9A6A" w14:textId="77777777" w:rsidTr="00E93139">
        <w:tc>
          <w:tcPr>
            <w:tcW w:w="4077" w:type="dxa"/>
          </w:tcPr>
          <w:p w14:paraId="0098FDB1" w14:textId="77777777" w:rsidR="00823419" w:rsidRPr="0074289B" w:rsidRDefault="00823419" w:rsidP="000C3425">
            <w:r w:rsidRPr="0074289B">
              <w:t>*DangerJetLength* 500.0)</w:t>
            </w:r>
          </w:p>
        </w:tc>
        <w:tc>
          <w:tcPr>
            <w:tcW w:w="4992" w:type="dxa"/>
          </w:tcPr>
          <w:p w14:paraId="0849124C" w14:textId="77777777" w:rsidR="00823419" w:rsidRPr="0074289B" w:rsidRDefault="00823419" w:rsidP="000C3425"/>
        </w:tc>
      </w:tr>
      <w:tr w:rsidR="00823419" w:rsidRPr="0074289B" w14:paraId="226B7D02" w14:textId="77777777" w:rsidTr="00E93139">
        <w:tc>
          <w:tcPr>
            <w:tcW w:w="4077" w:type="dxa"/>
          </w:tcPr>
          <w:p w14:paraId="66E3D1AC" w14:textId="77777777" w:rsidR="00823419" w:rsidRPr="0074289B" w:rsidRDefault="00823419" w:rsidP="000C3425">
            <w:r w:rsidRPr="0074289B">
              <w:t>*DangerZoneUse* nil)</w:t>
            </w:r>
          </w:p>
        </w:tc>
        <w:tc>
          <w:tcPr>
            <w:tcW w:w="4992" w:type="dxa"/>
          </w:tcPr>
          <w:p w14:paraId="4CEFB123" w14:textId="77777777" w:rsidR="00823419" w:rsidRPr="0074289B" w:rsidRDefault="00823419" w:rsidP="000C3425"/>
        </w:tc>
      </w:tr>
      <w:tr w:rsidR="00823419" w:rsidRPr="0074289B" w14:paraId="4DF536D7" w14:textId="77777777" w:rsidTr="00E93139">
        <w:tc>
          <w:tcPr>
            <w:tcW w:w="4077" w:type="dxa"/>
          </w:tcPr>
          <w:p w14:paraId="10A781C8" w14:textId="77777777" w:rsidR="00823419" w:rsidRPr="0074289B" w:rsidRDefault="00823419" w:rsidP="000C3425">
            <w:r w:rsidRPr="0074289B">
              <w:t>*DecimalsAngle* 3)</w:t>
            </w:r>
          </w:p>
        </w:tc>
        <w:tc>
          <w:tcPr>
            <w:tcW w:w="4992" w:type="dxa"/>
          </w:tcPr>
          <w:p w14:paraId="052A9726" w14:textId="77777777" w:rsidR="00823419" w:rsidRPr="0074289B" w:rsidRDefault="00823419" w:rsidP="000C3425"/>
        </w:tc>
      </w:tr>
      <w:tr w:rsidR="00823419" w:rsidRPr="0074289B" w14:paraId="31F84376" w14:textId="77777777" w:rsidTr="00E93139">
        <w:tc>
          <w:tcPr>
            <w:tcW w:w="4077" w:type="dxa"/>
          </w:tcPr>
          <w:p w14:paraId="5345AC1F" w14:textId="77777777" w:rsidR="00823419" w:rsidRPr="0074289B" w:rsidRDefault="00823419" w:rsidP="000C3425">
            <w:r w:rsidRPr="0074289B">
              <w:t>*DecimalsDelay* 1)</w:t>
            </w:r>
          </w:p>
        </w:tc>
        <w:tc>
          <w:tcPr>
            <w:tcW w:w="4992" w:type="dxa"/>
          </w:tcPr>
          <w:p w14:paraId="32E90F2F" w14:textId="77777777" w:rsidR="00823419" w:rsidRPr="0074289B" w:rsidRDefault="00823419" w:rsidP="000C3425"/>
        </w:tc>
      </w:tr>
      <w:tr w:rsidR="00823419" w:rsidRPr="0074289B" w14:paraId="3E323BD1" w14:textId="77777777" w:rsidTr="00E93139">
        <w:tc>
          <w:tcPr>
            <w:tcW w:w="4077" w:type="dxa"/>
          </w:tcPr>
          <w:p w14:paraId="1C40C0FD" w14:textId="77777777" w:rsidR="00823419" w:rsidRPr="0074289B" w:rsidRDefault="00823419" w:rsidP="000C3425">
            <w:r w:rsidRPr="0074289B">
              <w:t>*DecimalsMovement* 3)</w:t>
            </w:r>
          </w:p>
        </w:tc>
        <w:tc>
          <w:tcPr>
            <w:tcW w:w="4992" w:type="dxa"/>
          </w:tcPr>
          <w:p w14:paraId="7B386972" w14:textId="77777777" w:rsidR="00823419" w:rsidRPr="0074289B" w:rsidRDefault="00823419" w:rsidP="000C3425"/>
        </w:tc>
      </w:tr>
      <w:tr w:rsidR="00823419" w:rsidRPr="0074289B" w14:paraId="26393DD3" w14:textId="77777777" w:rsidTr="00E93139">
        <w:tc>
          <w:tcPr>
            <w:tcW w:w="4077" w:type="dxa"/>
          </w:tcPr>
          <w:p w14:paraId="282D8F14" w14:textId="77777777" w:rsidR="00823419" w:rsidRPr="0074289B" w:rsidRDefault="00823419" w:rsidP="000C3425">
            <w:r w:rsidRPr="0074289B">
              <w:t>*DecimalsSpeed* 2)</w:t>
            </w:r>
          </w:p>
        </w:tc>
        <w:tc>
          <w:tcPr>
            <w:tcW w:w="4992" w:type="dxa"/>
          </w:tcPr>
          <w:p w14:paraId="76D6B70C" w14:textId="77777777" w:rsidR="00823419" w:rsidRPr="0074289B" w:rsidRDefault="00823419" w:rsidP="000C3425"/>
        </w:tc>
      </w:tr>
      <w:tr w:rsidR="00823419" w:rsidRPr="0074289B" w14:paraId="5269D0F1" w14:textId="77777777" w:rsidTr="00E93139">
        <w:tc>
          <w:tcPr>
            <w:tcW w:w="4077" w:type="dxa"/>
          </w:tcPr>
          <w:p w14:paraId="7D0581DE" w14:textId="77777777" w:rsidR="00823419" w:rsidRPr="0074289B" w:rsidRDefault="00823419" w:rsidP="000C3425">
            <w:r w:rsidRPr="0074289B">
              <w:t>*DefaultTAC* T)</w:t>
            </w:r>
          </w:p>
        </w:tc>
        <w:tc>
          <w:tcPr>
            <w:tcW w:w="4992" w:type="dxa"/>
          </w:tcPr>
          <w:p w14:paraId="57542705" w14:textId="77777777" w:rsidR="00823419" w:rsidRPr="0074289B" w:rsidRDefault="00823419" w:rsidP="000C3425"/>
        </w:tc>
      </w:tr>
      <w:tr w:rsidR="00823419" w:rsidRPr="0074289B" w14:paraId="273CB423" w14:textId="77777777" w:rsidTr="00E93139">
        <w:tc>
          <w:tcPr>
            <w:tcW w:w="4077" w:type="dxa"/>
          </w:tcPr>
          <w:p w14:paraId="40819D7E" w14:textId="77777777" w:rsidR="00823419" w:rsidRPr="0074289B" w:rsidRDefault="00823419" w:rsidP="000C3425">
            <w:r w:rsidRPr="0074289B">
              <w:t>*DefaultZeroCorner* 0)</w:t>
            </w:r>
          </w:p>
        </w:tc>
        <w:tc>
          <w:tcPr>
            <w:tcW w:w="4992" w:type="dxa"/>
          </w:tcPr>
          <w:p w14:paraId="4783D2D9" w14:textId="77777777" w:rsidR="00823419" w:rsidRPr="0074289B" w:rsidRDefault="00823419" w:rsidP="000C3425"/>
        </w:tc>
      </w:tr>
      <w:tr w:rsidR="00823419" w:rsidRPr="0074289B" w14:paraId="0C82D5FC" w14:textId="77777777" w:rsidTr="00E93139">
        <w:tc>
          <w:tcPr>
            <w:tcW w:w="4077" w:type="dxa"/>
          </w:tcPr>
          <w:p w14:paraId="5ED76C5E" w14:textId="77777777" w:rsidR="00823419" w:rsidRPr="0074289B" w:rsidRDefault="00823419" w:rsidP="000C3425">
            <w:r w:rsidRPr="0074289B">
              <w:t>*DivideLongObjects* T)</w:t>
            </w:r>
          </w:p>
        </w:tc>
        <w:tc>
          <w:tcPr>
            <w:tcW w:w="4992" w:type="dxa"/>
          </w:tcPr>
          <w:p w14:paraId="09654132" w14:textId="77777777" w:rsidR="00823419" w:rsidRPr="0074289B" w:rsidRDefault="00823419" w:rsidP="000C3425"/>
        </w:tc>
      </w:tr>
      <w:tr w:rsidR="00823419" w:rsidRPr="0074289B" w14:paraId="0A8E18AE" w14:textId="77777777" w:rsidTr="00E93139">
        <w:tc>
          <w:tcPr>
            <w:tcW w:w="4077" w:type="dxa"/>
          </w:tcPr>
          <w:p w14:paraId="1257EE94" w14:textId="77777777" w:rsidR="00823419" w:rsidRPr="0074289B" w:rsidRDefault="00823419" w:rsidP="000C3425">
            <w:r w:rsidRPr="0074289B">
              <w:t>*DrillAjustableOffsets* nil)</w:t>
            </w:r>
          </w:p>
        </w:tc>
        <w:tc>
          <w:tcPr>
            <w:tcW w:w="4992" w:type="dxa"/>
          </w:tcPr>
          <w:p w14:paraId="526868EC" w14:textId="77777777" w:rsidR="00823419" w:rsidRPr="0074289B" w:rsidRDefault="00823419" w:rsidP="000C3425"/>
        </w:tc>
      </w:tr>
      <w:tr w:rsidR="00823419" w:rsidRPr="0074289B" w14:paraId="55A40566" w14:textId="77777777" w:rsidTr="00E93139">
        <w:tc>
          <w:tcPr>
            <w:tcW w:w="4077" w:type="dxa"/>
          </w:tcPr>
          <w:p w14:paraId="085570C1" w14:textId="77777777" w:rsidR="00823419" w:rsidRPr="0074289B" w:rsidRDefault="00823419" w:rsidP="000C3425">
            <w:r w:rsidRPr="0074289B">
              <w:t>*DrillByType* 2)</w:t>
            </w:r>
          </w:p>
        </w:tc>
        <w:tc>
          <w:tcPr>
            <w:tcW w:w="4992" w:type="dxa"/>
          </w:tcPr>
          <w:p w14:paraId="50D34FAA" w14:textId="77777777" w:rsidR="00823419" w:rsidRPr="0074289B" w:rsidRDefault="00823419" w:rsidP="000C3425"/>
        </w:tc>
      </w:tr>
      <w:tr w:rsidR="00823419" w:rsidRPr="0074289B" w14:paraId="0EDEE159" w14:textId="77777777" w:rsidTr="00E93139">
        <w:tc>
          <w:tcPr>
            <w:tcW w:w="4077" w:type="dxa"/>
          </w:tcPr>
          <w:p w14:paraId="106FEF54" w14:textId="77777777" w:rsidR="00823419" w:rsidRPr="0074289B" w:rsidRDefault="00823419" w:rsidP="000C3425">
            <w:r w:rsidRPr="0074289B">
              <w:t>*DrillDiameter* 4.0)</w:t>
            </w:r>
          </w:p>
        </w:tc>
        <w:tc>
          <w:tcPr>
            <w:tcW w:w="4992" w:type="dxa"/>
          </w:tcPr>
          <w:p w14:paraId="313D11C1" w14:textId="77777777" w:rsidR="00823419" w:rsidRPr="0074289B" w:rsidRDefault="00823419" w:rsidP="000C3425"/>
        </w:tc>
      </w:tr>
      <w:tr w:rsidR="00823419" w:rsidRPr="0074289B" w14:paraId="7664FAB6" w14:textId="77777777" w:rsidTr="00E93139">
        <w:tc>
          <w:tcPr>
            <w:tcW w:w="4077" w:type="dxa"/>
          </w:tcPr>
          <w:p w14:paraId="1777CAB5" w14:textId="77777777" w:rsidR="00823419" w:rsidRPr="0074289B" w:rsidRDefault="00823419" w:rsidP="000C3425">
            <w:r w:rsidRPr="0074289B">
              <w:t>*DrillingExtraDelay* 2.0)</w:t>
            </w:r>
          </w:p>
        </w:tc>
        <w:tc>
          <w:tcPr>
            <w:tcW w:w="4992" w:type="dxa"/>
          </w:tcPr>
          <w:p w14:paraId="69A83E25" w14:textId="77777777" w:rsidR="00823419" w:rsidRPr="0074289B" w:rsidRDefault="00823419" w:rsidP="000C3425"/>
        </w:tc>
      </w:tr>
      <w:tr w:rsidR="00823419" w:rsidRPr="0074289B" w14:paraId="71B69DC6" w14:textId="77777777" w:rsidTr="00E93139">
        <w:tc>
          <w:tcPr>
            <w:tcW w:w="4077" w:type="dxa"/>
          </w:tcPr>
          <w:p w14:paraId="1AF32031" w14:textId="77777777" w:rsidR="00823419" w:rsidRPr="0074289B" w:rsidRDefault="00823419" w:rsidP="000C3425">
            <w:r w:rsidRPr="0074289B">
              <w:t>*DrillingOffsetByController* T)</w:t>
            </w:r>
          </w:p>
        </w:tc>
        <w:tc>
          <w:tcPr>
            <w:tcW w:w="4992" w:type="dxa"/>
          </w:tcPr>
          <w:p w14:paraId="7C26A5E1" w14:textId="77777777" w:rsidR="00823419" w:rsidRPr="0074289B" w:rsidRDefault="00823419" w:rsidP="000C3425"/>
        </w:tc>
      </w:tr>
      <w:tr w:rsidR="00823419" w:rsidRPr="0074289B" w14:paraId="3E82D5BF" w14:textId="77777777" w:rsidTr="00E93139">
        <w:tc>
          <w:tcPr>
            <w:tcW w:w="4077" w:type="dxa"/>
          </w:tcPr>
          <w:p w14:paraId="05CFAAA5" w14:textId="77777777" w:rsidR="00823419" w:rsidRPr="0074289B" w:rsidRDefault="00823419" w:rsidP="000C3425">
            <w:r w:rsidRPr="0074289B">
              <w:t>*DrillingOnFirst* nil)</w:t>
            </w:r>
          </w:p>
        </w:tc>
        <w:tc>
          <w:tcPr>
            <w:tcW w:w="4992" w:type="dxa"/>
          </w:tcPr>
          <w:p w14:paraId="0AD23D35" w14:textId="77777777" w:rsidR="00823419" w:rsidRPr="0074289B" w:rsidRDefault="00823419" w:rsidP="000C3425"/>
        </w:tc>
      </w:tr>
      <w:tr w:rsidR="00823419" w:rsidRPr="0074289B" w14:paraId="757BDDF2" w14:textId="77777777" w:rsidTr="00E93139">
        <w:tc>
          <w:tcPr>
            <w:tcW w:w="4077" w:type="dxa"/>
          </w:tcPr>
          <w:p w14:paraId="3C4EE2C5" w14:textId="77777777" w:rsidR="00823419" w:rsidRPr="0074289B" w:rsidRDefault="00823419" w:rsidP="000C3425">
            <w:r w:rsidRPr="0074289B">
              <w:t>*DrillingOnTool* 1)</w:t>
            </w:r>
          </w:p>
        </w:tc>
        <w:tc>
          <w:tcPr>
            <w:tcW w:w="4992" w:type="dxa"/>
          </w:tcPr>
          <w:p w14:paraId="395E6600" w14:textId="77777777" w:rsidR="00823419" w:rsidRPr="0074289B" w:rsidRDefault="00823419" w:rsidP="000C3425"/>
        </w:tc>
      </w:tr>
      <w:tr w:rsidR="00823419" w:rsidRPr="0074289B" w14:paraId="659A1FC6" w14:textId="77777777" w:rsidTr="00E93139">
        <w:tc>
          <w:tcPr>
            <w:tcW w:w="4077" w:type="dxa"/>
          </w:tcPr>
          <w:p w14:paraId="2BFE85DA" w14:textId="77777777" w:rsidR="00823419" w:rsidRPr="0074289B" w:rsidRDefault="00823419" w:rsidP="000C3425">
            <w:r w:rsidRPr="0074289B">
              <w:t>*DrillingSortPos* T)</w:t>
            </w:r>
          </w:p>
        </w:tc>
        <w:tc>
          <w:tcPr>
            <w:tcW w:w="4992" w:type="dxa"/>
          </w:tcPr>
          <w:p w14:paraId="5E61B643" w14:textId="77777777" w:rsidR="00823419" w:rsidRPr="0074289B" w:rsidRDefault="00823419" w:rsidP="000C3425"/>
        </w:tc>
      </w:tr>
      <w:tr w:rsidR="00823419" w:rsidRPr="0074289B" w14:paraId="2E8CF698" w14:textId="77777777" w:rsidTr="00E93139">
        <w:tc>
          <w:tcPr>
            <w:tcW w:w="4077" w:type="dxa"/>
          </w:tcPr>
          <w:p w14:paraId="64C1DD4C" w14:textId="77777777" w:rsidR="00823419" w:rsidRPr="0074289B" w:rsidRDefault="00823419" w:rsidP="000C3425">
            <w:r w:rsidRPr="0074289B">
              <w:t>*DrillingTools* T)</w:t>
            </w:r>
          </w:p>
        </w:tc>
        <w:tc>
          <w:tcPr>
            <w:tcW w:w="4992" w:type="dxa"/>
          </w:tcPr>
          <w:p w14:paraId="7C539BCD" w14:textId="77777777" w:rsidR="00823419" w:rsidRPr="0074289B" w:rsidRDefault="00823419" w:rsidP="000C3425"/>
        </w:tc>
      </w:tr>
      <w:tr w:rsidR="00823419" w:rsidRPr="0074289B" w14:paraId="5AD385CA" w14:textId="77777777" w:rsidTr="00E93139">
        <w:tc>
          <w:tcPr>
            <w:tcW w:w="4077" w:type="dxa"/>
          </w:tcPr>
          <w:p w14:paraId="70DCE714" w14:textId="77777777" w:rsidR="00823419" w:rsidRPr="0074289B" w:rsidRDefault="00823419" w:rsidP="000C3425">
            <w:r w:rsidRPr="0074289B">
              <w:t>*DrillingXOffset* 100.0)</w:t>
            </w:r>
          </w:p>
        </w:tc>
        <w:tc>
          <w:tcPr>
            <w:tcW w:w="4992" w:type="dxa"/>
          </w:tcPr>
          <w:p w14:paraId="6599DD81" w14:textId="77777777" w:rsidR="00823419" w:rsidRPr="0074289B" w:rsidRDefault="00823419" w:rsidP="000C3425"/>
        </w:tc>
      </w:tr>
      <w:tr w:rsidR="00823419" w:rsidRPr="0074289B" w14:paraId="573A184F" w14:textId="77777777" w:rsidTr="00E93139">
        <w:tc>
          <w:tcPr>
            <w:tcW w:w="4077" w:type="dxa"/>
          </w:tcPr>
          <w:p w14:paraId="7FC06DBF" w14:textId="77777777" w:rsidR="00823419" w:rsidRPr="0074289B" w:rsidRDefault="00823419" w:rsidP="000C3425">
            <w:r w:rsidRPr="0074289B">
              <w:t>*DrillingYOffset* 0.0)</w:t>
            </w:r>
          </w:p>
        </w:tc>
        <w:tc>
          <w:tcPr>
            <w:tcW w:w="4992" w:type="dxa"/>
          </w:tcPr>
          <w:p w14:paraId="143F30A6" w14:textId="77777777" w:rsidR="00823419" w:rsidRPr="0074289B" w:rsidRDefault="00823419" w:rsidP="000C3425"/>
        </w:tc>
      </w:tr>
      <w:tr w:rsidR="00823419" w:rsidRPr="0074289B" w14:paraId="62C96610" w14:textId="77777777" w:rsidTr="00E93139">
        <w:tc>
          <w:tcPr>
            <w:tcW w:w="4077" w:type="dxa"/>
          </w:tcPr>
          <w:p w14:paraId="6AC37DE4" w14:textId="77777777" w:rsidR="00823419" w:rsidRPr="0074289B" w:rsidRDefault="00823419" w:rsidP="000C3425">
            <w:r w:rsidRPr="0074289B">
              <w:t>*DrillingZOffset* 0.0)</w:t>
            </w:r>
          </w:p>
        </w:tc>
        <w:tc>
          <w:tcPr>
            <w:tcW w:w="4992" w:type="dxa"/>
          </w:tcPr>
          <w:p w14:paraId="68C182F2" w14:textId="77777777" w:rsidR="00823419" w:rsidRPr="0074289B" w:rsidRDefault="00823419" w:rsidP="000C3425"/>
        </w:tc>
      </w:tr>
      <w:tr w:rsidR="00823419" w:rsidRPr="0074289B" w14:paraId="66AD9119" w14:textId="77777777" w:rsidTr="00E93139">
        <w:tc>
          <w:tcPr>
            <w:tcW w:w="4077" w:type="dxa"/>
          </w:tcPr>
          <w:p w14:paraId="635D6015" w14:textId="77777777" w:rsidR="00823419" w:rsidRPr="0074289B" w:rsidRDefault="00823419" w:rsidP="000C3425">
            <w:r w:rsidRPr="0074289B">
              <w:t>*DrillLiftHeight* 10.0)</w:t>
            </w:r>
          </w:p>
        </w:tc>
        <w:tc>
          <w:tcPr>
            <w:tcW w:w="4992" w:type="dxa"/>
          </w:tcPr>
          <w:p w14:paraId="103BF187" w14:textId="77777777" w:rsidR="00823419" w:rsidRPr="0074289B" w:rsidRDefault="00823419" w:rsidP="000C3425"/>
        </w:tc>
      </w:tr>
      <w:tr w:rsidR="00823419" w:rsidRPr="0074289B" w14:paraId="2089C799" w14:textId="77777777" w:rsidTr="00E93139">
        <w:tc>
          <w:tcPr>
            <w:tcW w:w="4077" w:type="dxa"/>
          </w:tcPr>
          <w:p w14:paraId="2BA449BE" w14:textId="77777777" w:rsidR="00823419" w:rsidRPr="0074289B" w:rsidRDefault="00823419" w:rsidP="000C3425">
            <w:r w:rsidRPr="0074289B">
              <w:t>*DrillLiftZ* 3)</w:t>
            </w:r>
          </w:p>
        </w:tc>
        <w:tc>
          <w:tcPr>
            <w:tcW w:w="4992" w:type="dxa"/>
          </w:tcPr>
          <w:p w14:paraId="58ADD9CF" w14:textId="77777777" w:rsidR="00823419" w:rsidRPr="0074289B" w:rsidRDefault="00823419" w:rsidP="000C3425"/>
        </w:tc>
      </w:tr>
      <w:tr w:rsidR="00823419" w:rsidRPr="0074289B" w14:paraId="469154B8" w14:textId="77777777" w:rsidTr="00E93139">
        <w:tc>
          <w:tcPr>
            <w:tcW w:w="4077" w:type="dxa"/>
          </w:tcPr>
          <w:p w14:paraId="60BAF38D" w14:textId="77777777" w:rsidR="00823419" w:rsidRPr="0074289B" w:rsidRDefault="00823419" w:rsidP="000C3425">
            <w:r w:rsidRPr="0074289B">
              <w:t>*DrillPneumatic* 1)</w:t>
            </w:r>
          </w:p>
        </w:tc>
        <w:tc>
          <w:tcPr>
            <w:tcW w:w="4992" w:type="dxa"/>
          </w:tcPr>
          <w:p w14:paraId="7F1E402F" w14:textId="77777777" w:rsidR="00823419" w:rsidRPr="0074289B" w:rsidRDefault="00823419" w:rsidP="000C3425"/>
        </w:tc>
      </w:tr>
      <w:tr w:rsidR="00823419" w:rsidRPr="0074289B" w14:paraId="272E0F6E" w14:textId="77777777" w:rsidTr="00E93139">
        <w:tc>
          <w:tcPr>
            <w:tcW w:w="4077" w:type="dxa"/>
          </w:tcPr>
          <w:p w14:paraId="506BE43E" w14:textId="77777777" w:rsidR="00823419" w:rsidRPr="0074289B" w:rsidRDefault="00823419" w:rsidP="000C3425">
            <w:r w:rsidRPr="0074289B">
              <w:t>*DrillPriority* 1)</w:t>
            </w:r>
          </w:p>
        </w:tc>
        <w:tc>
          <w:tcPr>
            <w:tcW w:w="4992" w:type="dxa"/>
          </w:tcPr>
          <w:p w14:paraId="562010B7" w14:textId="77777777" w:rsidR="00823419" w:rsidRPr="0074289B" w:rsidRDefault="00823419" w:rsidP="000C3425"/>
        </w:tc>
      </w:tr>
      <w:tr w:rsidR="00823419" w:rsidRPr="0074289B" w14:paraId="29ACE88D" w14:textId="77777777" w:rsidTr="00E93139">
        <w:tc>
          <w:tcPr>
            <w:tcW w:w="4077" w:type="dxa"/>
          </w:tcPr>
          <w:p w14:paraId="2D12A55C" w14:textId="77777777" w:rsidR="00823419" w:rsidRPr="0074289B" w:rsidRDefault="00823419" w:rsidP="000C3425">
            <w:r w:rsidRPr="0074289B">
              <w:t>*Encoding* 0)</w:t>
            </w:r>
          </w:p>
        </w:tc>
        <w:tc>
          <w:tcPr>
            <w:tcW w:w="4992" w:type="dxa"/>
          </w:tcPr>
          <w:p w14:paraId="3F5E8F51" w14:textId="77777777" w:rsidR="00823419" w:rsidRPr="0074289B" w:rsidRDefault="00823419" w:rsidP="000C3425"/>
        </w:tc>
      </w:tr>
      <w:tr w:rsidR="00823419" w:rsidRPr="0074289B" w14:paraId="269AC80C" w14:textId="77777777" w:rsidTr="00E93139">
        <w:tc>
          <w:tcPr>
            <w:tcW w:w="4077" w:type="dxa"/>
          </w:tcPr>
          <w:p w14:paraId="69621FB1" w14:textId="77777777" w:rsidR="00823419" w:rsidRPr="0074289B" w:rsidRDefault="00823419" w:rsidP="000C3425">
            <w:r w:rsidRPr="0074289B">
              <w:t>*Expert* nil)</w:t>
            </w:r>
          </w:p>
        </w:tc>
        <w:tc>
          <w:tcPr>
            <w:tcW w:w="4992" w:type="dxa"/>
          </w:tcPr>
          <w:p w14:paraId="7466CB86" w14:textId="77777777" w:rsidR="00823419" w:rsidRPr="0074289B" w:rsidRDefault="00823419" w:rsidP="000C3425"/>
        </w:tc>
      </w:tr>
      <w:tr w:rsidR="00823419" w:rsidRPr="0074289B" w14:paraId="2D2ED8DF" w14:textId="77777777" w:rsidTr="00E93139">
        <w:tc>
          <w:tcPr>
            <w:tcW w:w="4077" w:type="dxa"/>
          </w:tcPr>
          <w:p w14:paraId="1AF92B49" w14:textId="77777777" w:rsidR="00823419" w:rsidRPr="0074289B" w:rsidRDefault="00823419" w:rsidP="000C3425">
            <w:r w:rsidRPr="0074289B">
              <w:t>*FlattenAllArcs* nil)</w:t>
            </w:r>
          </w:p>
        </w:tc>
        <w:tc>
          <w:tcPr>
            <w:tcW w:w="4992" w:type="dxa"/>
          </w:tcPr>
          <w:p w14:paraId="63FE4877" w14:textId="77777777" w:rsidR="00823419" w:rsidRPr="0074289B" w:rsidRDefault="00823419" w:rsidP="000C3425"/>
        </w:tc>
      </w:tr>
      <w:tr w:rsidR="00823419" w:rsidRPr="0074289B" w14:paraId="3B1B03E5" w14:textId="77777777" w:rsidTr="00E93139">
        <w:tc>
          <w:tcPr>
            <w:tcW w:w="4077" w:type="dxa"/>
          </w:tcPr>
          <w:p w14:paraId="79429C1B" w14:textId="77777777" w:rsidR="00823419" w:rsidRPr="0074289B" w:rsidRDefault="00823419" w:rsidP="000C3425">
            <w:r w:rsidRPr="0074289B">
              <w:t>*GoToParkPos* 0)</w:t>
            </w:r>
          </w:p>
        </w:tc>
        <w:tc>
          <w:tcPr>
            <w:tcW w:w="4992" w:type="dxa"/>
          </w:tcPr>
          <w:p w14:paraId="0B6BA163" w14:textId="77777777" w:rsidR="00823419" w:rsidRPr="0074289B" w:rsidRDefault="00823419" w:rsidP="000C3425"/>
        </w:tc>
      </w:tr>
      <w:tr w:rsidR="00823419" w:rsidRPr="0074289B" w14:paraId="45BCFCEA" w14:textId="77777777" w:rsidTr="00E93139">
        <w:tc>
          <w:tcPr>
            <w:tcW w:w="4077" w:type="dxa"/>
          </w:tcPr>
          <w:p w14:paraId="1671331F" w14:textId="77777777" w:rsidR="00823419" w:rsidRPr="0074289B" w:rsidRDefault="00823419" w:rsidP="000C3425">
            <w:r w:rsidRPr="0074289B">
              <w:t>*GridDist* 30.0)</w:t>
            </w:r>
          </w:p>
        </w:tc>
        <w:tc>
          <w:tcPr>
            <w:tcW w:w="4992" w:type="dxa"/>
          </w:tcPr>
          <w:p w14:paraId="0FC2F851" w14:textId="77777777" w:rsidR="00823419" w:rsidRPr="0074289B" w:rsidRDefault="00823419" w:rsidP="000C3425"/>
        </w:tc>
      </w:tr>
      <w:tr w:rsidR="00823419" w:rsidRPr="0074289B" w14:paraId="72A5F407" w14:textId="77777777" w:rsidTr="00E93139">
        <w:tc>
          <w:tcPr>
            <w:tcW w:w="4077" w:type="dxa"/>
          </w:tcPr>
          <w:p w14:paraId="7E3F6D67" w14:textId="77777777" w:rsidR="00823419" w:rsidRPr="0074289B" w:rsidRDefault="00823419" w:rsidP="000C3425">
            <w:r w:rsidRPr="0074289B">
              <w:t>*GridHor* nil)</w:t>
            </w:r>
          </w:p>
        </w:tc>
        <w:tc>
          <w:tcPr>
            <w:tcW w:w="4992" w:type="dxa"/>
          </w:tcPr>
          <w:p w14:paraId="625504CC" w14:textId="77777777" w:rsidR="00823419" w:rsidRPr="0074289B" w:rsidRDefault="00823419" w:rsidP="000C3425"/>
        </w:tc>
      </w:tr>
      <w:tr w:rsidR="00823419" w:rsidRPr="0074289B" w14:paraId="1793296F" w14:textId="77777777" w:rsidTr="00E93139">
        <w:tc>
          <w:tcPr>
            <w:tcW w:w="4077" w:type="dxa"/>
          </w:tcPr>
          <w:p w14:paraId="638F9C4A" w14:textId="77777777" w:rsidR="00823419" w:rsidRPr="0074289B" w:rsidRDefault="00823419" w:rsidP="000C3425">
            <w:r w:rsidRPr="0074289B">
              <w:t>*Has5XKinematics* T)</w:t>
            </w:r>
          </w:p>
        </w:tc>
        <w:tc>
          <w:tcPr>
            <w:tcW w:w="4992" w:type="dxa"/>
          </w:tcPr>
          <w:p w14:paraId="176BA484" w14:textId="77777777" w:rsidR="00823419" w:rsidRPr="0074289B" w:rsidRDefault="00823419" w:rsidP="000C3425"/>
        </w:tc>
      </w:tr>
      <w:tr w:rsidR="00823419" w:rsidRPr="0074289B" w14:paraId="08352F1D" w14:textId="77777777" w:rsidTr="00E93139">
        <w:tc>
          <w:tcPr>
            <w:tcW w:w="4077" w:type="dxa"/>
          </w:tcPr>
          <w:p w14:paraId="03A933C3" w14:textId="77777777" w:rsidR="00823419" w:rsidRPr="0074289B" w:rsidRDefault="00823419" w:rsidP="000C3425">
            <w:r w:rsidRPr="0074289B">
              <w:t>*HasSixAxis* T)</w:t>
            </w:r>
          </w:p>
        </w:tc>
        <w:tc>
          <w:tcPr>
            <w:tcW w:w="4992" w:type="dxa"/>
          </w:tcPr>
          <w:p w14:paraId="0D33684E" w14:textId="77777777" w:rsidR="00823419" w:rsidRPr="0074289B" w:rsidRDefault="00823419" w:rsidP="000C3425"/>
        </w:tc>
      </w:tr>
      <w:tr w:rsidR="00823419" w:rsidRPr="0074289B" w14:paraId="76FF5FA8" w14:textId="77777777" w:rsidTr="00E93139">
        <w:tc>
          <w:tcPr>
            <w:tcW w:w="4077" w:type="dxa"/>
          </w:tcPr>
          <w:p w14:paraId="7B5D168A" w14:textId="77777777" w:rsidR="00823419" w:rsidRPr="0074289B" w:rsidRDefault="00823419" w:rsidP="000C3425">
            <w:r w:rsidRPr="0074289B">
              <w:t>*HeadDefaultTool* 1)</w:t>
            </w:r>
          </w:p>
        </w:tc>
        <w:tc>
          <w:tcPr>
            <w:tcW w:w="4992" w:type="dxa"/>
          </w:tcPr>
          <w:p w14:paraId="3D36B660" w14:textId="77777777" w:rsidR="00823419" w:rsidRPr="0074289B" w:rsidRDefault="00823419" w:rsidP="000C3425"/>
        </w:tc>
      </w:tr>
      <w:tr w:rsidR="00823419" w:rsidRPr="0074289B" w14:paraId="5A8AA68E" w14:textId="77777777" w:rsidTr="00E93139">
        <w:tc>
          <w:tcPr>
            <w:tcW w:w="4077" w:type="dxa"/>
          </w:tcPr>
          <w:p w14:paraId="3E05A79E" w14:textId="77777777" w:rsidR="00823419" w:rsidRPr="0074289B" w:rsidRDefault="00823419" w:rsidP="000C3425">
            <w:r w:rsidRPr="0074289B">
              <w:t>*HeadDefIniFile* "C:/ProgramData/IGEMS Software/IGEMS/22.0.0.0/Shared/Sim3d/TILTERDRILL/def.ini")</w:t>
            </w:r>
          </w:p>
        </w:tc>
        <w:tc>
          <w:tcPr>
            <w:tcW w:w="4992" w:type="dxa"/>
          </w:tcPr>
          <w:p w14:paraId="79FC2E57" w14:textId="77777777" w:rsidR="00823419" w:rsidRPr="0074289B" w:rsidRDefault="00823419" w:rsidP="000C3425"/>
        </w:tc>
      </w:tr>
      <w:tr w:rsidR="00823419" w:rsidRPr="0074289B" w14:paraId="5170F217" w14:textId="77777777" w:rsidTr="00E93139">
        <w:tc>
          <w:tcPr>
            <w:tcW w:w="4077" w:type="dxa"/>
          </w:tcPr>
          <w:p w14:paraId="1424859B" w14:textId="77777777" w:rsidR="00823419" w:rsidRPr="0074289B" w:rsidRDefault="00823419" w:rsidP="000C3425">
            <w:r w:rsidRPr="0074289B">
              <w:t>*HeadDir* 1)</w:t>
            </w:r>
          </w:p>
        </w:tc>
        <w:tc>
          <w:tcPr>
            <w:tcW w:w="4992" w:type="dxa"/>
          </w:tcPr>
          <w:p w14:paraId="582653FD" w14:textId="77777777" w:rsidR="00823419" w:rsidRPr="0074289B" w:rsidRDefault="00823419" w:rsidP="000C3425"/>
        </w:tc>
      </w:tr>
      <w:tr w:rsidR="00823419" w:rsidRPr="0074289B" w14:paraId="643E854B" w14:textId="77777777" w:rsidTr="00E93139">
        <w:tc>
          <w:tcPr>
            <w:tcW w:w="4077" w:type="dxa"/>
          </w:tcPr>
          <w:p w14:paraId="75044CBF" w14:textId="77777777" w:rsidR="00823419" w:rsidRPr="0074289B" w:rsidRDefault="00823419" w:rsidP="000C3425">
            <w:r w:rsidRPr="0074289B">
              <w:t>*HeadKinematic* 0)</w:t>
            </w:r>
          </w:p>
        </w:tc>
        <w:tc>
          <w:tcPr>
            <w:tcW w:w="4992" w:type="dxa"/>
          </w:tcPr>
          <w:p w14:paraId="410126E9" w14:textId="77777777" w:rsidR="00823419" w:rsidRPr="0074289B" w:rsidRDefault="00823419" w:rsidP="000C3425"/>
        </w:tc>
      </w:tr>
      <w:tr w:rsidR="00823419" w:rsidRPr="0074289B" w14:paraId="7593D455" w14:textId="77777777" w:rsidTr="00E93139">
        <w:tc>
          <w:tcPr>
            <w:tcW w:w="4077" w:type="dxa"/>
          </w:tcPr>
          <w:p w14:paraId="4D8C877B" w14:textId="77777777" w:rsidR="00823419" w:rsidRPr="0074289B" w:rsidRDefault="00823419" w:rsidP="000C3425">
            <w:r w:rsidRPr="0074289B">
              <w:t>*HeadKinematicName* "TILTERDRILL")</w:t>
            </w:r>
          </w:p>
        </w:tc>
        <w:tc>
          <w:tcPr>
            <w:tcW w:w="4992" w:type="dxa"/>
          </w:tcPr>
          <w:p w14:paraId="23364F7B" w14:textId="77777777" w:rsidR="00823419" w:rsidRPr="0074289B" w:rsidRDefault="00823419" w:rsidP="000C3425"/>
        </w:tc>
      </w:tr>
      <w:tr w:rsidR="00823419" w:rsidRPr="0074289B" w14:paraId="191EDB0B" w14:textId="77777777" w:rsidTr="00E93139">
        <w:tc>
          <w:tcPr>
            <w:tcW w:w="4077" w:type="dxa"/>
          </w:tcPr>
          <w:p w14:paraId="4345B8FD" w14:textId="77777777" w:rsidR="00823419" w:rsidRPr="0074289B" w:rsidRDefault="00823419" w:rsidP="000C3425">
            <w:r w:rsidRPr="0074289B">
              <w:t>*HeadMaxTilt* 45.0)</w:t>
            </w:r>
          </w:p>
        </w:tc>
        <w:tc>
          <w:tcPr>
            <w:tcW w:w="4992" w:type="dxa"/>
          </w:tcPr>
          <w:p w14:paraId="64D6A257" w14:textId="77777777" w:rsidR="00823419" w:rsidRPr="0074289B" w:rsidRDefault="00823419" w:rsidP="000C3425"/>
        </w:tc>
      </w:tr>
      <w:tr w:rsidR="00823419" w:rsidRPr="0074289B" w14:paraId="6B7DBEEB" w14:textId="77777777" w:rsidTr="00E93139">
        <w:tc>
          <w:tcPr>
            <w:tcW w:w="4077" w:type="dxa"/>
          </w:tcPr>
          <w:p w14:paraId="4FC5FD00" w14:textId="77777777" w:rsidR="00823419" w:rsidRPr="0074289B" w:rsidRDefault="00823419" w:rsidP="000C3425">
            <w:r w:rsidRPr="0074289B">
              <w:t>*HeadMinTilt* 0.05)</w:t>
            </w:r>
          </w:p>
        </w:tc>
        <w:tc>
          <w:tcPr>
            <w:tcW w:w="4992" w:type="dxa"/>
          </w:tcPr>
          <w:p w14:paraId="7987D831" w14:textId="77777777" w:rsidR="00823419" w:rsidRPr="0074289B" w:rsidRDefault="00823419" w:rsidP="000C3425"/>
        </w:tc>
      </w:tr>
      <w:tr w:rsidR="00823419" w:rsidRPr="0074289B" w14:paraId="3547EF27" w14:textId="77777777" w:rsidTr="00E93139">
        <w:tc>
          <w:tcPr>
            <w:tcW w:w="4077" w:type="dxa"/>
          </w:tcPr>
          <w:p w14:paraId="52122598" w14:textId="77777777" w:rsidR="00823419" w:rsidRPr="0074289B" w:rsidRDefault="00823419" w:rsidP="000C3425">
            <w:r w:rsidRPr="0074289B">
              <w:t>*HeadMinTiltSixAxis* 1.234)</w:t>
            </w:r>
          </w:p>
        </w:tc>
        <w:tc>
          <w:tcPr>
            <w:tcW w:w="4992" w:type="dxa"/>
          </w:tcPr>
          <w:p w14:paraId="1D392B89" w14:textId="77777777" w:rsidR="00823419" w:rsidRPr="0074289B" w:rsidRDefault="00823419" w:rsidP="000C3425"/>
        </w:tc>
      </w:tr>
      <w:tr w:rsidR="00823419" w:rsidRPr="0074289B" w14:paraId="712E1F66" w14:textId="77777777" w:rsidTr="00E93139">
        <w:tc>
          <w:tcPr>
            <w:tcW w:w="4077" w:type="dxa"/>
          </w:tcPr>
          <w:p w14:paraId="23AE707B" w14:textId="77777777" w:rsidR="00823419" w:rsidRPr="0074289B" w:rsidRDefault="00823419" w:rsidP="000C3425">
            <w:r w:rsidRPr="0074289B">
              <w:t>*HeadPos* 1)</w:t>
            </w:r>
          </w:p>
        </w:tc>
        <w:tc>
          <w:tcPr>
            <w:tcW w:w="4992" w:type="dxa"/>
          </w:tcPr>
          <w:p w14:paraId="761DD2D5" w14:textId="77777777" w:rsidR="00823419" w:rsidRPr="0074289B" w:rsidRDefault="00823419" w:rsidP="000C3425"/>
        </w:tc>
      </w:tr>
      <w:tr w:rsidR="00823419" w:rsidRPr="0074289B" w14:paraId="69CC3D40" w14:textId="77777777" w:rsidTr="00E93139">
        <w:tc>
          <w:tcPr>
            <w:tcW w:w="4077" w:type="dxa"/>
          </w:tcPr>
          <w:p w14:paraId="11778D29" w14:textId="77777777" w:rsidR="00823419" w:rsidRPr="0074289B" w:rsidRDefault="00823419" w:rsidP="000C3425">
            <w:r w:rsidRPr="0074289B">
              <w:t>*HeadPrimaryAxisLimitations* T)</w:t>
            </w:r>
          </w:p>
        </w:tc>
        <w:tc>
          <w:tcPr>
            <w:tcW w:w="4992" w:type="dxa"/>
          </w:tcPr>
          <w:p w14:paraId="326F102C" w14:textId="77777777" w:rsidR="00823419" w:rsidRPr="0074289B" w:rsidRDefault="00823419" w:rsidP="000C3425"/>
        </w:tc>
      </w:tr>
      <w:tr w:rsidR="00823419" w:rsidRPr="0074289B" w14:paraId="5651405A" w14:textId="77777777" w:rsidTr="00E93139">
        <w:tc>
          <w:tcPr>
            <w:tcW w:w="4077" w:type="dxa"/>
          </w:tcPr>
          <w:p w14:paraId="5B56B536" w14:textId="77777777" w:rsidR="00823419" w:rsidRPr="0074289B" w:rsidRDefault="00823419" w:rsidP="000C3425">
            <w:r w:rsidRPr="0074289B">
              <w:lastRenderedPageBreak/>
              <w:t>*HeadPrimaryMax* 720.0)</w:t>
            </w:r>
          </w:p>
        </w:tc>
        <w:tc>
          <w:tcPr>
            <w:tcW w:w="4992" w:type="dxa"/>
          </w:tcPr>
          <w:p w14:paraId="2872C737" w14:textId="77777777" w:rsidR="00823419" w:rsidRPr="0074289B" w:rsidRDefault="00823419" w:rsidP="000C3425"/>
        </w:tc>
      </w:tr>
      <w:tr w:rsidR="00823419" w:rsidRPr="0074289B" w14:paraId="78EE1C6D" w14:textId="77777777" w:rsidTr="00E93139">
        <w:tc>
          <w:tcPr>
            <w:tcW w:w="4077" w:type="dxa"/>
          </w:tcPr>
          <w:p w14:paraId="061E9F74" w14:textId="77777777" w:rsidR="00823419" w:rsidRPr="0074289B" w:rsidRDefault="00823419" w:rsidP="000C3425">
            <w:r w:rsidRPr="0074289B">
              <w:t>*HeadPrimaryMaxSpeed* 900.0)</w:t>
            </w:r>
          </w:p>
        </w:tc>
        <w:tc>
          <w:tcPr>
            <w:tcW w:w="4992" w:type="dxa"/>
          </w:tcPr>
          <w:p w14:paraId="5FD7E80D" w14:textId="77777777" w:rsidR="00823419" w:rsidRPr="0074289B" w:rsidRDefault="00823419" w:rsidP="000C3425"/>
        </w:tc>
      </w:tr>
      <w:tr w:rsidR="00823419" w:rsidRPr="0074289B" w14:paraId="3FE3E793" w14:textId="77777777" w:rsidTr="00E93139">
        <w:tc>
          <w:tcPr>
            <w:tcW w:w="4077" w:type="dxa"/>
          </w:tcPr>
          <w:p w14:paraId="61C57C67" w14:textId="77777777" w:rsidR="00823419" w:rsidRPr="0074289B" w:rsidRDefault="00823419" w:rsidP="000C3425">
            <w:r w:rsidRPr="0074289B">
              <w:t>*HeadPrimaryMin* -721.0)</w:t>
            </w:r>
          </w:p>
        </w:tc>
        <w:tc>
          <w:tcPr>
            <w:tcW w:w="4992" w:type="dxa"/>
          </w:tcPr>
          <w:p w14:paraId="70427087" w14:textId="77777777" w:rsidR="00823419" w:rsidRPr="0074289B" w:rsidRDefault="00823419" w:rsidP="000C3425"/>
        </w:tc>
      </w:tr>
      <w:tr w:rsidR="00823419" w:rsidRPr="0074289B" w14:paraId="394885AD" w14:textId="77777777" w:rsidTr="00E93139">
        <w:tc>
          <w:tcPr>
            <w:tcW w:w="4077" w:type="dxa"/>
          </w:tcPr>
          <w:p w14:paraId="2537C80C" w14:textId="77777777" w:rsidR="00823419" w:rsidRPr="0074289B" w:rsidRDefault="00823419" w:rsidP="000C3425">
            <w:r w:rsidRPr="0074289B">
              <w:t>*HeadPrimaryParkingAngle* 0.0)</w:t>
            </w:r>
          </w:p>
        </w:tc>
        <w:tc>
          <w:tcPr>
            <w:tcW w:w="4992" w:type="dxa"/>
          </w:tcPr>
          <w:p w14:paraId="68023F6F" w14:textId="77777777" w:rsidR="00823419" w:rsidRPr="0074289B" w:rsidRDefault="00823419" w:rsidP="000C3425"/>
        </w:tc>
      </w:tr>
      <w:tr w:rsidR="00823419" w:rsidRPr="0074289B" w14:paraId="05C6EFA5" w14:textId="77777777" w:rsidTr="00E93139">
        <w:tc>
          <w:tcPr>
            <w:tcW w:w="4077" w:type="dxa"/>
          </w:tcPr>
          <w:p w14:paraId="2E3D1D75" w14:textId="77777777" w:rsidR="00823419" w:rsidRPr="0074289B" w:rsidRDefault="00823419" w:rsidP="000C3425">
            <w:r w:rsidRPr="0074289B">
              <w:t>*HeadPrimaryReversed* nil)</w:t>
            </w:r>
          </w:p>
        </w:tc>
        <w:tc>
          <w:tcPr>
            <w:tcW w:w="4992" w:type="dxa"/>
          </w:tcPr>
          <w:p w14:paraId="799FE2A6" w14:textId="77777777" w:rsidR="00823419" w:rsidRPr="0074289B" w:rsidRDefault="00823419" w:rsidP="000C3425"/>
        </w:tc>
      </w:tr>
      <w:tr w:rsidR="00823419" w:rsidRPr="0074289B" w14:paraId="763F1684" w14:textId="77777777" w:rsidTr="00E93139">
        <w:tc>
          <w:tcPr>
            <w:tcW w:w="4077" w:type="dxa"/>
          </w:tcPr>
          <w:p w14:paraId="3BE451CD" w14:textId="77777777" w:rsidR="00823419" w:rsidRPr="0074289B" w:rsidRDefault="00823419" w:rsidP="000C3425">
            <w:r w:rsidRPr="0074289B">
              <w:t>*HeadSecondaryMaxSpeed* 900.0)</w:t>
            </w:r>
          </w:p>
        </w:tc>
        <w:tc>
          <w:tcPr>
            <w:tcW w:w="4992" w:type="dxa"/>
          </w:tcPr>
          <w:p w14:paraId="4122FC8A" w14:textId="77777777" w:rsidR="00823419" w:rsidRPr="0074289B" w:rsidRDefault="00823419" w:rsidP="000C3425"/>
        </w:tc>
      </w:tr>
      <w:tr w:rsidR="00823419" w:rsidRPr="0074289B" w14:paraId="7F60CE6E" w14:textId="77777777" w:rsidTr="00E93139">
        <w:tc>
          <w:tcPr>
            <w:tcW w:w="4077" w:type="dxa"/>
          </w:tcPr>
          <w:p w14:paraId="6D4FC4BB" w14:textId="77777777" w:rsidR="00823419" w:rsidRPr="0074289B" w:rsidRDefault="00823419" w:rsidP="000C3425">
            <w:r w:rsidRPr="0074289B">
              <w:t>*HeadSecondaryPrefer* 2)</w:t>
            </w:r>
          </w:p>
        </w:tc>
        <w:tc>
          <w:tcPr>
            <w:tcW w:w="4992" w:type="dxa"/>
          </w:tcPr>
          <w:p w14:paraId="283B20A9" w14:textId="77777777" w:rsidR="00823419" w:rsidRPr="0074289B" w:rsidRDefault="00823419" w:rsidP="000C3425"/>
        </w:tc>
      </w:tr>
      <w:tr w:rsidR="00823419" w:rsidRPr="0074289B" w14:paraId="20A6E0C3" w14:textId="77777777" w:rsidTr="00E93139">
        <w:tc>
          <w:tcPr>
            <w:tcW w:w="4077" w:type="dxa"/>
          </w:tcPr>
          <w:p w14:paraId="3FDC4666" w14:textId="77777777" w:rsidR="00823419" w:rsidRPr="0074289B" w:rsidRDefault="00823419" w:rsidP="000C3425">
            <w:r w:rsidRPr="0074289B">
              <w:t>*HeadSecondaryReversed* nil)</w:t>
            </w:r>
          </w:p>
        </w:tc>
        <w:tc>
          <w:tcPr>
            <w:tcW w:w="4992" w:type="dxa"/>
          </w:tcPr>
          <w:p w14:paraId="00859B63" w14:textId="77777777" w:rsidR="00823419" w:rsidRPr="0074289B" w:rsidRDefault="00823419" w:rsidP="000C3425"/>
        </w:tc>
      </w:tr>
      <w:tr w:rsidR="00823419" w:rsidRPr="0074289B" w14:paraId="737AC06C" w14:textId="77777777" w:rsidTr="00E93139">
        <w:tc>
          <w:tcPr>
            <w:tcW w:w="4077" w:type="dxa"/>
          </w:tcPr>
          <w:p w14:paraId="3D094A5E" w14:textId="77777777" w:rsidR="00823419" w:rsidRPr="0074289B" w:rsidRDefault="00823419" w:rsidP="000C3425">
            <w:r w:rsidRPr="0074289B">
              <w:t>*HeadTiltAngle* 65.0)</w:t>
            </w:r>
          </w:p>
        </w:tc>
        <w:tc>
          <w:tcPr>
            <w:tcW w:w="4992" w:type="dxa"/>
          </w:tcPr>
          <w:p w14:paraId="2876DFF7" w14:textId="77777777" w:rsidR="00823419" w:rsidRPr="0074289B" w:rsidRDefault="00823419" w:rsidP="000C3425"/>
        </w:tc>
      </w:tr>
      <w:tr w:rsidR="00823419" w:rsidRPr="0074289B" w14:paraId="007C2757" w14:textId="77777777" w:rsidTr="00E93139">
        <w:tc>
          <w:tcPr>
            <w:tcW w:w="4077" w:type="dxa"/>
          </w:tcPr>
          <w:p w14:paraId="4734EA31" w14:textId="77777777" w:rsidR="00823419" w:rsidRPr="0074289B" w:rsidRDefault="00823419" w:rsidP="000C3425">
            <w:r w:rsidRPr="0074289B">
              <w:t>*HeadType* 4)</w:t>
            </w:r>
          </w:p>
        </w:tc>
        <w:tc>
          <w:tcPr>
            <w:tcW w:w="4992" w:type="dxa"/>
          </w:tcPr>
          <w:p w14:paraId="5409367C" w14:textId="77777777" w:rsidR="00823419" w:rsidRPr="0074289B" w:rsidRDefault="00823419" w:rsidP="000C3425"/>
        </w:tc>
      </w:tr>
      <w:tr w:rsidR="00823419" w:rsidRPr="0074289B" w14:paraId="11FE7714" w14:textId="77777777" w:rsidTr="00E93139">
        <w:tc>
          <w:tcPr>
            <w:tcW w:w="4077" w:type="dxa"/>
          </w:tcPr>
          <w:p w14:paraId="35FDE47C" w14:textId="77777777" w:rsidR="00823419" w:rsidRPr="0074289B" w:rsidRDefault="00823419" w:rsidP="000C3425">
            <w:r w:rsidRPr="0074289B">
              <w:t>*IgemsCNCSend* 1)</w:t>
            </w:r>
          </w:p>
        </w:tc>
        <w:tc>
          <w:tcPr>
            <w:tcW w:w="4992" w:type="dxa"/>
          </w:tcPr>
          <w:p w14:paraId="68334582" w14:textId="77777777" w:rsidR="00823419" w:rsidRPr="0074289B" w:rsidRDefault="00823419" w:rsidP="000C3425"/>
        </w:tc>
      </w:tr>
      <w:tr w:rsidR="00823419" w:rsidRPr="0074289B" w14:paraId="48909FF6" w14:textId="77777777" w:rsidTr="00E93139">
        <w:tc>
          <w:tcPr>
            <w:tcW w:w="4077" w:type="dxa"/>
          </w:tcPr>
          <w:p w14:paraId="6A2AEE7D" w14:textId="77777777" w:rsidR="00823419" w:rsidRPr="0074289B" w:rsidRDefault="00823419" w:rsidP="000C3425">
            <w:r w:rsidRPr="0074289B">
              <w:t>*IgnoreSheets* nil)</w:t>
            </w:r>
          </w:p>
        </w:tc>
        <w:tc>
          <w:tcPr>
            <w:tcW w:w="4992" w:type="dxa"/>
          </w:tcPr>
          <w:p w14:paraId="0C0C2268" w14:textId="77777777" w:rsidR="00823419" w:rsidRPr="0074289B" w:rsidRDefault="00823419" w:rsidP="000C3425"/>
        </w:tc>
      </w:tr>
      <w:tr w:rsidR="00823419" w:rsidRPr="0074289B" w14:paraId="56D4330B" w14:textId="77777777" w:rsidTr="00E93139">
        <w:tc>
          <w:tcPr>
            <w:tcW w:w="4077" w:type="dxa"/>
          </w:tcPr>
          <w:p w14:paraId="6F557256" w14:textId="77777777" w:rsidR="00823419" w:rsidRPr="0074289B" w:rsidRDefault="00823419" w:rsidP="000C3425">
            <w:r w:rsidRPr="0074289B">
              <w:t>*IncrementalCircleCenter* nil)</w:t>
            </w:r>
          </w:p>
        </w:tc>
        <w:tc>
          <w:tcPr>
            <w:tcW w:w="4992" w:type="dxa"/>
          </w:tcPr>
          <w:p w14:paraId="3C104281" w14:textId="77777777" w:rsidR="00823419" w:rsidRPr="0074289B" w:rsidRDefault="00823419" w:rsidP="000C3425"/>
        </w:tc>
      </w:tr>
      <w:tr w:rsidR="00823419" w:rsidRPr="0074289B" w14:paraId="0B9DE31A" w14:textId="77777777" w:rsidTr="00E93139">
        <w:tc>
          <w:tcPr>
            <w:tcW w:w="4077" w:type="dxa"/>
          </w:tcPr>
          <w:p w14:paraId="25B70138" w14:textId="77777777" w:rsidR="00823419" w:rsidRPr="0074289B" w:rsidRDefault="00823419" w:rsidP="000C3425">
            <w:r w:rsidRPr="0074289B">
              <w:t>*IncrementalPositions* nil)</w:t>
            </w:r>
          </w:p>
        </w:tc>
        <w:tc>
          <w:tcPr>
            <w:tcW w:w="4992" w:type="dxa"/>
          </w:tcPr>
          <w:p w14:paraId="78B67B1C" w14:textId="77777777" w:rsidR="00823419" w:rsidRPr="0074289B" w:rsidRDefault="00823419" w:rsidP="000C3425"/>
        </w:tc>
      </w:tr>
      <w:tr w:rsidR="00823419" w:rsidRPr="0074289B" w14:paraId="52DDAAEB" w14:textId="77777777" w:rsidTr="00E93139">
        <w:tc>
          <w:tcPr>
            <w:tcW w:w="4077" w:type="dxa"/>
          </w:tcPr>
          <w:p w14:paraId="431E0EB9" w14:textId="77777777" w:rsidR="00823419" w:rsidRPr="0074289B" w:rsidRDefault="00823419" w:rsidP="000C3425">
            <w:r w:rsidRPr="0074289B">
              <w:t>*Inkjet* nil)</w:t>
            </w:r>
          </w:p>
        </w:tc>
        <w:tc>
          <w:tcPr>
            <w:tcW w:w="4992" w:type="dxa"/>
          </w:tcPr>
          <w:p w14:paraId="7327A479" w14:textId="77777777" w:rsidR="00823419" w:rsidRPr="0074289B" w:rsidRDefault="00823419" w:rsidP="000C3425"/>
        </w:tc>
      </w:tr>
      <w:tr w:rsidR="00823419" w:rsidRPr="0074289B" w14:paraId="3A2C3DE1" w14:textId="77777777" w:rsidTr="00E93139">
        <w:tc>
          <w:tcPr>
            <w:tcW w:w="4077" w:type="dxa"/>
          </w:tcPr>
          <w:p w14:paraId="1CF2E80B" w14:textId="77777777" w:rsidR="00823419" w:rsidRPr="0074289B" w:rsidRDefault="00823419" w:rsidP="000C3425">
            <w:r w:rsidRPr="0074289B">
              <w:t>*InkjetOffsetByController* nil)</w:t>
            </w:r>
          </w:p>
        </w:tc>
        <w:tc>
          <w:tcPr>
            <w:tcW w:w="4992" w:type="dxa"/>
          </w:tcPr>
          <w:p w14:paraId="2DBCAC56" w14:textId="77777777" w:rsidR="00823419" w:rsidRPr="0074289B" w:rsidRDefault="00823419" w:rsidP="000C3425"/>
        </w:tc>
      </w:tr>
      <w:tr w:rsidR="00823419" w:rsidRPr="0074289B" w14:paraId="6105CDFC" w14:textId="77777777" w:rsidTr="00E93139">
        <w:tc>
          <w:tcPr>
            <w:tcW w:w="4077" w:type="dxa"/>
          </w:tcPr>
          <w:p w14:paraId="4E4EA406" w14:textId="77777777" w:rsidR="00823419" w:rsidRPr="0074289B" w:rsidRDefault="00823419" w:rsidP="000C3425">
            <w:r w:rsidRPr="0074289B">
              <w:t>*InkjetOnTool* 1)</w:t>
            </w:r>
          </w:p>
        </w:tc>
        <w:tc>
          <w:tcPr>
            <w:tcW w:w="4992" w:type="dxa"/>
          </w:tcPr>
          <w:p w14:paraId="39F7585E" w14:textId="77777777" w:rsidR="00823419" w:rsidRPr="0074289B" w:rsidRDefault="00823419" w:rsidP="000C3425"/>
        </w:tc>
      </w:tr>
      <w:tr w:rsidR="00823419" w:rsidRPr="0074289B" w14:paraId="719EB52E" w14:textId="77777777" w:rsidTr="00E93139">
        <w:tc>
          <w:tcPr>
            <w:tcW w:w="4077" w:type="dxa"/>
          </w:tcPr>
          <w:p w14:paraId="36BC3375" w14:textId="77777777" w:rsidR="00823419" w:rsidRPr="0074289B" w:rsidRDefault="00823419" w:rsidP="000C3425">
            <w:r w:rsidRPr="0074289B">
              <w:t>*InkjetSpeed* 4000.0)</w:t>
            </w:r>
          </w:p>
        </w:tc>
        <w:tc>
          <w:tcPr>
            <w:tcW w:w="4992" w:type="dxa"/>
          </w:tcPr>
          <w:p w14:paraId="6D0EF375" w14:textId="77777777" w:rsidR="00823419" w:rsidRPr="0074289B" w:rsidRDefault="00823419" w:rsidP="000C3425"/>
        </w:tc>
      </w:tr>
      <w:tr w:rsidR="00823419" w:rsidRPr="0074289B" w14:paraId="2D7E1432" w14:textId="77777777" w:rsidTr="00E93139">
        <w:tc>
          <w:tcPr>
            <w:tcW w:w="4077" w:type="dxa"/>
          </w:tcPr>
          <w:p w14:paraId="70999248" w14:textId="77777777" w:rsidR="00823419" w:rsidRPr="0074289B" w:rsidRDefault="00823419" w:rsidP="000C3425">
            <w:r w:rsidRPr="0074289B">
              <w:t>*InkjetXOffset* 100.0)</w:t>
            </w:r>
          </w:p>
        </w:tc>
        <w:tc>
          <w:tcPr>
            <w:tcW w:w="4992" w:type="dxa"/>
          </w:tcPr>
          <w:p w14:paraId="4E8DB5A3" w14:textId="77777777" w:rsidR="00823419" w:rsidRPr="0074289B" w:rsidRDefault="00823419" w:rsidP="000C3425"/>
        </w:tc>
      </w:tr>
      <w:tr w:rsidR="00823419" w:rsidRPr="0074289B" w14:paraId="11C314BA" w14:textId="77777777" w:rsidTr="00E93139">
        <w:tc>
          <w:tcPr>
            <w:tcW w:w="4077" w:type="dxa"/>
          </w:tcPr>
          <w:p w14:paraId="58D97DCE" w14:textId="77777777" w:rsidR="00823419" w:rsidRPr="0074289B" w:rsidRDefault="00823419" w:rsidP="000C3425">
            <w:r w:rsidRPr="0074289B">
              <w:t>*InkjetYOffset* 50.0)</w:t>
            </w:r>
          </w:p>
        </w:tc>
        <w:tc>
          <w:tcPr>
            <w:tcW w:w="4992" w:type="dxa"/>
          </w:tcPr>
          <w:p w14:paraId="2ABC3828" w14:textId="77777777" w:rsidR="00823419" w:rsidRPr="0074289B" w:rsidRDefault="00823419" w:rsidP="000C3425"/>
        </w:tc>
      </w:tr>
      <w:tr w:rsidR="00823419" w:rsidRPr="0074289B" w14:paraId="3E14CAA3" w14:textId="77777777" w:rsidTr="00E93139">
        <w:tc>
          <w:tcPr>
            <w:tcW w:w="4077" w:type="dxa"/>
          </w:tcPr>
          <w:p w14:paraId="03FECDE9" w14:textId="77777777" w:rsidR="00823419" w:rsidRPr="0074289B" w:rsidRDefault="00823419" w:rsidP="000C3425">
            <w:r w:rsidRPr="0074289B">
              <w:t>*InkjetZOffset* 25.0)</w:t>
            </w:r>
          </w:p>
        </w:tc>
        <w:tc>
          <w:tcPr>
            <w:tcW w:w="4992" w:type="dxa"/>
          </w:tcPr>
          <w:p w14:paraId="612E08CF" w14:textId="77777777" w:rsidR="00823419" w:rsidRPr="0074289B" w:rsidRDefault="00823419" w:rsidP="000C3425"/>
        </w:tc>
      </w:tr>
      <w:tr w:rsidR="00823419" w:rsidRPr="0074289B" w14:paraId="6BA1F887" w14:textId="77777777" w:rsidTr="00E93139">
        <w:tc>
          <w:tcPr>
            <w:tcW w:w="4077" w:type="dxa"/>
          </w:tcPr>
          <w:p w14:paraId="3EAE9619" w14:textId="77777777" w:rsidR="00823419" w:rsidRPr="0074289B" w:rsidRDefault="00823419" w:rsidP="000C3425">
            <w:r w:rsidRPr="0074289B">
              <w:t>*InternalToolCompensation* 2)</w:t>
            </w:r>
          </w:p>
        </w:tc>
        <w:tc>
          <w:tcPr>
            <w:tcW w:w="4992" w:type="dxa"/>
          </w:tcPr>
          <w:p w14:paraId="4AC1107A" w14:textId="77777777" w:rsidR="00823419" w:rsidRPr="0074289B" w:rsidRDefault="00823419" w:rsidP="000C3425"/>
        </w:tc>
      </w:tr>
      <w:tr w:rsidR="00823419" w:rsidRPr="0074289B" w14:paraId="11AB7F83" w14:textId="77777777" w:rsidTr="00E93139">
        <w:tc>
          <w:tcPr>
            <w:tcW w:w="4077" w:type="dxa"/>
          </w:tcPr>
          <w:p w14:paraId="3FC83593" w14:textId="77777777" w:rsidR="00823419" w:rsidRPr="0074289B" w:rsidRDefault="00823419" w:rsidP="000C3425">
            <w:r w:rsidRPr="0074289B">
              <w:t>*LabelDirection* 0)</w:t>
            </w:r>
          </w:p>
        </w:tc>
        <w:tc>
          <w:tcPr>
            <w:tcW w:w="4992" w:type="dxa"/>
          </w:tcPr>
          <w:p w14:paraId="7EBC1CD8" w14:textId="77777777" w:rsidR="00823419" w:rsidRPr="0074289B" w:rsidRDefault="00823419" w:rsidP="000C3425"/>
        </w:tc>
      </w:tr>
      <w:tr w:rsidR="00823419" w:rsidRPr="0074289B" w14:paraId="7FC376AD" w14:textId="77777777" w:rsidTr="00E93139">
        <w:tc>
          <w:tcPr>
            <w:tcW w:w="4077" w:type="dxa"/>
          </w:tcPr>
          <w:p w14:paraId="7B476D93" w14:textId="77777777" w:rsidR="00823419" w:rsidRPr="0074289B" w:rsidRDefault="00823419" w:rsidP="000C3425">
            <w:r w:rsidRPr="0074289B">
              <w:t>*LabelFont* "Lucida Console")</w:t>
            </w:r>
          </w:p>
        </w:tc>
        <w:tc>
          <w:tcPr>
            <w:tcW w:w="4992" w:type="dxa"/>
          </w:tcPr>
          <w:p w14:paraId="7E4387F3" w14:textId="77777777" w:rsidR="00823419" w:rsidRPr="0074289B" w:rsidRDefault="00823419" w:rsidP="000C3425"/>
        </w:tc>
      </w:tr>
      <w:tr w:rsidR="00823419" w:rsidRPr="0074289B" w14:paraId="4435EC02" w14:textId="77777777" w:rsidTr="00E93139">
        <w:tc>
          <w:tcPr>
            <w:tcW w:w="4077" w:type="dxa"/>
          </w:tcPr>
          <w:p w14:paraId="08ACBF5D" w14:textId="77777777" w:rsidR="00823419" w:rsidRPr="0074289B" w:rsidRDefault="00823419" w:rsidP="000C3425">
            <w:r w:rsidRPr="0074289B">
              <w:t>*LabelHeight* 10.0)</w:t>
            </w:r>
          </w:p>
        </w:tc>
        <w:tc>
          <w:tcPr>
            <w:tcW w:w="4992" w:type="dxa"/>
          </w:tcPr>
          <w:p w14:paraId="663617A4" w14:textId="77777777" w:rsidR="00823419" w:rsidRPr="0074289B" w:rsidRDefault="00823419" w:rsidP="000C3425"/>
        </w:tc>
      </w:tr>
      <w:tr w:rsidR="00823419" w:rsidRPr="0074289B" w14:paraId="02978E02" w14:textId="77777777" w:rsidTr="00E93139">
        <w:tc>
          <w:tcPr>
            <w:tcW w:w="4077" w:type="dxa"/>
          </w:tcPr>
          <w:p w14:paraId="63ABE51C" w14:textId="77777777" w:rsidR="00823419" w:rsidRPr="0074289B" w:rsidRDefault="00823419" w:rsidP="000C3425">
            <w:r w:rsidRPr="0074289B">
              <w:t>*LAG* 1)</w:t>
            </w:r>
          </w:p>
        </w:tc>
        <w:tc>
          <w:tcPr>
            <w:tcW w:w="4992" w:type="dxa"/>
          </w:tcPr>
          <w:p w14:paraId="548161F3" w14:textId="77777777" w:rsidR="00823419" w:rsidRPr="0074289B" w:rsidRDefault="00823419" w:rsidP="000C3425"/>
        </w:tc>
      </w:tr>
      <w:tr w:rsidR="00823419" w:rsidRPr="0074289B" w14:paraId="4B022B0E" w14:textId="77777777" w:rsidTr="00E93139">
        <w:tc>
          <w:tcPr>
            <w:tcW w:w="4077" w:type="dxa"/>
          </w:tcPr>
          <w:p w14:paraId="0B2F9754" w14:textId="77777777" w:rsidR="00823419" w:rsidRPr="0074289B" w:rsidRDefault="00823419" w:rsidP="000C3425">
            <w:r w:rsidRPr="0074289B">
              <w:t>*LargestSegmentAngle* 270.0)</w:t>
            </w:r>
          </w:p>
        </w:tc>
        <w:tc>
          <w:tcPr>
            <w:tcW w:w="4992" w:type="dxa"/>
          </w:tcPr>
          <w:p w14:paraId="3BCD38A0" w14:textId="77777777" w:rsidR="00823419" w:rsidRPr="0074289B" w:rsidRDefault="00823419" w:rsidP="000C3425"/>
        </w:tc>
      </w:tr>
      <w:tr w:rsidR="00823419" w:rsidRPr="0074289B" w14:paraId="2ECE5B42" w14:textId="77777777" w:rsidTr="00E93139">
        <w:tc>
          <w:tcPr>
            <w:tcW w:w="4077" w:type="dxa"/>
          </w:tcPr>
          <w:p w14:paraId="2D3A99F2" w14:textId="77777777" w:rsidR="00823419" w:rsidRPr="0074289B" w:rsidRDefault="00823419" w:rsidP="000C3425">
            <w:r w:rsidRPr="0074289B">
              <w:t>*LaserMachineCost* 100.0)</w:t>
            </w:r>
          </w:p>
        </w:tc>
        <w:tc>
          <w:tcPr>
            <w:tcW w:w="4992" w:type="dxa"/>
          </w:tcPr>
          <w:p w14:paraId="3C3094EF" w14:textId="77777777" w:rsidR="00823419" w:rsidRPr="0074289B" w:rsidRDefault="00823419" w:rsidP="000C3425"/>
        </w:tc>
      </w:tr>
      <w:tr w:rsidR="00823419" w:rsidRPr="0074289B" w14:paraId="5E931067" w14:textId="77777777" w:rsidTr="00E93139">
        <w:tc>
          <w:tcPr>
            <w:tcW w:w="4077" w:type="dxa"/>
          </w:tcPr>
          <w:p w14:paraId="3D8FC2ED" w14:textId="77777777" w:rsidR="00823419" w:rsidRPr="0074289B" w:rsidRDefault="00823419" w:rsidP="000C3425">
            <w:r w:rsidRPr="0074289B">
              <w:t>*LaserSpeedOverride* 100)</w:t>
            </w:r>
          </w:p>
        </w:tc>
        <w:tc>
          <w:tcPr>
            <w:tcW w:w="4992" w:type="dxa"/>
          </w:tcPr>
          <w:p w14:paraId="4F35D0AB" w14:textId="77777777" w:rsidR="00823419" w:rsidRPr="0074289B" w:rsidRDefault="00823419" w:rsidP="000C3425"/>
        </w:tc>
      </w:tr>
      <w:tr w:rsidR="00823419" w:rsidRPr="0074289B" w14:paraId="68398ED7" w14:textId="77777777" w:rsidTr="00E93139">
        <w:tc>
          <w:tcPr>
            <w:tcW w:w="4077" w:type="dxa"/>
          </w:tcPr>
          <w:p w14:paraId="4AE928EB" w14:textId="77777777" w:rsidR="00823419" w:rsidRPr="0074289B" w:rsidRDefault="00823419" w:rsidP="000C3425">
            <w:r w:rsidRPr="0074289B">
              <w:t>*LaserToolDiameter* 0.2)</w:t>
            </w:r>
          </w:p>
        </w:tc>
        <w:tc>
          <w:tcPr>
            <w:tcW w:w="4992" w:type="dxa"/>
          </w:tcPr>
          <w:p w14:paraId="6DD38F9E" w14:textId="77777777" w:rsidR="00823419" w:rsidRPr="0074289B" w:rsidRDefault="00823419" w:rsidP="000C3425"/>
        </w:tc>
      </w:tr>
      <w:tr w:rsidR="00823419" w:rsidRPr="0074289B" w14:paraId="4A9A4256" w14:textId="77777777" w:rsidTr="00E93139">
        <w:tc>
          <w:tcPr>
            <w:tcW w:w="4077" w:type="dxa"/>
          </w:tcPr>
          <w:p w14:paraId="0329C46C" w14:textId="77777777" w:rsidR="00823419" w:rsidRPr="0074289B" w:rsidRDefault="00823419" w:rsidP="000C3425">
            <w:r w:rsidRPr="0074289B">
              <w:t>*LineNumberIncrement* 1)</w:t>
            </w:r>
          </w:p>
        </w:tc>
        <w:tc>
          <w:tcPr>
            <w:tcW w:w="4992" w:type="dxa"/>
          </w:tcPr>
          <w:p w14:paraId="74610F70" w14:textId="77777777" w:rsidR="00823419" w:rsidRPr="0074289B" w:rsidRDefault="00823419" w:rsidP="000C3425"/>
        </w:tc>
      </w:tr>
      <w:tr w:rsidR="00823419" w:rsidRPr="0074289B" w14:paraId="30FA74ED" w14:textId="77777777" w:rsidTr="00E93139">
        <w:tc>
          <w:tcPr>
            <w:tcW w:w="4077" w:type="dxa"/>
          </w:tcPr>
          <w:p w14:paraId="1AEFB762" w14:textId="77777777" w:rsidR="00823419" w:rsidRPr="0074289B" w:rsidRDefault="00823419" w:rsidP="000C3425">
            <w:r w:rsidRPr="0074289B">
              <w:t>*LineNumberStart* 10)</w:t>
            </w:r>
          </w:p>
        </w:tc>
        <w:tc>
          <w:tcPr>
            <w:tcW w:w="4992" w:type="dxa"/>
          </w:tcPr>
          <w:p w14:paraId="795AF1C8" w14:textId="77777777" w:rsidR="00823419" w:rsidRPr="0074289B" w:rsidRDefault="00823419" w:rsidP="000C3425"/>
        </w:tc>
      </w:tr>
      <w:tr w:rsidR="00823419" w:rsidRPr="0074289B" w14:paraId="2CE154F7" w14:textId="77777777" w:rsidTr="00E93139">
        <w:tc>
          <w:tcPr>
            <w:tcW w:w="4077" w:type="dxa"/>
          </w:tcPr>
          <w:p w14:paraId="136477E6" w14:textId="77777777" w:rsidR="00823419" w:rsidRPr="0074289B" w:rsidRDefault="00823419" w:rsidP="000C3425">
            <w:r w:rsidRPr="0074289B">
              <w:t>*LongestLine* 50.0)</w:t>
            </w:r>
          </w:p>
        </w:tc>
        <w:tc>
          <w:tcPr>
            <w:tcW w:w="4992" w:type="dxa"/>
          </w:tcPr>
          <w:p w14:paraId="10587731" w14:textId="77777777" w:rsidR="00823419" w:rsidRPr="0074289B" w:rsidRDefault="00823419" w:rsidP="000C3425"/>
        </w:tc>
      </w:tr>
      <w:tr w:rsidR="00823419" w:rsidRPr="0074289B" w14:paraId="7C6D7ABA" w14:textId="77777777" w:rsidTr="00E93139">
        <w:tc>
          <w:tcPr>
            <w:tcW w:w="4077" w:type="dxa"/>
          </w:tcPr>
          <w:p w14:paraId="5B854A1E" w14:textId="77777777" w:rsidR="00823419" w:rsidRPr="0074289B" w:rsidRDefault="00823419" w:rsidP="000C3425">
            <w:r w:rsidRPr="0074289B">
              <w:t>*MachineCost* 100.0)</w:t>
            </w:r>
          </w:p>
        </w:tc>
        <w:tc>
          <w:tcPr>
            <w:tcW w:w="4992" w:type="dxa"/>
          </w:tcPr>
          <w:p w14:paraId="23793831" w14:textId="77777777" w:rsidR="00823419" w:rsidRPr="0074289B" w:rsidRDefault="00823419" w:rsidP="000C3425"/>
        </w:tc>
      </w:tr>
      <w:tr w:rsidR="00823419" w:rsidRPr="0074289B" w14:paraId="69B59352" w14:textId="77777777" w:rsidTr="00E93139">
        <w:tc>
          <w:tcPr>
            <w:tcW w:w="4077" w:type="dxa"/>
          </w:tcPr>
          <w:p w14:paraId="0F0A23FD" w14:textId="77777777" w:rsidR="00823419" w:rsidRPr="0074289B" w:rsidRDefault="00823419" w:rsidP="000C3425">
            <w:r w:rsidRPr="0074289B">
              <w:t>*MachineExtraScript* ";Script that is run in preparation file\n(SETQ simulate nil)")</w:t>
            </w:r>
          </w:p>
        </w:tc>
        <w:tc>
          <w:tcPr>
            <w:tcW w:w="4992" w:type="dxa"/>
          </w:tcPr>
          <w:p w14:paraId="1313627A" w14:textId="77777777" w:rsidR="00823419" w:rsidRPr="0074289B" w:rsidRDefault="00823419" w:rsidP="000C3425"/>
        </w:tc>
      </w:tr>
      <w:tr w:rsidR="00823419" w:rsidRPr="0074289B" w14:paraId="5E0E31E4" w14:textId="77777777" w:rsidTr="00E93139">
        <w:tc>
          <w:tcPr>
            <w:tcW w:w="4077" w:type="dxa"/>
          </w:tcPr>
          <w:p w14:paraId="75E1A90C" w14:textId="77777777" w:rsidR="00823419" w:rsidRPr="0074289B" w:rsidRDefault="00823419" w:rsidP="000C3425">
            <w:r w:rsidRPr="0074289B">
              <w:t>*MachineName* "IGEMS CNC V4")</w:t>
            </w:r>
          </w:p>
        </w:tc>
        <w:tc>
          <w:tcPr>
            <w:tcW w:w="4992" w:type="dxa"/>
          </w:tcPr>
          <w:p w14:paraId="6D1F1FA7" w14:textId="77777777" w:rsidR="00823419" w:rsidRPr="0074289B" w:rsidRDefault="00823419" w:rsidP="000C3425"/>
        </w:tc>
      </w:tr>
      <w:tr w:rsidR="00823419" w:rsidRPr="0074289B" w14:paraId="7BDA0DF5" w14:textId="77777777" w:rsidTr="00E93139">
        <w:tc>
          <w:tcPr>
            <w:tcW w:w="4077" w:type="dxa"/>
          </w:tcPr>
          <w:p w14:paraId="619CEB24" w14:textId="77777777" w:rsidR="00823419" w:rsidRPr="0074289B" w:rsidRDefault="00823419" w:rsidP="000C3425">
            <w:r w:rsidRPr="0074289B">
              <w:t>*MachineName*:The name of the machine</w:t>
            </w:r>
          </w:p>
        </w:tc>
        <w:tc>
          <w:tcPr>
            <w:tcW w:w="4992" w:type="dxa"/>
          </w:tcPr>
          <w:p w14:paraId="5BF5B2D2" w14:textId="77777777" w:rsidR="00823419" w:rsidRPr="0074289B" w:rsidRDefault="00823419" w:rsidP="000C3425"/>
        </w:tc>
      </w:tr>
      <w:tr w:rsidR="00823419" w:rsidRPr="0074289B" w14:paraId="7A8E8093" w14:textId="77777777" w:rsidTr="00E93139">
        <w:tc>
          <w:tcPr>
            <w:tcW w:w="4077" w:type="dxa"/>
          </w:tcPr>
          <w:p w14:paraId="775670E1" w14:textId="77777777" w:rsidR="00823419" w:rsidRPr="0074289B" w:rsidRDefault="00823419" w:rsidP="000C3425">
            <w:r w:rsidRPr="0074289B">
              <w:t>*MachineType* 0)</w:t>
            </w:r>
          </w:p>
        </w:tc>
        <w:tc>
          <w:tcPr>
            <w:tcW w:w="4992" w:type="dxa"/>
          </w:tcPr>
          <w:p w14:paraId="4A3551C3" w14:textId="77777777" w:rsidR="00823419" w:rsidRPr="0074289B" w:rsidRDefault="00823419" w:rsidP="000C3425"/>
        </w:tc>
      </w:tr>
      <w:tr w:rsidR="00823419" w:rsidRPr="0074289B" w14:paraId="1AB92C2D" w14:textId="77777777" w:rsidTr="00E93139">
        <w:tc>
          <w:tcPr>
            <w:tcW w:w="4077" w:type="dxa"/>
          </w:tcPr>
          <w:p w14:paraId="47E78655" w14:textId="77777777" w:rsidR="00823419" w:rsidRPr="0074289B" w:rsidRDefault="00823419" w:rsidP="000C3425">
            <w:r w:rsidRPr="0074289B">
              <w:t>*MarkingByType* 2)</w:t>
            </w:r>
          </w:p>
        </w:tc>
        <w:tc>
          <w:tcPr>
            <w:tcW w:w="4992" w:type="dxa"/>
          </w:tcPr>
          <w:p w14:paraId="18193955" w14:textId="77777777" w:rsidR="00823419" w:rsidRPr="0074289B" w:rsidRDefault="00823419" w:rsidP="000C3425"/>
        </w:tc>
      </w:tr>
      <w:tr w:rsidR="00823419" w:rsidRPr="0074289B" w14:paraId="3B1B90D4" w14:textId="77777777" w:rsidTr="00E93139">
        <w:tc>
          <w:tcPr>
            <w:tcW w:w="4077" w:type="dxa"/>
          </w:tcPr>
          <w:p w14:paraId="4CE079F6" w14:textId="77777777" w:rsidR="00823419" w:rsidRPr="0074289B" w:rsidRDefault="00823419" w:rsidP="000C3425">
            <w:r w:rsidRPr="0074289B">
              <w:t>*MarkingFlyingStartStop* 0)</w:t>
            </w:r>
          </w:p>
        </w:tc>
        <w:tc>
          <w:tcPr>
            <w:tcW w:w="4992" w:type="dxa"/>
          </w:tcPr>
          <w:p w14:paraId="5AB3B45F" w14:textId="77777777" w:rsidR="00823419" w:rsidRPr="0074289B" w:rsidRDefault="00823419" w:rsidP="000C3425"/>
        </w:tc>
      </w:tr>
      <w:tr w:rsidR="00823419" w:rsidRPr="0074289B" w14:paraId="62E8EC30" w14:textId="77777777" w:rsidTr="00E93139">
        <w:tc>
          <w:tcPr>
            <w:tcW w:w="4077" w:type="dxa"/>
          </w:tcPr>
          <w:p w14:paraId="2B8FF992" w14:textId="77777777" w:rsidR="00823419" w:rsidRPr="0074289B" w:rsidRDefault="00823419" w:rsidP="000C3425">
            <w:r w:rsidRPr="0074289B">
              <w:t>*MarkingInkjet* 0)</w:t>
            </w:r>
          </w:p>
        </w:tc>
        <w:tc>
          <w:tcPr>
            <w:tcW w:w="4992" w:type="dxa"/>
          </w:tcPr>
          <w:p w14:paraId="4D6626BD" w14:textId="77777777" w:rsidR="00823419" w:rsidRPr="0074289B" w:rsidRDefault="00823419" w:rsidP="000C3425"/>
        </w:tc>
      </w:tr>
      <w:tr w:rsidR="00823419" w:rsidRPr="0074289B" w14:paraId="49FE495F" w14:textId="77777777" w:rsidTr="00E93139">
        <w:tc>
          <w:tcPr>
            <w:tcW w:w="4077" w:type="dxa"/>
          </w:tcPr>
          <w:p w14:paraId="1CB9CAE0" w14:textId="77777777" w:rsidR="00823419" w:rsidRPr="0074289B" w:rsidRDefault="00823419" w:rsidP="000C3425">
            <w:r w:rsidRPr="0074289B">
              <w:t>*MarkingLiftHeight* 5.0)</w:t>
            </w:r>
          </w:p>
        </w:tc>
        <w:tc>
          <w:tcPr>
            <w:tcW w:w="4992" w:type="dxa"/>
          </w:tcPr>
          <w:p w14:paraId="1EA8BA42" w14:textId="77777777" w:rsidR="00823419" w:rsidRPr="0074289B" w:rsidRDefault="00823419" w:rsidP="000C3425"/>
        </w:tc>
      </w:tr>
      <w:tr w:rsidR="00823419" w:rsidRPr="0074289B" w14:paraId="7020213E" w14:textId="77777777" w:rsidTr="00E93139">
        <w:tc>
          <w:tcPr>
            <w:tcW w:w="4077" w:type="dxa"/>
          </w:tcPr>
          <w:p w14:paraId="3B51A1B8" w14:textId="77777777" w:rsidR="00823419" w:rsidRPr="0074289B" w:rsidRDefault="00823419" w:rsidP="000C3425">
            <w:r w:rsidRPr="0074289B">
              <w:t>*MarkingLiftZ* 3)</w:t>
            </w:r>
          </w:p>
        </w:tc>
        <w:tc>
          <w:tcPr>
            <w:tcW w:w="4992" w:type="dxa"/>
          </w:tcPr>
          <w:p w14:paraId="45B5F260" w14:textId="77777777" w:rsidR="00823419" w:rsidRPr="0074289B" w:rsidRDefault="00823419" w:rsidP="000C3425"/>
        </w:tc>
      </w:tr>
      <w:tr w:rsidR="00823419" w:rsidRPr="0074289B" w14:paraId="3121F63F" w14:textId="77777777" w:rsidTr="00E93139">
        <w:tc>
          <w:tcPr>
            <w:tcW w:w="4077" w:type="dxa"/>
          </w:tcPr>
          <w:p w14:paraId="1BA83598" w14:textId="77777777" w:rsidR="00823419" w:rsidRPr="0074289B" w:rsidRDefault="00823419" w:rsidP="000C3425">
            <w:r w:rsidRPr="0074289B">
              <w:t>*MarkingOffsetByController* nil)</w:t>
            </w:r>
          </w:p>
        </w:tc>
        <w:tc>
          <w:tcPr>
            <w:tcW w:w="4992" w:type="dxa"/>
          </w:tcPr>
          <w:p w14:paraId="1F1CDB9E" w14:textId="77777777" w:rsidR="00823419" w:rsidRPr="0074289B" w:rsidRDefault="00823419" w:rsidP="000C3425"/>
        </w:tc>
      </w:tr>
      <w:tr w:rsidR="00823419" w:rsidRPr="0074289B" w14:paraId="1D348C5D" w14:textId="77777777" w:rsidTr="00E93139">
        <w:tc>
          <w:tcPr>
            <w:tcW w:w="4077" w:type="dxa"/>
          </w:tcPr>
          <w:p w14:paraId="7EF08B0D" w14:textId="77777777" w:rsidR="00823419" w:rsidRPr="0074289B" w:rsidRDefault="00823419" w:rsidP="000C3425">
            <w:r w:rsidRPr="0074289B">
              <w:t>*MarkingOnTool* 1)</w:t>
            </w:r>
          </w:p>
        </w:tc>
        <w:tc>
          <w:tcPr>
            <w:tcW w:w="4992" w:type="dxa"/>
          </w:tcPr>
          <w:p w14:paraId="6D136C74" w14:textId="77777777" w:rsidR="00823419" w:rsidRPr="0074289B" w:rsidRDefault="00823419" w:rsidP="000C3425"/>
        </w:tc>
      </w:tr>
      <w:tr w:rsidR="00823419" w:rsidRPr="0074289B" w14:paraId="7D2C4C8B" w14:textId="77777777" w:rsidTr="00E93139">
        <w:tc>
          <w:tcPr>
            <w:tcW w:w="4077" w:type="dxa"/>
          </w:tcPr>
          <w:p w14:paraId="03F986C2" w14:textId="77777777" w:rsidR="00823419" w:rsidRPr="0074289B" w:rsidRDefault="00823419" w:rsidP="000C3425">
            <w:r w:rsidRPr="0074289B">
              <w:t>*MarkingPneumatic* 0)</w:t>
            </w:r>
          </w:p>
        </w:tc>
        <w:tc>
          <w:tcPr>
            <w:tcW w:w="4992" w:type="dxa"/>
          </w:tcPr>
          <w:p w14:paraId="16B37215" w14:textId="77777777" w:rsidR="00823419" w:rsidRPr="0074289B" w:rsidRDefault="00823419" w:rsidP="000C3425"/>
        </w:tc>
      </w:tr>
      <w:tr w:rsidR="00823419" w:rsidRPr="0074289B" w14:paraId="0F481CAE" w14:textId="77777777" w:rsidTr="00E93139">
        <w:tc>
          <w:tcPr>
            <w:tcW w:w="4077" w:type="dxa"/>
          </w:tcPr>
          <w:p w14:paraId="27816430" w14:textId="77777777" w:rsidR="00823419" w:rsidRPr="0074289B" w:rsidRDefault="00823419" w:rsidP="000C3425">
            <w:r w:rsidRPr="0074289B">
              <w:lastRenderedPageBreak/>
              <w:t>*MarkingPriority* 1)</w:t>
            </w:r>
          </w:p>
        </w:tc>
        <w:tc>
          <w:tcPr>
            <w:tcW w:w="4992" w:type="dxa"/>
          </w:tcPr>
          <w:p w14:paraId="29ED4A4C" w14:textId="77777777" w:rsidR="00823419" w:rsidRPr="0074289B" w:rsidRDefault="00823419" w:rsidP="000C3425"/>
        </w:tc>
      </w:tr>
      <w:tr w:rsidR="00823419" w:rsidRPr="0074289B" w14:paraId="50E91958" w14:textId="77777777" w:rsidTr="00E93139">
        <w:tc>
          <w:tcPr>
            <w:tcW w:w="4077" w:type="dxa"/>
          </w:tcPr>
          <w:p w14:paraId="5C80F53C" w14:textId="77777777" w:rsidR="00823419" w:rsidRPr="0074289B" w:rsidRDefault="00823419" w:rsidP="000C3425">
            <w:r w:rsidRPr="0074289B">
              <w:t>*MarkingType* nil)</w:t>
            </w:r>
          </w:p>
        </w:tc>
        <w:tc>
          <w:tcPr>
            <w:tcW w:w="4992" w:type="dxa"/>
          </w:tcPr>
          <w:p w14:paraId="5A4CD736" w14:textId="77777777" w:rsidR="00823419" w:rsidRPr="0074289B" w:rsidRDefault="00823419" w:rsidP="000C3425"/>
        </w:tc>
      </w:tr>
      <w:tr w:rsidR="00823419" w:rsidRPr="0074289B" w14:paraId="742AC4C2" w14:textId="77777777" w:rsidTr="00E93139">
        <w:tc>
          <w:tcPr>
            <w:tcW w:w="4077" w:type="dxa"/>
          </w:tcPr>
          <w:p w14:paraId="197E1FEF" w14:textId="77777777" w:rsidR="00823419" w:rsidRPr="0074289B" w:rsidRDefault="00823419" w:rsidP="000C3425">
            <w:r w:rsidRPr="0074289B">
              <w:t>*MarkingXOffset* 0.0)</w:t>
            </w:r>
          </w:p>
        </w:tc>
        <w:tc>
          <w:tcPr>
            <w:tcW w:w="4992" w:type="dxa"/>
          </w:tcPr>
          <w:p w14:paraId="169BDAEF" w14:textId="77777777" w:rsidR="00823419" w:rsidRPr="0074289B" w:rsidRDefault="00823419" w:rsidP="000C3425"/>
        </w:tc>
      </w:tr>
      <w:tr w:rsidR="00823419" w:rsidRPr="0074289B" w14:paraId="53714A1C" w14:textId="77777777" w:rsidTr="00E93139">
        <w:tc>
          <w:tcPr>
            <w:tcW w:w="4077" w:type="dxa"/>
          </w:tcPr>
          <w:p w14:paraId="27CB40B0" w14:textId="77777777" w:rsidR="00823419" w:rsidRPr="0074289B" w:rsidRDefault="00823419" w:rsidP="000C3425">
            <w:r w:rsidRPr="0074289B">
              <w:t>*MarkingYOffset* 0.0)</w:t>
            </w:r>
          </w:p>
        </w:tc>
        <w:tc>
          <w:tcPr>
            <w:tcW w:w="4992" w:type="dxa"/>
          </w:tcPr>
          <w:p w14:paraId="3B7D5D4E" w14:textId="77777777" w:rsidR="00823419" w:rsidRPr="0074289B" w:rsidRDefault="00823419" w:rsidP="000C3425"/>
        </w:tc>
      </w:tr>
      <w:tr w:rsidR="00823419" w:rsidRPr="0074289B" w14:paraId="1B641AF2" w14:textId="77777777" w:rsidTr="00E93139">
        <w:tc>
          <w:tcPr>
            <w:tcW w:w="4077" w:type="dxa"/>
          </w:tcPr>
          <w:p w14:paraId="3C34E6AB" w14:textId="77777777" w:rsidR="00823419" w:rsidRPr="0074289B" w:rsidRDefault="00823419" w:rsidP="000C3425">
            <w:r w:rsidRPr="0074289B">
              <w:t>*MarkingZOffset* 0.0)</w:t>
            </w:r>
          </w:p>
        </w:tc>
        <w:tc>
          <w:tcPr>
            <w:tcW w:w="4992" w:type="dxa"/>
          </w:tcPr>
          <w:p w14:paraId="5482076F" w14:textId="77777777" w:rsidR="00823419" w:rsidRPr="0074289B" w:rsidRDefault="00823419" w:rsidP="000C3425"/>
        </w:tc>
      </w:tr>
      <w:tr w:rsidR="00823419" w:rsidRPr="0074289B" w14:paraId="4B0AE4F3" w14:textId="77777777" w:rsidTr="00E93139">
        <w:tc>
          <w:tcPr>
            <w:tcW w:w="4077" w:type="dxa"/>
          </w:tcPr>
          <w:p w14:paraId="6A6A85C9" w14:textId="77777777" w:rsidR="00823419" w:rsidRPr="0074289B" w:rsidRDefault="00823419" w:rsidP="000C3425">
            <w:r w:rsidRPr="0074289B">
              <w:t>*MaxForbiddenTilt* 0.0)</w:t>
            </w:r>
          </w:p>
        </w:tc>
        <w:tc>
          <w:tcPr>
            <w:tcW w:w="4992" w:type="dxa"/>
          </w:tcPr>
          <w:p w14:paraId="139B61FD" w14:textId="77777777" w:rsidR="00823419" w:rsidRPr="0074289B" w:rsidRDefault="00823419" w:rsidP="000C3425"/>
        </w:tc>
      </w:tr>
      <w:tr w:rsidR="00823419" w:rsidRPr="0074289B" w14:paraId="3CA20446" w14:textId="77777777" w:rsidTr="00E93139">
        <w:tc>
          <w:tcPr>
            <w:tcW w:w="4077" w:type="dxa"/>
          </w:tcPr>
          <w:p w14:paraId="7BFE2766" w14:textId="77777777" w:rsidR="00823419" w:rsidRPr="0074289B" w:rsidRDefault="00823419" w:rsidP="000C3425">
            <w:r w:rsidRPr="0074289B">
              <w:t>*MaxRadius* 30000.0)</w:t>
            </w:r>
          </w:p>
        </w:tc>
        <w:tc>
          <w:tcPr>
            <w:tcW w:w="4992" w:type="dxa"/>
          </w:tcPr>
          <w:p w14:paraId="603A6E30" w14:textId="77777777" w:rsidR="00823419" w:rsidRPr="0074289B" w:rsidRDefault="00823419" w:rsidP="000C3425"/>
        </w:tc>
      </w:tr>
      <w:tr w:rsidR="00823419" w:rsidRPr="0074289B" w14:paraId="7BC84218" w14:textId="77777777" w:rsidTr="00E93139">
        <w:tc>
          <w:tcPr>
            <w:tcW w:w="4077" w:type="dxa"/>
          </w:tcPr>
          <w:p w14:paraId="2E8ACD4B" w14:textId="77777777" w:rsidR="00823419" w:rsidRPr="0074289B" w:rsidRDefault="00823419" w:rsidP="000C3425">
            <w:r w:rsidRPr="0074289B">
              <w:t>*MaxToolDiameter* 0.9)</w:t>
            </w:r>
          </w:p>
        </w:tc>
        <w:tc>
          <w:tcPr>
            <w:tcW w:w="4992" w:type="dxa"/>
          </w:tcPr>
          <w:p w14:paraId="1DF28440" w14:textId="77777777" w:rsidR="00823419" w:rsidRPr="0074289B" w:rsidRDefault="00823419" w:rsidP="000C3425"/>
        </w:tc>
      </w:tr>
      <w:tr w:rsidR="00823419" w:rsidRPr="0074289B" w14:paraId="31D2BE3B" w14:textId="77777777" w:rsidTr="00E93139">
        <w:tc>
          <w:tcPr>
            <w:tcW w:w="4077" w:type="dxa"/>
          </w:tcPr>
          <w:p w14:paraId="4C9C916C" w14:textId="77777777" w:rsidR="00823419" w:rsidRPr="0074289B" w:rsidRDefault="00823419" w:rsidP="000C3425">
            <w:r w:rsidRPr="0074289B">
              <w:t>*MeasureOffsetbyController* nil)</w:t>
            </w:r>
          </w:p>
        </w:tc>
        <w:tc>
          <w:tcPr>
            <w:tcW w:w="4992" w:type="dxa"/>
          </w:tcPr>
          <w:p w14:paraId="2D83BC12" w14:textId="77777777" w:rsidR="00823419" w:rsidRPr="0074289B" w:rsidRDefault="00823419" w:rsidP="000C3425"/>
        </w:tc>
      </w:tr>
      <w:tr w:rsidR="00823419" w:rsidRPr="0074289B" w14:paraId="6D40E6BA" w14:textId="77777777" w:rsidTr="00E93139">
        <w:tc>
          <w:tcPr>
            <w:tcW w:w="4077" w:type="dxa"/>
          </w:tcPr>
          <w:p w14:paraId="7CD8A00B" w14:textId="77777777" w:rsidR="00823419" w:rsidRPr="0074289B" w:rsidRDefault="00823419" w:rsidP="000C3425">
            <w:r w:rsidRPr="0074289B">
              <w:t>*MinChordLength* 0.05)</w:t>
            </w:r>
          </w:p>
        </w:tc>
        <w:tc>
          <w:tcPr>
            <w:tcW w:w="4992" w:type="dxa"/>
          </w:tcPr>
          <w:p w14:paraId="1D80B232" w14:textId="77777777" w:rsidR="00823419" w:rsidRPr="0074289B" w:rsidRDefault="00823419" w:rsidP="000C3425"/>
        </w:tc>
      </w:tr>
      <w:tr w:rsidR="00823419" w:rsidRPr="0074289B" w14:paraId="4459C3A1" w14:textId="77777777" w:rsidTr="00E93139">
        <w:tc>
          <w:tcPr>
            <w:tcW w:w="4077" w:type="dxa"/>
          </w:tcPr>
          <w:p w14:paraId="6DE0611B" w14:textId="77777777" w:rsidR="00823419" w:rsidRPr="0074289B" w:rsidRDefault="00823419" w:rsidP="000C3425">
            <w:r w:rsidRPr="0074289B">
              <w:t>*MinLineLength* 0.01)</w:t>
            </w:r>
          </w:p>
        </w:tc>
        <w:tc>
          <w:tcPr>
            <w:tcW w:w="4992" w:type="dxa"/>
          </w:tcPr>
          <w:p w14:paraId="53FA4C9B" w14:textId="77777777" w:rsidR="00823419" w:rsidRPr="0074289B" w:rsidRDefault="00823419" w:rsidP="000C3425"/>
        </w:tc>
      </w:tr>
      <w:tr w:rsidR="00823419" w:rsidRPr="0074289B" w14:paraId="0E5ED111" w14:textId="77777777" w:rsidTr="00E93139">
        <w:tc>
          <w:tcPr>
            <w:tcW w:w="4077" w:type="dxa"/>
          </w:tcPr>
          <w:p w14:paraId="42B2D1DA" w14:textId="77777777" w:rsidR="00823419" w:rsidRPr="0074289B" w:rsidRDefault="00823419" w:rsidP="000C3425">
            <w:r w:rsidRPr="0074289B">
              <w:t>*MinRadius* 0.05)</w:t>
            </w:r>
          </w:p>
        </w:tc>
        <w:tc>
          <w:tcPr>
            <w:tcW w:w="4992" w:type="dxa"/>
          </w:tcPr>
          <w:p w14:paraId="61297448" w14:textId="77777777" w:rsidR="00823419" w:rsidRPr="0074289B" w:rsidRDefault="00823419" w:rsidP="000C3425"/>
        </w:tc>
      </w:tr>
      <w:tr w:rsidR="00823419" w:rsidRPr="0074289B" w14:paraId="0485441F" w14:textId="77777777" w:rsidTr="00E93139">
        <w:tc>
          <w:tcPr>
            <w:tcW w:w="4077" w:type="dxa"/>
          </w:tcPr>
          <w:p w14:paraId="668723A8" w14:textId="77777777" w:rsidR="00823419" w:rsidRPr="0074289B" w:rsidRDefault="00823419" w:rsidP="000C3425">
            <w:r w:rsidRPr="0074289B">
              <w:t>*OutputBackupFolder* "E:/")</w:t>
            </w:r>
          </w:p>
        </w:tc>
        <w:tc>
          <w:tcPr>
            <w:tcW w:w="4992" w:type="dxa"/>
          </w:tcPr>
          <w:p w14:paraId="696FE3DB" w14:textId="77777777" w:rsidR="00823419" w:rsidRPr="0074289B" w:rsidRDefault="00823419" w:rsidP="000C3425"/>
        </w:tc>
      </w:tr>
      <w:tr w:rsidR="00823419" w:rsidRPr="0074289B" w14:paraId="5DDD92D6" w14:textId="77777777" w:rsidTr="00E93139">
        <w:tc>
          <w:tcPr>
            <w:tcW w:w="4077" w:type="dxa"/>
          </w:tcPr>
          <w:p w14:paraId="0792FA89" w14:textId="77777777" w:rsidR="00823419" w:rsidRPr="0074289B" w:rsidRDefault="00823419" w:rsidP="000C3425">
            <w:r w:rsidRPr="0074289B">
              <w:t>*OutputFolder* "C:/ToDo/")</w:t>
            </w:r>
          </w:p>
        </w:tc>
        <w:tc>
          <w:tcPr>
            <w:tcW w:w="4992" w:type="dxa"/>
          </w:tcPr>
          <w:p w14:paraId="2CA1FFC2" w14:textId="77777777" w:rsidR="00823419" w:rsidRPr="0074289B" w:rsidRDefault="00823419" w:rsidP="000C3425"/>
        </w:tc>
      </w:tr>
      <w:tr w:rsidR="00823419" w:rsidRPr="0074289B" w14:paraId="4A3E09B6" w14:textId="77777777" w:rsidTr="00E93139">
        <w:tc>
          <w:tcPr>
            <w:tcW w:w="4077" w:type="dxa"/>
          </w:tcPr>
          <w:p w14:paraId="18570206" w14:textId="77777777" w:rsidR="00823419" w:rsidRPr="0074289B" w:rsidRDefault="00823419" w:rsidP="000C3425">
            <w:r w:rsidRPr="0074289B">
              <w:t>*OutputMakeBackup* 1)</w:t>
            </w:r>
          </w:p>
        </w:tc>
        <w:tc>
          <w:tcPr>
            <w:tcW w:w="4992" w:type="dxa"/>
          </w:tcPr>
          <w:p w14:paraId="5CF55155" w14:textId="77777777" w:rsidR="00823419" w:rsidRPr="0074289B" w:rsidRDefault="00823419" w:rsidP="000C3425"/>
        </w:tc>
      </w:tr>
      <w:tr w:rsidR="00823419" w:rsidRPr="0074289B" w14:paraId="74CC1E6A" w14:textId="77777777" w:rsidTr="00E93139">
        <w:tc>
          <w:tcPr>
            <w:tcW w:w="4077" w:type="dxa"/>
          </w:tcPr>
          <w:p w14:paraId="4907712B" w14:textId="77777777" w:rsidR="00823419" w:rsidRPr="0074289B" w:rsidRDefault="00823419" w:rsidP="000C3425">
            <w:r w:rsidRPr="0074289B">
              <w:t>*OutputUnit* 0)</w:t>
            </w:r>
          </w:p>
        </w:tc>
        <w:tc>
          <w:tcPr>
            <w:tcW w:w="4992" w:type="dxa"/>
          </w:tcPr>
          <w:p w14:paraId="3D8D6799" w14:textId="77777777" w:rsidR="00823419" w:rsidRPr="0074289B" w:rsidRDefault="00823419" w:rsidP="000C3425"/>
        </w:tc>
      </w:tr>
      <w:tr w:rsidR="00823419" w:rsidRPr="0074289B" w14:paraId="53FDD171" w14:textId="77777777" w:rsidTr="00E93139">
        <w:tc>
          <w:tcPr>
            <w:tcW w:w="4077" w:type="dxa"/>
          </w:tcPr>
          <w:p w14:paraId="55B7AD6F" w14:textId="77777777" w:rsidR="00823419" w:rsidRPr="0074289B" w:rsidRDefault="00823419" w:rsidP="000C3425">
            <w:r w:rsidRPr="0074289B">
              <w:t>*OutputUseFixedFolder* T)</w:t>
            </w:r>
          </w:p>
        </w:tc>
        <w:tc>
          <w:tcPr>
            <w:tcW w:w="4992" w:type="dxa"/>
          </w:tcPr>
          <w:p w14:paraId="02856EF1" w14:textId="77777777" w:rsidR="00823419" w:rsidRPr="0074289B" w:rsidRDefault="00823419" w:rsidP="000C3425"/>
        </w:tc>
      </w:tr>
      <w:tr w:rsidR="00823419" w:rsidRPr="0074289B" w14:paraId="6A469B37" w14:textId="77777777" w:rsidTr="00E93139">
        <w:tc>
          <w:tcPr>
            <w:tcW w:w="4077" w:type="dxa"/>
          </w:tcPr>
          <w:p w14:paraId="4B58B73E" w14:textId="77777777" w:rsidR="00823419" w:rsidRPr="0074289B" w:rsidRDefault="00823419" w:rsidP="000C3425">
            <w:r w:rsidRPr="0074289B">
              <w:t>*OxyfuelHighSpeed* 100)</w:t>
            </w:r>
          </w:p>
        </w:tc>
        <w:tc>
          <w:tcPr>
            <w:tcW w:w="4992" w:type="dxa"/>
          </w:tcPr>
          <w:p w14:paraId="257A922D" w14:textId="77777777" w:rsidR="00823419" w:rsidRPr="0074289B" w:rsidRDefault="00823419" w:rsidP="000C3425"/>
        </w:tc>
      </w:tr>
      <w:tr w:rsidR="00823419" w:rsidRPr="0074289B" w14:paraId="531AC3AE" w14:textId="77777777" w:rsidTr="00E93139">
        <w:tc>
          <w:tcPr>
            <w:tcW w:w="4077" w:type="dxa"/>
          </w:tcPr>
          <w:p w14:paraId="31BD8923" w14:textId="77777777" w:rsidR="00823419" w:rsidRPr="0074289B" w:rsidRDefault="00823419" w:rsidP="000C3425">
            <w:r w:rsidRPr="0074289B">
              <w:t>*OxyfuelLowSpeed* 100)</w:t>
            </w:r>
          </w:p>
        </w:tc>
        <w:tc>
          <w:tcPr>
            <w:tcW w:w="4992" w:type="dxa"/>
          </w:tcPr>
          <w:p w14:paraId="4F42DCBB" w14:textId="77777777" w:rsidR="00823419" w:rsidRPr="0074289B" w:rsidRDefault="00823419" w:rsidP="000C3425"/>
        </w:tc>
      </w:tr>
      <w:tr w:rsidR="00823419" w:rsidRPr="0074289B" w14:paraId="3CE61092" w14:textId="77777777" w:rsidTr="00E93139">
        <w:tc>
          <w:tcPr>
            <w:tcW w:w="4077" w:type="dxa"/>
          </w:tcPr>
          <w:p w14:paraId="44D1CA92" w14:textId="77777777" w:rsidR="00823419" w:rsidRPr="0074289B" w:rsidRDefault="00823419" w:rsidP="000C3425">
            <w:r w:rsidRPr="0074289B">
              <w:t>*OxyfuelMachineCost* 100.0)</w:t>
            </w:r>
          </w:p>
        </w:tc>
        <w:tc>
          <w:tcPr>
            <w:tcW w:w="4992" w:type="dxa"/>
          </w:tcPr>
          <w:p w14:paraId="3F550D25" w14:textId="77777777" w:rsidR="00823419" w:rsidRPr="0074289B" w:rsidRDefault="00823419" w:rsidP="000C3425"/>
        </w:tc>
      </w:tr>
      <w:tr w:rsidR="00823419" w:rsidRPr="0074289B" w14:paraId="481EBDE6" w14:textId="77777777" w:rsidTr="00E93139">
        <w:tc>
          <w:tcPr>
            <w:tcW w:w="4077" w:type="dxa"/>
          </w:tcPr>
          <w:p w14:paraId="6116797E" w14:textId="77777777" w:rsidR="00823419" w:rsidRPr="0074289B" w:rsidRDefault="00823419" w:rsidP="000C3425">
            <w:r w:rsidRPr="0074289B">
              <w:t>*OxyfuelToolDiameter* 1.5)</w:t>
            </w:r>
          </w:p>
        </w:tc>
        <w:tc>
          <w:tcPr>
            <w:tcW w:w="4992" w:type="dxa"/>
          </w:tcPr>
          <w:p w14:paraId="363FC96A" w14:textId="77777777" w:rsidR="00823419" w:rsidRPr="0074289B" w:rsidRDefault="00823419" w:rsidP="000C3425"/>
        </w:tc>
      </w:tr>
      <w:tr w:rsidR="00823419" w:rsidRPr="0074289B" w14:paraId="36792103" w14:textId="77777777" w:rsidTr="00E93139">
        <w:tc>
          <w:tcPr>
            <w:tcW w:w="4077" w:type="dxa"/>
          </w:tcPr>
          <w:p w14:paraId="5E680AF4" w14:textId="77777777" w:rsidR="00823419" w:rsidRPr="0074289B" w:rsidRDefault="00823419" w:rsidP="000C3425">
            <w:r w:rsidRPr="0074289B">
              <w:t>*ParkPosX* 500.0)</w:t>
            </w:r>
          </w:p>
        </w:tc>
        <w:tc>
          <w:tcPr>
            <w:tcW w:w="4992" w:type="dxa"/>
          </w:tcPr>
          <w:p w14:paraId="587909C8" w14:textId="77777777" w:rsidR="00823419" w:rsidRPr="0074289B" w:rsidRDefault="00823419" w:rsidP="000C3425"/>
        </w:tc>
      </w:tr>
      <w:tr w:rsidR="00823419" w:rsidRPr="0074289B" w14:paraId="756EB2D4" w14:textId="77777777" w:rsidTr="00E93139">
        <w:tc>
          <w:tcPr>
            <w:tcW w:w="4077" w:type="dxa"/>
          </w:tcPr>
          <w:p w14:paraId="5FF44462" w14:textId="77777777" w:rsidR="00823419" w:rsidRPr="0074289B" w:rsidRDefault="00823419" w:rsidP="000C3425">
            <w:r w:rsidRPr="0074289B">
              <w:t>*ParkPosY* 760.0)</w:t>
            </w:r>
          </w:p>
        </w:tc>
        <w:tc>
          <w:tcPr>
            <w:tcW w:w="4992" w:type="dxa"/>
          </w:tcPr>
          <w:p w14:paraId="38F04AB4" w14:textId="77777777" w:rsidR="00823419" w:rsidRPr="0074289B" w:rsidRDefault="00823419" w:rsidP="000C3425"/>
        </w:tc>
      </w:tr>
      <w:tr w:rsidR="00823419" w:rsidRPr="0074289B" w14:paraId="59099701" w14:textId="77777777" w:rsidTr="00E93139">
        <w:tc>
          <w:tcPr>
            <w:tcW w:w="4077" w:type="dxa"/>
          </w:tcPr>
          <w:p w14:paraId="32CF6E3F" w14:textId="77777777" w:rsidR="00823419" w:rsidRPr="0074289B" w:rsidRDefault="00823419" w:rsidP="000C3425">
            <w:r w:rsidRPr="0074289B">
              <w:t>*PiercingAlways* 0)</w:t>
            </w:r>
          </w:p>
        </w:tc>
        <w:tc>
          <w:tcPr>
            <w:tcW w:w="4992" w:type="dxa"/>
          </w:tcPr>
          <w:p w14:paraId="5AC52AD8" w14:textId="77777777" w:rsidR="00823419" w:rsidRPr="0074289B" w:rsidRDefault="00823419" w:rsidP="000C3425"/>
        </w:tc>
      </w:tr>
      <w:tr w:rsidR="00823419" w:rsidRPr="0074289B" w14:paraId="6D3354CD" w14:textId="77777777" w:rsidTr="00E93139">
        <w:tc>
          <w:tcPr>
            <w:tcW w:w="4077" w:type="dxa"/>
          </w:tcPr>
          <w:p w14:paraId="5FF2E8D6" w14:textId="77777777" w:rsidR="00823419" w:rsidRPr="0074289B" w:rsidRDefault="00823419" w:rsidP="000C3425">
            <w:r w:rsidRPr="0074289B">
              <w:t>*PiercingByType* 2)</w:t>
            </w:r>
          </w:p>
        </w:tc>
        <w:tc>
          <w:tcPr>
            <w:tcW w:w="4992" w:type="dxa"/>
          </w:tcPr>
          <w:p w14:paraId="04DB5407" w14:textId="77777777" w:rsidR="00823419" w:rsidRPr="0074289B" w:rsidRDefault="00823419" w:rsidP="000C3425"/>
        </w:tc>
      </w:tr>
      <w:tr w:rsidR="00823419" w:rsidRPr="0074289B" w14:paraId="343C64DC" w14:textId="77777777" w:rsidTr="00E93139">
        <w:tc>
          <w:tcPr>
            <w:tcW w:w="4077" w:type="dxa"/>
          </w:tcPr>
          <w:p w14:paraId="65492884" w14:textId="77777777" w:rsidR="00823419" w:rsidRPr="0074289B" w:rsidRDefault="00823419" w:rsidP="000C3425">
            <w:r w:rsidRPr="0074289B">
              <w:t>*PiercingLiftHeight* 20.0)</w:t>
            </w:r>
          </w:p>
        </w:tc>
        <w:tc>
          <w:tcPr>
            <w:tcW w:w="4992" w:type="dxa"/>
          </w:tcPr>
          <w:p w14:paraId="42A44D75" w14:textId="77777777" w:rsidR="00823419" w:rsidRPr="0074289B" w:rsidRDefault="00823419" w:rsidP="000C3425"/>
        </w:tc>
      </w:tr>
      <w:tr w:rsidR="00823419" w:rsidRPr="0074289B" w14:paraId="0F1B8E13" w14:textId="77777777" w:rsidTr="00E93139">
        <w:tc>
          <w:tcPr>
            <w:tcW w:w="4077" w:type="dxa"/>
          </w:tcPr>
          <w:p w14:paraId="0BF62038" w14:textId="77777777" w:rsidR="00823419" w:rsidRPr="0074289B" w:rsidRDefault="00823419" w:rsidP="000C3425">
            <w:r w:rsidRPr="0074289B">
              <w:t>*PiercingLiftZ* 3)</w:t>
            </w:r>
          </w:p>
        </w:tc>
        <w:tc>
          <w:tcPr>
            <w:tcW w:w="4992" w:type="dxa"/>
          </w:tcPr>
          <w:p w14:paraId="7C3EC514" w14:textId="77777777" w:rsidR="00823419" w:rsidRPr="0074289B" w:rsidRDefault="00823419" w:rsidP="000C3425"/>
        </w:tc>
      </w:tr>
      <w:tr w:rsidR="00823419" w:rsidRPr="0074289B" w14:paraId="62393158" w14:textId="77777777" w:rsidTr="00E93139">
        <w:tc>
          <w:tcPr>
            <w:tcW w:w="4077" w:type="dxa"/>
          </w:tcPr>
          <w:p w14:paraId="2F26217B" w14:textId="77777777" w:rsidR="00823419" w:rsidRPr="0074289B" w:rsidRDefault="00823419" w:rsidP="000C3425">
            <w:r w:rsidRPr="0074289B">
              <w:t>*PiercingPneumatic* 0)</w:t>
            </w:r>
          </w:p>
        </w:tc>
        <w:tc>
          <w:tcPr>
            <w:tcW w:w="4992" w:type="dxa"/>
          </w:tcPr>
          <w:p w14:paraId="64DF3676" w14:textId="77777777" w:rsidR="00823419" w:rsidRPr="0074289B" w:rsidRDefault="00823419" w:rsidP="000C3425"/>
        </w:tc>
      </w:tr>
      <w:tr w:rsidR="00823419" w:rsidRPr="0074289B" w14:paraId="1F0BE1EE" w14:textId="77777777" w:rsidTr="00E93139">
        <w:tc>
          <w:tcPr>
            <w:tcW w:w="4077" w:type="dxa"/>
          </w:tcPr>
          <w:p w14:paraId="4726ED10" w14:textId="77777777" w:rsidR="00823419" w:rsidRPr="0074289B" w:rsidRDefault="00823419" w:rsidP="000C3425">
            <w:r w:rsidRPr="0074289B">
              <w:t>*PiercingPriority* 2)</w:t>
            </w:r>
          </w:p>
        </w:tc>
        <w:tc>
          <w:tcPr>
            <w:tcW w:w="4992" w:type="dxa"/>
          </w:tcPr>
          <w:p w14:paraId="3B614E76" w14:textId="77777777" w:rsidR="00823419" w:rsidRPr="0074289B" w:rsidRDefault="00823419" w:rsidP="000C3425"/>
        </w:tc>
      </w:tr>
      <w:tr w:rsidR="00823419" w:rsidRPr="0074289B" w14:paraId="506675DB" w14:textId="77777777" w:rsidTr="00E93139">
        <w:tc>
          <w:tcPr>
            <w:tcW w:w="4077" w:type="dxa"/>
          </w:tcPr>
          <w:p w14:paraId="25E731DE" w14:textId="77777777" w:rsidR="00823419" w:rsidRPr="0074289B" w:rsidRDefault="00823419" w:rsidP="000C3425">
            <w:r w:rsidRPr="0074289B">
              <w:t>*PlasmaHighSpeed* 100)</w:t>
            </w:r>
          </w:p>
        </w:tc>
        <w:tc>
          <w:tcPr>
            <w:tcW w:w="4992" w:type="dxa"/>
          </w:tcPr>
          <w:p w14:paraId="3170D349" w14:textId="77777777" w:rsidR="00823419" w:rsidRPr="0074289B" w:rsidRDefault="00823419" w:rsidP="000C3425"/>
        </w:tc>
      </w:tr>
      <w:tr w:rsidR="00823419" w:rsidRPr="0074289B" w14:paraId="75741E8F" w14:textId="77777777" w:rsidTr="00E93139">
        <w:tc>
          <w:tcPr>
            <w:tcW w:w="4077" w:type="dxa"/>
          </w:tcPr>
          <w:p w14:paraId="05C42057" w14:textId="77777777" w:rsidR="00823419" w:rsidRPr="0074289B" w:rsidRDefault="00823419" w:rsidP="000C3425">
            <w:r w:rsidRPr="0074289B">
              <w:t>*PlasmaLowSpeed* 100)</w:t>
            </w:r>
          </w:p>
        </w:tc>
        <w:tc>
          <w:tcPr>
            <w:tcW w:w="4992" w:type="dxa"/>
          </w:tcPr>
          <w:p w14:paraId="50194B8C" w14:textId="77777777" w:rsidR="00823419" w:rsidRPr="0074289B" w:rsidRDefault="00823419" w:rsidP="000C3425"/>
        </w:tc>
      </w:tr>
      <w:tr w:rsidR="00823419" w:rsidRPr="0074289B" w14:paraId="4F9AC35F" w14:textId="77777777" w:rsidTr="00E93139">
        <w:tc>
          <w:tcPr>
            <w:tcW w:w="4077" w:type="dxa"/>
          </w:tcPr>
          <w:p w14:paraId="02C558F3" w14:textId="77777777" w:rsidR="00823419" w:rsidRPr="0074289B" w:rsidRDefault="00823419" w:rsidP="000C3425">
            <w:r w:rsidRPr="0074289B">
              <w:t>*PlasmaMachineCost* 100.0)</w:t>
            </w:r>
          </w:p>
        </w:tc>
        <w:tc>
          <w:tcPr>
            <w:tcW w:w="4992" w:type="dxa"/>
          </w:tcPr>
          <w:p w14:paraId="67F225A3" w14:textId="77777777" w:rsidR="00823419" w:rsidRPr="0074289B" w:rsidRDefault="00823419" w:rsidP="000C3425"/>
        </w:tc>
      </w:tr>
      <w:tr w:rsidR="00823419" w:rsidRPr="0074289B" w14:paraId="4FFC0F00" w14:textId="77777777" w:rsidTr="00E93139">
        <w:tc>
          <w:tcPr>
            <w:tcW w:w="4077" w:type="dxa"/>
          </w:tcPr>
          <w:p w14:paraId="7F45E63B" w14:textId="77777777" w:rsidR="00823419" w:rsidRPr="0074289B" w:rsidRDefault="00823419" w:rsidP="000C3425">
            <w:r w:rsidRPr="0074289B">
              <w:t>*PlasmaToolDiameter* 1.5)</w:t>
            </w:r>
          </w:p>
        </w:tc>
        <w:tc>
          <w:tcPr>
            <w:tcW w:w="4992" w:type="dxa"/>
          </w:tcPr>
          <w:p w14:paraId="379E53A7" w14:textId="77777777" w:rsidR="00823419" w:rsidRPr="0074289B" w:rsidRDefault="00823419" w:rsidP="000C3425"/>
        </w:tc>
      </w:tr>
      <w:tr w:rsidR="00823419" w:rsidRPr="0074289B" w14:paraId="5DEC456A" w14:textId="77777777" w:rsidTr="00E93139">
        <w:tc>
          <w:tcPr>
            <w:tcW w:w="4077" w:type="dxa"/>
          </w:tcPr>
          <w:p w14:paraId="13D84AF8" w14:textId="77777777" w:rsidR="00823419" w:rsidRPr="0074289B" w:rsidRDefault="00823419" w:rsidP="000C3425">
            <w:r w:rsidRPr="0074289B">
              <w:t>*PPFileByDrawing* 0)</w:t>
            </w:r>
          </w:p>
        </w:tc>
        <w:tc>
          <w:tcPr>
            <w:tcW w:w="4992" w:type="dxa"/>
          </w:tcPr>
          <w:p w14:paraId="6BC0C902" w14:textId="77777777" w:rsidR="00823419" w:rsidRPr="0074289B" w:rsidRDefault="00823419" w:rsidP="000C3425"/>
        </w:tc>
      </w:tr>
      <w:tr w:rsidR="00823419" w:rsidRPr="0074289B" w14:paraId="542E7363" w14:textId="77777777" w:rsidTr="00E93139">
        <w:tc>
          <w:tcPr>
            <w:tcW w:w="4077" w:type="dxa"/>
          </w:tcPr>
          <w:p w14:paraId="4C2FDEBB" w14:textId="77777777" w:rsidR="00823419" w:rsidRPr="0074289B" w:rsidRDefault="00823419" w:rsidP="000C3425">
            <w:r w:rsidRPr="0074289B">
              <w:t>*PPFileExtension* ".INC")</w:t>
            </w:r>
          </w:p>
        </w:tc>
        <w:tc>
          <w:tcPr>
            <w:tcW w:w="4992" w:type="dxa"/>
          </w:tcPr>
          <w:p w14:paraId="63808300" w14:textId="77777777" w:rsidR="00823419" w:rsidRPr="0074289B" w:rsidRDefault="00823419" w:rsidP="000C3425"/>
        </w:tc>
      </w:tr>
      <w:tr w:rsidR="00823419" w:rsidRPr="0074289B" w14:paraId="48950EB1" w14:textId="77777777" w:rsidTr="00E93139">
        <w:tc>
          <w:tcPr>
            <w:tcW w:w="4077" w:type="dxa"/>
          </w:tcPr>
          <w:p w14:paraId="150D7562" w14:textId="77777777" w:rsidR="00823419" w:rsidRPr="0074289B" w:rsidRDefault="00823419" w:rsidP="000C3425">
            <w:r w:rsidRPr="0074289B">
              <w:t>*PPFileLength* 1)</w:t>
            </w:r>
          </w:p>
        </w:tc>
        <w:tc>
          <w:tcPr>
            <w:tcW w:w="4992" w:type="dxa"/>
          </w:tcPr>
          <w:p w14:paraId="405CF0F7" w14:textId="77777777" w:rsidR="00823419" w:rsidRPr="0074289B" w:rsidRDefault="00823419" w:rsidP="000C3425"/>
        </w:tc>
      </w:tr>
      <w:tr w:rsidR="00823419" w:rsidRPr="0074289B" w14:paraId="6C7F427E" w14:textId="77777777" w:rsidTr="00E93139">
        <w:tc>
          <w:tcPr>
            <w:tcW w:w="4077" w:type="dxa"/>
          </w:tcPr>
          <w:p w14:paraId="196189C6" w14:textId="77777777" w:rsidR="00823419" w:rsidRPr="0074289B" w:rsidRDefault="00823419" w:rsidP="000C3425">
            <w:r w:rsidRPr="0074289B">
              <w:t>*PPFilePrefix* "")</w:t>
            </w:r>
          </w:p>
        </w:tc>
        <w:tc>
          <w:tcPr>
            <w:tcW w:w="4992" w:type="dxa"/>
          </w:tcPr>
          <w:p w14:paraId="4DEF32DE" w14:textId="77777777" w:rsidR="00823419" w:rsidRPr="0074289B" w:rsidRDefault="00823419" w:rsidP="000C3425"/>
        </w:tc>
      </w:tr>
      <w:tr w:rsidR="00823419" w:rsidRPr="0074289B" w14:paraId="787EFD8F" w14:textId="77777777" w:rsidTr="00E93139">
        <w:tc>
          <w:tcPr>
            <w:tcW w:w="4077" w:type="dxa"/>
          </w:tcPr>
          <w:p w14:paraId="6926BF6D" w14:textId="77777777" w:rsidR="00823419" w:rsidRPr="0074289B" w:rsidRDefault="00823419" w:rsidP="000C3425">
            <w:r w:rsidRPr="0074289B">
              <w:t>*PPName* "IGEMS CNC V4")</w:t>
            </w:r>
          </w:p>
        </w:tc>
        <w:tc>
          <w:tcPr>
            <w:tcW w:w="4992" w:type="dxa"/>
          </w:tcPr>
          <w:p w14:paraId="0E8AA8EB" w14:textId="77777777" w:rsidR="00823419" w:rsidRPr="0074289B" w:rsidRDefault="00823419" w:rsidP="000C3425"/>
        </w:tc>
      </w:tr>
      <w:tr w:rsidR="00823419" w:rsidRPr="0074289B" w14:paraId="0AE02EB5" w14:textId="77777777" w:rsidTr="00E93139">
        <w:tc>
          <w:tcPr>
            <w:tcW w:w="4077" w:type="dxa"/>
          </w:tcPr>
          <w:p w14:paraId="3AD24E03" w14:textId="77777777" w:rsidR="00823419" w:rsidRPr="0074289B" w:rsidRDefault="00823419" w:rsidP="000C3425">
            <w:r w:rsidRPr="0074289B">
              <w:t>*ProductionTimePerYear* 1800.0)</w:t>
            </w:r>
          </w:p>
        </w:tc>
        <w:tc>
          <w:tcPr>
            <w:tcW w:w="4992" w:type="dxa"/>
          </w:tcPr>
          <w:p w14:paraId="310794B2" w14:textId="77777777" w:rsidR="00823419" w:rsidRPr="0074289B" w:rsidRDefault="00823419" w:rsidP="000C3425"/>
        </w:tc>
      </w:tr>
      <w:tr w:rsidR="00823419" w:rsidRPr="0074289B" w14:paraId="737E3CE4" w14:textId="77777777" w:rsidTr="00E93139">
        <w:tc>
          <w:tcPr>
            <w:tcW w:w="4077" w:type="dxa"/>
          </w:tcPr>
          <w:p w14:paraId="556C9884" w14:textId="77777777" w:rsidR="00823419" w:rsidRPr="0074289B" w:rsidRDefault="00823419" w:rsidP="000C3425">
            <w:r w:rsidRPr="0074289B">
              <w:t>*ReportBackupFolder* "")</w:t>
            </w:r>
          </w:p>
        </w:tc>
        <w:tc>
          <w:tcPr>
            <w:tcW w:w="4992" w:type="dxa"/>
          </w:tcPr>
          <w:p w14:paraId="4223D3B9" w14:textId="77777777" w:rsidR="00823419" w:rsidRPr="0074289B" w:rsidRDefault="00823419" w:rsidP="000C3425"/>
        </w:tc>
      </w:tr>
      <w:tr w:rsidR="00823419" w:rsidRPr="0074289B" w14:paraId="1A35A58B" w14:textId="77777777" w:rsidTr="00E93139">
        <w:tc>
          <w:tcPr>
            <w:tcW w:w="4077" w:type="dxa"/>
          </w:tcPr>
          <w:p w14:paraId="4CF2EB1E" w14:textId="77777777" w:rsidR="00823419" w:rsidRPr="0074289B" w:rsidRDefault="00823419" w:rsidP="000C3425">
            <w:r w:rsidRPr="0074289B">
              <w:t>*ReportBackupFolderCost* "")</w:t>
            </w:r>
          </w:p>
        </w:tc>
        <w:tc>
          <w:tcPr>
            <w:tcW w:w="4992" w:type="dxa"/>
          </w:tcPr>
          <w:p w14:paraId="1E32B425" w14:textId="77777777" w:rsidR="00823419" w:rsidRPr="0074289B" w:rsidRDefault="00823419" w:rsidP="000C3425"/>
        </w:tc>
      </w:tr>
      <w:tr w:rsidR="00823419" w:rsidRPr="0074289B" w14:paraId="7FA0F949" w14:textId="77777777" w:rsidTr="00E93139">
        <w:tc>
          <w:tcPr>
            <w:tcW w:w="4077" w:type="dxa"/>
          </w:tcPr>
          <w:p w14:paraId="171C7E85" w14:textId="77777777" w:rsidR="00823419" w:rsidRPr="0074289B" w:rsidRDefault="00823419" w:rsidP="000C3425">
            <w:r w:rsidRPr="0074289B">
              <w:t>*ReportCostTemplate* "CostEstimate.tx")</w:t>
            </w:r>
          </w:p>
        </w:tc>
        <w:tc>
          <w:tcPr>
            <w:tcW w:w="4992" w:type="dxa"/>
          </w:tcPr>
          <w:p w14:paraId="3B2E708F" w14:textId="77777777" w:rsidR="00823419" w:rsidRPr="0074289B" w:rsidRDefault="00823419" w:rsidP="000C3425"/>
        </w:tc>
      </w:tr>
      <w:tr w:rsidR="00823419" w:rsidRPr="0074289B" w14:paraId="0B61E658" w14:textId="77777777" w:rsidTr="00E93139">
        <w:tc>
          <w:tcPr>
            <w:tcW w:w="4077" w:type="dxa"/>
          </w:tcPr>
          <w:p w14:paraId="5D884F77" w14:textId="77777777" w:rsidR="00823419" w:rsidRPr="0074289B" w:rsidRDefault="00823419" w:rsidP="000C3425">
            <w:r w:rsidRPr="0074289B">
              <w:t>*ReportCreateAutomatically* nil)</w:t>
            </w:r>
          </w:p>
        </w:tc>
        <w:tc>
          <w:tcPr>
            <w:tcW w:w="4992" w:type="dxa"/>
          </w:tcPr>
          <w:p w14:paraId="515D8270" w14:textId="77777777" w:rsidR="00823419" w:rsidRPr="0074289B" w:rsidRDefault="00823419" w:rsidP="000C3425"/>
        </w:tc>
      </w:tr>
      <w:tr w:rsidR="00823419" w:rsidRPr="0074289B" w14:paraId="4AB20CCD" w14:textId="77777777" w:rsidTr="00E93139">
        <w:tc>
          <w:tcPr>
            <w:tcW w:w="4077" w:type="dxa"/>
          </w:tcPr>
          <w:p w14:paraId="45CE87C6" w14:textId="77777777" w:rsidR="00823419" w:rsidRPr="0074289B" w:rsidRDefault="00823419" w:rsidP="000C3425">
            <w:r w:rsidRPr="0074289B">
              <w:t>*ReportCreateAutomaticallyCost* nil)</w:t>
            </w:r>
          </w:p>
        </w:tc>
        <w:tc>
          <w:tcPr>
            <w:tcW w:w="4992" w:type="dxa"/>
          </w:tcPr>
          <w:p w14:paraId="1F3B8D8D" w14:textId="77777777" w:rsidR="00823419" w:rsidRPr="0074289B" w:rsidRDefault="00823419" w:rsidP="000C3425"/>
        </w:tc>
      </w:tr>
      <w:tr w:rsidR="00823419" w:rsidRPr="0074289B" w14:paraId="6D5095A9" w14:textId="77777777" w:rsidTr="00E93139">
        <w:tc>
          <w:tcPr>
            <w:tcW w:w="4077" w:type="dxa"/>
          </w:tcPr>
          <w:p w14:paraId="2BA1DF41" w14:textId="77777777" w:rsidR="00823419" w:rsidRPr="0074289B" w:rsidRDefault="00823419" w:rsidP="000C3425">
            <w:r w:rsidRPr="0074289B">
              <w:t>*ReportCreatePDF* T)</w:t>
            </w:r>
          </w:p>
        </w:tc>
        <w:tc>
          <w:tcPr>
            <w:tcW w:w="4992" w:type="dxa"/>
          </w:tcPr>
          <w:p w14:paraId="7BFE7EBA" w14:textId="77777777" w:rsidR="00823419" w:rsidRPr="0074289B" w:rsidRDefault="00823419" w:rsidP="000C3425"/>
        </w:tc>
      </w:tr>
      <w:tr w:rsidR="00823419" w:rsidRPr="0074289B" w14:paraId="1F60ACBF" w14:textId="77777777" w:rsidTr="00E93139">
        <w:tc>
          <w:tcPr>
            <w:tcW w:w="4077" w:type="dxa"/>
          </w:tcPr>
          <w:p w14:paraId="478A6A68" w14:textId="77777777" w:rsidR="00823419" w:rsidRPr="0074289B" w:rsidRDefault="00823419" w:rsidP="000C3425">
            <w:r w:rsidRPr="0074289B">
              <w:t>*ReportCreatePDFCost* nil)</w:t>
            </w:r>
          </w:p>
        </w:tc>
        <w:tc>
          <w:tcPr>
            <w:tcW w:w="4992" w:type="dxa"/>
          </w:tcPr>
          <w:p w14:paraId="2420F4EB" w14:textId="77777777" w:rsidR="00823419" w:rsidRPr="0074289B" w:rsidRDefault="00823419" w:rsidP="000C3425"/>
        </w:tc>
      </w:tr>
      <w:tr w:rsidR="00823419" w:rsidRPr="0074289B" w14:paraId="6F758EBD" w14:textId="77777777" w:rsidTr="00E93139">
        <w:tc>
          <w:tcPr>
            <w:tcW w:w="4077" w:type="dxa"/>
          </w:tcPr>
          <w:p w14:paraId="5ACFD8E7" w14:textId="77777777" w:rsidR="00823419" w:rsidRPr="0074289B" w:rsidRDefault="00823419" w:rsidP="000C3425">
            <w:r w:rsidRPr="0074289B">
              <w:t>*ReportFolder* "C:/REPORT/")</w:t>
            </w:r>
          </w:p>
        </w:tc>
        <w:tc>
          <w:tcPr>
            <w:tcW w:w="4992" w:type="dxa"/>
          </w:tcPr>
          <w:p w14:paraId="72C0F4A0" w14:textId="77777777" w:rsidR="00823419" w:rsidRPr="0074289B" w:rsidRDefault="00823419" w:rsidP="000C3425"/>
        </w:tc>
      </w:tr>
      <w:tr w:rsidR="00823419" w:rsidRPr="0074289B" w14:paraId="16AF12D4" w14:textId="77777777" w:rsidTr="00E93139">
        <w:tc>
          <w:tcPr>
            <w:tcW w:w="4077" w:type="dxa"/>
          </w:tcPr>
          <w:p w14:paraId="0BF1E92A" w14:textId="77777777" w:rsidR="00823419" w:rsidRPr="0074289B" w:rsidRDefault="00823419" w:rsidP="000C3425">
            <w:r w:rsidRPr="0074289B">
              <w:lastRenderedPageBreak/>
              <w:t>*ReportFolderCost* "C:/REPORT_COST/")</w:t>
            </w:r>
          </w:p>
        </w:tc>
        <w:tc>
          <w:tcPr>
            <w:tcW w:w="4992" w:type="dxa"/>
          </w:tcPr>
          <w:p w14:paraId="5A8AB783" w14:textId="77777777" w:rsidR="00823419" w:rsidRPr="0074289B" w:rsidRDefault="00823419" w:rsidP="000C3425"/>
        </w:tc>
      </w:tr>
      <w:tr w:rsidR="00823419" w:rsidRPr="0074289B" w14:paraId="1EC2B899" w14:textId="77777777" w:rsidTr="00E93139">
        <w:tc>
          <w:tcPr>
            <w:tcW w:w="4077" w:type="dxa"/>
          </w:tcPr>
          <w:p w14:paraId="55721A9E" w14:textId="77777777" w:rsidR="00823419" w:rsidRPr="0074289B" w:rsidRDefault="00823419" w:rsidP="000C3425">
            <w:r w:rsidRPr="0074289B">
              <w:t>*ReportIncludePartDetails* nil)</w:t>
            </w:r>
          </w:p>
        </w:tc>
        <w:tc>
          <w:tcPr>
            <w:tcW w:w="4992" w:type="dxa"/>
          </w:tcPr>
          <w:p w14:paraId="157403CE" w14:textId="77777777" w:rsidR="00823419" w:rsidRPr="0074289B" w:rsidRDefault="00823419" w:rsidP="000C3425"/>
        </w:tc>
      </w:tr>
      <w:tr w:rsidR="00823419" w:rsidRPr="0074289B" w14:paraId="7200F386" w14:textId="77777777" w:rsidTr="00E93139">
        <w:tc>
          <w:tcPr>
            <w:tcW w:w="4077" w:type="dxa"/>
          </w:tcPr>
          <w:p w14:paraId="2F30995A" w14:textId="77777777" w:rsidR="00823419" w:rsidRPr="0074289B" w:rsidRDefault="00823419" w:rsidP="000C3425">
            <w:r w:rsidRPr="0074289B">
              <w:t>*ReportMakeBackup* nil)</w:t>
            </w:r>
          </w:p>
        </w:tc>
        <w:tc>
          <w:tcPr>
            <w:tcW w:w="4992" w:type="dxa"/>
          </w:tcPr>
          <w:p w14:paraId="7677EE61" w14:textId="77777777" w:rsidR="00823419" w:rsidRPr="0074289B" w:rsidRDefault="00823419" w:rsidP="000C3425"/>
        </w:tc>
      </w:tr>
      <w:tr w:rsidR="00823419" w:rsidRPr="0074289B" w14:paraId="21829071" w14:textId="77777777" w:rsidTr="00E93139">
        <w:tc>
          <w:tcPr>
            <w:tcW w:w="4077" w:type="dxa"/>
          </w:tcPr>
          <w:p w14:paraId="298B584A" w14:textId="77777777" w:rsidR="00823419" w:rsidRPr="0074289B" w:rsidRDefault="00823419" w:rsidP="000C3425">
            <w:r w:rsidRPr="0074289B">
              <w:t>*ReportMakeBackupCost* nil)</w:t>
            </w:r>
          </w:p>
        </w:tc>
        <w:tc>
          <w:tcPr>
            <w:tcW w:w="4992" w:type="dxa"/>
          </w:tcPr>
          <w:p w14:paraId="61C6C50E" w14:textId="77777777" w:rsidR="00823419" w:rsidRPr="0074289B" w:rsidRDefault="00823419" w:rsidP="000C3425"/>
        </w:tc>
      </w:tr>
      <w:tr w:rsidR="00823419" w:rsidRPr="0074289B" w14:paraId="73EA4917" w14:textId="77777777" w:rsidTr="00E93139">
        <w:tc>
          <w:tcPr>
            <w:tcW w:w="4077" w:type="dxa"/>
          </w:tcPr>
          <w:p w14:paraId="28EBF72C" w14:textId="77777777" w:rsidR="00823419" w:rsidRPr="0074289B" w:rsidRDefault="00823419" w:rsidP="000C3425">
            <w:r w:rsidRPr="0074289B">
              <w:t>*ReportPostTemplate* "Postprocessor.tx")</w:t>
            </w:r>
          </w:p>
        </w:tc>
        <w:tc>
          <w:tcPr>
            <w:tcW w:w="4992" w:type="dxa"/>
          </w:tcPr>
          <w:p w14:paraId="7F762EB1" w14:textId="77777777" w:rsidR="00823419" w:rsidRPr="0074289B" w:rsidRDefault="00823419" w:rsidP="000C3425"/>
        </w:tc>
      </w:tr>
      <w:tr w:rsidR="00823419" w:rsidRPr="0074289B" w14:paraId="1BB61E06" w14:textId="77777777" w:rsidTr="00E93139">
        <w:tc>
          <w:tcPr>
            <w:tcW w:w="4077" w:type="dxa"/>
          </w:tcPr>
          <w:p w14:paraId="7E02DCE1" w14:textId="77777777" w:rsidR="00823419" w:rsidRPr="0074289B" w:rsidRDefault="00823419" w:rsidP="000C3425">
            <w:r w:rsidRPr="0074289B">
              <w:t>*ReportPrint* 0)</w:t>
            </w:r>
          </w:p>
        </w:tc>
        <w:tc>
          <w:tcPr>
            <w:tcW w:w="4992" w:type="dxa"/>
          </w:tcPr>
          <w:p w14:paraId="4EE0A8BC" w14:textId="77777777" w:rsidR="00823419" w:rsidRPr="0074289B" w:rsidRDefault="00823419" w:rsidP="000C3425"/>
        </w:tc>
      </w:tr>
      <w:tr w:rsidR="00823419" w:rsidRPr="0074289B" w14:paraId="21D24546" w14:textId="77777777" w:rsidTr="00E93139">
        <w:tc>
          <w:tcPr>
            <w:tcW w:w="4077" w:type="dxa"/>
          </w:tcPr>
          <w:p w14:paraId="34AA8AF8" w14:textId="77777777" w:rsidR="00823419" w:rsidRPr="0074289B" w:rsidRDefault="00823419" w:rsidP="000C3425">
            <w:r w:rsidRPr="0074289B">
              <w:t>*ReportPrintCost* 0)</w:t>
            </w:r>
          </w:p>
        </w:tc>
        <w:tc>
          <w:tcPr>
            <w:tcW w:w="4992" w:type="dxa"/>
          </w:tcPr>
          <w:p w14:paraId="0DA22E2E" w14:textId="77777777" w:rsidR="00823419" w:rsidRPr="0074289B" w:rsidRDefault="00823419" w:rsidP="000C3425"/>
        </w:tc>
      </w:tr>
      <w:tr w:rsidR="00823419" w:rsidRPr="0074289B" w14:paraId="7574FA68" w14:textId="77777777" w:rsidTr="00E93139">
        <w:tc>
          <w:tcPr>
            <w:tcW w:w="4077" w:type="dxa"/>
          </w:tcPr>
          <w:p w14:paraId="1AB84880" w14:textId="77777777" w:rsidR="00823419" w:rsidRPr="0074289B" w:rsidRDefault="00823419" w:rsidP="000C3425">
            <w:r w:rsidRPr="0074289B">
              <w:t>*ReportSameAsNC* nil)</w:t>
            </w:r>
          </w:p>
        </w:tc>
        <w:tc>
          <w:tcPr>
            <w:tcW w:w="4992" w:type="dxa"/>
          </w:tcPr>
          <w:p w14:paraId="2AC22793" w14:textId="77777777" w:rsidR="00823419" w:rsidRPr="0074289B" w:rsidRDefault="00823419" w:rsidP="000C3425"/>
        </w:tc>
      </w:tr>
      <w:tr w:rsidR="00823419" w:rsidRPr="0074289B" w14:paraId="012E588F" w14:textId="77777777" w:rsidTr="00E93139">
        <w:tc>
          <w:tcPr>
            <w:tcW w:w="4077" w:type="dxa"/>
          </w:tcPr>
          <w:p w14:paraId="23B756FA" w14:textId="77777777" w:rsidR="00823419" w:rsidRPr="0074289B" w:rsidRDefault="00823419" w:rsidP="000C3425">
            <w:r w:rsidRPr="0074289B">
              <w:t>*ReportSameAsNCCost* nil)</w:t>
            </w:r>
          </w:p>
        </w:tc>
        <w:tc>
          <w:tcPr>
            <w:tcW w:w="4992" w:type="dxa"/>
          </w:tcPr>
          <w:p w14:paraId="4B907D93" w14:textId="77777777" w:rsidR="00823419" w:rsidRPr="0074289B" w:rsidRDefault="00823419" w:rsidP="000C3425"/>
        </w:tc>
      </w:tr>
      <w:tr w:rsidR="00823419" w:rsidRPr="0074289B" w14:paraId="151F0102" w14:textId="77777777" w:rsidTr="00E93139">
        <w:tc>
          <w:tcPr>
            <w:tcW w:w="4077" w:type="dxa"/>
          </w:tcPr>
          <w:p w14:paraId="6A08057E" w14:textId="77777777" w:rsidR="00823419" w:rsidRPr="0074289B" w:rsidRDefault="00823419" w:rsidP="000C3425">
            <w:r w:rsidRPr="0074289B">
              <w:t>*Revision* 2)</w:t>
            </w:r>
          </w:p>
        </w:tc>
        <w:tc>
          <w:tcPr>
            <w:tcW w:w="4992" w:type="dxa"/>
          </w:tcPr>
          <w:p w14:paraId="50C79EAC" w14:textId="77777777" w:rsidR="00823419" w:rsidRPr="0074289B" w:rsidRDefault="00823419" w:rsidP="000C3425"/>
        </w:tc>
      </w:tr>
      <w:tr w:rsidR="00823419" w:rsidRPr="0074289B" w14:paraId="2CF7F4D4" w14:textId="77777777" w:rsidTr="00E93139">
        <w:tc>
          <w:tcPr>
            <w:tcW w:w="4077" w:type="dxa"/>
          </w:tcPr>
          <w:p w14:paraId="61765901" w14:textId="77777777" w:rsidR="00823419" w:rsidRPr="0074289B" w:rsidRDefault="00823419" w:rsidP="000C3425">
            <w:r w:rsidRPr="0074289B">
              <w:t>*RTCPExpectX* 0.0)</w:t>
            </w:r>
          </w:p>
        </w:tc>
        <w:tc>
          <w:tcPr>
            <w:tcW w:w="4992" w:type="dxa"/>
          </w:tcPr>
          <w:p w14:paraId="14416CCF" w14:textId="77777777" w:rsidR="00823419" w:rsidRPr="0074289B" w:rsidRDefault="00823419" w:rsidP="000C3425"/>
        </w:tc>
      </w:tr>
      <w:tr w:rsidR="00823419" w:rsidRPr="0074289B" w14:paraId="3B5BCB63" w14:textId="77777777" w:rsidTr="00E93139">
        <w:tc>
          <w:tcPr>
            <w:tcW w:w="4077" w:type="dxa"/>
          </w:tcPr>
          <w:p w14:paraId="3F782243" w14:textId="77777777" w:rsidR="00823419" w:rsidRPr="0074289B" w:rsidRDefault="00823419" w:rsidP="000C3425">
            <w:r w:rsidRPr="0074289B">
              <w:t>*RTCPExpectY* 0.0)</w:t>
            </w:r>
          </w:p>
        </w:tc>
        <w:tc>
          <w:tcPr>
            <w:tcW w:w="4992" w:type="dxa"/>
          </w:tcPr>
          <w:p w14:paraId="7EC7357C" w14:textId="77777777" w:rsidR="00823419" w:rsidRPr="0074289B" w:rsidRDefault="00823419" w:rsidP="000C3425"/>
        </w:tc>
      </w:tr>
      <w:tr w:rsidR="00823419" w:rsidRPr="0074289B" w14:paraId="536DD13B" w14:textId="77777777" w:rsidTr="00E93139">
        <w:tc>
          <w:tcPr>
            <w:tcW w:w="4077" w:type="dxa"/>
          </w:tcPr>
          <w:p w14:paraId="4B9659D3" w14:textId="77777777" w:rsidR="00823419" w:rsidRPr="0074289B" w:rsidRDefault="00823419" w:rsidP="000C3425">
            <w:r w:rsidRPr="0074289B">
              <w:t>*RTCPMeasureX* 0.0)</w:t>
            </w:r>
          </w:p>
        </w:tc>
        <w:tc>
          <w:tcPr>
            <w:tcW w:w="4992" w:type="dxa"/>
          </w:tcPr>
          <w:p w14:paraId="6200CAB8" w14:textId="77777777" w:rsidR="00823419" w:rsidRPr="0074289B" w:rsidRDefault="00823419" w:rsidP="000C3425"/>
        </w:tc>
      </w:tr>
      <w:tr w:rsidR="00823419" w:rsidRPr="0074289B" w14:paraId="3F2AA3EA" w14:textId="77777777" w:rsidTr="00E93139">
        <w:tc>
          <w:tcPr>
            <w:tcW w:w="4077" w:type="dxa"/>
          </w:tcPr>
          <w:p w14:paraId="37009CDA" w14:textId="77777777" w:rsidR="00823419" w:rsidRPr="0074289B" w:rsidRDefault="00823419" w:rsidP="000C3425">
            <w:r w:rsidRPr="0074289B">
              <w:t>*RTCPMeasureY* 0.0)</w:t>
            </w:r>
          </w:p>
        </w:tc>
        <w:tc>
          <w:tcPr>
            <w:tcW w:w="4992" w:type="dxa"/>
          </w:tcPr>
          <w:p w14:paraId="2D8E178F" w14:textId="77777777" w:rsidR="00823419" w:rsidRPr="0074289B" w:rsidRDefault="00823419" w:rsidP="000C3425"/>
        </w:tc>
      </w:tr>
      <w:tr w:rsidR="00823419" w:rsidRPr="0074289B" w14:paraId="3726EC96" w14:textId="77777777" w:rsidTr="00E93139">
        <w:tc>
          <w:tcPr>
            <w:tcW w:w="4077" w:type="dxa"/>
          </w:tcPr>
          <w:p w14:paraId="61DF0F1D" w14:textId="77777777" w:rsidR="00823419" w:rsidRPr="0074289B" w:rsidRDefault="00823419" w:rsidP="000C3425">
            <w:r w:rsidRPr="0074289B">
              <w:t>*RTCPUse* nil)</w:t>
            </w:r>
          </w:p>
        </w:tc>
        <w:tc>
          <w:tcPr>
            <w:tcW w:w="4992" w:type="dxa"/>
          </w:tcPr>
          <w:p w14:paraId="4553B3D6" w14:textId="77777777" w:rsidR="00823419" w:rsidRPr="0074289B" w:rsidRDefault="00823419" w:rsidP="000C3425"/>
        </w:tc>
      </w:tr>
      <w:tr w:rsidR="00823419" w:rsidRPr="0074289B" w14:paraId="3C6A505D" w14:textId="77777777" w:rsidTr="00E93139">
        <w:tc>
          <w:tcPr>
            <w:tcW w:w="4077" w:type="dxa"/>
          </w:tcPr>
          <w:p w14:paraId="6B4F1A25" w14:textId="77777777" w:rsidR="00823419" w:rsidRPr="0074289B" w:rsidRDefault="00823419" w:rsidP="000C3425">
            <w:r w:rsidRPr="0074289B">
              <w:t>*SerialProduction* 0)</w:t>
            </w:r>
          </w:p>
        </w:tc>
        <w:tc>
          <w:tcPr>
            <w:tcW w:w="4992" w:type="dxa"/>
          </w:tcPr>
          <w:p w14:paraId="54AAED9C" w14:textId="77777777" w:rsidR="00823419" w:rsidRPr="0074289B" w:rsidRDefault="00823419" w:rsidP="000C3425"/>
        </w:tc>
      </w:tr>
      <w:tr w:rsidR="00823419" w:rsidRPr="0074289B" w14:paraId="03F30CA6" w14:textId="77777777" w:rsidTr="00E93139">
        <w:tc>
          <w:tcPr>
            <w:tcW w:w="4077" w:type="dxa"/>
          </w:tcPr>
          <w:p w14:paraId="5599DFB1" w14:textId="77777777" w:rsidR="00823419" w:rsidRPr="0074289B" w:rsidRDefault="00823419" w:rsidP="000C3425">
            <w:r w:rsidRPr="0074289B">
              <w:t>*ServicePosX* 0.0)</w:t>
            </w:r>
          </w:p>
        </w:tc>
        <w:tc>
          <w:tcPr>
            <w:tcW w:w="4992" w:type="dxa"/>
          </w:tcPr>
          <w:p w14:paraId="0B277653" w14:textId="77777777" w:rsidR="00823419" w:rsidRPr="0074289B" w:rsidRDefault="00823419" w:rsidP="000C3425"/>
        </w:tc>
      </w:tr>
      <w:tr w:rsidR="00823419" w:rsidRPr="0074289B" w14:paraId="0BB7198E" w14:textId="77777777" w:rsidTr="00E93139">
        <w:tc>
          <w:tcPr>
            <w:tcW w:w="4077" w:type="dxa"/>
          </w:tcPr>
          <w:p w14:paraId="1E38DC27" w14:textId="77777777" w:rsidR="00823419" w:rsidRPr="0074289B" w:rsidRDefault="00823419" w:rsidP="000C3425">
            <w:r w:rsidRPr="0074289B">
              <w:t>*ServicePosY* 0.0)</w:t>
            </w:r>
          </w:p>
        </w:tc>
        <w:tc>
          <w:tcPr>
            <w:tcW w:w="4992" w:type="dxa"/>
          </w:tcPr>
          <w:p w14:paraId="06627F37" w14:textId="77777777" w:rsidR="00823419" w:rsidRPr="0074289B" w:rsidRDefault="00823419" w:rsidP="000C3425"/>
        </w:tc>
      </w:tr>
      <w:tr w:rsidR="00823419" w:rsidRPr="0074289B" w14:paraId="517057AC" w14:textId="77777777" w:rsidTr="00E93139">
        <w:tc>
          <w:tcPr>
            <w:tcW w:w="4077" w:type="dxa"/>
          </w:tcPr>
          <w:p w14:paraId="0A5C1563" w14:textId="77777777" w:rsidR="00823419" w:rsidRPr="0074289B" w:rsidRDefault="00823419" w:rsidP="000C3425">
            <w:r w:rsidRPr="0074289B">
              <w:t>*ShowOptions* T)</w:t>
            </w:r>
          </w:p>
        </w:tc>
        <w:tc>
          <w:tcPr>
            <w:tcW w:w="4992" w:type="dxa"/>
          </w:tcPr>
          <w:p w14:paraId="09AD1E4E" w14:textId="77777777" w:rsidR="00823419" w:rsidRPr="0074289B" w:rsidRDefault="00823419" w:rsidP="000C3425"/>
        </w:tc>
      </w:tr>
      <w:tr w:rsidR="00823419" w:rsidRPr="0074289B" w14:paraId="1F9F222D" w14:textId="77777777" w:rsidTr="00E93139">
        <w:tc>
          <w:tcPr>
            <w:tcW w:w="4077" w:type="dxa"/>
          </w:tcPr>
          <w:p w14:paraId="5DE04A4F" w14:textId="77777777" w:rsidR="00823419" w:rsidRPr="0074289B" w:rsidRDefault="00823419" w:rsidP="000C3425">
            <w:r w:rsidRPr="0074289B">
              <w:t>*ShowSensoringInSimulation* T)</w:t>
            </w:r>
          </w:p>
        </w:tc>
        <w:tc>
          <w:tcPr>
            <w:tcW w:w="4992" w:type="dxa"/>
          </w:tcPr>
          <w:p w14:paraId="008F96F7" w14:textId="77777777" w:rsidR="00823419" w:rsidRPr="0074289B" w:rsidRDefault="00823419" w:rsidP="000C3425"/>
        </w:tc>
      </w:tr>
      <w:tr w:rsidR="00823419" w:rsidRPr="0074289B" w14:paraId="688B5651" w14:textId="77777777" w:rsidTr="00E93139">
        <w:tc>
          <w:tcPr>
            <w:tcW w:w="4077" w:type="dxa"/>
          </w:tcPr>
          <w:p w14:paraId="36EEE4C7" w14:textId="77777777" w:rsidR="00823419" w:rsidRPr="0074289B" w:rsidRDefault="00823419" w:rsidP="000C3425">
            <w:r w:rsidRPr="0074289B">
              <w:t>*SixAxisDirection* 0)</w:t>
            </w:r>
          </w:p>
        </w:tc>
        <w:tc>
          <w:tcPr>
            <w:tcW w:w="4992" w:type="dxa"/>
          </w:tcPr>
          <w:p w14:paraId="05CB6FC4" w14:textId="77777777" w:rsidR="00823419" w:rsidRPr="0074289B" w:rsidRDefault="00823419" w:rsidP="000C3425"/>
        </w:tc>
      </w:tr>
      <w:tr w:rsidR="00823419" w:rsidRPr="0074289B" w14:paraId="1AA3EE6F" w14:textId="77777777" w:rsidTr="00E93139">
        <w:tc>
          <w:tcPr>
            <w:tcW w:w="4077" w:type="dxa"/>
          </w:tcPr>
          <w:p w14:paraId="447B5065" w14:textId="77777777" w:rsidR="00823419" w:rsidRPr="0074289B" w:rsidRDefault="00823419" w:rsidP="000C3425">
            <w:r w:rsidRPr="0074289B">
              <w:t>*SixAxisManualRotation* nil)</w:t>
            </w:r>
          </w:p>
        </w:tc>
        <w:tc>
          <w:tcPr>
            <w:tcW w:w="4992" w:type="dxa"/>
          </w:tcPr>
          <w:p w14:paraId="49C80CE8" w14:textId="77777777" w:rsidR="00823419" w:rsidRPr="0074289B" w:rsidRDefault="00823419" w:rsidP="000C3425"/>
        </w:tc>
      </w:tr>
      <w:tr w:rsidR="00823419" w:rsidRPr="0074289B" w14:paraId="0FD57694" w14:textId="77777777" w:rsidTr="00E93139">
        <w:tc>
          <w:tcPr>
            <w:tcW w:w="4077" w:type="dxa"/>
          </w:tcPr>
          <w:p w14:paraId="1DFEDD1C" w14:textId="77777777" w:rsidR="00823419" w:rsidRPr="0074289B" w:rsidRDefault="00823419" w:rsidP="000C3425">
            <w:r w:rsidRPr="0074289B">
              <w:t>*SixAxisNoSpeedOpt* T)</w:t>
            </w:r>
          </w:p>
        </w:tc>
        <w:tc>
          <w:tcPr>
            <w:tcW w:w="4992" w:type="dxa"/>
          </w:tcPr>
          <w:p w14:paraId="55754B45" w14:textId="77777777" w:rsidR="00823419" w:rsidRPr="0074289B" w:rsidRDefault="00823419" w:rsidP="000C3425"/>
        </w:tc>
      </w:tr>
      <w:tr w:rsidR="00823419" w:rsidRPr="0074289B" w14:paraId="26858D2E" w14:textId="77777777" w:rsidTr="00E93139">
        <w:tc>
          <w:tcPr>
            <w:tcW w:w="4077" w:type="dxa"/>
          </w:tcPr>
          <w:p w14:paraId="0B32BD72" w14:textId="77777777" w:rsidR="00823419" w:rsidRPr="0074289B" w:rsidRDefault="00823419" w:rsidP="000C3425">
            <w:r w:rsidRPr="0074289B">
              <w:t>*SixAxisOrigo* '(390.2 174.55 138))</w:t>
            </w:r>
          </w:p>
        </w:tc>
        <w:tc>
          <w:tcPr>
            <w:tcW w:w="4992" w:type="dxa"/>
          </w:tcPr>
          <w:p w14:paraId="349A824D" w14:textId="77777777" w:rsidR="00823419" w:rsidRPr="0074289B" w:rsidRDefault="00823419" w:rsidP="000C3425"/>
        </w:tc>
      </w:tr>
      <w:tr w:rsidR="00823419" w:rsidRPr="0074289B" w14:paraId="705643B9" w14:textId="77777777" w:rsidTr="00E93139">
        <w:tc>
          <w:tcPr>
            <w:tcW w:w="4077" w:type="dxa"/>
          </w:tcPr>
          <w:p w14:paraId="6C85E2F1" w14:textId="77777777" w:rsidR="00823419" w:rsidRPr="0074289B" w:rsidRDefault="00823419" w:rsidP="000C3425">
            <w:r w:rsidRPr="0074289B">
              <w:t>*SixAxisReverseRotation* nil)</w:t>
            </w:r>
          </w:p>
        </w:tc>
        <w:tc>
          <w:tcPr>
            <w:tcW w:w="4992" w:type="dxa"/>
          </w:tcPr>
          <w:p w14:paraId="67603175" w14:textId="77777777" w:rsidR="00823419" w:rsidRPr="0074289B" w:rsidRDefault="00823419" w:rsidP="000C3425"/>
        </w:tc>
      </w:tr>
      <w:tr w:rsidR="00823419" w:rsidRPr="0074289B" w14:paraId="037BDF37" w14:textId="77777777" w:rsidTr="00E93139">
        <w:tc>
          <w:tcPr>
            <w:tcW w:w="4077" w:type="dxa"/>
          </w:tcPr>
          <w:p w14:paraId="3870F177" w14:textId="77777777" w:rsidR="00823419" w:rsidRPr="0074289B" w:rsidRDefault="00823419" w:rsidP="000C3425">
            <w:r w:rsidRPr="0074289B">
              <w:t>*SizeX* 2000.0)</w:t>
            </w:r>
          </w:p>
        </w:tc>
        <w:tc>
          <w:tcPr>
            <w:tcW w:w="4992" w:type="dxa"/>
          </w:tcPr>
          <w:p w14:paraId="5FEC3360" w14:textId="77777777" w:rsidR="00823419" w:rsidRPr="0074289B" w:rsidRDefault="00823419" w:rsidP="000C3425"/>
        </w:tc>
      </w:tr>
      <w:tr w:rsidR="00823419" w:rsidRPr="0074289B" w14:paraId="36BB0097" w14:textId="77777777" w:rsidTr="00E93139">
        <w:tc>
          <w:tcPr>
            <w:tcW w:w="4077" w:type="dxa"/>
          </w:tcPr>
          <w:p w14:paraId="422F05B1" w14:textId="77777777" w:rsidR="00823419" w:rsidRPr="0074289B" w:rsidRDefault="00823419" w:rsidP="000C3425">
            <w:r w:rsidRPr="0074289B">
              <w:t>*SizeY* 1200.0)</w:t>
            </w:r>
          </w:p>
        </w:tc>
        <w:tc>
          <w:tcPr>
            <w:tcW w:w="4992" w:type="dxa"/>
          </w:tcPr>
          <w:p w14:paraId="20FA206F" w14:textId="77777777" w:rsidR="00823419" w:rsidRPr="0074289B" w:rsidRDefault="00823419" w:rsidP="000C3425"/>
        </w:tc>
      </w:tr>
      <w:tr w:rsidR="00823419" w:rsidRPr="0074289B" w14:paraId="06C04DCE" w14:textId="77777777" w:rsidTr="00E93139">
        <w:tc>
          <w:tcPr>
            <w:tcW w:w="4077" w:type="dxa"/>
          </w:tcPr>
          <w:p w14:paraId="3F127886" w14:textId="77777777" w:rsidR="00823419" w:rsidRPr="0074289B" w:rsidRDefault="00823419" w:rsidP="000C3425">
            <w:r w:rsidRPr="0074289B">
              <w:t>*SkipAbrasiveFlowChanges* 0)</w:t>
            </w:r>
          </w:p>
        </w:tc>
        <w:tc>
          <w:tcPr>
            <w:tcW w:w="4992" w:type="dxa"/>
          </w:tcPr>
          <w:p w14:paraId="42A67416" w14:textId="77777777" w:rsidR="00823419" w:rsidRPr="0074289B" w:rsidRDefault="00823419" w:rsidP="000C3425"/>
        </w:tc>
      </w:tr>
      <w:tr w:rsidR="00823419" w:rsidRPr="0074289B" w14:paraId="36F8AF82" w14:textId="77777777" w:rsidTr="00E93139">
        <w:tc>
          <w:tcPr>
            <w:tcW w:w="4077" w:type="dxa"/>
          </w:tcPr>
          <w:p w14:paraId="1A759B33" w14:textId="77777777" w:rsidR="00823419" w:rsidRPr="0074289B" w:rsidRDefault="00823419" w:rsidP="000C3425">
            <w:r w:rsidRPr="0074289B">
              <w:t>*SkipPressureChanges* 0)</w:t>
            </w:r>
          </w:p>
        </w:tc>
        <w:tc>
          <w:tcPr>
            <w:tcW w:w="4992" w:type="dxa"/>
          </w:tcPr>
          <w:p w14:paraId="2CCFB252" w14:textId="77777777" w:rsidR="00823419" w:rsidRPr="0074289B" w:rsidRDefault="00823419" w:rsidP="000C3425"/>
        </w:tc>
      </w:tr>
      <w:tr w:rsidR="00823419" w:rsidRPr="0074289B" w14:paraId="238C164F" w14:textId="77777777" w:rsidTr="00E93139">
        <w:tc>
          <w:tcPr>
            <w:tcW w:w="4077" w:type="dxa"/>
          </w:tcPr>
          <w:p w14:paraId="7D71DF25" w14:textId="77777777" w:rsidR="00823419" w:rsidRPr="0074289B" w:rsidRDefault="00823419" w:rsidP="000C3425">
            <w:r w:rsidRPr="0074289B">
              <w:t>*SkipPressureInit* 0)</w:t>
            </w:r>
          </w:p>
        </w:tc>
        <w:tc>
          <w:tcPr>
            <w:tcW w:w="4992" w:type="dxa"/>
          </w:tcPr>
          <w:p w14:paraId="148A953E" w14:textId="77777777" w:rsidR="00823419" w:rsidRPr="0074289B" w:rsidRDefault="00823419" w:rsidP="000C3425"/>
        </w:tc>
      </w:tr>
      <w:tr w:rsidR="00823419" w:rsidRPr="0074289B" w14:paraId="0E8D7F15" w14:textId="77777777" w:rsidTr="00E93139">
        <w:tc>
          <w:tcPr>
            <w:tcW w:w="4077" w:type="dxa"/>
          </w:tcPr>
          <w:p w14:paraId="5040A3AC" w14:textId="77777777" w:rsidR="00823419" w:rsidRPr="0074289B" w:rsidRDefault="00823419" w:rsidP="000C3425">
            <w:r w:rsidRPr="0074289B">
              <w:t>*SkipToolInit* 0)</w:t>
            </w:r>
          </w:p>
        </w:tc>
        <w:tc>
          <w:tcPr>
            <w:tcW w:w="4992" w:type="dxa"/>
          </w:tcPr>
          <w:p w14:paraId="5AD3E88E" w14:textId="77777777" w:rsidR="00823419" w:rsidRPr="0074289B" w:rsidRDefault="00823419" w:rsidP="000C3425"/>
        </w:tc>
      </w:tr>
      <w:tr w:rsidR="00823419" w:rsidRPr="0074289B" w14:paraId="534AFD54" w14:textId="77777777" w:rsidTr="00E93139">
        <w:tc>
          <w:tcPr>
            <w:tcW w:w="4077" w:type="dxa"/>
          </w:tcPr>
          <w:p w14:paraId="655106E4" w14:textId="77777777" w:rsidR="00823419" w:rsidRPr="0074289B" w:rsidRDefault="00823419" w:rsidP="000C3425">
            <w:r w:rsidRPr="0074289B">
              <w:t>*SpeedAcceleration* 300.0)</w:t>
            </w:r>
          </w:p>
        </w:tc>
        <w:tc>
          <w:tcPr>
            <w:tcW w:w="4992" w:type="dxa"/>
          </w:tcPr>
          <w:p w14:paraId="708256DB" w14:textId="77777777" w:rsidR="00823419" w:rsidRPr="0074289B" w:rsidRDefault="00823419" w:rsidP="000C3425"/>
        </w:tc>
      </w:tr>
      <w:tr w:rsidR="00823419" w:rsidRPr="0074289B" w14:paraId="7F9F3A6A" w14:textId="77777777" w:rsidTr="00E93139">
        <w:tc>
          <w:tcPr>
            <w:tcW w:w="4077" w:type="dxa"/>
          </w:tcPr>
          <w:p w14:paraId="7EE55D66" w14:textId="77777777" w:rsidR="00823419" w:rsidRPr="0074289B" w:rsidRDefault="00823419" w:rsidP="000C3425">
            <w:r w:rsidRPr="0074289B">
              <w:t>*SpeedMaxCutting* 4000.0)</w:t>
            </w:r>
          </w:p>
        </w:tc>
        <w:tc>
          <w:tcPr>
            <w:tcW w:w="4992" w:type="dxa"/>
          </w:tcPr>
          <w:p w14:paraId="403D02BF" w14:textId="77777777" w:rsidR="00823419" w:rsidRPr="0074289B" w:rsidRDefault="00823419" w:rsidP="000C3425"/>
        </w:tc>
      </w:tr>
      <w:tr w:rsidR="00823419" w:rsidRPr="0074289B" w14:paraId="61C05EF0" w14:textId="77777777" w:rsidTr="00E93139">
        <w:tc>
          <w:tcPr>
            <w:tcW w:w="4077" w:type="dxa"/>
          </w:tcPr>
          <w:p w14:paraId="1A90FD54" w14:textId="77777777" w:rsidR="00823419" w:rsidRPr="0074289B" w:rsidRDefault="00823419" w:rsidP="000C3425">
            <w:r w:rsidRPr="0074289B">
              <w:t>*SpeedMinCutting* 1.0)</w:t>
            </w:r>
          </w:p>
        </w:tc>
        <w:tc>
          <w:tcPr>
            <w:tcW w:w="4992" w:type="dxa"/>
          </w:tcPr>
          <w:p w14:paraId="47534D11" w14:textId="77777777" w:rsidR="00823419" w:rsidRPr="0074289B" w:rsidRDefault="00823419" w:rsidP="000C3425"/>
        </w:tc>
      </w:tr>
      <w:tr w:rsidR="00823419" w:rsidRPr="0074289B" w14:paraId="0629E67B" w14:textId="77777777" w:rsidTr="00E93139">
        <w:tc>
          <w:tcPr>
            <w:tcW w:w="4077" w:type="dxa"/>
          </w:tcPr>
          <w:p w14:paraId="2C070E41" w14:textId="77777777" w:rsidR="00823419" w:rsidRPr="0074289B" w:rsidRDefault="00823419" w:rsidP="000C3425">
            <w:r w:rsidRPr="0074289B">
              <w:t>*SpeedMode* 2); 0=No speed, 1=Fixed speed, 2=By CNC, 3=By machine</w:t>
            </w:r>
          </w:p>
        </w:tc>
        <w:tc>
          <w:tcPr>
            <w:tcW w:w="4992" w:type="dxa"/>
          </w:tcPr>
          <w:p w14:paraId="25BAB120" w14:textId="77777777" w:rsidR="00823419" w:rsidRPr="0074289B" w:rsidRDefault="00823419" w:rsidP="000C3425"/>
        </w:tc>
      </w:tr>
      <w:tr w:rsidR="00823419" w:rsidRPr="0074289B" w14:paraId="16CECF7C" w14:textId="77777777" w:rsidTr="00E93139">
        <w:tc>
          <w:tcPr>
            <w:tcW w:w="4077" w:type="dxa"/>
          </w:tcPr>
          <w:p w14:paraId="107BA599" w14:textId="77777777" w:rsidR="00823419" w:rsidRPr="0074289B" w:rsidRDefault="00823419" w:rsidP="000C3425">
            <w:r w:rsidRPr="0074289B">
              <w:t>*SpeedRapid* 20000.0)</w:t>
            </w:r>
          </w:p>
        </w:tc>
        <w:tc>
          <w:tcPr>
            <w:tcW w:w="4992" w:type="dxa"/>
          </w:tcPr>
          <w:p w14:paraId="728C98CC" w14:textId="77777777" w:rsidR="00823419" w:rsidRPr="0074289B" w:rsidRDefault="00823419" w:rsidP="000C3425"/>
        </w:tc>
      </w:tr>
      <w:tr w:rsidR="00823419" w:rsidRPr="0074289B" w14:paraId="39C74D27" w14:textId="77777777" w:rsidTr="00E93139">
        <w:tc>
          <w:tcPr>
            <w:tcW w:w="4077" w:type="dxa"/>
          </w:tcPr>
          <w:p w14:paraId="16FA87D0" w14:textId="77777777" w:rsidR="00823419" w:rsidRPr="0074289B" w:rsidRDefault="00823419" w:rsidP="000C3425">
            <w:r w:rsidRPr="0074289B">
              <w:t>*StandoffDistance* 0.0)</w:t>
            </w:r>
          </w:p>
        </w:tc>
        <w:tc>
          <w:tcPr>
            <w:tcW w:w="4992" w:type="dxa"/>
          </w:tcPr>
          <w:p w14:paraId="24390025" w14:textId="77777777" w:rsidR="00823419" w:rsidRPr="0074289B" w:rsidRDefault="00823419" w:rsidP="000C3425"/>
        </w:tc>
      </w:tr>
      <w:tr w:rsidR="00823419" w:rsidRPr="0074289B" w14:paraId="728D94B6" w14:textId="77777777" w:rsidTr="00E93139">
        <w:tc>
          <w:tcPr>
            <w:tcW w:w="4077" w:type="dxa"/>
          </w:tcPr>
          <w:p w14:paraId="2DE7B679" w14:textId="77777777" w:rsidR="00823419" w:rsidRPr="0074289B" w:rsidRDefault="00823419" w:rsidP="000C3425">
            <w:r w:rsidRPr="0074289B">
              <w:t>*StandoffStartAngle* 0.0)</w:t>
            </w:r>
          </w:p>
        </w:tc>
        <w:tc>
          <w:tcPr>
            <w:tcW w:w="4992" w:type="dxa"/>
          </w:tcPr>
          <w:p w14:paraId="2D50099D" w14:textId="77777777" w:rsidR="00823419" w:rsidRPr="0074289B" w:rsidRDefault="00823419" w:rsidP="000C3425"/>
        </w:tc>
      </w:tr>
      <w:tr w:rsidR="00823419" w:rsidRPr="0074289B" w14:paraId="00E79A6B" w14:textId="77777777" w:rsidTr="00E93139">
        <w:tc>
          <w:tcPr>
            <w:tcW w:w="4077" w:type="dxa"/>
          </w:tcPr>
          <w:p w14:paraId="3C8F11AA" w14:textId="77777777" w:rsidR="00823419" w:rsidRPr="0074289B" w:rsidRDefault="00823419" w:rsidP="000C3425">
            <w:r w:rsidRPr="0074289B">
              <w:t>*StopAfterFirstCut* 0)</w:t>
            </w:r>
          </w:p>
        </w:tc>
        <w:tc>
          <w:tcPr>
            <w:tcW w:w="4992" w:type="dxa"/>
          </w:tcPr>
          <w:p w14:paraId="57A570DC" w14:textId="77777777" w:rsidR="00823419" w:rsidRPr="0074289B" w:rsidRDefault="00823419" w:rsidP="000C3425"/>
        </w:tc>
      </w:tr>
      <w:tr w:rsidR="00823419" w:rsidRPr="0074289B" w14:paraId="0CDF3A96" w14:textId="77777777" w:rsidTr="00E93139">
        <w:tc>
          <w:tcPr>
            <w:tcW w:w="4077" w:type="dxa"/>
          </w:tcPr>
          <w:p w14:paraId="501B9CF6" w14:textId="77777777" w:rsidR="00823419" w:rsidRPr="0074289B" w:rsidRDefault="00823419" w:rsidP="000C3425">
            <w:r w:rsidRPr="0074289B">
              <w:t>*StopAfterFirstPart* 0)</w:t>
            </w:r>
          </w:p>
        </w:tc>
        <w:tc>
          <w:tcPr>
            <w:tcW w:w="4992" w:type="dxa"/>
          </w:tcPr>
          <w:p w14:paraId="4E617C02" w14:textId="77777777" w:rsidR="00823419" w:rsidRPr="0074289B" w:rsidRDefault="00823419" w:rsidP="000C3425"/>
        </w:tc>
      </w:tr>
      <w:tr w:rsidR="00823419" w:rsidRPr="0074289B" w14:paraId="50730621" w14:textId="77777777" w:rsidTr="00E93139">
        <w:tc>
          <w:tcPr>
            <w:tcW w:w="4077" w:type="dxa"/>
          </w:tcPr>
          <w:p w14:paraId="6AD74882" w14:textId="77777777" w:rsidR="00823419" w:rsidRPr="0074289B" w:rsidRDefault="00823419" w:rsidP="000C3425">
            <w:r w:rsidRPr="0074289B">
              <w:t>*SupressTrailingDots* T)</w:t>
            </w:r>
          </w:p>
        </w:tc>
        <w:tc>
          <w:tcPr>
            <w:tcW w:w="4992" w:type="dxa"/>
          </w:tcPr>
          <w:p w14:paraId="60059005" w14:textId="77777777" w:rsidR="00823419" w:rsidRPr="0074289B" w:rsidRDefault="00823419" w:rsidP="000C3425"/>
        </w:tc>
      </w:tr>
      <w:tr w:rsidR="00823419" w:rsidRPr="0074289B" w14:paraId="09B618F0" w14:textId="77777777" w:rsidTr="00E93139">
        <w:tc>
          <w:tcPr>
            <w:tcW w:w="4077" w:type="dxa"/>
          </w:tcPr>
          <w:p w14:paraId="67BEF28F" w14:textId="77777777" w:rsidR="00823419" w:rsidRPr="0074289B" w:rsidRDefault="00823419" w:rsidP="000C3425">
            <w:r w:rsidRPr="0074289B">
              <w:t>*SupressTrailingZeroes* T)</w:t>
            </w:r>
          </w:p>
        </w:tc>
        <w:tc>
          <w:tcPr>
            <w:tcW w:w="4992" w:type="dxa"/>
          </w:tcPr>
          <w:p w14:paraId="236C383C" w14:textId="77777777" w:rsidR="00823419" w:rsidRPr="0074289B" w:rsidRDefault="00823419" w:rsidP="000C3425"/>
        </w:tc>
      </w:tr>
      <w:tr w:rsidR="00823419" w:rsidRPr="0074289B" w14:paraId="5BF99458" w14:textId="77777777" w:rsidTr="00E93139">
        <w:tc>
          <w:tcPr>
            <w:tcW w:w="4077" w:type="dxa"/>
          </w:tcPr>
          <w:p w14:paraId="29E75913" w14:textId="77777777" w:rsidR="00823419" w:rsidRPr="0074289B" w:rsidRDefault="00823419" w:rsidP="000C3425">
            <w:r w:rsidRPr="0074289B">
              <w:t>*TabX* T)</w:t>
            </w:r>
          </w:p>
        </w:tc>
        <w:tc>
          <w:tcPr>
            <w:tcW w:w="4992" w:type="dxa"/>
          </w:tcPr>
          <w:p w14:paraId="2B50F5FC" w14:textId="77777777" w:rsidR="00823419" w:rsidRPr="0074289B" w:rsidRDefault="00823419" w:rsidP="000C3425"/>
        </w:tc>
      </w:tr>
      <w:tr w:rsidR="00823419" w:rsidRPr="0074289B" w14:paraId="1B71B05E" w14:textId="77777777" w:rsidTr="00E93139">
        <w:tc>
          <w:tcPr>
            <w:tcW w:w="4077" w:type="dxa"/>
          </w:tcPr>
          <w:p w14:paraId="10BCDEF8" w14:textId="77777777" w:rsidR="00823419" w:rsidRPr="0074289B" w:rsidRDefault="00823419" w:rsidP="000C3425">
            <w:r w:rsidRPr="0074289B">
              <w:t>*TabXSize* 50.0)</w:t>
            </w:r>
          </w:p>
        </w:tc>
        <w:tc>
          <w:tcPr>
            <w:tcW w:w="4992" w:type="dxa"/>
          </w:tcPr>
          <w:p w14:paraId="38C29242" w14:textId="77777777" w:rsidR="00823419" w:rsidRPr="0074289B" w:rsidRDefault="00823419" w:rsidP="000C3425"/>
        </w:tc>
      </w:tr>
      <w:tr w:rsidR="00823419" w:rsidRPr="0074289B" w14:paraId="38765B38" w14:textId="77777777" w:rsidTr="00E93139">
        <w:tc>
          <w:tcPr>
            <w:tcW w:w="4077" w:type="dxa"/>
          </w:tcPr>
          <w:p w14:paraId="7387B713" w14:textId="77777777" w:rsidR="00823419" w:rsidRPr="0074289B" w:rsidRDefault="00823419" w:rsidP="000C3425">
            <w:r w:rsidRPr="0074289B">
              <w:t>*TabY* nil)</w:t>
            </w:r>
          </w:p>
        </w:tc>
        <w:tc>
          <w:tcPr>
            <w:tcW w:w="4992" w:type="dxa"/>
          </w:tcPr>
          <w:p w14:paraId="38874532" w14:textId="77777777" w:rsidR="00823419" w:rsidRPr="0074289B" w:rsidRDefault="00823419" w:rsidP="000C3425"/>
        </w:tc>
      </w:tr>
      <w:tr w:rsidR="00823419" w:rsidRPr="0074289B" w14:paraId="2B7F6B50" w14:textId="77777777" w:rsidTr="00E93139">
        <w:tc>
          <w:tcPr>
            <w:tcW w:w="4077" w:type="dxa"/>
          </w:tcPr>
          <w:p w14:paraId="2F9634D5" w14:textId="77777777" w:rsidR="00823419" w:rsidRPr="0074289B" w:rsidRDefault="00823419" w:rsidP="000C3425">
            <w:r w:rsidRPr="0074289B">
              <w:t>*TabYSize* 50.0)</w:t>
            </w:r>
          </w:p>
        </w:tc>
        <w:tc>
          <w:tcPr>
            <w:tcW w:w="4992" w:type="dxa"/>
          </w:tcPr>
          <w:p w14:paraId="30759FC7" w14:textId="77777777" w:rsidR="00823419" w:rsidRPr="0074289B" w:rsidRDefault="00823419" w:rsidP="000C3425"/>
        </w:tc>
      </w:tr>
      <w:tr w:rsidR="00823419" w:rsidRPr="0074289B" w14:paraId="474EFCEC" w14:textId="77777777" w:rsidTr="00E93139">
        <w:tc>
          <w:tcPr>
            <w:tcW w:w="4077" w:type="dxa"/>
          </w:tcPr>
          <w:p w14:paraId="5244A39E" w14:textId="77777777" w:rsidR="00823419" w:rsidRPr="0074289B" w:rsidRDefault="00823419" w:rsidP="000C3425">
            <w:r w:rsidRPr="0074289B">
              <w:lastRenderedPageBreak/>
              <w:t>*TAC* 1)</w:t>
            </w:r>
          </w:p>
        </w:tc>
        <w:tc>
          <w:tcPr>
            <w:tcW w:w="4992" w:type="dxa"/>
          </w:tcPr>
          <w:p w14:paraId="2E45D026" w14:textId="77777777" w:rsidR="00823419" w:rsidRPr="0074289B" w:rsidRDefault="00823419" w:rsidP="000C3425"/>
        </w:tc>
      </w:tr>
      <w:tr w:rsidR="00823419" w:rsidRPr="0074289B" w14:paraId="45183AB0" w14:textId="77777777" w:rsidTr="00E93139">
        <w:tc>
          <w:tcPr>
            <w:tcW w:w="4077" w:type="dxa"/>
          </w:tcPr>
          <w:p w14:paraId="3C49CFA3" w14:textId="77777777" w:rsidR="00823419" w:rsidRPr="0074289B" w:rsidRDefault="00823419" w:rsidP="000C3425">
            <w:r w:rsidRPr="0074289B">
              <w:t>*TiltForwardMin* nil)</w:t>
            </w:r>
          </w:p>
        </w:tc>
        <w:tc>
          <w:tcPr>
            <w:tcW w:w="4992" w:type="dxa"/>
          </w:tcPr>
          <w:p w14:paraId="76AF7B40" w14:textId="77777777" w:rsidR="00823419" w:rsidRPr="0074289B" w:rsidRDefault="00823419" w:rsidP="000C3425"/>
        </w:tc>
      </w:tr>
      <w:tr w:rsidR="00823419" w:rsidRPr="0074289B" w14:paraId="7F0CDFCF" w14:textId="77777777" w:rsidTr="00E93139">
        <w:tc>
          <w:tcPr>
            <w:tcW w:w="4077" w:type="dxa"/>
          </w:tcPr>
          <w:p w14:paraId="4D905644" w14:textId="77777777" w:rsidR="00823419" w:rsidRPr="0074289B" w:rsidRDefault="00823419" w:rsidP="000C3425">
            <w:r w:rsidRPr="0074289B">
              <w:t>*ToolActiveByController* T)</w:t>
            </w:r>
          </w:p>
        </w:tc>
        <w:tc>
          <w:tcPr>
            <w:tcW w:w="4992" w:type="dxa"/>
          </w:tcPr>
          <w:p w14:paraId="354A50DC" w14:textId="77777777" w:rsidR="00823419" w:rsidRPr="0074289B" w:rsidRDefault="00823419" w:rsidP="000C3425"/>
        </w:tc>
      </w:tr>
      <w:tr w:rsidR="00823419" w:rsidRPr="0074289B" w14:paraId="43C6D723" w14:textId="77777777" w:rsidTr="00E93139">
        <w:tc>
          <w:tcPr>
            <w:tcW w:w="4077" w:type="dxa"/>
          </w:tcPr>
          <w:p w14:paraId="2BF30AE0" w14:textId="77777777" w:rsidR="00823419" w:rsidRPr="0074289B" w:rsidRDefault="00823419" w:rsidP="000C3425">
            <w:r w:rsidRPr="0074289B">
              <w:t>*ToolClosestDistance* nil)</w:t>
            </w:r>
          </w:p>
        </w:tc>
        <w:tc>
          <w:tcPr>
            <w:tcW w:w="4992" w:type="dxa"/>
          </w:tcPr>
          <w:p w14:paraId="25F504D3" w14:textId="77777777" w:rsidR="00823419" w:rsidRPr="0074289B" w:rsidRDefault="00823419" w:rsidP="000C3425"/>
        </w:tc>
      </w:tr>
      <w:tr w:rsidR="00823419" w:rsidRPr="0074289B" w14:paraId="39B70046" w14:textId="77777777" w:rsidTr="00E93139">
        <w:tc>
          <w:tcPr>
            <w:tcW w:w="4077" w:type="dxa"/>
          </w:tcPr>
          <w:p w14:paraId="3E38344E" w14:textId="77777777" w:rsidR="00823419" w:rsidRPr="0074289B" w:rsidRDefault="00823419" w:rsidP="000C3425">
            <w:r w:rsidRPr="0074289B">
              <w:t>*ToolDiameter* 0.762)</w:t>
            </w:r>
          </w:p>
        </w:tc>
        <w:tc>
          <w:tcPr>
            <w:tcW w:w="4992" w:type="dxa"/>
          </w:tcPr>
          <w:p w14:paraId="0D3B5EF8" w14:textId="77777777" w:rsidR="00823419" w:rsidRPr="0074289B" w:rsidRDefault="00823419" w:rsidP="000C3425"/>
        </w:tc>
      </w:tr>
      <w:tr w:rsidR="00823419" w:rsidRPr="0074289B" w14:paraId="29C29488" w14:textId="77777777" w:rsidTr="00E93139">
        <w:tc>
          <w:tcPr>
            <w:tcW w:w="4077" w:type="dxa"/>
          </w:tcPr>
          <w:p w14:paraId="3C924F67" w14:textId="77777777" w:rsidR="00823419" w:rsidRPr="0074289B" w:rsidRDefault="00823419" w:rsidP="000C3425">
            <w:r w:rsidRPr="0074289B">
              <w:t>*ToolDistanceByController* T)</w:t>
            </w:r>
          </w:p>
        </w:tc>
        <w:tc>
          <w:tcPr>
            <w:tcW w:w="4992" w:type="dxa"/>
          </w:tcPr>
          <w:p w14:paraId="53FCF151" w14:textId="77777777" w:rsidR="00823419" w:rsidRPr="0074289B" w:rsidRDefault="00823419" w:rsidP="000C3425"/>
        </w:tc>
      </w:tr>
      <w:tr w:rsidR="00823419" w:rsidRPr="0074289B" w14:paraId="0CE1FAB6" w14:textId="77777777" w:rsidTr="00E93139">
        <w:tc>
          <w:tcPr>
            <w:tcW w:w="4077" w:type="dxa"/>
          </w:tcPr>
          <w:p w14:paraId="28C8F2A9" w14:textId="77777777" w:rsidR="00823419" w:rsidRPr="0074289B" w:rsidRDefault="00823419" w:rsidP="000C3425">
            <w:r w:rsidRPr="0074289B">
              <w:t>*ToolFixDistance* 500.0)</w:t>
            </w:r>
          </w:p>
        </w:tc>
        <w:tc>
          <w:tcPr>
            <w:tcW w:w="4992" w:type="dxa"/>
          </w:tcPr>
          <w:p w14:paraId="4011FB49" w14:textId="77777777" w:rsidR="00823419" w:rsidRPr="0074289B" w:rsidRDefault="00823419" w:rsidP="000C3425"/>
        </w:tc>
      </w:tr>
      <w:tr w:rsidR="00823419" w:rsidRPr="0074289B" w14:paraId="33989E0C" w14:textId="77777777" w:rsidTr="00E93139">
        <w:tc>
          <w:tcPr>
            <w:tcW w:w="4077" w:type="dxa"/>
          </w:tcPr>
          <w:p w14:paraId="545BCDC4" w14:textId="77777777" w:rsidR="00823419" w:rsidRPr="0074289B" w:rsidRDefault="00823419" w:rsidP="000C3425">
            <w:r w:rsidRPr="0074289B">
              <w:t>*ToolMaxDistance* 1500.0)</w:t>
            </w:r>
          </w:p>
        </w:tc>
        <w:tc>
          <w:tcPr>
            <w:tcW w:w="4992" w:type="dxa"/>
          </w:tcPr>
          <w:p w14:paraId="60F1B423" w14:textId="77777777" w:rsidR="00823419" w:rsidRPr="0074289B" w:rsidRDefault="00823419" w:rsidP="000C3425"/>
        </w:tc>
      </w:tr>
      <w:tr w:rsidR="00823419" w:rsidRPr="0074289B" w14:paraId="0CC0A504" w14:textId="77777777" w:rsidTr="00E93139">
        <w:tc>
          <w:tcPr>
            <w:tcW w:w="4077" w:type="dxa"/>
          </w:tcPr>
          <w:p w14:paraId="00F40B74" w14:textId="77777777" w:rsidR="00823419" w:rsidRPr="0074289B" w:rsidRDefault="00823419" w:rsidP="000C3425">
            <w:r w:rsidRPr="0074289B">
              <w:t>*ToolMinDistance* 500.0)</w:t>
            </w:r>
          </w:p>
        </w:tc>
        <w:tc>
          <w:tcPr>
            <w:tcW w:w="4992" w:type="dxa"/>
          </w:tcPr>
          <w:p w14:paraId="2D68137E" w14:textId="77777777" w:rsidR="00823419" w:rsidRPr="0074289B" w:rsidRDefault="00823419" w:rsidP="000C3425"/>
        </w:tc>
      </w:tr>
      <w:tr w:rsidR="00823419" w:rsidRPr="0074289B" w14:paraId="0124956A" w14:textId="77777777" w:rsidTr="00E93139">
        <w:tc>
          <w:tcPr>
            <w:tcW w:w="4077" w:type="dxa"/>
          </w:tcPr>
          <w:p w14:paraId="55873A12" w14:textId="77777777" w:rsidR="00823419" w:rsidRPr="0074289B" w:rsidRDefault="00823419" w:rsidP="000C3425">
            <w:r w:rsidRPr="0074289B">
              <w:t>*ToolMovingSpeed* 30000.0)</w:t>
            </w:r>
          </w:p>
        </w:tc>
        <w:tc>
          <w:tcPr>
            <w:tcW w:w="4992" w:type="dxa"/>
          </w:tcPr>
          <w:p w14:paraId="3FCB9BCB" w14:textId="77777777" w:rsidR="00823419" w:rsidRPr="0074289B" w:rsidRDefault="00823419" w:rsidP="000C3425"/>
        </w:tc>
      </w:tr>
      <w:tr w:rsidR="00823419" w:rsidRPr="0074289B" w14:paraId="13E2D04D" w14:textId="77777777" w:rsidTr="00E93139">
        <w:tc>
          <w:tcPr>
            <w:tcW w:w="4077" w:type="dxa"/>
          </w:tcPr>
          <w:p w14:paraId="7384AEBD" w14:textId="77777777" w:rsidR="00823419" w:rsidRPr="0074289B" w:rsidRDefault="00823419" w:rsidP="000C3425">
            <w:r w:rsidRPr="0074289B">
              <w:t>*ToolOutsideDiameter* 7.4)</w:t>
            </w:r>
          </w:p>
        </w:tc>
        <w:tc>
          <w:tcPr>
            <w:tcW w:w="4992" w:type="dxa"/>
          </w:tcPr>
          <w:p w14:paraId="44308172" w14:textId="77777777" w:rsidR="00823419" w:rsidRPr="0074289B" w:rsidRDefault="00823419" w:rsidP="000C3425"/>
        </w:tc>
      </w:tr>
      <w:tr w:rsidR="00823419" w:rsidRPr="0074289B" w14:paraId="00D9EBE6" w14:textId="77777777" w:rsidTr="00E93139">
        <w:tc>
          <w:tcPr>
            <w:tcW w:w="4077" w:type="dxa"/>
          </w:tcPr>
          <w:p w14:paraId="7F5DE44C" w14:textId="77777777" w:rsidR="00823419" w:rsidRPr="0074289B" w:rsidRDefault="00823419" w:rsidP="000C3425">
            <w:r w:rsidRPr="0074289B">
              <w:t>*ToolPark* T)</w:t>
            </w:r>
          </w:p>
        </w:tc>
        <w:tc>
          <w:tcPr>
            <w:tcW w:w="4992" w:type="dxa"/>
          </w:tcPr>
          <w:p w14:paraId="500C3F01" w14:textId="77777777" w:rsidR="00823419" w:rsidRPr="0074289B" w:rsidRDefault="00823419" w:rsidP="000C3425"/>
        </w:tc>
      </w:tr>
      <w:tr w:rsidR="00823419" w:rsidRPr="0074289B" w14:paraId="465FAE9A" w14:textId="77777777" w:rsidTr="00E93139">
        <w:tc>
          <w:tcPr>
            <w:tcW w:w="4077" w:type="dxa"/>
          </w:tcPr>
          <w:p w14:paraId="433B8490" w14:textId="77777777" w:rsidR="00823419" w:rsidRPr="0074289B" w:rsidRDefault="00823419" w:rsidP="000C3425">
            <w:r w:rsidRPr="0074289B">
              <w:t>*ToolQuantity* 1)</w:t>
            </w:r>
          </w:p>
        </w:tc>
        <w:tc>
          <w:tcPr>
            <w:tcW w:w="4992" w:type="dxa"/>
          </w:tcPr>
          <w:p w14:paraId="5D595005" w14:textId="77777777" w:rsidR="00823419" w:rsidRPr="0074289B" w:rsidRDefault="00823419" w:rsidP="000C3425"/>
        </w:tc>
      </w:tr>
      <w:tr w:rsidR="00823419" w:rsidRPr="0074289B" w14:paraId="01BB7945" w14:textId="77777777" w:rsidTr="00E93139">
        <w:tc>
          <w:tcPr>
            <w:tcW w:w="4077" w:type="dxa"/>
          </w:tcPr>
          <w:p w14:paraId="5FBA1B2A" w14:textId="77777777" w:rsidR="00823419" w:rsidRPr="0074289B" w:rsidRDefault="00823419" w:rsidP="000C3425">
            <w:r w:rsidRPr="0074289B">
              <w:t>*Tube6AxisPrefere* 0)</w:t>
            </w:r>
          </w:p>
        </w:tc>
        <w:tc>
          <w:tcPr>
            <w:tcW w:w="4992" w:type="dxa"/>
          </w:tcPr>
          <w:p w14:paraId="01B11691" w14:textId="77777777" w:rsidR="00823419" w:rsidRPr="0074289B" w:rsidRDefault="00823419" w:rsidP="000C3425"/>
        </w:tc>
      </w:tr>
      <w:tr w:rsidR="00823419" w:rsidRPr="0074289B" w14:paraId="0816EE29" w14:textId="77777777" w:rsidTr="00E93139">
        <w:tc>
          <w:tcPr>
            <w:tcW w:w="4077" w:type="dxa"/>
          </w:tcPr>
          <w:p w14:paraId="1027EF37" w14:textId="77777777" w:rsidR="00823419" w:rsidRPr="0074289B" w:rsidRDefault="00823419" w:rsidP="000C3425">
            <w:r w:rsidRPr="0074289B">
              <w:t>*TubeAsLinear* nil)</w:t>
            </w:r>
          </w:p>
        </w:tc>
        <w:tc>
          <w:tcPr>
            <w:tcW w:w="4992" w:type="dxa"/>
          </w:tcPr>
          <w:p w14:paraId="6710BC5B" w14:textId="77777777" w:rsidR="00823419" w:rsidRPr="0074289B" w:rsidRDefault="00823419" w:rsidP="000C3425"/>
        </w:tc>
      </w:tr>
      <w:tr w:rsidR="00823419" w:rsidRPr="0074289B" w14:paraId="158E0686" w14:textId="77777777" w:rsidTr="00E93139">
        <w:tc>
          <w:tcPr>
            <w:tcW w:w="4077" w:type="dxa"/>
          </w:tcPr>
          <w:p w14:paraId="72BB48E6" w14:textId="77777777" w:rsidR="00823419" w:rsidRPr="0074289B" w:rsidRDefault="00823419" w:rsidP="000C3425">
            <w:r w:rsidRPr="0074289B">
              <w:t>*TubeDirection* 0)</w:t>
            </w:r>
          </w:p>
        </w:tc>
        <w:tc>
          <w:tcPr>
            <w:tcW w:w="4992" w:type="dxa"/>
          </w:tcPr>
          <w:p w14:paraId="15E88DA1" w14:textId="77777777" w:rsidR="00823419" w:rsidRPr="0074289B" w:rsidRDefault="00823419" w:rsidP="000C3425"/>
        </w:tc>
      </w:tr>
      <w:tr w:rsidR="00823419" w:rsidRPr="0074289B" w14:paraId="640682FC" w14:textId="77777777" w:rsidTr="00E93139">
        <w:tc>
          <w:tcPr>
            <w:tcW w:w="4077" w:type="dxa"/>
          </w:tcPr>
          <w:p w14:paraId="049CFC87" w14:textId="77777777" w:rsidR="00823419" w:rsidRPr="0074289B" w:rsidRDefault="00823419" w:rsidP="000C3425">
            <w:r w:rsidRPr="0074289B">
              <w:t>*TubeLap* 360.0)</w:t>
            </w:r>
          </w:p>
        </w:tc>
        <w:tc>
          <w:tcPr>
            <w:tcW w:w="4992" w:type="dxa"/>
          </w:tcPr>
          <w:p w14:paraId="15908337" w14:textId="77777777" w:rsidR="00823419" w:rsidRPr="0074289B" w:rsidRDefault="00823419" w:rsidP="000C3425"/>
        </w:tc>
      </w:tr>
      <w:tr w:rsidR="00823419" w:rsidRPr="0074289B" w14:paraId="68956F15" w14:textId="77777777" w:rsidTr="00E93139">
        <w:tc>
          <w:tcPr>
            <w:tcW w:w="4077" w:type="dxa"/>
          </w:tcPr>
          <w:p w14:paraId="68DBEB9D" w14:textId="77777777" w:rsidR="00823419" w:rsidRPr="0074289B" w:rsidRDefault="00823419" w:rsidP="000C3425">
            <w:r w:rsidRPr="0074289B">
              <w:t>*TubeReverseRotation* nil)</w:t>
            </w:r>
          </w:p>
        </w:tc>
        <w:tc>
          <w:tcPr>
            <w:tcW w:w="4992" w:type="dxa"/>
          </w:tcPr>
          <w:p w14:paraId="57EADFB8" w14:textId="77777777" w:rsidR="00823419" w:rsidRPr="0074289B" w:rsidRDefault="00823419" w:rsidP="000C3425"/>
        </w:tc>
      </w:tr>
      <w:tr w:rsidR="00823419" w:rsidRPr="0074289B" w14:paraId="4733A065" w14:textId="77777777" w:rsidTr="00E93139">
        <w:tc>
          <w:tcPr>
            <w:tcW w:w="4077" w:type="dxa"/>
          </w:tcPr>
          <w:p w14:paraId="47D35F48" w14:textId="77777777" w:rsidR="00823419" w:rsidRPr="0074289B" w:rsidRDefault="00823419" w:rsidP="000C3425">
            <w:r w:rsidRPr="0074289B">
              <w:t>*TubeRotateMode* 0)</w:t>
            </w:r>
          </w:p>
        </w:tc>
        <w:tc>
          <w:tcPr>
            <w:tcW w:w="4992" w:type="dxa"/>
          </w:tcPr>
          <w:p w14:paraId="12FB2127" w14:textId="77777777" w:rsidR="00823419" w:rsidRPr="0074289B" w:rsidRDefault="00823419" w:rsidP="000C3425"/>
        </w:tc>
      </w:tr>
      <w:tr w:rsidR="00823419" w:rsidRPr="0074289B" w14:paraId="6E6E1F19" w14:textId="77777777" w:rsidTr="00E93139">
        <w:tc>
          <w:tcPr>
            <w:tcW w:w="4077" w:type="dxa"/>
          </w:tcPr>
          <w:p w14:paraId="229D2A9E" w14:textId="77777777" w:rsidR="00823419" w:rsidRPr="0074289B" w:rsidRDefault="00823419" w:rsidP="000C3425">
            <w:r w:rsidRPr="0074289B">
              <w:t>*TubeVHeight* 60.0)</w:t>
            </w:r>
          </w:p>
        </w:tc>
        <w:tc>
          <w:tcPr>
            <w:tcW w:w="4992" w:type="dxa"/>
          </w:tcPr>
          <w:p w14:paraId="0278C6C5" w14:textId="77777777" w:rsidR="00823419" w:rsidRPr="0074289B" w:rsidRDefault="00823419" w:rsidP="000C3425"/>
        </w:tc>
      </w:tr>
      <w:tr w:rsidR="00823419" w:rsidRPr="0074289B" w14:paraId="64C1B97D" w14:textId="77777777" w:rsidTr="00E93139">
        <w:tc>
          <w:tcPr>
            <w:tcW w:w="4077" w:type="dxa"/>
          </w:tcPr>
          <w:p w14:paraId="11ABF062" w14:textId="77777777" w:rsidR="00823419" w:rsidRPr="0074289B" w:rsidRDefault="00823419" w:rsidP="000C3425">
            <w:r w:rsidRPr="0074289B">
              <w:t>*UseClamps* nil)</w:t>
            </w:r>
          </w:p>
        </w:tc>
        <w:tc>
          <w:tcPr>
            <w:tcW w:w="4992" w:type="dxa"/>
          </w:tcPr>
          <w:p w14:paraId="0C31922F" w14:textId="77777777" w:rsidR="00823419" w:rsidRPr="0074289B" w:rsidRDefault="00823419" w:rsidP="000C3425"/>
        </w:tc>
      </w:tr>
      <w:tr w:rsidR="00823419" w:rsidRPr="0074289B" w14:paraId="03F0559A" w14:textId="77777777" w:rsidTr="00E93139">
        <w:tc>
          <w:tcPr>
            <w:tcW w:w="4077" w:type="dxa"/>
          </w:tcPr>
          <w:p w14:paraId="76F5D4E3" w14:textId="77777777" w:rsidR="00823419" w:rsidRPr="0074289B" w:rsidRDefault="00823419" w:rsidP="000C3425">
            <w:r w:rsidRPr="0074289B">
              <w:t>*UseLineNumbers* nil)</w:t>
            </w:r>
          </w:p>
        </w:tc>
        <w:tc>
          <w:tcPr>
            <w:tcW w:w="4992" w:type="dxa"/>
          </w:tcPr>
          <w:p w14:paraId="4FF4F88F" w14:textId="77777777" w:rsidR="00823419" w:rsidRPr="0074289B" w:rsidRDefault="00823419" w:rsidP="000C3425"/>
        </w:tc>
      </w:tr>
      <w:tr w:rsidR="00823419" w:rsidRPr="0074289B" w14:paraId="5FA84EF8" w14:textId="77777777" w:rsidTr="00E93139">
        <w:tc>
          <w:tcPr>
            <w:tcW w:w="4077" w:type="dxa"/>
          </w:tcPr>
          <w:p w14:paraId="3610ABA5" w14:textId="77777777" w:rsidR="00823419" w:rsidRPr="0074289B" w:rsidRDefault="00823419" w:rsidP="000C3425">
            <w:r w:rsidRPr="0074289B">
              <w:t>*VacuumAssist* nil)</w:t>
            </w:r>
          </w:p>
        </w:tc>
        <w:tc>
          <w:tcPr>
            <w:tcW w:w="4992" w:type="dxa"/>
          </w:tcPr>
          <w:p w14:paraId="3895A359" w14:textId="77777777" w:rsidR="00823419" w:rsidRPr="0074289B" w:rsidRDefault="00823419" w:rsidP="000C3425"/>
        </w:tc>
      </w:tr>
      <w:tr w:rsidR="00823419" w:rsidRPr="0074289B" w14:paraId="350C6DF8" w14:textId="77777777" w:rsidTr="00E93139">
        <w:tc>
          <w:tcPr>
            <w:tcW w:w="4077" w:type="dxa"/>
          </w:tcPr>
          <w:p w14:paraId="56EA5E6D" w14:textId="77777777" w:rsidR="00823419" w:rsidRPr="0074289B" w:rsidRDefault="00823419" w:rsidP="000C3425">
            <w:r w:rsidRPr="0074289B">
              <w:t>*VacuumOnDelay* 0.0)</w:t>
            </w:r>
          </w:p>
        </w:tc>
        <w:tc>
          <w:tcPr>
            <w:tcW w:w="4992" w:type="dxa"/>
          </w:tcPr>
          <w:p w14:paraId="78356FBC" w14:textId="77777777" w:rsidR="00823419" w:rsidRPr="0074289B" w:rsidRDefault="00823419" w:rsidP="000C3425"/>
        </w:tc>
      </w:tr>
      <w:tr w:rsidR="00823419" w:rsidRPr="0074289B" w14:paraId="240CD38C" w14:textId="77777777" w:rsidTr="00E93139">
        <w:tc>
          <w:tcPr>
            <w:tcW w:w="4077" w:type="dxa"/>
          </w:tcPr>
          <w:p w14:paraId="38E38183" w14:textId="77777777" w:rsidR="00823419" w:rsidRPr="0074289B" w:rsidRDefault="00823419" w:rsidP="000C3425">
            <w:r w:rsidRPr="0074289B">
              <w:t>*VectorizingAcc* 0.02)</w:t>
            </w:r>
          </w:p>
        </w:tc>
        <w:tc>
          <w:tcPr>
            <w:tcW w:w="4992" w:type="dxa"/>
          </w:tcPr>
          <w:p w14:paraId="0AEC3DD5" w14:textId="77777777" w:rsidR="00823419" w:rsidRPr="0074289B" w:rsidRDefault="00823419" w:rsidP="000C3425"/>
        </w:tc>
      </w:tr>
      <w:tr w:rsidR="00823419" w:rsidRPr="0074289B" w14:paraId="06921A83" w14:textId="77777777" w:rsidTr="00E93139">
        <w:tc>
          <w:tcPr>
            <w:tcW w:w="4077" w:type="dxa"/>
          </w:tcPr>
          <w:p w14:paraId="1B1C5A0F" w14:textId="77777777" w:rsidR="00823419" w:rsidRPr="0074289B" w:rsidRDefault="00823419" w:rsidP="000C3425">
            <w:r w:rsidRPr="0074289B">
              <w:t>*ViewOutputFile* 2)</w:t>
            </w:r>
          </w:p>
        </w:tc>
        <w:tc>
          <w:tcPr>
            <w:tcW w:w="4992" w:type="dxa"/>
          </w:tcPr>
          <w:p w14:paraId="29B7ADC5" w14:textId="77777777" w:rsidR="00823419" w:rsidRPr="0074289B" w:rsidRDefault="00823419" w:rsidP="000C3425"/>
        </w:tc>
      </w:tr>
      <w:tr w:rsidR="00823419" w:rsidRPr="0074289B" w14:paraId="6CE094BA" w14:textId="77777777" w:rsidTr="00E93139">
        <w:tc>
          <w:tcPr>
            <w:tcW w:w="4077" w:type="dxa"/>
          </w:tcPr>
          <w:p w14:paraId="2E0FD30E" w14:textId="77777777" w:rsidR="00823419" w:rsidRPr="0074289B" w:rsidRDefault="00823419" w:rsidP="000C3425">
            <w:r w:rsidRPr="0074289B">
              <w:t>*VOC* 1)</w:t>
            </w:r>
          </w:p>
        </w:tc>
        <w:tc>
          <w:tcPr>
            <w:tcW w:w="4992" w:type="dxa"/>
          </w:tcPr>
          <w:p w14:paraId="30209428" w14:textId="77777777" w:rsidR="00823419" w:rsidRPr="0074289B" w:rsidRDefault="00823419" w:rsidP="000C3425"/>
        </w:tc>
      </w:tr>
      <w:tr w:rsidR="00823419" w:rsidRPr="0074289B" w14:paraId="769F8CD8" w14:textId="77777777" w:rsidTr="00E93139">
        <w:tc>
          <w:tcPr>
            <w:tcW w:w="4077" w:type="dxa"/>
          </w:tcPr>
          <w:p w14:paraId="7EB6875F" w14:textId="77777777" w:rsidR="00823419" w:rsidRPr="0074289B" w:rsidRDefault="00823419" w:rsidP="000C3425">
            <w:r w:rsidRPr="0074289B">
              <w:t>*WaterDelayAfterCutting* 0.0)</w:t>
            </w:r>
          </w:p>
        </w:tc>
        <w:tc>
          <w:tcPr>
            <w:tcW w:w="4992" w:type="dxa"/>
          </w:tcPr>
          <w:p w14:paraId="3B74459E" w14:textId="77777777" w:rsidR="00823419" w:rsidRPr="0074289B" w:rsidRDefault="00823419" w:rsidP="000C3425"/>
        </w:tc>
      </w:tr>
      <w:tr w:rsidR="00823419" w:rsidRPr="0074289B" w14:paraId="3737FDB7" w14:textId="77777777" w:rsidTr="00E93139">
        <w:tc>
          <w:tcPr>
            <w:tcW w:w="4077" w:type="dxa"/>
          </w:tcPr>
          <w:p w14:paraId="61EB417D" w14:textId="77777777" w:rsidR="00823419" w:rsidRPr="0074289B" w:rsidRDefault="00823419" w:rsidP="000C3425">
            <w:r w:rsidRPr="0074289B">
              <w:t>*WaterDelayAfterPiercing* 0.0)</w:t>
            </w:r>
          </w:p>
        </w:tc>
        <w:tc>
          <w:tcPr>
            <w:tcW w:w="4992" w:type="dxa"/>
          </w:tcPr>
          <w:p w14:paraId="193C3E8A" w14:textId="77777777" w:rsidR="00823419" w:rsidRPr="0074289B" w:rsidRDefault="00823419" w:rsidP="000C3425"/>
        </w:tc>
      </w:tr>
      <w:tr w:rsidR="00823419" w:rsidRPr="0074289B" w14:paraId="19BB0D77" w14:textId="77777777" w:rsidTr="00E93139">
        <w:tc>
          <w:tcPr>
            <w:tcW w:w="4077" w:type="dxa"/>
          </w:tcPr>
          <w:p w14:paraId="7A0D1730" w14:textId="77777777" w:rsidR="00823419" w:rsidRPr="0074289B" w:rsidRDefault="00823419" w:rsidP="000C3425">
            <w:r w:rsidRPr="0074289B">
              <w:t>*WaterDelayExtra* 0.0)</w:t>
            </w:r>
          </w:p>
        </w:tc>
        <w:tc>
          <w:tcPr>
            <w:tcW w:w="4992" w:type="dxa"/>
          </w:tcPr>
          <w:p w14:paraId="633F981A" w14:textId="77777777" w:rsidR="00823419" w:rsidRPr="0074289B" w:rsidRDefault="00823419" w:rsidP="000C3425"/>
        </w:tc>
      </w:tr>
      <w:tr w:rsidR="00823419" w:rsidRPr="0074289B" w14:paraId="756CD40B" w14:textId="77777777" w:rsidTr="00E93139">
        <w:tc>
          <w:tcPr>
            <w:tcW w:w="4077" w:type="dxa"/>
          </w:tcPr>
          <w:p w14:paraId="380056E9" w14:textId="77777777" w:rsidR="00823419" w:rsidRPr="0074289B" w:rsidRDefault="00823419" w:rsidP="000C3425">
            <w:r w:rsidRPr="0074289B">
              <w:t>*WaterHighSpeed* 100)</w:t>
            </w:r>
          </w:p>
        </w:tc>
        <w:tc>
          <w:tcPr>
            <w:tcW w:w="4992" w:type="dxa"/>
          </w:tcPr>
          <w:p w14:paraId="001309D5" w14:textId="77777777" w:rsidR="00823419" w:rsidRPr="0074289B" w:rsidRDefault="00823419" w:rsidP="000C3425"/>
        </w:tc>
      </w:tr>
      <w:tr w:rsidR="00823419" w:rsidRPr="0074289B" w14:paraId="0EF9B481" w14:textId="77777777" w:rsidTr="00E93139">
        <w:tc>
          <w:tcPr>
            <w:tcW w:w="4077" w:type="dxa"/>
          </w:tcPr>
          <w:p w14:paraId="6B0F9584" w14:textId="77777777" w:rsidR="00823419" w:rsidRPr="0074289B" w:rsidRDefault="00823419" w:rsidP="000C3425">
            <w:r w:rsidRPr="0074289B">
              <w:t>*WaterLowSpeed* 100)</w:t>
            </w:r>
          </w:p>
        </w:tc>
        <w:tc>
          <w:tcPr>
            <w:tcW w:w="4992" w:type="dxa"/>
          </w:tcPr>
          <w:p w14:paraId="4FE7E99B" w14:textId="77777777" w:rsidR="00823419" w:rsidRPr="0074289B" w:rsidRDefault="00823419" w:rsidP="000C3425"/>
        </w:tc>
      </w:tr>
      <w:tr w:rsidR="00823419" w:rsidRPr="0074289B" w14:paraId="4F8A1CC5" w14:textId="77777777" w:rsidTr="00E93139">
        <w:tc>
          <w:tcPr>
            <w:tcW w:w="4077" w:type="dxa"/>
          </w:tcPr>
          <w:p w14:paraId="1C8E807F" w14:textId="77777777" w:rsidR="00823419" w:rsidRPr="0074289B" w:rsidRDefault="00823419" w:rsidP="000C3425">
            <w:r w:rsidRPr="0074289B">
              <w:t>*WaterMachineCost* 100.0)</w:t>
            </w:r>
          </w:p>
        </w:tc>
        <w:tc>
          <w:tcPr>
            <w:tcW w:w="4992" w:type="dxa"/>
          </w:tcPr>
          <w:p w14:paraId="21E4547E" w14:textId="77777777" w:rsidR="00823419" w:rsidRPr="0074289B" w:rsidRDefault="00823419" w:rsidP="000C3425"/>
        </w:tc>
      </w:tr>
      <w:tr w:rsidR="00823419" w:rsidRPr="0074289B" w14:paraId="325C7362" w14:textId="77777777" w:rsidTr="00E93139">
        <w:tc>
          <w:tcPr>
            <w:tcW w:w="4077" w:type="dxa"/>
          </w:tcPr>
          <w:p w14:paraId="007E97D9" w14:textId="77777777" w:rsidR="00823419" w:rsidRPr="0074289B" w:rsidRDefault="00823419" w:rsidP="000C3425">
            <w:r w:rsidRPr="0074289B">
              <w:t>*WaterMaxPumpPressure* 6000.0)</w:t>
            </w:r>
          </w:p>
        </w:tc>
        <w:tc>
          <w:tcPr>
            <w:tcW w:w="4992" w:type="dxa"/>
          </w:tcPr>
          <w:p w14:paraId="139410FD" w14:textId="77777777" w:rsidR="00823419" w:rsidRPr="0074289B" w:rsidRDefault="00823419" w:rsidP="000C3425"/>
        </w:tc>
      </w:tr>
      <w:tr w:rsidR="00823419" w:rsidRPr="0074289B" w14:paraId="7B1B44F8" w14:textId="77777777" w:rsidTr="00E93139">
        <w:tc>
          <w:tcPr>
            <w:tcW w:w="4077" w:type="dxa"/>
          </w:tcPr>
          <w:p w14:paraId="1FC341CB" w14:textId="77777777" w:rsidR="00823419" w:rsidRPr="0074289B" w:rsidRDefault="00823419" w:rsidP="000C3425">
            <w:r w:rsidRPr="0074289B">
              <w:t>*WaterPressure* 4100.0)</w:t>
            </w:r>
          </w:p>
        </w:tc>
        <w:tc>
          <w:tcPr>
            <w:tcW w:w="4992" w:type="dxa"/>
          </w:tcPr>
          <w:p w14:paraId="20BFDA02" w14:textId="77777777" w:rsidR="00823419" w:rsidRPr="0074289B" w:rsidRDefault="00823419" w:rsidP="000C3425"/>
        </w:tc>
      </w:tr>
      <w:tr w:rsidR="00823419" w:rsidRPr="0074289B" w14:paraId="47FAA137" w14:textId="77777777" w:rsidTr="00E93139">
        <w:tc>
          <w:tcPr>
            <w:tcW w:w="4077" w:type="dxa"/>
          </w:tcPr>
          <w:p w14:paraId="6031D62A" w14:textId="77777777" w:rsidR="00823419" w:rsidRPr="0074289B" w:rsidRDefault="00823419" w:rsidP="000C3425">
            <w:r w:rsidRPr="0074289B">
              <w:t>*WaterPumpOnOffCNC* nil)</w:t>
            </w:r>
          </w:p>
        </w:tc>
        <w:tc>
          <w:tcPr>
            <w:tcW w:w="4992" w:type="dxa"/>
          </w:tcPr>
          <w:p w14:paraId="72F1F96C" w14:textId="77777777" w:rsidR="00823419" w:rsidRPr="0074289B" w:rsidRDefault="00823419" w:rsidP="000C3425"/>
        </w:tc>
      </w:tr>
      <w:tr w:rsidR="00823419" w:rsidRPr="0074289B" w14:paraId="49087938" w14:textId="77777777" w:rsidTr="00E93139">
        <w:tc>
          <w:tcPr>
            <w:tcW w:w="4077" w:type="dxa"/>
          </w:tcPr>
          <w:p w14:paraId="750793EB" w14:textId="77777777" w:rsidR="00823419" w:rsidRPr="0074289B" w:rsidRDefault="00823419" w:rsidP="000C3425">
            <w:r w:rsidRPr="0074289B">
              <w:t>*WaterToolDiameter* 0.2)</w:t>
            </w:r>
          </w:p>
        </w:tc>
        <w:tc>
          <w:tcPr>
            <w:tcW w:w="4992" w:type="dxa"/>
          </w:tcPr>
          <w:p w14:paraId="3EC28F83" w14:textId="77777777" w:rsidR="00823419" w:rsidRPr="0074289B" w:rsidRDefault="00823419" w:rsidP="000C3425"/>
        </w:tc>
      </w:tr>
      <w:tr w:rsidR="00823419" w:rsidRPr="0074289B" w14:paraId="613470F2" w14:textId="77777777" w:rsidTr="00E93139">
        <w:tc>
          <w:tcPr>
            <w:tcW w:w="4077" w:type="dxa"/>
          </w:tcPr>
          <w:p w14:paraId="651F3102" w14:textId="77777777" w:rsidR="00823419" w:rsidRPr="0074289B" w:rsidRDefault="00823419" w:rsidP="000C3425">
            <w:r w:rsidRPr="0074289B">
              <w:t xml:space="preserve"> *ZAcceleration* 250.0)</w:t>
            </w:r>
          </w:p>
        </w:tc>
        <w:tc>
          <w:tcPr>
            <w:tcW w:w="4992" w:type="dxa"/>
          </w:tcPr>
          <w:p w14:paraId="78A8077E" w14:textId="77777777" w:rsidR="00823419" w:rsidRPr="0074289B" w:rsidRDefault="00823419" w:rsidP="000C3425"/>
        </w:tc>
      </w:tr>
      <w:tr w:rsidR="00823419" w:rsidRPr="0074289B" w14:paraId="6A31473A" w14:textId="77777777" w:rsidTr="00E93139">
        <w:tc>
          <w:tcPr>
            <w:tcW w:w="4077" w:type="dxa"/>
          </w:tcPr>
          <w:p w14:paraId="33DDDDA4" w14:textId="77777777" w:rsidR="00823419" w:rsidRPr="0074289B" w:rsidRDefault="00823419" w:rsidP="000C3425">
            <w:r w:rsidRPr="0074289B">
              <w:t>*ZAutoDist* 20.0)</w:t>
            </w:r>
          </w:p>
        </w:tc>
        <w:tc>
          <w:tcPr>
            <w:tcW w:w="4992" w:type="dxa"/>
          </w:tcPr>
          <w:p w14:paraId="618C9B5E" w14:textId="77777777" w:rsidR="00823419" w:rsidRPr="0074289B" w:rsidRDefault="00823419" w:rsidP="000C3425"/>
        </w:tc>
      </w:tr>
      <w:tr w:rsidR="00823419" w:rsidRPr="0074289B" w14:paraId="13AA94EC" w14:textId="77777777" w:rsidTr="00E93139">
        <w:tc>
          <w:tcPr>
            <w:tcW w:w="4077" w:type="dxa"/>
          </w:tcPr>
          <w:p w14:paraId="7F86735A" w14:textId="77777777" w:rsidR="00823419" w:rsidRPr="0074289B" w:rsidRDefault="00823419" w:rsidP="000C3425">
            <w:r w:rsidRPr="0074289B">
              <w:t>*ZAxisOption* 2)</w:t>
            </w:r>
          </w:p>
        </w:tc>
        <w:tc>
          <w:tcPr>
            <w:tcW w:w="4992" w:type="dxa"/>
          </w:tcPr>
          <w:p w14:paraId="64044A7D" w14:textId="77777777" w:rsidR="00823419" w:rsidRPr="0074289B" w:rsidRDefault="00823419" w:rsidP="000C3425"/>
        </w:tc>
      </w:tr>
      <w:tr w:rsidR="00823419" w:rsidRPr="0074289B" w14:paraId="4977A025" w14:textId="77777777" w:rsidTr="00E93139">
        <w:tc>
          <w:tcPr>
            <w:tcW w:w="4077" w:type="dxa"/>
          </w:tcPr>
          <w:p w14:paraId="121FF0B6" w14:textId="77777777" w:rsidR="00823419" w:rsidRPr="0074289B" w:rsidRDefault="00823419" w:rsidP="000C3425">
            <w:r w:rsidRPr="0074289B">
              <w:t>*ZAxisType* 2)</w:t>
            </w:r>
          </w:p>
        </w:tc>
        <w:tc>
          <w:tcPr>
            <w:tcW w:w="4992" w:type="dxa"/>
          </w:tcPr>
          <w:p w14:paraId="6E623AD3" w14:textId="77777777" w:rsidR="00823419" w:rsidRPr="0074289B" w:rsidRDefault="00823419" w:rsidP="000C3425"/>
        </w:tc>
      </w:tr>
      <w:tr w:rsidR="00823419" w:rsidRPr="0074289B" w14:paraId="70B5EAA8" w14:textId="77777777" w:rsidTr="00E93139">
        <w:tc>
          <w:tcPr>
            <w:tcW w:w="4077" w:type="dxa"/>
          </w:tcPr>
          <w:p w14:paraId="0D479013" w14:textId="77777777" w:rsidR="00823419" w:rsidRPr="0074289B" w:rsidRDefault="00823419" w:rsidP="000C3425">
            <w:r w:rsidRPr="0074289B">
              <w:t>*Zbase* 0)</w:t>
            </w:r>
          </w:p>
        </w:tc>
        <w:tc>
          <w:tcPr>
            <w:tcW w:w="4992" w:type="dxa"/>
          </w:tcPr>
          <w:p w14:paraId="0D6EDA35" w14:textId="77777777" w:rsidR="00823419" w:rsidRPr="0074289B" w:rsidRDefault="00823419" w:rsidP="000C3425"/>
        </w:tc>
      </w:tr>
      <w:tr w:rsidR="00823419" w:rsidRPr="0074289B" w14:paraId="46E8DB30" w14:textId="77777777" w:rsidTr="00E93139">
        <w:tc>
          <w:tcPr>
            <w:tcW w:w="4077" w:type="dxa"/>
          </w:tcPr>
          <w:p w14:paraId="0DF83335" w14:textId="77777777" w:rsidR="00823419" w:rsidRPr="0074289B" w:rsidRDefault="00823419" w:rsidP="000C3425">
            <w:r w:rsidRPr="0074289B">
              <w:t>*ZFixed* nil)</w:t>
            </w:r>
          </w:p>
        </w:tc>
        <w:tc>
          <w:tcPr>
            <w:tcW w:w="4992" w:type="dxa"/>
          </w:tcPr>
          <w:p w14:paraId="05D13B9E" w14:textId="77777777" w:rsidR="00823419" w:rsidRPr="0074289B" w:rsidRDefault="00823419" w:rsidP="000C3425"/>
        </w:tc>
      </w:tr>
      <w:tr w:rsidR="00823419" w:rsidRPr="0074289B" w14:paraId="62C39997" w14:textId="77777777" w:rsidTr="00E93139">
        <w:tc>
          <w:tcPr>
            <w:tcW w:w="4077" w:type="dxa"/>
          </w:tcPr>
          <w:p w14:paraId="6E2DA284" w14:textId="77777777" w:rsidR="00823419" w:rsidRPr="0074289B" w:rsidRDefault="00823419" w:rsidP="000C3425">
            <w:r w:rsidRPr="0074289B">
              <w:t>*ZMaxMovement* 300.0)</w:t>
            </w:r>
          </w:p>
        </w:tc>
        <w:tc>
          <w:tcPr>
            <w:tcW w:w="4992" w:type="dxa"/>
          </w:tcPr>
          <w:p w14:paraId="67C0993D" w14:textId="77777777" w:rsidR="00823419" w:rsidRPr="0074289B" w:rsidRDefault="00823419" w:rsidP="000C3425"/>
        </w:tc>
      </w:tr>
      <w:tr w:rsidR="00823419" w:rsidRPr="0074289B" w14:paraId="5A12AC71" w14:textId="77777777" w:rsidTr="00E93139">
        <w:tc>
          <w:tcPr>
            <w:tcW w:w="4077" w:type="dxa"/>
          </w:tcPr>
          <w:p w14:paraId="04E82D4C" w14:textId="77777777" w:rsidR="00823419" w:rsidRPr="0074289B" w:rsidRDefault="00823419" w:rsidP="000C3425">
            <w:r w:rsidRPr="0074289B">
              <w:t>*ZMaxMovement5x* 100.0)</w:t>
            </w:r>
          </w:p>
        </w:tc>
        <w:tc>
          <w:tcPr>
            <w:tcW w:w="4992" w:type="dxa"/>
          </w:tcPr>
          <w:p w14:paraId="5A1E5E40" w14:textId="77777777" w:rsidR="00823419" w:rsidRPr="0074289B" w:rsidRDefault="00823419" w:rsidP="000C3425"/>
        </w:tc>
      </w:tr>
      <w:tr w:rsidR="00823419" w:rsidRPr="0074289B" w14:paraId="667E70D6" w14:textId="77777777" w:rsidTr="00E93139">
        <w:tc>
          <w:tcPr>
            <w:tcW w:w="4077" w:type="dxa"/>
          </w:tcPr>
          <w:p w14:paraId="196E5A2C" w14:textId="77777777" w:rsidR="00823419" w:rsidRPr="0074289B" w:rsidRDefault="00823419" w:rsidP="000C3425">
            <w:r w:rsidRPr="0074289B">
              <w:t>*ZMeasure* nil)</w:t>
            </w:r>
          </w:p>
        </w:tc>
        <w:tc>
          <w:tcPr>
            <w:tcW w:w="4992" w:type="dxa"/>
          </w:tcPr>
          <w:p w14:paraId="39860BC6" w14:textId="77777777" w:rsidR="00823419" w:rsidRPr="0074289B" w:rsidRDefault="00823419" w:rsidP="000C3425"/>
        </w:tc>
      </w:tr>
      <w:tr w:rsidR="00823419" w:rsidRPr="0074289B" w14:paraId="6B736582" w14:textId="77777777" w:rsidTr="00E93139">
        <w:tc>
          <w:tcPr>
            <w:tcW w:w="4077" w:type="dxa"/>
          </w:tcPr>
          <w:p w14:paraId="1BBBADA4" w14:textId="77777777" w:rsidR="00823419" w:rsidRPr="0074289B" w:rsidRDefault="00823419" w:rsidP="000C3425">
            <w:r w:rsidRPr="0074289B">
              <w:t>*ZMeasureDist* 0.0)</w:t>
            </w:r>
          </w:p>
        </w:tc>
        <w:tc>
          <w:tcPr>
            <w:tcW w:w="4992" w:type="dxa"/>
          </w:tcPr>
          <w:p w14:paraId="0A0135A3" w14:textId="77777777" w:rsidR="00823419" w:rsidRPr="0074289B" w:rsidRDefault="00823419" w:rsidP="000C3425"/>
        </w:tc>
      </w:tr>
      <w:tr w:rsidR="00823419" w:rsidRPr="0074289B" w14:paraId="0CDA4646" w14:textId="77777777" w:rsidTr="00E93139">
        <w:tc>
          <w:tcPr>
            <w:tcW w:w="4077" w:type="dxa"/>
          </w:tcPr>
          <w:p w14:paraId="450A2E61" w14:textId="77777777" w:rsidR="00823419" w:rsidRPr="0074289B" w:rsidRDefault="00823419" w:rsidP="000C3425">
            <w:r w:rsidRPr="0074289B">
              <w:lastRenderedPageBreak/>
              <w:t>*ZMeasureDistBevel* 100.0)</w:t>
            </w:r>
          </w:p>
        </w:tc>
        <w:tc>
          <w:tcPr>
            <w:tcW w:w="4992" w:type="dxa"/>
          </w:tcPr>
          <w:p w14:paraId="32A20659" w14:textId="77777777" w:rsidR="00823419" w:rsidRPr="0074289B" w:rsidRDefault="00823419" w:rsidP="000C3425"/>
        </w:tc>
      </w:tr>
      <w:tr w:rsidR="00823419" w:rsidRPr="0074289B" w14:paraId="422F81C7" w14:textId="77777777" w:rsidTr="00E93139">
        <w:tc>
          <w:tcPr>
            <w:tcW w:w="4077" w:type="dxa"/>
          </w:tcPr>
          <w:p w14:paraId="2CC698EA" w14:textId="77777777" w:rsidR="00823419" w:rsidRPr="0074289B" w:rsidRDefault="00823419" w:rsidP="000C3425">
            <w:r w:rsidRPr="0074289B">
              <w:t>*ZMeasureMaxPoints* 3)</w:t>
            </w:r>
          </w:p>
        </w:tc>
        <w:tc>
          <w:tcPr>
            <w:tcW w:w="4992" w:type="dxa"/>
          </w:tcPr>
          <w:p w14:paraId="59E5064C" w14:textId="77777777" w:rsidR="00823419" w:rsidRPr="0074289B" w:rsidRDefault="00823419" w:rsidP="000C3425"/>
        </w:tc>
      </w:tr>
      <w:tr w:rsidR="00823419" w:rsidRPr="0074289B" w14:paraId="77AA8944" w14:textId="77777777" w:rsidTr="00E93139">
        <w:tc>
          <w:tcPr>
            <w:tcW w:w="4077" w:type="dxa"/>
          </w:tcPr>
          <w:p w14:paraId="339285E9" w14:textId="77777777" w:rsidR="00823419" w:rsidRPr="0074289B" w:rsidRDefault="00823419" w:rsidP="000C3425">
            <w:r w:rsidRPr="0074289B">
              <w:t>*ZMeasureType* 0)</w:t>
            </w:r>
          </w:p>
        </w:tc>
        <w:tc>
          <w:tcPr>
            <w:tcW w:w="4992" w:type="dxa"/>
          </w:tcPr>
          <w:p w14:paraId="17281496" w14:textId="77777777" w:rsidR="00823419" w:rsidRPr="0074289B" w:rsidRDefault="00823419" w:rsidP="000C3425"/>
        </w:tc>
      </w:tr>
      <w:tr w:rsidR="00823419" w:rsidRPr="0074289B" w14:paraId="66AB845F" w14:textId="77777777" w:rsidTr="00E93139">
        <w:tc>
          <w:tcPr>
            <w:tcW w:w="4077" w:type="dxa"/>
          </w:tcPr>
          <w:p w14:paraId="6461008B" w14:textId="77777777" w:rsidR="00823419" w:rsidRPr="0074289B" w:rsidRDefault="00823419" w:rsidP="000C3425">
            <w:r w:rsidRPr="0074289B">
              <w:t>*ZMeasureXOffset* 0.0)</w:t>
            </w:r>
          </w:p>
        </w:tc>
        <w:tc>
          <w:tcPr>
            <w:tcW w:w="4992" w:type="dxa"/>
          </w:tcPr>
          <w:p w14:paraId="785EC4A9" w14:textId="77777777" w:rsidR="00823419" w:rsidRPr="0074289B" w:rsidRDefault="00823419" w:rsidP="000C3425"/>
        </w:tc>
      </w:tr>
      <w:tr w:rsidR="00823419" w:rsidRPr="0074289B" w14:paraId="3ABFF0DF" w14:textId="77777777" w:rsidTr="00E93139">
        <w:tc>
          <w:tcPr>
            <w:tcW w:w="4077" w:type="dxa"/>
          </w:tcPr>
          <w:p w14:paraId="5D022FD0" w14:textId="77777777" w:rsidR="00823419" w:rsidRPr="0074289B" w:rsidRDefault="00823419" w:rsidP="000C3425">
            <w:r w:rsidRPr="0074289B">
              <w:t>*ZMeasureYOffset* 0.0)</w:t>
            </w:r>
          </w:p>
        </w:tc>
        <w:tc>
          <w:tcPr>
            <w:tcW w:w="4992" w:type="dxa"/>
          </w:tcPr>
          <w:p w14:paraId="37F12FB4" w14:textId="77777777" w:rsidR="00823419" w:rsidRPr="0074289B" w:rsidRDefault="00823419" w:rsidP="000C3425"/>
        </w:tc>
      </w:tr>
      <w:tr w:rsidR="00823419" w:rsidRPr="0074289B" w14:paraId="42C04F9F" w14:textId="77777777" w:rsidTr="00E93139">
        <w:tc>
          <w:tcPr>
            <w:tcW w:w="4077" w:type="dxa"/>
          </w:tcPr>
          <w:p w14:paraId="708864BD" w14:textId="77777777" w:rsidR="00823419" w:rsidRPr="0074289B" w:rsidRDefault="00823419" w:rsidP="000C3425">
            <w:r w:rsidRPr="0074289B">
              <w:t>*ZMinMovement* 0.0)</w:t>
            </w:r>
          </w:p>
        </w:tc>
        <w:tc>
          <w:tcPr>
            <w:tcW w:w="4992" w:type="dxa"/>
          </w:tcPr>
          <w:p w14:paraId="3B8D9CAC" w14:textId="77777777" w:rsidR="00823419" w:rsidRPr="0074289B" w:rsidRDefault="00823419" w:rsidP="000C3425"/>
        </w:tc>
      </w:tr>
      <w:tr w:rsidR="00823419" w:rsidRPr="0074289B" w14:paraId="3D165A25" w14:textId="77777777" w:rsidTr="00E93139">
        <w:tc>
          <w:tcPr>
            <w:tcW w:w="4077" w:type="dxa"/>
          </w:tcPr>
          <w:p w14:paraId="66BB5822" w14:textId="77777777" w:rsidR="00823419" w:rsidRPr="0074289B" w:rsidRDefault="00823419" w:rsidP="000C3425">
            <w:r w:rsidRPr="0074289B">
              <w:t>*ZMovable* T)</w:t>
            </w:r>
          </w:p>
        </w:tc>
        <w:tc>
          <w:tcPr>
            <w:tcW w:w="4992" w:type="dxa"/>
          </w:tcPr>
          <w:p w14:paraId="3C30F43B" w14:textId="77777777" w:rsidR="00823419" w:rsidRPr="0074289B" w:rsidRDefault="00823419" w:rsidP="000C3425"/>
        </w:tc>
      </w:tr>
      <w:tr w:rsidR="00823419" w:rsidRPr="0074289B" w14:paraId="614DF325" w14:textId="77777777" w:rsidTr="00E93139">
        <w:tc>
          <w:tcPr>
            <w:tcW w:w="4077" w:type="dxa"/>
          </w:tcPr>
          <w:p w14:paraId="1D8D07B3" w14:textId="77777777" w:rsidR="00823419" w:rsidRPr="0074289B" w:rsidRDefault="00823419" w:rsidP="000C3425">
            <w:r w:rsidRPr="0074289B">
              <w:t>*ZMovableQuantity* 1)</w:t>
            </w:r>
          </w:p>
        </w:tc>
        <w:tc>
          <w:tcPr>
            <w:tcW w:w="4992" w:type="dxa"/>
          </w:tcPr>
          <w:p w14:paraId="466D11BA" w14:textId="77777777" w:rsidR="00823419" w:rsidRPr="0074289B" w:rsidRDefault="00823419" w:rsidP="000C3425"/>
        </w:tc>
      </w:tr>
      <w:tr w:rsidR="00823419" w:rsidRPr="0074289B" w14:paraId="1DED0620" w14:textId="77777777" w:rsidTr="00E93139">
        <w:tc>
          <w:tcPr>
            <w:tcW w:w="4077" w:type="dxa"/>
          </w:tcPr>
          <w:p w14:paraId="0675C5D6" w14:textId="77777777" w:rsidR="00823419" w:rsidRPr="0074289B" w:rsidRDefault="00823419" w:rsidP="000C3425">
            <w:r w:rsidRPr="0074289B">
              <w:t>*ZPiercingCNC* T)</w:t>
            </w:r>
          </w:p>
        </w:tc>
        <w:tc>
          <w:tcPr>
            <w:tcW w:w="4992" w:type="dxa"/>
          </w:tcPr>
          <w:p w14:paraId="6F334BBA" w14:textId="77777777" w:rsidR="00823419" w:rsidRPr="0074289B" w:rsidRDefault="00823419" w:rsidP="000C3425"/>
        </w:tc>
      </w:tr>
      <w:tr w:rsidR="00823419" w:rsidRPr="0074289B" w14:paraId="70854689" w14:textId="77777777" w:rsidTr="00E93139">
        <w:tc>
          <w:tcPr>
            <w:tcW w:w="4077" w:type="dxa"/>
          </w:tcPr>
          <w:p w14:paraId="2910AE4D" w14:textId="77777777" w:rsidR="00823419" w:rsidRPr="0074289B" w:rsidRDefault="00823419" w:rsidP="000C3425">
            <w:r w:rsidRPr="0074289B">
              <w:t xml:space="preserve"> *ZPiercingDist* 4.321)</w:t>
            </w:r>
          </w:p>
        </w:tc>
        <w:tc>
          <w:tcPr>
            <w:tcW w:w="4992" w:type="dxa"/>
          </w:tcPr>
          <w:p w14:paraId="7FFB8E0B" w14:textId="77777777" w:rsidR="00823419" w:rsidRPr="0074289B" w:rsidRDefault="00823419" w:rsidP="000C3425"/>
        </w:tc>
      </w:tr>
      <w:tr w:rsidR="00823419" w:rsidRPr="0074289B" w14:paraId="5744C657" w14:textId="77777777" w:rsidTr="00E93139">
        <w:tc>
          <w:tcPr>
            <w:tcW w:w="4077" w:type="dxa"/>
          </w:tcPr>
          <w:p w14:paraId="43EFF06D" w14:textId="77777777" w:rsidR="00823419" w:rsidRPr="0074289B" w:rsidRDefault="00823419" w:rsidP="000C3425">
            <w:r w:rsidRPr="0074289B">
              <w:t>*ZPiercingSensor* T)</w:t>
            </w:r>
          </w:p>
        </w:tc>
        <w:tc>
          <w:tcPr>
            <w:tcW w:w="4992" w:type="dxa"/>
          </w:tcPr>
          <w:p w14:paraId="66E76CC6" w14:textId="77777777" w:rsidR="00823419" w:rsidRPr="0074289B" w:rsidRDefault="00823419" w:rsidP="000C3425"/>
        </w:tc>
      </w:tr>
      <w:tr w:rsidR="00823419" w:rsidRPr="0074289B" w14:paraId="7C7508D0" w14:textId="77777777" w:rsidTr="00E93139">
        <w:tc>
          <w:tcPr>
            <w:tcW w:w="4077" w:type="dxa"/>
          </w:tcPr>
          <w:p w14:paraId="0479CC5A" w14:textId="77777777" w:rsidR="00823419" w:rsidRPr="0074289B" w:rsidRDefault="00823419" w:rsidP="000C3425">
            <w:r w:rsidRPr="0074289B">
              <w:t>*ZPiercingUse* 1)</w:t>
            </w:r>
          </w:p>
        </w:tc>
        <w:tc>
          <w:tcPr>
            <w:tcW w:w="4992" w:type="dxa"/>
          </w:tcPr>
          <w:p w14:paraId="4FA15CE1" w14:textId="77777777" w:rsidR="00823419" w:rsidRPr="0074289B" w:rsidRDefault="00823419" w:rsidP="000C3425"/>
        </w:tc>
      </w:tr>
      <w:tr w:rsidR="00823419" w:rsidRPr="0074289B" w14:paraId="0A44CDE9" w14:textId="77777777" w:rsidTr="00E93139">
        <w:tc>
          <w:tcPr>
            <w:tcW w:w="4077" w:type="dxa"/>
          </w:tcPr>
          <w:p w14:paraId="30E0150A" w14:textId="77777777" w:rsidR="00823419" w:rsidRPr="0074289B" w:rsidRDefault="00823419" w:rsidP="000C3425">
            <w:r w:rsidRPr="0074289B">
              <w:t>*ZPneumaticStroke* T)</w:t>
            </w:r>
          </w:p>
        </w:tc>
        <w:tc>
          <w:tcPr>
            <w:tcW w:w="4992" w:type="dxa"/>
          </w:tcPr>
          <w:p w14:paraId="1F93F5AE" w14:textId="77777777" w:rsidR="00823419" w:rsidRPr="0074289B" w:rsidRDefault="00823419" w:rsidP="000C3425"/>
        </w:tc>
      </w:tr>
      <w:tr w:rsidR="00823419" w:rsidRPr="0074289B" w14:paraId="2D54A2DE" w14:textId="77777777" w:rsidTr="00E93139">
        <w:tc>
          <w:tcPr>
            <w:tcW w:w="4077" w:type="dxa"/>
          </w:tcPr>
          <w:p w14:paraId="0C9C11E1" w14:textId="77777777" w:rsidR="00823419" w:rsidRPr="0074289B" w:rsidRDefault="00823419" w:rsidP="000C3425">
            <w:r w:rsidRPr="0074289B">
              <w:t>*ZSensor* T)</w:t>
            </w:r>
          </w:p>
        </w:tc>
        <w:tc>
          <w:tcPr>
            <w:tcW w:w="4992" w:type="dxa"/>
          </w:tcPr>
          <w:p w14:paraId="5A669AFC" w14:textId="77777777" w:rsidR="00823419" w:rsidRPr="0074289B" w:rsidRDefault="00823419" w:rsidP="000C3425"/>
        </w:tc>
      </w:tr>
      <w:tr w:rsidR="00823419" w:rsidRPr="0074289B" w14:paraId="74F3D540" w14:textId="77777777" w:rsidTr="00E93139">
        <w:tc>
          <w:tcPr>
            <w:tcW w:w="4077" w:type="dxa"/>
          </w:tcPr>
          <w:p w14:paraId="22F8F904" w14:textId="77777777" w:rsidR="00823419" w:rsidRPr="0074289B" w:rsidRDefault="00823419" w:rsidP="000C3425">
            <w:r w:rsidRPr="0074289B">
              <w:t>*ZSensoringDistance* 50.0)</w:t>
            </w:r>
          </w:p>
        </w:tc>
        <w:tc>
          <w:tcPr>
            <w:tcW w:w="4992" w:type="dxa"/>
          </w:tcPr>
          <w:p w14:paraId="4475C42D" w14:textId="77777777" w:rsidR="00823419" w:rsidRPr="0074289B" w:rsidRDefault="00823419" w:rsidP="000C3425"/>
        </w:tc>
      </w:tr>
      <w:tr w:rsidR="00823419" w:rsidRPr="0074289B" w14:paraId="311A80F2" w14:textId="77777777" w:rsidTr="00E93139">
        <w:tc>
          <w:tcPr>
            <w:tcW w:w="4077" w:type="dxa"/>
          </w:tcPr>
          <w:p w14:paraId="4948EF76" w14:textId="77777777" w:rsidR="00823419" w:rsidRPr="0074289B" w:rsidRDefault="00823419" w:rsidP="000C3425">
            <w:r w:rsidRPr="0074289B">
              <w:t>*ZSensoringMode* 6)</w:t>
            </w:r>
          </w:p>
        </w:tc>
        <w:tc>
          <w:tcPr>
            <w:tcW w:w="4992" w:type="dxa"/>
          </w:tcPr>
          <w:p w14:paraId="0E175B69" w14:textId="77777777" w:rsidR="00823419" w:rsidRPr="0074289B" w:rsidRDefault="00823419" w:rsidP="000C3425"/>
        </w:tc>
      </w:tr>
      <w:tr w:rsidR="00823419" w:rsidRPr="0074289B" w14:paraId="35E8A2FE" w14:textId="77777777" w:rsidTr="00E93139">
        <w:tc>
          <w:tcPr>
            <w:tcW w:w="4077" w:type="dxa"/>
          </w:tcPr>
          <w:p w14:paraId="60D1876C" w14:textId="77777777" w:rsidR="00823419" w:rsidRPr="0074289B" w:rsidRDefault="00823419" w:rsidP="000C3425">
            <w:r w:rsidRPr="0074289B">
              <w:t>*ZSensoringTime* 1.0)</w:t>
            </w:r>
          </w:p>
        </w:tc>
        <w:tc>
          <w:tcPr>
            <w:tcW w:w="4992" w:type="dxa"/>
          </w:tcPr>
          <w:p w14:paraId="61452D53" w14:textId="77777777" w:rsidR="00823419" w:rsidRPr="0074289B" w:rsidRDefault="00823419" w:rsidP="000C3425"/>
        </w:tc>
      </w:tr>
      <w:tr w:rsidR="00823419" w:rsidRPr="0074289B" w14:paraId="6268DA8F" w14:textId="77777777" w:rsidTr="00E93139">
        <w:tc>
          <w:tcPr>
            <w:tcW w:w="4077" w:type="dxa"/>
          </w:tcPr>
          <w:p w14:paraId="38C1BBF2" w14:textId="77777777" w:rsidR="00823419" w:rsidRPr="0074289B" w:rsidRDefault="00823419" w:rsidP="000C3425">
            <w:r w:rsidRPr="0074289B">
              <w:t>*ZSensorToZero* T)</w:t>
            </w:r>
          </w:p>
        </w:tc>
        <w:tc>
          <w:tcPr>
            <w:tcW w:w="4992" w:type="dxa"/>
          </w:tcPr>
          <w:p w14:paraId="7B540C4D" w14:textId="77777777" w:rsidR="00823419" w:rsidRPr="0074289B" w:rsidRDefault="00823419" w:rsidP="000C3425"/>
        </w:tc>
      </w:tr>
      <w:tr w:rsidR="00823419" w:rsidRPr="0074289B" w14:paraId="09EF5334" w14:textId="77777777" w:rsidTr="00E93139">
        <w:tc>
          <w:tcPr>
            <w:tcW w:w="4077" w:type="dxa"/>
          </w:tcPr>
          <w:p w14:paraId="6B959210" w14:textId="77777777" w:rsidR="00823419" w:rsidRPr="0074289B" w:rsidRDefault="00823419" w:rsidP="000C3425">
            <w:r w:rsidRPr="0074289B">
              <w:t>*ZSensorType* 2)</w:t>
            </w:r>
          </w:p>
        </w:tc>
        <w:tc>
          <w:tcPr>
            <w:tcW w:w="4992" w:type="dxa"/>
          </w:tcPr>
          <w:p w14:paraId="64116227" w14:textId="77777777" w:rsidR="00823419" w:rsidRPr="0074289B" w:rsidRDefault="00823419" w:rsidP="000C3425"/>
        </w:tc>
      </w:tr>
      <w:tr w:rsidR="00823419" w:rsidRPr="0074289B" w14:paraId="757F5B1A" w14:textId="77777777" w:rsidTr="00E93139">
        <w:tc>
          <w:tcPr>
            <w:tcW w:w="4077" w:type="dxa"/>
          </w:tcPr>
          <w:p w14:paraId="3D57ADFC" w14:textId="77777777" w:rsidR="00823419" w:rsidRPr="0074289B" w:rsidRDefault="00823419" w:rsidP="000C3425">
            <w:r w:rsidRPr="0074289B">
              <w:t xml:space="preserve"> *ZSpeed* 4000.0)</w:t>
            </w:r>
          </w:p>
        </w:tc>
        <w:tc>
          <w:tcPr>
            <w:tcW w:w="4992" w:type="dxa"/>
          </w:tcPr>
          <w:p w14:paraId="67BA69F2" w14:textId="77777777" w:rsidR="00823419" w:rsidRPr="0074289B" w:rsidRDefault="00823419" w:rsidP="000C3425"/>
        </w:tc>
      </w:tr>
      <w:tr w:rsidR="00823419" w:rsidRPr="0074289B" w14:paraId="4EC80324" w14:textId="77777777" w:rsidTr="00E93139">
        <w:tc>
          <w:tcPr>
            <w:tcW w:w="4077" w:type="dxa"/>
          </w:tcPr>
          <w:p w14:paraId="31D6EDC1" w14:textId="77777777" w:rsidR="00823419" w:rsidRPr="0074289B" w:rsidRDefault="00823419" w:rsidP="000C3425">
            <w:r w:rsidRPr="0074289B">
              <w:t>*ZStandOff* 10.0)</w:t>
            </w:r>
          </w:p>
        </w:tc>
        <w:tc>
          <w:tcPr>
            <w:tcW w:w="4992" w:type="dxa"/>
          </w:tcPr>
          <w:p w14:paraId="1D6BE1F4" w14:textId="77777777" w:rsidR="00823419" w:rsidRPr="0074289B" w:rsidRDefault="00823419" w:rsidP="000C3425"/>
        </w:tc>
      </w:tr>
    </w:tbl>
    <w:p w14:paraId="6A2D4A14" w14:textId="77777777" w:rsidR="00823419" w:rsidRDefault="00823419" w:rsidP="00823419"/>
    <w:p w14:paraId="667FBE79" w14:textId="77777777" w:rsidR="00823419" w:rsidRDefault="00823419" w:rsidP="00823419">
      <w:r>
        <w:t>MATERIAL</w:t>
      </w:r>
    </w:p>
    <w:tbl>
      <w:tblPr>
        <w:tblStyle w:val="Tabellrutnt"/>
        <w:tblW w:w="0" w:type="auto"/>
        <w:tblLook w:val="04A0" w:firstRow="1" w:lastRow="0" w:firstColumn="1" w:lastColumn="0" w:noHBand="0" w:noVBand="1"/>
      </w:tblPr>
      <w:tblGrid>
        <w:gridCol w:w="5665"/>
        <w:gridCol w:w="3397"/>
      </w:tblGrid>
      <w:tr w:rsidR="00823419" w:rsidRPr="0074289B" w14:paraId="30841441" w14:textId="77777777" w:rsidTr="000C3425">
        <w:tc>
          <w:tcPr>
            <w:tcW w:w="5665" w:type="dxa"/>
          </w:tcPr>
          <w:p w14:paraId="4DBB26A9" w14:textId="77777777" w:rsidR="00823419" w:rsidRPr="0074289B" w:rsidRDefault="00823419" w:rsidP="000C3425">
            <w:r w:rsidRPr="0074289B">
              <w:t>*AWJMarkingAbrasiveFlow* 50.0)</w:t>
            </w:r>
          </w:p>
        </w:tc>
        <w:tc>
          <w:tcPr>
            <w:tcW w:w="3397" w:type="dxa"/>
          </w:tcPr>
          <w:p w14:paraId="1FC70128" w14:textId="77777777" w:rsidR="00823419" w:rsidRPr="0074289B" w:rsidRDefault="00823419" w:rsidP="000C3425"/>
        </w:tc>
      </w:tr>
      <w:tr w:rsidR="00823419" w:rsidRPr="0074289B" w14:paraId="51FF04D5" w14:textId="77777777" w:rsidTr="000C3425">
        <w:tc>
          <w:tcPr>
            <w:tcW w:w="5665" w:type="dxa"/>
          </w:tcPr>
          <w:p w14:paraId="5609C858" w14:textId="77777777" w:rsidR="00823419" w:rsidRPr="0074289B" w:rsidRDefault="00823419" w:rsidP="000C3425">
            <w:r w:rsidRPr="0074289B">
              <w:t>*AWJMarkingAbrasiveFlowByMachine* T)</w:t>
            </w:r>
          </w:p>
        </w:tc>
        <w:tc>
          <w:tcPr>
            <w:tcW w:w="3397" w:type="dxa"/>
          </w:tcPr>
          <w:p w14:paraId="5057C3CA" w14:textId="77777777" w:rsidR="00823419" w:rsidRPr="0074289B" w:rsidRDefault="00823419" w:rsidP="000C3425"/>
        </w:tc>
      </w:tr>
      <w:tr w:rsidR="00823419" w:rsidRPr="0074289B" w14:paraId="40A0AA41" w14:textId="77777777" w:rsidTr="000C3425">
        <w:tc>
          <w:tcPr>
            <w:tcW w:w="5665" w:type="dxa"/>
          </w:tcPr>
          <w:p w14:paraId="3F694129" w14:textId="77777777" w:rsidR="00823419" w:rsidRPr="0074289B" w:rsidRDefault="00823419" w:rsidP="000C3425">
            <w:r w:rsidRPr="0074289B">
              <w:t>*AWJMarkingPressure* 500.0)</w:t>
            </w:r>
          </w:p>
        </w:tc>
        <w:tc>
          <w:tcPr>
            <w:tcW w:w="3397" w:type="dxa"/>
          </w:tcPr>
          <w:p w14:paraId="43F59D4F" w14:textId="77777777" w:rsidR="00823419" w:rsidRPr="0074289B" w:rsidRDefault="00823419" w:rsidP="000C3425"/>
        </w:tc>
      </w:tr>
      <w:tr w:rsidR="00823419" w:rsidRPr="0074289B" w14:paraId="6E32C201" w14:textId="77777777" w:rsidTr="000C3425">
        <w:tc>
          <w:tcPr>
            <w:tcW w:w="5665" w:type="dxa"/>
          </w:tcPr>
          <w:p w14:paraId="6EB04F2F" w14:textId="77777777" w:rsidR="00823419" w:rsidRPr="0074289B" w:rsidRDefault="00823419" w:rsidP="000C3425">
            <w:r w:rsidRPr="0074289B">
              <w:t>*AWJMarkingPressureByMachine* nil)</w:t>
            </w:r>
          </w:p>
        </w:tc>
        <w:tc>
          <w:tcPr>
            <w:tcW w:w="3397" w:type="dxa"/>
          </w:tcPr>
          <w:p w14:paraId="7CDABA87" w14:textId="77777777" w:rsidR="00823419" w:rsidRPr="0074289B" w:rsidRDefault="00823419" w:rsidP="000C3425"/>
        </w:tc>
      </w:tr>
      <w:tr w:rsidR="00823419" w:rsidRPr="0074289B" w14:paraId="4C03C12D" w14:textId="77777777" w:rsidTr="000C3425">
        <w:tc>
          <w:tcPr>
            <w:tcW w:w="5665" w:type="dxa"/>
          </w:tcPr>
          <w:p w14:paraId="2C498F09" w14:textId="77777777" w:rsidR="00823419" w:rsidRPr="0074289B" w:rsidRDefault="00823419" w:rsidP="000C3425">
            <w:r w:rsidRPr="0074289B">
              <w:t>*AWJMarkingUseAbrasive* nil)</w:t>
            </w:r>
          </w:p>
        </w:tc>
        <w:tc>
          <w:tcPr>
            <w:tcW w:w="3397" w:type="dxa"/>
          </w:tcPr>
          <w:p w14:paraId="1D010AB0" w14:textId="77777777" w:rsidR="00823419" w:rsidRPr="0074289B" w:rsidRDefault="00823419" w:rsidP="000C3425"/>
        </w:tc>
      </w:tr>
      <w:tr w:rsidR="00823419" w:rsidRPr="0074289B" w14:paraId="3C25C681" w14:textId="77777777" w:rsidTr="000C3425">
        <w:tc>
          <w:tcPr>
            <w:tcW w:w="5665" w:type="dxa"/>
          </w:tcPr>
          <w:p w14:paraId="4716C0E0" w14:textId="77777777" w:rsidR="00823419" w:rsidRPr="0074289B" w:rsidRDefault="00823419" w:rsidP="000C3425">
            <w:r w:rsidRPr="0074289B">
              <w:t>*AWJPointMarkingDelay* 1.0)</w:t>
            </w:r>
          </w:p>
        </w:tc>
        <w:tc>
          <w:tcPr>
            <w:tcW w:w="3397" w:type="dxa"/>
          </w:tcPr>
          <w:p w14:paraId="4EF22FEF" w14:textId="77777777" w:rsidR="00823419" w:rsidRPr="0074289B" w:rsidRDefault="00823419" w:rsidP="000C3425"/>
        </w:tc>
      </w:tr>
      <w:tr w:rsidR="00823419" w:rsidRPr="0074289B" w14:paraId="4F61B7D9" w14:textId="77777777" w:rsidTr="000C3425">
        <w:tc>
          <w:tcPr>
            <w:tcW w:w="5665" w:type="dxa"/>
          </w:tcPr>
          <w:p w14:paraId="103D252C" w14:textId="77777777" w:rsidR="00823419" w:rsidRPr="0074289B" w:rsidRDefault="00823419" w:rsidP="000C3425">
            <w:r w:rsidRPr="0074289B">
              <w:t>*Brittle* nil)</w:t>
            </w:r>
          </w:p>
        </w:tc>
        <w:tc>
          <w:tcPr>
            <w:tcW w:w="3397" w:type="dxa"/>
          </w:tcPr>
          <w:p w14:paraId="14C7C874" w14:textId="77777777" w:rsidR="00823419" w:rsidRPr="0074289B" w:rsidRDefault="00823419" w:rsidP="000C3425"/>
        </w:tc>
      </w:tr>
      <w:tr w:rsidR="00823419" w:rsidRPr="0074289B" w14:paraId="727F4012" w14:textId="77777777" w:rsidTr="000C3425">
        <w:tc>
          <w:tcPr>
            <w:tcW w:w="5665" w:type="dxa"/>
          </w:tcPr>
          <w:p w14:paraId="72D6D207" w14:textId="77777777" w:rsidR="00823419" w:rsidRPr="0074289B" w:rsidRDefault="00823419" w:rsidP="000C3425">
            <w:r w:rsidRPr="0074289B">
              <w:t>*CollarWidth* 5.0)</w:t>
            </w:r>
          </w:p>
        </w:tc>
        <w:tc>
          <w:tcPr>
            <w:tcW w:w="3397" w:type="dxa"/>
          </w:tcPr>
          <w:p w14:paraId="36443A59" w14:textId="77777777" w:rsidR="00823419" w:rsidRPr="0074289B" w:rsidRDefault="00823419" w:rsidP="000C3425"/>
        </w:tc>
      </w:tr>
      <w:tr w:rsidR="00823419" w:rsidRPr="0074289B" w14:paraId="3C4CE086" w14:textId="77777777" w:rsidTr="000C3425">
        <w:tc>
          <w:tcPr>
            <w:tcW w:w="5665" w:type="dxa"/>
          </w:tcPr>
          <w:p w14:paraId="16C9E748" w14:textId="77777777" w:rsidR="00823419" w:rsidRPr="0074289B" w:rsidRDefault="00823419" w:rsidP="000C3425">
            <w:r w:rsidRPr="0074289B">
              <w:t>*CostDist* 0.0)</w:t>
            </w:r>
          </w:p>
        </w:tc>
        <w:tc>
          <w:tcPr>
            <w:tcW w:w="3397" w:type="dxa"/>
          </w:tcPr>
          <w:p w14:paraId="5ABA68A1" w14:textId="77777777" w:rsidR="00823419" w:rsidRPr="0074289B" w:rsidRDefault="00823419" w:rsidP="000C3425"/>
        </w:tc>
      </w:tr>
      <w:tr w:rsidR="00823419" w:rsidRPr="0074289B" w14:paraId="47DCE8F5" w14:textId="77777777" w:rsidTr="000C3425">
        <w:tc>
          <w:tcPr>
            <w:tcW w:w="5665" w:type="dxa"/>
          </w:tcPr>
          <w:p w14:paraId="6C4E4E11" w14:textId="77777777" w:rsidR="00823419" w:rsidRPr="0074289B" w:rsidRDefault="00823419" w:rsidP="000C3425">
            <w:r w:rsidRPr="0074289B">
              <w:t>*CostPiercing* 0.0)</w:t>
            </w:r>
          </w:p>
        </w:tc>
        <w:tc>
          <w:tcPr>
            <w:tcW w:w="3397" w:type="dxa"/>
          </w:tcPr>
          <w:p w14:paraId="1315D6C4" w14:textId="77777777" w:rsidR="00823419" w:rsidRPr="0074289B" w:rsidRDefault="00823419" w:rsidP="000C3425"/>
        </w:tc>
      </w:tr>
      <w:tr w:rsidR="00823419" w:rsidRPr="0074289B" w14:paraId="1484C0B3" w14:textId="77777777" w:rsidTr="000C3425">
        <w:tc>
          <w:tcPr>
            <w:tcW w:w="5665" w:type="dxa"/>
          </w:tcPr>
          <w:p w14:paraId="00E1CAFC" w14:textId="77777777" w:rsidR="00823419" w:rsidRPr="0074289B" w:rsidRDefault="00823419" w:rsidP="000C3425">
            <w:r w:rsidRPr="0074289B">
              <w:t>*Density* 2700.0)</w:t>
            </w:r>
          </w:p>
        </w:tc>
        <w:tc>
          <w:tcPr>
            <w:tcW w:w="3397" w:type="dxa"/>
          </w:tcPr>
          <w:p w14:paraId="7134E010" w14:textId="77777777" w:rsidR="00823419" w:rsidRPr="0074289B" w:rsidRDefault="00823419" w:rsidP="000C3425"/>
        </w:tc>
      </w:tr>
      <w:tr w:rsidR="00823419" w:rsidRPr="0074289B" w14:paraId="48F5AE72" w14:textId="77777777" w:rsidTr="000C3425">
        <w:tc>
          <w:tcPr>
            <w:tcW w:w="5665" w:type="dxa"/>
          </w:tcPr>
          <w:p w14:paraId="43E14DD9" w14:textId="77777777" w:rsidR="00823419" w:rsidRPr="0074289B" w:rsidRDefault="00823419" w:rsidP="000C3425">
            <w:r w:rsidRPr="0074289B">
              <w:t>*DisplayName* "Aluminium")</w:t>
            </w:r>
          </w:p>
        </w:tc>
        <w:tc>
          <w:tcPr>
            <w:tcW w:w="3397" w:type="dxa"/>
          </w:tcPr>
          <w:p w14:paraId="357447DD" w14:textId="77777777" w:rsidR="00823419" w:rsidRPr="0074289B" w:rsidRDefault="00823419" w:rsidP="000C3425"/>
        </w:tc>
      </w:tr>
      <w:tr w:rsidR="00823419" w:rsidRPr="0074289B" w14:paraId="08849344" w14:textId="77777777" w:rsidTr="000C3425">
        <w:tc>
          <w:tcPr>
            <w:tcW w:w="5665" w:type="dxa"/>
          </w:tcPr>
          <w:p w14:paraId="143217FE" w14:textId="77777777" w:rsidR="00823419" w:rsidRPr="0074289B" w:rsidRDefault="00823419" w:rsidP="000C3425">
            <w:r w:rsidRPr="0074289B">
              <w:t>*DrillingRotationSpeed* 1999.0)</w:t>
            </w:r>
          </w:p>
        </w:tc>
        <w:tc>
          <w:tcPr>
            <w:tcW w:w="3397" w:type="dxa"/>
          </w:tcPr>
          <w:p w14:paraId="60CF372D" w14:textId="77777777" w:rsidR="00823419" w:rsidRPr="0074289B" w:rsidRDefault="00823419" w:rsidP="000C3425"/>
        </w:tc>
      </w:tr>
      <w:tr w:rsidR="00823419" w:rsidRPr="0074289B" w14:paraId="279DEBBE" w14:textId="77777777" w:rsidTr="000C3425">
        <w:tc>
          <w:tcPr>
            <w:tcW w:w="5665" w:type="dxa"/>
          </w:tcPr>
          <w:p w14:paraId="611249FA" w14:textId="77777777" w:rsidR="00823419" w:rsidRPr="0074289B" w:rsidRDefault="00823419" w:rsidP="000C3425">
            <w:r w:rsidRPr="0074289B">
              <w:t>*DrillingSpeed* 500.0)</w:t>
            </w:r>
          </w:p>
        </w:tc>
        <w:tc>
          <w:tcPr>
            <w:tcW w:w="3397" w:type="dxa"/>
          </w:tcPr>
          <w:p w14:paraId="15ACF774" w14:textId="77777777" w:rsidR="00823419" w:rsidRPr="0074289B" w:rsidRDefault="00823419" w:rsidP="000C3425"/>
        </w:tc>
      </w:tr>
      <w:tr w:rsidR="00823419" w:rsidRPr="0074289B" w14:paraId="6B612829" w14:textId="77777777" w:rsidTr="000C3425">
        <w:tc>
          <w:tcPr>
            <w:tcW w:w="5665" w:type="dxa"/>
          </w:tcPr>
          <w:p w14:paraId="7069A040" w14:textId="77777777" w:rsidR="00823419" w:rsidRPr="0074289B" w:rsidRDefault="00823419" w:rsidP="000C3425">
            <w:r w:rsidRPr="0074289B">
              <w:t>*DrillingStep* 2.0)</w:t>
            </w:r>
          </w:p>
        </w:tc>
        <w:tc>
          <w:tcPr>
            <w:tcW w:w="3397" w:type="dxa"/>
          </w:tcPr>
          <w:p w14:paraId="1F35BB5A" w14:textId="77777777" w:rsidR="00823419" w:rsidRPr="0074289B" w:rsidRDefault="00823419" w:rsidP="000C3425"/>
        </w:tc>
      </w:tr>
      <w:tr w:rsidR="00823419" w:rsidRPr="0074289B" w14:paraId="1C7C8F89" w14:textId="77777777" w:rsidTr="000C3425">
        <w:tc>
          <w:tcPr>
            <w:tcW w:w="5665" w:type="dxa"/>
          </w:tcPr>
          <w:p w14:paraId="094E9D24" w14:textId="77777777" w:rsidR="00823419" w:rsidRPr="0074289B" w:rsidRDefault="00823419" w:rsidP="000C3425">
            <w:r w:rsidRPr="0074289B">
              <w:t>*LeadGap* 0.25)</w:t>
            </w:r>
          </w:p>
        </w:tc>
        <w:tc>
          <w:tcPr>
            <w:tcW w:w="3397" w:type="dxa"/>
          </w:tcPr>
          <w:p w14:paraId="27EF2574" w14:textId="77777777" w:rsidR="00823419" w:rsidRPr="0074289B" w:rsidRDefault="00823419" w:rsidP="000C3425"/>
        </w:tc>
      </w:tr>
      <w:tr w:rsidR="00823419" w:rsidRPr="0074289B" w14:paraId="127A94D2" w14:textId="77777777" w:rsidTr="000C3425">
        <w:tc>
          <w:tcPr>
            <w:tcW w:w="5665" w:type="dxa"/>
          </w:tcPr>
          <w:p w14:paraId="719B3DAE" w14:textId="77777777" w:rsidR="00823419" w:rsidRPr="0074289B" w:rsidRDefault="00823419" w:rsidP="000C3425">
            <w:r w:rsidRPr="0074289B">
              <w:t>*LinearPiercing* 0.75)</w:t>
            </w:r>
          </w:p>
        </w:tc>
        <w:tc>
          <w:tcPr>
            <w:tcW w:w="3397" w:type="dxa"/>
          </w:tcPr>
          <w:p w14:paraId="6B9A1DEA" w14:textId="77777777" w:rsidR="00823419" w:rsidRPr="0074289B" w:rsidRDefault="00823419" w:rsidP="000C3425"/>
        </w:tc>
      </w:tr>
      <w:tr w:rsidR="00823419" w:rsidRPr="0074289B" w14:paraId="1E5E49F3" w14:textId="77777777" w:rsidTr="000C3425">
        <w:tc>
          <w:tcPr>
            <w:tcW w:w="5665" w:type="dxa"/>
          </w:tcPr>
          <w:p w14:paraId="03ABE4AE" w14:textId="77777777" w:rsidR="00823419" w:rsidRPr="0074289B" w:rsidRDefault="00823419" w:rsidP="000C3425">
            <w:r w:rsidRPr="0074289B">
              <w:t>*Machinability* 220.0)</w:t>
            </w:r>
          </w:p>
        </w:tc>
        <w:tc>
          <w:tcPr>
            <w:tcW w:w="3397" w:type="dxa"/>
          </w:tcPr>
          <w:p w14:paraId="74709703" w14:textId="77777777" w:rsidR="00823419" w:rsidRPr="0074289B" w:rsidRDefault="00823419" w:rsidP="000C3425"/>
        </w:tc>
      </w:tr>
      <w:tr w:rsidR="00823419" w:rsidRPr="0074289B" w14:paraId="55FC9932" w14:textId="77777777" w:rsidTr="000C3425">
        <w:tc>
          <w:tcPr>
            <w:tcW w:w="5665" w:type="dxa"/>
          </w:tcPr>
          <w:p w14:paraId="2247AC7F" w14:textId="77777777" w:rsidR="00823419" w:rsidRPr="0074289B" w:rsidRDefault="00823419" w:rsidP="000C3425">
            <w:r w:rsidRPr="0074289B">
              <w:t>*MarkingSpeed* 1000.0)</w:t>
            </w:r>
          </w:p>
        </w:tc>
        <w:tc>
          <w:tcPr>
            <w:tcW w:w="3397" w:type="dxa"/>
          </w:tcPr>
          <w:p w14:paraId="32B146F9" w14:textId="77777777" w:rsidR="00823419" w:rsidRPr="0074289B" w:rsidRDefault="00823419" w:rsidP="000C3425"/>
        </w:tc>
      </w:tr>
      <w:tr w:rsidR="00823419" w:rsidRPr="0074289B" w14:paraId="194F5785" w14:textId="77777777" w:rsidTr="000C3425">
        <w:tc>
          <w:tcPr>
            <w:tcW w:w="5665" w:type="dxa"/>
          </w:tcPr>
          <w:p w14:paraId="568DEBBA" w14:textId="77777777" w:rsidR="00823419" w:rsidRPr="0074289B" w:rsidRDefault="00823419" w:rsidP="000C3425">
            <w:r w:rsidRPr="0074289B">
              <w:t>*MaxLeadLength* 5.0)</w:t>
            </w:r>
          </w:p>
        </w:tc>
        <w:tc>
          <w:tcPr>
            <w:tcW w:w="3397" w:type="dxa"/>
          </w:tcPr>
          <w:p w14:paraId="1D99333C" w14:textId="77777777" w:rsidR="00823419" w:rsidRPr="0074289B" w:rsidRDefault="00823419" w:rsidP="000C3425"/>
        </w:tc>
      </w:tr>
      <w:tr w:rsidR="00823419" w:rsidRPr="0074289B" w14:paraId="41B0A985" w14:textId="77777777" w:rsidTr="000C3425">
        <w:tc>
          <w:tcPr>
            <w:tcW w:w="5665" w:type="dxa"/>
          </w:tcPr>
          <w:p w14:paraId="13DD512D" w14:textId="77777777" w:rsidR="00823419" w:rsidRPr="0074289B" w:rsidRDefault="00823419" w:rsidP="000C3425">
            <w:r w:rsidRPr="0074289B">
              <w:t>*MinLeadLength* 3.0)</w:t>
            </w:r>
          </w:p>
        </w:tc>
        <w:tc>
          <w:tcPr>
            <w:tcW w:w="3397" w:type="dxa"/>
          </w:tcPr>
          <w:p w14:paraId="2C7FE63E" w14:textId="77777777" w:rsidR="00823419" w:rsidRPr="0074289B" w:rsidRDefault="00823419" w:rsidP="000C3425"/>
        </w:tc>
      </w:tr>
      <w:tr w:rsidR="00823419" w:rsidRPr="0074289B" w14:paraId="0373677F" w14:textId="77777777" w:rsidTr="000C3425">
        <w:tc>
          <w:tcPr>
            <w:tcW w:w="5665" w:type="dxa"/>
          </w:tcPr>
          <w:p w14:paraId="31643AB8" w14:textId="77777777" w:rsidR="00823419" w:rsidRPr="0074289B" w:rsidRDefault="00823419" w:rsidP="000C3425">
            <w:r w:rsidRPr="0074289B">
              <w:t>*Name* "Aluminium")</w:t>
            </w:r>
          </w:p>
        </w:tc>
        <w:tc>
          <w:tcPr>
            <w:tcW w:w="3397" w:type="dxa"/>
          </w:tcPr>
          <w:p w14:paraId="6D2D71CB" w14:textId="77777777" w:rsidR="00823419" w:rsidRPr="0074289B" w:rsidRDefault="00823419" w:rsidP="000C3425"/>
        </w:tc>
      </w:tr>
      <w:tr w:rsidR="00823419" w:rsidRPr="0074289B" w14:paraId="0E4D4509" w14:textId="77777777" w:rsidTr="000C3425">
        <w:tc>
          <w:tcPr>
            <w:tcW w:w="5665" w:type="dxa"/>
          </w:tcPr>
          <w:p w14:paraId="7D56123B" w14:textId="77777777" w:rsidR="00823419" w:rsidRPr="0074289B" w:rsidRDefault="00823419" w:rsidP="000C3425">
            <w:r w:rsidRPr="0074289B">
              <w:t>*Options* "")</w:t>
            </w:r>
          </w:p>
        </w:tc>
        <w:tc>
          <w:tcPr>
            <w:tcW w:w="3397" w:type="dxa"/>
          </w:tcPr>
          <w:p w14:paraId="6A0649E2" w14:textId="77777777" w:rsidR="00823419" w:rsidRPr="0074289B" w:rsidRDefault="00823419" w:rsidP="000C3425"/>
        </w:tc>
      </w:tr>
      <w:tr w:rsidR="00823419" w:rsidRPr="0074289B" w14:paraId="60208A34" w14:textId="77777777" w:rsidTr="000C3425">
        <w:tc>
          <w:tcPr>
            <w:tcW w:w="5665" w:type="dxa"/>
          </w:tcPr>
          <w:p w14:paraId="455E2D41" w14:textId="77777777" w:rsidR="00823419" w:rsidRPr="0074289B" w:rsidRDefault="00823419" w:rsidP="000C3425">
            <w:r w:rsidRPr="0074289B">
              <w:t>*OvercutDistance* 3.0)</w:t>
            </w:r>
          </w:p>
        </w:tc>
        <w:tc>
          <w:tcPr>
            <w:tcW w:w="3397" w:type="dxa"/>
          </w:tcPr>
          <w:p w14:paraId="48FAFF4A" w14:textId="77777777" w:rsidR="00823419" w:rsidRPr="0074289B" w:rsidRDefault="00823419" w:rsidP="000C3425"/>
        </w:tc>
      </w:tr>
      <w:tr w:rsidR="00823419" w:rsidRPr="0074289B" w14:paraId="74D7DC76" w14:textId="77777777" w:rsidTr="000C3425">
        <w:tc>
          <w:tcPr>
            <w:tcW w:w="5665" w:type="dxa"/>
          </w:tcPr>
          <w:p w14:paraId="5B62E24D" w14:textId="77777777" w:rsidR="00823419" w:rsidRPr="0074289B" w:rsidRDefault="00823419" w:rsidP="000C3425">
            <w:r w:rsidRPr="0074289B">
              <w:lastRenderedPageBreak/>
              <w:t>*PartDistance* 4.0)</w:t>
            </w:r>
          </w:p>
        </w:tc>
        <w:tc>
          <w:tcPr>
            <w:tcW w:w="3397" w:type="dxa"/>
          </w:tcPr>
          <w:p w14:paraId="7B909603" w14:textId="77777777" w:rsidR="00823419" w:rsidRPr="0074289B" w:rsidRDefault="00823419" w:rsidP="000C3425"/>
        </w:tc>
      </w:tr>
      <w:tr w:rsidR="00823419" w:rsidRPr="0074289B" w14:paraId="1122BB76" w14:textId="77777777" w:rsidTr="000C3425">
        <w:tc>
          <w:tcPr>
            <w:tcW w:w="5665" w:type="dxa"/>
          </w:tcPr>
          <w:p w14:paraId="18317FF3" w14:textId="77777777" w:rsidR="00823419" w:rsidRPr="0074289B" w:rsidRDefault="00823419" w:rsidP="000C3425">
            <w:r w:rsidRPr="0074289B">
              <w:t>*PiercingDiameter* 1.4)</w:t>
            </w:r>
          </w:p>
        </w:tc>
        <w:tc>
          <w:tcPr>
            <w:tcW w:w="3397" w:type="dxa"/>
          </w:tcPr>
          <w:p w14:paraId="3E06421A" w14:textId="77777777" w:rsidR="00823419" w:rsidRPr="0074289B" w:rsidRDefault="00823419" w:rsidP="000C3425"/>
        </w:tc>
      </w:tr>
      <w:tr w:rsidR="00823419" w:rsidRPr="0074289B" w14:paraId="4F6BF80E" w14:textId="77777777" w:rsidTr="000C3425">
        <w:tc>
          <w:tcPr>
            <w:tcW w:w="5665" w:type="dxa"/>
          </w:tcPr>
          <w:p w14:paraId="7C7E5370" w14:textId="77777777" w:rsidR="00823419" w:rsidRPr="0074289B" w:rsidRDefault="00823419" w:rsidP="000C3425">
            <w:r w:rsidRPr="0074289B">
              <w:t>*Sandwiched* nil)</w:t>
            </w:r>
          </w:p>
        </w:tc>
        <w:tc>
          <w:tcPr>
            <w:tcW w:w="3397" w:type="dxa"/>
          </w:tcPr>
          <w:p w14:paraId="1553EB06" w14:textId="77777777" w:rsidR="00823419" w:rsidRPr="0074289B" w:rsidRDefault="00823419" w:rsidP="000C3425"/>
        </w:tc>
      </w:tr>
      <w:tr w:rsidR="00823419" w:rsidRPr="0074289B" w14:paraId="75A1D555" w14:textId="77777777" w:rsidTr="000C3425">
        <w:tc>
          <w:tcPr>
            <w:tcW w:w="5665" w:type="dxa"/>
          </w:tcPr>
          <w:p w14:paraId="7C1817BC" w14:textId="77777777" w:rsidR="00823419" w:rsidRPr="0074289B" w:rsidRDefault="00823419" w:rsidP="000C3425">
            <w:r w:rsidRPr="0074289B">
              <w:t>*SpecialMarkingSpeed* 1000.0)</w:t>
            </w:r>
          </w:p>
        </w:tc>
        <w:tc>
          <w:tcPr>
            <w:tcW w:w="3397" w:type="dxa"/>
          </w:tcPr>
          <w:p w14:paraId="435381A8" w14:textId="77777777" w:rsidR="00823419" w:rsidRPr="0074289B" w:rsidRDefault="00823419" w:rsidP="000C3425"/>
        </w:tc>
      </w:tr>
      <w:tr w:rsidR="00823419" w:rsidRPr="0074289B" w14:paraId="61551F9E" w14:textId="77777777" w:rsidTr="000C3425">
        <w:tc>
          <w:tcPr>
            <w:tcW w:w="5665" w:type="dxa"/>
          </w:tcPr>
          <w:p w14:paraId="5C820CC5" w14:textId="77777777" w:rsidR="00823419" w:rsidRPr="0074289B" w:rsidRDefault="00823419" w:rsidP="000C3425">
            <w:r w:rsidRPr="0074289B">
              <w:t>*Technology* "")</w:t>
            </w:r>
          </w:p>
        </w:tc>
        <w:tc>
          <w:tcPr>
            <w:tcW w:w="3397" w:type="dxa"/>
          </w:tcPr>
          <w:p w14:paraId="0430DB2E" w14:textId="77777777" w:rsidR="00823419" w:rsidRPr="0074289B" w:rsidRDefault="00823419" w:rsidP="000C3425"/>
        </w:tc>
      </w:tr>
      <w:tr w:rsidR="00823419" w:rsidRPr="0074289B" w14:paraId="02E8DB10" w14:textId="77777777" w:rsidTr="000C3425">
        <w:tc>
          <w:tcPr>
            <w:tcW w:w="5665" w:type="dxa"/>
          </w:tcPr>
          <w:p w14:paraId="19AADB2D" w14:textId="77777777" w:rsidR="00823419" w:rsidRPr="0074289B" w:rsidRDefault="00823419" w:rsidP="000C3425">
            <w:r w:rsidRPr="0074289B">
              <w:t>*Thickness* 5.0)</w:t>
            </w:r>
          </w:p>
        </w:tc>
        <w:tc>
          <w:tcPr>
            <w:tcW w:w="3397" w:type="dxa"/>
          </w:tcPr>
          <w:p w14:paraId="4AA6FA9B" w14:textId="77777777" w:rsidR="00823419" w:rsidRPr="0074289B" w:rsidRDefault="00823419" w:rsidP="000C3425"/>
        </w:tc>
      </w:tr>
      <w:tr w:rsidR="00823419" w14:paraId="69BB2355" w14:textId="77777777" w:rsidTr="000C3425">
        <w:tc>
          <w:tcPr>
            <w:tcW w:w="5665" w:type="dxa"/>
          </w:tcPr>
          <w:p w14:paraId="3A28A49E" w14:textId="77777777" w:rsidR="00823419" w:rsidRDefault="00823419" w:rsidP="000C3425">
            <w:r w:rsidRPr="0074289B">
              <w:t>*User* "")</w:t>
            </w:r>
          </w:p>
        </w:tc>
        <w:tc>
          <w:tcPr>
            <w:tcW w:w="3397" w:type="dxa"/>
          </w:tcPr>
          <w:p w14:paraId="444016E5" w14:textId="77777777" w:rsidR="00823419" w:rsidRPr="0074289B" w:rsidRDefault="00823419" w:rsidP="000C3425"/>
        </w:tc>
      </w:tr>
    </w:tbl>
    <w:p w14:paraId="4B477368" w14:textId="77777777" w:rsidR="00823419" w:rsidRDefault="00823419" w:rsidP="00823419"/>
    <w:p w14:paraId="0F233C78" w14:textId="77777777" w:rsidR="00823419" w:rsidRDefault="00823419" w:rsidP="00823419"/>
    <w:p w14:paraId="55D37958" w14:textId="77777777" w:rsidR="00823419" w:rsidRDefault="00823419" w:rsidP="00823419">
      <w:r>
        <w:t>; ********THICKNESS********</w:t>
      </w:r>
    </w:p>
    <w:tbl>
      <w:tblPr>
        <w:tblStyle w:val="Tabellrutnt"/>
        <w:tblW w:w="0" w:type="auto"/>
        <w:tblLook w:val="04A0" w:firstRow="1" w:lastRow="0" w:firstColumn="1" w:lastColumn="0" w:noHBand="0" w:noVBand="1"/>
      </w:tblPr>
      <w:tblGrid>
        <w:gridCol w:w="5707"/>
        <w:gridCol w:w="3355"/>
      </w:tblGrid>
      <w:tr w:rsidR="00823419" w:rsidRPr="0074289B" w14:paraId="376F7E4A" w14:textId="77777777" w:rsidTr="000C3425">
        <w:tc>
          <w:tcPr>
            <w:tcW w:w="5707" w:type="dxa"/>
          </w:tcPr>
          <w:p w14:paraId="2CE31630" w14:textId="77777777" w:rsidR="00823419" w:rsidRPr="0074289B" w:rsidRDefault="00823419" w:rsidP="000C3425">
            <w:r w:rsidRPr="0074289B">
              <w:t>*ArcFac* 1.0)</w:t>
            </w:r>
          </w:p>
        </w:tc>
        <w:tc>
          <w:tcPr>
            <w:tcW w:w="3355" w:type="dxa"/>
          </w:tcPr>
          <w:p w14:paraId="1ED6F486" w14:textId="77777777" w:rsidR="00823419" w:rsidRPr="0074289B" w:rsidRDefault="00823419" w:rsidP="000C3425"/>
        </w:tc>
      </w:tr>
      <w:tr w:rsidR="00823419" w:rsidRPr="0074289B" w14:paraId="1AF56974" w14:textId="77777777" w:rsidTr="000C3425">
        <w:tc>
          <w:tcPr>
            <w:tcW w:w="5707" w:type="dxa"/>
          </w:tcPr>
          <w:p w14:paraId="4B4CACE8" w14:textId="77777777" w:rsidR="00823419" w:rsidRPr="0074289B" w:rsidRDefault="00823419" w:rsidP="000C3425">
            <w:r w:rsidRPr="0074289B">
              <w:t>*AvailableAWJ* T)</w:t>
            </w:r>
          </w:p>
        </w:tc>
        <w:tc>
          <w:tcPr>
            <w:tcW w:w="3355" w:type="dxa"/>
          </w:tcPr>
          <w:p w14:paraId="579219D2" w14:textId="77777777" w:rsidR="00823419" w:rsidRPr="0074289B" w:rsidRDefault="00823419" w:rsidP="000C3425"/>
        </w:tc>
      </w:tr>
      <w:tr w:rsidR="00823419" w:rsidRPr="0074289B" w14:paraId="07FABD89" w14:textId="77777777" w:rsidTr="000C3425">
        <w:tc>
          <w:tcPr>
            <w:tcW w:w="5707" w:type="dxa"/>
          </w:tcPr>
          <w:p w14:paraId="53DB4AA6" w14:textId="77777777" w:rsidR="00823419" w:rsidRPr="0074289B" w:rsidRDefault="00823419" w:rsidP="000C3425">
            <w:r w:rsidRPr="0074289B">
              <w:t>*AvailableLaser* nil)</w:t>
            </w:r>
          </w:p>
        </w:tc>
        <w:tc>
          <w:tcPr>
            <w:tcW w:w="3355" w:type="dxa"/>
          </w:tcPr>
          <w:p w14:paraId="1ECBB566" w14:textId="77777777" w:rsidR="00823419" w:rsidRPr="0074289B" w:rsidRDefault="00823419" w:rsidP="000C3425"/>
        </w:tc>
      </w:tr>
      <w:tr w:rsidR="00823419" w:rsidRPr="0074289B" w14:paraId="793D2F41" w14:textId="77777777" w:rsidTr="000C3425">
        <w:tc>
          <w:tcPr>
            <w:tcW w:w="5707" w:type="dxa"/>
          </w:tcPr>
          <w:p w14:paraId="3945DC14" w14:textId="77777777" w:rsidR="00823419" w:rsidRPr="0074289B" w:rsidRDefault="00823419" w:rsidP="000C3425">
            <w:r w:rsidRPr="0074289B">
              <w:t>*AvailableOxyfuel* nil)</w:t>
            </w:r>
          </w:p>
        </w:tc>
        <w:tc>
          <w:tcPr>
            <w:tcW w:w="3355" w:type="dxa"/>
          </w:tcPr>
          <w:p w14:paraId="4818C4A8" w14:textId="77777777" w:rsidR="00823419" w:rsidRPr="0074289B" w:rsidRDefault="00823419" w:rsidP="000C3425"/>
        </w:tc>
      </w:tr>
      <w:tr w:rsidR="00823419" w:rsidRPr="0074289B" w14:paraId="04F8EA67" w14:textId="77777777" w:rsidTr="000C3425">
        <w:tc>
          <w:tcPr>
            <w:tcW w:w="5707" w:type="dxa"/>
          </w:tcPr>
          <w:p w14:paraId="3B4AC2BB" w14:textId="77777777" w:rsidR="00823419" w:rsidRPr="0074289B" w:rsidRDefault="00823419" w:rsidP="000C3425">
            <w:r w:rsidRPr="0074289B">
              <w:t>*AvailablePlasma* nil)</w:t>
            </w:r>
          </w:p>
        </w:tc>
        <w:tc>
          <w:tcPr>
            <w:tcW w:w="3355" w:type="dxa"/>
          </w:tcPr>
          <w:p w14:paraId="3E1D4BFC" w14:textId="77777777" w:rsidR="00823419" w:rsidRPr="0074289B" w:rsidRDefault="00823419" w:rsidP="000C3425"/>
        </w:tc>
      </w:tr>
      <w:tr w:rsidR="00823419" w:rsidRPr="0074289B" w14:paraId="0D8E7774" w14:textId="77777777" w:rsidTr="000C3425">
        <w:tc>
          <w:tcPr>
            <w:tcW w:w="5707" w:type="dxa"/>
          </w:tcPr>
          <w:p w14:paraId="5C451B74" w14:textId="77777777" w:rsidR="00823419" w:rsidRPr="0074289B" w:rsidRDefault="00823419" w:rsidP="000C3425">
            <w:r w:rsidRPr="0074289B">
              <w:t>*AvailableWater* nil)</w:t>
            </w:r>
          </w:p>
        </w:tc>
        <w:tc>
          <w:tcPr>
            <w:tcW w:w="3355" w:type="dxa"/>
          </w:tcPr>
          <w:p w14:paraId="623B0728" w14:textId="77777777" w:rsidR="00823419" w:rsidRPr="0074289B" w:rsidRDefault="00823419" w:rsidP="000C3425"/>
        </w:tc>
      </w:tr>
      <w:tr w:rsidR="00823419" w:rsidRPr="0074289B" w14:paraId="26C85ACD" w14:textId="77777777" w:rsidTr="000C3425">
        <w:tc>
          <w:tcPr>
            <w:tcW w:w="5707" w:type="dxa"/>
          </w:tcPr>
          <w:p w14:paraId="2D896287" w14:textId="77777777" w:rsidR="00823419" w:rsidRPr="0074289B" w:rsidRDefault="00823419" w:rsidP="000C3425">
            <w:r w:rsidRPr="0074289B">
              <w:t>*AWJAutomatic* nil)</w:t>
            </w:r>
          </w:p>
        </w:tc>
        <w:tc>
          <w:tcPr>
            <w:tcW w:w="3355" w:type="dxa"/>
          </w:tcPr>
          <w:p w14:paraId="0A95902A" w14:textId="77777777" w:rsidR="00823419" w:rsidRPr="0074289B" w:rsidRDefault="00823419" w:rsidP="000C3425"/>
        </w:tc>
      </w:tr>
      <w:tr w:rsidR="00823419" w:rsidRPr="0074289B" w14:paraId="5D8C1611" w14:textId="77777777" w:rsidTr="000C3425">
        <w:tc>
          <w:tcPr>
            <w:tcW w:w="5707" w:type="dxa"/>
          </w:tcPr>
          <w:p w14:paraId="6F501F25" w14:textId="77777777" w:rsidR="00823419" w:rsidRPr="0074289B" w:rsidRDefault="00823419" w:rsidP="000C3425">
            <w:r w:rsidRPr="0074289B">
              <w:t>*AWJAutomaticPiercing* T)</w:t>
            </w:r>
          </w:p>
        </w:tc>
        <w:tc>
          <w:tcPr>
            <w:tcW w:w="3355" w:type="dxa"/>
          </w:tcPr>
          <w:p w14:paraId="6FC7C2E1" w14:textId="77777777" w:rsidR="00823419" w:rsidRPr="0074289B" w:rsidRDefault="00823419" w:rsidP="000C3425"/>
        </w:tc>
      </w:tr>
      <w:tr w:rsidR="00823419" w:rsidRPr="0074289B" w14:paraId="49F35BC5" w14:textId="77777777" w:rsidTr="000C3425">
        <w:tc>
          <w:tcPr>
            <w:tcW w:w="5707" w:type="dxa"/>
          </w:tcPr>
          <w:p w14:paraId="62376C68" w14:textId="77777777" w:rsidR="00823419" w:rsidRPr="0074289B" w:rsidRDefault="00823419" w:rsidP="000C3425">
            <w:r w:rsidRPr="0074289B">
              <w:t>*AWJCircularPiercing* 1.0)</w:t>
            </w:r>
          </w:p>
        </w:tc>
        <w:tc>
          <w:tcPr>
            <w:tcW w:w="3355" w:type="dxa"/>
          </w:tcPr>
          <w:p w14:paraId="0346B0A5" w14:textId="77777777" w:rsidR="00823419" w:rsidRPr="0074289B" w:rsidRDefault="00823419" w:rsidP="000C3425"/>
        </w:tc>
      </w:tr>
      <w:tr w:rsidR="00823419" w:rsidRPr="0074289B" w14:paraId="26FE3A87" w14:textId="77777777" w:rsidTr="000C3425">
        <w:tc>
          <w:tcPr>
            <w:tcW w:w="5707" w:type="dxa"/>
          </w:tcPr>
          <w:p w14:paraId="18146665" w14:textId="77777777" w:rsidR="00823419" w:rsidRPr="0074289B" w:rsidRDefault="00823419" w:rsidP="000C3425">
            <w:r w:rsidRPr="0074289B">
              <w:t>*AWJCircularPiercingDiameter* 1.4)</w:t>
            </w:r>
          </w:p>
        </w:tc>
        <w:tc>
          <w:tcPr>
            <w:tcW w:w="3355" w:type="dxa"/>
          </w:tcPr>
          <w:p w14:paraId="61A8E24B" w14:textId="77777777" w:rsidR="00823419" w:rsidRPr="0074289B" w:rsidRDefault="00823419" w:rsidP="000C3425"/>
        </w:tc>
      </w:tr>
      <w:tr w:rsidR="00823419" w:rsidRPr="0074289B" w14:paraId="4C2EDA95" w14:textId="77777777" w:rsidTr="000C3425">
        <w:tc>
          <w:tcPr>
            <w:tcW w:w="5707" w:type="dxa"/>
          </w:tcPr>
          <w:p w14:paraId="02181A60" w14:textId="77777777" w:rsidR="00823419" w:rsidRPr="0074289B" w:rsidRDefault="00823419" w:rsidP="000C3425">
            <w:r w:rsidRPr="0074289B">
              <w:t>*AWJCircularPiercingSpeed* 273.0)</w:t>
            </w:r>
          </w:p>
        </w:tc>
        <w:tc>
          <w:tcPr>
            <w:tcW w:w="3355" w:type="dxa"/>
          </w:tcPr>
          <w:p w14:paraId="71B8735E" w14:textId="77777777" w:rsidR="00823419" w:rsidRPr="0074289B" w:rsidRDefault="00823419" w:rsidP="000C3425"/>
        </w:tc>
      </w:tr>
      <w:tr w:rsidR="00823419" w:rsidRPr="0074289B" w14:paraId="4BE3AD2E" w14:textId="77777777" w:rsidTr="000C3425">
        <w:tc>
          <w:tcPr>
            <w:tcW w:w="5707" w:type="dxa"/>
          </w:tcPr>
          <w:p w14:paraId="3C84533B" w14:textId="77777777" w:rsidR="00823419" w:rsidRPr="0074289B" w:rsidRDefault="00823419" w:rsidP="000C3425">
            <w:r w:rsidRPr="0074289B">
              <w:t>*AWJCuttingAbrasiveFlow* 350.0)</w:t>
            </w:r>
          </w:p>
        </w:tc>
        <w:tc>
          <w:tcPr>
            <w:tcW w:w="3355" w:type="dxa"/>
          </w:tcPr>
          <w:p w14:paraId="3B79D4C0" w14:textId="77777777" w:rsidR="00823419" w:rsidRPr="0074289B" w:rsidRDefault="00823419" w:rsidP="000C3425"/>
        </w:tc>
      </w:tr>
      <w:tr w:rsidR="00823419" w:rsidRPr="0074289B" w14:paraId="390A7F94" w14:textId="77777777" w:rsidTr="000C3425">
        <w:tc>
          <w:tcPr>
            <w:tcW w:w="5707" w:type="dxa"/>
          </w:tcPr>
          <w:p w14:paraId="787798F8" w14:textId="77777777" w:rsidR="00823419" w:rsidRPr="0074289B" w:rsidRDefault="00823419" w:rsidP="000C3425">
            <w:r w:rsidRPr="0074289B">
              <w:t>*AWJCuttingAbrasiveFlowByMachine* T)</w:t>
            </w:r>
          </w:p>
        </w:tc>
        <w:tc>
          <w:tcPr>
            <w:tcW w:w="3355" w:type="dxa"/>
          </w:tcPr>
          <w:p w14:paraId="1F346B71" w14:textId="77777777" w:rsidR="00823419" w:rsidRPr="0074289B" w:rsidRDefault="00823419" w:rsidP="000C3425"/>
        </w:tc>
      </w:tr>
      <w:tr w:rsidR="00823419" w:rsidRPr="0074289B" w14:paraId="691815F6" w14:textId="77777777" w:rsidTr="000C3425">
        <w:tc>
          <w:tcPr>
            <w:tcW w:w="5707" w:type="dxa"/>
          </w:tcPr>
          <w:p w14:paraId="62CD2D13" w14:textId="77777777" w:rsidR="00823419" w:rsidRPr="0074289B" w:rsidRDefault="00823419" w:rsidP="000C3425">
            <w:r w:rsidRPr="0074289B">
              <w:t>*AWJCuttingPressure* 3800.0)</w:t>
            </w:r>
          </w:p>
        </w:tc>
        <w:tc>
          <w:tcPr>
            <w:tcW w:w="3355" w:type="dxa"/>
          </w:tcPr>
          <w:p w14:paraId="744729B6" w14:textId="77777777" w:rsidR="00823419" w:rsidRPr="0074289B" w:rsidRDefault="00823419" w:rsidP="000C3425"/>
        </w:tc>
      </w:tr>
      <w:tr w:rsidR="00823419" w:rsidRPr="0074289B" w14:paraId="02ABAE33" w14:textId="77777777" w:rsidTr="000C3425">
        <w:tc>
          <w:tcPr>
            <w:tcW w:w="5707" w:type="dxa"/>
          </w:tcPr>
          <w:p w14:paraId="5C0F7F78" w14:textId="77777777" w:rsidR="00823419" w:rsidRPr="0074289B" w:rsidRDefault="00823419" w:rsidP="000C3425">
            <w:r w:rsidRPr="0074289B">
              <w:t>*AWJCuttingPressureByMachine* T)</w:t>
            </w:r>
          </w:p>
        </w:tc>
        <w:tc>
          <w:tcPr>
            <w:tcW w:w="3355" w:type="dxa"/>
          </w:tcPr>
          <w:p w14:paraId="5999F728" w14:textId="77777777" w:rsidR="00823419" w:rsidRPr="0074289B" w:rsidRDefault="00823419" w:rsidP="000C3425"/>
        </w:tc>
      </w:tr>
      <w:tr w:rsidR="00823419" w:rsidRPr="0074289B" w14:paraId="76AE940C" w14:textId="77777777" w:rsidTr="000C3425">
        <w:tc>
          <w:tcPr>
            <w:tcW w:w="5707" w:type="dxa"/>
          </w:tcPr>
          <w:p w14:paraId="0F4686E3" w14:textId="77777777" w:rsidR="00823419" w:rsidRPr="0074289B" w:rsidRDefault="00823419" w:rsidP="000C3425">
            <w:r w:rsidRPr="0074289B">
              <w:t>*AWJFixedSpeed* 1000.0)</w:t>
            </w:r>
          </w:p>
        </w:tc>
        <w:tc>
          <w:tcPr>
            <w:tcW w:w="3355" w:type="dxa"/>
          </w:tcPr>
          <w:p w14:paraId="1FB17A53" w14:textId="77777777" w:rsidR="00823419" w:rsidRPr="0074289B" w:rsidRDefault="00823419" w:rsidP="000C3425"/>
        </w:tc>
      </w:tr>
      <w:tr w:rsidR="00823419" w:rsidRPr="0074289B" w14:paraId="2E358212" w14:textId="77777777" w:rsidTr="000C3425">
        <w:tc>
          <w:tcPr>
            <w:tcW w:w="5707" w:type="dxa"/>
          </w:tcPr>
          <w:p w14:paraId="22727EA8" w14:textId="77777777" w:rsidR="00823419" w:rsidRPr="0074289B" w:rsidRDefault="00823419" w:rsidP="000C3425">
            <w:r w:rsidRPr="0074289B">
              <w:t>*AWJFixedTAC* nil)</w:t>
            </w:r>
          </w:p>
        </w:tc>
        <w:tc>
          <w:tcPr>
            <w:tcW w:w="3355" w:type="dxa"/>
          </w:tcPr>
          <w:p w14:paraId="1D71B4E5" w14:textId="77777777" w:rsidR="00823419" w:rsidRPr="0074289B" w:rsidRDefault="00823419" w:rsidP="000C3425"/>
        </w:tc>
      </w:tr>
      <w:tr w:rsidR="00823419" w:rsidRPr="0074289B" w14:paraId="1DFD13AE" w14:textId="77777777" w:rsidTr="000C3425">
        <w:tc>
          <w:tcPr>
            <w:tcW w:w="5707" w:type="dxa"/>
          </w:tcPr>
          <w:p w14:paraId="55CBADF3" w14:textId="77777777" w:rsidR="00823419" w:rsidRPr="0074289B" w:rsidRDefault="00823419" w:rsidP="000C3425">
            <w:r w:rsidRPr="0074289B">
              <w:t>*AWJFixedTACAngle* 0.0)</w:t>
            </w:r>
          </w:p>
        </w:tc>
        <w:tc>
          <w:tcPr>
            <w:tcW w:w="3355" w:type="dxa"/>
          </w:tcPr>
          <w:p w14:paraId="01DD3313" w14:textId="77777777" w:rsidR="00823419" w:rsidRPr="0074289B" w:rsidRDefault="00823419" w:rsidP="000C3425"/>
        </w:tc>
      </w:tr>
      <w:tr w:rsidR="00823419" w:rsidRPr="0074289B" w14:paraId="38D91D9A" w14:textId="77777777" w:rsidTr="000C3425">
        <w:tc>
          <w:tcPr>
            <w:tcW w:w="5707" w:type="dxa"/>
          </w:tcPr>
          <w:p w14:paraId="10E8C166" w14:textId="77777777" w:rsidR="00823419" w:rsidRPr="0074289B" w:rsidRDefault="00823419" w:rsidP="000C3425">
            <w:r w:rsidRPr="0074289B">
              <w:t>*AWJLinearPiercingDistance* 0.75)</w:t>
            </w:r>
          </w:p>
        </w:tc>
        <w:tc>
          <w:tcPr>
            <w:tcW w:w="3355" w:type="dxa"/>
          </w:tcPr>
          <w:p w14:paraId="4C501F99" w14:textId="77777777" w:rsidR="00823419" w:rsidRPr="0074289B" w:rsidRDefault="00823419" w:rsidP="000C3425"/>
        </w:tc>
      </w:tr>
      <w:tr w:rsidR="00823419" w:rsidRPr="0074289B" w14:paraId="75E303B1" w14:textId="77777777" w:rsidTr="000C3425">
        <w:tc>
          <w:tcPr>
            <w:tcW w:w="5707" w:type="dxa"/>
          </w:tcPr>
          <w:p w14:paraId="7C5181CC" w14:textId="77777777" w:rsidR="00823419" w:rsidRPr="0074289B" w:rsidRDefault="00823419" w:rsidP="000C3425">
            <w:r w:rsidRPr="0074289B">
              <w:t>*AWJOvercutDistance* 3.0)</w:t>
            </w:r>
          </w:p>
        </w:tc>
        <w:tc>
          <w:tcPr>
            <w:tcW w:w="3355" w:type="dxa"/>
          </w:tcPr>
          <w:p w14:paraId="5DED5BAE" w14:textId="77777777" w:rsidR="00823419" w:rsidRPr="0074289B" w:rsidRDefault="00823419" w:rsidP="000C3425"/>
        </w:tc>
      </w:tr>
      <w:tr w:rsidR="00823419" w:rsidRPr="0074289B" w14:paraId="23A5448A" w14:textId="77777777" w:rsidTr="000C3425">
        <w:tc>
          <w:tcPr>
            <w:tcW w:w="5707" w:type="dxa"/>
          </w:tcPr>
          <w:p w14:paraId="21118335" w14:textId="77777777" w:rsidR="00823419" w:rsidRPr="0074289B" w:rsidRDefault="00823419" w:rsidP="000C3425">
            <w:r w:rsidRPr="0074289B">
              <w:t>*AWJPiercingAbrasiveFlow* 300.0)</w:t>
            </w:r>
          </w:p>
        </w:tc>
        <w:tc>
          <w:tcPr>
            <w:tcW w:w="3355" w:type="dxa"/>
          </w:tcPr>
          <w:p w14:paraId="37E33CEE" w14:textId="77777777" w:rsidR="00823419" w:rsidRPr="0074289B" w:rsidRDefault="00823419" w:rsidP="000C3425"/>
        </w:tc>
      </w:tr>
      <w:tr w:rsidR="00823419" w:rsidRPr="0074289B" w14:paraId="74CDC544" w14:textId="77777777" w:rsidTr="000C3425">
        <w:tc>
          <w:tcPr>
            <w:tcW w:w="5707" w:type="dxa"/>
          </w:tcPr>
          <w:p w14:paraId="16431FF4" w14:textId="77777777" w:rsidR="00823419" w:rsidRPr="0074289B" w:rsidRDefault="00823419" w:rsidP="000C3425">
            <w:r w:rsidRPr="0074289B">
              <w:t>*AWJPiercingAbrasiveFlowByMachine* T)</w:t>
            </w:r>
          </w:p>
        </w:tc>
        <w:tc>
          <w:tcPr>
            <w:tcW w:w="3355" w:type="dxa"/>
          </w:tcPr>
          <w:p w14:paraId="282D8180" w14:textId="77777777" w:rsidR="00823419" w:rsidRPr="0074289B" w:rsidRDefault="00823419" w:rsidP="000C3425"/>
        </w:tc>
      </w:tr>
      <w:tr w:rsidR="00823419" w:rsidRPr="0074289B" w14:paraId="10835743" w14:textId="77777777" w:rsidTr="000C3425">
        <w:tc>
          <w:tcPr>
            <w:tcW w:w="5707" w:type="dxa"/>
          </w:tcPr>
          <w:p w14:paraId="1515C3A2" w14:textId="77777777" w:rsidR="00823419" w:rsidRPr="0074289B" w:rsidRDefault="00823419" w:rsidP="000C3425">
            <w:r w:rsidRPr="0074289B">
              <w:t>*AWJPiercingPressure* 2000.0)</w:t>
            </w:r>
          </w:p>
        </w:tc>
        <w:tc>
          <w:tcPr>
            <w:tcW w:w="3355" w:type="dxa"/>
          </w:tcPr>
          <w:p w14:paraId="7EFED020" w14:textId="77777777" w:rsidR="00823419" w:rsidRPr="0074289B" w:rsidRDefault="00823419" w:rsidP="000C3425"/>
        </w:tc>
      </w:tr>
      <w:tr w:rsidR="00823419" w:rsidRPr="0074289B" w14:paraId="7B955E26" w14:textId="77777777" w:rsidTr="000C3425">
        <w:tc>
          <w:tcPr>
            <w:tcW w:w="5707" w:type="dxa"/>
          </w:tcPr>
          <w:p w14:paraId="19B74DBB" w14:textId="77777777" w:rsidR="00823419" w:rsidRPr="0074289B" w:rsidRDefault="00823419" w:rsidP="000C3425">
            <w:r w:rsidRPr="0074289B">
              <w:t>*AWJPiercingPressureByMachine* T)</w:t>
            </w:r>
          </w:p>
        </w:tc>
        <w:tc>
          <w:tcPr>
            <w:tcW w:w="3355" w:type="dxa"/>
          </w:tcPr>
          <w:p w14:paraId="282DAEBD" w14:textId="77777777" w:rsidR="00823419" w:rsidRPr="0074289B" w:rsidRDefault="00823419" w:rsidP="000C3425"/>
        </w:tc>
      </w:tr>
      <w:tr w:rsidR="00823419" w:rsidRPr="0074289B" w14:paraId="6541FC56" w14:textId="77777777" w:rsidTr="000C3425">
        <w:tc>
          <w:tcPr>
            <w:tcW w:w="5707" w:type="dxa"/>
          </w:tcPr>
          <w:p w14:paraId="2C49E1AD" w14:textId="77777777" w:rsidR="00823419" w:rsidRPr="0074289B" w:rsidRDefault="00823419" w:rsidP="000C3425">
            <w:r w:rsidRPr="0074289B">
              <w:t>*AWJStationaryPiercing* 3.0)</w:t>
            </w:r>
          </w:p>
        </w:tc>
        <w:tc>
          <w:tcPr>
            <w:tcW w:w="3355" w:type="dxa"/>
          </w:tcPr>
          <w:p w14:paraId="296365B8" w14:textId="77777777" w:rsidR="00823419" w:rsidRPr="0074289B" w:rsidRDefault="00823419" w:rsidP="000C3425"/>
        </w:tc>
      </w:tr>
      <w:tr w:rsidR="00823419" w:rsidRPr="0074289B" w14:paraId="673E1DC9" w14:textId="77777777" w:rsidTr="000C3425">
        <w:tc>
          <w:tcPr>
            <w:tcW w:w="5707" w:type="dxa"/>
          </w:tcPr>
          <w:p w14:paraId="2F7A6DCC" w14:textId="77777777" w:rsidR="00823419" w:rsidRPr="0074289B" w:rsidRDefault="00823419" w:rsidP="000C3425">
            <w:r w:rsidRPr="0074289B">
              <w:t>*AWJTACRough* -2.8624052)</w:t>
            </w:r>
          </w:p>
        </w:tc>
        <w:tc>
          <w:tcPr>
            <w:tcW w:w="3355" w:type="dxa"/>
          </w:tcPr>
          <w:p w14:paraId="06D2FCEF" w14:textId="77777777" w:rsidR="00823419" w:rsidRPr="0074289B" w:rsidRDefault="00823419" w:rsidP="000C3425"/>
        </w:tc>
      </w:tr>
      <w:tr w:rsidR="00823419" w:rsidRPr="0074289B" w14:paraId="343F199A" w14:textId="77777777" w:rsidTr="000C3425">
        <w:tc>
          <w:tcPr>
            <w:tcW w:w="5707" w:type="dxa"/>
          </w:tcPr>
          <w:p w14:paraId="5509945D" w14:textId="77777777" w:rsidR="00823419" w:rsidRPr="0074289B" w:rsidRDefault="00823419" w:rsidP="000C3425">
            <w:r w:rsidRPr="0074289B">
              <w:t>*AWJTACRough1* 0.0)</w:t>
            </w:r>
          </w:p>
        </w:tc>
        <w:tc>
          <w:tcPr>
            <w:tcW w:w="3355" w:type="dxa"/>
          </w:tcPr>
          <w:p w14:paraId="6B8DA6A6" w14:textId="77777777" w:rsidR="00823419" w:rsidRPr="0074289B" w:rsidRDefault="00823419" w:rsidP="000C3425"/>
        </w:tc>
      </w:tr>
      <w:tr w:rsidR="00823419" w:rsidRPr="0074289B" w14:paraId="0CB94BB8" w14:textId="77777777" w:rsidTr="000C3425">
        <w:tc>
          <w:tcPr>
            <w:tcW w:w="5707" w:type="dxa"/>
          </w:tcPr>
          <w:p w14:paraId="73C606FA" w14:textId="77777777" w:rsidR="00823419" w:rsidRPr="0074289B" w:rsidRDefault="00823419" w:rsidP="000C3425">
            <w:r w:rsidRPr="0074289B">
              <w:t>*AWJTACRough2* -2.8624052)</w:t>
            </w:r>
          </w:p>
        </w:tc>
        <w:tc>
          <w:tcPr>
            <w:tcW w:w="3355" w:type="dxa"/>
          </w:tcPr>
          <w:p w14:paraId="0F06A374" w14:textId="77777777" w:rsidR="00823419" w:rsidRPr="0074289B" w:rsidRDefault="00823419" w:rsidP="000C3425"/>
        </w:tc>
      </w:tr>
      <w:tr w:rsidR="00823419" w:rsidRPr="0074289B" w14:paraId="404D6841" w14:textId="77777777" w:rsidTr="000C3425">
        <w:tc>
          <w:tcPr>
            <w:tcW w:w="5707" w:type="dxa"/>
          </w:tcPr>
          <w:p w14:paraId="3B9A9C9F" w14:textId="77777777" w:rsidR="00823419" w:rsidRPr="0074289B" w:rsidRDefault="00823419" w:rsidP="000C3425">
            <w:r w:rsidRPr="0074289B">
              <w:t>*AWJTACXFINE* 2.8624052)</w:t>
            </w:r>
          </w:p>
        </w:tc>
        <w:tc>
          <w:tcPr>
            <w:tcW w:w="3355" w:type="dxa"/>
          </w:tcPr>
          <w:p w14:paraId="3577643E" w14:textId="77777777" w:rsidR="00823419" w:rsidRPr="0074289B" w:rsidRDefault="00823419" w:rsidP="000C3425"/>
        </w:tc>
      </w:tr>
      <w:tr w:rsidR="00823419" w:rsidRPr="0074289B" w14:paraId="6948E1F8" w14:textId="77777777" w:rsidTr="000C3425">
        <w:tc>
          <w:tcPr>
            <w:tcW w:w="5707" w:type="dxa"/>
          </w:tcPr>
          <w:p w14:paraId="74A55542" w14:textId="77777777" w:rsidR="00823419" w:rsidRPr="0074289B" w:rsidRDefault="00823419" w:rsidP="000C3425">
            <w:r w:rsidRPr="0074289B">
              <w:t>*AWJTACXFINE1* -1.0)</w:t>
            </w:r>
          </w:p>
        </w:tc>
        <w:tc>
          <w:tcPr>
            <w:tcW w:w="3355" w:type="dxa"/>
          </w:tcPr>
          <w:p w14:paraId="05C4C868" w14:textId="77777777" w:rsidR="00823419" w:rsidRPr="0074289B" w:rsidRDefault="00823419" w:rsidP="000C3425"/>
        </w:tc>
      </w:tr>
      <w:tr w:rsidR="00823419" w:rsidRPr="0074289B" w14:paraId="31AB9887" w14:textId="77777777" w:rsidTr="000C3425">
        <w:tc>
          <w:tcPr>
            <w:tcW w:w="5707" w:type="dxa"/>
          </w:tcPr>
          <w:p w14:paraId="2C11DD08" w14:textId="77777777" w:rsidR="00823419" w:rsidRPr="0074289B" w:rsidRDefault="00823419" w:rsidP="000C3425">
            <w:r w:rsidRPr="0074289B">
              <w:t>*AWJTACXFINE2* 2.8624052)</w:t>
            </w:r>
          </w:p>
        </w:tc>
        <w:tc>
          <w:tcPr>
            <w:tcW w:w="3355" w:type="dxa"/>
          </w:tcPr>
          <w:p w14:paraId="44595200" w14:textId="77777777" w:rsidR="00823419" w:rsidRPr="0074289B" w:rsidRDefault="00823419" w:rsidP="000C3425"/>
        </w:tc>
      </w:tr>
      <w:tr w:rsidR="00823419" w:rsidRPr="0074289B" w14:paraId="12B9182F" w14:textId="77777777" w:rsidTr="000C3425">
        <w:tc>
          <w:tcPr>
            <w:tcW w:w="5707" w:type="dxa"/>
          </w:tcPr>
          <w:p w14:paraId="1F07344F" w14:textId="77777777" w:rsidR="00823419" w:rsidRPr="0074289B" w:rsidRDefault="00823419" w:rsidP="000C3425">
            <w:r w:rsidRPr="0074289B">
              <w:t>*FlatZoneRadius* 300.0)</w:t>
            </w:r>
          </w:p>
        </w:tc>
        <w:tc>
          <w:tcPr>
            <w:tcW w:w="3355" w:type="dxa"/>
          </w:tcPr>
          <w:p w14:paraId="726E7631" w14:textId="77777777" w:rsidR="00823419" w:rsidRPr="0074289B" w:rsidRDefault="00823419" w:rsidP="000C3425"/>
        </w:tc>
      </w:tr>
      <w:tr w:rsidR="00823419" w:rsidRPr="0074289B" w14:paraId="4270CACF" w14:textId="77777777" w:rsidTr="000C3425">
        <w:tc>
          <w:tcPr>
            <w:tcW w:w="5707" w:type="dxa"/>
          </w:tcPr>
          <w:p w14:paraId="61E18994" w14:textId="77777777" w:rsidR="00823419" w:rsidRPr="0074289B" w:rsidRDefault="00823419" w:rsidP="000C3425">
            <w:r w:rsidRPr="0074289B">
              <w:t>*LaserCuttingSpeedFast* 1500.0)</w:t>
            </w:r>
          </w:p>
        </w:tc>
        <w:tc>
          <w:tcPr>
            <w:tcW w:w="3355" w:type="dxa"/>
          </w:tcPr>
          <w:p w14:paraId="2467F00C" w14:textId="77777777" w:rsidR="00823419" w:rsidRPr="0074289B" w:rsidRDefault="00823419" w:rsidP="000C3425"/>
        </w:tc>
      </w:tr>
      <w:tr w:rsidR="00823419" w:rsidRPr="0074289B" w14:paraId="4472A3DA" w14:textId="77777777" w:rsidTr="000C3425">
        <w:tc>
          <w:tcPr>
            <w:tcW w:w="5707" w:type="dxa"/>
          </w:tcPr>
          <w:p w14:paraId="7C2147DA" w14:textId="77777777" w:rsidR="00823419" w:rsidRPr="0074289B" w:rsidRDefault="00823419" w:rsidP="000C3425">
            <w:r w:rsidRPr="0074289B">
              <w:t>*LaserCuttingSpeedMedium* 1000.0)</w:t>
            </w:r>
          </w:p>
        </w:tc>
        <w:tc>
          <w:tcPr>
            <w:tcW w:w="3355" w:type="dxa"/>
          </w:tcPr>
          <w:p w14:paraId="23CE828A" w14:textId="77777777" w:rsidR="00823419" w:rsidRPr="0074289B" w:rsidRDefault="00823419" w:rsidP="000C3425"/>
        </w:tc>
      </w:tr>
      <w:tr w:rsidR="00823419" w:rsidRPr="0074289B" w14:paraId="325A9C07" w14:textId="77777777" w:rsidTr="000C3425">
        <w:tc>
          <w:tcPr>
            <w:tcW w:w="5707" w:type="dxa"/>
          </w:tcPr>
          <w:p w14:paraId="7D04B31D" w14:textId="77777777" w:rsidR="00823419" w:rsidRPr="0074289B" w:rsidRDefault="00823419" w:rsidP="000C3425">
            <w:r w:rsidRPr="0074289B">
              <w:t>*LaserCuttingSpeedSlow* 800.0)</w:t>
            </w:r>
          </w:p>
        </w:tc>
        <w:tc>
          <w:tcPr>
            <w:tcW w:w="3355" w:type="dxa"/>
          </w:tcPr>
          <w:p w14:paraId="38586655" w14:textId="77777777" w:rsidR="00823419" w:rsidRPr="0074289B" w:rsidRDefault="00823419" w:rsidP="000C3425"/>
        </w:tc>
      </w:tr>
      <w:tr w:rsidR="00823419" w:rsidRPr="0074289B" w14:paraId="07B5DBAD" w14:textId="77777777" w:rsidTr="000C3425">
        <w:tc>
          <w:tcPr>
            <w:tcW w:w="5707" w:type="dxa"/>
          </w:tcPr>
          <w:p w14:paraId="59208784" w14:textId="77777777" w:rsidR="00823419" w:rsidRPr="0074289B" w:rsidRDefault="00823419" w:rsidP="000C3425">
            <w:r w:rsidRPr="0074289B">
              <w:t>*LaserCuttingSpeedXFast* 2000.0)</w:t>
            </w:r>
          </w:p>
        </w:tc>
        <w:tc>
          <w:tcPr>
            <w:tcW w:w="3355" w:type="dxa"/>
          </w:tcPr>
          <w:p w14:paraId="4FFBBE06" w14:textId="77777777" w:rsidR="00823419" w:rsidRPr="0074289B" w:rsidRDefault="00823419" w:rsidP="000C3425"/>
        </w:tc>
      </w:tr>
      <w:tr w:rsidR="00823419" w:rsidRPr="0074289B" w14:paraId="2AB38C4D" w14:textId="77777777" w:rsidTr="000C3425">
        <w:tc>
          <w:tcPr>
            <w:tcW w:w="5707" w:type="dxa"/>
          </w:tcPr>
          <w:p w14:paraId="66B93A1C" w14:textId="77777777" w:rsidR="00823419" w:rsidRPr="0074289B" w:rsidRDefault="00823419" w:rsidP="000C3425">
            <w:r w:rsidRPr="0074289B">
              <w:t>*LaserCuttingSpeedXSlow* 500.0)</w:t>
            </w:r>
          </w:p>
        </w:tc>
        <w:tc>
          <w:tcPr>
            <w:tcW w:w="3355" w:type="dxa"/>
          </w:tcPr>
          <w:p w14:paraId="6AF74233" w14:textId="77777777" w:rsidR="00823419" w:rsidRPr="0074289B" w:rsidRDefault="00823419" w:rsidP="000C3425"/>
        </w:tc>
      </w:tr>
      <w:tr w:rsidR="00823419" w:rsidRPr="0074289B" w14:paraId="5AC3C543" w14:textId="77777777" w:rsidTr="000C3425">
        <w:tc>
          <w:tcPr>
            <w:tcW w:w="5707" w:type="dxa"/>
          </w:tcPr>
          <w:p w14:paraId="451A1D7F" w14:textId="77777777" w:rsidR="00823419" w:rsidRPr="0074289B" w:rsidRDefault="00823419" w:rsidP="000C3425">
            <w:r w:rsidRPr="0074289B">
              <w:lastRenderedPageBreak/>
              <w:t>*LaserLeadinSpeed* 1000.0)</w:t>
            </w:r>
          </w:p>
        </w:tc>
        <w:tc>
          <w:tcPr>
            <w:tcW w:w="3355" w:type="dxa"/>
          </w:tcPr>
          <w:p w14:paraId="15EA5B78" w14:textId="77777777" w:rsidR="00823419" w:rsidRPr="0074289B" w:rsidRDefault="00823419" w:rsidP="000C3425"/>
        </w:tc>
      </w:tr>
      <w:tr w:rsidR="00823419" w:rsidRPr="0074289B" w14:paraId="45F2156B" w14:textId="77777777" w:rsidTr="000C3425">
        <w:tc>
          <w:tcPr>
            <w:tcW w:w="5707" w:type="dxa"/>
          </w:tcPr>
          <w:p w14:paraId="23737DCC" w14:textId="77777777" w:rsidR="00823419" w:rsidRPr="0074289B" w:rsidRDefault="00823419" w:rsidP="000C3425">
            <w:r w:rsidRPr="0074289B">
              <w:t>*LaserLinearPiercingDistance* 1.0)</w:t>
            </w:r>
          </w:p>
        </w:tc>
        <w:tc>
          <w:tcPr>
            <w:tcW w:w="3355" w:type="dxa"/>
          </w:tcPr>
          <w:p w14:paraId="20ADC883" w14:textId="77777777" w:rsidR="00823419" w:rsidRPr="0074289B" w:rsidRDefault="00823419" w:rsidP="000C3425"/>
        </w:tc>
      </w:tr>
      <w:tr w:rsidR="00823419" w:rsidRPr="0074289B" w14:paraId="528146FB" w14:textId="77777777" w:rsidTr="000C3425">
        <w:tc>
          <w:tcPr>
            <w:tcW w:w="5707" w:type="dxa"/>
          </w:tcPr>
          <w:p w14:paraId="732C7CD0" w14:textId="77777777" w:rsidR="00823419" w:rsidRPr="0074289B" w:rsidRDefault="00823419" w:rsidP="000C3425">
            <w:r w:rsidRPr="0074289B">
              <w:t>*LaserPiercingDiameter* 2.0)</w:t>
            </w:r>
          </w:p>
        </w:tc>
        <w:tc>
          <w:tcPr>
            <w:tcW w:w="3355" w:type="dxa"/>
          </w:tcPr>
          <w:p w14:paraId="0CBD3AB1" w14:textId="77777777" w:rsidR="00823419" w:rsidRPr="0074289B" w:rsidRDefault="00823419" w:rsidP="000C3425"/>
        </w:tc>
      </w:tr>
      <w:tr w:rsidR="00823419" w:rsidRPr="0074289B" w14:paraId="6BD82182" w14:textId="77777777" w:rsidTr="000C3425">
        <w:tc>
          <w:tcPr>
            <w:tcW w:w="5707" w:type="dxa"/>
          </w:tcPr>
          <w:p w14:paraId="448CEB3E" w14:textId="77777777" w:rsidR="00823419" w:rsidRPr="0074289B" w:rsidRDefault="00823419" w:rsidP="000C3425">
            <w:r w:rsidRPr="0074289B">
              <w:t>*LaserPiercingTime* 1.0)</w:t>
            </w:r>
          </w:p>
        </w:tc>
        <w:tc>
          <w:tcPr>
            <w:tcW w:w="3355" w:type="dxa"/>
          </w:tcPr>
          <w:p w14:paraId="6D297E1D" w14:textId="77777777" w:rsidR="00823419" w:rsidRPr="0074289B" w:rsidRDefault="00823419" w:rsidP="000C3425"/>
        </w:tc>
      </w:tr>
      <w:tr w:rsidR="00823419" w:rsidRPr="0074289B" w14:paraId="753AF4A9" w14:textId="77777777" w:rsidTr="000C3425">
        <w:tc>
          <w:tcPr>
            <w:tcW w:w="5707" w:type="dxa"/>
          </w:tcPr>
          <w:p w14:paraId="5D8A658C" w14:textId="77777777" w:rsidR="00823419" w:rsidRPr="0074289B" w:rsidRDefault="00823419" w:rsidP="000C3425">
            <w:r w:rsidRPr="0074289B">
              <w:t>*OxyfuelCuttingSpeed* 1000.0)</w:t>
            </w:r>
          </w:p>
        </w:tc>
        <w:tc>
          <w:tcPr>
            <w:tcW w:w="3355" w:type="dxa"/>
          </w:tcPr>
          <w:p w14:paraId="2166864D" w14:textId="77777777" w:rsidR="00823419" w:rsidRPr="0074289B" w:rsidRDefault="00823419" w:rsidP="000C3425"/>
        </w:tc>
      </w:tr>
      <w:tr w:rsidR="00823419" w:rsidRPr="0074289B" w14:paraId="31BC15BC" w14:textId="77777777" w:rsidTr="000C3425">
        <w:tc>
          <w:tcPr>
            <w:tcW w:w="5707" w:type="dxa"/>
          </w:tcPr>
          <w:p w14:paraId="71C8FC8A" w14:textId="77777777" w:rsidR="00823419" w:rsidRPr="0074289B" w:rsidRDefault="00823419" w:rsidP="000C3425">
            <w:r w:rsidRPr="0074289B">
              <w:t>*OxyfuelLargeArea* 10.0)</w:t>
            </w:r>
          </w:p>
        </w:tc>
        <w:tc>
          <w:tcPr>
            <w:tcW w:w="3355" w:type="dxa"/>
          </w:tcPr>
          <w:p w14:paraId="468D31CB" w14:textId="77777777" w:rsidR="00823419" w:rsidRPr="0074289B" w:rsidRDefault="00823419" w:rsidP="000C3425"/>
        </w:tc>
      </w:tr>
      <w:tr w:rsidR="00823419" w:rsidRPr="0074289B" w14:paraId="2185F10C" w14:textId="77777777" w:rsidTr="000C3425">
        <w:tc>
          <w:tcPr>
            <w:tcW w:w="5707" w:type="dxa"/>
          </w:tcPr>
          <w:p w14:paraId="179A90BC" w14:textId="77777777" w:rsidR="00823419" w:rsidRPr="0074289B" w:rsidRDefault="00823419" w:rsidP="000C3425">
            <w:r w:rsidRPr="0074289B">
              <w:t>*OxyfuelLeadinSpeed* 1000.0)</w:t>
            </w:r>
          </w:p>
        </w:tc>
        <w:tc>
          <w:tcPr>
            <w:tcW w:w="3355" w:type="dxa"/>
          </w:tcPr>
          <w:p w14:paraId="1FAF420F" w14:textId="77777777" w:rsidR="00823419" w:rsidRPr="0074289B" w:rsidRDefault="00823419" w:rsidP="000C3425"/>
        </w:tc>
      </w:tr>
      <w:tr w:rsidR="00823419" w:rsidRPr="0074289B" w14:paraId="37A03F62" w14:textId="77777777" w:rsidTr="000C3425">
        <w:tc>
          <w:tcPr>
            <w:tcW w:w="5707" w:type="dxa"/>
          </w:tcPr>
          <w:p w14:paraId="2A7D2AA9" w14:textId="77777777" w:rsidR="00823419" w:rsidRPr="0074289B" w:rsidRDefault="00823419" w:rsidP="000C3425">
            <w:r w:rsidRPr="0074289B">
              <w:t>*OxyfuelPiercingDiameter* 5.0)</w:t>
            </w:r>
          </w:p>
        </w:tc>
        <w:tc>
          <w:tcPr>
            <w:tcW w:w="3355" w:type="dxa"/>
          </w:tcPr>
          <w:p w14:paraId="1EDA4BF2" w14:textId="77777777" w:rsidR="00823419" w:rsidRPr="0074289B" w:rsidRDefault="00823419" w:rsidP="000C3425"/>
        </w:tc>
      </w:tr>
      <w:tr w:rsidR="00823419" w:rsidRPr="0074289B" w14:paraId="26FE03E3" w14:textId="77777777" w:rsidTr="000C3425">
        <w:tc>
          <w:tcPr>
            <w:tcW w:w="5707" w:type="dxa"/>
          </w:tcPr>
          <w:p w14:paraId="19AC5C7C" w14:textId="77777777" w:rsidR="00823419" w:rsidRPr="0074289B" w:rsidRDefault="00823419" w:rsidP="000C3425">
            <w:r w:rsidRPr="0074289B">
              <w:t>*OxyfuelPiercingTime* 1.0)</w:t>
            </w:r>
          </w:p>
        </w:tc>
        <w:tc>
          <w:tcPr>
            <w:tcW w:w="3355" w:type="dxa"/>
          </w:tcPr>
          <w:p w14:paraId="0464B846" w14:textId="77777777" w:rsidR="00823419" w:rsidRPr="0074289B" w:rsidRDefault="00823419" w:rsidP="000C3425"/>
        </w:tc>
      </w:tr>
      <w:tr w:rsidR="00823419" w:rsidRPr="0074289B" w14:paraId="6A57AAB2" w14:textId="77777777" w:rsidTr="000C3425">
        <w:tc>
          <w:tcPr>
            <w:tcW w:w="5707" w:type="dxa"/>
          </w:tcPr>
          <w:p w14:paraId="79E7E69D" w14:textId="77777777" w:rsidR="00823419" w:rsidRPr="0074289B" w:rsidRDefault="00823419" w:rsidP="000C3425">
            <w:r w:rsidRPr="0074289B">
              <w:t>*OxyfuelReduceSpeedOnSmallInternals* nil)</w:t>
            </w:r>
          </w:p>
        </w:tc>
        <w:tc>
          <w:tcPr>
            <w:tcW w:w="3355" w:type="dxa"/>
          </w:tcPr>
          <w:p w14:paraId="50871C5B" w14:textId="77777777" w:rsidR="00823419" w:rsidRPr="0074289B" w:rsidRDefault="00823419" w:rsidP="000C3425"/>
        </w:tc>
      </w:tr>
      <w:tr w:rsidR="00823419" w:rsidRPr="0074289B" w14:paraId="3290BCF6" w14:textId="77777777" w:rsidTr="000C3425">
        <w:tc>
          <w:tcPr>
            <w:tcW w:w="5707" w:type="dxa"/>
          </w:tcPr>
          <w:p w14:paraId="403C4E1F" w14:textId="77777777" w:rsidR="00823419" w:rsidRPr="0074289B" w:rsidRDefault="00823419" w:rsidP="000C3425">
            <w:r w:rsidRPr="0074289B">
              <w:t>*OxyfuelSmallArea* 3.0)</w:t>
            </w:r>
          </w:p>
        </w:tc>
        <w:tc>
          <w:tcPr>
            <w:tcW w:w="3355" w:type="dxa"/>
          </w:tcPr>
          <w:p w14:paraId="648DE4D5" w14:textId="77777777" w:rsidR="00823419" w:rsidRPr="0074289B" w:rsidRDefault="00823419" w:rsidP="000C3425"/>
        </w:tc>
      </w:tr>
      <w:tr w:rsidR="00823419" w:rsidRPr="0074289B" w14:paraId="590D6A90" w14:textId="77777777" w:rsidTr="000C3425">
        <w:tc>
          <w:tcPr>
            <w:tcW w:w="5707" w:type="dxa"/>
          </w:tcPr>
          <w:p w14:paraId="75ADED53" w14:textId="77777777" w:rsidR="00823419" w:rsidRPr="0074289B" w:rsidRDefault="00823419" w:rsidP="000C3425">
            <w:r w:rsidRPr="0074289B">
              <w:t>*OxyfuelSpeedReduction* 50)</w:t>
            </w:r>
          </w:p>
        </w:tc>
        <w:tc>
          <w:tcPr>
            <w:tcW w:w="3355" w:type="dxa"/>
          </w:tcPr>
          <w:p w14:paraId="2C767FB1" w14:textId="77777777" w:rsidR="00823419" w:rsidRPr="0074289B" w:rsidRDefault="00823419" w:rsidP="000C3425"/>
        </w:tc>
      </w:tr>
      <w:tr w:rsidR="00823419" w:rsidRPr="0074289B" w14:paraId="2ECA28DF" w14:textId="77777777" w:rsidTr="000C3425">
        <w:tc>
          <w:tcPr>
            <w:tcW w:w="5707" w:type="dxa"/>
          </w:tcPr>
          <w:p w14:paraId="72BDF82B" w14:textId="77777777" w:rsidR="00823419" w:rsidRPr="0074289B" w:rsidRDefault="00823419" w:rsidP="000C3425">
            <w:r w:rsidRPr="0074289B">
              <w:t>*PlasmaAccDist* 0.0)</w:t>
            </w:r>
          </w:p>
        </w:tc>
        <w:tc>
          <w:tcPr>
            <w:tcW w:w="3355" w:type="dxa"/>
          </w:tcPr>
          <w:p w14:paraId="7CE66C00" w14:textId="77777777" w:rsidR="00823419" w:rsidRPr="0074289B" w:rsidRDefault="00823419" w:rsidP="000C3425"/>
        </w:tc>
      </w:tr>
      <w:tr w:rsidR="00823419" w:rsidRPr="0074289B" w14:paraId="69629E31" w14:textId="77777777" w:rsidTr="000C3425">
        <w:tc>
          <w:tcPr>
            <w:tcW w:w="5707" w:type="dxa"/>
          </w:tcPr>
          <w:p w14:paraId="1C8ECA02" w14:textId="77777777" w:rsidR="00823419" w:rsidRPr="0074289B" w:rsidRDefault="00823419" w:rsidP="000C3425">
            <w:r w:rsidRPr="0074289B">
              <w:t>*PlasmaAmpere* 30.0)</w:t>
            </w:r>
          </w:p>
        </w:tc>
        <w:tc>
          <w:tcPr>
            <w:tcW w:w="3355" w:type="dxa"/>
          </w:tcPr>
          <w:p w14:paraId="2CE85DC8" w14:textId="77777777" w:rsidR="00823419" w:rsidRPr="0074289B" w:rsidRDefault="00823419" w:rsidP="000C3425"/>
        </w:tc>
      </w:tr>
      <w:tr w:rsidR="00823419" w:rsidRPr="0074289B" w14:paraId="02FDC462" w14:textId="77777777" w:rsidTr="000C3425">
        <w:tc>
          <w:tcPr>
            <w:tcW w:w="5707" w:type="dxa"/>
          </w:tcPr>
          <w:p w14:paraId="075BA428" w14:textId="77777777" w:rsidR="00823419" w:rsidRPr="0074289B" w:rsidRDefault="00823419" w:rsidP="000C3425">
            <w:r w:rsidRPr="0074289B">
              <w:t>*PlasmaCuttingSpeed* 1000.0)</w:t>
            </w:r>
          </w:p>
        </w:tc>
        <w:tc>
          <w:tcPr>
            <w:tcW w:w="3355" w:type="dxa"/>
          </w:tcPr>
          <w:p w14:paraId="61B54AA7" w14:textId="77777777" w:rsidR="00823419" w:rsidRPr="0074289B" w:rsidRDefault="00823419" w:rsidP="000C3425"/>
        </w:tc>
      </w:tr>
      <w:tr w:rsidR="00823419" w:rsidRPr="0074289B" w14:paraId="60B18436" w14:textId="77777777" w:rsidTr="000C3425">
        <w:tc>
          <w:tcPr>
            <w:tcW w:w="5707" w:type="dxa"/>
          </w:tcPr>
          <w:p w14:paraId="5C63A3AA" w14:textId="77777777" w:rsidR="00823419" w:rsidRPr="0074289B" w:rsidRDefault="00823419" w:rsidP="000C3425">
            <w:r w:rsidRPr="0074289B">
              <w:t>*PlasmaDecDist* 0.0)</w:t>
            </w:r>
          </w:p>
        </w:tc>
        <w:tc>
          <w:tcPr>
            <w:tcW w:w="3355" w:type="dxa"/>
          </w:tcPr>
          <w:p w14:paraId="758A9636" w14:textId="77777777" w:rsidR="00823419" w:rsidRPr="0074289B" w:rsidRDefault="00823419" w:rsidP="000C3425"/>
        </w:tc>
      </w:tr>
      <w:tr w:rsidR="00823419" w:rsidRPr="0074289B" w14:paraId="43B9990D" w14:textId="77777777" w:rsidTr="000C3425">
        <w:tc>
          <w:tcPr>
            <w:tcW w:w="5707" w:type="dxa"/>
          </w:tcPr>
          <w:p w14:paraId="1529E95B" w14:textId="77777777" w:rsidR="00823419" w:rsidRPr="0074289B" w:rsidRDefault="00823419" w:rsidP="000C3425">
            <w:r w:rsidRPr="0074289B">
              <w:t>*PlasmaHighRadius* 30.0)</w:t>
            </w:r>
          </w:p>
        </w:tc>
        <w:tc>
          <w:tcPr>
            <w:tcW w:w="3355" w:type="dxa"/>
          </w:tcPr>
          <w:p w14:paraId="03EA0474" w14:textId="77777777" w:rsidR="00823419" w:rsidRPr="0074289B" w:rsidRDefault="00823419" w:rsidP="000C3425"/>
        </w:tc>
      </w:tr>
      <w:tr w:rsidR="00823419" w:rsidRPr="0074289B" w14:paraId="18F2E575" w14:textId="77777777" w:rsidTr="000C3425">
        <w:tc>
          <w:tcPr>
            <w:tcW w:w="5707" w:type="dxa"/>
          </w:tcPr>
          <w:p w14:paraId="4231696E" w14:textId="77777777" w:rsidR="00823419" w:rsidRPr="0074289B" w:rsidRDefault="00823419" w:rsidP="000C3425">
            <w:r w:rsidRPr="0074289B">
              <w:t>*PlasmaLeadinSpeed* 1000.0)</w:t>
            </w:r>
          </w:p>
        </w:tc>
        <w:tc>
          <w:tcPr>
            <w:tcW w:w="3355" w:type="dxa"/>
          </w:tcPr>
          <w:p w14:paraId="7CA67567" w14:textId="77777777" w:rsidR="00823419" w:rsidRPr="0074289B" w:rsidRDefault="00823419" w:rsidP="000C3425"/>
        </w:tc>
      </w:tr>
      <w:tr w:rsidR="00823419" w:rsidRPr="0074289B" w14:paraId="57174C46" w14:textId="77777777" w:rsidTr="000C3425">
        <w:tc>
          <w:tcPr>
            <w:tcW w:w="5707" w:type="dxa"/>
          </w:tcPr>
          <w:p w14:paraId="395988DB" w14:textId="77777777" w:rsidR="00823419" w:rsidRPr="0074289B" w:rsidRDefault="00823419" w:rsidP="000C3425">
            <w:r w:rsidRPr="0074289B">
              <w:t>*PlasmaLoopRadius* 0.0)</w:t>
            </w:r>
          </w:p>
        </w:tc>
        <w:tc>
          <w:tcPr>
            <w:tcW w:w="3355" w:type="dxa"/>
          </w:tcPr>
          <w:p w14:paraId="3AE3FABF" w14:textId="77777777" w:rsidR="00823419" w:rsidRPr="0074289B" w:rsidRDefault="00823419" w:rsidP="000C3425"/>
        </w:tc>
      </w:tr>
      <w:tr w:rsidR="00823419" w:rsidRPr="0074289B" w14:paraId="23616693" w14:textId="77777777" w:rsidTr="000C3425">
        <w:tc>
          <w:tcPr>
            <w:tcW w:w="5707" w:type="dxa"/>
          </w:tcPr>
          <w:p w14:paraId="33D5FFEF" w14:textId="77777777" w:rsidR="00823419" w:rsidRPr="0074289B" w:rsidRDefault="00823419" w:rsidP="000C3425">
            <w:r w:rsidRPr="0074289B">
              <w:t>*PlasmaLowRadius* 5.0)</w:t>
            </w:r>
          </w:p>
        </w:tc>
        <w:tc>
          <w:tcPr>
            <w:tcW w:w="3355" w:type="dxa"/>
          </w:tcPr>
          <w:p w14:paraId="33C839E2" w14:textId="77777777" w:rsidR="00823419" w:rsidRPr="0074289B" w:rsidRDefault="00823419" w:rsidP="000C3425"/>
        </w:tc>
      </w:tr>
      <w:tr w:rsidR="00823419" w:rsidRPr="0074289B" w14:paraId="227D0313" w14:textId="77777777" w:rsidTr="000C3425">
        <w:tc>
          <w:tcPr>
            <w:tcW w:w="5707" w:type="dxa"/>
          </w:tcPr>
          <w:p w14:paraId="6AA8D637" w14:textId="77777777" w:rsidR="00823419" w:rsidRPr="0074289B" w:rsidRDefault="00823419" w:rsidP="000C3425">
            <w:r w:rsidRPr="0074289B">
              <w:t>*PlasmaMaxToolDiameter* 1.1)</w:t>
            </w:r>
          </w:p>
        </w:tc>
        <w:tc>
          <w:tcPr>
            <w:tcW w:w="3355" w:type="dxa"/>
          </w:tcPr>
          <w:p w14:paraId="6A2EDA63" w14:textId="77777777" w:rsidR="00823419" w:rsidRPr="0074289B" w:rsidRDefault="00823419" w:rsidP="000C3425"/>
        </w:tc>
      </w:tr>
      <w:tr w:rsidR="00823419" w:rsidRPr="0074289B" w14:paraId="102BAEA8" w14:textId="77777777" w:rsidTr="000C3425">
        <w:tc>
          <w:tcPr>
            <w:tcW w:w="5707" w:type="dxa"/>
          </w:tcPr>
          <w:p w14:paraId="30EBB417" w14:textId="77777777" w:rsidR="00823419" w:rsidRPr="0074289B" w:rsidRDefault="00823419" w:rsidP="000C3425">
            <w:r w:rsidRPr="0074289B">
              <w:t>*PlasmaPiercingDiameter* 5.0)</w:t>
            </w:r>
          </w:p>
        </w:tc>
        <w:tc>
          <w:tcPr>
            <w:tcW w:w="3355" w:type="dxa"/>
          </w:tcPr>
          <w:p w14:paraId="5D689512" w14:textId="77777777" w:rsidR="00823419" w:rsidRPr="0074289B" w:rsidRDefault="00823419" w:rsidP="000C3425"/>
        </w:tc>
      </w:tr>
      <w:tr w:rsidR="00823419" w:rsidRPr="0074289B" w14:paraId="717FBA17" w14:textId="77777777" w:rsidTr="000C3425">
        <w:tc>
          <w:tcPr>
            <w:tcW w:w="5707" w:type="dxa"/>
          </w:tcPr>
          <w:p w14:paraId="76D811B5" w14:textId="77777777" w:rsidR="00823419" w:rsidRPr="0074289B" w:rsidRDefault="00823419" w:rsidP="000C3425">
            <w:r w:rsidRPr="0074289B">
              <w:t>*PlasmaPiercingTime* 1.0)</w:t>
            </w:r>
          </w:p>
        </w:tc>
        <w:tc>
          <w:tcPr>
            <w:tcW w:w="3355" w:type="dxa"/>
          </w:tcPr>
          <w:p w14:paraId="5A2C532D" w14:textId="77777777" w:rsidR="00823419" w:rsidRPr="0074289B" w:rsidRDefault="00823419" w:rsidP="000C3425"/>
        </w:tc>
      </w:tr>
      <w:tr w:rsidR="00823419" w:rsidRPr="0074289B" w14:paraId="4F59E97E" w14:textId="77777777" w:rsidTr="000C3425">
        <w:tc>
          <w:tcPr>
            <w:tcW w:w="5707" w:type="dxa"/>
          </w:tcPr>
          <w:p w14:paraId="4C12EEE7" w14:textId="77777777" w:rsidR="00823419" w:rsidRPr="0074289B" w:rsidRDefault="00823419" w:rsidP="000C3425">
            <w:r w:rsidRPr="0074289B">
              <w:t>*PlasmaSlowDownInCorners* nil)</w:t>
            </w:r>
          </w:p>
        </w:tc>
        <w:tc>
          <w:tcPr>
            <w:tcW w:w="3355" w:type="dxa"/>
          </w:tcPr>
          <w:p w14:paraId="0D63F926" w14:textId="77777777" w:rsidR="00823419" w:rsidRPr="0074289B" w:rsidRDefault="00823419" w:rsidP="000C3425"/>
        </w:tc>
      </w:tr>
      <w:tr w:rsidR="00823419" w:rsidRPr="0074289B" w14:paraId="7C52582A" w14:textId="77777777" w:rsidTr="000C3425">
        <w:tc>
          <w:tcPr>
            <w:tcW w:w="5707" w:type="dxa"/>
          </w:tcPr>
          <w:p w14:paraId="475F5393" w14:textId="77777777" w:rsidR="00823419" w:rsidRPr="0074289B" w:rsidRDefault="00823419" w:rsidP="000C3425">
            <w:r w:rsidRPr="0074289B">
              <w:t>*PlasmaSpeedReduction* 50)</w:t>
            </w:r>
          </w:p>
        </w:tc>
        <w:tc>
          <w:tcPr>
            <w:tcW w:w="3355" w:type="dxa"/>
          </w:tcPr>
          <w:p w14:paraId="2F160F36" w14:textId="77777777" w:rsidR="00823419" w:rsidRPr="0074289B" w:rsidRDefault="00823419" w:rsidP="000C3425"/>
        </w:tc>
      </w:tr>
      <w:tr w:rsidR="00823419" w:rsidRPr="0074289B" w14:paraId="4DD5F873" w14:textId="77777777" w:rsidTr="000C3425">
        <w:tc>
          <w:tcPr>
            <w:tcW w:w="5707" w:type="dxa"/>
          </w:tcPr>
          <w:p w14:paraId="7E0D4362" w14:textId="77777777" w:rsidR="00823419" w:rsidRPr="0074289B" w:rsidRDefault="00823419" w:rsidP="000C3425">
            <w:r w:rsidRPr="0074289B">
              <w:t>*PlasmaSteps* 0)</w:t>
            </w:r>
          </w:p>
        </w:tc>
        <w:tc>
          <w:tcPr>
            <w:tcW w:w="3355" w:type="dxa"/>
          </w:tcPr>
          <w:p w14:paraId="5DDEF7D1" w14:textId="77777777" w:rsidR="00823419" w:rsidRPr="0074289B" w:rsidRDefault="00823419" w:rsidP="000C3425"/>
        </w:tc>
      </w:tr>
      <w:tr w:rsidR="00823419" w:rsidRPr="0074289B" w14:paraId="6589CD47" w14:textId="77777777" w:rsidTr="000C3425">
        <w:tc>
          <w:tcPr>
            <w:tcW w:w="5707" w:type="dxa"/>
          </w:tcPr>
          <w:p w14:paraId="24A9205B" w14:textId="77777777" w:rsidR="00823419" w:rsidRPr="0074289B" w:rsidRDefault="00823419" w:rsidP="000C3425">
            <w:r w:rsidRPr="0074289B">
              <w:t>*PlasmaTAC* 0.0)</w:t>
            </w:r>
          </w:p>
        </w:tc>
        <w:tc>
          <w:tcPr>
            <w:tcW w:w="3355" w:type="dxa"/>
          </w:tcPr>
          <w:p w14:paraId="074B0EF7" w14:textId="77777777" w:rsidR="00823419" w:rsidRPr="0074289B" w:rsidRDefault="00823419" w:rsidP="000C3425"/>
        </w:tc>
      </w:tr>
      <w:tr w:rsidR="00823419" w:rsidRPr="0074289B" w14:paraId="1C2AF5FE" w14:textId="77777777" w:rsidTr="000C3425">
        <w:tc>
          <w:tcPr>
            <w:tcW w:w="5707" w:type="dxa"/>
          </w:tcPr>
          <w:p w14:paraId="72951BCB" w14:textId="77777777" w:rsidR="00823419" w:rsidRPr="0074289B" w:rsidRDefault="00823419" w:rsidP="000C3425">
            <w:r w:rsidRPr="0074289B">
              <w:t>*QualityCost* 6.0)</w:t>
            </w:r>
          </w:p>
        </w:tc>
        <w:tc>
          <w:tcPr>
            <w:tcW w:w="3355" w:type="dxa"/>
          </w:tcPr>
          <w:p w14:paraId="5D583660" w14:textId="77777777" w:rsidR="00823419" w:rsidRPr="0074289B" w:rsidRDefault="00823419" w:rsidP="000C3425"/>
        </w:tc>
      </w:tr>
      <w:tr w:rsidR="00823419" w:rsidRPr="0074289B" w14:paraId="673982FB" w14:textId="77777777" w:rsidTr="000C3425">
        <w:tc>
          <w:tcPr>
            <w:tcW w:w="5707" w:type="dxa"/>
          </w:tcPr>
          <w:p w14:paraId="372BC114" w14:textId="77777777" w:rsidR="00823419" w:rsidRPr="0074289B" w:rsidRDefault="00823419" w:rsidP="000C3425">
            <w:r w:rsidRPr="0074289B">
              <w:t>*QualityName* "Standard")</w:t>
            </w:r>
          </w:p>
        </w:tc>
        <w:tc>
          <w:tcPr>
            <w:tcW w:w="3355" w:type="dxa"/>
          </w:tcPr>
          <w:p w14:paraId="249AF1C3" w14:textId="77777777" w:rsidR="00823419" w:rsidRPr="0074289B" w:rsidRDefault="00823419" w:rsidP="000C3425"/>
        </w:tc>
      </w:tr>
      <w:tr w:rsidR="00823419" w:rsidRPr="0074289B" w14:paraId="344B4C57" w14:textId="77777777" w:rsidTr="000C3425">
        <w:tc>
          <w:tcPr>
            <w:tcW w:w="5707" w:type="dxa"/>
          </w:tcPr>
          <w:p w14:paraId="2462B96B" w14:textId="77777777" w:rsidR="00823419" w:rsidRPr="0074289B" w:rsidRDefault="00823419" w:rsidP="000C3425">
            <w:r w:rsidRPr="0074289B">
              <w:t>*SheetFileName* "")</w:t>
            </w:r>
          </w:p>
        </w:tc>
        <w:tc>
          <w:tcPr>
            <w:tcW w:w="3355" w:type="dxa"/>
          </w:tcPr>
          <w:p w14:paraId="7A6FF65D" w14:textId="77777777" w:rsidR="00823419" w:rsidRPr="0074289B" w:rsidRDefault="00823419" w:rsidP="000C3425"/>
        </w:tc>
      </w:tr>
      <w:tr w:rsidR="00823419" w:rsidRPr="0074289B" w14:paraId="79D1EEF8" w14:textId="77777777" w:rsidTr="000C3425">
        <w:tc>
          <w:tcPr>
            <w:tcW w:w="5707" w:type="dxa"/>
          </w:tcPr>
          <w:p w14:paraId="47BC7780" w14:textId="77777777" w:rsidR="00823419" w:rsidRPr="0074289B" w:rsidRDefault="00823419" w:rsidP="000C3425">
            <w:r w:rsidRPr="0074289B">
              <w:t>*TACAdjustment* 0.0)</w:t>
            </w:r>
          </w:p>
        </w:tc>
        <w:tc>
          <w:tcPr>
            <w:tcW w:w="3355" w:type="dxa"/>
          </w:tcPr>
          <w:p w14:paraId="244157CC" w14:textId="77777777" w:rsidR="00823419" w:rsidRPr="0074289B" w:rsidRDefault="00823419" w:rsidP="000C3425"/>
        </w:tc>
      </w:tr>
      <w:tr w:rsidR="00823419" w:rsidRPr="0074289B" w14:paraId="4B9FB534" w14:textId="77777777" w:rsidTr="000C3425">
        <w:tc>
          <w:tcPr>
            <w:tcW w:w="5707" w:type="dxa"/>
          </w:tcPr>
          <w:p w14:paraId="05C99356" w14:textId="77777777" w:rsidR="00823419" w:rsidRPr="0074289B" w:rsidRDefault="00823419" w:rsidP="000C3425">
            <w:r w:rsidRPr="0074289B">
              <w:t>*WaterAccDist* 0.0)</w:t>
            </w:r>
          </w:p>
        </w:tc>
        <w:tc>
          <w:tcPr>
            <w:tcW w:w="3355" w:type="dxa"/>
          </w:tcPr>
          <w:p w14:paraId="21260BCF" w14:textId="77777777" w:rsidR="00823419" w:rsidRPr="0074289B" w:rsidRDefault="00823419" w:rsidP="000C3425"/>
        </w:tc>
      </w:tr>
      <w:tr w:rsidR="00823419" w:rsidRPr="0074289B" w14:paraId="2A8BA34A" w14:textId="77777777" w:rsidTr="000C3425">
        <w:tc>
          <w:tcPr>
            <w:tcW w:w="5707" w:type="dxa"/>
          </w:tcPr>
          <w:p w14:paraId="48F75DC9" w14:textId="77777777" w:rsidR="00823419" w:rsidRPr="0074289B" w:rsidRDefault="00823419" w:rsidP="000C3425">
            <w:r w:rsidRPr="0074289B">
              <w:t>*WaterCuttingSpeed* 2000.0)</w:t>
            </w:r>
          </w:p>
        </w:tc>
        <w:tc>
          <w:tcPr>
            <w:tcW w:w="3355" w:type="dxa"/>
          </w:tcPr>
          <w:p w14:paraId="54D5D650" w14:textId="77777777" w:rsidR="00823419" w:rsidRPr="0074289B" w:rsidRDefault="00823419" w:rsidP="000C3425"/>
        </w:tc>
      </w:tr>
      <w:tr w:rsidR="00823419" w:rsidRPr="0074289B" w14:paraId="3EDCC30B" w14:textId="77777777" w:rsidTr="000C3425">
        <w:tc>
          <w:tcPr>
            <w:tcW w:w="5707" w:type="dxa"/>
          </w:tcPr>
          <w:p w14:paraId="4A041AC2" w14:textId="77777777" w:rsidR="00823419" w:rsidRPr="0074289B" w:rsidRDefault="00823419" w:rsidP="000C3425">
            <w:r w:rsidRPr="0074289B">
              <w:t>*WaterDecDist* 0.0)</w:t>
            </w:r>
          </w:p>
        </w:tc>
        <w:tc>
          <w:tcPr>
            <w:tcW w:w="3355" w:type="dxa"/>
          </w:tcPr>
          <w:p w14:paraId="1A836C41" w14:textId="77777777" w:rsidR="00823419" w:rsidRPr="0074289B" w:rsidRDefault="00823419" w:rsidP="000C3425"/>
        </w:tc>
      </w:tr>
      <w:tr w:rsidR="00823419" w:rsidRPr="0074289B" w14:paraId="7C036075" w14:textId="77777777" w:rsidTr="000C3425">
        <w:tc>
          <w:tcPr>
            <w:tcW w:w="5707" w:type="dxa"/>
          </w:tcPr>
          <w:p w14:paraId="36335723" w14:textId="77777777" w:rsidR="00823419" w:rsidRPr="0074289B" w:rsidRDefault="00823419" w:rsidP="000C3425">
            <w:r w:rsidRPr="0074289B">
              <w:t>*WaterHighSpeed* 3000.0)</w:t>
            </w:r>
          </w:p>
        </w:tc>
        <w:tc>
          <w:tcPr>
            <w:tcW w:w="3355" w:type="dxa"/>
          </w:tcPr>
          <w:p w14:paraId="6AA2A0E5" w14:textId="77777777" w:rsidR="00823419" w:rsidRPr="0074289B" w:rsidRDefault="00823419" w:rsidP="000C3425"/>
        </w:tc>
      </w:tr>
      <w:tr w:rsidR="00823419" w:rsidRPr="0074289B" w14:paraId="3BB58CC0" w14:textId="77777777" w:rsidTr="000C3425">
        <w:tc>
          <w:tcPr>
            <w:tcW w:w="5707" w:type="dxa"/>
          </w:tcPr>
          <w:p w14:paraId="28985E98" w14:textId="77777777" w:rsidR="00823419" w:rsidRPr="0074289B" w:rsidRDefault="00823419" w:rsidP="000C3425">
            <w:r w:rsidRPr="0074289B">
              <w:t>*WaterLowSpeed* 1000.0)</w:t>
            </w:r>
          </w:p>
        </w:tc>
        <w:tc>
          <w:tcPr>
            <w:tcW w:w="3355" w:type="dxa"/>
          </w:tcPr>
          <w:p w14:paraId="7871AAE2" w14:textId="77777777" w:rsidR="00823419" w:rsidRPr="0074289B" w:rsidRDefault="00823419" w:rsidP="000C3425"/>
        </w:tc>
      </w:tr>
      <w:tr w:rsidR="00823419" w:rsidRPr="0074289B" w14:paraId="2DFF5BFC" w14:textId="77777777" w:rsidTr="000C3425">
        <w:tc>
          <w:tcPr>
            <w:tcW w:w="5707" w:type="dxa"/>
          </w:tcPr>
          <w:p w14:paraId="3EE563E9" w14:textId="77777777" w:rsidR="00823419" w:rsidRPr="0074289B" w:rsidRDefault="00823419" w:rsidP="000C3425">
            <w:r w:rsidRPr="0074289B">
              <w:t>*WaterPiercingDiameter* 1.0)</w:t>
            </w:r>
          </w:p>
        </w:tc>
        <w:tc>
          <w:tcPr>
            <w:tcW w:w="3355" w:type="dxa"/>
          </w:tcPr>
          <w:p w14:paraId="0136CA66" w14:textId="77777777" w:rsidR="00823419" w:rsidRPr="0074289B" w:rsidRDefault="00823419" w:rsidP="000C3425"/>
        </w:tc>
      </w:tr>
      <w:tr w:rsidR="00823419" w:rsidRPr="0074289B" w14:paraId="19B2E98D" w14:textId="77777777" w:rsidTr="000C3425">
        <w:tc>
          <w:tcPr>
            <w:tcW w:w="5707" w:type="dxa"/>
          </w:tcPr>
          <w:p w14:paraId="38789D7A" w14:textId="77777777" w:rsidR="00823419" w:rsidRPr="0074289B" w:rsidRDefault="00823419" w:rsidP="000C3425">
            <w:r w:rsidRPr="0074289B">
              <w:t>*WaterPiercingOvercutDistance* 3.0)</w:t>
            </w:r>
          </w:p>
        </w:tc>
        <w:tc>
          <w:tcPr>
            <w:tcW w:w="3355" w:type="dxa"/>
          </w:tcPr>
          <w:p w14:paraId="063E28E1" w14:textId="77777777" w:rsidR="00823419" w:rsidRPr="0074289B" w:rsidRDefault="00823419" w:rsidP="000C3425"/>
        </w:tc>
      </w:tr>
      <w:tr w:rsidR="00823419" w:rsidRPr="0074289B" w14:paraId="058F8985" w14:textId="77777777" w:rsidTr="000C3425">
        <w:tc>
          <w:tcPr>
            <w:tcW w:w="5707" w:type="dxa"/>
          </w:tcPr>
          <w:p w14:paraId="7FB68755" w14:textId="77777777" w:rsidR="00823419" w:rsidRPr="0074289B" w:rsidRDefault="00823419" w:rsidP="000C3425">
            <w:r w:rsidRPr="0074289B">
              <w:t>*WaterPiercingTime* 1.0)</w:t>
            </w:r>
          </w:p>
        </w:tc>
        <w:tc>
          <w:tcPr>
            <w:tcW w:w="3355" w:type="dxa"/>
          </w:tcPr>
          <w:p w14:paraId="1872C22A" w14:textId="77777777" w:rsidR="00823419" w:rsidRPr="0074289B" w:rsidRDefault="00823419" w:rsidP="000C3425"/>
        </w:tc>
      </w:tr>
      <w:tr w:rsidR="00823419" w:rsidRPr="0074289B" w14:paraId="3E07A4C4" w14:textId="77777777" w:rsidTr="000C3425">
        <w:tc>
          <w:tcPr>
            <w:tcW w:w="5707" w:type="dxa"/>
          </w:tcPr>
          <w:p w14:paraId="6E9B78FF" w14:textId="77777777" w:rsidR="00823419" w:rsidRPr="0074289B" w:rsidRDefault="00823419" w:rsidP="000C3425">
            <w:r w:rsidRPr="0074289B">
              <w:t>*WaterSlowDownInCorners* nil)</w:t>
            </w:r>
          </w:p>
        </w:tc>
        <w:tc>
          <w:tcPr>
            <w:tcW w:w="3355" w:type="dxa"/>
          </w:tcPr>
          <w:p w14:paraId="5D7DCBFE" w14:textId="77777777" w:rsidR="00823419" w:rsidRPr="0074289B" w:rsidRDefault="00823419" w:rsidP="000C3425"/>
        </w:tc>
      </w:tr>
      <w:tr w:rsidR="00823419" w14:paraId="080F0569" w14:textId="77777777" w:rsidTr="000C3425">
        <w:tc>
          <w:tcPr>
            <w:tcW w:w="5707" w:type="dxa"/>
          </w:tcPr>
          <w:p w14:paraId="4648D6B5" w14:textId="77777777" w:rsidR="00823419" w:rsidRDefault="00823419" w:rsidP="000C3425">
            <w:r w:rsidRPr="0074289B">
              <w:t>*WaterSteps* 0)</w:t>
            </w:r>
          </w:p>
        </w:tc>
        <w:tc>
          <w:tcPr>
            <w:tcW w:w="3355" w:type="dxa"/>
          </w:tcPr>
          <w:p w14:paraId="7361BFFB" w14:textId="77777777" w:rsidR="00823419" w:rsidRPr="0074289B" w:rsidRDefault="00823419" w:rsidP="000C3425"/>
        </w:tc>
      </w:tr>
    </w:tbl>
    <w:p w14:paraId="434F3F1F" w14:textId="77777777" w:rsidR="00823419" w:rsidRDefault="00823419" w:rsidP="00823419"/>
    <w:p w14:paraId="355BECF4" w14:textId="77777777" w:rsidR="00823419" w:rsidRPr="00823419" w:rsidRDefault="00823419" w:rsidP="00823419"/>
    <w:sectPr w:rsidR="00823419" w:rsidRPr="00823419" w:rsidSect="00D0404A">
      <w:footerReference w:type="default" r:id="rId129"/>
      <w:headerReference w:type="first" r:id="rId130"/>
      <w:type w:val="continuous"/>
      <w:pgSz w:w="11906" w:h="16838"/>
      <w:pgMar w:top="720" w:right="720" w:bottom="720" w:left="720"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BE64" w14:textId="77777777" w:rsidR="00870EB0" w:rsidRDefault="00870EB0">
      <w:pPr>
        <w:spacing w:line="240" w:lineRule="auto"/>
      </w:pPr>
      <w:r>
        <w:separator/>
      </w:r>
    </w:p>
  </w:endnote>
  <w:endnote w:type="continuationSeparator" w:id="0">
    <w:p w14:paraId="2612F021" w14:textId="77777777" w:rsidR="00870EB0" w:rsidRDefault="00870E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Variable Small">
    <w:panose1 w:val="00000000000000000000"/>
    <w:charset w:val="00"/>
    <w:family w:val="auto"/>
    <w:pitch w:val="variable"/>
    <w:sig w:usb0="A00002FF" w:usb1="0000000B" w:usb2="00000000" w:usb3="00000000" w:csb0="0000019F" w:csb1="00000000"/>
  </w:font>
  <w:font w:name="Noto Serif">
    <w:panose1 w:val="02020600060500020200"/>
    <w:charset w:val="00"/>
    <w:family w:val="roman"/>
    <w:pitch w:val="variable"/>
    <w:sig w:usb0="E00002FF" w:usb1="500078FF" w:usb2="00000029" w:usb3="00000000" w:csb0="0000019F" w:csb1="00000000"/>
  </w:font>
  <w:font w:name="Lucida Sans Unicode">
    <w:panose1 w:val="020B0602030504020204"/>
    <w:charset w:val="00"/>
    <w:family w:val="swiss"/>
    <w:pitch w:val="variable"/>
    <w:sig w:usb0="80000AFF" w:usb1="0000396B" w:usb2="00000000" w:usb3="00000000" w:csb0="000000B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49020"/>
      <w:docPartObj>
        <w:docPartGallery w:val="Page Numbers (Bottom of Page)"/>
        <w:docPartUnique/>
      </w:docPartObj>
    </w:sdtPr>
    <w:sdtEndPr/>
    <w:sdtContent>
      <w:p w14:paraId="634E4248" w14:textId="77777777" w:rsidR="00005FBC" w:rsidRDefault="00005FBC" w:rsidP="00F154A7">
        <w:pPr>
          <w:pStyle w:val="Sidfot"/>
          <w:jc w:val="center"/>
        </w:pPr>
        <w:r>
          <w:fldChar w:fldCharType="begin"/>
        </w:r>
        <w:r>
          <w:instrText xml:space="preserve"> PAGE   \* MERGEFORMAT </w:instrText>
        </w:r>
        <w:r>
          <w:fldChar w:fldCharType="separate"/>
        </w:r>
        <w:r>
          <w:rPr>
            <w:noProof/>
          </w:rPr>
          <w:t>20</w:t>
        </w:r>
        <w:r>
          <w:rPr>
            <w:noProof/>
          </w:rPr>
          <w:fldChar w:fldCharType="end"/>
        </w:r>
      </w:p>
    </w:sdtContent>
  </w:sdt>
  <w:p w14:paraId="4C519EF8" w14:textId="77777777" w:rsidR="00005FBC" w:rsidRDefault="00005FB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246F" w14:textId="77777777" w:rsidR="00870EB0" w:rsidRDefault="00870EB0">
      <w:pPr>
        <w:spacing w:line="240" w:lineRule="auto"/>
      </w:pPr>
      <w:r>
        <w:separator/>
      </w:r>
    </w:p>
  </w:footnote>
  <w:footnote w:type="continuationSeparator" w:id="0">
    <w:p w14:paraId="424EEA49" w14:textId="77777777" w:rsidR="00870EB0" w:rsidRDefault="00870E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3DAA" w14:textId="77777777" w:rsidR="00005FBC" w:rsidRDefault="00005FBC">
    <w:pPr>
      <w:pStyle w:val="Sidhuvud"/>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3BA0E90"/>
    <w:lvl w:ilvl="0">
      <w:numFmt w:val="decimal"/>
      <w:lvlText w:val="%1."/>
      <w:lvlJc w:val="left"/>
      <w:pPr>
        <w:ind w:left="360" w:hanging="360"/>
      </w:pPr>
      <w:rPr>
        <w:rFonts w:ascii="Tahoma" w:hAnsi="Tahoma" w:cs="Tahoma" w:hint="default"/>
        <w:b w:val="0"/>
        <w:bCs w:val="0"/>
        <w:i w:val="0"/>
        <w:iCs w:val="0"/>
        <w:strike w:val="0"/>
        <w:color w:val="auto"/>
        <w:sz w:val="20"/>
        <w:szCs w:val="20"/>
        <w:u w:val="none"/>
      </w:rPr>
    </w:lvl>
    <w:lvl w:ilvl="1">
      <w:start w:val="1"/>
      <w:numFmt w:val="decimal"/>
      <w:lvlText w:val="%2."/>
      <w:lvlJc w:val="left"/>
      <w:pPr>
        <w:ind w:left="720" w:hanging="360"/>
      </w:pPr>
      <w:rPr>
        <w:rFonts w:ascii="Tahoma" w:hAnsi="Tahoma" w:cs="Tahoma" w:hint="default"/>
        <w:b w:val="0"/>
        <w:bCs w:val="0"/>
        <w:i w:val="0"/>
        <w:iCs w:val="0"/>
        <w:strike w:val="0"/>
        <w:color w:val="auto"/>
        <w:sz w:val="20"/>
        <w:szCs w:val="20"/>
        <w:u w:val="none"/>
      </w:rPr>
    </w:lvl>
    <w:lvl w:ilvl="2">
      <w:start w:val="1"/>
      <w:numFmt w:val="decimal"/>
      <w:lvlText w:val="%3."/>
      <w:lvlJc w:val="left"/>
      <w:pPr>
        <w:ind w:left="1080" w:hanging="360"/>
      </w:pPr>
      <w:rPr>
        <w:rFonts w:ascii="Tahoma" w:hAnsi="Tahoma" w:cs="Tahoma" w:hint="default"/>
        <w:b w:val="0"/>
        <w:bCs w:val="0"/>
        <w:i w:val="0"/>
        <w:iCs w:val="0"/>
        <w:strike w:val="0"/>
        <w:color w:val="auto"/>
        <w:sz w:val="20"/>
        <w:szCs w:val="20"/>
        <w:u w:val="none"/>
      </w:rPr>
    </w:lvl>
    <w:lvl w:ilvl="3">
      <w:start w:val="1"/>
      <w:numFmt w:val="decimal"/>
      <w:lvlText w:val="%4."/>
      <w:lvlJc w:val="left"/>
      <w:pPr>
        <w:ind w:left="1440" w:hanging="360"/>
      </w:pPr>
      <w:rPr>
        <w:rFonts w:ascii="Tahoma" w:hAnsi="Tahoma" w:cs="Tahoma" w:hint="default"/>
        <w:b w:val="0"/>
        <w:bCs w:val="0"/>
        <w:i w:val="0"/>
        <w:iCs w:val="0"/>
        <w:strike w:val="0"/>
        <w:color w:val="auto"/>
        <w:sz w:val="20"/>
        <w:szCs w:val="20"/>
        <w:u w:val="none"/>
      </w:rPr>
    </w:lvl>
    <w:lvl w:ilvl="4">
      <w:start w:val="1"/>
      <w:numFmt w:val="decimal"/>
      <w:lvlText w:val="%5."/>
      <w:lvlJc w:val="left"/>
      <w:pPr>
        <w:ind w:left="1800" w:hanging="360"/>
      </w:pPr>
      <w:rPr>
        <w:rFonts w:ascii="Tahoma" w:hAnsi="Tahoma" w:cs="Tahoma" w:hint="default"/>
        <w:b w:val="0"/>
        <w:bCs w:val="0"/>
        <w:i w:val="0"/>
        <w:iCs w:val="0"/>
        <w:strike w:val="0"/>
        <w:color w:val="auto"/>
        <w:sz w:val="20"/>
        <w:szCs w:val="20"/>
        <w:u w:val="none"/>
      </w:rPr>
    </w:lvl>
    <w:lvl w:ilvl="5">
      <w:start w:val="1"/>
      <w:numFmt w:val="decimal"/>
      <w:lvlText w:val="%6."/>
      <w:lvlJc w:val="left"/>
      <w:pPr>
        <w:ind w:left="2160" w:hanging="360"/>
      </w:pPr>
      <w:rPr>
        <w:rFonts w:ascii="Tahoma" w:hAnsi="Tahoma" w:cs="Tahoma" w:hint="default"/>
        <w:b w:val="0"/>
        <w:bCs w:val="0"/>
        <w:i w:val="0"/>
        <w:iCs w:val="0"/>
        <w:strike w:val="0"/>
        <w:color w:val="auto"/>
        <w:sz w:val="20"/>
        <w:szCs w:val="20"/>
        <w:u w:val="none"/>
      </w:rPr>
    </w:lvl>
    <w:lvl w:ilvl="6">
      <w:start w:val="1"/>
      <w:numFmt w:val="decimal"/>
      <w:lvlText w:val="%7."/>
      <w:lvlJc w:val="left"/>
      <w:pPr>
        <w:ind w:left="2520" w:hanging="360"/>
      </w:pPr>
      <w:rPr>
        <w:rFonts w:ascii="Tahoma" w:hAnsi="Tahoma" w:cs="Tahoma" w:hint="default"/>
        <w:b w:val="0"/>
        <w:bCs w:val="0"/>
        <w:i w:val="0"/>
        <w:iCs w:val="0"/>
        <w:strike w:val="0"/>
        <w:color w:val="auto"/>
        <w:sz w:val="20"/>
        <w:szCs w:val="20"/>
        <w:u w:val="none"/>
      </w:rPr>
    </w:lvl>
    <w:lvl w:ilvl="7">
      <w:start w:val="1"/>
      <w:numFmt w:val="decimal"/>
      <w:lvlText w:val="%8."/>
      <w:lvlJc w:val="left"/>
      <w:pPr>
        <w:ind w:left="2880" w:hanging="360"/>
      </w:pPr>
      <w:rPr>
        <w:rFonts w:ascii="Tahoma" w:hAnsi="Tahoma" w:cs="Tahoma" w:hint="default"/>
        <w:b w:val="0"/>
        <w:bCs w:val="0"/>
        <w:i w:val="0"/>
        <w:iCs w:val="0"/>
        <w:strike w:val="0"/>
        <w:color w:val="auto"/>
        <w:sz w:val="20"/>
        <w:szCs w:val="20"/>
        <w:u w:val="none"/>
      </w:rPr>
    </w:lvl>
    <w:lvl w:ilvl="8">
      <w:start w:val="1"/>
      <w:numFmt w:val="decimal"/>
      <w:lvlText w:val="%9."/>
      <w:lvlJc w:val="left"/>
      <w:pPr>
        <w:ind w:left="3240" w:hanging="360"/>
      </w:pPr>
      <w:rPr>
        <w:rFonts w:ascii="Tahoma" w:hAnsi="Tahoma" w:cs="Tahoma" w:hint="default"/>
        <w:b w:val="0"/>
        <w:bCs w:val="0"/>
        <w:i w:val="0"/>
        <w:iCs w:val="0"/>
        <w:strike w:val="0"/>
        <w:color w:val="auto"/>
        <w:sz w:val="20"/>
        <w:szCs w:val="20"/>
        <w:u w:val="none"/>
      </w:rPr>
    </w:lvl>
  </w:abstractNum>
  <w:abstractNum w:abstractNumId="1" w15:restartNumberingAfterBreak="0">
    <w:nsid w:val="02843C2F"/>
    <w:multiLevelType w:val="hybridMultilevel"/>
    <w:tmpl w:val="17EAB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B2B6E"/>
    <w:multiLevelType w:val="singleLevel"/>
    <w:tmpl w:val="F6E09860"/>
    <w:lvl w:ilvl="0">
      <w:start w:val="1"/>
      <w:numFmt w:val="none"/>
      <w:pStyle w:val="Frga"/>
      <w:lvlText w:val="?"/>
      <w:lvlJc w:val="left"/>
      <w:pPr>
        <w:tabs>
          <w:tab w:val="num" w:pos="-283"/>
        </w:tabs>
        <w:ind w:left="-283" w:hanging="284"/>
      </w:pPr>
      <w:rPr>
        <w:rFonts w:hint="default"/>
        <w:b/>
        <w:i w:val="0"/>
        <w:sz w:val="24"/>
        <w:szCs w:val="24"/>
      </w:rPr>
    </w:lvl>
  </w:abstractNum>
  <w:abstractNum w:abstractNumId="3" w15:restartNumberingAfterBreak="0">
    <w:nsid w:val="058311CA"/>
    <w:multiLevelType w:val="hybridMultilevel"/>
    <w:tmpl w:val="2A12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24EFA"/>
    <w:multiLevelType w:val="hybridMultilevel"/>
    <w:tmpl w:val="1EF4C4DE"/>
    <w:lvl w:ilvl="0" w:tplc="FEC43CE0">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5" w15:restartNumberingAfterBreak="0">
    <w:nsid w:val="09E40FE3"/>
    <w:multiLevelType w:val="hybridMultilevel"/>
    <w:tmpl w:val="37EA6C72"/>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6" w15:restartNumberingAfterBreak="0">
    <w:nsid w:val="0BC81AEC"/>
    <w:multiLevelType w:val="hybridMultilevel"/>
    <w:tmpl w:val="FB9421E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7" w15:restartNumberingAfterBreak="0">
    <w:nsid w:val="0E254E70"/>
    <w:multiLevelType w:val="hybridMultilevel"/>
    <w:tmpl w:val="AC7A66EA"/>
    <w:lvl w:ilvl="0" w:tplc="C668007E">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8" w15:restartNumberingAfterBreak="0">
    <w:nsid w:val="0FB36E48"/>
    <w:multiLevelType w:val="hybridMultilevel"/>
    <w:tmpl w:val="099AB594"/>
    <w:lvl w:ilvl="0" w:tplc="F54E5FFE">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35B78"/>
    <w:multiLevelType w:val="multilevel"/>
    <w:tmpl w:val="BFE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A4C35"/>
    <w:multiLevelType w:val="hybridMultilevel"/>
    <w:tmpl w:val="938E364C"/>
    <w:lvl w:ilvl="0" w:tplc="F54E5FFE">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06CBE"/>
    <w:multiLevelType w:val="hybridMultilevel"/>
    <w:tmpl w:val="1AA0D61E"/>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12" w15:restartNumberingAfterBreak="0">
    <w:nsid w:val="297C38E8"/>
    <w:multiLevelType w:val="hybridMultilevel"/>
    <w:tmpl w:val="ADD659D0"/>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298163C6"/>
    <w:multiLevelType w:val="multilevel"/>
    <w:tmpl w:val="DB0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C61D4"/>
    <w:multiLevelType w:val="multilevel"/>
    <w:tmpl w:val="8C5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B06A0"/>
    <w:multiLevelType w:val="hybridMultilevel"/>
    <w:tmpl w:val="8B364062"/>
    <w:lvl w:ilvl="0" w:tplc="041D000F">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FE6370D"/>
    <w:multiLevelType w:val="hybridMultilevel"/>
    <w:tmpl w:val="59DCE7F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00A3DEE"/>
    <w:multiLevelType w:val="multilevel"/>
    <w:tmpl w:val="1D4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168C8"/>
    <w:multiLevelType w:val="multilevel"/>
    <w:tmpl w:val="16AE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452F6"/>
    <w:multiLevelType w:val="hybridMultilevel"/>
    <w:tmpl w:val="FEFCCA4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37E039F2"/>
    <w:multiLevelType w:val="hybridMultilevel"/>
    <w:tmpl w:val="7F5095B4"/>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1" w15:restartNumberingAfterBreak="0">
    <w:nsid w:val="3E3238D6"/>
    <w:multiLevelType w:val="hybridMultilevel"/>
    <w:tmpl w:val="777083B0"/>
    <w:lvl w:ilvl="0" w:tplc="041D000F">
      <w:start w:val="1"/>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2" w15:restartNumberingAfterBreak="0">
    <w:nsid w:val="48BE5B00"/>
    <w:multiLevelType w:val="hybridMultilevel"/>
    <w:tmpl w:val="A5F2A384"/>
    <w:lvl w:ilvl="0" w:tplc="FAE601C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481115"/>
    <w:multiLevelType w:val="hybridMultilevel"/>
    <w:tmpl w:val="4238C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544B7"/>
    <w:multiLevelType w:val="multilevel"/>
    <w:tmpl w:val="C2CA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F56FF"/>
    <w:multiLevelType w:val="multilevel"/>
    <w:tmpl w:val="5F3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E0CD3"/>
    <w:multiLevelType w:val="hybridMultilevel"/>
    <w:tmpl w:val="4B6CC3B0"/>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7" w15:restartNumberingAfterBreak="0">
    <w:nsid w:val="579D75C3"/>
    <w:multiLevelType w:val="multilevel"/>
    <w:tmpl w:val="F6B0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B68BA"/>
    <w:multiLevelType w:val="multilevel"/>
    <w:tmpl w:val="D4E6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B6186"/>
    <w:multiLevelType w:val="hybridMultilevel"/>
    <w:tmpl w:val="56B8638E"/>
    <w:lvl w:ilvl="0" w:tplc="7E725BBC">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0" w15:restartNumberingAfterBreak="0">
    <w:nsid w:val="5EB17865"/>
    <w:multiLevelType w:val="multilevel"/>
    <w:tmpl w:val="026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474BC"/>
    <w:multiLevelType w:val="hybridMultilevel"/>
    <w:tmpl w:val="A8F08652"/>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32" w15:restartNumberingAfterBreak="0">
    <w:nsid w:val="633A635F"/>
    <w:multiLevelType w:val="hybridMultilevel"/>
    <w:tmpl w:val="21EA655A"/>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33" w15:restartNumberingAfterBreak="0">
    <w:nsid w:val="64E86D30"/>
    <w:multiLevelType w:val="multilevel"/>
    <w:tmpl w:val="3CBC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65D52"/>
    <w:multiLevelType w:val="hybridMultilevel"/>
    <w:tmpl w:val="3CC6D6D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6B7702E9"/>
    <w:multiLevelType w:val="hybridMultilevel"/>
    <w:tmpl w:val="CD828958"/>
    <w:lvl w:ilvl="0" w:tplc="041D000F">
      <w:start w:val="1"/>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36" w15:restartNumberingAfterBreak="0">
    <w:nsid w:val="6C194F36"/>
    <w:multiLevelType w:val="multilevel"/>
    <w:tmpl w:val="FD5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31443"/>
    <w:multiLevelType w:val="hybridMultilevel"/>
    <w:tmpl w:val="24A8C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BB41BD"/>
    <w:multiLevelType w:val="hybridMultilevel"/>
    <w:tmpl w:val="8032819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D274FE"/>
    <w:multiLevelType w:val="hybridMultilevel"/>
    <w:tmpl w:val="22A6B6FC"/>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40" w15:restartNumberingAfterBreak="0">
    <w:nsid w:val="77FB3008"/>
    <w:multiLevelType w:val="multilevel"/>
    <w:tmpl w:val="AC1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86326"/>
    <w:multiLevelType w:val="multilevel"/>
    <w:tmpl w:val="13BA0E90"/>
    <w:lvl w:ilvl="0">
      <w:numFmt w:val="decimal"/>
      <w:lvlText w:val="%1."/>
      <w:lvlJc w:val="left"/>
      <w:pPr>
        <w:ind w:left="360" w:hanging="360"/>
      </w:pPr>
      <w:rPr>
        <w:rFonts w:ascii="Tahoma" w:hAnsi="Tahoma" w:cs="Tahoma" w:hint="default"/>
        <w:b w:val="0"/>
        <w:bCs w:val="0"/>
        <w:i w:val="0"/>
        <w:iCs w:val="0"/>
        <w:strike w:val="0"/>
        <w:color w:val="auto"/>
        <w:sz w:val="20"/>
        <w:szCs w:val="20"/>
        <w:u w:val="none"/>
      </w:rPr>
    </w:lvl>
    <w:lvl w:ilvl="1">
      <w:start w:val="1"/>
      <w:numFmt w:val="decimal"/>
      <w:lvlText w:val="%2."/>
      <w:lvlJc w:val="left"/>
      <w:pPr>
        <w:ind w:left="720" w:hanging="360"/>
      </w:pPr>
      <w:rPr>
        <w:rFonts w:ascii="Tahoma" w:hAnsi="Tahoma" w:cs="Tahoma" w:hint="default"/>
        <w:b w:val="0"/>
        <w:bCs w:val="0"/>
        <w:i w:val="0"/>
        <w:iCs w:val="0"/>
        <w:strike w:val="0"/>
        <w:color w:val="auto"/>
        <w:sz w:val="20"/>
        <w:szCs w:val="20"/>
        <w:u w:val="none"/>
      </w:rPr>
    </w:lvl>
    <w:lvl w:ilvl="2">
      <w:start w:val="1"/>
      <w:numFmt w:val="decimal"/>
      <w:lvlText w:val="%3."/>
      <w:lvlJc w:val="left"/>
      <w:pPr>
        <w:ind w:left="1080" w:hanging="360"/>
      </w:pPr>
      <w:rPr>
        <w:rFonts w:ascii="Tahoma" w:hAnsi="Tahoma" w:cs="Tahoma" w:hint="default"/>
        <w:b w:val="0"/>
        <w:bCs w:val="0"/>
        <w:i w:val="0"/>
        <w:iCs w:val="0"/>
        <w:strike w:val="0"/>
        <w:color w:val="auto"/>
        <w:sz w:val="20"/>
        <w:szCs w:val="20"/>
        <w:u w:val="none"/>
      </w:rPr>
    </w:lvl>
    <w:lvl w:ilvl="3">
      <w:start w:val="1"/>
      <w:numFmt w:val="decimal"/>
      <w:lvlText w:val="%4."/>
      <w:lvlJc w:val="left"/>
      <w:pPr>
        <w:ind w:left="1440" w:hanging="360"/>
      </w:pPr>
      <w:rPr>
        <w:rFonts w:ascii="Tahoma" w:hAnsi="Tahoma" w:cs="Tahoma" w:hint="default"/>
        <w:b w:val="0"/>
        <w:bCs w:val="0"/>
        <w:i w:val="0"/>
        <w:iCs w:val="0"/>
        <w:strike w:val="0"/>
        <w:color w:val="auto"/>
        <w:sz w:val="20"/>
        <w:szCs w:val="20"/>
        <w:u w:val="none"/>
      </w:rPr>
    </w:lvl>
    <w:lvl w:ilvl="4">
      <w:start w:val="1"/>
      <w:numFmt w:val="decimal"/>
      <w:lvlText w:val="%5."/>
      <w:lvlJc w:val="left"/>
      <w:pPr>
        <w:ind w:left="1800" w:hanging="360"/>
      </w:pPr>
      <w:rPr>
        <w:rFonts w:ascii="Tahoma" w:hAnsi="Tahoma" w:cs="Tahoma" w:hint="default"/>
        <w:b w:val="0"/>
        <w:bCs w:val="0"/>
        <w:i w:val="0"/>
        <w:iCs w:val="0"/>
        <w:strike w:val="0"/>
        <w:color w:val="auto"/>
        <w:sz w:val="20"/>
        <w:szCs w:val="20"/>
        <w:u w:val="none"/>
      </w:rPr>
    </w:lvl>
    <w:lvl w:ilvl="5">
      <w:start w:val="1"/>
      <w:numFmt w:val="decimal"/>
      <w:lvlText w:val="%6."/>
      <w:lvlJc w:val="left"/>
      <w:pPr>
        <w:ind w:left="2160" w:hanging="360"/>
      </w:pPr>
      <w:rPr>
        <w:rFonts w:ascii="Tahoma" w:hAnsi="Tahoma" w:cs="Tahoma" w:hint="default"/>
        <w:b w:val="0"/>
        <w:bCs w:val="0"/>
        <w:i w:val="0"/>
        <w:iCs w:val="0"/>
        <w:strike w:val="0"/>
        <w:color w:val="auto"/>
        <w:sz w:val="20"/>
        <w:szCs w:val="20"/>
        <w:u w:val="none"/>
      </w:rPr>
    </w:lvl>
    <w:lvl w:ilvl="6">
      <w:start w:val="1"/>
      <w:numFmt w:val="decimal"/>
      <w:lvlText w:val="%7."/>
      <w:lvlJc w:val="left"/>
      <w:pPr>
        <w:ind w:left="2520" w:hanging="360"/>
      </w:pPr>
      <w:rPr>
        <w:rFonts w:ascii="Tahoma" w:hAnsi="Tahoma" w:cs="Tahoma" w:hint="default"/>
        <w:b w:val="0"/>
        <w:bCs w:val="0"/>
        <w:i w:val="0"/>
        <w:iCs w:val="0"/>
        <w:strike w:val="0"/>
        <w:color w:val="auto"/>
        <w:sz w:val="20"/>
        <w:szCs w:val="20"/>
        <w:u w:val="none"/>
      </w:rPr>
    </w:lvl>
    <w:lvl w:ilvl="7">
      <w:start w:val="1"/>
      <w:numFmt w:val="decimal"/>
      <w:lvlText w:val="%8."/>
      <w:lvlJc w:val="left"/>
      <w:pPr>
        <w:ind w:left="2880" w:hanging="360"/>
      </w:pPr>
      <w:rPr>
        <w:rFonts w:ascii="Tahoma" w:hAnsi="Tahoma" w:cs="Tahoma" w:hint="default"/>
        <w:b w:val="0"/>
        <w:bCs w:val="0"/>
        <w:i w:val="0"/>
        <w:iCs w:val="0"/>
        <w:strike w:val="0"/>
        <w:color w:val="auto"/>
        <w:sz w:val="20"/>
        <w:szCs w:val="20"/>
        <w:u w:val="none"/>
      </w:rPr>
    </w:lvl>
    <w:lvl w:ilvl="8">
      <w:start w:val="1"/>
      <w:numFmt w:val="decimal"/>
      <w:lvlText w:val="%9."/>
      <w:lvlJc w:val="left"/>
      <w:pPr>
        <w:ind w:left="3240" w:hanging="360"/>
      </w:pPr>
      <w:rPr>
        <w:rFonts w:ascii="Tahoma" w:hAnsi="Tahoma" w:cs="Tahoma" w:hint="default"/>
        <w:b w:val="0"/>
        <w:bCs w:val="0"/>
        <w:i w:val="0"/>
        <w:iCs w:val="0"/>
        <w:strike w:val="0"/>
        <w:color w:val="auto"/>
        <w:sz w:val="20"/>
        <w:szCs w:val="20"/>
        <w:u w:val="none"/>
      </w:rPr>
    </w:lvl>
  </w:abstractNum>
  <w:abstractNum w:abstractNumId="42" w15:restartNumberingAfterBreak="0">
    <w:nsid w:val="7BA95CEF"/>
    <w:multiLevelType w:val="hybridMultilevel"/>
    <w:tmpl w:val="210069D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21335963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523256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678900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926951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2138609">
    <w:abstractNumId w:val="20"/>
  </w:num>
  <w:num w:numId="6" w16cid:durableId="10119407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6075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04984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069415">
    <w:abstractNumId w:val="42"/>
  </w:num>
  <w:num w:numId="10" w16cid:durableId="772482421">
    <w:abstractNumId w:val="21"/>
  </w:num>
  <w:num w:numId="11" w16cid:durableId="1729500200">
    <w:abstractNumId w:val="36"/>
  </w:num>
  <w:num w:numId="12" w16cid:durableId="174154569">
    <w:abstractNumId w:val="18"/>
  </w:num>
  <w:num w:numId="13" w16cid:durableId="726027296">
    <w:abstractNumId w:val="17"/>
  </w:num>
  <w:num w:numId="14" w16cid:durableId="1068654779">
    <w:abstractNumId w:val="25"/>
  </w:num>
  <w:num w:numId="15" w16cid:durableId="1574120552">
    <w:abstractNumId w:val="9"/>
  </w:num>
  <w:num w:numId="16" w16cid:durableId="451746229">
    <w:abstractNumId w:val="30"/>
  </w:num>
  <w:num w:numId="17" w16cid:durableId="184833838">
    <w:abstractNumId w:val="13"/>
  </w:num>
  <w:num w:numId="18" w16cid:durableId="373434475">
    <w:abstractNumId w:val="28"/>
  </w:num>
  <w:num w:numId="19" w16cid:durableId="1590701886">
    <w:abstractNumId w:val="40"/>
  </w:num>
  <w:num w:numId="20" w16cid:durableId="1777364304">
    <w:abstractNumId w:val="14"/>
  </w:num>
  <w:num w:numId="21" w16cid:durableId="864564379">
    <w:abstractNumId w:val="27"/>
  </w:num>
  <w:num w:numId="22" w16cid:durableId="713040717">
    <w:abstractNumId w:val="24"/>
  </w:num>
  <w:num w:numId="23" w16cid:durableId="1361934010">
    <w:abstractNumId w:val="33"/>
  </w:num>
  <w:num w:numId="24" w16cid:durableId="1428575304">
    <w:abstractNumId w:val="39"/>
  </w:num>
  <w:num w:numId="25" w16cid:durableId="349912357">
    <w:abstractNumId w:val="16"/>
  </w:num>
  <w:num w:numId="26" w16cid:durableId="1695375935">
    <w:abstractNumId w:val="34"/>
  </w:num>
  <w:num w:numId="27" w16cid:durableId="345451394">
    <w:abstractNumId w:val="15"/>
  </w:num>
  <w:num w:numId="28" w16cid:durableId="776291600">
    <w:abstractNumId w:val="19"/>
  </w:num>
  <w:num w:numId="29" w16cid:durableId="2119638578">
    <w:abstractNumId w:val="29"/>
  </w:num>
  <w:num w:numId="30" w16cid:durableId="385954655">
    <w:abstractNumId w:val="12"/>
  </w:num>
  <w:num w:numId="31" w16cid:durableId="1792899242">
    <w:abstractNumId w:val="7"/>
  </w:num>
  <w:num w:numId="32" w16cid:durableId="724261321">
    <w:abstractNumId w:val="8"/>
  </w:num>
  <w:num w:numId="33" w16cid:durableId="1440567283">
    <w:abstractNumId w:val="10"/>
  </w:num>
  <w:num w:numId="34" w16cid:durableId="684862147">
    <w:abstractNumId w:val="22"/>
  </w:num>
  <w:num w:numId="35" w16cid:durableId="1976792618">
    <w:abstractNumId w:val="0"/>
  </w:num>
  <w:num w:numId="36" w16cid:durableId="1756978645">
    <w:abstractNumId w:val="38"/>
  </w:num>
  <w:num w:numId="37" w16cid:durableId="863401308">
    <w:abstractNumId w:val="41"/>
  </w:num>
  <w:num w:numId="38" w16cid:durableId="1997562062">
    <w:abstractNumId w:val="37"/>
  </w:num>
  <w:num w:numId="39" w16cid:durableId="846598040">
    <w:abstractNumId w:val="3"/>
  </w:num>
  <w:num w:numId="40" w16cid:durableId="85998701">
    <w:abstractNumId w:val="1"/>
  </w:num>
  <w:num w:numId="41" w16cid:durableId="527374749">
    <w:abstractNumId w:val="23"/>
  </w:num>
  <w:num w:numId="42" w16cid:durableId="1488398837">
    <w:abstractNumId w:val="5"/>
  </w:num>
  <w:num w:numId="43" w16cid:durableId="1587303145">
    <w:abstractNumId w:val="2"/>
  </w:num>
  <w:num w:numId="44" w16cid:durableId="954016463">
    <w:abstractNumId w:val="4"/>
  </w:num>
  <w:num w:numId="45" w16cid:durableId="1115709476">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0"/>
  <w:drawingGridHorizontalSpacing w:val="10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2668"/>
    <w:rsid w:val="000005ED"/>
    <w:rsid w:val="000011A3"/>
    <w:rsid w:val="0000177D"/>
    <w:rsid w:val="000026EB"/>
    <w:rsid w:val="00003284"/>
    <w:rsid w:val="00003AF5"/>
    <w:rsid w:val="00003F72"/>
    <w:rsid w:val="00004912"/>
    <w:rsid w:val="00005403"/>
    <w:rsid w:val="000059A0"/>
    <w:rsid w:val="00005FBC"/>
    <w:rsid w:val="00006822"/>
    <w:rsid w:val="00006B00"/>
    <w:rsid w:val="00007954"/>
    <w:rsid w:val="00010739"/>
    <w:rsid w:val="000118AF"/>
    <w:rsid w:val="000118E0"/>
    <w:rsid w:val="000119C5"/>
    <w:rsid w:val="000124C2"/>
    <w:rsid w:val="0001301F"/>
    <w:rsid w:val="00013092"/>
    <w:rsid w:val="00014BB9"/>
    <w:rsid w:val="00015B36"/>
    <w:rsid w:val="00015F66"/>
    <w:rsid w:val="0001620F"/>
    <w:rsid w:val="00016BF6"/>
    <w:rsid w:val="000171A5"/>
    <w:rsid w:val="00020182"/>
    <w:rsid w:val="00020F6E"/>
    <w:rsid w:val="00021979"/>
    <w:rsid w:val="00024423"/>
    <w:rsid w:val="0002621D"/>
    <w:rsid w:val="00026885"/>
    <w:rsid w:val="00027C9B"/>
    <w:rsid w:val="00031E5D"/>
    <w:rsid w:val="0003283B"/>
    <w:rsid w:val="00032A2D"/>
    <w:rsid w:val="000332B6"/>
    <w:rsid w:val="00033A9F"/>
    <w:rsid w:val="00033AC3"/>
    <w:rsid w:val="0003733B"/>
    <w:rsid w:val="00037749"/>
    <w:rsid w:val="00037FD5"/>
    <w:rsid w:val="000415E2"/>
    <w:rsid w:val="0004164A"/>
    <w:rsid w:val="00041D33"/>
    <w:rsid w:val="00042219"/>
    <w:rsid w:val="00044CD4"/>
    <w:rsid w:val="00045487"/>
    <w:rsid w:val="00045522"/>
    <w:rsid w:val="000455D0"/>
    <w:rsid w:val="00046E60"/>
    <w:rsid w:val="0004705A"/>
    <w:rsid w:val="000475B0"/>
    <w:rsid w:val="00050C6F"/>
    <w:rsid w:val="000515E8"/>
    <w:rsid w:val="000516E5"/>
    <w:rsid w:val="00051749"/>
    <w:rsid w:val="00053A2E"/>
    <w:rsid w:val="00055F6C"/>
    <w:rsid w:val="00056192"/>
    <w:rsid w:val="00056DFB"/>
    <w:rsid w:val="000578B8"/>
    <w:rsid w:val="00060AD7"/>
    <w:rsid w:val="00061428"/>
    <w:rsid w:val="00062295"/>
    <w:rsid w:val="0006282C"/>
    <w:rsid w:val="000640E2"/>
    <w:rsid w:val="00064C07"/>
    <w:rsid w:val="00064DD9"/>
    <w:rsid w:val="0006522F"/>
    <w:rsid w:val="00065629"/>
    <w:rsid w:val="00066D2A"/>
    <w:rsid w:val="000677DA"/>
    <w:rsid w:val="00070A7A"/>
    <w:rsid w:val="0007147D"/>
    <w:rsid w:val="0007286A"/>
    <w:rsid w:val="00072C04"/>
    <w:rsid w:val="00072DFA"/>
    <w:rsid w:val="000740E2"/>
    <w:rsid w:val="00074C43"/>
    <w:rsid w:val="00076935"/>
    <w:rsid w:val="000774A9"/>
    <w:rsid w:val="0007763A"/>
    <w:rsid w:val="00077AAF"/>
    <w:rsid w:val="00077EA6"/>
    <w:rsid w:val="00077F4F"/>
    <w:rsid w:val="0008237D"/>
    <w:rsid w:val="00082918"/>
    <w:rsid w:val="00084B81"/>
    <w:rsid w:val="00084C11"/>
    <w:rsid w:val="00085A40"/>
    <w:rsid w:val="00086AF8"/>
    <w:rsid w:val="00090109"/>
    <w:rsid w:val="0009094A"/>
    <w:rsid w:val="00090F36"/>
    <w:rsid w:val="00091003"/>
    <w:rsid w:val="00091DBB"/>
    <w:rsid w:val="000920A7"/>
    <w:rsid w:val="000930A4"/>
    <w:rsid w:val="000933AE"/>
    <w:rsid w:val="00093534"/>
    <w:rsid w:val="00093CAA"/>
    <w:rsid w:val="00093F78"/>
    <w:rsid w:val="000941B3"/>
    <w:rsid w:val="000959C5"/>
    <w:rsid w:val="00096140"/>
    <w:rsid w:val="00096173"/>
    <w:rsid w:val="00096949"/>
    <w:rsid w:val="000A0436"/>
    <w:rsid w:val="000A49AC"/>
    <w:rsid w:val="000A5301"/>
    <w:rsid w:val="000A5556"/>
    <w:rsid w:val="000A64B8"/>
    <w:rsid w:val="000A6EAA"/>
    <w:rsid w:val="000A6FF5"/>
    <w:rsid w:val="000A7632"/>
    <w:rsid w:val="000A7B94"/>
    <w:rsid w:val="000B04AB"/>
    <w:rsid w:val="000B1184"/>
    <w:rsid w:val="000B385C"/>
    <w:rsid w:val="000B3904"/>
    <w:rsid w:val="000B4B59"/>
    <w:rsid w:val="000B4C0E"/>
    <w:rsid w:val="000B6C6E"/>
    <w:rsid w:val="000B6EC6"/>
    <w:rsid w:val="000C0088"/>
    <w:rsid w:val="000C1588"/>
    <w:rsid w:val="000C1A61"/>
    <w:rsid w:val="000C1B40"/>
    <w:rsid w:val="000C2668"/>
    <w:rsid w:val="000C477E"/>
    <w:rsid w:val="000C4DA7"/>
    <w:rsid w:val="000C6156"/>
    <w:rsid w:val="000C7998"/>
    <w:rsid w:val="000D07F0"/>
    <w:rsid w:val="000D0CD2"/>
    <w:rsid w:val="000D0F6E"/>
    <w:rsid w:val="000D3692"/>
    <w:rsid w:val="000D43D7"/>
    <w:rsid w:val="000D4832"/>
    <w:rsid w:val="000D52E2"/>
    <w:rsid w:val="000D5C8E"/>
    <w:rsid w:val="000D6026"/>
    <w:rsid w:val="000D6C2D"/>
    <w:rsid w:val="000E0068"/>
    <w:rsid w:val="000E0BBD"/>
    <w:rsid w:val="000E0D1A"/>
    <w:rsid w:val="000E1D07"/>
    <w:rsid w:val="000E1F6C"/>
    <w:rsid w:val="000E2381"/>
    <w:rsid w:val="000E2DE9"/>
    <w:rsid w:val="000E3DF3"/>
    <w:rsid w:val="000E44DF"/>
    <w:rsid w:val="000E4C81"/>
    <w:rsid w:val="000E58B4"/>
    <w:rsid w:val="000E5B1D"/>
    <w:rsid w:val="000E752E"/>
    <w:rsid w:val="000F2C6F"/>
    <w:rsid w:val="000F3DAE"/>
    <w:rsid w:val="000F533D"/>
    <w:rsid w:val="000F72DF"/>
    <w:rsid w:val="000F78F9"/>
    <w:rsid w:val="00100B0B"/>
    <w:rsid w:val="001011D1"/>
    <w:rsid w:val="00101E55"/>
    <w:rsid w:val="001032A3"/>
    <w:rsid w:val="0010408E"/>
    <w:rsid w:val="001042EB"/>
    <w:rsid w:val="001043E1"/>
    <w:rsid w:val="00105B37"/>
    <w:rsid w:val="0010672D"/>
    <w:rsid w:val="00106879"/>
    <w:rsid w:val="00107DE4"/>
    <w:rsid w:val="001110E7"/>
    <w:rsid w:val="00112194"/>
    <w:rsid w:val="0011237C"/>
    <w:rsid w:val="0011693B"/>
    <w:rsid w:val="00121FE8"/>
    <w:rsid w:val="00122165"/>
    <w:rsid w:val="00122286"/>
    <w:rsid w:val="00122C3F"/>
    <w:rsid w:val="00123246"/>
    <w:rsid w:val="00123768"/>
    <w:rsid w:val="00124E4E"/>
    <w:rsid w:val="0012662B"/>
    <w:rsid w:val="00126696"/>
    <w:rsid w:val="00127868"/>
    <w:rsid w:val="0013004F"/>
    <w:rsid w:val="001306D2"/>
    <w:rsid w:val="00130814"/>
    <w:rsid w:val="00130B3E"/>
    <w:rsid w:val="0013294F"/>
    <w:rsid w:val="00134440"/>
    <w:rsid w:val="00135AB1"/>
    <w:rsid w:val="00137275"/>
    <w:rsid w:val="00137883"/>
    <w:rsid w:val="00140227"/>
    <w:rsid w:val="0014048F"/>
    <w:rsid w:val="001409E3"/>
    <w:rsid w:val="00140B75"/>
    <w:rsid w:val="00142F47"/>
    <w:rsid w:val="00143E5E"/>
    <w:rsid w:val="00144232"/>
    <w:rsid w:val="00144E1B"/>
    <w:rsid w:val="00145766"/>
    <w:rsid w:val="00145AF4"/>
    <w:rsid w:val="00147177"/>
    <w:rsid w:val="00147F38"/>
    <w:rsid w:val="00151FC2"/>
    <w:rsid w:val="001521B7"/>
    <w:rsid w:val="00152C17"/>
    <w:rsid w:val="00152E10"/>
    <w:rsid w:val="00152E3E"/>
    <w:rsid w:val="0015309D"/>
    <w:rsid w:val="00154F00"/>
    <w:rsid w:val="00155AD8"/>
    <w:rsid w:val="001604D4"/>
    <w:rsid w:val="00160963"/>
    <w:rsid w:val="00160B8F"/>
    <w:rsid w:val="00161486"/>
    <w:rsid w:val="00161B28"/>
    <w:rsid w:val="00161D55"/>
    <w:rsid w:val="001631DC"/>
    <w:rsid w:val="00164029"/>
    <w:rsid w:val="0016407F"/>
    <w:rsid w:val="00164E3D"/>
    <w:rsid w:val="00166A2E"/>
    <w:rsid w:val="001670DD"/>
    <w:rsid w:val="001676F2"/>
    <w:rsid w:val="00167711"/>
    <w:rsid w:val="00167D0A"/>
    <w:rsid w:val="00170607"/>
    <w:rsid w:val="001709A7"/>
    <w:rsid w:val="00170DD6"/>
    <w:rsid w:val="00170EAF"/>
    <w:rsid w:val="00171E1B"/>
    <w:rsid w:val="0017236D"/>
    <w:rsid w:val="001735D8"/>
    <w:rsid w:val="001752A5"/>
    <w:rsid w:val="00175EC5"/>
    <w:rsid w:val="00176369"/>
    <w:rsid w:val="0017696A"/>
    <w:rsid w:val="00180677"/>
    <w:rsid w:val="001812E6"/>
    <w:rsid w:val="0018215E"/>
    <w:rsid w:val="00182622"/>
    <w:rsid w:val="0018355E"/>
    <w:rsid w:val="00183BF6"/>
    <w:rsid w:val="00183ECA"/>
    <w:rsid w:val="00185C49"/>
    <w:rsid w:val="001860CF"/>
    <w:rsid w:val="00186EFE"/>
    <w:rsid w:val="001876C0"/>
    <w:rsid w:val="0018770F"/>
    <w:rsid w:val="00193325"/>
    <w:rsid w:val="001940C3"/>
    <w:rsid w:val="001955B3"/>
    <w:rsid w:val="00195DDE"/>
    <w:rsid w:val="00197178"/>
    <w:rsid w:val="0019738A"/>
    <w:rsid w:val="001A06A6"/>
    <w:rsid w:val="001A07ED"/>
    <w:rsid w:val="001A0971"/>
    <w:rsid w:val="001A16E8"/>
    <w:rsid w:val="001A22A7"/>
    <w:rsid w:val="001A3006"/>
    <w:rsid w:val="001A420E"/>
    <w:rsid w:val="001A4313"/>
    <w:rsid w:val="001A4977"/>
    <w:rsid w:val="001A547F"/>
    <w:rsid w:val="001A568B"/>
    <w:rsid w:val="001A5E9E"/>
    <w:rsid w:val="001A75A2"/>
    <w:rsid w:val="001B05AE"/>
    <w:rsid w:val="001B0E0A"/>
    <w:rsid w:val="001B28F9"/>
    <w:rsid w:val="001B2B47"/>
    <w:rsid w:val="001B2F40"/>
    <w:rsid w:val="001B35C1"/>
    <w:rsid w:val="001B387E"/>
    <w:rsid w:val="001B4714"/>
    <w:rsid w:val="001B4F1F"/>
    <w:rsid w:val="001B548B"/>
    <w:rsid w:val="001B5E74"/>
    <w:rsid w:val="001B647D"/>
    <w:rsid w:val="001B6ED5"/>
    <w:rsid w:val="001B6F6A"/>
    <w:rsid w:val="001B774E"/>
    <w:rsid w:val="001B7E8E"/>
    <w:rsid w:val="001C0712"/>
    <w:rsid w:val="001C1334"/>
    <w:rsid w:val="001C2223"/>
    <w:rsid w:val="001C274A"/>
    <w:rsid w:val="001C2C9D"/>
    <w:rsid w:val="001C367B"/>
    <w:rsid w:val="001C4165"/>
    <w:rsid w:val="001C4884"/>
    <w:rsid w:val="001C4F48"/>
    <w:rsid w:val="001C5AFB"/>
    <w:rsid w:val="001C768D"/>
    <w:rsid w:val="001C7E06"/>
    <w:rsid w:val="001D0795"/>
    <w:rsid w:val="001D08FB"/>
    <w:rsid w:val="001D114C"/>
    <w:rsid w:val="001D227E"/>
    <w:rsid w:val="001D3255"/>
    <w:rsid w:val="001D4954"/>
    <w:rsid w:val="001D4AC1"/>
    <w:rsid w:val="001D6336"/>
    <w:rsid w:val="001D7C09"/>
    <w:rsid w:val="001E32DF"/>
    <w:rsid w:val="001E3732"/>
    <w:rsid w:val="001E5553"/>
    <w:rsid w:val="001E5ED8"/>
    <w:rsid w:val="001E6F35"/>
    <w:rsid w:val="001E6FFE"/>
    <w:rsid w:val="001F099E"/>
    <w:rsid w:val="001F11AC"/>
    <w:rsid w:val="001F2DAF"/>
    <w:rsid w:val="001F2E5A"/>
    <w:rsid w:val="001F4804"/>
    <w:rsid w:val="001F55EE"/>
    <w:rsid w:val="001F5EFC"/>
    <w:rsid w:val="001F7233"/>
    <w:rsid w:val="001F754C"/>
    <w:rsid w:val="001F7CEA"/>
    <w:rsid w:val="00200A47"/>
    <w:rsid w:val="00202E13"/>
    <w:rsid w:val="00202E70"/>
    <w:rsid w:val="00203AC5"/>
    <w:rsid w:val="00203EDC"/>
    <w:rsid w:val="00203F46"/>
    <w:rsid w:val="0020444F"/>
    <w:rsid w:val="00204B94"/>
    <w:rsid w:val="00206436"/>
    <w:rsid w:val="00206EAA"/>
    <w:rsid w:val="0020763F"/>
    <w:rsid w:val="002076B1"/>
    <w:rsid w:val="00210FF4"/>
    <w:rsid w:val="00212F64"/>
    <w:rsid w:val="00213306"/>
    <w:rsid w:val="00213D63"/>
    <w:rsid w:val="00216D20"/>
    <w:rsid w:val="00216DF5"/>
    <w:rsid w:val="002177AD"/>
    <w:rsid w:val="00221B0E"/>
    <w:rsid w:val="00222018"/>
    <w:rsid w:val="002234A6"/>
    <w:rsid w:val="002239CF"/>
    <w:rsid w:val="002249CA"/>
    <w:rsid w:val="002259F3"/>
    <w:rsid w:val="002301B8"/>
    <w:rsid w:val="00230A3E"/>
    <w:rsid w:val="0023116F"/>
    <w:rsid w:val="0023129C"/>
    <w:rsid w:val="00231AAE"/>
    <w:rsid w:val="00231CA2"/>
    <w:rsid w:val="002328A0"/>
    <w:rsid w:val="0023487F"/>
    <w:rsid w:val="00234CD4"/>
    <w:rsid w:val="002362BA"/>
    <w:rsid w:val="00236854"/>
    <w:rsid w:val="00237AA2"/>
    <w:rsid w:val="00237B57"/>
    <w:rsid w:val="00237D66"/>
    <w:rsid w:val="00240326"/>
    <w:rsid w:val="002404C4"/>
    <w:rsid w:val="00241BD7"/>
    <w:rsid w:val="002431CA"/>
    <w:rsid w:val="002451D1"/>
    <w:rsid w:val="00245499"/>
    <w:rsid w:val="00245F65"/>
    <w:rsid w:val="00247D04"/>
    <w:rsid w:val="00251462"/>
    <w:rsid w:val="002544CB"/>
    <w:rsid w:val="002550B1"/>
    <w:rsid w:val="00255EB7"/>
    <w:rsid w:val="0025657A"/>
    <w:rsid w:val="00256953"/>
    <w:rsid w:val="00256FDD"/>
    <w:rsid w:val="00257A87"/>
    <w:rsid w:val="00260BA9"/>
    <w:rsid w:val="00261E1B"/>
    <w:rsid w:val="0026489B"/>
    <w:rsid w:val="00265B45"/>
    <w:rsid w:val="0026697B"/>
    <w:rsid w:val="00266981"/>
    <w:rsid w:val="002669DA"/>
    <w:rsid w:val="002670EF"/>
    <w:rsid w:val="0026760A"/>
    <w:rsid w:val="00271384"/>
    <w:rsid w:val="0027155F"/>
    <w:rsid w:val="00271F49"/>
    <w:rsid w:val="002720AD"/>
    <w:rsid w:val="002735AA"/>
    <w:rsid w:val="002737CC"/>
    <w:rsid w:val="002745FB"/>
    <w:rsid w:val="00274A1A"/>
    <w:rsid w:val="00274AA2"/>
    <w:rsid w:val="00275A28"/>
    <w:rsid w:val="00275D40"/>
    <w:rsid w:val="00277702"/>
    <w:rsid w:val="0028171E"/>
    <w:rsid w:val="0028223B"/>
    <w:rsid w:val="002824D7"/>
    <w:rsid w:val="00283180"/>
    <w:rsid w:val="00283B52"/>
    <w:rsid w:val="00283F7B"/>
    <w:rsid w:val="00284FC0"/>
    <w:rsid w:val="0028532D"/>
    <w:rsid w:val="00286267"/>
    <w:rsid w:val="002872D3"/>
    <w:rsid w:val="00287525"/>
    <w:rsid w:val="0029064A"/>
    <w:rsid w:val="002918F9"/>
    <w:rsid w:val="00291F9C"/>
    <w:rsid w:val="00293309"/>
    <w:rsid w:val="00294A34"/>
    <w:rsid w:val="0029544A"/>
    <w:rsid w:val="00295A48"/>
    <w:rsid w:val="00296A10"/>
    <w:rsid w:val="002A01E6"/>
    <w:rsid w:val="002A20AF"/>
    <w:rsid w:val="002A29FA"/>
    <w:rsid w:val="002A56CC"/>
    <w:rsid w:val="002A5B63"/>
    <w:rsid w:val="002A7446"/>
    <w:rsid w:val="002A7D10"/>
    <w:rsid w:val="002B00B3"/>
    <w:rsid w:val="002B0349"/>
    <w:rsid w:val="002B06C2"/>
    <w:rsid w:val="002B2696"/>
    <w:rsid w:val="002B2D10"/>
    <w:rsid w:val="002B301B"/>
    <w:rsid w:val="002B3B90"/>
    <w:rsid w:val="002B5132"/>
    <w:rsid w:val="002B5F3C"/>
    <w:rsid w:val="002B68D8"/>
    <w:rsid w:val="002B6F30"/>
    <w:rsid w:val="002C045F"/>
    <w:rsid w:val="002C06FE"/>
    <w:rsid w:val="002C15C4"/>
    <w:rsid w:val="002C1CE9"/>
    <w:rsid w:val="002C1E1C"/>
    <w:rsid w:val="002C1F9C"/>
    <w:rsid w:val="002C2E92"/>
    <w:rsid w:val="002C3D77"/>
    <w:rsid w:val="002C4468"/>
    <w:rsid w:val="002C5433"/>
    <w:rsid w:val="002C5818"/>
    <w:rsid w:val="002C6254"/>
    <w:rsid w:val="002C62BD"/>
    <w:rsid w:val="002C7274"/>
    <w:rsid w:val="002C7518"/>
    <w:rsid w:val="002C7E41"/>
    <w:rsid w:val="002D0212"/>
    <w:rsid w:val="002D1B33"/>
    <w:rsid w:val="002D3BDD"/>
    <w:rsid w:val="002D3D56"/>
    <w:rsid w:val="002D465E"/>
    <w:rsid w:val="002D4F91"/>
    <w:rsid w:val="002D542D"/>
    <w:rsid w:val="002D5AB3"/>
    <w:rsid w:val="002D6707"/>
    <w:rsid w:val="002D6742"/>
    <w:rsid w:val="002D6833"/>
    <w:rsid w:val="002D7897"/>
    <w:rsid w:val="002E038C"/>
    <w:rsid w:val="002E2E2B"/>
    <w:rsid w:val="002E3045"/>
    <w:rsid w:val="002E45D0"/>
    <w:rsid w:val="002E47AD"/>
    <w:rsid w:val="002E4955"/>
    <w:rsid w:val="002E5E54"/>
    <w:rsid w:val="002E5F72"/>
    <w:rsid w:val="002E637F"/>
    <w:rsid w:val="002E6907"/>
    <w:rsid w:val="002F0AF9"/>
    <w:rsid w:val="002F1184"/>
    <w:rsid w:val="002F12B0"/>
    <w:rsid w:val="002F156A"/>
    <w:rsid w:val="002F1B56"/>
    <w:rsid w:val="002F3FF7"/>
    <w:rsid w:val="002F4215"/>
    <w:rsid w:val="002F4355"/>
    <w:rsid w:val="002F588D"/>
    <w:rsid w:val="002F5F66"/>
    <w:rsid w:val="002F73DF"/>
    <w:rsid w:val="00301A11"/>
    <w:rsid w:val="0030235C"/>
    <w:rsid w:val="00302A2D"/>
    <w:rsid w:val="003032B6"/>
    <w:rsid w:val="0030443B"/>
    <w:rsid w:val="003044D5"/>
    <w:rsid w:val="003052C5"/>
    <w:rsid w:val="00305905"/>
    <w:rsid w:val="00307085"/>
    <w:rsid w:val="00311506"/>
    <w:rsid w:val="00311621"/>
    <w:rsid w:val="00312ADE"/>
    <w:rsid w:val="003147CF"/>
    <w:rsid w:val="00314D90"/>
    <w:rsid w:val="003156CB"/>
    <w:rsid w:val="0031578F"/>
    <w:rsid w:val="0031700B"/>
    <w:rsid w:val="00320459"/>
    <w:rsid w:val="003206A6"/>
    <w:rsid w:val="00320D9C"/>
    <w:rsid w:val="00321368"/>
    <w:rsid w:val="00321974"/>
    <w:rsid w:val="00321F0D"/>
    <w:rsid w:val="00321F3E"/>
    <w:rsid w:val="00322567"/>
    <w:rsid w:val="00322AF5"/>
    <w:rsid w:val="00323929"/>
    <w:rsid w:val="00323F90"/>
    <w:rsid w:val="003244E7"/>
    <w:rsid w:val="00325254"/>
    <w:rsid w:val="00325361"/>
    <w:rsid w:val="00326B3D"/>
    <w:rsid w:val="00327A96"/>
    <w:rsid w:val="00327B32"/>
    <w:rsid w:val="00330CDD"/>
    <w:rsid w:val="00332E98"/>
    <w:rsid w:val="00332EF9"/>
    <w:rsid w:val="00334794"/>
    <w:rsid w:val="00337312"/>
    <w:rsid w:val="00337621"/>
    <w:rsid w:val="00337BA3"/>
    <w:rsid w:val="00337CC8"/>
    <w:rsid w:val="00340EC7"/>
    <w:rsid w:val="0034261B"/>
    <w:rsid w:val="0034341D"/>
    <w:rsid w:val="00345A5A"/>
    <w:rsid w:val="00345AF1"/>
    <w:rsid w:val="00346111"/>
    <w:rsid w:val="00347BA9"/>
    <w:rsid w:val="00350274"/>
    <w:rsid w:val="003509A3"/>
    <w:rsid w:val="00350C84"/>
    <w:rsid w:val="00350CD1"/>
    <w:rsid w:val="00350DD5"/>
    <w:rsid w:val="00351C2E"/>
    <w:rsid w:val="00352404"/>
    <w:rsid w:val="00352A69"/>
    <w:rsid w:val="00354152"/>
    <w:rsid w:val="003542F6"/>
    <w:rsid w:val="00354E8A"/>
    <w:rsid w:val="0035636A"/>
    <w:rsid w:val="00356CCF"/>
    <w:rsid w:val="003605E8"/>
    <w:rsid w:val="00360E3F"/>
    <w:rsid w:val="00361BF4"/>
    <w:rsid w:val="003638C2"/>
    <w:rsid w:val="0036472B"/>
    <w:rsid w:val="00366C9F"/>
    <w:rsid w:val="00366CB9"/>
    <w:rsid w:val="0036726D"/>
    <w:rsid w:val="00370202"/>
    <w:rsid w:val="003709DF"/>
    <w:rsid w:val="00370C9E"/>
    <w:rsid w:val="003726B9"/>
    <w:rsid w:val="00374027"/>
    <w:rsid w:val="00374454"/>
    <w:rsid w:val="00375B06"/>
    <w:rsid w:val="00376415"/>
    <w:rsid w:val="00376AFB"/>
    <w:rsid w:val="0037785B"/>
    <w:rsid w:val="00381449"/>
    <w:rsid w:val="00381C1F"/>
    <w:rsid w:val="003823CE"/>
    <w:rsid w:val="00383584"/>
    <w:rsid w:val="003835AC"/>
    <w:rsid w:val="00384F26"/>
    <w:rsid w:val="00385321"/>
    <w:rsid w:val="00387DB0"/>
    <w:rsid w:val="00390B32"/>
    <w:rsid w:val="00391A9D"/>
    <w:rsid w:val="00392ED3"/>
    <w:rsid w:val="003949D8"/>
    <w:rsid w:val="00394DD4"/>
    <w:rsid w:val="003958CA"/>
    <w:rsid w:val="00396886"/>
    <w:rsid w:val="00397B07"/>
    <w:rsid w:val="003A0E96"/>
    <w:rsid w:val="003A1209"/>
    <w:rsid w:val="003A16C7"/>
    <w:rsid w:val="003A27D8"/>
    <w:rsid w:val="003A387A"/>
    <w:rsid w:val="003A3C18"/>
    <w:rsid w:val="003A47FC"/>
    <w:rsid w:val="003A4E0B"/>
    <w:rsid w:val="003A5AFE"/>
    <w:rsid w:val="003A6CFB"/>
    <w:rsid w:val="003A6DED"/>
    <w:rsid w:val="003B0AF5"/>
    <w:rsid w:val="003B1B9F"/>
    <w:rsid w:val="003B1D72"/>
    <w:rsid w:val="003B2934"/>
    <w:rsid w:val="003B2B10"/>
    <w:rsid w:val="003B2E8E"/>
    <w:rsid w:val="003B2F03"/>
    <w:rsid w:val="003B34C2"/>
    <w:rsid w:val="003B3A0D"/>
    <w:rsid w:val="003B3FC8"/>
    <w:rsid w:val="003B432B"/>
    <w:rsid w:val="003B6DE5"/>
    <w:rsid w:val="003B6E45"/>
    <w:rsid w:val="003C05B0"/>
    <w:rsid w:val="003C1254"/>
    <w:rsid w:val="003C27CD"/>
    <w:rsid w:val="003C3422"/>
    <w:rsid w:val="003C360C"/>
    <w:rsid w:val="003C3E4F"/>
    <w:rsid w:val="003C546C"/>
    <w:rsid w:val="003C5C14"/>
    <w:rsid w:val="003D0092"/>
    <w:rsid w:val="003D0323"/>
    <w:rsid w:val="003D18AF"/>
    <w:rsid w:val="003D2BAC"/>
    <w:rsid w:val="003D47E6"/>
    <w:rsid w:val="003D6502"/>
    <w:rsid w:val="003D68BC"/>
    <w:rsid w:val="003D6B3F"/>
    <w:rsid w:val="003D6B95"/>
    <w:rsid w:val="003D6D36"/>
    <w:rsid w:val="003D7ED3"/>
    <w:rsid w:val="003E078C"/>
    <w:rsid w:val="003E0D00"/>
    <w:rsid w:val="003E2738"/>
    <w:rsid w:val="003E3BD9"/>
    <w:rsid w:val="003E42FF"/>
    <w:rsid w:val="003E4A39"/>
    <w:rsid w:val="003E4B1C"/>
    <w:rsid w:val="003E4B2D"/>
    <w:rsid w:val="003E4C11"/>
    <w:rsid w:val="003E5CF5"/>
    <w:rsid w:val="003E670E"/>
    <w:rsid w:val="003E6A2E"/>
    <w:rsid w:val="003E6B50"/>
    <w:rsid w:val="003F0A0F"/>
    <w:rsid w:val="003F0B56"/>
    <w:rsid w:val="003F23B7"/>
    <w:rsid w:val="003F2B8B"/>
    <w:rsid w:val="003F5679"/>
    <w:rsid w:val="003F5A87"/>
    <w:rsid w:val="003F6AE7"/>
    <w:rsid w:val="003F6C5D"/>
    <w:rsid w:val="004021BD"/>
    <w:rsid w:val="004024DF"/>
    <w:rsid w:val="00405547"/>
    <w:rsid w:val="00405B23"/>
    <w:rsid w:val="00407D56"/>
    <w:rsid w:val="004112C9"/>
    <w:rsid w:val="00412199"/>
    <w:rsid w:val="004150CF"/>
    <w:rsid w:val="00415261"/>
    <w:rsid w:val="0041569B"/>
    <w:rsid w:val="00416596"/>
    <w:rsid w:val="00416A91"/>
    <w:rsid w:val="004208BE"/>
    <w:rsid w:val="00421189"/>
    <w:rsid w:val="0042170E"/>
    <w:rsid w:val="00421878"/>
    <w:rsid w:val="00422E26"/>
    <w:rsid w:val="004233AE"/>
    <w:rsid w:val="00423404"/>
    <w:rsid w:val="004236D7"/>
    <w:rsid w:val="0042463F"/>
    <w:rsid w:val="00425415"/>
    <w:rsid w:val="00431320"/>
    <w:rsid w:val="004314CB"/>
    <w:rsid w:val="00431D96"/>
    <w:rsid w:val="00432424"/>
    <w:rsid w:val="0043311E"/>
    <w:rsid w:val="004334F0"/>
    <w:rsid w:val="004368BF"/>
    <w:rsid w:val="00436B14"/>
    <w:rsid w:val="00436FC1"/>
    <w:rsid w:val="004372EF"/>
    <w:rsid w:val="004412C1"/>
    <w:rsid w:val="0044157B"/>
    <w:rsid w:val="0044242C"/>
    <w:rsid w:val="00442491"/>
    <w:rsid w:val="00442B60"/>
    <w:rsid w:val="00442B92"/>
    <w:rsid w:val="004431F3"/>
    <w:rsid w:val="0044341E"/>
    <w:rsid w:val="00447EC6"/>
    <w:rsid w:val="00451182"/>
    <w:rsid w:val="0045132E"/>
    <w:rsid w:val="0045141D"/>
    <w:rsid w:val="00452CC0"/>
    <w:rsid w:val="00452F6C"/>
    <w:rsid w:val="004532FF"/>
    <w:rsid w:val="004541F5"/>
    <w:rsid w:val="004556C7"/>
    <w:rsid w:val="00456275"/>
    <w:rsid w:val="00456A9C"/>
    <w:rsid w:val="00456D44"/>
    <w:rsid w:val="00457381"/>
    <w:rsid w:val="004600EE"/>
    <w:rsid w:val="0046038E"/>
    <w:rsid w:val="004605E8"/>
    <w:rsid w:val="0046236E"/>
    <w:rsid w:val="00463700"/>
    <w:rsid w:val="00463703"/>
    <w:rsid w:val="00463A3C"/>
    <w:rsid w:val="004656FF"/>
    <w:rsid w:val="004658F6"/>
    <w:rsid w:val="004668D8"/>
    <w:rsid w:val="004678DA"/>
    <w:rsid w:val="0047000B"/>
    <w:rsid w:val="00471B33"/>
    <w:rsid w:val="004733B1"/>
    <w:rsid w:val="004757DA"/>
    <w:rsid w:val="00475D13"/>
    <w:rsid w:val="00476C3D"/>
    <w:rsid w:val="004809DE"/>
    <w:rsid w:val="004812F9"/>
    <w:rsid w:val="00481327"/>
    <w:rsid w:val="00481A0B"/>
    <w:rsid w:val="00483BA9"/>
    <w:rsid w:val="00484B4F"/>
    <w:rsid w:val="00485254"/>
    <w:rsid w:val="0048785D"/>
    <w:rsid w:val="00490BE3"/>
    <w:rsid w:val="0049127E"/>
    <w:rsid w:val="00492382"/>
    <w:rsid w:val="00492455"/>
    <w:rsid w:val="004927D1"/>
    <w:rsid w:val="00492AA4"/>
    <w:rsid w:val="00492BB9"/>
    <w:rsid w:val="00493382"/>
    <w:rsid w:val="00493A65"/>
    <w:rsid w:val="004940C5"/>
    <w:rsid w:val="004961C0"/>
    <w:rsid w:val="00497528"/>
    <w:rsid w:val="004A0937"/>
    <w:rsid w:val="004A196A"/>
    <w:rsid w:val="004A2C52"/>
    <w:rsid w:val="004A2DA2"/>
    <w:rsid w:val="004A2EA9"/>
    <w:rsid w:val="004A32CD"/>
    <w:rsid w:val="004A37C5"/>
    <w:rsid w:val="004A3A84"/>
    <w:rsid w:val="004A3CC5"/>
    <w:rsid w:val="004A69D4"/>
    <w:rsid w:val="004A6BF3"/>
    <w:rsid w:val="004A6E10"/>
    <w:rsid w:val="004A76F4"/>
    <w:rsid w:val="004B020E"/>
    <w:rsid w:val="004B036F"/>
    <w:rsid w:val="004B0CF2"/>
    <w:rsid w:val="004B147B"/>
    <w:rsid w:val="004B2130"/>
    <w:rsid w:val="004B4918"/>
    <w:rsid w:val="004B4DBA"/>
    <w:rsid w:val="004B4DC5"/>
    <w:rsid w:val="004B6420"/>
    <w:rsid w:val="004B7014"/>
    <w:rsid w:val="004B70DC"/>
    <w:rsid w:val="004C3CE0"/>
    <w:rsid w:val="004C4040"/>
    <w:rsid w:val="004C6628"/>
    <w:rsid w:val="004C6A9C"/>
    <w:rsid w:val="004D1571"/>
    <w:rsid w:val="004D29B0"/>
    <w:rsid w:val="004D3604"/>
    <w:rsid w:val="004D4327"/>
    <w:rsid w:val="004D4FB4"/>
    <w:rsid w:val="004D5DAB"/>
    <w:rsid w:val="004D7C6D"/>
    <w:rsid w:val="004E24D8"/>
    <w:rsid w:val="004E289E"/>
    <w:rsid w:val="004E2A96"/>
    <w:rsid w:val="004E3A31"/>
    <w:rsid w:val="004E43C9"/>
    <w:rsid w:val="004E4AF4"/>
    <w:rsid w:val="004E4B92"/>
    <w:rsid w:val="004E75D5"/>
    <w:rsid w:val="004F06D0"/>
    <w:rsid w:val="004F187C"/>
    <w:rsid w:val="004F423A"/>
    <w:rsid w:val="004F46AC"/>
    <w:rsid w:val="004F54E8"/>
    <w:rsid w:val="004F5D2F"/>
    <w:rsid w:val="00500B37"/>
    <w:rsid w:val="00502470"/>
    <w:rsid w:val="0050274C"/>
    <w:rsid w:val="00503ACF"/>
    <w:rsid w:val="00505182"/>
    <w:rsid w:val="00505B54"/>
    <w:rsid w:val="00505BBC"/>
    <w:rsid w:val="00507CAB"/>
    <w:rsid w:val="00511BBA"/>
    <w:rsid w:val="00512B2A"/>
    <w:rsid w:val="00513CC5"/>
    <w:rsid w:val="005148BC"/>
    <w:rsid w:val="00514A11"/>
    <w:rsid w:val="00514B3D"/>
    <w:rsid w:val="00517BFE"/>
    <w:rsid w:val="00520759"/>
    <w:rsid w:val="005236A9"/>
    <w:rsid w:val="005251B0"/>
    <w:rsid w:val="005256AB"/>
    <w:rsid w:val="00526AE0"/>
    <w:rsid w:val="00526CB8"/>
    <w:rsid w:val="00526E88"/>
    <w:rsid w:val="00527CA4"/>
    <w:rsid w:val="0053014D"/>
    <w:rsid w:val="00531154"/>
    <w:rsid w:val="00531245"/>
    <w:rsid w:val="00531840"/>
    <w:rsid w:val="00532D0B"/>
    <w:rsid w:val="00533EE8"/>
    <w:rsid w:val="0053431A"/>
    <w:rsid w:val="0053437E"/>
    <w:rsid w:val="00534809"/>
    <w:rsid w:val="00535E4D"/>
    <w:rsid w:val="00537686"/>
    <w:rsid w:val="00537BAB"/>
    <w:rsid w:val="00540F48"/>
    <w:rsid w:val="0054155A"/>
    <w:rsid w:val="00541A50"/>
    <w:rsid w:val="0054267C"/>
    <w:rsid w:val="0054310C"/>
    <w:rsid w:val="00544B87"/>
    <w:rsid w:val="00544E9E"/>
    <w:rsid w:val="0054599E"/>
    <w:rsid w:val="005466A0"/>
    <w:rsid w:val="00547240"/>
    <w:rsid w:val="005474AA"/>
    <w:rsid w:val="005474C6"/>
    <w:rsid w:val="00547C12"/>
    <w:rsid w:val="005503E1"/>
    <w:rsid w:val="0055045E"/>
    <w:rsid w:val="00550BAD"/>
    <w:rsid w:val="00554654"/>
    <w:rsid w:val="00554D53"/>
    <w:rsid w:val="0055550E"/>
    <w:rsid w:val="00555794"/>
    <w:rsid w:val="00556902"/>
    <w:rsid w:val="005572B1"/>
    <w:rsid w:val="0055768E"/>
    <w:rsid w:val="00557DD6"/>
    <w:rsid w:val="005601EA"/>
    <w:rsid w:val="00561172"/>
    <w:rsid w:val="00561681"/>
    <w:rsid w:val="005618FC"/>
    <w:rsid w:val="0056228E"/>
    <w:rsid w:val="005628B0"/>
    <w:rsid w:val="0056298B"/>
    <w:rsid w:val="00564790"/>
    <w:rsid w:val="00565865"/>
    <w:rsid w:val="00565FBB"/>
    <w:rsid w:val="0056656A"/>
    <w:rsid w:val="00566B86"/>
    <w:rsid w:val="005672F8"/>
    <w:rsid w:val="005675BF"/>
    <w:rsid w:val="00570EDD"/>
    <w:rsid w:val="005726A0"/>
    <w:rsid w:val="00572D7F"/>
    <w:rsid w:val="005731E7"/>
    <w:rsid w:val="00576F7F"/>
    <w:rsid w:val="005772D8"/>
    <w:rsid w:val="00580FC8"/>
    <w:rsid w:val="00582F60"/>
    <w:rsid w:val="005846DB"/>
    <w:rsid w:val="00584C87"/>
    <w:rsid w:val="00584DC0"/>
    <w:rsid w:val="00587707"/>
    <w:rsid w:val="00587A4C"/>
    <w:rsid w:val="00587ADB"/>
    <w:rsid w:val="00590301"/>
    <w:rsid w:val="005915F6"/>
    <w:rsid w:val="005924B2"/>
    <w:rsid w:val="005931B4"/>
    <w:rsid w:val="005937B8"/>
    <w:rsid w:val="00593FD8"/>
    <w:rsid w:val="00594FF2"/>
    <w:rsid w:val="005956A0"/>
    <w:rsid w:val="00595DB4"/>
    <w:rsid w:val="005A03F2"/>
    <w:rsid w:val="005A184A"/>
    <w:rsid w:val="005A189A"/>
    <w:rsid w:val="005A195B"/>
    <w:rsid w:val="005A2171"/>
    <w:rsid w:val="005A3758"/>
    <w:rsid w:val="005A3A21"/>
    <w:rsid w:val="005A3E89"/>
    <w:rsid w:val="005A4FBF"/>
    <w:rsid w:val="005A6BAF"/>
    <w:rsid w:val="005A74A5"/>
    <w:rsid w:val="005A7F17"/>
    <w:rsid w:val="005B1EC7"/>
    <w:rsid w:val="005B26DA"/>
    <w:rsid w:val="005B2982"/>
    <w:rsid w:val="005B3519"/>
    <w:rsid w:val="005B35B3"/>
    <w:rsid w:val="005B35F7"/>
    <w:rsid w:val="005B40A0"/>
    <w:rsid w:val="005B5465"/>
    <w:rsid w:val="005B57C5"/>
    <w:rsid w:val="005B670B"/>
    <w:rsid w:val="005B7A11"/>
    <w:rsid w:val="005C1B68"/>
    <w:rsid w:val="005C1FFF"/>
    <w:rsid w:val="005C2BB4"/>
    <w:rsid w:val="005C3271"/>
    <w:rsid w:val="005C4388"/>
    <w:rsid w:val="005C45B0"/>
    <w:rsid w:val="005C4A7B"/>
    <w:rsid w:val="005C57B9"/>
    <w:rsid w:val="005C6B54"/>
    <w:rsid w:val="005C6C5B"/>
    <w:rsid w:val="005C74DD"/>
    <w:rsid w:val="005C77DE"/>
    <w:rsid w:val="005C7E76"/>
    <w:rsid w:val="005D01D2"/>
    <w:rsid w:val="005D1E06"/>
    <w:rsid w:val="005D3A17"/>
    <w:rsid w:val="005D5477"/>
    <w:rsid w:val="005D55D9"/>
    <w:rsid w:val="005D56D5"/>
    <w:rsid w:val="005D71B7"/>
    <w:rsid w:val="005E0B91"/>
    <w:rsid w:val="005E0C21"/>
    <w:rsid w:val="005E1997"/>
    <w:rsid w:val="005E2872"/>
    <w:rsid w:val="005E4478"/>
    <w:rsid w:val="005E4692"/>
    <w:rsid w:val="005E494A"/>
    <w:rsid w:val="005E4D27"/>
    <w:rsid w:val="005E637B"/>
    <w:rsid w:val="005E6BBB"/>
    <w:rsid w:val="005E7541"/>
    <w:rsid w:val="005E77E3"/>
    <w:rsid w:val="005E7ACB"/>
    <w:rsid w:val="005F0AFC"/>
    <w:rsid w:val="005F3AB5"/>
    <w:rsid w:val="005F3DB5"/>
    <w:rsid w:val="005F4027"/>
    <w:rsid w:val="005F4C2B"/>
    <w:rsid w:val="005F52EE"/>
    <w:rsid w:val="005F7142"/>
    <w:rsid w:val="005F7AD5"/>
    <w:rsid w:val="00600DBD"/>
    <w:rsid w:val="006012EA"/>
    <w:rsid w:val="00602F0F"/>
    <w:rsid w:val="00603793"/>
    <w:rsid w:val="00603D79"/>
    <w:rsid w:val="00604CD9"/>
    <w:rsid w:val="006071B2"/>
    <w:rsid w:val="00607355"/>
    <w:rsid w:val="00607DCE"/>
    <w:rsid w:val="0061001D"/>
    <w:rsid w:val="00610421"/>
    <w:rsid w:val="006118C0"/>
    <w:rsid w:val="00611B33"/>
    <w:rsid w:val="0061290D"/>
    <w:rsid w:val="00612CB1"/>
    <w:rsid w:val="00612E58"/>
    <w:rsid w:val="006133A7"/>
    <w:rsid w:val="00613568"/>
    <w:rsid w:val="00613E9D"/>
    <w:rsid w:val="006141D2"/>
    <w:rsid w:val="00616401"/>
    <w:rsid w:val="0061695E"/>
    <w:rsid w:val="00616D19"/>
    <w:rsid w:val="006238B1"/>
    <w:rsid w:val="00624017"/>
    <w:rsid w:val="006241CD"/>
    <w:rsid w:val="00624565"/>
    <w:rsid w:val="00625460"/>
    <w:rsid w:val="00626838"/>
    <w:rsid w:val="00630756"/>
    <w:rsid w:val="00630B64"/>
    <w:rsid w:val="00631543"/>
    <w:rsid w:val="00631768"/>
    <w:rsid w:val="00632037"/>
    <w:rsid w:val="0063243D"/>
    <w:rsid w:val="00635796"/>
    <w:rsid w:val="00635A93"/>
    <w:rsid w:val="00635B7A"/>
    <w:rsid w:val="006370BC"/>
    <w:rsid w:val="00637E19"/>
    <w:rsid w:val="006406EF"/>
    <w:rsid w:val="00641404"/>
    <w:rsid w:val="006426D6"/>
    <w:rsid w:val="0064286B"/>
    <w:rsid w:val="00645239"/>
    <w:rsid w:val="006458CE"/>
    <w:rsid w:val="006458D9"/>
    <w:rsid w:val="006477FF"/>
    <w:rsid w:val="00650B94"/>
    <w:rsid w:val="00651998"/>
    <w:rsid w:val="0065258C"/>
    <w:rsid w:val="006525EF"/>
    <w:rsid w:val="00653D06"/>
    <w:rsid w:val="006545E4"/>
    <w:rsid w:val="006548EB"/>
    <w:rsid w:val="006569A5"/>
    <w:rsid w:val="00661181"/>
    <w:rsid w:val="00662262"/>
    <w:rsid w:val="00662FBE"/>
    <w:rsid w:val="0066365E"/>
    <w:rsid w:val="00664778"/>
    <w:rsid w:val="006664BC"/>
    <w:rsid w:val="00666657"/>
    <w:rsid w:val="00666A43"/>
    <w:rsid w:val="00671A4B"/>
    <w:rsid w:val="00672AC2"/>
    <w:rsid w:val="00673B1A"/>
    <w:rsid w:val="0067428B"/>
    <w:rsid w:val="00674BFE"/>
    <w:rsid w:val="00674C6F"/>
    <w:rsid w:val="00675198"/>
    <w:rsid w:val="00675867"/>
    <w:rsid w:val="00675C46"/>
    <w:rsid w:val="00676BF5"/>
    <w:rsid w:val="00676F43"/>
    <w:rsid w:val="00680004"/>
    <w:rsid w:val="00685916"/>
    <w:rsid w:val="0068772B"/>
    <w:rsid w:val="0069001F"/>
    <w:rsid w:val="00692452"/>
    <w:rsid w:val="00692494"/>
    <w:rsid w:val="00692717"/>
    <w:rsid w:val="00692BD8"/>
    <w:rsid w:val="00692D2F"/>
    <w:rsid w:val="0069383D"/>
    <w:rsid w:val="00693C85"/>
    <w:rsid w:val="00694487"/>
    <w:rsid w:val="00694FE2"/>
    <w:rsid w:val="00695286"/>
    <w:rsid w:val="006954F4"/>
    <w:rsid w:val="00696DC5"/>
    <w:rsid w:val="00697AAD"/>
    <w:rsid w:val="006A018B"/>
    <w:rsid w:val="006A3EA2"/>
    <w:rsid w:val="006A465D"/>
    <w:rsid w:val="006A4B89"/>
    <w:rsid w:val="006A5782"/>
    <w:rsid w:val="006A683F"/>
    <w:rsid w:val="006A7197"/>
    <w:rsid w:val="006B0C73"/>
    <w:rsid w:val="006B0FD6"/>
    <w:rsid w:val="006B2723"/>
    <w:rsid w:val="006B2AF5"/>
    <w:rsid w:val="006B3C07"/>
    <w:rsid w:val="006B44B9"/>
    <w:rsid w:val="006B480A"/>
    <w:rsid w:val="006B48F4"/>
    <w:rsid w:val="006B6F71"/>
    <w:rsid w:val="006B70F2"/>
    <w:rsid w:val="006B737E"/>
    <w:rsid w:val="006C01AD"/>
    <w:rsid w:val="006C0A22"/>
    <w:rsid w:val="006C10CB"/>
    <w:rsid w:val="006C1137"/>
    <w:rsid w:val="006C12F4"/>
    <w:rsid w:val="006C19DA"/>
    <w:rsid w:val="006C2540"/>
    <w:rsid w:val="006C4FFF"/>
    <w:rsid w:val="006C61E9"/>
    <w:rsid w:val="006C7DD0"/>
    <w:rsid w:val="006D155A"/>
    <w:rsid w:val="006D2221"/>
    <w:rsid w:val="006D2F66"/>
    <w:rsid w:val="006D3337"/>
    <w:rsid w:val="006D3BA0"/>
    <w:rsid w:val="006D3C70"/>
    <w:rsid w:val="006D60DA"/>
    <w:rsid w:val="006D6EDD"/>
    <w:rsid w:val="006D7CDE"/>
    <w:rsid w:val="006D7CED"/>
    <w:rsid w:val="006E0D72"/>
    <w:rsid w:val="006E0D98"/>
    <w:rsid w:val="006E282B"/>
    <w:rsid w:val="006E2B1E"/>
    <w:rsid w:val="006E4D45"/>
    <w:rsid w:val="006E6263"/>
    <w:rsid w:val="006E78D2"/>
    <w:rsid w:val="006F0947"/>
    <w:rsid w:val="006F1002"/>
    <w:rsid w:val="006F34AB"/>
    <w:rsid w:val="006F3BB9"/>
    <w:rsid w:val="006F6453"/>
    <w:rsid w:val="00700257"/>
    <w:rsid w:val="007006F2"/>
    <w:rsid w:val="007021EC"/>
    <w:rsid w:val="00706409"/>
    <w:rsid w:val="00706BF4"/>
    <w:rsid w:val="00707F7A"/>
    <w:rsid w:val="00710879"/>
    <w:rsid w:val="00713940"/>
    <w:rsid w:val="00714352"/>
    <w:rsid w:val="0071570D"/>
    <w:rsid w:val="007162DC"/>
    <w:rsid w:val="007162F3"/>
    <w:rsid w:val="00717DFD"/>
    <w:rsid w:val="00720203"/>
    <w:rsid w:val="007206C0"/>
    <w:rsid w:val="007209BE"/>
    <w:rsid w:val="00720E53"/>
    <w:rsid w:val="00721168"/>
    <w:rsid w:val="00721C1E"/>
    <w:rsid w:val="00722EB5"/>
    <w:rsid w:val="007255B4"/>
    <w:rsid w:val="00725C0D"/>
    <w:rsid w:val="00726047"/>
    <w:rsid w:val="00726159"/>
    <w:rsid w:val="007264F2"/>
    <w:rsid w:val="0072653E"/>
    <w:rsid w:val="00726814"/>
    <w:rsid w:val="00734138"/>
    <w:rsid w:val="007343DA"/>
    <w:rsid w:val="007347F4"/>
    <w:rsid w:val="00734B77"/>
    <w:rsid w:val="00734D6F"/>
    <w:rsid w:val="00734DFE"/>
    <w:rsid w:val="007369EB"/>
    <w:rsid w:val="00736DDE"/>
    <w:rsid w:val="00736F9F"/>
    <w:rsid w:val="0073764A"/>
    <w:rsid w:val="00737CD3"/>
    <w:rsid w:val="00740A1A"/>
    <w:rsid w:val="00740C5C"/>
    <w:rsid w:val="00744616"/>
    <w:rsid w:val="00744E8E"/>
    <w:rsid w:val="00744EBD"/>
    <w:rsid w:val="00745BD4"/>
    <w:rsid w:val="007474CD"/>
    <w:rsid w:val="0074761E"/>
    <w:rsid w:val="00747675"/>
    <w:rsid w:val="0074769A"/>
    <w:rsid w:val="00747EEA"/>
    <w:rsid w:val="00750516"/>
    <w:rsid w:val="00752C1E"/>
    <w:rsid w:val="00752C8A"/>
    <w:rsid w:val="007538E9"/>
    <w:rsid w:val="00754490"/>
    <w:rsid w:val="0075498F"/>
    <w:rsid w:val="00754AF8"/>
    <w:rsid w:val="00754E14"/>
    <w:rsid w:val="00760858"/>
    <w:rsid w:val="007613AC"/>
    <w:rsid w:val="00763EF8"/>
    <w:rsid w:val="007642BC"/>
    <w:rsid w:val="00764A70"/>
    <w:rsid w:val="0076533A"/>
    <w:rsid w:val="0076597C"/>
    <w:rsid w:val="00767BC8"/>
    <w:rsid w:val="0077088D"/>
    <w:rsid w:val="00770F3D"/>
    <w:rsid w:val="0077205A"/>
    <w:rsid w:val="0077206C"/>
    <w:rsid w:val="00772311"/>
    <w:rsid w:val="00773AE4"/>
    <w:rsid w:val="00773C5B"/>
    <w:rsid w:val="0077421B"/>
    <w:rsid w:val="00775110"/>
    <w:rsid w:val="0077587B"/>
    <w:rsid w:val="00777BBD"/>
    <w:rsid w:val="00780E0B"/>
    <w:rsid w:val="007833D6"/>
    <w:rsid w:val="00783826"/>
    <w:rsid w:val="007845BE"/>
    <w:rsid w:val="00785A7F"/>
    <w:rsid w:val="0078642D"/>
    <w:rsid w:val="00786A10"/>
    <w:rsid w:val="00792123"/>
    <w:rsid w:val="007933F7"/>
    <w:rsid w:val="007955CD"/>
    <w:rsid w:val="00796EB5"/>
    <w:rsid w:val="007977B8"/>
    <w:rsid w:val="00797A92"/>
    <w:rsid w:val="00797C3C"/>
    <w:rsid w:val="007A277B"/>
    <w:rsid w:val="007A2B0B"/>
    <w:rsid w:val="007A2C2D"/>
    <w:rsid w:val="007A3FDC"/>
    <w:rsid w:val="007A45D6"/>
    <w:rsid w:val="007A5423"/>
    <w:rsid w:val="007A5625"/>
    <w:rsid w:val="007A62D3"/>
    <w:rsid w:val="007A6C60"/>
    <w:rsid w:val="007A7140"/>
    <w:rsid w:val="007A79D9"/>
    <w:rsid w:val="007B0502"/>
    <w:rsid w:val="007B2257"/>
    <w:rsid w:val="007B22C1"/>
    <w:rsid w:val="007B242D"/>
    <w:rsid w:val="007B2E31"/>
    <w:rsid w:val="007B31DF"/>
    <w:rsid w:val="007B480F"/>
    <w:rsid w:val="007B5637"/>
    <w:rsid w:val="007C0183"/>
    <w:rsid w:val="007C0787"/>
    <w:rsid w:val="007C261D"/>
    <w:rsid w:val="007C2A51"/>
    <w:rsid w:val="007C37A1"/>
    <w:rsid w:val="007C3CAD"/>
    <w:rsid w:val="007C4428"/>
    <w:rsid w:val="007C4F23"/>
    <w:rsid w:val="007C5344"/>
    <w:rsid w:val="007C558B"/>
    <w:rsid w:val="007C7309"/>
    <w:rsid w:val="007C7F7C"/>
    <w:rsid w:val="007D0E5F"/>
    <w:rsid w:val="007D1E44"/>
    <w:rsid w:val="007D26CE"/>
    <w:rsid w:val="007D2D7D"/>
    <w:rsid w:val="007D35FB"/>
    <w:rsid w:val="007D36BB"/>
    <w:rsid w:val="007D38A1"/>
    <w:rsid w:val="007D4D94"/>
    <w:rsid w:val="007D5F1A"/>
    <w:rsid w:val="007E0A84"/>
    <w:rsid w:val="007E171E"/>
    <w:rsid w:val="007E1A11"/>
    <w:rsid w:val="007E22CE"/>
    <w:rsid w:val="007E2DA2"/>
    <w:rsid w:val="007E3082"/>
    <w:rsid w:val="007E3606"/>
    <w:rsid w:val="007E6641"/>
    <w:rsid w:val="007E6927"/>
    <w:rsid w:val="007E7190"/>
    <w:rsid w:val="007E7AC8"/>
    <w:rsid w:val="007E7B78"/>
    <w:rsid w:val="007F0F35"/>
    <w:rsid w:val="007F11CC"/>
    <w:rsid w:val="007F2048"/>
    <w:rsid w:val="007F2536"/>
    <w:rsid w:val="007F4617"/>
    <w:rsid w:val="007F4BFB"/>
    <w:rsid w:val="007F4F6B"/>
    <w:rsid w:val="007F6B08"/>
    <w:rsid w:val="007F7BD5"/>
    <w:rsid w:val="00800388"/>
    <w:rsid w:val="0080041E"/>
    <w:rsid w:val="0080069B"/>
    <w:rsid w:val="00804E62"/>
    <w:rsid w:val="008053DD"/>
    <w:rsid w:val="008109EE"/>
    <w:rsid w:val="00810B39"/>
    <w:rsid w:val="00810D8F"/>
    <w:rsid w:val="0081224C"/>
    <w:rsid w:val="00812886"/>
    <w:rsid w:val="00813831"/>
    <w:rsid w:val="00813AE3"/>
    <w:rsid w:val="00814297"/>
    <w:rsid w:val="00814A0D"/>
    <w:rsid w:val="00814B27"/>
    <w:rsid w:val="0081557D"/>
    <w:rsid w:val="00815749"/>
    <w:rsid w:val="00815BD5"/>
    <w:rsid w:val="008170B6"/>
    <w:rsid w:val="00817D50"/>
    <w:rsid w:val="008215A2"/>
    <w:rsid w:val="00822A73"/>
    <w:rsid w:val="00823000"/>
    <w:rsid w:val="00823419"/>
    <w:rsid w:val="00823730"/>
    <w:rsid w:val="00823C14"/>
    <w:rsid w:val="00823C2F"/>
    <w:rsid w:val="00823CD8"/>
    <w:rsid w:val="00823E41"/>
    <w:rsid w:val="00824760"/>
    <w:rsid w:val="0082506F"/>
    <w:rsid w:val="0083023F"/>
    <w:rsid w:val="008304DB"/>
    <w:rsid w:val="00830EC8"/>
    <w:rsid w:val="00831401"/>
    <w:rsid w:val="00832967"/>
    <w:rsid w:val="00833644"/>
    <w:rsid w:val="00833AD6"/>
    <w:rsid w:val="00834262"/>
    <w:rsid w:val="00835428"/>
    <w:rsid w:val="008363F5"/>
    <w:rsid w:val="00836C5F"/>
    <w:rsid w:val="00836F2B"/>
    <w:rsid w:val="00840A7D"/>
    <w:rsid w:val="008424F4"/>
    <w:rsid w:val="008427EC"/>
    <w:rsid w:val="0084310B"/>
    <w:rsid w:val="0084389F"/>
    <w:rsid w:val="00844B5A"/>
    <w:rsid w:val="00845E3A"/>
    <w:rsid w:val="00846146"/>
    <w:rsid w:val="00847F9E"/>
    <w:rsid w:val="008504B6"/>
    <w:rsid w:val="0085217D"/>
    <w:rsid w:val="00854960"/>
    <w:rsid w:val="00855405"/>
    <w:rsid w:val="0085694B"/>
    <w:rsid w:val="0085778C"/>
    <w:rsid w:val="00860042"/>
    <w:rsid w:val="008612E6"/>
    <w:rsid w:val="00862043"/>
    <w:rsid w:val="0086337F"/>
    <w:rsid w:val="00863D27"/>
    <w:rsid w:val="0086496A"/>
    <w:rsid w:val="00866876"/>
    <w:rsid w:val="00866F2A"/>
    <w:rsid w:val="008704BD"/>
    <w:rsid w:val="008709CC"/>
    <w:rsid w:val="00870EB0"/>
    <w:rsid w:val="00871010"/>
    <w:rsid w:val="00871DDC"/>
    <w:rsid w:val="008720DF"/>
    <w:rsid w:val="00872CD1"/>
    <w:rsid w:val="0087371C"/>
    <w:rsid w:val="00873D3E"/>
    <w:rsid w:val="00874041"/>
    <w:rsid w:val="00875997"/>
    <w:rsid w:val="00875B44"/>
    <w:rsid w:val="0087602F"/>
    <w:rsid w:val="008763CC"/>
    <w:rsid w:val="008765A3"/>
    <w:rsid w:val="00882F9F"/>
    <w:rsid w:val="00883C43"/>
    <w:rsid w:val="00884508"/>
    <w:rsid w:val="00884EA0"/>
    <w:rsid w:val="00885F4F"/>
    <w:rsid w:val="008860D5"/>
    <w:rsid w:val="00886166"/>
    <w:rsid w:val="008907EF"/>
    <w:rsid w:val="00890AB3"/>
    <w:rsid w:val="00890E07"/>
    <w:rsid w:val="00891101"/>
    <w:rsid w:val="00892C84"/>
    <w:rsid w:val="0089409D"/>
    <w:rsid w:val="008940FB"/>
    <w:rsid w:val="00895CC5"/>
    <w:rsid w:val="00895FEA"/>
    <w:rsid w:val="008960C4"/>
    <w:rsid w:val="00896D34"/>
    <w:rsid w:val="00897A32"/>
    <w:rsid w:val="008A0022"/>
    <w:rsid w:val="008A10A7"/>
    <w:rsid w:val="008A2C7A"/>
    <w:rsid w:val="008A5EDD"/>
    <w:rsid w:val="008A6C4A"/>
    <w:rsid w:val="008B02FE"/>
    <w:rsid w:val="008B314C"/>
    <w:rsid w:val="008B3221"/>
    <w:rsid w:val="008B395F"/>
    <w:rsid w:val="008B4A78"/>
    <w:rsid w:val="008B6D0D"/>
    <w:rsid w:val="008C0005"/>
    <w:rsid w:val="008C0797"/>
    <w:rsid w:val="008C1A76"/>
    <w:rsid w:val="008C24A6"/>
    <w:rsid w:val="008C4B96"/>
    <w:rsid w:val="008C4C22"/>
    <w:rsid w:val="008C4D0A"/>
    <w:rsid w:val="008D0967"/>
    <w:rsid w:val="008D1D4E"/>
    <w:rsid w:val="008D229A"/>
    <w:rsid w:val="008D242B"/>
    <w:rsid w:val="008D2AB7"/>
    <w:rsid w:val="008D421E"/>
    <w:rsid w:val="008D4FB0"/>
    <w:rsid w:val="008D5CB9"/>
    <w:rsid w:val="008D797A"/>
    <w:rsid w:val="008D7D33"/>
    <w:rsid w:val="008E139A"/>
    <w:rsid w:val="008E2BB4"/>
    <w:rsid w:val="008E35F5"/>
    <w:rsid w:val="008E3743"/>
    <w:rsid w:val="008E3FA1"/>
    <w:rsid w:val="008E4643"/>
    <w:rsid w:val="008E5756"/>
    <w:rsid w:val="008E7B23"/>
    <w:rsid w:val="008F1685"/>
    <w:rsid w:val="008F172F"/>
    <w:rsid w:val="008F2EFA"/>
    <w:rsid w:val="008F61F5"/>
    <w:rsid w:val="008F6687"/>
    <w:rsid w:val="008F7450"/>
    <w:rsid w:val="008F7482"/>
    <w:rsid w:val="008F7A8F"/>
    <w:rsid w:val="009007BD"/>
    <w:rsid w:val="00900A41"/>
    <w:rsid w:val="00900B1E"/>
    <w:rsid w:val="00900C53"/>
    <w:rsid w:val="00900CB7"/>
    <w:rsid w:val="00901301"/>
    <w:rsid w:val="009022E4"/>
    <w:rsid w:val="00902E38"/>
    <w:rsid w:val="00902ECE"/>
    <w:rsid w:val="00905125"/>
    <w:rsid w:val="0090546D"/>
    <w:rsid w:val="009055FD"/>
    <w:rsid w:val="00906443"/>
    <w:rsid w:val="00906932"/>
    <w:rsid w:val="00906A1D"/>
    <w:rsid w:val="00906CC2"/>
    <w:rsid w:val="00910F1E"/>
    <w:rsid w:val="00911672"/>
    <w:rsid w:val="00913139"/>
    <w:rsid w:val="00913206"/>
    <w:rsid w:val="00915864"/>
    <w:rsid w:val="00917150"/>
    <w:rsid w:val="009175DA"/>
    <w:rsid w:val="00920B81"/>
    <w:rsid w:val="00920F76"/>
    <w:rsid w:val="00920F89"/>
    <w:rsid w:val="00923153"/>
    <w:rsid w:val="00923209"/>
    <w:rsid w:val="00924A6C"/>
    <w:rsid w:val="00925659"/>
    <w:rsid w:val="00925E75"/>
    <w:rsid w:val="00927C40"/>
    <w:rsid w:val="00931F3B"/>
    <w:rsid w:val="00932181"/>
    <w:rsid w:val="009325D2"/>
    <w:rsid w:val="00932B5B"/>
    <w:rsid w:val="00933976"/>
    <w:rsid w:val="00934290"/>
    <w:rsid w:val="00935BE7"/>
    <w:rsid w:val="0093766F"/>
    <w:rsid w:val="00937800"/>
    <w:rsid w:val="00942B1D"/>
    <w:rsid w:val="00943BDF"/>
    <w:rsid w:val="00943D46"/>
    <w:rsid w:val="009440CC"/>
    <w:rsid w:val="009447B5"/>
    <w:rsid w:val="00946ED3"/>
    <w:rsid w:val="00947A86"/>
    <w:rsid w:val="00950532"/>
    <w:rsid w:val="00950798"/>
    <w:rsid w:val="00953012"/>
    <w:rsid w:val="00953ADE"/>
    <w:rsid w:val="00954079"/>
    <w:rsid w:val="00954F11"/>
    <w:rsid w:val="00955013"/>
    <w:rsid w:val="00957204"/>
    <w:rsid w:val="00960D16"/>
    <w:rsid w:val="00964E64"/>
    <w:rsid w:val="009652EC"/>
    <w:rsid w:val="00965794"/>
    <w:rsid w:val="00965832"/>
    <w:rsid w:val="00967009"/>
    <w:rsid w:val="009708F0"/>
    <w:rsid w:val="0097105F"/>
    <w:rsid w:val="0097175C"/>
    <w:rsid w:val="0097279F"/>
    <w:rsid w:val="009728BD"/>
    <w:rsid w:val="00973898"/>
    <w:rsid w:val="0097488D"/>
    <w:rsid w:val="009753B6"/>
    <w:rsid w:val="00975C55"/>
    <w:rsid w:val="009763F2"/>
    <w:rsid w:val="0097672B"/>
    <w:rsid w:val="00976AAE"/>
    <w:rsid w:val="00980F7C"/>
    <w:rsid w:val="009812EC"/>
    <w:rsid w:val="00983002"/>
    <w:rsid w:val="00984A46"/>
    <w:rsid w:val="00984C70"/>
    <w:rsid w:val="009858C9"/>
    <w:rsid w:val="00985E0E"/>
    <w:rsid w:val="00986009"/>
    <w:rsid w:val="00986DBF"/>
    <w:rsid w:val="00990B8E"/>
    <w:rsid w:val="0099271C"/>
    <w:rsid w:val="00995D40"/>
    <w:rsid w:val="00996BBE"/>
    <w:rsid w:val="009A0589"/>
    <w:rsid w:val="009A117D"/>
    <w:rsid w:val="009A351F"/>
    <w:rsid w:val="009A3CDF"/>
    <w:rsid w:val="009A3D4B"/>
    <w:rsid w:val="009A4C4C"/>
    <w:rsid w:val="009A5C93"/>
    <w:rsid w:val="009A6351"/>
    <w:rsid w:val="009A653B"/>
    <w:rsid w:val="009A7612"/>
    <w:rsid w:val="009B0063"/>
    <w:rsid w:val="009B1FC7"/>
    <w:rsid w:val="009B2678"/>
    <w:rsid w:val="009B30B0"/>
    <w:rsid w:val="009B44BE"/>
    <w:rsid w:val="009B4622"/>
    <w:rsid w:val="009B517B"/>
    <w:rsid w:val="009B5BCA"/>
    <w:rsid w:val="009B63C1"/>
    <w:rsid w:val="009B6902"/>
    <w:rsid w:val="009B7E29"/>
    <w:rsid w:val="009C211C"/>
    <w:rsid w:val="009C31F9"/>
    <w:rsid w:val="009C38BD"/>
    <w:rsid w:val="009C4582"/>
    <w:rsid w:val="009C7483"/>
    <w:rsid w:val="009C74BB"/>
    <w:rsid w:val="009C7617"/>
    <w:rsid w:val="009D11A0"/>
    <w:rsid w:val="009D1585"/>
    <w:rsid w:val="009D3BA4"/>
    <w:rsid w:val="009D485D"/>
    <w:rsid w:val="009D4A54"/>
    <w:rsid w:val="009D551C"/>
    <w:rsid w:val="009D6BAB"/>
    <w:rsid w:val="009E05BA"/>
    <w:rsid w:val="009E062B"/>
    <w:rsid w:val="009E1DC5"/>
    <w:rsid w:val="009E3224"/>
    <w:rsid w:val="009E3CD4"/>
    <w:rsid w:val="009E4B56"/>
    <w:rsid w:val="009E4FC5"/>
    <w:rsid w:val="009E7015"/>
    <w:rsid w:val="009F083B"/>
    <w:rsid w:val="009F120E"/>
    <w:rsid w:val="009F1692"/>
    <w:rsid w:val="009F33EC"/>
    <w:rsid w:val="009F3D45"/>
    <w:rsid w:val="009F428D"/>
    <w:rsid w:val="009F468E"/>
    <w:rsid w:val="009F65E7"/>
    <w:rsid w:val="009F6F06"/>
    <w:rsid w:val="009F735E"/>
    <w:rsid w:val="00A03279"/>
    <w:rsid w:val="00A04DA6"/>
    <w:rsid w:val="00A05436"/>
    <w:rsid w:val="00A056AA"/>
    <w:rsid w:val="00A060F2"/>
    <w:rsid w:val="00A063BA"/>
    <w:rsid w:val="00A06AB2"/>
    <w:rsid w:val="00A06EA9"/>
    <w:rsid w:val="00A109D3"/>
    <w:rsid w:val="00A10F66"/>
    <w:rsid w:val="00A11634"/>
    <w:rsid w:val="00A11E17"/>
    <w:rsid w:val="00A13745"/>
    <w:rsid w:val="00A1458F"/>
    <w:rsid w:val="00A16F1F"/>
    <w:rsid w:val="00A1764D"/>
    <w:rsid w:val="00A17652"/>
    <w:rsid w:val="00A2080E"/>
    <w:rsid w:val="00A20EDD"/>
    <w:rsid w:val="00A213D1"/>
    <w:rsid w:val="00A21688"/>
    <w:rsid w:val="00A22323"/>
    <w:rsid w:val="00A22A82"/>
    <w:rsid w:val="00A239BD"/>
    <w:rsid w:val="00A23A90"/>
    <w:rsid w:val="00A23C1A"/>
    <w:rsid w:val="00A24B8D"/>
    <w:rsid w:val="00A25AD8"/>
    <w:rsid w:val="00A2606D"/>
    <w:rsid w:val="00A26463"/>
    <w:rsid w:val="00A3168B"/>
    <w:rsid w:val="00A32374"/>
    <w:rsid w:val="00A33199"/>
    <w:rsid w:val="00A33B86"/>
    <w:rsid w:val="00A33D88"/>
    <w:rsid w:val="00A37EF3"/>
    <w:rsid w:val="00A40956"/>
    <w:rsid w:val="00A42228"/>
    <w:rsid w:val="00A452FE"/>
    <w:rsid w:val="00A46002"/>
    <w:rsid w:val="00A47DB2"/>
    <w:rsid w:val="00A5074C"/>
    <w:rsid w:val="00A51A4B"/>
    <w:rsid w:val="00A52CF0"/>
    <w:rsid w:val="00A5324D"/>
    <w:rsid w:val="00A53515"/>
    <w:rsid w:val="00A54028"/>
    <w:rsid w:val="00A55314"/>
    <w:rsid w:val="00A56CE7"/>
    <w:rsid w:val="00A56E92"/>
    <w:rsid w:val="00A574E7"/>
    <w:rsid w:val="00A610CA"/>
    <w:rsid w:val="00A611A7"/>
    <w:rsid w:val="00A623DB"/>
    <w:rsid w:val="00A627A7"/>
    <w:rsid w:val="00A62D94"/>
    <w:rsid w:val="00A62FCD"/>
    <w:rsid w:val="00A63574"/>
    <w:rsid w:val="00A658F2"/>
    <w:rsid w:val="00A65ED0"/>
    <w:rsid w:val="00A66840"/>
    <w:rsid w:val="00A67408"/>
    <w:rsid w:val="00A7093C"/>
    <w:rsid w:val="00A7094B"/>
    <w:rsid w:val="00A709E3"/>
    <w:rsid w:val="00A70E49"/>
    <w:rsid w:val="00A71438"/>
    <w:rsid w:val="00A72134"/>
    <w:rsid w:val="00A724C5"/>
    <w:rsid w:val="00A752BC"/>
    <w:rsid w:val="00A7619F"/>
    <w:rsid w:val="00A7699A"/>
    <w:rsid w:val="00A77303"/>
    <w:rsid w:val="00A77790"/>
    <w:rsid w:val="00A80A90"/>
    <w:rsid w:val="00A80BF3"/>
    <w:rsid w:val="00A8139A"/>
    <w:rsid w:val="00A81B09"/>
    <w:rsid w:val="00A81C58"/>
    <w:rsid w:val="00A830B0"/>
    <w:rsid w:val="00A830B9"/>
    <w:rsid w:val="00A83F88"/>
    <w:rsid w:val="00A84873"/>
    <w:rsid w:val="00A84E7C"/>
    <w:rsid w:val="00A85722"/>
    <w:rsid w:val="00A8574D"/>
    <w:rsid w:val="00A857BE"/>
    <w:rsid w:val="00A85879"/>
    <w:rsid w:val="00A86A09"/>
    <w:rsid w:val="00A87930"/>
    <w:rsid w:val="00A87990"/>
    <w:rsid w:val="00A902D4"/>
    <w:rsid w:val="00A91C1D"/>
    <w:rsid w:val="00A922E5"/>
    <w:rsid w:val="00A925FE"/>
    <w:rsid w:val="00A93405"/>
    <w:rsid w:val="00A9438B"/>
    <w:rsid w:val="00A9462C"/>
    <w:rsid w:val="00A95676"/>
    <w:rsid w:val="00A957A8"/>
    <w:rsid w:val="00A96722"/>
    <w:rsid w:val="00A967EA"/>
    <w:rsid w:val="00A96937"/>
    <w:rsid w:val="00A9710C"/>
    <w:rsid w:val="00AA0C4F"/>
    <w:rsid w:val="00AA2512"/>
    <w:rsid w:val="00AA2939"/>
    <w:rsid w:val="00AA3F4E"/>
    <w:rsid w:val="00AA40D4"/>
    <w:rsid w:val="00AA44FA"/>
    <w:rsid w:val="00AA4C4F"/>
    <w:rsid w:val="00AA5AFB"/>
    <w:rsid w:val="00AA63BB"/>
    <w:rsid w:val="00AA6BF3"/>
    <w:rsid w:val="00AB0630"/>
    <w:rsid w:val="00AB078F"/>
    <w:rsid w:val="00AB0F5B"/>
    <w:rsid w:val="00AB134E"/>
    <w:rsid w:val="00AB1D34"/>
    <w:rsid w:val="00AB274D"/>
    <w:rsid w:val="00AB2D03"/>
    <w:rsid w:val="00AB2DC2"/>
    <w:rsid w:val="00AB3108"/>
    <w:rsid w:val="00AB3E1E"/>
    <w:rsid w:val="00AB43C3"/>
    <w:rsid w:val="00AB477A"/>
    <w:rsid w:val="00AB5153"/>
    <w:rsid w:val="00AB7BC6"/>
    <w:rsid w:val="00AC0448"/>
    <w:rsid w:val="00AC1232"/>
    <w:rsid w:val="00AC164A"/>
    <w:rsid w:val="00AC2AA4"/>
    <w:rsid w:val="00AC2FC5"/>
    <w:rsid w:val="00AC3B49"/>
    <w:rsid w:val="00AC42B2"/>
    <w:rsid w:val="00AC4359"/>
    <w:rsid w:val="00AC514B"/>
    <w:rsid w:val="00AC7F94"/>
    <w:rsid w:val="00AD0AD2"/>
    <w:rsid w:val="00AD18EA"/>
    <w:rsid w:val="00AD1A6F"/>
    <w:rsid w:val="00AD1CFA"/>
    <w:rsid w:val="00AD245F"/>
    <w:rsid w:val="00AD303B"/>
    <w:rsid w:val="00AD4B67"/>
    <w:rsid w:val="00AD5859"/>
    <w:rsid w:val="00AD6F92"/>
    <w:rsid w:val="00AE0352"/>
    <w:rsid w:val="00AE052A"/>
    <w:rsid w:val="00AE05C3"/>
    <w:rsid w:val="00AE23F1"/>
    <w:rsid w:val="00AE2F4F"/>
    <w:rsid w:val="00AE51E7"/>
    <w:rsid w:val="00AE60CA"/>
    <w:rsid w:val="00AE6408"/>
    <w:rsid w:val="00AE6751"/>
    <w:rsid w:val="00AE74DF"/>
    <w:rsid w:val="00AE7A66"/>
    <w:rsid w:val="00AE7D6D"/>
    <w:rsid w:val="00AF08E0"/>
    <w:rsid w:val="00AF0BEE"/>
    <w:rsid w:val="00AF112A"/>
    <w:rsid w:val="00AF2368"/>
    <w:rsid w:val="00AF2907"/>
    <w:rsid w:val="00AF2E2C"/>
    <w:rsid w:val="00AF3145"/>
    <w:rsid w:val="00AF41E5"/>
    <w:rsid w:val="00AF42B0"/>
    <w:rsid w:val="00AF4FEB"/>
    <w:rsid w:val="00AF5ACD"/>
    <w:rsid w:val="00AF5BD0"/>
    <w:rsid w:val="00AF62D2"/>
    <w:rsid w:val="00B01968"/>
    <w:rsid w:val="00B054F9"/>
    <w:rsid w:val="00B05D53"/>
    <w:rsid w:val="00B05F20"/>
    <w:rsid w:val="00B061A5"/>
    <w:rsid w:val="00B06232"/>
    <w:rsid w:val="00B0666C"/>
    <w:rsid w:val="00B06B5E"/>
    <w:rsid w:val="00B10040"/>
    <w:rsid w:val="00B10F25"/>
    <w:rsid w:val="00B1259C"/>
    <w:rsid w:val="00B125CF"/>
    <w:rsid w:val="00B12FDE"/>
    <w:rsid w:val="00B16D61"/>
    <w:rsid w:val="00B17C55"/>
    <w:rsid w:val="00B20A39"/>
    <w:rsid w:val="00B21891"/>
    <w:rsid w:val="00B219E4"/>
    <w:rsid w:val="00B22B93"/>
    <w:rsid w:val="00B23EC5"/>
    <w:rsid w:val="00B246B4"/>
    <w:rsid w:val="00B249B7"/>
    <w:rsid w:val="00B26C0F"/>
    <w:rsid w:val="00B27586"/>
    <w:rsid w:val="00B300EB"/>
    <w:rsid w:val="00B30D6E"/>
    <w:rsid w:val="00B312D3"/>
    <w:rsid w:val="00B312F0"/>
    <w:rsid w:val="00B318D1"/>
    <w:rsid w:val="00B31A7C"/>
    <w:rsid w:val="00B31C1C"/>
    <w:rsid w:val="00B31C2C"/>
    <w:rsid w:val="00B34711"/>
    <w:rsid w:val="00B35A42"/>
    <w:rsid w:val="00B36386"/>
    <w:rsid w:val="00B3792B"/>
    <w:rsid w:val="00B40DC5"/>
    <w:rsid w:val="00B425CC"/>
    <w:rsid w:val="00B42A2B"/>
    <w:rsid w:val="00B434A1"/>
    <w:rsid w:val="00B44449"/>
    <w:rsid w:val="00B44781"/>
    <w:rsid w:val="00B47269"/>
    <w:rsid w:val="00B476DD"/>
    <w:rsid w:val="00B478B2"/>
    <w:rsid w:val="00B47F3E"/>
    <w:rsid w:val="00B50147"/>
    <w:rsid w:val="00B50CD8"/>
    <w:rsid w:val="00B50F80"/>
    <w:rsid w:val="00B51B50"/>
    <w:rsid w:val="00B522CF"/>
    <w:rsid w:val="00B53546"/>
    <w:rsid w:val="00B55300"/>
    <w:rsid w:val="00B56BA6"/>
    <w:rsid w:val="00B607FA"/>
    <w:rsid w:val="00B6492C"/>
    <w:rsid w:val="00B64979"/>
    <w:rsid w:val="00B65C2A"/>
    <w:rsid w:val="00B65C3F"/>
    <w:rsid w:val="00B662EF"/>
    <w:rsid w:val="00B665A7"/>
    <w:rsid w:val="00B665FA"/>
    <w:rsid w:val="00B66FC8"/>
    <w:rsid w:val="00B67B19"/>
    <w:rsid w:val="00B70B9B"/>
    <w:rsid w:val="00B70F59"/>
    <w:rsid w:val="00B734A1"/>
    <w:rsid w:val="00B74173"/>
    <w:rsid w:val="00B743E0"/>
    <w:rsid w:val="00B74880"/>
    <w:rsid w:val="00B762E3"/>
    <w:rsid w:val="00B80868"/>
    <w:rsid w:val="00B818AD"/>
    <w:rsid w:val="00B81A54"/>
    <w:rsid w:val="00B81ED3"/>
    <w:rsid w:val="00B8314C"/>
    <w:rsid w:val="00B83758"/>
    <w:rsid w:val="00B8433B"/>
    <w:rsid w:val="00B8589F"/>
    <w:rsid w:val="00B85C02"/>
    <w:rsid w:val="00B8603C"/>
    <w:rsid w:val="00B862AD"/>
    <w:rsid w:val="00B862DD"/>
    <w:rsid w:val="00B86323"/>
    <w:rsid w:val="00B864B0"/>
    <w:rsid w:val="00B87768"/>
    <w:rsid w:val="00B905DC"/>
    <w:rsid w:val="00B90A28"/>
    <w:rsid w:val="00B90DAF"/>
    <w:rsid w:val="00B9154E"/>
    <w:rsid w:val="00B9156D"/>
    <w:rsid w:val="00B9215F"/>
    <w:rsid w:val="00B927A4"/>
    <w:rsid w:val="00B928BF"/>
    <w:rsid w:val="00B9349C"/>
    <w:rsid w:val="00B9356F"/>
    <w:rsid w:val="00B95DA1"/>
    <w:rsid w:val="00B96F1D"/>
    <w:rsid w:val="00B9757A"/>
    <w:rsid w:val="00B975B4"/>
    <w:rsid w:val="00B97A8D"/>
    <w:rsid w:val="00B97C00"/>
    <w:rsid w:val="00B97F2B"/>
    <w:rsid w:val="00BA3787"/>
    <w:rsid w:val="00BA4740"/>
    <w:rsid w:val="00BA4D89"/>
    <w:rsid w:val="00BA6D9C"/>
    <w:rsid w:val="00BB0B15"/>
    <w:rsid w:val="00BB0B4E"/>
    <w:rsid w:val="00BB0BDF"/>
    <w:rsid w:val="00BB1812"/>
    <w:rsid w:val="00BB1BDF"/>
    <w:rsid w:val="00BB2117"/>
    <w:rsid w:val="00BB27C5"/>
    <w:rsid w:val="00BB3882"/>
    <w:rsid w:val="00BB3B41"/>
    <w:rsid w:val="00BB736A"/>
    <w:rsid w:val="00BB7E3A"/>
    <w:rsid w:val="00BB7F4D"/>
    <w:rsid w:val="00BC1035"/>
    <w:rsid w:val="00BC1AB6"/>
    <w:rsid w:val="00BC2D75"/>
    <w:rsid w:val="00BC3AFC"/>
    <w:rsid w:val="00BC3FF9"/>
    <w:rsid w:val="00BC407F"/>
    <w:rsid w:val="00BC476C"/>
    <w:rsid w:val="00BC5AE1"/>
    <w:rsid w:val="00BC5B42"/>
    <w:rsid w:val="00BC756E"/>
    <w:rsid w:val="00BD1438"/>
    <w:rsid w:val="00BD2E3F"/>
    <w:rsid w:val="00BD42C1"/>
    <w:rsid w:val="00BD522F"/>
    <w:rsid w:val="00BD57E5"/>
    <w:rsid w:val="00BD6773"/>
    <w:rsid w:val="00BD77C8"/>
    <w:rsid w:val="00BD7861"/>
    <w:rsid w:val="00BE072B"/>
    <w:rsid w:val="00BE2793"/>
    <w:rsid w:val="00BE2FF1"/>
    <w:rsid w:val="00BE3048"/>
    <w:rsid w:val="00BE3811"/>
    <w:rsid w:val="00BE3854"/>
    <w:rsid w:val="00BE42E5"/>
    <w:rsid w:val="00BE7B5C"/>
    <w:rsid w:val="00BF060B"/>
    <w:rsid w:val="00BF2543"/>
    <w:rsid w:val="00BF3146"/>
    <w:rsid w:val="00BF3C97"/>
    <w:rsid w:val="00BF3D2D"/>
    <w:rsid w:val="00BF3DD9"/>
    <w:rsid w:val="00BF4D96"/>
    <w:rsid w:val="00BF50D4"/>
    <w:rsid w:val="00BF5C21"/>
    <w:rsid w:val="00BF6F39"/>
    <w:rsid w:val="00BF7A92"/>
    <w:rsid w:val="00C01031"/>
    <w:rsid w:val="00C01B39"/>
    <w:rsid w:val="00C02014"/>
    <w:rsid w:val="00C02440"/>
    <w:rsid w:val="00C0288B"/>
    <w:rsid w:val="00C03358"/>
    <w:rsid w:val="00C05C6F"/>
    <w:rsid w:val="00C109EF"/>
    <w:rsid w:val="00C1175D"/>
    <w:rsid w:val="00C120C9"/>
    <w:rsid w:val="00C1210D"/>
    <w:rsid w:val="00C1352E"/>
    <w:rsid w:val="00C138D7"/>
    <w:rsid w:val="00C14A44"/>
    <w:rsid w:val="00C175D9"/>
    <w:rsid w:val="00C20630"/>
    <w:rsid w:val="00C2366F"/>
    <w:rsid w:val="00C23F62"/>
    <w:rsid w:val="00C24400"/>
    <w:rsid w:val="00C245EA"/>
    <w:rsid w:val="00C2478B"/>
    <w:rsid w:val="00C25A57"/>
    <w:rsid w:val="00C27AFB"/>
    <w:rsid w:val="00C306B5"/>
    <w:rsid w:val="00C31B8F"/>
    <w:rsid w:val="00C31EF0"/>
    <w:rsid w:val="00C328B3"/>
    <w:rsid w:val="00C32914"/>
    <w:rsid w:val="00C32D3F"/>
    <w:rsid w:val="00C33917"/>
    <w:rsid w:val="00C34094"/>
    <w:rsid w:val="00C34690"/>
    <w:rsid w:val="00C351DE"/>
    <w:rsid w:val="00C35618"/>
    <w:rsid w:val="00C36EA7"/>
    <w:rsid w:val="00C37513"/>
    <w:rsid w:val="00C379E1"/>
    <w:rsid w:val="00C37ABD"/>
    <w:rsid w:val="00C405EB"/>
    <w:rsid w:val="00C40701"/>
    <w:rsid w:val="00C4082F"/>
    <w:rsid w:val="00C40C35"/>
    <w:rsid w:val="00C41E9C"/>
    <w:rsid w:val="00C42A56"/>
    <w:rsid w:val="00C4460F"/>
    <w:rsid w:val="00C44AD1"/>
    <w:rsid w:val="00C45148"/>
    <w:rsid w:val="00C4632D"/>
    <w:rsid w:val="00C46555"/>
    <w:rsid w:val="00C467C4"/>
    <w:rsid w:val="00C46D79"/>
    <w:rsid w:val="00C479FF"/>
    <w:rsid w:val="00C47CA3"/>
    <w:rsid w:val="00C508EA"/>
    <w:rsid w:val="00C50AFC"/>
    <w:rsid w:val="00C52352"/>
    <w:rsid w:val="00C52926"/>
    <w:rsid w:val="00C52BED"/>
    <w:rsid w:val="00C52EAF"/>
    <w:rsid w:val="00C53452"/>
    <w:rsid w:val="00C535E4"/>
    <w:rsid w:val="00C53E26"/>
    <w:rsid w:val="00C543A2"/>
    <w:rsid w:val="00C54808"/>
    <w:rsid w:val="00C55903"/>
    <w:rsid w:val="00C56DF5"/>
    <w:rsid w:val="00C57FF5"/>
    <w:rsid w:val="00C61240"/>
    <w:rsid w:val="00C619E3"/>
    <w:rsid w:val="00C64F1C"/>
    <w:rsid w:val="00C657F2"/>
    <w:rsid w:val="00C65D7D"/>
    <w:rsid w:val="00C706EF"/>
    <w:rsid w:val="00C70816"/>
    <w:rsid w:val="00C725B9"/>
    <w:rsid w:val="00C72B52"/>
    <w:rsid w:val="00C72E11"/>
    <w:rsid w:val="00C736D6"/>
    <w:rsid w:val="00C74D76"/>
    <w:rsid w:val="00C74F12"/>
    <w:rsid w:val="00C7727C"/>
    <w:rsid w:val="00C773B1"/>
    <w:rsid w:val="00C814C0"/>
    <w:rsid w:val="00C81F35"/>
    <w:rsid w:val="00C820FB"/>
    <w:rsid w:val="00C828B6"/>
    <w:rsid w:val="00C82C04"/>
    <w:rsid w:val="00C82CA9"/>
    <w:rsid w:val="00C831CA"/>
    <w:rsid w:val="00C84473"/>
    <w:rsid w:val="00C8487C"/>
    <w:rsid w:val="00C85534"/>
    <w:rsid w:val="00C85F65"/>
    <w:rsid w:val="00C8604F"/>
    <w:rsid w:val="00C877E9"/>
    <w:rsid w:val="00C90795"/>
    <w:rsid w:val="00C922B3"/>
    <w:rsid w:val="00C93474"/>
    <w:rsid w:val="00C9468C"/>
    <w:rsid w:val="00C956A6"/>
    <w:rsid w:val="00C95E58"/>
    <w:rsid w:val="00C97BBC"/>
    <w:rsid w:val="00C97D08"/>
    <w:rsid w:val="00CA082D"/>
    <w:rsid w:val="00CA19D7"/>
    <w:rsid w:val="00CA1ADE"/>
    <w:rsid w:val="00CA1EAC"/>
    <w:rsid w:val="00CA2DF5"/>
    <w:rsid w:val="00CA364A"/>
    <w:rsid w:val="00CA40BA"/>
    <w:rsid w:val="00CA4193"/>
    <w:rsid w:val="00CA45C5"/>
    <w:rsid w:val="00CA49E5"/>
    <w:rsid w:val="00CA4E4A"/>
    <w:rsid w:val="00CB1005"/>
    <w:rsid w:val="00CB1439"/>
    <w:rsid w:val="00CB1561"/>
    <w:rsid w:val="00CB1F89"/>
    <w:rsid w:val="00CB50AB"/>
    <w:rsid w:val="00CB6E94"/>
    <w:rsid w:val="00CC158C"/>
    <w:rsid w:val="00CC1770"/>
    <w:rsid w:val="00CC30EC"/>
    <w:rsid w:val="00CC3AC4"/>
    <w:rsid w:val="00CC4E5E"/>
    <w:rsid w:val="00CC5A79"/>
    <w:rsid w:val="00CC659B"/>
    <w:rsid w:val="00CD1B27"/>
    <w:rsid w:val="00CD4882"/>
    <w:rsid w:val="00CD50CA"/>
    <w:rsid w:val="00CD5AFB"/>
    <w:rsid w:val="00CD5C13"/>
    <w:rsid w:val="00CD5CD1"/>
    <w:rsid w:val="00CD6DE8"/>
    <w:rsid w:val="00CD7E73"/>
    <w:rsid w:val="00CE08C4"/>
    <w:rsid w:val="00CE15E5"/>
    <w:rsid w:val="00CE4D22"/>
    <w:rsid w:val="00CE4F81"/>
    <w:rsid w:val="00CE6016"/>
    <w:rsid w:val="00CE7196"/>
    <w:rsid w:val="00CE73BE"/>
    <w:rsid w:val="00CE74EA"/>
    <w:rsid w:val="00CE7DB1"/>
    <w:rsid w:val="00CF30E1"/>
    <w:rsid w:val="00CF3BBD"/>
    <w:rsid w:val="00CF496D"/>
    <w:rsid w:val="00CF5753"/>
    <w:rsid w:val="00CF61B6"/>
    <w:rsid w:val="00CF7422"/>
    <w:rsid w:val="00D0008A"/>
    <w:rsid w:val="00D0020A"/>
    <w:rsid w:val="00D035D6"/>
    <w:rsid w:val="00D0367C"/>
    <w:rsid w:val="00D0404A"/>
    <w:rsid w:val="00D042E0"/>
    <w:rsid w:val="00D04FAD"/>
    <w:rsid w:val="00D062A8"/>
    <w:rsid w:val="00D103E3"/>
    <w:rsid w:val="00D10F02"/>
    <w:rsid w:val="00D10F57"/>
    <w:rsid w:val="00D11193"/>
    <w:rsid w:val="00D115EB"/>
    <w:rsid w:val="00D1179E"/>
    <w:rsid w:val="00D1184F"/>
    <w:rsid w:val="00D14597"/>
    <w:rsid w:val="00D14DD3"/>
    <w:rsid w:val="00D15749"/>
    <w:rsid w:val="00D17AD4"/>
    <w:rsid w:val="00D2101E"/>
    <w:rsid w:val="00D21BF0"/>
    <w:rsid w:val="00D2373B"/>
    <w:rsid w:val="00D237A1"/>
    <w:rsid w:val="00D23A90"/>
    <w:rsid w:val="00D24A53"/>
    <w:rsid w:val="00D2538D"/>
    <w:rsid w:val="00D271EB"/>
    <w:rsid w:val="00D27639"/>
    <w:rsid w:val="00D30005"/>
    <w:rsid w:val="00D30089"/>
    <w:rsid w:val="00D30897"/>
    <w:rsid w:val="00D31156"/>
    <w:rsid w:val="00D31E9F"/>
    <w:rsid w:val="00D32C45"/>
    <w:rsid w:val="00D32EF5"/>
    <w:rsid w:val="00D34056"/>
    <w:rsid w:val="00D35F7A"/>
    <w:rsid w:val="00D35FD4"/>
    <w:rsid w:val="00D37365"/>
    <w:rsid w:val="00D37EFE"/>
    <w:rsid w:val="00D37F3A"/>
    <w:rsid w:val="00D40806"/>
    <w:rsid w:val="00D40B58"/>
    <w:rsid w:val="00D411FE"/>
    <w:rsid w:val="00D43EEB"/>
    <w:rsid w:val="00D46084"/>
    <w:rsid w:val="00D460E7"/>
    <w:rsid w:val="00D471F8"/>
    <w:rsid w:val="00D475E7"/>
    <w:rsid w:val="00D5146D"/>
    <w:rsid w:val="00D5158F"/>
    <w:rsid w:val="00D52C50"/>
    <w:rsid w:val="00D538A4"/>
    <w:rsid w:val="00D54AF4"/>
    <w:rsid w:val="00D55CF0"/>
    <w:rsid w:val="00D55E97"/>
    <w:rsid w:val="00D562AF"/>
    <w:rsid w:val="00D602F0"/>
    <w:rsid w:val="00D6099A"/>
    <w:rsid w:val="00D62953"/>
    <w:rsid w:val="00D64580"/>
    <w:rsid w:val="00D64886"/>
    <w:rsid w:val="00D65C22"/>
    <w:rsid w:val="00D6603E"/>
    <w:rsid w:val="00D66F80"/>
    <w:rsid w:val="00D670D0"/>
    <w:rsid w:val="00D67164"/>
    <w:rsid w:val="00D671D9"/>
    <w:rsid w:val="00D70C76"/>
    <w:rsid w:val="00D715FB"/>
    <w:rsid w:val="00D719FC"/>
    <w:rsid w:val="00D7287C"/>
    <w:rsid w:val="00D72D7F"/>
    <w:rsid w:val="00D743AE"/>
    <w:rsid w:val="00D74EB3"/>
    <w:rsid w:val="00D81191"/>
    <w:rsid w:val="00D843A6"/>
    <w:rsid w:val="00D85B66"/>
    <w:rsid w:val="00D86961"/>
    <w:rsid w:val="00D86E52"/>
    <w:rsid w:val="00D90605"/>
    <w:rsid w:val="00D906C5"/>
    <w:rsid w:val="00D90884"/>
    <w:rsid w:val="00D90DF2"/>
    <w:rsid w:val="00D914A6"/>
    <w:rsid w:val="00D923C4"/>
    <w:rsid w:val="00D93F72"/>
    <w:rsid w:val="00D93FF7"/>
    <w:rsid w:val="00D9561B"/>
    <w:rsid w:val="00D95996"/>
    <w:rsid w:val="00D95BB0"/>
    <w:rsid w:val="00D95C64"/>
    <w:rsid w:val="00DA1207"/>
    <w:rsid w:val="00DA19E6"/>
    <w:rsid w:val="00DA227B"/>
    <w:rsid w:val="00DA29FF"/>
    <w:rsid w:val="00DA2D09"/>
    <w:rsid w:val="00DA3286"/>
    <w:rsid w:val="00DA3FD8"/>
    <w:rsid w:val="00DA53AB"/>
    <w:rsid w:val="00DA7063"/>
    <w:rsid w:val="00DB094C"/>
    <w:rsid w:val="00DB184A"/>
    <w:rsid w:val="00DB1F6D"/>
    <w:rsid w:val="00DB320B"/>
    <w:rsid w:val="00DB4E82"/>
    <w:rsid w:val="00DB7A77"/>
    <w:rsid w:val="00DB7C3F"/>
    <w:rsid w:val="00DB7D77"/>
    <w:rsid w:val="00DC0306"/>
    <w:rsid w:val="00DC07AA"/>
    <w:rsid w:val="00DC0E02"/>
    <w:rsid w:val="00DC313E"/>
    <w:rsid w:val="00DC3E0F"/>
    <w:rsid w:val="00DC466E"/>
    <w:rsid w:val="00DC5082"/>
    <w:rsid w:val="00DD2390"/>
    <w:rsid w:val="00DD2615"/>
    <w:rsid w:val="00DD3B1F"/>
    <w:rsid w:val="00DD47CB"/>
    <w:rsid w:val="00DD49C3"/>
    <w:rsid w:val="00DD4D13"/>
    <w:rsid w:val="00DD5FC1"/>
    <w:rsid w:val="00DD7523"/>
    <w:rsid w:val="00DD7627"/>
    <w:rsid w:val="00DD766D"/>
    <w:rsid w:val="00DD7CAD"/>
    <w:rsid w:val="00DE074C"/>
    <w:rsid w:val="00DE10D0"/>
    <w:rsid w:val="00DE161D"/>
    <w:rsid w:val="00DE1A88"/>
    <w:rsid w:val="00DE1D32"/>
    <w:rsid w:val="00DE2A46"/>
    <w:rsid w:val="00DF0E7B"/>
    <w:rsid w:val="00DF0EE2"/>
    <w:rsid w:val="00DF1139"/>
    <w:rsid w:val="00DF1FDA"/>
    <w:rsid w:val="00DF2F5E"/>
    <w:rsid w:val="00DF3242"/>
    <w:rsid w:val="00DF3304"/>
    <w:rsid w:val="00DF402D"/>
    <w:rsid w:val="00DF41FF"/>
    <w:rsid w:val="00DF42F8"/>
    <w:rsid w:val="00DF4995"/>
    <w:rsid w:val="00E00ED7"/>
    <w:rsid w:val="00E0103F"/>
    <w:rsid w:val="00E010D5"/>
    <w:rsid w:val="00E020BA"/>
    <w:rsid w:val="00E02F37"/>
    <w:rsid w:val="00E0396D"/>
    <w:rsid w:val="00E046DF"/>
    <w:rsid w:val="00E049C4"/>
    <w:rsid w:val="00E05D6B"/>
    <w:rsid w:val="00E05ECC"/>
    <w:rsid w:val="00E10D96"/>
    <w:rsid w:val="00E12B24"/>
    <w:rsid w:val="00E12EA8"/>
    <w:rsid w:val="00E14DCC"/>
    <w:rsid w:val="00E14E8D"/>
    <w:rsid w:val="00E15216"/>
    <w:rsid w:val="00E1586E"/>
    <w:rsid w:val="00E15B51"/>
    <w:rsid w:val="00E1609F"/>
    <w:rsid w:val="00E17EA2"/>
    <w:rsid w:val="00E20B25"/>
    <w:rsid w:val="00E22055"/>
    <w:rsid w:val="00E2261A"/>
    <w:rsid w:val="00E23628"/>
    <w:rsid w:val="00E239CE"/>
    <w:rsid w:val="00E23E81"/>
    <w:rsid w:val="00E26C6B"/>
    <w:rsid w:val="00E26F60"/>
    <w:rsid w:val="00E2715B"/>
    <w:rsid w:val="00E27C0E"/>
    <w:rsid w:val="00E307B4"/>
    <w:rsid w:val="00E32436"/>
    <w:rsid w:val="00E339D0"/>
    <w:rsid w:val="00E340E0"/>
    <w:rsid w:val="00E35100"/>
    <w:rsid w:val="00E371E8"/>
    <w:rsid w:val="00E422EB"/>
    <w:rsid w:val="00E42A9A"/>
    <w:rsid w:val="00E4351E"/>
    <w:rsid w:val="00E43D67"/>
    <w:rsid w:val="00E44402"/>
    <w:rsid w:val="00E44907"/>
    <w:rsid w:val="00E44A01"/>
    <w:rsid w:val="00E47537"/>
    <w:rsid w:val="00E503D7"/>
    <w:rsid w:val="00E503EB"/>
    <w:rsid w:val="00E51640"/>
    <w:rsid w:val="00E52119"/>
    <w:rsid w:val="00E52563"/>
    <w:rsid w:val="00E52713"/>
    <w:rsid w:val="00E5316D"/>
    <w:rsid w:val="00E5447C"/>
    <w:rsid w:val="00E5526D"/>
    <w:rsid w:val="00E555BE"/>
    <w:rsid w:val="00E55C17"/>
    <w:rsid w:val="00E56F28"/>
    <w:rsid w:val="00E57C1A"/>
    <w:rsid w:val="00E57F99"/>
    <w:rsid w:val="00E604F9"/>
    <w:rsid w:val="00E60A28"/>
    <w:rsid w:val="00E61D40"/>
    <w:rsid w:val="00E61FD8"/>
    <w:rsid w:val="00E624A1"/>
    <w:rsid w:val="00E652B1"/>
    <w:rsid w:val="00E655F2"/>
    <w:rsid w:val="00E66718"/>
    <w:rsid w:val="00E6675D"/>
    <w:rsid w:val="00E67F03"/>
    <w:rsid w:val="00E70CD4"/>
    <w:rsid w:val="00E71152"/>
    <w:rsid w:val="00E7134D"/>
    <w:rsid w:val="00E73B09"/>
    <w:rsid w:val="00E74865"/>
    <w:rsid w:val="00E74A8E"/>
    <w:rsid w:val="00E75785"/>
    <w:rsid w:val="00E75967"/>
    <w:rsid w:val="00E77608"/>
    <w:rsid w:val="00E807B6"/>
    <w:rsid w:val="00E80A9D"/>
    <w:rsid w:val="00E81C3E"/>
    <w:rsid w:val="00E81FC3"/>
    <w:rsid w:val="00E837BE"/>
    <w:rsid w:val="00E83C7B"/>
    <w:rsid w:val="00E83E77"/>
    <w:rsid w:val="00E868A6"/>
    <w:rsid w:val="00E86D53"/>
    <w:rsid w:val="00E90C35"/>
    <w:rsid w:val="00E9104B"/>
    <w:rsid w:val="00E914D6"/>
    <w:rsid w:val="00E91D42"/>
    <w:rsid w:val="00E92345"/>
    <w:rsid w:val="00E92E08"/>
    <w:rsid w:val="00E93139"/>
    <w:rsid w:val="00E93C65"/>
    <w:rsid w:val="00E944E1"/>
    <w:rsid w:val="00E94AD4"/>
    <w:rsid w:val="00E953E7"/>
    <w:rsid w:val="00E95706"/>
    <w:rsid w:val="00E9693E"/>
    <w:rsid w:val="00EA1428"/>
    <w:rsid w:val="00EA1ED3"/>
    <w:rsid w:val="00EA28E3"/>
    <w:rsid w:val="00EA2937"/>
    <w:rsid w:val="00EA4437"/>
    <w:rsid w:val="00EA4786"/>
    <w:rsid w:val="00EA570C"/>
    <w:rsid w:val="00EA604C"/>
    <w:rsid w:val="00EA65E4"/>
    <w:rsid w:val="00EA6E10"/>
    <w:rsid w:val="00EA6E51"/>
    <w:rsid w:val="00EB2E59"/>
    <w:rsid w:val="00EB2F10"/>
    <w:rsid w:val="00EB6E81"/>
    <w:rsid w:val="00EC07A8"/>
    <w:rsid w:val="00EC262B"/>
    <w:rsid w:val="00EC2AD4"/>
    <w:rsid w:val="00EC3AB3"/>
    <w:rsid w:val="00EC4887"/>
    <w:rsid w:val="00EC65BC"/>
    <w:rsid w:val="00EC69D1"/>
    <w:rsid w:val="00ED3A6B"/>
    <w:rsid w:val="00ED4035"/>
    <w:rsid w:val="00ED4A34"/>
    <w:rsid w:val="00ED60B3"/>
    <w:rsid w:val="00ED6C28"/>
    <w:rsid w:val="00ED7723"/>
    <w:rsid w:val="00EE02B0"/>
    <w:rsid w:val="00EE2C06"/>
    <w:rsid w:val="00EE3254"/>
    <w:rsid w:val="00EE3BC7"/>
    <w:rsid w:val="00EE4CB2"/>
    <w:rsid w:val="00EE5445"/>
    <w:rsid w:val="00EE546A"/>
    <w:rsid w:val="00EE5B84"/>
    <w:rsid w:val="00EE78DD"/>
    <w:rsid w:val="00EE7DBC"/>
    <w:rsid w:val="00EF1546"/>
    <w:rsid w:val="00EF1C47"/>
    <w:rsid w:val="00EF3B7F"/>
    <w:rsid w:val="00EF441E"/>
    <w:rsid w:val="00EF5EFB"/>
    <w:rsid w:val="00EF7D52"/>
    <w:rsid w:val="00EF7FFB"/>
    <w:rsid w:val="00F0007C"/>
    <w:rsid w:val="00F007B4"/>
    <w:rsid w:val="00F014C8"/>
    <w:rsid w:val="00F017D9"/>
    <w:rsid w:val="00F01EB2"/>
    <w:rsid w:val="00F01EE4"/>
    <w:rsid w:val="00F02356"/>
    <w:rsid w:val="00F02F3D"/>
    <w:rsid w:val="00F032E1"/>
    <w:rsid w:val="00F035DF"/>
    <w:rsid w:val="00F03698"/>
    <w:rsid w:val="00F03EDB"/>
    <w:rsid w:val="00F047E4"/>
    <w:rsid w:val="00F04AEE"/>
    <w:rsid w:val="00F05250"/>
    <w:rsid w:val="00F0539C"/>
    <w:rsid w:val="00F05D5C"/>
    <w:rsid w:val="00F1264E"/>
    <w:rsid w:val="00F1283C"/>
    <w:rsid w:val="00F12F11"/>
    <w:rsid w:val="00F138FA"/>
    <w:rsid w:val="00F13E4A"/>
    <w:rsid w:val="00F144E6"/>
    <w:rsid w:val="00F14AE1"/>
    <w:rsid w:val="00F14DAB"/>
    <w:rsid w:val="00F14EDE"/>
    <w:rsid w:val="00F154A7"/>
    <w:rsid w:val="00F16733"/>
    <w:rsid w:val="00F16899"/>
    <w:rsid w:val="00F201F7"/>
    <w:rsid w:val="00F232ED"/>
    <w:rsid w:val="00F2384C"/>
    <w:rsid w:val="00F244C8"/>
    <w:rsid w:val="00F24A12"/>
    <w:rsid w:val="00F250F5"/>
    <w:rsid w:val="00F25628"/>
    <w:rsid w:val="00F26094"/>
    <w:rsid w:val="00F2655E"/>
    <w:rsid w:val="00F26CD8"/>
    <w:rsid w:val="00F274FB"/>
    <w:rsid w:val="00F27618"/>
    <w:rsid w:val="00F30DD4"/>
    <w:rsid w:val="00F312C6"/>
    <w:rsid w:val="00F31FAA"/>
    <w:rsid w:val="00F32388"/>
    <w:rsid w:val="00F33D6A"/>
    <w:rsid w:val="00F34267"/>
    <w:rsid w:val="00F35292"/>
    <w:rsid w:val="00F3579F"/>
    <w:rsid w:val="00F362EF"/>
    <w:rsid w:val="00F36E56"/>
    <w:rsid w:val="00F417D1"/>
    <w:rsid w:val="00F43937"/>
    <w:rsid w:val="00F440FA"/>
    <w:rsid w:val="00F45387"/>
    <w:rsid w:val="00F454DB"/>
    <w:rsid w:val="00F467E2"/>
    <w:rsid w:val="00F470EB"/>
    <w:rsid w:val="00F476A3"/>
    <w:rsid w:val="00F5006E"/>
    <w:rsid w:val="00F5024C"/>
    <w:rsid w:val="00F50658"/>
    <w:rsid w:val="00F50B09"/>
    <w:rsid w:val="00F51C1D"/>
    <w:rsid w:val="00F52E94"/>
    <w:rsid w:val="00F5369C"/>
    <w:rsid w:val="00F53AF0"/>
    <w:rsid w:val="00F53E32"/>
    <w:rsid w:val="00F54090"/>
    <w:rsid w:val="00F54F01"/>
    <w:rsid w:val="00F56B44"/>
    <w:rsid w:val="00F60750"/>
    <w:rsid w:val="00F60EA2"/>
    <w:rsid w:val="00F630AA"/>
    <w:rsid w:val="00F649A5"/>
    <w:rsid w:val="00F652F2"/>
    <w:rsid w:val="00F65F30"/>
    <w:rsid w:val="00F665A5"/>
    <w:rsid w:val="00F70BC0"/>
    <w:rsid w:val="00F71BA3"/>
    <w:rsid w:val="00F721CC"/>
    <w:rsid w:val="00F72E65"/>
    <w:rsid w:val="00F74431"/>
    <w:rsid w:val="00F768C0"/>
    <w:rsid w:val="00F769CD"/>
    <w:rsid w:val="00F76E6E"/>
    <w:rsid w:val="00F7753D"/>
    <w:rsid w:val="00F776E3"/>
    <w:rsid w:val="00F776E7"/>
    <w:rsid w:val="00F80782"/>
    <w:rsid w:val="00F81E75"/>
    <w:rsid w:val="00F81E95"/>
    <w:rsid w:val="00F82B2C"/>
    <w:rsid w:val="00F85119"/>
    <w:rsid w:val="00F85F64"/>
    <w:rsid w:val="00F8689A"/>
    <w:rsid w:val="00F878B3"/>
    <w:rsid w:val="00F90452"/>
    <w:rsid w:val="00F920F9"/>
    <w:rsid w:val="00F959E1"/>
    <w:rsid w:val="00F959F9"/>
    <w:rsid w:val="00F95E8E"/>
    <w:rsid w:val="00F95F76"/>
    <w:rsid w:val="00F9639F"/>
    <w:rsid w:val="00F963F0"/>
    <w:rsid w:val="00F96DE0"/>
    <w:rsid w:val="00FA0774"/>
    <w:rsid w:val="00FA2B86"/>
    <w:rsid w:val="00FA4058"/>
    <w:rsid w:val="00FB2233"/>
    <w:rsid w:val="00FB2745"/>
    <w:rsid w:val="00FB50C1"/>
    <w:rsid w:val="00FB5890"/>
    <w:rsid w:val="00FB5FB4"/>
    <w:rsid w:val="00FB762F"/>
    <w:rsid w:val="00FC0307"/>
    <w:rsid w:val="00FC0474"/>
    <w:rsid w:val="00FC0633"/>
    <w:rsid w:val="00FC0B53"/>
    <w:rsid w:val="00FC1D90"/>
    <w:rsid w:val="00FC21AB"/>
    <w:rsid w:val="00FC227E"/>
    <w:rsid w:val="00FC2837"/>
    <w:rsid w:val="00FC35F7"/>
    <w:rsid w:val="00FC3C70"/>
    <w:rsid w:val="00FC424C"/>
    <w:rsid w:val="00FC426A"/>
    <w:rsid w:val="00FC568C"/>
    <w:rsid w:val="00FC753A"/>
    <w:rsid w:val="00FD21F4"/>
    <w:rsid w:val="00FD22E2"/>
    <w:rsid w:val="00FD41FE"/>
    <w:rsid w:val="00FD4AC0"/>
    <w:rsid w:val="00FD50CD"/>
    <w:rsid w:val="00FD5A60"/>
    <w:rsid w:val="00FD7314"/>
    <w:rsid w:val="00FD7C92"/>
    <w:rsid w:val="00FE0818"/>
    <w:rsid w:val="00FE0AC8"/>
    <w:rsid w:val="00FE0B6B"/>
    <w:rsid w:val="00FE0B8A"/>
    <w:rsid w:val="00FE2348"/>
    <w:rsid w:val="00FE4222"/>
    <w:rsid w:val="00FE4957"/>
    <w:rsid w:val="00FE49A2"/>
    <w:rsid w:val="00FE4F26"/>
    <w:rsid w:val="00FE4F60"/>
    <w:rsid w:val="00FE5BBE"/>
    <w:rsid w:val="00FE6BC4"/>
    <w:rsid w:val="00FE7794"/>
    <w:rsid w:val="00FF17BD"/>
    <w:rsid w:val="00FF207B"/>
    <w:rsid w:val="00FF2B7E"/>
    <w:rsid w:val="00FF4775"/>
    <w:rsid w:val="00FF5926"/>
    <w:rsid w:val="00FF65C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55252"/>
  <w14:defaultImageDpi w14:val="96"/>
  <w15:docId w15:val="{388F106C-B6A9-4483-A4B5-D83D4EBE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en-US"/>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1C"/>
    <w:pPr>
      <w:spacing w:line="276" w:lineRule="auto"/>
    </w:pPr>
    <w:rPr>
      <w:rFonts w:ascii="Tahoma" w:hAnsi="Tahoma"/>
      <w:szCs w:val="22"/>
    </w:rPr>
  </w:style>
  <w:style w:type="paragraph" w:styleId="Rubrik1">
    <w:name w:val="heading 1"/>
    <w:basedOn w:val="Normal"/>
    <w:next w:val="Normal"/>
    <w:link w:val="Rubrik1Char"/>
    <w:qFormat/>
    <w:rsid w:val="0047000B"/>
    <w:pPr>
      <w:keepNext/>
      <w:keepLines/>
      <w:pageBreakBefore/>
      <w:pBdr>
        <w:bottom w:val="single" w:sz="36" w:space="1" w:color="auto"/>
      </w:pBdr>
      <w:spacing w:before="480"/>
      <w:outlineLvl w:val="0"/>
    </w:pPr>
    <w:rPr>
      <w:rFonts w:eastAsiaTheme="majorEastAsia" w:cstheme="majorBidi"/>
      <w:b/>
      <w:bCs/>
      <w:sz w:val="36"/>
      <w:szCs w:val="28"/>
    </w:rPr>
  </w:style>
  <w:style w:type="paragraph" w:styleId="Rubrik2">
    <w:name w:val="heading 2"/>
    <w:basedOn w:val="Normal"/>
    <w:next w:val="Normal"/>
    <w:link w:val="Rubrik2Char"/>
    <w:unhideWhenUsed/>
    <w:qFormat/>
    <w:rsid w:val="0047000B"/>
    <w:pPr>
      <w:keepNext/>
      <w:keepLines/>
      <w:spacing w:before="360"/>
      <w:outlineLvl w:val="1"/>
    </w:pPr>
    <w:rPr>
      <w:rFonts w:eastAsiaTheme="majorEastAsia" w:cstheme="majorBidi"/>
      <w:b/>
      <w:bCs/>
      <w:sz w:val="28"/>
      <w:szCs w:val="26"/>
    </w:rPr>
  </w:style>
  <w:style w:type="paragraph" w:styleId="Rubrik3">
    <w:name w:val="heading 3"/>
    <w:basedOn w:val="Normal"/>
    <w:next w:val="Normal"/>
    <w:link w:val="Rubrik3Char"/>
    <w:unhideWhenUsed/>
    <w:qFormat/>
    <w:rsid w:val="0047000B"/>
    <w:pPr>
      <w:keepNext/>
      <w:keepLines/>
      <w:spacing w:before="200"/>
      <w:outlineLvl w:val="2"/>
    </w:pPr>
    <w:rPr>
      <w:rFonts w:eastAsiaTheme="majorEastAsia" w:cstheme="majorBidi"/>
      <w:b/>
      <w:bCs/>
      <w:sz w:val="24"/>
    </w:rPr>
  </w:style>
  <w:style w:type="paragraph" w:styleId="Rubrik4">
    <w:name w:val="heading 4"/>
    <w:basedOn w:val="Normal"/>
    <w:next w:val="Normal"/>
    <w:link w:val="Rubrik4Char"/>
    <w:unhideWhenUsed/>
    <w:qFormat/>
    <w:rsid w:val="0047000B"/>
    <w:pPr>
      <w:keepNext/>
      <w:keepLines/>
      <w:spacing w:before="360"/>
      <w:outlineLvl w:val="3"/>
    </w:pPr>
    <w:rPr>
      <w:rFonts w:eastAsiaTheme="majorEastAsia" w:cstheme="majorBidi"/>
      <w:b/>
      <w:bCs/>
      <w:iCs/>
      <w:sz w:val="22"/>
    </w:rPr>
  </w:style>
  <w:style w:type="paragraph" w:styleId="Rubrik5">
    <w:name w:val="heading 5"/>
    <w:basedOn w:val="Normal"/>
    <w:next w:val="Normal"/>
    <w:link w:val="Rubrik5Char"/>
    <w:unhideWhenUsed/>
    <w:qFormat/>
    <w:rsid w:val="0047000B"/>
    <w:pPr>
      <w:keepNext/>
      <w:keepLines/>
      <w:spacing w:before="20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unhideWhenUsed/>
    <w:qFormat/>
    <w:rsid w:val="0047000B"/>
    <w:pPr>
      <w:keepNext/>
      <w:keepLines/>
      <w:spacing w:before="20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47000B"/>
    <w:pPr>
      <w:keepNext/>
      <w:keepLines/>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47000B"/>
    <w:pPr>
      <w:keepNext/>
      <w:keepLines/>
      <w:spacing w:before="200"/>
      <w:outlineLvl w:val="7"/>
    </w:pPr>
    <w:rPr>
      <w:rFonts w:asciiTheme="majorHAnsi" w:eastAsiaTheme="majorEastAsia" w:hAnsiTheme="majorHAnsi" w:cstheme="majorBidi"/>
      <w:color w:val="4F81BD" w:themeColor="accent1"/>
      <w:szCs w:val="20"/>
    </w:rPr>
  </w:style>
  <w:style w:type="paragraph" w:styleId="Rubrik9">
    <w:name w:val="heading 9"/>
    <w:basedOn w:val="Normal"/>
    <w:next w:val="Normal"/>
    <w:link w:val="Rubrik9Char"/>
    <w:uiPriority w:val="9"/>
    <w:semiHidden/>
    <w:unhideWhenUsed/>
    <w:qFormat/>
    <w:rsid w:val="0047000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47000B"/>
    <w:rPr>
      <w:strike w:val="0"/>
      <w:dstrike w:val="0"/>
      <w:color w:val="0000FF" w:themeColor="hyperlink"/>
      <w:u w:val="none"/>
      <w:effect w:val="none"/>
      <w:bdr w:val="none" w:sz="0" w:space="0" w:color="auto" w:frame="1"/>
    </w:rPr>
  </w:style>
  <w:style w:type="character" w:styleId="AnvndHyperlnk">
    <w:name w:val="FollowedHyperlink"/>
    <w:basedOn w:val="Standardstycketeckensnitt"/>
    <w:semiHidden/>
    <w:unhideWhenUsed/>
    <w:rsid w:val="0047000B"/>
    <w:rPr>
      <w:color w:val="800080" w:themeColor="followedHyperlink"/>
      <w:u w:val="single"/>
    </w:rPr>
  </w:style>
  <w:style w:type="character" w:customStyle="1" w:styleId="Rubrik1Char">
    <w:name w:val="Rubrik 1 Char"/>
    <w:basedOn w:val="Standardstycketeckensnitt"/>
    <w:link w:val="Rubrik1"/>
    <w:locked/>
    <w:rsid w:val="0047000B"/>
    <w:rPr>
      <w:rFonts w:ascii="Tahoma" w:eastAsiaTheme="majorEastAsia" w:hAnsi="Tahoma" w:cstheme="majorBidi" w:hint="default"/>
      <w:b/>
      <w:bCs/>
      <w:sz w:val="36"/>
      <w:szCs w:val="28"/>
    </w:rPr>
  </w:style>
  <w:style w:type="character" w:customStyle="1" w:styleId="Rubrik2Char">
    <w:name w:val="Rubrik 2 Char"/>
    <w:basedOn w:val="Standardstycketeckensnitt"/>
    <w:link w:val="Rubrik2"/>
    <w:locked/>
    <w:rsid w:val="0047000B"/>
    <w:rPr>
      <w:rFonts w:ascii="Tahoma" w:eastAsiaTheme="majorEastAsia" w:hAnsi="Tahoma" w:cstheme="majorBidi" w:hint="default"/>
      <w:b/>
      <w:bCs/>
      <w:sz w:val="28"/>
      <w:szCs w:val="26"/>
    </w:rPr>
  </w:style>
  <w:style w:type="character" w:customStyle="1" w:styleId="Rubrik3Char">
    <w:name w:val="Rubrik 3 Char"/>
    <w:basedOn w:val="Standardstycketeckensnitt"/>
    <w:link w:val="Rubrik3"/>
    <w:uiPriority w:val="9"/>
    <w:locked/>
    <w:rsid w:val="0047000B"/>
    <w:rPr>
      <w:rFonts w:ascii="Tahoma" w:eastAsiaTheme="majorEastAsia" w:hAnsi="Tahoma" w:cstheme="majorBidi" w:hint="default"/>
      <w:b/>
      <w:bCs/>
      <w:sz w:val="24"/>
    </w:rPr>
  </w:style>
  <w:style w:type="character" w:customStyle="1" w:styleId="Rubrik4Char">
    <w:name w:val="Rubrik 4 Char"/>
    <w:basedOn w:val="Standardstycketeckensnitt"/>
    <w:link w:val="Rubrik4"/>
    <w:locked/>
    <w:rsid w:val="0047000B"/>
    <w:rPr>
      <w:rFonts w:ascii="Tahoma" w:eastAsiaTheme="majorEastAsia" w:hAnsi="Tahoma" w:cstheme="majorBidi" w:hint="default"/>
      <w:b/>
      <w:bCs/>
      <w:iCs/>
      <w:sz w:val="22"/>
      <w:szCs w:val="22"/>
    </w:rPr>
  </w:style>
  <w:style w:type="character" w:customStyle="1" w:styleId="Rubrik5Char">
    <w:name w:val="Rubrik 5 Char"/>
    <w:basedOn w:val="Standardstycketeckensnitt"/>
    <w:link w:val="Rubrik5"/>
    <w:uiPriority w:val="9"/>
    <w:locked/>
    <w:rsid w:val="0047000B"/>
    <w:rPr>
      <w:rFonts w:asciiTheme="majorHAnsi" w:eastAsiaTheme="majorEastAsia" w:hAnsiTheme="majorHAnsi" w:cstheme="majorBidi" w:hint="default"/>
      <w:color w:val="243F60" w:themeColor="accent1" w:themeShade="7F"/>
    </w:rPr>
  </w:style>
  <w:style w:type="character" w:customStyle="1" w:styleId="Rubrik6Char">
    <w:name w:val="Rubrik 6 Char"/>
    <w:basedOn w:val="Standardstycketeckensnitt"/>
    <w:link w:val="Rubrik6"/>
    <w:uiPriority w:val="9"/>
    <w:locked/>
    <w:rsid w:val="0047000B"/>
    <w:rPr>
      <w:rFonts w:asciiTheme="majorHAnsi" w:eastAsiaTheme="majorEastAsia" w:hAnsiTheme="majorHAnsi" w:cstheme="majorBidi" w:hint="default"/>
      <w:i/>
      <w:iCs/>
      <w:color w:val="243F60" w:themeColor="accent1" w:themeShade="7F"/>
    </w:rPr>
  </w:style>
  <w:style w:type="character" w:customStyle="1" w:styleId="Rubrik7Char">
    <w:name w:val="Rubrik 7 Char"/>
    <w:basedOn w:val="Standardstycketeckensnitt"/>
    <w:link w:val="Rubrik7"/>
    <w:uiPriority w:val="9"/>
    <w:semiHidden/>
    <w:locked/>
    <w:rsid w:val="0047000B"/>
    <w:rPr>
      <w:rFonts w:asciiTheme="majorHAnsi" w:eastAsiaTheme="majorEastAsia" w:hAnsiTheme="majorHAnsi" w:cstheme="majorBidi" w:hint="default"/>
      <w:i/>
      <w:iCs/>
      <w:color w:val="404040" w:themeColor="text1" w:themeTint="BF"/>
    </w:rPr>
  </w:style>
  <w:style w:type="character" w:customStyle="1" w:styleId="Rubrik8Char">
    <w:name w:val="Rubrik 8 Char"/>
    <w:basedOn w:val="Standardstycketeckensnitt"/>
    <w:link w:val="Rubrik8"/>
    <w:uiPriority w:val="9"/>
    <w:semiHidden/>
    <w:locked/>
    <w:rsid w:val="0047000B"/>
    <w:rPr>
      <w:rFonts w:asciiTheme="majorHAnsi" w:eastAsiaTheme="majorEastAsia" w:hAnsiTheme="majorHAnsi" w:cstheme="majorBidi" w:hint="default"/>
      <w:color w:val="4F81BD" w:themeColor="accent1"/>
      <w:sz w:val="20"/>
      <w:szCs w:val="20"/>
    </w:rPr>
  </w:style>
  <w:style w:type="character" w:customStyle="1" w:styleId="Rubrik9Char">
    <w:name w:val="Rubrik 9 Char"/>
    <w:basedOn w:val="Standardstycketeckensnitt"/>
    <w:link w:val="Rubrik9"/>
    <w:uiPriority w:val="9"/>
    <w:semiHidden/>
    <w:locked/>
    <w:rsid w:val="0047000B"/>
    <w:rPr>
      <w:rFonts w:asciiTheme="majorHAnsi" w:eastAsiaTheme="majorEastAsia" w:hAnsiTheme="majorHAnsi" w:cstheme="majorBidi" w:hint="default"/>
      <w:i/>
      <w:iCs/>
      <w:color w:val="404040" w:themeColor="text1" w:themeTint="BF"/>
      <w:sz w:val="20"/>
      <w:szCs w:val="20"/>
    </w:rPr>
  </w:style>
  <w:style w:type="paragraph" w:styleId="Innehll1">
    <w:name w:val="toc 1"/>
    <w:basedOn w:val="Normal"/>
    <w:next w:val="Normal"/>
    <w:autoRedefine/>
    <w:uiPriority w:val="39"/>
    <w:unhideWhenUsed/>
    <w:qFormat/>
    <w:rsid w:val="00AB3108"/>
    <w:rPr>
      <w:rFonts w:asciiTheme="minorHAnsi" w:hAnsiTheme="minorHAnsi"/>
      <w:sz w:val="22"/>
      <w:lang w:val="sv-SE" w:bidi="ar-SA"/>
    </w:rPr>
  </w:style>
  <w:style w:type="paragraph" w:styleId="Innehll2">
    <w:name w:val="toc 2"/>
    <w:basedOn w:val="Normal"/>
    <w:next w:val="Normal"/>
    <w:autoRedefine/>
    <w:uiPriority w:val="39"/>
    <w:unhideWhenUsed/>
    <w:qFormat/>
    <w:rsid w:val="00AB3108"/>
    <w:pPr>
      <w:ind w:left="221"/>
    </w:pPr>
    <w:rPr>
      <w:rFonts w:asciiTheme="minorHAnsi" w:hAnsiTheme="minorHAnsi"/>
      <w:sz w:val="22"/>
      <w:lang w:val="sv-SE" w:bidi="ar-SA"/>
    </w:rPr>
  </w:style>
  <w:style w:type="paragraph" w:styleId="Innehll3">
    <w:name w:val="toc 3"/>
    <w:basedOn w:val="Normal"/>
    <w:next w:val="Normal"/>
    <w:autoRedefine/>
    <w:uiPriority w:val="39"/>
    <w:unhideWhenUsed/>
    <w:qFormat/>
    <w:rsid w:val="00AB3108"/>
    <w:pPr>
      <w:ind w:left="442"/>
    </w:pPr>
    <w:rPr>
      <w:rFonts w:asciiTheme="minorHAnsi" w:hAnsiTheme="minorHAnsi"/>
      <w:sz w:val="22"/>
      <w:lang w:val="sv-SE" w:bidi="ar-SA"/>
    </w:rPr>
  </w:style>
  <w:style w:type="paragraph" w:styleId="Innehll4">
    <w:name w:val="toc 4"/>
    <w:basedOn w:val="Normal"/>
    <w:next w:val="Normal"/>
    <w:autoRedefine/>
    <w:uiPriority w:val="39"/>
    <w:unhideWhenUsed/>
    <w:rsid w:val="00AB3108"/>
    <w:pPr>
      <w:ind w:left="601"/>
    </w:pPr>
  </w:style>
  <w:style w:type="paragraph" w:styleId="Innehll5">
    <w:name w:val="toc 5"/>
    <w:basedOn w:val="Normal"/>
    <w:next w:val="Normal"/>
    <w:autoRedefine/>
    <w:uiPriority w:val="39"/>
    <w:unhideWhenUsed/>
    <w:rsid w:val="00AB3108"/>
    <w:pPr>
      <w:ind w:left="879"/>
    </w:pPr>
    <w:rPr>
      <w:rFonts w:asciiTheme="minorHAnsi" w:hAnsiTheme="minorHAnsi"/>
      <w:sz w:val="22"/>
      <w:lang w:val="sv-SE" w:eastAsia="sv-SE" w:bidi="ar-SA"/>
    </w:rPr>
  </w:style>
  <w:style w:type="paragraph" w:styleId="Innehll6">
    <w:name w:val="toc 6"/>
    <w:basedOn w:val="Normal"/>
    <w:next w:val="Normal"/>
    <w:autoRedefine/>
    <w:uiPriority w:val="39"/>
    <w:unhideWhenUsed/>
    <w:rsid w:val="0047000B"/>
    <w:pPr>
      <w:spacing w:after="100"/>
      <w:ind w:left="1100"/>
    </w:pPr>
    <w:rPr>
      <w:rFonts w:asciiTheme="minorHAnsi" w:hAnsiTheme="minorHAnsi"/>
      <w:sz w:val="22"/>
      <w:lang w:val="sv-SE" w:eastAsia="sv-SE" w:bidi="ar-SA"/>
    </w:rPr>
  </w:style>
  <w:style w:type="paragraph" w:styleId="Innehll7">
    <w:name w:val="toc 7"/>
    <w:basedOn w:val="Normal"/>
    <w:next w:val="Normal"/>
    <w:autoRedefine/>
    <w:uiPriority w:val="39"/>
    <w:unhideWhenUsed/>
    <w:rsid w:val="0047000B"/>
    <w:pPr>
      <w:spacing w:after="100"/>
      <w:ind w:left="1320"/>
    </w:pPr>
    <w:rPr>
      <w:rFonts w:asciiTheme="minorHAnsi" w:hAnsiTheme="minorHAnsi"/>
      <w:sz w:val="22"/>
      <w:lang w:val="sv-SE" w:eastAsia="sv-SE" w:bidi="ar-SA"/>
    </w:rPr>
  </w:style>
  <w:style w:type="paragraph" w:styleId="Innehll8">
    <w:name w:val="toc 8"/>
    <w:basedOn w:val="Normal"/>
    <w:next w:val="Normal"/>
    <w:autoRedefine/>
    <w:uiPriority w:val="39"/>
    <w:unhideWhenUsed/>
    <w:rsid w:val="0047000B"/>
    <w:pPr>
      <w:spacing w:after="100"/>
      <w:ind w:left="1540"/>
    </w:pPr>
    <w:rPr>
      <w:rFonts w:asciiTheme="minorHAnsi" w:hAnsiTheme="minorHAnsi"/>
      <w:sz w:val="22"/>
      <w:lang w:val="sv-SE" w:eastAsia="sv-SE" w:bidi="ar-SA"/>
    </w:rPr>
  </w:style>
  <w:style w:type="paragraph" w:styleId="Innehll9">
    <w:name w:val="toc 9"/>
    <w:basedOn w:val="Normal"/>
    <w:next w:val="Normal"/>
    <w:autoRedefine/>
    <w:uiPriority w:val="39"/>
    <w:unhideWhenUsed/>
    <w:rsid w:val="0047000B"/>
    <w:pPr>
      <w:spacing w:after="100"/>
      <w:ind w:left="1760"/>
    </w:pPr>
    <w:rPr>
      <w:rFonts w:asciiTheme="minorHAnsi" w:hAnsiTheme="minorHAnsi"/>
      <w:sz w:val="22"/>
      <w:lang w:val="sv-SE" w:eastAsia="sv-SE" w:bidi="ar-SA"/>
    </w:rPr>
  </w:style>
  <w:style w:type="paragraph" w:styleId="Kommentarer">
    <w:name w:val="annotation text"/>
    <w:basedOn w:val="Normal"/>
    <w:link w:val="KommentarerChar"/>
    <w:semiHidden/>
    <w:unhideWhenUsed/>
    <w:rsid w:val="0047000B"/>
    <w:pPr>
      <w:spacing w:line="240" w:lineRule="auto"/>
    </w:pPr>
    <w:rPr>
      <w:rFonts w:eastAsia="Times New Roman" w:cs="Times New Roman"/>
      <w:i/>
      <w:sz w:val="22"/>
      <w:szCs w:val="20"/>
      <w:lang w:eastAsia="sv-SE" w:bidi="ar-SA"/>
    </w:rPr>
  </w:style>
  <w:style w:type="character" w:customStyle="1" w:styleId="KommentarerChar">
    <w:name w:val="Kommentarer Char"/>
    <w:basedOn w:val="Standardstycketeckensnitt"/>
    <w:link w:val="Kommentarer"/>
    <w:semiHidden/>
    <w:locked/>
    <w:rsid w:val="0047000B"/>
    <w:rPr>
      <w:rFonts w:ascii="Tahoma" w:eastAsia="Times New Roman" w:hAnsi="Tahoma" w:cs="Times New Roman" w:hint="default"/>
      <w:i/>
      <w:iCs w:val="0"/>
      <w:sz w:val="22"/>
      <w:lang w:eastAsia="sv-SE" w:bidi="ar-SA"/>
    </w:rPr>
  </w:style>
  <w:style w:type="paragraph" w:styleId="Sidhuvud">
    <w:name w:val="header"/>
    <w:basedOn w:val="Normal"/>
    <w:link w:val="SidhuvudChar"/>
    <w:uiPriority w:val="99"/>
    <w:unhideWhenUsed/>
    <w:rsid w:val="0047000B"/>
    <w:pPr>
      <w:tabs>
        <w:tab w:val="center" w:pos="4536"/>
        <w:tab w:val="right" w:pos="9072"/>
      </w:tabs>
      <w:spacing w:line="240" w:lineRule="auto"/>
    </w:pPr>
  </w:style>
  <w:style w:type="character" w:customStyle="1" w:styleId="SidhuvudChar">
    <w:name w:val="Sidhuvud Char"/>
    <w:basedOn w:val="Standardstycketeckensnitt"/>
    <w:link w:val="Sidhuvud"/>
    <w:uiPriority w:val="99"/>
    <w:locked/>
    <w:rsid w:val="0047000B"/>
    <w:rPr>
      <w:rFonts w:ascii="Tahoma" w:hAnsi="Tahoma" w:cs="Tahoma" w:hint="default"/>
      <w:sz w:val="20"/>
    </w:rPr>
  </w:style>
  <w:style w:type="paragraph" w:styleId="Sidfot">
    <w:name w:val="footer"/>
    <w:basedOn w:val="Normal"/>
    <w:link w:val="SidfotChar"/>
    <w:uiPriority w:val="99"/>
    <w:unhideWhenUsed/>
    <w:rsid w:val="0047000B"/>
    <w:pPr>
      <w:tabs>
        <w:tab w:val="center" w:pos="4536"/>
        <w:tab w:val="right" w:pos="9072"/>
      </w:tabs>
      <w:spacing w:line="240" w:lineRule="auto"/>
    </w:pPr>
  </w:style>
  <w:style w:type="character" w:customStyle="1" w:styleId="SidfotChar">
    <w:name w:val="Sidfot Char"/>
    <w:basedOn w:val="Standardstycketeckensnitt"/>
    <w:link w:val="Sidfot"/>
    <w:uiPriority w:val="99"/>
    <w:locked/>
    <w:rsid w:val="0047000B"/>
    <w:rPr>
      <w:rFonts w:ascii="Tahoma" w:hAnsi="Tahoma" w:cs="Tahoma" w:hint="default"/>
      <w:sz w:val="20"/>
    </w:rPr>
  </w:style>
  <w:style w:type="paragraph" w:styleId="Beskrivning">
    <w:name w:val="caption"/>
    <w:basedOn w:val="Normal"/>
    <w:next w:val="Normal"/>
    <w:uiPriority w:val="35"/>
    <w:unhideWhenUsed/>
    <w:qFormat/>
    <w:rsid w:val="0047000B"/>
    <w:pPr>
      <w:spacing w:line="240" w:lineRule="auto"/>
    </w:pPr>
    <w:rPr>
      <w:b/>
      <w:bCs/>
      <w:color w:val="4F81BD" w:themeColor="accent1"/>
      <w:sz w:val="18"/>
      <w:szCs w:val="18"/>
    </w:rPr>
  </w:style>
  <w:style w:type="paragraph" w:styleId="Rubrik">
    <w:name w:val="Title"/>
    <w:basedOn w:val="Normal"/>
    <w:next w:val="Normal"/>
    <w:link w:val="RubrikChar"/>
    <w:uiPriority w:val="10"/>
    <w:qFormat/>
    <w:rsid w:val="004700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locked/>
    <w:rsid w:val="0047000B"/>
    <w:rPr>
      <w:rFonts w:asciiTheme="majorHAnsi" w:eastAsiaTheme="majorEastAsia" w:hAnsiTheme="majorHAnsi" w:cstheme="majorBidi" w:hint="default"/>
      <w:color w:val="17365D" w:themeColor="text2" w:themeShade="BF"/>
      <w:spacing w:val="5"/>
      <w:kern w:val="28"/>
      <w:sz w:val="52"/>
      <w:szCs w:val="52"/>
    </w:rPr>
  </w:style>
  <w:style w:type="paragraph" w:styleId="Underrubrik">
    <w:name w:val="Subtitle"/>
    <w:basedOn w:val="Normal"/>
    <w:next w:val="Normal"/>
    <w:link w:val="UnderrubrikChar"/>
    <w:uiPriority w:val="11"/>
    <w:qFormat/>
    <w:rsid w:val="0047000B"/>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locked/>
    <w:rsid w:val="0047000B"/>
    <w:rPr>
      <w:rFonts w:asciiTheme="majorHAnsi" w:eastAsiaTheme="majorEastAsia" w:hAnsiTheme="majorHAnsi" w:cstheme="majorBidi" w:hint="default"/>
      <w:i/>
      <w:iCs/>
      <w:color w:val="4F81BD" w:themeColor="accent1"/>
      <w:spacing w:val="15"/>
      <w:sz w:val="24"/>
      <w:szCs w:val="24"/>
    </w:rPr>
  </w:style>
  <w:style w:type="paragraph" w:styleId="Dokumentversikt">
    <w:name w:val="Document Map"/>
    <w:basedOn w:val="Normal"/>
    <w:link w:val="DokumentversiktChar"/>
    <w:uiPriority w:val="99"/>
    <w:semiHidden/>
    <w:unhideWhenUsed/>
    <w:rsid w:val="0047000B"/>
    <w:pPr>
      <w:spacing w:line="240" w:lineRule="auto"/>
    </w:pPr>
    <w:rPr>
      <w:rFonts w:cs="Tahoma"/>
      <w:sz w:val="16"/>
      <w:szCs w:val="16"/>
    </w:rPr>
  </w:style>
  <w:style w:type="character" w:customStyle="1" w:styleId="DokumentversiktChar">
    <w:name w:val="Dokumentöversikt Char"/>
    <w:basedOn w:val="Standardstycketeckensnitt"/>
    <w:link w:val="Dokumentversikt"/>
    <w:uiPriority w:val="99"/>
    <w:semiHidden/>
    <w:locked/>
    <w:rsid w:val="0047000B"/>
    <w:rPr>
      <w:rFonts w:ascii="Tahoma" w:hAnsi="Tahoma" w:cs="Tahoma" w:hint="default"/>
      <w:sz w:val="16"/>
      <w:szCs w:val="16"/>
    </w:rPr>
  </w:style>
  <w:style w:type="paragraph" w:styleId="Oformateradtext">
    <w:name w:val="Plain Text"/>
    <w:basedOn w:val="Normal"/>
    <w:link w:val="OformateradtextChar"/>
    <w:uiPriority w:val="99"/>
    <w:semiHidden/>
    <w:unhideWhenUsed/>
    <w:rsid w:val="0047000B"/>
    <w:pPr>
      <w:spacing w:line="240" w:lineRule="auto"/>
    </w:pPr>
    <w:rPr>
      <w:rFonts w:ascii="Consolas" w:eastAsiaTheme="minorHAnsi" w:hAnsi="Consolas"/>
      <w:sz w:val="21"/>
      <w:szCs w:val="21"/>
    </w:rPr>
  </w:style>
  <w:style w:type="character" w:customStyle="1" w:styleId="OformateradtextChar">
    <w:name w:val="Oformaterad text Char"/>
    <w:basedOn w:val="Standardstycketeckensnitt"/>
    <w:link w:val="Oformateradtext"/>
    <w:uiPriority w:val="99"/>
    <w:semiHidden/>
    <w:locked/>
    <w:rsid w:val="0047000B"/>
    <w:rPr>
      <w:rFonts w:ascii="Consolas" w:eastAsiaTheme="minorHAnsi" w:hAnsi="Consolas" w:cs="Consolas" w:hint="default"/>
      <w:sz w:val="21"/>
      <w:szCs w:val="21"/>
    </w:rPr>
  </w:style>
  <w:style w:type="paragraph" w:styleId="Ballongtext">
    <w:name w:val="Balloon Text"/>
    <w:basedOn w:val="Normal"/>
    <w:link w:val="BallongtextChar"/>
    <w:semiHidden/>
    <w:unhideWhenUsed/>
    <w:rsid w:val="0047000B"/>
    <w:pPr>
      <w:spacing w:line="240" w:lineRule="auto"/>
    </w:pPr>
    <w:rPr>
      <w:rFonts w:cs="Tahoma"/>
      <w:sz w:val="16"/>
      <w:szCs w:val="16"/>
    </w:rPr>
  </w:style>
  <w:style w:type="character" w:customStyle="1" w:styleId="BallongtextChar">
    <w:name w:val="Ballongtext Char"/>
    <w:basedOn w:val="Standardstycketeckensnitt"/>
    <w:link w:val="Ballongtext"/>
    <w:semiHidden/>
    <w:locked/>
    <w:rsid w:val="0047000B"/>
    <w:rPr>
      <w:rFonts w:ascii="Tahoma" w:hAnsi="Tahoma" w:cs="Tahoma" w:hint="default"/>
      <w:sz w:val="16"/>
      <w:szCs w:val="16"/>
    </w:rPr>
  </w:style>
  <w:style w:type="paragraph" w:styleId="Ingetavstnd">
    <w:name w:val="No Spacing"/>
    <w:uiPriority w:val="1"/>
    <w:qFormat/>
    <w:rsid w:val="0047000B"/>
    <w:rPr>
      <w:sz w:val="22"/>
      <w:szCs w:val="22"/>
    </w:rPr>
  </w:style>
  <w:style w:type="paragraph" w:styleId="Liststycke">
    <w:name w:val="List Paragraph"/>
    <w:basedOn w:val="Normal"/>
    <w:uiPriority w:val="34"/>
    <w:qFormat/>
    <w:rsid w:val="00D2373B"/>
    <w:pPr>
      <w:ind w:left="720"/>
      <w:contextualSpacing/>
    </w:pPr>
  </w:style>
  <w:style w:type="paragraph" w:styleId="Citat">
    <w:name w:val="Quote"/>
    <w:basedOn w:val="Normal"/>
    <w:next w:val="Normal"/>
    <w:link w:val="CitatChar"/>
    <w:uiPriority w:val="29"/>
    <w:qFormat/>
    <w:rsid w:val="0047000B"/>
    <w:rPr>
      <w:i/>
      <w:iCs/>
      <w:color w:val="000000" w:themeColor="text1"/>
    </w:rPr>
  </w:style>
  <w:style w:type="character" w:customStyle="1" w:styleId="CitatChar">
    <w:name w:val="Citat Char"/>
    <w:basedOn w:val="Standardstycketeckensnitt"/>
    <w:link w:val="Citat"/>
    <w:uiPriority w:val="29"/>
    <w:locked/>
    <w:rsid w:val="0047000B"/>
    <w:rPr>
      <w:i/>
      <w:iCs/>
      <w:color w:val="000000" w:themeColor="text1"/>
    </w:rPr>
  </w:style>
  <w:style w:type="paragraph" w:styleId="Starktcitat">
    <w:name w:val="Intense Quote"/>
    <w:basedOn w:val="Normal"/>
    <w:next w:val="Normal"/>
    <w:link w:val="StarktcitatChar"/>
    <w:uiPriority w:val="30"/>
    <w:qFormat/>
    <w:rsid w:val="0047000B"/>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locked/>
    <w:rsid w:val="0047000B"/>
    <w:rPr>
      <w:b/>
      <w:bCs/>
      <w:i/>
      <w:iCs/>
      <w:color w:val="4F81BD" w:themeColor="accent1"/>
    </w:rPr>
  </w:style>
  <w:style w:type="paragraph" w:styleId="Innehllsfrteckningsrubrik">
    <w:name w:val="TOC Heading"/>
    <w:basedOn w:val="Rubrik1"/>
    <w:next w:val="Normal"/>
    <w:uiPriority w:val="39"/>
    <w:unhideWhenUsed/>
    <w:qFormat/>
    <w:rsid w:val="0047000B"/>
    <w:pPr>
      <w:outlineLvl w:val="9"/>
    </w:pPr>
  </w:style>
  <w:style w:type="paragraph" w:customStyle="1" w:styleId="Punkt">
    <w:name w:val="Punkt"/>
    <w:basedOn w:val="Normal"/>
    <w:rsid w:val="0047000B"/>
    <w:pPr>
      <w:tabs>
        <w:tab w:val="left" w:pos="397"/>
        <w:tab w:val="left" w:pos="720"/>
      </w:tabs>
      <w:overflowPunct w:val="0"/>
      <w:autoSpaceDE w:val="0"/>
      <w:autoSpaceDN w:val="0"/>
      <w:adjustRightInd w:val="0"/>
      <w:spacing w:line="240" w:lineRule="auto"/>
      <w:ind w:left="397" w:hanging="397"/>
    </w:pPr>
    <w:rPr>
      <w:rFonts w:eastAsia="Times New Roman" w:cs="Times New Roman"/>
      <w:sz w:val="24"/>
      <w:szCs w:val="20"/>
      <w:lang w:eastAsia="sv-SE" w:bidi="ar-SA"/>
    </w:rPr>
  </w:style>
  <w:style w:type="paragraph" w:customStyle="1" w:styleId="Viktigt">
    <w:name w:val="Viktigt"/>
    <w:basedOn w:val="Normal"/>
    <w:rsid w:val="0047000B"/>
    <w:pPr>
      <w:spacing w:line="240" w:lineRule="auto"/>
    </w:pPr>
    <w:rPr>
      <w:rFonts w:eastAsia="Times New Roman" w:cs="Times New Roman"/>
      <w:b/>
      <w:sz w:val="22"/>
      <w:szCs w:val="24"/>
      <w:lang w:eastAsia="sv-SE" w:bidi="ar-SA"/>
    </w:rPr>
  </w:style>
  <w:style w:type="paragraph" w:customStyle="1" w:styleId="progsyntax">
    <w:name w:val="prog_syntax"/>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body">
    <w:name w:val="body"/>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referencehead">
    <w:name w:val="reference_head"/>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definehead">
    <w:name w:val="define_head"/>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definetext">
    <w:name w:val="define_text"/>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LISPSAMPLE">
    <w:name w:val="LISPSAMPLE"/>
    <w:basedOn w:val="Oformateradtext"/>
    <w:qFormat/>
    <w:rsid w:val="00492382"/>
    <w:pPr>
      <w:tabs>
        <w:tab w:val="left" w:pos="3402"/>
      </w:tabs>
    </w:pPr>
    <w:rPr>
      <w:rFonts w:ascii="Courier New" w:hAnsi="Courier New" w:cs="Courier New"/>
      <w:sz w:val="18"/>
    </w:rPr>
  </w:style>
  <w:style w:type="paragraph" w:customStyle="1" w:styleId="CNC">
    <w:name w:val="CNC"/>
    <w:basedOn w:val="Normal"/>
    <w:qFormat/>
    <w:rsid w:val="0047000B"/>
    <w:pPr>
      <w:shd w:val="pct10" w:color="auto" w:fill="auto"/>
      <w:spacing w:line="240" w:lineRule="auto"/>
    </w:pPr>
    <w:rPr>
      <w:rFonts w:ascii="Lucida Console" w:hAnsi="Lucida Console"/>
      <w:sz w:val="16"/>
    </w:rPr>
  </w:style>
  <w:style w:type="character" w:styleId="Diskretbetoning">
    <w:name w:val="Subtle Emphasis"/>
    <w:basedOn w:val="Standardstycketeckensnitt"/>
    <w:uiPriority w:val="19"/>
    <w:qFormat/>
    <w:rsid w:val="0047000B"/>
    <w:rPr>
      <w:i/>
      <w:iCs/>
      <w:color w:val="808080" w:themeColor="text1" w:themeTint="7F"/>
    </w:rPr>
  </w:style>
  <w:style w:type="character" w:styleId="Starkbetoning">
    <w:name w:val="Intense Emphasis"/>
    <w:basedOn w:val="Standardstycketeckensnitt"/>
    <w:uiPriority w:val="21"/>
    <w:qFormat/>
    <w:rsid w:val="0047000B"/>
    <w:rPr>
      <w:b/>
      <w:bCs/>
      <w:i/>
      <w:iCs/>
      <w:color w:val="4F81BD" w:themeColor="accent1"/>
    </w:rPr>
  </w:style>
  <w:style w:type="character" w:styleId="Diskretreferens">
    <w:name w:val="Subtle Reference"/>
    <w:basedOn w:val="Standardstycketeckensnitt"/>
    <w:uiPriority w:val="31"/>
    <w:qFormat/>
    <w:rsid w:val="0047000B"/>
    <w:rPr>
      <w:smallCaps/>
      <w:color w:val="C0504D" w:themeColor="accent2"/>
      <w:u w:val="single"/>
    </w:rPr>
  </w:style>
  <w:style w:type="character" w:styleId="Starkreferens">
    <w:name w:val="Intense Reference"/>
    <w:basedOn w:val="Standardstycketeckensnitt"/>
    <w:uiPriority w:val="32"/>
    <w:qFormat/>
    <w:rsid w:val="0047000B"/>
    <w:rPr>
      <w:b/>
      <w:bCs/>
      <w:smallCaps/>
      <w:color w:val="C0504D" w:themeColor="accent2"/>
      <w:spacing w:val="5"/>
      <w:u w:val="single"/>
    </w:rPr>
  </w:style>
  <w:style w:type="character" w:styleId="Bokenstitel">
    <w:name w:val="Book Title"/>
    <w:basedOn w:val="Standardstycketeckensnitt"/>
    <w:uiPriority w:val="33"/>
    <w:qFormat/>
    <w:rsid w:val="0047000B"/>
    <w:rPr>
      <w:b/>
      <w:bCs/>
      <w:smallCaps/>
      <w:spacing w:val="5"/>
    </w:rPr>
  </w:style>
  <w:style w:type="character" w:customStyle="1" w:styleId="courierbold">
    <w:name w:val="courierbold"/>
    <w:basedOn w:val="Standardstycketeckensnitt"/>
    <w:rsid w:val="0047000B"/>
  </w:style>
  <w:style w:type="character" w:customStyle="1" w:styleId="courier">
    <w:name w:val="courier"/>
    <w:basedOn w:val="Standardstycketeckensnitt"/>
    <w:rsid w:val="0047000B"/>
  </w:style>
  <w:style w:type="character" w:customStyle="1" w:styleId="sansbold">
    <w:name w:val="sans_bold"/>
    <w:basedOn w:val="Standardstycketeckensnitt"/>
    <w:rsid w:val="0047000B"/>
  </w:style>
  <w:style w:type="character" w:customStyle="1" w:styleId="sans">
    <w:name w:val="sans"/>
    <w:basedOn w:val="Standardstycketeckensnitt"/>
    <w:rsid w:val="0047000B"/>
  </w:style>
  <w:style w:type="table" w:styleId="Tabellrutnt">
    <w:name w:val="Table Grid"/>
    <w:basedOn w:val="Normaltabell"/>
    <w:uiPriority w:val="39"/>
    <w:rsid w:val="0047000B"/>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sreferens">
    <w:name w:val="annotation reference"/>
    <w:basedOn w:val="Standardstycketeckensnitt"/>
    <w:uiPriority w:val="99"/>
    <w:semiHidden/>
    <w:unhideWhenUsed/>
    <w:rsid w:val="00D37365"/>
    <w:rPr>
      <w:sz w:val="16"/>
      <w:szCs w:val="16"/>
    </w:rPr>
  </w:style>
  <w:style w:type="paragraph" w:styleId="Kommentarsmne">
    <w:name w:val="annotation subject"/>
    <w:basedOn w:val="Kommentarer"/>
    <w:next w:val="Kommentarer"/>
    <w:link w:val="KommentarsmneChar"/>
    <w:uiPriority w:val="99"/>
    <w:semiHidden/>
    <w:unhideWhenUsed/>
    <w:rsid w:val="00D37365"/>
    <w:rPr>
      <w:rFonts w:eastAsiaTheme="minorEastAsia" w:cstheme="minorBidi"/>
      <w:b/>
      <w:bCs/>
      <w:i w:val="0"/>
      <w:sz w:val="20"/>
      <w:lang w:eastAsia="en-US" w:bidi="en-US"/>
    </w:rPr>
  </w:style>
  <w:style w:type="character" w:customStyle="1" w:styleId="KommentarsmneChar">
    <w:name w:val="Kommentarsämne Char"/>
    <w:basedOn w:val="KommentarerChar"/>
    <w:link w:val="Kommentarsmne"/>
    <w:uiPriority w:val="99"/>
    <w:semiHidden/>
    <w:rsid w:val="00D37365"/>
    <w:rPr>
      <w:rFonts w:ascii="Tahoma" w:eastAsia="Times New Roman" w:hAnsi="Tahoma" w:cs="Times New Roman" w:hint="default"/>
      <w:b/>
      <w:bCs/>
      <w:i/>
      <w:iCs w:val="0"/>
      <w:sz w:val="22"/>
      <w:lang w:eastAsia="sv-SE" w:bidi="ar-SA"/>
    </w:rPr>
  </w:style>
  <w:style w:type="paragraph" w:customStyle="1" w:styleId="Function">
    <w:name w:val="Function"/>
    <w:basedOn w:val="Rubrik4"/>
    <w:link w:val="FunctionChar"/>
    <w:rsid w:val="00C619E3"/>
    <w:pPr>
      <w:keepLines w:val="0"/>
      <w:shd w:val="clear" w:color="auto" w:fill="E0E0E0"/>
      <w:spacing w:before="240" w:after="60" w:line="240" w:lineRule="auto"/>
    </w:pPr>
    <w:rPr>
      <w:rFonts w:eastAsia="Times New Roman" w:cs="Times New Roman"/>
      <w:iCs w:val="0"/>
      <w:sz w:val="24"/>
      <w:szCs w:val="32"/>
      <w:lang w:val="sv-SE" w:eastAsia="sv-SE" w:bidi="ar-SA"/>
    </w:rPr>
  </w:style>
  <w:style w:type="character" w:customStyle="1" w:styleId="FunctionChar">
    <w:name w:val="Function Char"/>
    <w:basedOn w:val="Rubrik4Char"/>
    <w:link w:val="Function"/>
    <w:rsid w:val="00C619E3"/>
    <w:rPr>
      <w:rFonts w:ascii="Tahoma" w:eastAsia="Times New Roman" w:hAnsi="Tahoma" w:cs="Times New Roman" w:hint="default"/>
      <w:b/>
      <w:bCs/>
      <w:iCs/>
      <w:sz w:val="24"/>
      <w:szCs w:val="32"/>
      <w:shd w:val="clear" w:color="auto" w:fill="E0E0E0"/>
      <w:lang w:val="sv-SE" w:eastAsia="sv-SE" w:bidi="ar-SA"/>
    </w:rPr>
  </w:style>
  <w:style w:type="paragraph" w:styleId="Normalwebb">
    <w:name w:val="Normal (Web)"/>
    <w:basedOn w:val="Normal"/>
    <w:uiPriority w:val="99"/>
    <w:semiHidden/>
    <w:unhideWhenUsed/>
    <w:rsid w:val="004E3A31"/>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character" w:customStyle="1" w:styleId="apple-converted-space">
    <w:name w:val="apple-converted-space"/>
    <w:basedOn w:val="Standardstycketeckensnitt"/>
    <w:rsid w:val="00747EEA"/>
  </w:style>
  <w:style w:type="character" w:styleId="Nmn">
    <w:name w:val="Mention"/>
    <w:basedOn w:val="Standardstycketeckensnitt"/>
    <w:uiPriority w:val="99"/>
    <w:semiHidden/>
    <w:unhideWhenUsed/>
    <w:rsid w:val="00875997"/>
    <w:rPr>
      <w:color w:val="2B579A"/>
      <w:shd w:val="clear" w:color="auto" w:fill="E6E6E6"/>
    </w:rPr>
  </w:style>
  <w:style w:type="character" w:styleId="Olstomnmnande">
    <w:name w:val="Unresolved Mention"/>
    <w:basedOn w:val="Standardstycketeckensnitt"/>
    <w:uiPriority w:val="99"/>
    <w:semiHidden/>
    <w:unhideWhenUsed/>
    <w:rsid w:val="00C32D3F"/>
    <w:rPr>
      <w:color w:val="808080"/>
      <w:shd w:val="clear" w:color="auto" w:fill="E6E6E6"/>
    </w:rPr>
  </w:style>
  <w:style w:type="character" w:styleId="HTML-skrivmaskin">
    <w:name w:val="HTML Typewriter"/>
    <w:basedOn w:val="Standardstycketeckensnitt"/>
    <w:uiPriority w:val="99"/>
    <w:semiHidden/>
    <w:unhideWhenUsed/>
    <w:rsid w:val="005726A0"/>
    <w:rPr>
      <w:rFonts w:ascii="Courier New" w:eastAsiaTheme="minorHAnsi" w:hAnsi="Courier New" w:cs="Courier New" w:hint="default"/>
      <w:sz w:val="20"/>
      <w:szCs w:val="20"/>
    </w:rPr>
  </w:style>
  <w:style w:type="paragraph" w:styleId="HTML-frformaterad">
    <w:name w:val="HTML Preformatted"/>
    <w:basedOn w:val="Normal"/>
    <w:link w:val="HTML-frformateradChar"/>
    <w:uiPriority w:val="99"/>
    <w:semiHidden/>
    <w:unhideWhenUsed/>
    <w:rsid w:val="00B34711"/>
    <w:pPr>
      <w:spacing w:line="240" w:lineRule="auto"/>
    </w:pPr>
    <w:rPr>
      <w:rFonts w:ascii="Consolas" w:hAnsi="Consolas"/>
      <w:szCs w:val="20"/>
    </w:rPr>
  </w:style>
  <w:style w:type="character" w:customStyle="1" w:styleId="HTML-frformateradChar">
    <w:name w:val="HTML - förformaterad Char"/>
    <w:basedOn w:val="Standardstycketeckensnitt"/>
    <w:link w:val="HTML-frformaterad"/>
    <w:uiPriority w:val="99"/>
    <w:semiHidden/>
    <w:rsid w:val="00B34711"/>
    <w:rPr>
      <w:rFonts w:ascii="Consolas" w:hAnsi="Consolas"/>
    </w:rPr>
  </w:style>
  <w:style w:type="paragraph" w:customStyle="1" w:styleId="Frga">
    <w:name w:val="Fråga"/>
    <w:basedOn w:val="Normal"/>
    <w:next w:val="Answer"/>
    <w:rsid w:val="00CF5753"/>
    <w:pPr>
      <w:keepNext/>
      <w:numPr>
        <w:numId w:val="43"/>
      </w:numPr>
      <w:overflowPunct w:val="0"/>
      <w:autoSpaceDE w:val="0"/>
      <w:autoSpaceDN w:val="0"/>
      <w:adjustRightInd w:val="0"/>
      <w:spacing w:before="120" w:line="240" w:lineRule="auto"/>
      <w:ind w:left="0"/>
      <w:textAlignment w:val="baseline"/>
    </w:pPr>
    <w:rPr>
      <w:rFonts w:eastAsia="Times New Roman" w:cs="Times New Roman"/>
      <w:szCs w:val="20"/>
      <w:lang w:eastAsia="sv-SE" w:bidi="ar-SA"/>
    </w:rPr>
  </w:style>
  <w:style w:type="paragraph" w:customStyle="1" w:styleId="Answer">
    <w:name w:val="Answer"/>
    <w:basedOn w:val="Normal"/>
    <w:next w:val="Normal"/>
    <w:link w:val="AnswerChar"/>
    <w:qFormat/>
    <w:rsid w:val="00CF5753"/>
    <w:pPr>
      <w:spacing w:line="240" w:lineRule="auto"/>
    </w:pPr>
    <w:rPr>
      <w:rFonts w:eastAsia="Times New Roman" w:cs="Times New Roman"/>
      <w:i/>
      <w:szCs w:val="20"/>
      <w:lang w:eastAsia="sv-SE" w:bidi="ar-SA"/>
    </w:rPr>
  </w:style>
  <w:style w:type="character" w:customStyle="1" w:styleId="AnswerChar">
    <w:name w:val="Answer Char"/>
    <w:basedOn w:val="Standardstycketeckensnitt"/>
    <w:link w:val="Answer"/>
    <w:rsid w:val="00CF5753"/>
    <w:rPr>
      <w:rFonts w:ascii="Tahoma" w:eastAsia="Times New Roman" w:hAnsi="Tahoma" w:cs="Times New Roman"/>
      <w:i/>
      <w:lang w:eastAsia="sv-S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864">
      <w:bodyDiv w:val="1"/>
      <w:marLeft w:val="0"/>
      <w:marRight w:val="0"/>
      <w:marTop w:val="0"/>
      <w:marBottom w:val="0"/>
      <w:divBdr>
        <w:top w:val="none" w:sz="0" w:space="0" w:color="auto"/>
        <w:left w:val="none" w:sz="0" w:space="0" w:color="auto"/>
        <w:bottom w:val="none" w:sz="0" w:space="0" w:color="auto"/>
        <w:right w:val="none" w:sz="0" w:space="0" w:color="auto"/>
      </w:divBdr>
    </w:div>
    <w:div w:id="59375812">
      <w:bodyDiv w:val="1"/>
      <w:marLeft w:val="0"/>
      <w:marRight w:val="0"/>
      <w:marTop w:val="0"/>
      <w:marBottom w:val="0"/>
      <w:divBdr>
        <w:top w:val="none" w:sz="0" w:space="0" w:color="auto"/>
        <w:left w:val="none" w:sz="0" w:space="0" w:color="auto"/>
        <w:bottom w:val="none" w:sz="0" w:space="0" w:color="auto"/>
        <w:right w:val="none" w:sz="0" w:space="0" w:color="auto"/>
      </w:divBdr>
    </w:div>
    <w:div w:id="69695945">
      <w:bodyDiv w:val="1"/>
      <w:marLeft w:val="0"/>
      <w:marRight w:val="0"/>
      <w:marTop w:val="0"/>
      <w:marBottom w:val="0"/>
      <w:divBdr>
        <w:top w:val="none" w:sz="0" w:space="0" w:color="auto"/>
        <w:left w:val="none" w:sz="0" w:space="0" w:color="auto"/>
        <w:bottom w:val="none" w:sz="0" w:space="0" w:color="auto"/>
        <w:right w:val="none" w:sz="0" w:space="0" w:color="auto"/>
      </w:divBdr>
    </w:div>
    <w:div w:id="88166804">
      <w:bodyDiv w:val="1"/>
      <w:marLeft w:val="0"/>
      <w:marRight w:val="0"/>
      <w:marTop w:val="0"/>
      <w:marBottom w:val="0"/>
      <w:divBdr>
        <w:top w:val="none" w:sz="0" w:space="0" w:color="auto"/>
        <w:left w:val="none" w:sz="0" w:space="0" w:color="auto"/>
        <w:bottom w:val="none" w:sz="0" w:space="0" w:color="auto"/>
        <w:right w:val="none" w:sz="0" w:space="0" w:color="auto"/>
      </w:divBdr>
    </w:div>
    <w:div w:id="91558938">
      <w:bodyDiv w:val="1"/>
      <w:marLeft w:val="0"/>
      <w:marRight w:val="0"/>
      <w:marTop w:val="0"/>
      <w:marBottom w:val="0"/>
      <w:divBdr>
        <w:top w:val="none" w:sz="0" w:space="0" w:color="auto"/>
        <w:left w:val="none" w:sz="0" w:space="0" w:color="auto"/>
        <w:bottom w:val="none" w:sz="0" w:space="0" w:color="auto"/>
        <w:right w:val="none" w:sz="0" w:space="0" w:color="auto"/>
      </w:divBdr>
      <w:divsChild>
        <w:div w:id="1367683535">
          <w:marLeft w:val="0"/>
          <w:marRight w:val="0"/>
          <w:marTop w:val="0"/>
          <w:marBottom w:val="0"/>
          <w:divBdr>
            <w:top w:val="none" w:sz="0" w:space="0" w:color="auto"/>
            <w:left w:val="none" w:sz="0" w:space="0" w:color="auto"/>
            <w:bottom w:val="none" w:sz="0" w:space="0" w:color="auto"/>
            <w:right w:val="none" w:sz="0" w:space="0" w:color="auto"/>
          </w:divBdr>
        </w:div>
        <w:div w:id="1663924842">
          <w:marLeft w:val="0"/>
          <w:marRight w:val="0"/>
          <w:marTop w:val="0"/>
          <w:marBottom w:val="0"/>
          <w:divBdr>
            <w:top w:val="none" w:sz="0" w:space="0" w:color="auto"/>
            <w:left w:val="none" w:sz="0" w:space="0" w:color="auto"/>
            <w:bottom w:val="none" w:sz="0" w:space="0" w:color="auto"/>
            <w:right w:val="none" w:sz="0" w:space="0" w:color="auto"/>
          </w:divBdr>
        </w:div>
      </w:divsChild>
    </w:div>
    <w:div w:id="112752454">
      <w:bodyDiv w:val="1"/>
      <w:marLeft w:val="0"/>
      <w:marRight w:val="0"/>
      <w:marTop w:val="0"/>
      <w:marBottom w:val="0"/>
      <w:divBdr>
        <w:top w:val="none" w:sz="0" w:space="0" w:color="auto"/>
        <w:left w:val="none" w:sz="0" w:space="0" w:color="auto"/>
        <w:bottom w:val="none" w:sz="0" w:space="0" w:color="auto"/>
        <w:right w:val="none" w:sz="0" w:space="0" w:color="auto"/>
      </w:divBdr>
    </w:div>
    <w:div w:id="169836409">
      <w:bodyDiv w:val="1"/>
      <w:marLeft w:val="0"/>
      <w:marRight w:val="0"/>
      <w:marTop w:val="0"/>
      <w:marBottom w:val="0"/>
      <w:divBdr>
        <w:top w:val="none" w:sz="0" w:space="0" w:color="auto"/>
        <w:left w:val="none" w:sz="0" w:space="0" w:color="auto"/>
        <w:bottom w:val="none" w:sz="0" w:space="0" w:color="auto"/>
        <w:right w:val="none" w:sz="0" w:space="0" w:color="auto"/>
      </w:divBdr>
    </w:div>
    <w:div w:id="191386266">
      <w:bodyDiv w:val="1"/>
      <w:marLeft w:val="0"/>
      <w:marRight w:val="0"/>
      <w:marTop w:val="0"/>
      <w:marBottom w:val="0"/>
      <w:divBdr>
        <w:top w:val="none" w:sz="0" w:space="0" w:color="auto"/>
        <w:left w:val="none" w:sz="0" w:space="0" w:color="auto"/>
        <w:bottom w:val="none" w:sz="0" w:space="0" w:color="auto"/>
        <w:right w:val="none" w:sz="0" w:space="0" w:color="auto"/>
      </w:divBdr>
    </w:div>
    <w:div w:id="217936691">
      <w:bodyDiv w:val="1"/>
      <w:marLeft w:val="0"/>
      <w:marRight w:val="0"/>
      <w:marTop w:val="0"/>
      <w:marBottom w:val="0"/>
      <w:divBdr>
        <w:top w:val="none" w:sz="0" w:space="0" w:color="auto"/>
        <w:left w:val="none" w:sz="0" w:space="0" w:color="auto"/>
        <w:bottom w:val="none" w:sz="0" w:space="0" w:color="auto"/>
        <w:right w:val="none" w:sz="0" w:space="0" w:color="auto"/>
      </w:divBdr>
    </w:div>
    <w:div w:id="237059052">
      <w:bodyDiv w:val="1"/>
      <w:marLeft w:val="0"/>
      <w:marRight w:val="0"/>
      <w:marTop w:val="0"/>
      <w:marBottom w:val="0"/>
      <w:divBdr>
        <w:top w:val="none" w:sz="0" w:space="0" w:color="auto"/>
        <w:left w:val="none" w:sz="0" w:space="0" w:color="auto"/>
        <w:bottom w:val="none" w:sz="0" w:space="0" w:color="auto"/>
        <w:right w:val="none" w:sz="0" w:space="0" w:color="auto"/>
      </w:divBdr>
    </w:div>
    <w:div w:id="239944624">
      <w:bodyDiv w:val="1"/>
      <w:marLeft w:val="0"/>
      <w:marRight w:val="0"/>
      <w:marTop w:val="0"/>
      <w:marBottom w:val="0"/>
      <w:divBdr>
        <w:top w:val="none" w:sz="0" w:space="0" w:color="auto"/>
        <w:left w:val="none" w:sz="0" w:space="0" w:color="auto"/>
        <w:bottom w:val="none" w:sz="0" w:space="0" w:color="auto"/>
        <w:right w:val="none" w:sz="0" w:space="0" w:color="auto"/>
      </w:divBdr>
    </w:div>
    <w:div w:id="260183403">
      <w:bodyDiv w:val="1"/>
      <w:marLeft w:val="0"/>
      <w:marRight w:val="0"/>
      <w:marTop w:val="0"/>
      <w:marBottom w:val="0"/>
      <w:divBdr>
        <w:top w:val="none" w:sz="0" w:space="0" w:color="auto"/>
        <w:left w:val="none" w:sz="0" w:space="0" w:color="auto"/>
        <w:bottom w:val="none" w:sz="0" w:space="0" w:color="auto"/>
        <w:right w:val="none" w:sz="0" w:space="0" w:color="auto"/>
      </w:divBdr>
    </w:div>
    <w:div w:id="312223404">
      <w:bodyDiv w:val="1"/>
      <w:marLeft w:val="0"/>
      <w:marRight w:val="0"/>
      <w:marTop w:val="0"/>
      <w:marBottom w:val="0"/>
      <w:divBdr>
        <w:top w:val="none" w:sz="0" w:space="0" w:color="auto"/>
        <w:left w:val="none" w:sz="0" w:space="0" w:color="auto"/>
        <w:bottom w:val="none" w:sz="0" w:space="0" w:color="auto"/>
        <w:right w:val="none" w:sz="0" w:space="0" w:color="auto"/>
      </w:divBdr>
    </w:div>
    <w:div w:id="321858107">
      <w:bodyDiv w:val="1"/>
      <w:marLeft w:val="0"/>
      <w:marRight w:val="0"/>
      <w:marTop w:val="0"/>
      <w:marBottom w:val="0"/>
      <w:divBdr>
        <w:top w:val="none" w:sz="0" w:space="0" w:color="auto"/>
        <w:left w:val="none" w:sz="0" w:space="0" w:color="auto"/>
        <w:bottom w:val="none" w:sz="0" w:space="0" w:color="auto"/>
        <w:right w:val="none" w:sz="0" w:space="0" w:color="auto"/>
      </w:divBdr>
    </w:div>
    <w:div w:id="349994008">
      <w:bodyDiv w:val="1"/>
      <w:marLeft w:val="0"/>
      <w:marRight w:val="0"/>
      <w:marTop w:val="0"/>
      <w:marBottom w:val="0"/>
      <w:divBdr>
        <w:top w:val="none" w:sz="0" w:space="0" w:color="auto"/>
        <w:left w:val="none" w:sz="0" w:space="0" w:color="auto"/>
        <w:bottom w:val="none" w:sz="0" w:space="0" w:color="auto"/>
        <w:right w:val="none" w:sz="0" w:space="0" w:color="auto"/>
      </w:divBdr>
    </w:div>
    <w:div w:id="360323927">
      <w:bodyDiv w:val="1"/>
      <w:marLeft w:val="0"/>
      <w:marRight w:val="0"/>
      <w:marTop w:val="0"/>
      <w:marBottom w:val="0"/>
      <w:divBdr>
        <w:top w:val="none" w:sz="0" w:space="0" w:color="auto"/>
        <w:left w:val="none" w:sz="0" w:space="0" w:color="auto"/>
        <w:bottom w:val="none" w:sz="0" w:space="0" w:color="auto"/>
        <w:right w:val="none" w:sz="0" w:space="0" w:color="auto"/>
      </w:divBdr>
    </w:div>
    <w:div w:id="360471216">
      <w:bodyDiv w:val="1"/>
      <w:marLeft w:val="0"/>
      <w:marRight w:val="0"/>
      <w:marTop w:val="0"/>
      <w:marBottom w:val="0"/>
      <w:divBdr>
        <w:top w:val="none" w:sz="0" w:space="0" w:color="auto"/>
        <w:left w:val="none" w:sz="0" w:space="0" w:color="auto"/>
        <w:bottom w:val="none" w:sz="0" w:space="0" w:color="auto"/>
        <w:right w:val="none" w:sz="0" w:space="0" w:color="auto"/>
      </w:divBdr>
    </w:div>
    <w:div w:id="439955259">
      <w:bodyDiv w:val="1"/>
      <w:marLeft w:val="0"/>
      <w:marRight w:val="0"/>
      <w:marTop w:val="0"/>
      <w:marBottom w:val="0"/>
      <w:divBdr>
        <w:top w:val="none" w:sz="0" w:space="0" w:color="auto"/>
        <w:left w:val="none" w:sz="0" w:space="0" w:color="auto"/>
        <w:bottom w:val="none" w:sz="0" w:space="0" w:color="auto"/>
        <w:right w:val="none" w:sz="0" w:space="0" w:color="auto"/>
      </w:divBdr>
    </w:div>
    <w:div w:id="484249241">
      <w:bodyDiv w:val="1"/>
      <w:marLeft w:val="0"/>
      <w:marRight w:val="0"/>
      <w:marTop w:val="0"/>
      <w:marBottom w:val="0"/>
      <w:divBdr>
        <w:top w:val="none" w:sz="0" w:space="0" w:color="auto"/>
        <w:left w:val="none" w:sz="0" w:space="0" w:color="auto"/>
        <w:bottom w:val="none" w:sz="0" w:space="0" w:color="auto"/>
        <w:right w:val="none" w:sz="0" w:space="0" w:color="auto"/>
      </w:divBdr>
    </w:div>
    <w:div w:id="515273112">
      <w:bodyDiv w:val="1"/>
      <w:marLeft w:val="0"/>
      <w:marRight w:val="0"/>
      <w:marTop w:val="0"/>
      <w:marBottom w:val="0"/>
      <w:divBdr>
        <w:top w:val="none" w:sz="0" w:space="0" w:color="auto"/>
        <w:left w:val="none" w:sz="0" w:space="0" w:color="auto"/>
        <w:bottom w:val="none" w:sz="0" w:space="0" w:color="auto"/>
        <w:right w:val="none" w:sz="0" w:space="0" w:color="auto"/>
      </w:divBdr>
    </w:div>
    <w:div w:id="559904643">
      <w:bodyDiv w:val="1"/>
      <w:marLeft w:val="0"/>
      <w:marRight w:val="0"/>
      <w:marTop w:val="0"/>
      <w:marBottom w:val="0"/>
      <w:divBdr>
        <w:top w:val="none" w:sz="0" w:space="0" w:color="auto"/>
        <w:left w:val="none" w:sz="0" w:space="0" w:color="auto"/>
        <w:bottom w:val="none" w:sz="0" w:space="0" w:color="auto"/>
        <w:right w:val="none" w:sz="0" w:space="0" w:color="auto"/>
      </w:divBdr>
    </w:div>
    <w:div w:id="567152929">
      <w:bodyDiv w:val="1"/>
      <w:marLeft w:val="0"/>
      <w:marRight w:val="0"/>
      <w:marTop w:val="0"/>
      <w:marBottom w:val="0"/>
      <w:divBdr>
        <w:top w:val="none" w:sz="0" w:space="0" w:color="auto"/>
        <w:left w:val="none" w:sz="0" w:space="0" w:color="auto"/>
        <w:bottom w:val="none" w:sz="0" w:space="0" w:color="auto"/>
        <w:right w:val="none" w:sz="0" w:space="0" w:color="auto"/>
      </w:divBdr>
    </w:div>
    <w:div w:id="581646177">
      <w:bodyDiv w:val="1"/>
      <w:marLeft w:val="0"/>
      <w:marRight w:val="0"/>
      <w:marTop w:val="0"/>
      <w:marBottom w:val="0"/>
      <w:divBdr>
        <w:top w:val="none" w:sz="0" w:space="0" w:color="auto"/>
        <w:left w:val="none" w:sz="0" w:space="0" w:color="auto"/>
        <w:bottom w:val="none" w:sz="0" w:space="0" w:color="auto"/>
        <w:right w:val="none" w:sz="0" w:space="0" w:color="auto"/>
      </w:divBdr>
    </w:div>
    <w:div w:id="635909997">
      <w:bodyDiv w:val="1"/>
      <w:marLeft w:val="0"/>
      <w:marRight w:val="0"/>
      <w:marTop w:val="0"/>
      <w:marBottom w:val="0"/>
      <w:divBdr>
        <w:top w:val="none" w:sz="0" w:space="0" w:color="auto"/>
        <w:left w:val="none" w:sz="0" w:space="0" w:color="auto"/>
        <w:bottom w:val="none" w:sz="0" w:space="0" w:color="auto"/>
        <w:right w:val="none" w:sz="0" w:space="0" w:color="auto"/>
      </w:divBdr>
    </w:div>
    <w:div w:id="651327974">
      <w:bodyDiv w:val="1"/>
      <w:marLeft w:val="0"/>
      <w:marRight w:val="0"/>
      <w:marTop w:val="0"/>
      <w:marBottom w:val="0"/>
      <w:divBdr>
        <w:top w:val="none" w:sz="0" w:space="0" w:color="auto"/>
        <w:left w:val="none" w:sz="0" w:space="0" w:color="auto"/>
        <w:bottom w:val="none" w:sz="0" w:space="0" w:color="auto"/>
        <w:right w:val="none" w:sz="0" w:space="0" w:color="auto"/>
      </w:divBdr>
    </w:div>
    <w:div w:id="659888717">
      <w:bodyDiv w:val="1"/>
      <w:marLeft w:val="0"/>
      <w:marRight w:val="0"/>
      <w:marTop w:val="0"/>
      <w:marBottom w:val="0"/>
      <w:divBdr>
        <w:top w:val="none" w:sz="0" w:space="0" w:color="auto"/>
        <w:left w:val="none" w:sz="0" w:space="0" w:color="auto"/>
        <w:bottom w:val="none" w:sz="0" w:space="0" w:color="auto"/>
        <w:right w:val="none" w:sz="0" w:space="0" w:color="auto"/>
      </w:divBdr>
    </w:div>
    <w:div w:id="664355734">
      <w:bodyDiv w:val="1"/>
      <w:marLeft w:val="0"/>
      <w:marRight w:val="0"/>
      <w:marTop w:val="0"/>
      <w:marBottom w:val="0"/>
      <w:divBdr>
        <w:top w:val="none" w:sz="0" w:space="0" w:color="auto"/>
        <w:left w:val="none" w:sz="0" w:space="0" w:color="auto"/>
        <w:bottom w:val="none" w:sz="0" w:space="0" w:color="auto"/>
        <w:right w:val="none" w:sz="0" w:space="0" w:color="auto"/>
      </w:divBdr>
    </w:div>
    <w:div w:id="687828361">
      <w:bodyDiv w:val="1"/>
      <w:marLeft w:val="0"/>
      <w:marRight w:val="0"/>
      <w:marTop w:val="0"/>
      <w:marBottom w:val="0"/>
      <w:divBdr>
        <w:top w:val="none" w:sz="0" w:space="0" w:color="auto"/>
        <w:left w:val="none" w:sz="0" w:space="0" w:color="auto"/>
        <w:bottom w:val="none" w:sz="0" w:space="0" w:color="auto"/>
        <w:right w:val="none" w:sz="0" w:space="0" w:color="auto"/>
      </w:divBdr>
    </w:div>
    <w:div w:id="821043191">
      <w:bodyDiv w:val="1"/>
      <w:marLeft w:val="0"/>
      <w:marRight w:val="0"/>
      <w:marTop w:val="0"/>
      <w:marBottom w:val="0"/>
      <w:divBdr>
        <w:top w:val="none" w:sz="0" w:space="0" w:color="auto"/>
        <w:left w:val="none" w:sz="0" w:space="0" w:color="auto"/>
        <w:bottom w:val="none" w:sz="0" w:space="0" w:color="auto"/>
        <w:right w:val="none" w:sz="0" w:space="0" w:color="auto"/>
      </w:divBdr>
    </w:div>
    <w:div w:id="849221289">
      <w:bodyDiv w:val="1"/>
      <w:marLeft w:val="0"/>
      <w:marRight w:val="0"/>
      <w:marTop w:val="0"/>
      <w:marBottom w:val="0"/>
      <w:divBdr>
        <w:top w:val="none" w:sz="0" w:space="0" w:color="auto"/>
        <w:left w:val="none" w:sz="0" w:space="0" w:color="auto"/>
        <w:bottom w:val="none" w:sz="0" w:space="0" w:color="auto"/>
        <w:right w:val="none" w:sz="0" w:space="0" w:color="auto"/>
      </w:divBdr>
    </w:div>
    <w:div w:id="868225532">
      <w:bodyDiv w:val="1"/>
      <w:marLeft w:val="0"/>
      <w:marRight w:val="0"/>
      <w:marTop w:val="0"/>
      <w:marBottom w:val="0"/>
      <w:divBdr>
        <w:top w:val="none" w:sz="0" w:space="0" w:color="auto"/>
        <w:left w:val="none" w:sz="0" w:space="0" w:color="auto"/>
        <w:bottom w:val="none" w:sz="0" w:space="0" w:color="auto"/>
        <w:right w:val="none" w:sz="0" w:space="0" w:color="auto"/>
      </w:divBdr>
    </w:div>
    <w:div w:id="999846364">
      <w:bodyDiv w:val="1"/>
      <w:marLeft w:val="0"/>
      <w:marRight w:val="0"/>
      <w:marTop w:val="0"/>
      <w:marBottom w:val="0"/>
      <w:divBdr>
        <w:top w:val="none" w:sz="0" w:space="0" w:color="auto"/>
        <w:left w:val="none" w:sz="0" w:space="0" w:color="auto"/>
        <w:bottom w:val="none" w:sz="0" w:space="0" w:color="auto"/>
        <w:right w:val="none" w:sz="0" w:space="0" w:color="auto"/>
      </w:divBdr>
    </w:div>
    <w:div w:id="1032414771">
      <w:bodyDiv w:val="1"/>
      <w:marLeft w:val="0"/>
      <w:marRight w:val="0"/>
      <w:marTop w:val="0"/>
      <w:marBottom w:val="0"/>
      <w:divBdr>
        <w:top w:val="none" w:sz="0" w:space="0" w:color="auto"/>
        <w:left w:val="none" w:sz="0" w:space="0" w:color="auto"/>
        <w:bottom w:val="none" w:sz="0" w:space="0" w:color="auto"/>
        <w:right w:val="none" w:sz="0" w:space="0" w:color="auto"/>
      </w:divBdr>
    </w:div>
    <w:div w:id="1035303664">
      <w:bodyDiv w:val="1"/>
      <w:marLeft w:val="0"/>
      <w:marRight w:val="0"/>
      <w:marTop w:val="0"/>
      <w:marBottom w:val="0"/>
      <w:divBdr>
        <w:top w:val="none" w:sz="0" w:space="0" w:color="auto"/>
        <w:left w:val="none" w:sz="0" w:space="0" w:color="auto"/>
        <w:bottom w:val="none" w:sz="0" w:space="0" w:color="auto"/>
        <w:right w:val="none" w:sz="0" w:space="0" w:color="auto"/>
      </w:divBdr>
    </w:div>
    <w:div w:id="1042947496">
      <w:bodyDiv w:val="1"/>
      <w:marLeft w:val="0"/>
      <w:marRight w:val="0"/>
      <w:marTop w:val="0"/>
      <w:marBottom w:val="0"/>
      <w:divBdr>
        <w:top w:val="none" w:sz="0" w:space="0" w:color="auto"/>
        <w:left w:val="none" w:sz="0" w:space="0" w:color="auto"/>
        <w:bottom w:val="none" w:sz="0" w:space="0" w:color="auto"/>
        <w:right w:val="none" w:sz="0" w:space="0" w:color="auto"/>
      </w:divBdr>
    </w:div>
    <w:div w:id="1049761063">
      <w:bodyDiv w:val="1"/>
      <w:marLeft w:val="0"/>
      <w:marRight w:val="0"/>
      <w:marTop w:val="0"/>
      <w:marBottom w:val="0"/>
      <w:divBdr>
        <w:top w:val="none" w:sz="0" w:space="0" w:color="auto"/>
        <w:left w:val="none" w:sz="0" w:space="0" w:color="auto"/>
        <w:bottom w:val="none" w:sz="0" w:space="0" w:color="auto"/>
        <w:right w:val="none" w:sz="0" w:space="0" w:color="auto"/>
      </w:divBdr>
    </w:div>
    <w:div w:id="1053240451">
      <w:bodyDiv w:val="1"/>
      <w:marLeft w:val="0"/>
      <w:marRight w:val="0"/>
      <w:marTop w:val="0"/>
      <w:marBottom w:val="0"/>
      <w:divBdr>
        <w:top w:val="none" w:sz="0" w:space="0" w:color="auto"/>
        <w:left w:val="none" w:sz="0" w:space="0" w:color="auto"/>
        <w:bottom w:val="none" w:sz="0" w:space="0" w:color="auto"/>
        <w:right w:val="none" w:sz="0" w:space="0" w:color="auto"/>
      </w:divBdr>
    </w:div>
    <w:div w:id="1078864713">
      <w:bodyDiv w:val="1"/>
      <w:marLeft w:val="0"/>
      <w:marRight w:val="0"/>
      <w:marTop w:val="0"/>
      <w:marBottom w:val="0"/>
      <w:divBdr>
        <w:top w:val="none" w:sz="0" w:space="0" w:color="auto"/>
        <w:left w:val="none" w:sz="0" w:space="0" w:color="auto"/>
        <w:bottom w:val="none" w:sz="0" w:space="0" w:color="auto"/>
        <w:right w:val="none" w:sz="0" w:space="0" w:color="auto"/>
      </w:divBdr>
    </w:div>
    <w:div w:id="1273437790">
      <w:bodyDiv w:val="1"/>
      <w:marLeft w:val="0"/>
      <w:marRight w:val="0"/>
      <w:marTop w:val="0"/>
      <w:marBottom w:val="0"/>
      <w:divBdr>
        <w:top w:val="none" w:sz="0" w:space="0" w:color="auto"/>
        <w:left w:val="none" w:sz="0" w:space="0" w:color="auto"/>
        <w:bottom w:val="none" w:sz="0" w:space="0" w:color="auto"/>
        <w:right w:val="none" w:sz="0" w:space="0" w:color="auto"/>
      </w:divBdr>
    </w:div>
    <w:div w:id="1293097771">
      <w:bodyDiv w:val="1"/>
      <w:marLeft w:val="0"/>
      <w:marRight w:val="0"/>
      <w:marTop w:val="0"/>
      <w:marBottom w:val="0"/>
      <w:divBdr>
        <w:top w:val="none" w:sz="0" w:space="0" w:color="auto"/>
        <w:left w:val="none" w:sz="0" w:space="0" w:color="auto"/>
        <w:bottom w:val="none" w:sz="0" w:space="0" w:color="auto"/>
        <w:right w:val="none" w:sz="0" w:space="0" w:color="auto"/>
      </w:divBdr>
    </w:div>
    <w:div w:id="1324049882">
      <w:bodyDiv w:val="1"/>
      <w:marLeft w:val="0"/>
      <w:marRight w:val="0"/>
      <w:marTop w:val="0"/>
      <w:marBottom w:val="0"/>
      <w:divBdr>
        <w:top w:val="none" w:sz="0" w:space="0" w:color="auto"/>
        <w:left w:val="none" w:sz="0" w:space="0" w:color="auto"/>
        <w:bottom w:val="none" w:sz="0" w:space="0" w:color="auto"/>
        <w:right w:val="none" w:sz="0" w:space="0" w:color="auto"/>
      </w:divBdr>
    </w:div>
    <w:div w:id="1340230171">
      <w:bodyDiv w:val="1"/>
      <w:marLeft w:val="0"/>
      <w:marRight w:val="0"/>
      <w:marTop w:val="0"/>
      <w:marBottom w:val="0"/>
      <w:divBdr>
        <w:top w:val="none" w:sz="0" w:space="0" w:color="auto"/>
        <w:left w:val="none" w:sz="0" w:space="0" w:color="auto"/>
        <w:bottom w:val="none" w:sz="0" w:space="0" w:color="auto"/>
        <w:right w:val="none" w:sz="0" w:space="0" w:color="auto"/>
      </w:divBdr>
    </w:div>
    <w:div w:id="1342852146">
      <w:bodyDiv w:val="1"/>
      <w:marLeft w:val="0"/>
      <w:marRight w:val="0"/>
      <w:marTop w:val="0"/>
      <w:marBottom w:val="0"/>
      <w:divBdr>
        <w:top w:val="none" w:sz="0" w:space="0" w:color="auto"/>
        <w:left w:val="none" w:sz="0" w:space="0" w:color="auto"/>
        <w:bottom w:val="none" w:sz="0" w:space="0" w:color="auto"/>
        <w:right w:val="none" w:sz="0" w:space="0" w:color="auto"/>
      </w:divBdr>
    </w:div>
    <w:div w:id="1386566998">
      <w:bodyDiv w:val="1"/>
      <w:marLeft w:val="0"/>
      <w:marRight w:val="0"/>
      <w:marTop w:val="0"/>
      <w:marBottom w:val="0"/>
      <w:divBdr>
        <w:top w:val="none" w:sz="0" w:space="0" w:color="auto"/>
        <w:left w:val="none" w:sz="0" w:space="0" w:color="auto"/>
        <w:bottom w:val="none" w:sz="0" w:space="0" w:color="auto"/>
        <w:right w:val="none" w:sz="0" w:space="0" w:color="auto"/>
      </w:divBdr>
    </w:div>
    <w:div w:id="1441335701">
      <w:bodyDiv w:val="1"/>
      <w:marLeft w:val="0"/>
      <w:marRight w:val="0"/>
      <w:marTop w:val="0"/>
      <w:marBottom w:val="0"/>
      <w:divBdr>
        <w:top w:val="none" w:sz="0" w:space="0" w:color="auto"/>
        <w:left w:val="none" w:sz="0" w:space="0" w:color="auto"/>
        <w:bottom w:val="none" w:sz="0" w:space="0" w:color="auto"/>
        <w:right w:val="none" w:sz="0" w:space="0" w:color="auto"/>
      </w:divBdr>
    </w:div>
    <w:div w:id="1463964460">
      <w:bodyDiv w:val="1"/>
      <w:marLeft w:val="0"/>
      <w:marRight w:val="0"/>
      <w:marTop w:val="0"/>
      <w:marBottom w:val="0"/>
      <w:divBdr>
        <w:top w:val="none" w:sz="0" w:space="0" w:color="auto"/>
        <w:left w:val="none" w:sz="0" w:space="0" w:color="auto"/>
        <w:bottom w:val="none" w:sz="0" w:space="0" w:color="auto"/>
        <w:right w:val="none" w:sz="0" w:space="0" w:color="auto"/>
      </w:divBdr>
    </w:div>
    <w:div w:id="1475103750">
      <w:bodyDiv w:val="1"/>
      <w:marLeft w:val="0"/>
      <w:marRight w:val="0"/>
      <w:marTop w:val="0"/>
      <w:marBottom w:val="0"/>
      <w:divBdr>
        <w:top w:val="none" w:sz="0" w:space="0" w:color="auto"/>
        <w:left w:val="none" w:sz="0" w:space="0" w:color="auto"/>
        <w:bottom w:val="none" w:sz="0" w:space="0" w:color="auto"/>
        <w:right w:val="none" w:sz="0" w:space="0" w:color="auto"/>
      </w:divBdr>
    </w:div>
    <w:div w:id="1522163941">
      <w:bodyDiv w:val="1"/>
      <w:marLeft w:val="0"/>
      <w:marRight w:val="0"/>
      <w:marTop w:val="0"/>
      <w:marBottom w:val="0"/>
      <w:divBdr>
        <w:top w:val="none" w:sz="0" w:space="0" w:color="auto"/>
        <w:left w:val="none" w:sz="0" w:space="0" w:color="auto"/>
        <w:bottom w:val="none" w:sz="0" w:space="0" w:color="auto"/>
        <w:right w:val="none" w:sz="0" w:space="0" w:color="auto"/>
      </w:divBdr>
    </w:div>
    <w:div w:id="1542287051">
      <w:bodyDiv w:val="1"/>
      <w:marLeft w:val="0"/>
      <w:marRight w:val="0"/>
      <w:marTop w:val="0"/>
      <w:marBottom w:val="0"/>
      <w:divBdr>
        <w:top w:val="none" w:sz="0" w:space="0" w:color="auto"/>
        <w:left w:val="none" w:sz="0" w:space="0" w:color="auto"/>
        <w:bottom w:val="none" w:sz="0" w:space="0" w:color="auto"/>
        <w:right w:val="none" w:sz="0" w:space="0" w:color="auto"/>
      </w:divBdr>
    </w:div>
    <w:div w:id="1554846930">
      <w:bodyDiv w:val="1"/>
      <w:marLeft w:val="0"/>
      <w:marRight w:val="0"/>
      <w:marTop w:val="0"/>
      <w:marBottom w:val="0"/>
      <w:divBdr>
        <w:top w:val="none" w:sz="0" w:space="0" w:color="auto"/>
        <w:left w:val="none" w:sz="0" w:space="0" w:color="auto"/>
        <w:bottom w:val="none" w:sz="0" w:space="0" w:color="auto"/>
        <w:right w:val="none" w:sz="0" w:space="0" w:color="auto"/>
      </w:divBdr>
    </w:div>
    <w:div w:id="1587036919">
      <w:bodyDiv w:val="1"/>
      <w:marLeft w:val="0"/>
      <w:marRight w:val="0"/>
      <w:marTop w:val="0"/>
      <w:marBottom w:val="0"/>
      <w:divBdr>
        <w:top w:val="none" w:sz="0" w:space="0" w:color="auto"/>
        <w:left w:val="none" w:sz="0" w:space="0" w:color="auto"/>
        <w:bottom w:val="none" w:sz="0" w:space="0" w:color="auto"/>
        <w:right w:val="none" w:sz="0" w:space="0" w:color="auto"/>
      </w:divBdr>
    </w:div>
    <w:div w:id="1630864758">
      <w:bodyDiv w:val="1"/>
      <w:marLeft w:val="0"/>
      <w:marRight w:val="0"/>
      <w:marTop w:val="0"/>
      <w:marBottom w:val="0"/>
      <w:divBdr>
        <w:top w:val="none" w:sz="0" w:space="0" w:color="auto"/>
        <w:left w:val="none" w:sz="0" w:space="0" w:color="auto"/>
        <w:bottom w:val="none" w:sz="0" w:space="0" w:color="auto"/>
        <w:right w:val="none" w:sz="0" w:space="0" w:color="auto"/>
      </w:divBdr>
    </w:div>
    <w:div w:id="1708875550">
      <w:bodyDiv w:val="1"/>
      <w:marLeft w:val="0"/>
      <w:marRight w:val="0"/>
      <w:marTop w:val="0"/>
      <w:marBottom w:val="0"/>
      <w:divBdr>
        <w:top w:val="none" w:sz="0" w:space="0" w:color="auto"/>
        <w:left w:val="none" w:sz="0" w:space="0" w:color="auto"/>
        <w:bottom w:val="none" w:sz="0" w:space="0" w:color="auto"/>
        <w:right w:val="none" w:sz="0" w:space="0" w:color="auto"/>
      </w:divBdr>
    </w:div>
    <w:div w:id="1758482268">
      <w:bodyDiv w:val="1"/>
      <w:marLeft w:val="0"/>
      <w:marRight w:val="0"/>
      <w:marTop w:val="0"/>
      <w:marBottom w:val="0"/>
      <w:divBdr>
        <w:top w:val="none" w:sz="0" w:space="0" w:color="auto"/>
        <w:left w:val="none" w:sz="0" w:space="0" w:color="auto"/>
        <w:bottom w:val="none" w:sz="0" w:space="0" w:color="auto"/>
        <w:right w:val="none" w:sz="0" w:space="0" w:color="auto"/>
      </w:divBdr>
    </w:div>
    <w:div w:id="1772042821">
      <w:bodyDiv w:val="1"/>
      <w:marLeft w:val="0"/>
      <w:marRight w:val="0"/>
      <w:marTop w:val="0"/>
      <w:marBottom w:val="0"/>
      <w:divBdr>
        <w:top w:val="none" w:sz="0" w:space="0" w:color="auto"/>
        <w:left w:val="none" w:sz="0" w:space="0" w:color="auto"/>
        <w:bottom w:val="none" w:sz="0" w:space="0" w:color="auto"/>
        <w:right w:val="none" w:sz="0" w:space="0" w:color="auto"/>
      </w:divBdr>
    </w:div>
    <w:div w:id="1802961180">
      <w:bodyDiv w:val="1"/>
      <w:marLeft w:val="0"/>
      <w:marRight w:val="0"/>
      <w:marTop w:val="0"/>
      <w:marBottom w:val="0"/>
      <w:divBdr>
        <w:top w:val="none" w:sz="0" w:space="0" w:color="auto"/>
        <w:left w:val="none" w:sz="0" w:space="0" w:color="auto"/>
        <w:bottom w:val="none" w:sz="0" w:space="0" w:color="auto"/>
        <w:right w:val="none" w:sz="0" w:space="0" w:color="auto"/>
      </w:divBdr>
    </w:div>
    <w:div w:id="1822114877">
      <w:bodyDiv w:val="1"/>
      <w:marLeft w:val="0"/>
      <w:marRight w:val="0"/>
      <w:marTop w:val="0"/>
      <w:marBottom w:val="0"/>
      <w:divBdr>
        <w:top w:val="none" w:sz="0" w:space="0" w:color="auto"/>
        <w:left w:val="none" w:sz="0" w:space="0" w:color="auto"/>
        <w:bottom w:val="none" w:sz="0" w:space="0" w:color="auto"/>
        <w:right w:val="none" w:sz="0" w:space="0" w:color="auto"/>
      </w:divBdr>
    </w:div>
    <w:div w:id="1842163900">
      <w:bodyDiv w:val="1"/>
      <w:marLeft w:val="0"/>
      <w:marRight w:val="0"/>
      <w:marTop w:val="0"/>
      <w:marBottom w:val="0"/>
      <w:divBdr>
        <w:top w:val="none" w:sz="0" w:space="0" w:color="auto"/>
        <w:left w:val="none" w:sz="0" w:space="0" w:color="auto"/>
        <w:bottom w:val="none" w:sz="0" w:space="0" w:color="auto"/>
        <w:right w:val="none" w:sz="0" w:space="0" w:color="auto"/>
      </w:divBdr>
    </w:div>
    <w:div w:id="1873806661">
      <w:bodyDiv w:val="1"/>
      <w:marLeft w:val="0"/>
      <w:marRight w:val="0"/>
      <w:marTop w:val="0"/>
      <w:marBottom w:val="0"/>
      <w:divBdr>
        <w:top w:val="none" w:sz="0" w:space="0" w:color="auto"/>
        <w:left w:val="none" w:sz="0" w:space="0" w:color="auto"/>
        <w:bottom w:val="none" w:sz="0" w:space="0" w:color="auto"/>
        <w:right w:val="none" w:sz="0" w:space="0" w:color="auto"/>
      </w:divBdr>
    </w:div>
    <w:div w:id="1926496982">
      <w:bodyDiv w:val="1"/>
      <w:marLeft w:val="0"/>
      <w:marRight w:val="0"/>
      <w:marTop w:val="0"/>
      <w:marBottom w:val="0"/>
      <w:divBdr>
        <w:top w:val="none" w:sz="0" w:space="0" w:color="auto"/>
        <w:left w:val="none" w:sz="0" w:space="0" w:color="auto"/>
        <w:bottom w:val="none" w:sz="0" w:space="0" w:color="auto"/>
        <w:right w:val="none" w:sz="0" w:space="0" w:color="auto"/>
      </w:divBdr>
    </w:div>
    <w:div w:id="1927032347">
      <w:bodyDiv w:val="1"/>
      <w:marLeft w:val="0"/>
      <w:marRight w:val="0"/>
      <w:marTop w:val="0"/>
      <w:marBottom w:val="0"/>
      <w:divBdr>
        <w:top w:val="none" w:sz="0" w:space="0" w:color="auto"/>
        <w:left w:val="none" w:sz="0" w:space="0" w:color="auto"/>
        <w:bottom w:val="none" w:sz="0" w:space="0" w:color="auto"/>
        <w:right w:val="none" w:sz="0" w:space="0" w:color="auto"/>
      </w:divBdr>
    </w:div>
    <w:div w:id="1948849357">
      <w:bodyDiv w:val="1"/>
      <w:marLeft w:val="0"/>
      <w:marRight w:val="0"/>
      <w:marTop w:val="0"/>
      <w:marBottom w:val="0"/>
      <w:divBdr>
        <w:top w:val="none" w:sz="0" w:space="0" w:color="auto"/>
        <w:left w:val="none" w:sz="0" w:space="0" w:color="auto"/>
        <w:bottom w:val="none" w:sz="0" w:space="0" w:color="auto"/>
        <w:right w:val="none" w:sz="0" w:space="0" w:color="auto"/>
      </w:divBdr>
    </w:div>
    <w:div w:id="2097092090">
      <w:bodyDiv w:val="1"/>
      <w:marLeft w:val="0"/>
      <w:marRight w:val="0"/>
      <w:marTop w:val="0"/>
      <w:marBottom w:val="0"/>
      <w:divBdr>
        <w:top w:val="none" w:sz="0" w:space="0" w:color="auto"/>
        <w:left w:val="none" w:sz="0" w:space="0" w:color="auto"/>
        <w:bottom w:val="none" w:sz="0" w:space="0" w:color="auto"/>
        <w:right w:val="none" w:sz="0" w:space="0" w:color="auto"/>
      </w:divBdr>
    </w:div>
    <w:div w:id="211243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hyperlink" Target="https://www.screencast.com/t/bUawqa7j1bO" TargetMode="External"/><Relationship Id="rId16" Type="http://schemas.openxmlformats.org/officeDocument/2006/relationships/image" Target="media/image9.png"/><Relationship Id="rId107" Type="http://schemas.openxmlformats.org/officeDocument/2006/relationships/hyperlink" Target="https://www.screencast.com/t/czs5yNh7"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hyperlink" Target="file:///\\MYTEMP" TargetMode="External"/><Relationship Id="rId64" Type="http://schemas.openxmlformats.org/officeDocument/2006/relationships/image" Target="media/image52.png"/><Relationship Id="rId69" Type="http://schemas.openxmlformats.org/officeDocument/2006/relationships/image" Target="media/image56.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7.png"/><Relationship Id="rId103" Type="http://schemas.openxmlformats.org/officeDocument/2006/relationships/image" Target="media/image89.png"/><Relationship Id="rId108" Type="http://schemas.openxmlformats.org/officeDocument/2006/relationships/image" Target="media/image93.png"/><Relationship Id="rId124" Type="http://schemas.openxmlformats.org/officeDocument/2006/relationships/image" Target="media/image108.png"/><Relationship Id="rId129" Type="http://schemas.openxmlformats.org/officeDocument/2006/relationships/footer" Target="footer1.xml"/><Relationship Id="rId54" Type="http://schemas.openxmlformats.org/officeDocument/2006/relationships/image" Target="media/image43.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www.wiley.com/legacy/compbooks/graham/html4ed/appe/iso639.html" TargetMode="External"/><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7.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4.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0.png"/><Relationship Id="rId120" Type="http://schemas.openxmlformats.org/officeDocument/2006/relationships/image" Target="media/image104.png"/><Relationship Id="rId125"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www.google.se" TargetMode="External"/><Relationship Id="rId87" Type="http://schemas.openxmlformats.org/officeDocument/2006/relationships/image" Target="media/image74.png"/><Relationship Id="rId110" Type="http://schemas.openxmlformats.org/officeDocument/2006/relationships/image" Target="media/image95.png"/><Relationship Id="rId115" Type="http://schemas.openxmlformats.org/officeDocument/2006/relationships/image" Target="media/image99.png"/><Relationship Id="rId131"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www.igems.se/helpX.Y/" TargetMode="External"/><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1.png"/><Relationship Id="rId126" Type="http://schemas.openxmlformats.org/officeDocument/2006/relationships/image" Target="media/image110.png"/><Relationship Id="rId8" Type="http://schemas.openxmlformats.org/officeDocument/2006/relationships/image" Target="media/image1.png"/><Relationship Id="rId51" Type="http://schemas.openxmlformats.org/officeDocument/2006/relationships/hyperlink" Target="STRTRIM" TargetMode="External"/><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4.png"/><Relationship Id="rId116" Type="http://schemas.openxmlformats.org/officeDocument/2006/relationships/image" Target="media/image10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6.png"/><Relationship Id="rId132"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5.png"/><Relationship Id="rId106" Type="http://schemas.openxmlformats.org/officeDocument/2006/relationships/image" Target="media/image92.png"/><Relationship Id="rId127" Type="http://schemas.openxmlformats.org/officeDocument/2006/relationships/image" Target="media/image11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SUBST" TargetMode="External"/><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hyperlink" Target="https://www.screencast.com/t/cd1hP55Cjfa" TargetMode="External"/><Relationship Id="rId122"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johansson\AppData\Roaming\Microsoft\Mallar\IGEMS-MAL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F86A10-5CF4-45D8-8886-3D7A5A53B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IGEMS-MALL.dotx</Template>
  <TotalTime>20289</TotalTime>
  <Pages>171</Pages>
  <Words>55328</Words>
  <Characters>293241</Characters>
  <Application>Microsoft Office Word</Application>
  <DocSecurity>0</DocSecurity>
  <Lines>2443</Lines>
  <Paragraphs>695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 Johansson</dc:creator>
  <cp:lastModifiedBy>Joel Bergman</cp:lastModifiedBy>
  <cp:revision>1038</cp:revision>
  <cp:lastPrinted>2025-04-03T06:09:00Z</cp:lastPrinted>
  <dcterms:created xsi:type="dcterms:W3CDTF">2011-10-28T06:38:00Z</dcterms:created>
  <dcterms:modified xsi:type="dcterms:W3CDTF">2026-09-01T13:11:00Z</dcterms:modified>
</cp:coreProperties>
</file>