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02E94" w14:textId="13EE1864" w:rsidR="00953ADE" w:rsidRPr="00BE42E5" w:rsidRDefault="000D52E2" w:rsidP="00953ADE">
      <w:pPr>
        <w:pStyle w:val="Rubrik2"/>
        <w:rPr>
          <w:sz w:val="72"/>
        </w:rPr>
      </w:pPr>
      <w:bookmarkStart w:id="0" w:name="_Toc359406099"/>
      <w:r>
        <w:rPr>
          <w:sz w:val="72"/>
        </w:rPr>
        <w:t xml:space="preserve"> </w:t>
      </w:r>
      <w:r w:rsidR="00953ADE" w:rsidRPr="00BE42E5">
        <w:rPr>
          <w:sz w:val="72"/>
        </w:rPr>
        <w:t>ILISP documentation</w:t>
      </w:r>
      <w:bookmarkEnd w:id="0"/>
    </w:p>
    <w:p w14:paraId="39E7B7FC" w14:textId="77777777" w:rsidR="00BE42E5" w:rsidRPr="00BE42E5" w:rsidRDefault="00BE42E5" w:rsidP="00BE42E5">
      <w:pPr>
        <w:rPr>
          <w:sz w:val="32"/>
        </w:rPr>
      </w:pPr>
      <w:r>
        <w:rPr>
          <w:sz w:val="32"/>
        </w:rPr>
        <w:t>APPS for CAD/CAM/NESTING</w:t>
      </w:r>
      <w:r w:rsidR="007F2536">
        <w:rPr>
          <w:sz w:val="32"/>
        </w:rPr>
        <w:t xml:space="preserve"> on waterjet cutting machines</w:t>
      </w:r>
    </w:p>
    <w:p w14:paraId="098A1EAF" w14:textId="77777777" w:rsidR="008E139A" w:rsidRPr="00FE2348" w:rsidRDefault="008E139A" w:rsidP="00953ADE">
      <w:pPr>
        <w:rPr>
          <w:b/>
          <w:sz w:val="48"/>
        </w:rPr>
      </w:pPr>
    </w:p>
    <w:p w14:paraId="12C7D4C7" w14:textId="0224D9FB" w:rsidR="00953ADE" w:rsidRPr="00505182" w:rsidRDefault="003E4B1C" w:rsidP="00953ADE">
      <w:pPr>
        <w:rPr>
          <w:sz w:val="48"/>
        </w:rPr>
      </w:pPr>
      <w:r>
        <w:rPr>
          <w:sz w:val="48"/>
        </w:rPr>
        <w:t>Version 20</w:t>
      </w:r>
      <w:r w:rsidR="00EC2AD4">
        <w:rPr>
          <w:sz w:val="48"/>
        </w:rPr>
        <w:t>2</w:t>
      </w:r>
      <w:r w:rsidR="005A5DC7">
        <w:rPr>
          <w:sz w:val="48"/>
        </w:rPr>
        <w:t>4</w:t>
      </w:r>
      <w:r>
        <w:rPr>
          <w:sz w:val="48"/>
        </w:rPr>
        <w:t>.</w:t>
      </w:r>
      <w:r w:rsidR="005A5DC7">
        <w:rPr>
          <w:sz w:val="48"/>
        </w:rPr>
        <w:t>2</w:t>
      </w:r>
      <w:r>
        <w:rPr>
          <w:sz w:val="48"/>
        </w:rPr>
        <w:t>.</w:t>
      </w:r>
      <w:r w:rsidR="005A5DC7">
        <w:rPr>
          <w:sz w:val="48"/>
        </w:rPr>
        <w:t>3200</w:t>
      </w:r>
    </w:p>
    <w:p w14:paraId="173A886C" w14:textId="78DE4D2D" w:rsidR="00953ADE" w:rsidRPr="00505182" w:rsidRDefault="005A5DC7" w:rsidP="00953ADE">
      <w:pPr>
        <w:rPr>
          <w:sz w:val="32"/>
        </w:rPr>
      </w:pPr>
      <w:r>
        <w:rPr>
          <w:sz w:val="32"/>
        </w:rPr>
        <w:t>July</w:t>
      </w:r>
      <w:r w:rsidR="00A922E5">
        <w:rPr>
          <w:sz w:val="32"/>
        </w:rPr>
        <w:t xml:space="preserve"> </w:t>
      </w:r>
      <w:r w:rsidR="000C1B40">
        <w:rPr>
          <w:sz w:val="32"/>
        </w:rPr>
        <w:t>0</w:t>
      </w:r>
      <w:r>
        <w:rPr>
          <w:sz w:val="32"/>
        </w:rPr>
        <w:t>5</w:t>
      </w:r>
      <w:r w:rsidR="00D6099A">
        <w:rPr>
          <w:sz w:val="32"/>
        </w:rPr>
        <w:t>, 20</w:t>
      </w:r>
      <w:r w:rsidR="00EC2AD4">
        <w:rPr>
          <w:sz w:val="32"/>
        </w:rPr>
        <w:t>2</w:t>
      </w:r>
      <w:r>
        <w:rPr>
          <w:sz w:val="32"/>
        </w:rPr>
        <w:t>4</w:t>
      </w:r>
    </w:p>
    <w:p w14:paraId="3B905E91" w14:textId="77777777" w:rsidR="00BE42E5" w:rsidRPr="00505182" w:rsidRDefault="00BE42E5" w:rsidP="00953ADE">
      <w:pPr>
        <w:rPr>
          <w:sz w:val="32"/>
        </w:rPr>
      </w:pPr>
    </w:p>
    <w:p w14:paraId="2C88B785" w14:textId="77777777" w:rsidR="00BE42E5" w:rsidRPr="00505182" w:rsidRDefault="00BE42E5" w:rsidP="00953ADE">
      <w:pPr>
        <w:rPr>
          <w:sz w:val="32"/>
        </w:rPr>
      </w:pPr>
    </w:p>
    <w:p w14:paraId="13F530CD" w14:textId="77777777" w:rsidR="00BE42E5" w:rsidRPr="00505182" w:rsidRDefault="00BE42E5" w:rsidP="00953ADE">
      <w:pPr>
        <w:rPr>
          <w:sz w:val="32"/>
        </w:rPr>
      </w:pPr>
    </w:p>
    <w:p w14:paraId="405DE6E3" w14:textId="77777777" w:rsidR="00BE42E5" w:rsidRPr="00505182" w:rsidRDefault="00BE42E5" w:rsidP="00953ADE">
      <w:pPr>
        <w:rPr>
          <w:sz w:val="32"/>
        </w:rPr>
      </w:pPr>
    </w:p>
    <w:p w14:paraId="6D6F7811" w14:textId="77777777" w:rsidR="00BE42E5" w:rsidRPr="00505182" w:rsidRDefault="00BE42E5" w:rsidP="00906932">
      <w:pPr>
        <w:rPr>
          <w:sz w:val="32"/>
        </w:rPr>
      </w:pPr>
    </w:p>
    <w:p w14:paraId="685E09B4" w14:textId="77777777" w:rsidR="00A87990" w:rsidRPr="00835428" w:rsidRDefault="008E139A" w:rsidP="00906932">
      <w:pPr>
        <w:rPr>
          <w:sz w:val="24"/>
        </w:rPr>
      </w:pPr>
      <w:r w:rsidRPr="00835428">
        <w:rPr>
          <w:sz w:val="32"/>
        </w:rPr>
        <w:t xml:space="preserve">© </w:t>
      </w:r>
      <w:r w:rsidR="00FD5A60">
        <w:rPr>
          <w:sz w:val="32"/>
        </w:rPr>
        <w:t>IGEMS</w:t>
      </w:r>
      <w:r w:rsidR="00BE42E5" w:rsidRPr="00835428">
        <w:rPr>
          <w:sz w:val="32"/>
        </w:rPr>
        <w:t xml:space="preserve"> AB</w:t>
      </w:r>
      <w:r w:rsidRPr="00835428">
        <w:rPr>
          <w:sz w:val="32"/>
        </w:rPr>
        <w:br/>
        <w:t>Borås</w:t>
      </w:r>
      <w:r w:rsidRPr="00835428">
        <w:rPr>
          <w:sz w:val="32"/>
        </w:rPr>
        <w:br/>
        <w:t>Sweden</w:t>
      </w:r>
      <w:r w:rsidR="007F2536" w:rsidRPr="00835428">
        <w:rPr>
          <w:sz w:val="32"/>
        </w:rPr>
        <w:br/>
      </w:r>
      <w:r w:rsidR="00B01968" w:rsidRPr="00835428">
        <w:rPr>
          <w:sz w:val="32"/>
        </w:rPr>
        <w:br/>
      </w:r>
    </w:p>
    <w:p w14:paraId="7AA71D06" w14:textId="2A969480" w:rsidR="002404C4" w:rsidRDefault="003958CA">
      <w:pPr>
        <w:pStyle w:val="Innehll1"/>
        <w:tabs>
          <w:tab w:val="right" w:leader="dot" w:pos="10456"/>
        </w:tabs>
        <w:rPr>
          <w:noProof/>
          <w:lang w:val="en-US"/>
        </w:rPr>
      </w:pPr>
      <w:r>
        <w:rPr>
          <w:sz w:val="24"/>
        </w:rPr>
        <w:fldChar w:fldCharType="begin"/>
      </w:r>
      <w:r>
        <w:rPr>
          <w:sz w:val="24"/>
        </w:rPr>
        <w:instrText xml:space="preserve"> TOC \o "1-1" \h \z \u </w:instrText>
      </w:r>
      <w:r>
        <w:rPr>
          <w:sz w:val="24"/>
        </w:rPr>
        <w:fldChar w:fldCharType="separate"/>
      </w:r>
      <w:hyperlink w:anchor="_Toc23341681" w:history="1">
        <w:r w:rsidR="002404C4" w:rsidRPr="007C2930">
          <w:rPr>
            <w:rStyle w:val="Hyperlnk"/>
            <w:noProof/>
            <w:lang w:bidi="en-US"/>
          </w:rPr>
          <w:t>Postprocessor events</w:t>
        </w:r>
        <w:r w:rsidR="002404C4">
          <w:rPr>
            <w:noProof/>
            <w:webHidden/>
          </w:rPr>
          <w:tab/>
        </w:r>
        <w:r w:rsidR="002404C4">
          <w:rPr>
            <w:noProof/>
            <w:webHidden/>
          </w:rPr>
          <w:fldChar w:fldCharType="begin"/>
        </w:r>
        <w:r w:rsidR="002404C4">
          <w:rPr>
            <w:noProof/>
            <w:webHidden/>
          </w:rPr>
          <w:instrText xml:space="preserve"> PAGEREF _Toc23341681 \h </w:instrText>
        </w:r>
        <w:r w:rsidR="002404C4">
          <w:rPr>
            <w:noProof/>
            <w:webHidden/>
          </w:rPr>
        </w:r>
        <w:r w:rsidR="002404C4">
          <w:rPr>
            <w:noProof/>
            <w:webHidden/>
          </w:rPr>
          <w:fldChar w:fldCharType="separate"/>
        </w:r>
        <w:r w:rsidR="00152C17">
          <w:rPr>
            <w:noProof/>
            <w:webHidden/>
          </w:rPr>
          <w:t>2</w:t>
        </w:r>
        <w:r w:rsidR="002404C4">
          <w:rPr>
            <w:noProof/>
            <w:webHidden/>
          </w:rPr>
          <w:fldChar w:fldCharType="end"/>
        </w:r>
      </w:hyperlink>
    </w:p>
    <w:p w14:paraId="781158D3" w14:textId="2BE2B68A" w:rsidR="002404C4" w:rsidRDefault="005A5DC7">
      <w:pPr>
        <w:pStyle w:val="Innehll1"/>
        <w:tabs>
          <w:tab w:val="right" w:leader="dot" w:pos="10456"/>
        </w:tabs>
        <w:rPr>
          <w:noProof/>
          <w:lang w:val="en-US"/>
        </w:rPr>
      </w:pPr>
      <w:hyperlink w:anchor="_Toc23341682" w:history="1">
        <w:r w:rsidR="002404C4" w:rsidRPr="007C2930">
          <w:rPr>
            <w:rStyle w:val="Hyperlnk"/>
            <w:noProof/>
            <w:lang w:bidi="en-US"/>
          </w:rPr>
          <w:t>TUBE cutting</w:t>
        </w:r>
        <w:r w:rsidR="002404C4">
          <w:rPr>
            <w:noProof/>
            <w:webHidden/>
          </w:rPr>
          <w:tab/>
        </w:r>
        <w:r w:rsidR="002404C4">
          <w:rPr>
            <w:noProof/>
            <w:webHidden/>
          </w:rPr>
          <w:fldChar w:fldCharType="begin"/>
        </w:r>
        <w:r w:rsidR="002404C4">
          <w:rPr>
            <w:noProof/>
            <w:webHidden/>
          </w:rPr>
          <w:instrText xml:space="preserve"> PAGEREF _Toc23341682 \h </w:instrText>
        </w:r>
        <w:r w:rsidR="002404C4">
          <w:rPr>
            <w:noProof/>
            <w:webHidden/>
          </w:rPr>
        </w:r>
        <w:r w:rsidR="002404C4">
          <w:rPr>
            <w:noProof/>
            <w:webHidden/>
          </w:rPr>
          <w:fldChar w:fldCharType="separate"/>
        </w:r>
        <w:r w:rsidR="00152C17">
          <w:rPr>
            <w:noProof/>
            <w:webHidden/>
          </w:rPr>
          <w:t>30</w:t>
        </w:r>
        <w:r w:rsidR="002404C4">
          <w:rPr>
            <w:noProof/>
            <w:webHidden/>
          </w:rPr>
          <w:fldChar w:fldCharType="end"/>
        </w:r>
      </w:hyperlink>
    </w:p>
    <w:p w14:paraId="4C899B5A" w14:textId="0D6D6E4A" w:rsidR="002404C4" w:rsidRDefault="005A5DC7">
      <w:pPr>
        <w:pStyle w:val="Innehll1"/>
        <w:tabs>
          <w:tab w:val="right" w:leader="dot" w:pos="10456"/>
        </w:tabs>
        <w:rPr>
          <w:noProof/>
          <w:lang w:val="en-US"/>
        </w:rPr>
      </w:pPr>
      <w:hyperlink w:anchor="_Toc23341683" w:history="1">
        <w:r w:rsidR="002404C4" w:rsidRPr="007C2930">
          <w:rPr>
            <w:rStyle w:val="Hyperlnk"/>
            <w:noProof/>
            <w:lang w:bidi="en-US"/>
          </w:rPr>
          <w:t>Apps</w:t>
        </w:r>
        <w:r w:rsidR="002404C4">
          <w:rPr>
            <w:noProof/>
            <w:webHidden/>
          </w:rPr>
          <w:tab/>
        </w:r>
        <w:r w:rsidR="002404C4">
          <w:rPr>
            <w:noProof/>
            <w:webHidden/>
          </w:rPr>
          <w:fldChar w:fldCharType="begin"/>
        </w:r>
        <w:r w:rsidR="002404C4">
          <w:rPr>
            <w:noProof/>
            <w:webHidden/>
          </w:rPr>
          <w:instrText xml:space="preserve"> PAGEREF _Toc23341683 \h </w:instrText>
        </w:r>
        <w:r w:rsidR="002404C4">
          <w:rPr>
            <w:noProof/>
            <w:webHidden/>
          </w:rPr>
        </w:r>
        <w:r w:rsidR="002404C4">
          <w:rPr>
            <w:noProof/>
            <w:webHidden/>
          </w:rPr>
          <w:fldChar w:fldCharType="separate"/>
        </w:r>
        <w:r w:rsidR="00152C17">
          <w:rPr>
            <w:noProof/>
            <w:webHidden/>
          </w:rPr>
          <w:t>34</w:t>
        </w:r>
        <w:r w:rsidR="002404C4">
          <w:rPr>
            <w:noProof/>
            <w:webHidden/>
          </w:rPr>
          <w:fldChar w:fldCharType="end"/>
        </w:r>
      </w:hyperlink>
    </w:p>
    <w:p w14:paraId="5619998B" w14:textId="650136E1" w:rsidR="002404C4" w:rsidRDefault="005A5DC7">
      <w:pPr>
        <w:pStyle w:val="Innehll1"/>
        <w:tabs>
          <w:tab w:val="right" w:leader="dot" w:pos="10456"/>
        </w:tabs>
        <w:rPr>
          <w:noProof/>
          <w:lang w:val="en-US"/>
        </w:rPr>
      </w:pPr>
      <w:hyperlink w:anchor="_Toc23341684" w:history="1">
        <w:r w:rsidR="002404C4" w:rsidRPr="007C2930">
          <w:rPr>
            <w:rStyle w:val="Hyperlnk"/>
            <w:noProof/>
            <w:lang w:bidi="en-US"/>
          </w:rPr>
          <w:t>ILISP Functions</w:t>
        </w:r>
        <w:r w:rsidR="002404C4">
          <w:rPr>
            <w:noProof/>
            <w:webHidden/>
          </w:rPr>
          <w:tab/>
        </w:r>
        <w:r w:rsidR="002404C4">
          <w:rPr>
            <w:noProof/>
            <w:webHidden/>
          </w:rPr>
          <w:fldChar w:fldCharType="begin"/>
        </w:r>
        <w:r w:rsidR="002404C4">
          <w:rPr>
            <w:noProof/>
            <w:webHidden/>
          </w:rPr>
          <w:instrText xml:space="preserve"> PAGEREF _Toc23341684 \h </w:instrText>
        </w:r>
        <w:r w:rsidR="002404C4">
          <w:rPr>
            <w:noProof/>
            <w:webHidden/>
          </w:rPr>
        </w:r>
        <w:r w:rsidR="002404C4">
          <w:rPr>
            <w:noProof/>
            <w:webHidden/>
          </w:rPr>
          <w:fldChar w:fldCharType="separate"/>
        </w:r>
        <w:r w:rsidR="00152C17">
          <w:rPr>
            <w:noProof/>
            <w:webHidden/>
          </w:rPr>
          <w:t>37</w:t>
        </w:r>
        <w:r w:rsidR="002404C4">
          <w:rPr>
            <w:noProof/>
            <w:webHidden/>
          </w:rPr>
          <w:fldChar w:fldCharType="end"/>
        </w:r>
      </w:hyperlink>
    </w:p>
    <w:p w14:paraId="2F245F23" w14:textId="66A0962B" w:rsidR="002404C4" w:rsidRDefault="005A5DC7">
      <w:pPr>
        <w:pStyle w:val="Innehll1"/>
        <w:tabs>
          <w:tab w:val="right" w:leader="dot" w:pos="10456"/>
        </w:tabs>
        <w:rPr>
          <w:noProof/>
          <w:lang w:val="en-US"/>
        </w:rPr>
      </w:pPr>
      <w:hyperlink w:anchor="_Toc23341685" w:history="1">
        <w:r w:rsidR="002404C4" w:rsidRPr="007C2930">
          <w:rPr>
            <w:rStyle w:val="Hyperlnk"/>
            <w:noProof/>
            <w:lang w:bidi="en-US"/>
          </w:rPr>
          <w:t>Geometrical example</w:t>
        </w:r>
        <w:r w:rsidR="002404C4">
          <w:rPr>
            <w:noProof/>
            <w:webHidden/>
          </w:rPr>
          <w:tab/>
        </w:r>
        <w:r w:rsidR="002404C4">
          <w:rPr>
            <w:noProof/>
            <w:webHidden/>
          </w:rPr>
          <w:fldChar w:fldCharType="begin"/>
        </w:r>
        <w:r w:rsidR="002404C4">
          <w:rPr>
            <w:noProof/>
            <w:webHidden/>
          </w:rPr>
          <w:instrText xml:space="preserve"> PAGEREF _Toc23341685 \h </w:instrText>
        </w:r>
        <w:r w:rsidR="002404C4">
          <w:rPr>
            <w:noProof/>
            <w:webHidden/>
          </w:rPr>
        </w:r>
        <w:r w:rsidR="002404C4">
          <w:rPr>
            <w:noProof/>
            <w:webHidden/>
          </w:rPr>
          <w:fldChar w:fldCharType="separate"/>
        </w:r>
        <w:r w:rsidR="00152C17">
          <w:rPr>
            <w:noProof/>
            <w:webHidden/>
          </w:rPr>
          <w:t>64</w:t>
        </w:r>
        <w:r w:rsidR="002404C4">
          <w:rPr>
            <w:noProof/>
            <w:webHidden/>
          </w:rPr>
          <w:fldChar w:fldCharType="end"/>
        </w:r>
      </w:hyperlink>
    </w:p>
    <w:p w14:paraId="21627BF0" w14:textId="606EC7FA" w:rsidR="002404C4" w:rsidRDefault="005A5DC7">
      <w:pPr>
        <w:pStyle w:val="Innehll1"/>
        <w:tabs>
          <w:tab w:val="right" w:leader="dot" w:pos="10456"/>
        </w:tabs>
        <w:rPr>
          <w:noProof/>
          <w:lang w:val="en-US"/>
        </w:rPr>
      </w:pPr>
      <w:hyperlink w:anchor="_Toc23341686" w:history="1">
        <w:r w:rsidR="002404C4" w:rsidRPr="007C2930">
          <w:rPr>
            <w:rStyle w:val="Hyperlnk"/>
            <w:noProof/>
            <w:lang w:bidi="en-US"/>
          </w:rPr>
          <w:t>Toolbar</w:t>
        </w:r>
        <w:r w:rsidR="002404C4">
          <w:rPr>
            <w:noProof/>
            <w:webHidden/>
          </w:rPr>
          <w:tab/>
        </w:r>
        <w:r w:rsidR="002404C4">
          <w:rPr>
            <w:noProof/>
            <w:webHidden/>
          </w:rPr>
          <w:fldChar w:fldCharType="begin"/>
        </w:r>
        <w:r w:rsidR="002404C4">
          <w:rPr>
            <w:noProof/>
            <w:webHidden/>
          </w:rPr>
          <w:instrText xml:space="preserve"> PAGEREF _Toc23341686 \h </w:instrText>
        </w:r>
        <w:r w:rsidR="002404C4">
          <w:rPr>
            <w:noProof/>
            <w:webHidden/>
          </w:rPr>
        </w:r>
        <w:r w:rsidR="002404C4">
          <w:rPr>
            <w:noProof/>
            <w:webHidden/>
          </w:rPr>
          <w:fldChar w:fldCharType="separate"/>
        </w:r>
        <w:r w:rsidR="00152C17">
          <w:rPr>
            <w:noProof/>
            <w:webHidden/>
          </w:rPr>
          <w:t>66</w:t>
        </w:r>
        <w:r w:rsidR="002404C4">
          <w:rPr>
            <w:noProof/>
            <w:webHidden/>
          </w:rPr>
          <w:fldChar w:fldCharType="end"/>
        </w:r>
      </w:hyperlink>
    </w:p>
    <w:p w14:paraId="5A395ED5" w14:textId="721D7B6B" w:rsidR="002404C4" w:rsidRDefault="005A5DC7">
      <w:pPr>
        <w:pStyle w:val="Innehll1"/>
        <w:tabs>
          <w:tab w:val="right" w:leader="dot" w:pos="10456"/>
        </w:tabs>
        <w:rPr>
          <w:noProof/>
          <w:lang w:val="en-US"/>
        </w:rPr>
      </w:pPr>
      <w:hyperlink w:anchor="_Toc23341687" w:history="1">
        <w:r w:rsidR="002404C4" w:rsidRPr="007C2930">
          <w:rPr>
            <w:rStyle w:val="Hyperlnk"/>
            <w:noProof/>
            <w:lang w:bidi="en-US"/>
          </w:rPr>
          <w:t>Variables</w:t>
        </w:r>
        <w:r w:rsidR="002404C4">
          <w:rPr>
            <w:noProof/>
            <w:webHidden/>
          </w:rPr>
          <w:tab/>
        </w:r>
        <w:r w:rsidR="002404C4">
          <w:rPr>
            <w:noProof/>
            <w:webHidden/>
          </w:rPr>
          <w:fldChar w:fldCharType="begin"/>
        </w:r>
        <w:r w:rsidR="002404C4">
          <w:rPr>
            <w:noProof/>
            <w:webHidden/>
          </w:rPr>
          <w:instrText xml:space="preserve"> PAGEREF _Toc23341687 \h </w:instrText>
        </w:r>
        <w:r w:rsidR="002404C4">
          <w:rPr>
            <w:noProof/>
            <w:webHidden/>
          </w:rPr>
        </w:r>
        <w:r w:rsidR="002404C4">
          <w:rPr>
            <w:noProof/>
            <w:webHidden/>
          </w:rPr>
          <w:fldChar w:fldCharType="separate"/>
        </w:r>
        <w:r w:rsidR="00152C17">
          <w:rPr>
            <w:noProof/>
            <w:webHidden/>
          </w:rPr>
          <w:t>67</w:t>
        </w:r>
        <w:r w:rsidR="002404C4">
          <w:rPr>
            <w:noProof/>
            <w:webHidden/>
          </w:rPr>
          <w:fldChar w:fldCharType="end"/>
        </w:r>
      </w:hyperlink>
    </w:p>
    <w:p w14:paraId="65F7F781" w14:textId="658A86C9" w:rsidR="002404C4" w:rsidRDefault="005A5DC7">
      <w:pPr>
        <w:pStyle w:val="Innehll1"/>
        <w:tabs>
          <w:tab w:val="right" w:leader="dot" w:pos="10456"/>
        </w:tabs>
        <w:rPr>
          <w:noProof/>
          <w:lang w:val="en-US"/>
        </w:rPr>
      </w:pPr>
      <w:hyperlink w:anchor="_Toc23341688" w:history="1">
        <w:r w:rsidR="002404C4" w:rsidRPr="007C2930">
          <w:rPr>
            <w:rStyle w:val="Hyperlnk"/>
            <w:noProof/>
            <w:lang w:bidi="en-US"/>
          </w:rPr>
          <w:t>Dynamic Dialogs</w:t>
        </w:r>
        <w:r w:rsidR="002404C4">
          <w:rPr>
            <w:noProof/>
            <w:webHidden/>
          </w:rPr>
          <w:tab/>
        </w:r>
        <w:r w:rsidR="002404C4">
          <w:rPr>
            <w:noProof/>
            <w:webHidden/>
          </w:rPr>
          <w:fldChar w:fldCharType="begin"/>
        </w:r>
        <w:r w:rsidR="002404C4">
          <w:rPr>
            <w:noProof/>
            <w:webHidden/>
          </w:rPr>
          <w:instrText xml:space="preserve"> PAGEREF _Toc23341688 \h </w:instrText>
        </w:r>
        <w:r w:rsidR="002404C4">
          <w:rPr>
            <w:noProof/>
            <w:webHidden/>
          </w:rPr>
        </w:r>
        <w:r w:rsidR="002404C4">
          <w:rPr>
            <w:noProof/>
            <w:webHidden/>
          </w:rPr>
          <w:fldChar w:fldCharType="separate"/>
        </w:r>
        <w:r w:rsidR="00152C17">
          <w:rPr>
            <w:noProof/>
            <w:webHidden/>
          </w:rPr>
          <w:t>68</w:t>
        </w:r>
        <w:r w:rsidR="002404C4">
          <w:rPr>
            <w:noProof/>
            <w:webHidden/>
          </w:rPr>
          <w:fldChar w:fldCharType="end"/>
        </w:r>
      </w:hyperlink>
    </w:p>
    <w:p w14:paraId="74DEFFCE" w14:textId="56CBEF3E" w:rsidR="002404C4" w:rsidRDefault="005A5DC7">
      <w:pPr>
        <w:pStyle w:val="Innehll1"/>
        <w:tabs>
          <w:tab w:val="right" w:leader="dot" w:pos="10456"/>
        </w:tabs>
        <w:rPr>
          <w:noProof/>
          <w:lang w:val="en-US"/>
        </w:rPr>
      </w:pPr>
      <w:hyperlink w:anchor="_Toc23341689" w:history="1">
        <w:r w:rsidR="002404C4" w:rsidRPr="007C2930">
          <w:rPr>
            <w:rStyle w:val="Hyperlnk"/>
            <w:noProof/>
          </w:rPr>
          <w:t>ILISP command to control the CAD system</w:t>
        </w:r>
        <w:r w:rsidR="002404C4">
          <w:rPr>
            <w:noProof/>
            <w:webHidden/>
          </w:rPr>
          <w:tab/>
        </w:r>
        <w:r w:rsidR="002404C4">
          <w:rPr>
            <w:noProof/>
            <w:webHidden/>
          </w:rPr>
          <w:fldChar w:fldCharType="begin"/>
        </w:r>
        <w:r w:rsidR="002404C4">
          <w:rPr>
            <w:noProof/>
            <w:webHidden/>
          </w:rPr>
          <w:instrText xml:space="preserve"> PAGEREF _Toc23341689 \h </w:instrText>
        </w:r>
        <w:r w:rsidR="002404C4">
          <w:rPr>
            <w:noProof/>
            <w:webHidden/>
          </w:rPr>
        </w:r>
        <w:r w:rsidR="002404C4">
          <w:rPr>
            <w:noProof/>
            <w:webHidden/>
          </w:rPr>
          <w:fldChar w:fldCharType="separate"/>
        </w:r>
        <w:r w:rsidR="00152C17">
          <w:rPr>
            <w:noProof/>
            <w:webHidden/>
          </w:rPr>
          <w:t>86</w:t>
        </w:r>
        <w:r w:rsidR="002404C4">
          <w:rPr>
            <w:noProof/>
            <w:webHidden/>
          </w:rPr>
          <w:fldChar w:fldCharType="end"/>
        </w:r>
      </w:hyperlink>
    </w:p>
    <w:p w14:paraId="2A0869EA" w14:textId="44C71D29" w:rsidR="002404C4" w:rsidRDefault="005A5DC7">
      <w:pPr>
        <w:pStyle w:val="Innehll1"/>
        <w:tabs>
          <w:tab w:val="right" w:leader="dot" w:pos="10456"/>
        </w:tabs>
        <w:rPr>
          <w:noProof/>
          <w:lang w:val="en-US"/>
        </w:rPr>
      </w:pPr>
      <w:hyperlink w:anchor="_Toc23341690" w:history="1">
        <w:r w:rsidR="002404C4" w:rsidRPr="007C2930">
          <w:rPr>
            <w:rStyle w:val="Hyperlnk"/>
            <w:noProof/>
            <w:lang w:bidi="en-US"/>
          </w:rPr>
          <w:t>Sheet value calculation script</w:t>
        </w:r>
        <w:r w:rsidR="002404C4">
          <w:rPr>
            <w:noProof/>
            <w:webHidden/>
          </w:rPr>
          <w:tab/>
        </w:r>
        <w:r w:rsidR="002404C4">
          <w:rPr>
            <w:noProof/>
            <w:webHidden/>
          </w:rPr>
          <w:fldChar w:fldCharType="begin"/>
        </w:r>
        <w:r w:rsidR="002404C4">
          <w:rPr>
            <w:noProof/>
            <w:webHidden/>
          </w:rPr>
          <w:instrText xml:space="preserve"> PAGEREF _Toc23341690 \h </w:instrText>
        </w:r>
        <w:r w:rsidR="002404C4">
          <w:rPr>
            <w:noProof/>
            <w:webHidden/>
          </w:rPr>
        </w:r>
        <w:r w:rsidR="002404C4">
          <w:rPr>
            <w:noProof/>
            <w:webHidden/>
          </w:rPr>
          <w:fldChar w:fldCharType="separate"/>
        </w:r>
        <w:r w:rsidR="00152C17">
          <w:rPr>
            <w:noProof/>
            <w:webHidden/>
          </w:rPr>
          <w:t>92</w:t>
        </w:r>
        <w:r w:rsidR="002404C4">
          <w:rPr>
            <w:noProof/>
            <w:webHidden/>
          </w:rPr>
          <w:fldChar w:fldCharType="end"/>
        </w:r>
      </w:hyperlink>
    </w:p>
    <w:p w14:paraId="1FD3F506" w14:textId="6676897C" w:rsidR="002404C4" w:rsidRDefault="005A5DC7">
      <w:pPr>
        <w:pStyle w:val="Innehll1"/>
        <w:tabs>
          <w:tab w:val="right" w:leader="dot" w:pos="10456"/>
        </w:tabs>
        <w:rPr>
          <w:noProof/>
          <w:lang w:val="en-US"/>
        </w:rPr>
      </w:pPr>
      <w:hyperlink w:anchor="_Toc23341691" w:history="1">
        <w:r w:rsidR="002404C4" w:rsidRPr="007C2930">
          <w:rPr>
            <w:rStyle w:val="Hyperlnk"/>
            <w:noProof/>
            <w:lang w:bidi="en-US"/>
          </w:rPr>
          <w:t>Connection IGEMS/Organizer with external ERP</w:t>
        </w:r>
        <w:r w:rsidR="002404C4">
          <w:rPr>
            <w:noProof/>
            <w:webHidden/>
          </w:rPr>
          <w:tab/>
        </w:r>
        <w:r w:rsidR="002404C4">
          <w:rPr>
            <w:noProof/>
            <w:webHidden/>
          </w:rPr>
          <w:fldChar w:fldCharType="begin"/>
        </w:r>
        <w:r w:rsidR="002404C4">
          <w:rPr>
            <w:noProof/>
            <w:webHidden/>
          </w:rPr>
          <w:instrText xml:space="preserve"> PAGEREF _Toc23341691 \h </w:instrText>
        </w:r>
        <w:r w:rsidR="002404C4">
          <w:rPr>
            <w:noProof/>
            <w:webHidden/>
          </w:rPr>
        </w:r>
        <w:r w:rsidR="002404C4">
          <w:rPr>
            <w:noProof/>
            <w:webHidden/>
          </w:rPr>
          <w:fldChar w:fldCharType="separate"/>
        </w:r>
        <w:r w:rsidR="00152C17">
          <w:rPr>
            <w:noProof/>
            <w:webHidden/>
          </w:rPr>
          <w:t>93</w:t>
        </w:r>
        <w:r w:rsidR="002404C4">
          <w:rPr>
            <w:noProof/>
            <w:webHidden/>
          </w:rPr>
          <w:fldChar w:fldCharType="end"/>
        </w:r>
      </w:hyperlink>
    </w:p>
    <w:p w14:paraId="216BB7CE" w14:textId="4F8B8176" w:rsidR="002404C4" w:rsidRDefault="005A5DC7">
      <w:pPr>
        <w:pStyle w:val="Innehll1"/>
        <w:tabs>
          <w:tab w:val="right" w:leader="dot" w:pos="10456"/>
        </w:tabs>
        <w:rPr>
          <w:noProof/>
          <w:lang w:val="en-US"/>
        </w:rPr>
      </w:pPr>
      <w:hyperlink w:anchor="_Toc23341692" w:history="1">
        <w:r w:rsidR="002404C4" w:rsidRPr="007C2930">
          <w:rPr>
            <w:rStyle w:val="Hyperlnk"/>
            <w:noProof/>
            <w:lang w:bidi="en-US"/>
          </w:rPr>
          <w:t>ILISP functions for the CAM module</w:t>
        </w:r>
        <w:r w:rsidR="002404C4">
          <w:rPr>
            <w:noProof/>
            <w:webHidden/>
          </w:rPr>
          <w:tab/>
        </w:r>
        <w:r w:rsidR="002404C4">
          <w:rPr>
            <w:noProof/>
            <w:webHidden/>
          </w:rPr>
          <w:fldChar w:fldCharType="begin"/>
        </w:r>
        <w:r w:rsidR="002404C4">
          <w:rPr>
            <w:noProof/>
            <w:webHidden/>
          </w:rPr>
          <w:instrText xml:space="preserve"> PAGEREF _Toc23341692 \h </w:instrText>
        </w:r>
        <w:r w:rsidR="002404C4">
          <w:rPr>
            <w:noProof/>
            <w:webHidden/>
          </w:rPr>
        </w:r>
        <w:r w:rsidR="002404C4">
          <w:rPr>
            <w:noProof/>
            <w:webHidden/>
          </w:rPr>
          <w:fldChar w:fldCharType="separate"/>
        </w:r>
        <w:r w:rsidR="00152C17">
          <w:rPr>
            <w:noProof/>
            <w:webHidden/>
          </w:rPr>
          <w:t>100</w:t>
        </w:r>
        <w:r w:rsidR="002404C4">
          <w:rPr>
            <w:noProof/>
            <w:webHidden/>
          </w:rPr>
          <w:fldChar w:fldCharType="end"/>
        </w:r>
      </w:hyperlink>
    </w:p>
    <w:p w14:paraId="3C771E65" w14:textId="2F34A26D" w:rsidR="002404C4" w:rsidRDefault="005A5DC7">
      <w:pPr>
        <w:pStyle w:val="Innehll1"/>
        <w:tabs>
          <w:tab w:val="right" w:leader="dot" w:pos="10456"/>
        </w:tabs>
        <w:rPr>
          <w:noProof/>
          <w:lang w:val="en-US"/>
        </w:rPr>
      </w:pPr>
      <w:hyperlink w:anchor="_Toc23341693" w:history="1">
        <w:r w:rsidR="002404C4" w:rsidRPr="007C2930">
          <w:rPr>
            <w:rStyle w:val="Hyperlnk"/>
            <w:noProof/>
            <w:lang w:bidi="en-US"/>
          </w:rPr>
          <w:t>Lead script</w:t>
        </w:r>
        <w:r w:rsidR="002404C4">
          <w:rPr>
            <w:noProof/>
            <w:webHidden/>
          </w:rPr>
          <w:tab/>
        </w:r>
        <w:r w:rsidR="002404C4">
          <w:rPr>
            <w:noProof/>
            <w:webHidden/>
          </w:rPr>
          <w:fldChar w:fldCharType="begin"/>
        </w:r>
        <w:r w:rsidR="002404C4">
          <w:rPr>
            <w:noProof/>
            <w:webHidden/>
          </w:rPr>
          <w:instrText xml:space="preserve"> PAGEREF _Toc23341693 \h </w:instrText>
        </w:r>
        <w:r w:rsidR="002404C4">
          <w:rPr>
            <w:noProof/>
            <w:webHidden/>
          </w:rPr>
        </w:r>
        <w:r w:rsidR="002404C4">
          <w:rPr>
            <w:noProof/>
            <w:webHidden/>
          </w:rPr>
          <w:fldChar w:fldCharType="separate"/>
        </w:r>
        <w:r w:rsidR="00152C17">
          <w:rPr>
            <w:noProof/>
            <w:webHidden/>
          </w:rPr>
          <w:t>105</w:t>
        </w:r>
        <w:r w:rsidR="002404C4">
          <w:rPr>
            <w:noProof/>
            <w:webHidden/>
          </w:rPr>
          <w:fldChar w:fldCharType="end"/>
        </w:r>
      </w:hyperlink>
    </w:p>
    <w:p w14:paraId="40D5EA40" w14:textId="138DA023" w:rsidR="002404C4" w:rsidRDefault="005A5DC7">
      <w:pPr>
        <w:pStyle w:val="Innehll1"/>
        <w:tabs>
          <w:tab w:val="right" w:leader="dot" w:pos="10456"/>
        </w:tabs>
        <w:rPr>
          <w:noProof/>
          <w:lang w:val="en-US"/>
        </w:rPr>
      </w:pPr>
      <w:hyperlink w:anchor="_Toc23341694" w:history="1">
        <w:r w:rsidR="002404C4" w:rsidRPr="007C2930">
          <w:rPr>
            <w:rStyle w:val="Hyperlnk"/>
            <w:noProof/>
            <w:lang w:bidi="en-US"/>
          </w:rPr>
          <w:t>Old reports system (before 2018.4)</w:t>
        </w:r>
        <w:r w:rsidR="002404C4">
          <w:rPr>
            <w:noProof/>
            <w:webHidden/>
          </w:rPr>
          <w:tab/>
        </w:r>
        <w:r w:rsidR="002404C4">
          <w:rPr>
            <w:noProof/>
            <w:webHidden/>
          </w:rPr>
          <w:fldChar w:fldCharType="begin"/>
        </w:r>
        <w:r w:rsidR="002404C4">
          <w:rPr>
            <w:noProof/>
            <w:webHidden/>
          </w:rPr>
          <w:instrText xml:space="preserve"> PAGEREF _Toc23341694 \h </w:instrText>
        </w:r>
        <w:r w:rsidR="002404C4">
          <w:rPr>
            <w:noProof/>
            <w:webHidden/>
          </w:rPr>
        </w:r>
        <w:r w:rsidR="002404C4">
          <w:rPr>
            <w:noProof/>
            <w:webHidden/>
          </w:rPr>
          <w:fldChar w:fldCharType="separate"/>
        </w:r>
        <w:r w:rsidR="00152C17">
          <w:rPr>
            <w:noProof/>
            <w:webHidden/>
          </w:rPr>
          <w:t>106</w:t>
        </w:r>
        <w:r w:rsidR="002404C4">
          <w:rPr>
            <w:noProof/>
            <w:webHidden/>
          </w:rPr>
          <w:fldChar w:fldCharType="end"/>
        </w:r>
      </w:hyperlink>
    </w:p>
    <w:p w14:paraId="69885FC1" w14:textId="677B0992" w:rsidR="002404C4" w:rsidRDefault="005A5DC7">
      <w:pPr>
        <w:pStyle w:val="Innehll1"/>
        <w:tabs>
          <w:tab w:val="right" w:leader="dot" w:pos="10456"/>
        </w:tabs>
        <w:rPr>
          <w:noProof/>
          <w:lang w:val="en-US"/>
        </w:rPr>
      </w:pPr>
      <w:hyperlink w:anchor="_Toc23341695" w:history="1">
        <w:r w:rsidR="002404C4" w:rsidRPr="007C2930">
          <w:rPr>
            <w:rStyle w:val="Hyperlnk"/>
            <w:noProof/>
            <w:lang w:bidi="en-US"/>
          </w:rPr>
          <w:t>New report system (from 2018.4)</w:t>
        </w:r>
        <w:r w:rsidR="002404C4">
          <w:rPr>
            <w:noProof/>
            <w:webHidden/>
          </w:rPr>
          <w:tab/>
        </w:r>
        <w:r w:rsidR="002404C4">
          <w:rPr>
            <w:noProof/>
            <w:webHidden/>
          </w:rPr>
          <w:fldChar w:fldCharType="begin"/>
        </w:r>
        <w:r w:rsidR="002404C4">
          <w:rPr>
            <w:noProof/>
            <w:webHidden/>
          </w:rPr>
          <w:instrText xml:space="preserve"> PAGEREF _Toc23341695 \h </w:instrText>
        </w:r>
        <w:r w:rsidR="002404C4">
          <w:rPr>
            <w:noProof/>
            <w:webHidden/>
          </w:rPr>
        </w:r>
        <w:r w:rsidR="002404C4">
          <w:rPr>
            <w:noProof/>
            <w:webHidden/>
          </w:rPr>
          <w:fldChar w:fldCharType="separate"/>
        </w:r>
        <w:r w:rsidR="00152C17">
          <w:rPr>
            <w:noProof/>
            <w:webHidden/>
          </w:rPr>
          <w:t>113</w:t>
        </w:r>
        <w:r w:rsidR="002404C4">
          <w:rPr>
            <w:noProof/>
            <w:webHidden/>
          </w:rPr>
          <w:fldChar w:fldCharType="end"/>
        </w:r>
      </w:hyperlink>
    </w:p>
    <w:p w14:paraId="2FCE6C65" w14:textId="6BB56040" w:rsidR="002404C4" w:rsidRDefault="005A5DC7">
      <w:pPr>
        <w:pStyle w:val="Innehll1"/>
        <w:tabs>
          <w:tab w:val="right" w:leader="dot" w:pos="10456"/>
        </w:tabs>
        <w:rPr>
          <w:noProof/>
          <w:lang w:val="en-US"/>
        </w:rPr>
      </w:pPr>
      <w:hyperlink w:anchor="_Toc23341696" w:history="1">
        <w:r w:rsidR="002404C4" w:rsidRPr="007C2930">
          <w:rPr>
            <w:rStyle w:val="Hyperlnk"/>
            <w:noProof/>
            <w:lang w:bidi="en-US"/>
          </w:rPr>
          <w:t>Application reports</w:t>
        </w:r>
        <w:r w:rsidR="002404C4">
          <w:rPr>
            <w:noProof/>
            <w:webHidden/>
          </w:rPr>
          <w:tab/>
        </w:r>
        <w:r w:rsidR="002404C4">
          <w:rPr>
            <w:noProof/>
            <w:webHidden/>
          </w:rPr>
          <w:fldChar w:fldCharType="begin"/>
        </w:r>
        <w:r w:rsidR="002404C4">
          <w:rPr>
            <w:noProof/>
            <w:webHidden/>
          </w:rPr>
          <w:instrText xml:space="preserve"> PAGEREF _Toc23341696 \h </w:instrText>
        </w:r>
        <w:r w:rsidR="002404C4">
          <w:rPr>
            <w:noProof/>
            <w:webHidden/>
          </w:rPr>
        </w:r>
        <w:r w:rsidR="002404C4">
          <w:rPr>
            <w:noProof/>
            <w:webHidden/>
          </w:rPr>
          <w:fldChar w:fldCharType="separate"/>
        </w:r>
        <w:r w:rsidR="00152C17">
          <w:rPr>
            <w:noProof/>
            <w:webHidden/>
          </w:rPr>
          <w:t>123</w:t>
        </w:r>
        <w:r w:rsidR="002404C4">
          <w:rPr>
            <w:noProof/>
            <w:webHidden/>
          </w:rPr>
          <w:fldChar w:fldCharType="end"/>
        </w:r>
      </w:hyperlink>
    </w:p>
    <w:p w14:paraId="1D212D25" w14:textId="65647621" w:rsidR="002404C4" w:rsidRDefault="005A5DC7">
      <w:pPr>
        <w:pStyle w:val="Innehll1"/>
        <w:tabs>
          <w:tab w:val="right" w:leader="dot" w:pos="10456"/>
        </w:tabs>
        <w:rPr>
          <w:noProof/>
          <w:lang w:val="en-US"/>
        </w:rPr>
      </w:pPr>
      <w:hyperlink w:anchor="_Toc23341697" w:history="1">
        <w:r w:rsidR="002404C4" w:rsidRPr="007C2930">
          <w:rPr>
            <w:rStyle w:val="Hyperlnk"/>
            <w:noProof/>
            <w:lang w:bidi="en-US"/>
          </w:rPr>
          <w:t>Other postprocessor functions</w:t>
        </w:r>
        <w:r w:rsidR="002404C4">
          <w:rPr>
            <w:noProof/>
            <w:webHidden/>
          </w:rPr>
          <w:tab/>
        </w:r>
        <w:r w:rsidR="002404C4">
          <w:rPr>
            <w:noProof/>
            <w:webHidden/>
          </w:rPr>
          <w:fldChar w:fldCharType="begin"/>
        </w:r>
        <w:r w:rsidR="002404C4">
          <w:rPr>
            <w:noProof/>
            <w:webHidden/>
          </w:rPr>
          <w:instrText xml:space="preserve"> PAGEREF _Toc23341697 \h </w:instrText>
        </w:r>
        <w:r w:rsidR="002404C4">
          <w:rPr>
            <w:noProof/>
            <w:webHidden/>
          </w:rPr>
        </w:r>
        <w:r w:rsidR="002404C4">
          <w:rPr>
            <w:noProof/>
            <w:webHidden/>
          </w:rPr>
          <w:fldChar w:fldCharType="separate"/>
        </w:r>
        <w:r w:rsidR="00152C17">
          <w:rPr>
            <w:noProof/>
            <w:webHidden/>
          </w:rPr>
          <w:t>124</w:t>
        </w:r>
        <w:r w:rsidR="002404C4">
          <w:rPr>
            <w:noProof/>
            <w:webHidden/>
          </w:rPr>
          <w:fldChar w:fldCharType="end"/>
        </w:r>
      </w:hyperlink>
    </w:p>
    <w:p w14:paraId="1CCD9EBD" w14:textId="66D50F66" w:rsidR="002404C4" w:rsidRDefault="005A5DC7">
      <w:pPr>
        <w:pStyle w:val="Innehll1"/>
        <w:tabs>
          <w:tab w:val="right" w:leader="dot" w:pos="10456"/>
        </w:tabs>
        <w:rPr>
          <w:noProof/>
          <w:lang w:val="en-US"/>
        </w:rPr>
      </w:pPr>
      <w:hyperlink w:anchor="_Toc23341698" w:history="1">
        <w:r w:rsidR="002404C4" w:rsidRPr="007C2930">
          <w:rPr>
            <w:rStyle w:val="Hyperlnk"/>
            <w:noProof/>
            <w:lang w:bidi="en-US"/>
          </w:rPr>
          <w:t>Interfacing ILIPS with a .NET language</w:t>
        </w:r>
        <w:r w:rsidR="002404C4">
          <w:rPr>
            <w:noProof/>
            <w:webHidden/>
          </w:rPr>
          <w:tab/>
        </w:r>
        <w:r w:rsidR="002404C4">
          <w:rPr>
            <w:noProof/>
            <w:webHidden/>
          </w:rPr>
          <w:fldChar w:fldCharType="begin"/>
        </w:r>
        <w:r w:rsidR="002404C4">
          <w:rPr>
            <w:noProof/>
            <w:webHidden/>
          </w:rPr>
          <w:instrText xml:space="preserve"> PAGEREF _Toc23341698 \h </w:instrText>
        </w:r>
        <w:r w:rsidR="002404C4">
          <w:rPr>
            <w:noProof/>
            <w:webHidden/>
          </w:rPr>
        </w:r>
        <w:r w:rsidR="002404C4">
          <w:rPr>
            <w:noProof/>
            <w:webHidden/>
          </w:rPr>
          <w:fldChar w:fldCharType="separate"/>
        </w:r>
        <w:r w:rsidR="00152C17">
          <w:rPr>
            <w:noProof/>
            <w:webHidden/>
          </w:rPr>
          <w:t>125</w:t>
        </w:r>
        <w:r w:rsidR="002404C4">
          <w:rPr>
            <w:noProof/>
            <w:webHidden/>
          </w:rPr>
          <w:fldChar w:fldCharType="end"/>
        </w:r>
      </w:hyperlink>
    </w:p>
    <w:p w14:paraId="174F7847" w14:textId="604FF000" w:rsidR="002404C4" w:rsidRDefault="005A5DC7">
      <w:pPr>
        <w:pStyle w:val="Innehll1"/>
        <w:tabs>
          <w:tab w:val="right" w:leader="dot" w:pos="10456"/>
        </w:tabs>
        <w:rPr>
          <w:noProof/>
          <w:lang w:val="en-US"/>
        </w:rPr>
      </w:pPr>
      <w:hyperlink w:anchor="_Toc23341699" w:history="1">
        <w:r w:rsidR="002404C4" w:rsidRPr="007C2930">
          <w:rPr>
            <w:rStyle w:val="Hyperlnk"/>
            <w:noProof/>
            <w:lang w:bidi="en-US"/>
          </w:rPr>
          <w:t>OEM-Labeling of IGEMS</w:t>
        </w:r>
        <w:r w:rsidR="002404C4">
          <w:rPr>
            <w:noProof/>
            <w:webHidden/>
          </w:rPr>
          <w:tab/>
        </w:r>
        <w:r w:rsidR="002404C4">
          <w:rPr>
            <w:noProof/>
            <w:webHidden/>
          </w:rPr>
          <w:fldChar w:fldCharType="begin"/>
        </w:r>
        <w:r w:rsidR="002404C4">
          <w:rPr>
            <w:noProof/>
            <w:webHidden/>
          </w:rPr>
          <w:instrText xml:space="preserve"> PAGEREF _Toc23341699 \h </w:instrText>
        </w:r>
        <w:r w:rsidR="002404C4">
          <w:rPr>
            <w:noProof/>
            <w:webHidden/>
          </w:rPr>
        </w:r>
        <w:r w:rsidR="002404C4">
          <w:rPr>
            <w:noProof/>
            <w:webHidden/>
          </w:rPr>
          <w:fldChar w:fldCharType="separate"/>
        </w:r>
        <w:r w:rsidR="00152C17">
          <w:rPr>
            <w:noProof/>
            <w:webHidden/>
          </w:rPr>
          <w:t>126</w:t>
        </w:r>
        <w:r w:rsidR="002404C4">
          <w:rPr>
            <w:noProof/>
            <w:webHidden/>
          </w:rPr>
          <w:fldChar w:fldCharType="end"/>
        </w:r>
      </w:hyperlink>
    </w:p>
    <w:p w14:paraId="5EC5F76F" w14:textId="0F3FB263" w:rsidR="002404C4" w:rsidRDefault="005A5DC7">
      <w:pPr>
        <w:pStyle w:val="Innehll1"/>
        <w:tabs>
          <w:tab w:val="right" w:leader="dot" w:pos="10456"/>
        </w:tabs>
        <w:rPr>
          <w:noProof/>
          <w:lang w:val="en-US"/>
        </w:rPr>
      </w:pPr>
      <w:hyperlink w:anchor="_Toc23341700" w:history="1">
        <w:r w:rsidR="002404C4" w:rsidRPr="007C2930">
          <w:rPr>
            <w:rStyle w:val="Hyperlnk"/>
            <w:noProof/>
            <w:lang w:bidi="en-US"/>
          </w:rPr>
          <w:t>Preparation file (for internal use)</w:t>
        </w:r>
        <w:r w:rsidR="002404C4">
          <w:rPr>
            <w:noProof/>
            <w:webHidden/>
          </w:rPr>
          <w:tab/>
        </w:r>
        <w:r w:rsidR="002404C4">
          <w:rPr>
            <w:noProof/>
            <w:webHidden/>
          </w:rPr>
          <w:fldChar w:fldCharType="begin"/>
        </w:r>
        <w:r w:rsidR="002404C4">
          <w:rPr>
            <w:noProof/>
            <w:webHidden/>
          </w:rPr>
          <w:instrText xml:space="preserve"> PAGEREF _Toc23341700 \h </w:instrText>
        </w:r>
        <w:r w:rsidR="002404C4">
          <w:rPr>
            <w:noProof/>
            <w:webHidden/>
          </w:rPr>
        </w:r>
        <w:r w:rsidR="002404C4">
          <w:rPr>
            <w:noProof/>
            <w:webHidden/>
          </w:rPr>
          <w:fldChar w:fldCharType="separate"/>
        </w:r>
        <w:r w:rsidR="00152C17">
          <w:rPr>
            <w:noProof/>
            <w:webHidden/>
          </w:rPr>
          <w:t>127</w:t>
        </w:r>
        <w:r w:rsidR="002404C4">
          <w:rPr>
            <w:noProof/>
            <w:webHidden/>
          </w:rPr>
          <w:fldChar w:fldCharType="end"/>
        </w:r>
      </w:hyperlink>
    </w:p>
    <w:p w14:paraId="6BB24DA4" w14:textId="77777777" w:rsidR="00BE42E5" w:rsidRPr="00505182" w:rsidRDefault="003958CA" w:rsidP="00906932">
      <w:pPr>
        <w:rPr>
          <w:sz w:val="24"/>
        </w:rPr>
      </w:pPr>
      <w:r>
        <w:rPr>
          <w:sz w:val="24"/>
        </w:rPr>
        <w:fldChar w:fldCharType="end"/>
      </w:r>
    </w:p>
    <w:p w14:paraId="32597122" w14:textId="44004595" w:rsidR="00D90884" w:rsidRDefault="00D90884" w:rsidP="00D90884">
      <w:pPr>
        <w:pStyle w:val="Rubrik1"/>
      </w:pPr>
      <w:bookmarkStart w:id="1" w:name="_Toc23341681"/>
      <w:bookmarkStart w:id="2" w:name="_Toc359406374"/>
      <w:bookmarkStart w:id="3" w:name="_Toc359406100"/>
      <w:r>
        <w:lastRenderedPageBreak/>
        <w:t>Postprocessor events</w:t>
      </w:r>
      <w:bookmarkEnd w:id="1"/>
      <w:r w:rsidR="001876C0">
        <w:t xml:space="preserve"> and functions</w:t>
      </w:r>
      <w:r>
        <w:t xml:space="preserve"> </w:t>
      </w:r>
      <w:r>
        <w:br/>
      </w:r>
      <w:bookmarkEnd w:id="2"/>
    </w:p>
    <w:p w14:paraId="2C55F633" w14:textId="77777777" w:rsidR="00D90884" w:rsidRPr="00003284" w:rsidRDefault="00D90884" w:rsidP="00D90884"/>
    <w:p w14:paraId="78D2DBFD" w14:textId="77777777" w:rsidR="00D90884" w:rsidRDefault="005A5DC7" w:rsidP="00D90884">
      <w:hyperlink w:anchor="_ARC" w:history="1">
        <w:r w:rsidR="00D90884" w:rsidRPr="000124C2">
          <w:rPr>
            <w:rStyle w:val="Hyperlnk"/>
            <w:bdr w:val="none" w:sz="0" w:space="0" w:color="auto"/>
          </w:rPr>
          <w:t>ARC</w:t>
        </w:r>
      </w:hyperlink>
      <w:r w:rsidR="00D90884">
        <w:t xml:space="preserve">   </w:t>
      </w:r>
      <w:hyperlink w:anchor="_CHABRASIVE" w:history="1">
        <w:r w:rsidR="00D90884" w:rsidRPr="000124C2">
          <w:rPr>
            <w:rStyle w:val="Hyperlnk"/>
            <w:bdr w:val="none" w:sz="0" w:space="0" w:color="auto"/>
          </w:rPr>
          <w:t>CHABRASIVE</w:t>
        </w:r>
      </w:hyperlink>
      <w:r w:rsidR="00D90884">
        <w:t xml:space="preserve">   </w:t>
      </w:r>
      <w:hyperlink w:anchor="_CHMODE" w:history="1">
        <w:r w:rsidR="00D90884" w:rsidRPr="000124C2">
          <w:rPr>
            <w:rStyle w:val="Hyperlnk"/>
            <w:bdr w:val="none" w:sz="0" w:space="0" w:color="auto"/>
          </w:rPr>
          <w:t>CHMODE</w:t>
        </w:r>
      </w:hyperlink>
      <w:r w:rsidR="00D90884">
        <w:t xml:space="preserve">   </w:t>
      </w:r>
      <w:hyperlink w:anchor="_HEADER" w:history="1">
        <w:r w:rsidR="00D90884" w:rsidRPr="000124C2">
          <w:rPr>
            <w:rStyle w:val="Hyperlnk"/>
            <w:bdr w:val="none" w:sz="0" w:space="0" w:color="auto"/>
          </w:rPr>
          <w:t>CHPRESSURE</w:t>
        </w:r>
      </w:hyperlink>
      <w:r w:rsidR="00D90884">
        <w:t xml:space="preserve">   </w:t>
      </w:r>
      <w:hyperlink w:anchor="_HEADER_2" w:history="1">
        <w:r w:rsidR="00D90884" w:rsidRPr="000124C2">
          <w:rPr>
            <w:rStyle w:val="Hyperlnk"/>
            <w:bdr w:val="none" w:sz="0" w:space="0" w:color="auto"/>
          </w:rPr>
          <w:t>HEADER</w:t>
        </w:r>
      </w:hyperlink>
      <w:r w:rsidR="00D90884">
        <w:t xml:space="preserve">   </w:t>
      </w:r>
      <w:hyperlink w:anchor="_LINE_1" w:tooltip="This is a test" w:history="1">
        <w:r w:rsidR="00D90884" w:rsidRPr="000124C2">
          <w:rPr>
            <w:rStyle w:val="Hyperlnk"/>
            <w:bdr w:val="none" w:sz="0" w:space="0" w:color="auto"/>
          </w:rPr>
          <w:t>LINE</w:t>
        </w:r>
      </w:hyperlink>
      <w:r w:rsidR="00D90884">
        <w:t xml:space="preserve">   </w:t>
      </w:r>
      <w:hyperlink w:anchor="_PART_1" w:history="1">
        <w:r w:rsidR="00D90884" w:rsidRPr="000124C2">
          <w:rPr>
            <w:rStyle w:val="Hyperlnk"/>
            <w:bdr w:val="none" w:sz="0" w:space="0" w:color="auto"/>
          </w:rPr>
          <w:t>PART</w:t>
        </w:r>
      </w:hyperlink>
      <w:r w:rsidR="00D90884">
        <w:t xml:space="preserve">   </w:t>
      </w:r>
      <w:hyperlink w:anchor="_QUALITY" w:history="1">
        <w:r w:rsidR="00D90884" w:rsidRPr="000124C2">
          <w:rPr>
            <w:rStyle w:val="Hyperlnk"/>
            <w:bdr w:val="none" w:sz="0" w:space="0" w:color="auto"/>
          </w:rPr>
          <w:t>QUALITY</w:t>
        </w:r>
      </w:hyperlink>
      <w:r w:rsidR="00D90884">
        <w:t xml:space="preserve">   </w:t>
      </w:r>
      <w:hyperlink w:anchor="_STOP_1" w:history="1">
        <w:r w:rsidR="00D90884" w:rsidRPr="000124C2">
          <w:rPr>
            <w:rStyle w:val="Hyperlnk"/>
            <w:bdr w:val="none" w:sz="0" w:space="0" w:color="auto"/>
          </w:rPr>
          <w:t>STOP</w:t>
        </w:r>
      </w:hyperlink>
      <w:r w:rsidR="00D90884">
        <w:t xml:space="preserve">   </w:t>
      </w:r>
      <w:hyperlink w:anchor="_TOOLUP_1" w:history="1">
        <w:r w:rsidR="00D90884" w:rsidRPr="000124C2">
          <w:rPr>
            <w:rStyle w:val="Hyperlnk"/>
            <w:bdr w:val="none" w:sz="0" w:space="0" w:color="auto"/>
          </w:rPr>
          <w:t>TOOLUP</w:t>
        </w:r>
      </w:hyperlink>
      <w:r w:rsidR="00D90884">
        <w:t xml:space="preserve">   </w:t>
      </w:r>
      <w:hyperlink w:anchor="_TOOLDOWN" w:history="1">
        <w:r w:rsidR="00D90884" w:rsidRPr="000124C2">
          <w:rPr>
            <w:rStyle w:val="Hyperlnk"/>
            <w:bdr w:val="none" w:sz="0" w:space="0" w:color="auto"/>
          </w:rPr>
          <w:t>TOOLDOWN</w:t>
        </w:r>
      </w:hyperlink>
      <w:r w:rsidR="00D90884">
        <w:t xml:space="preserve"> </w:t>
      </w:r>
      <w:hyperlink w:anchor="_TOOLUP_1" w:history="1">
        <w:r w:rsidR="00D90884" w:rsidRPr="001860CF">
          <w:rPr>
            <w:rStyle w:val="Hyperlnk"/>
            <w:bdr w:val="none" w:sz="0" w:space="0" w:color="auto"/>
          </w:rPr>
          <w:t>TEXT</w:t>
        </w:r>
      </w:hyperlink>
      <w:r w:rsidR="00D90884">
        <w:t xml:space="preserve">  </w:t>
      </w:r>
    </w:p>
    <w:p w14:paraId="4C4E7477" w14:textId="77777777" w:rsidR="00875997" w:rsidRDefault="00875997" w:rsidP="00D90884"/>
    <w:p w14:paraId="73063E7C" w14:textId="112BEBE3" w:rsidR="00875997" w:rsidRDefault="00875997" w:rsidP="00875997">
      <w:pPr>
        <w:pStyle w:val="Rubrik4"/>
      </w:pPr>
      <w:bookmarkStart w:id="4" w:name="_$CARC"/>
      <w:bookmarkStart w:id="5" w:name="_($CARC_&lt;xrel&gt;_&lt;yrel&gt;"/>
      <w:bookmarkEnd w:id="4"/>
      <w:bookmarkEnd w:id="5"/>
      <w:r>
        <w:t>(</w:t>
      </w:r>
      <w:hyperlink w:anchor="_($CARC_&lt;xrel&gt;_&lt;yrel&gt;" w:history="1">
        <w:r w:rsidRPr="00DA53AB">
          <w:rPr>
            <w:rStyle w:val="Hyperlnk"/>
            <w:bdr w:val="none" w:sz="0" w:space="0" w:color="auto"/>
          </w:rPr>
          <w:t>$CARC</w:t>
        </w:r>
      </w:hyperlink>
      <w:r>
        <w:t xml:space="preserve"> &lt;</w:t>
      </w:r>
      <w:proofErr w:type="spellStart"/>
      <w:r>
        <w:t>x</w:t>
      </w:r>
      <w:r w:rsidR="00942B1D">
        <w:t>rel</w:t>
      </w:r>
      <w:proofErr w:type="spellEnd"/>
      <w:r>
        <w:t>&gt; &lt;</w:t>
      </w:r>
      <w:proofErr w:type="spellStart"/>
      <w:r>
        <w:t>y</w:t>
      </w:r>
      <w:r w:rsidR="00942B1D">
        <w:t>rel</w:t>
      </w:r>
      <w:proofErr w:type="spellEnd"/>
      <w:r>
        <w:t>&gt; &lt;radius&gt; &lt;</w:t>
      </w:r>
      <w:proofErr w:type="spellStart"/>
      <w:r>
        <w:t>ccw</w:t>
      </w:r>
      <w:proofErr w:type="spellEnd"/>
      <w:r>
        <w:t>&gt; &lt;speed&gt;)</w:t>
      </w:r>
    </w:p>
    <w:p w14:paraId="519801B3" w14:textId="65F17610" w:rsidR="00875997" w:rsidRDefault="00875997" w:rsidP="00875997">
      <w:r>
        <w:t>The function will add movements for a circula</w:t>
      </w:r>
      <w:r w:rsidR="00942B1D">
        <w:t>r</w:t>
      </w:r>
      <w:r>
        <w:t xml:space="preserve"> movement in the CNC-file</w:t>
      </w:r>
    </w:p>
    <w:p w14:paraId="7B4B1E3C" w14:textId="5338EFB0" w:rsidR="00942B1D" w:rsidRPr="00875997" w:rsidRDefault="00942B1D" w:rsidP="00875997">
      <w:r>
        <w:t xml:space="preserve">The </w:t>
      </w:r>
      <w:proofErr w:type="spellStart"/>
      <w:r>
        <w:t>xrel</w:t>
      </w:r>
      <w:proofErr w:type="spellEnd"/>
      <w:r>
        <w:t xml:space="preserve"> and </w:t>
      </w:r>
      <w:proofErr w:type="spellStart"/>
      <w:r>
        <w:t>yrel</w:t>
      </w:r>
      <w:proofErr w:type="spellEnd"/>
      <w:r>
        <w:t xml:space="preserve"> arguments should be relative to actual position.</w:t>
      </w:r>
    </w:p>
    <w:p w14:paraId="4F86042C" w14:textId="77777777" w:rsidR="00875997" w:rsidRDefault="00875997" w:rsidP="00D90884"/>
    <w:bookmarkStart w:id="6" w:name="_$CCIRCLE"/>
    <w:bookmarkEnd w:id="6"/>
    <w:p w14:paraId="635AE526" w14:textId="77777777" w:rsidR="00D90884" w:rsidRDefault="00D90884" w:rsidP="00875997">
      <w:pPr>
        <w:pStyle w:val="Rubrik3"/>
      </w:pPr>
      <w:r>
        <w:fldChar w:fldCharType="begin"/>
      </w:r>
      <w:r>
        <w:instrText>HYPERLINK "C:\\IGEMS_R10\\lsp\\$CCIRCLE"</w:instrText>
      </w:r>
      <w:r>
        <w:fldChar w:fldCharType="separate"/>
      </w:r>
      <w:bookmarkStart w:id="7" w:name="_Toc359406375"/>
      <w:r w:rsidRPr="000124C2">
        <w:rPr>
          <w:rStyle w:val="Hyperlnk"/>
          <w:bdr w:val="none" w:sz="0" w:space="0" w:color="auto"/>
        </w:rPr>
        <w:t>$CCIRCLE</w:t>
      </w:r>
      <w:bookmarkEnd w:id="7"/>
      <w:r>
        <w:fldChar w:fldCharType="end"/>
      </w:r>
    </w:p>
    <w:p w14:paraId="3115C27D" w14:textId="7D2C32C5" w:rsidR="00D90884" w:rsidRDefault="00D90884" w:rsidP="00D90884">
      <w:r>
        <w:t xml:space="preserve">This function will add geometry for a </w:t>
      </w:r>
      <w:r w:rsidR="00942B1D">
        <w:t>360-degree</w:t>
      </w:r>
      <w:r>
        <w:t xml:space="preserve"> circular movement in the CNC-file.</w:t>
      </w:r>
    </w:p>
    <w:p w14:paraId="2AD30D87" w14:textId="77777777" w:rsidR="00C1175D" w:rsidRDefault="00C1175D" w:rsidP="00D90884">
      <w:r>
        <w:t xml:space="preserve">The first segment is 190 degree and next segment is 170 </w:t>
      </w:r>
      <w:proofErr w:type="gramStart"/>
      <w:r>
        <w:t>degree</w:t>
      </w:r>
      <w:proofErr w:type="gramEnd"/>
      <w:r>
        <w:t>.</w:t>
      </w:r>
    </w:p>
    <w:p w14:paraId="7DBABEE5" w14:textId="77777777" w:rsidR="00D90884" w:rsidRDefault="00D90884" w:rsidP="00D90884">
      <w:pPr>
        <w:pStyle w:val="Rubrik4"/>
      </w:pPr>
      <w:bookmarkStart w:id="8" w:name="_Toc359406376"/>
      <w:r>
        <w:t>($CCIRCLE &lt;</w:t>
      </w:r>
      <w:proofErr w:type="spellStart"/>
      <w:r>
        <w:t>idist</w:t>
      </w:r>
      <w:proofErr w:type="spellEnd"/>
      <w:r>
        <w:t>&gt; &lt;</w:t>
      </w:r>
      <w:proofErr w:type="spellStart"/>
      <w:r>
        <w:t>jdist</w:t>
      </w:r>
      <w:proofErr w:type="spellEnd"/>
      <w:r>
        <w:t>&gt; &lt;speed&gt;)</w:t>
      </w:r>
      <w:bookmarkEnd w:id="8"/>
    </w:p>
    <w:p w14:paraId="003A42A5" w14:textId="77777777" w:rsidR="00D90884" w:rsidRDefault="00D90884" w:rsidP="00D90884">
      <w:r>
        <w:t>The IDIST argument the distance to the circle center in X and JDIST is the relative distance to circle center in Y (In IGEMS coordinate system).</w:t>
      </w:r>
    </w:p>
    <w:p w14:paraId="561B5356" w14:textId="77777777" w:rsidR="00D90884" w:rsidRDefault="00D90884" w:rsidP="00D90884">
      <w:r>
        <w:t>Speed is the cutting speed in mm/min.</w:t>
      </w:r>
    </w:p>
    <w:p w14:paraId="7158E833" w14:textId="77777777" w:rsidR="00D90884" w:rsidRDefault="00D90884" w:rsidP="00D90884">
      <w:r>
        <w:t>The movements generated by the $CCIRCLE function do not handled by the simulation system.</w:t>
      </w:r>
    </w:p>
    <w:bookmarkStart w:id="9" w:name="_$CLINE"/>
    <w:bookmarkEnd w:id="9"/>
    <w:p w14:paraId="7AD0F292" w14:textId="77777777" w:rsidR="00D90884" w:rsidRDefault="00D90884" w:rsidP="00D90884">
      <w:pPr>
        <w:pStyle w:val="Rubrik2"/>
      </w:pPr>
      <w:r>
        <w:fldChar w:fldCharType="begin"/>
      </w:r>
      <w:r>
        <w:instrText xml:space="preserve"> HYPERLINK "" \l "_$CLINE" </w:instrText>
      </w:r>
      <w:r>
        <w:fldChar w:fldCharType="separate"/>
      </w:r>
      <w:bookmarkStart w:id="10" w:name="_Toc359406377"/>
      <w:r w:rsidRPr="000124C2">
        <w:rPr>
          <w:rStyle w:val="Hyperlnk"/>
          <w:bdr w:val="none" w:sz="0" w:space="0" w:color="auto"/>
        </w:rPr>
        <w:t>$CLINE</w:t>
      </w:r>
      <w:bookmarkEnd w:id="10"/>
      <w:r>
        <w:fldChar w:fldCharType="end"/>
      </w:r>
    </w:p>
    <w:p w14:paraId="3CF6C998" w14:textId="77777777" w:rsidR="00D90884" w:rsidRDefault="00D90884" w:rsidP="00D90884">
      <w:r>
        <w:t>This function will add geometry for a linear movement in the CNC-file.</w:t>
      </w:r>
    </w:p>
    <w:p w14:paraId="62A09E1D" w14:textId="77777777" w:rsidR="00D90884" w:rsidRDefault="00D90884" w:rsidP="00D90884">
      <w:pPr>
        <w:pStyle w:val="Rubrik4"/>
      </w:pPr>
      <w:bookmarkStart w:id="11" w:name="_Toc359406378"/>
      <w:r>
        <w:t>($CLINE &lt;</w:t>
      </w:r>
      <w:proofErr w:type="spellStart"/>
      <w:r>
        <w:t>xdist</w:t>
      </w:r>
      <w:proofErr w:type="spellEnd"/>
      <w:r>
        <w:t>&gt; &lt;</w:t>
      </w:r>
      <w:proofErr w:type="spellStart"/>
      <w:r>
        <w:t>ydist</w:t>
      </w:r>
      <w:proofErr w:type="spellEnd"/>
      <w:r>
        <w:t>&gt; &lt;speed&gt;)</w:t>
      </w:r>
      <w:bookmarkEnd w:id="11"/>
    </w:p>
    <w:p w14:paraId="46DEACD4" w14:textId="77777777" w:rsidR="00D90884" w:rsidRDefault="00D90884" w:rsidP="00D90884">
      <w:r>
        <w:t>The XDIST argument is the relative distance from current position to the end if the line in X and the YDIST argument is the distance in Y.</w:t>
      </w:r>
    </w:p>
    <w:p w14:paraId="6799293D" w14:textId="77777777" w:rsidR="00D90884" w:rsidRDefault="00D90884" w:rsidP="00D90884">
      <w:r>
        <w:t xml:space="preserve">The movements generated by the $CLINE function do not </w:t>
      </w:r>
      <w:proofErr w:type="gramStart"/>
      <w:r>
        <w:t>handled</w:t>
      </w:r>
      <w:proofErr w:type="gramEnd"/>
      <w:r>
        <w:t xml:space="preserve"> by the simulation system.</w:t>
      </w:r>
    </w:p>
    <w:bookmarkStart w:id="12" w:name="_ARC"/>
    <w:bookmarkStart w:id="13" w:name="ARC"/>
    <w:bookmarkEnd w:id="12"/>
    <w:p w14:paraId="79CFFC66" w14:textId="77777777" w:rsidR="00D90884" w:rsidRDefault="00D90884" w:rsidP="00D90884">
      <w:pPr>
        <w:pStyle w:val="Rubrik2"/>
      </w:pPr>
      <w:r>
        <w:fldChar w:fldCharType="begin"/>
      </w:r>
      <w:r>
        <w:instrText xml:space="preserve"> HYPERLINK "" \l "_ARC" </w:instrText>
      </w:r>
      <w:r>
        <w:fldChar w:fldCharType="separate"/>
      </w:r>
      <w:bookmarkStart w:id="14" w:name="_Toc359406379"/>
      <w:r w:rsidRPr="000124C2">
        <w:rPr>
          <w:rStyle w:val="Hyperlnk"/>
          <w:bdr w:val="none" w:sz="0" w:space="0" w:color="auto"/>
        </w:rPr>
        <w:t>ARC</w:t>
      </w:r>
      <w:bookmarkEnd w:id="14"/>
      <w:r>
        <w:fldChar w:fldCharType="end"/>
      </w:r>
    </w:p>
    <w:bookmarkEnd w:id="13"/>
    <w:p w14:paraId="3B12BCD5" w14:textId="77777777" w:rsidR="00D90884" w:rsidRDefault="00D90884" w:rsidP="00D90884">
      <w:r>
        <w:t>This event handles the circular movements. If you do not include a function for this event then the movement will be done LINE vectors.</w:t>
      </w:r>
    </w:p>
    <w:p w14:paraId="58E300E2" w14:textId="77777777" w:rsidR="00D90884" w:rsidRDefault="00D90884" w:rsidP="00D90884">
      <w:r>
        <w:t>Following variables can be included in the postprocessor to overwrite existing machine setup settings:</w:t>
      </w:r>
    </w:p>
    <w:p w14:paraId="17A5BF36" w14:textId="77777777" w:rsidR="00D90884" w:rsidRPr="003B1D72" w:rsidRDefault="00D90884" w:rsidP="00D90884">
      <w:pPr>
        <w:rPr>
          <w:rFonts w:ascii="Lucida Console" w:hAnsi="Lucida Console" w:cs="Lucida Console"/>
          <w:color w:val="000000"/>
          <w:szCs w:val="20"/>
          <w:lang w:bidi="ar-SA"/>
        </w:rPr>
      </w:pPr>
      <w:r w:rsidRPr="003B1D72">
        <w:rPr>
          <w:rFonts w:ascii="Lucida Console" w:hAnsi="Lucida Console" w:cs="Lucida Console"/>
          <w:color w:val="000000"/>
          <w:szCs w:val="20"/>
          <w:lang w:bidi="ar-SA"/>
        </w:rPr>
        <w:t>*</w:t>
      </w:r>
      <w:proofErr w:type="spellStart"/>
      <w:r w:rsidRPr="003B1D72">
        <w:rPr>
          <w:rFonts w:ascii="Lucida Console" w:hAnsi="Lucida Console" w:cs="Lucida Console"/>
          <w:color w:val="000000"/>
          <w:szCs w:val="20"/>
          <w:lang w:bidi="ar-SA"/>
        </w:rPr>
        <w:t>LargestSegmentAngle</w:t>
      </w:r>
      <w:proofErr w:type="spellEnd"/>
      <w:r w:rsidRPr="003B1D72">
        <w:rPr>
          <w:rFonts w:ascii="Lucida Console" w:hAnsi="Lucida Console" w:cs="Lucida Console"/>
          <w:color w:val="000000"/>
          <w:szCs w:val="20"/>
          <w:lang w:bidi="ar-SA"/>
        </w:rPr>
        <w:t>*</w:t>
      </w:r>
    </w:p>
    <w:p w14:paraId="4CA53DAD" w14:textId="77777777" w:rsidR="00D90884" w:rsidRDefault="00D90884" w:rsidP="00D90884">
      <w:pPr>
        <w:rPr>
          <w:rFonts w:ascii="Lucida Console" w:hAnsi="Lucida Console" w:cs="Lucida Console"/>
          <w:color w:val="000000"/>
          <w:szCs w:val="20"/>
          <w:lang w:bidi="ar-SA"/>
        </w:rPr>
      </w:pPr>
      <w:r w:rsidRPr="003B1D72">
        <w:rPr>
          <w:rFonts w:ascii="Lucida Console" w:hAnsi="Lucida Console" w:cs="Lucida Console"/>
          <w:color w:val="000000"/>
          <w:szCs w:val="20"/>
          <w:lang w:bidi="ar-SA"/>
        </w:rPr>
        <w:t>*</w:t>
      </w:r>
      <w:proofErr w:type="spellStart"/>
      <w:r w:rsidRPr="003B1D72">
        <w:rPr>
          <w:rFonts w:ascii="Lucida Console" w:hAnsi="Lucida Console" w:cs="Lucida Console"/>
          <w:color w:val="000000"/>
          <w:szCs w:val="20"/>
          <w:lang w:bidi="ar-SA"/>
        </w:rPr>
        <w:t>MaxRadius</w:t>
      </w:r>
      <w:proofErr w:type="spellEnd"/>
      <w:r w:rsidRPr="003B1D72">
        <w:rPr>
          <w:rFonts w:ascii="Lucida Console" w:hAnsi="Lucida Console" w:cs="Lucida Console"/>
          <w:color w:val="000000"/>
          <w:szCs w:val="20"/>
          <w:lang w:bidi="ar-SA"/>
        </w:rPr>
        <w:t>*</w:t>
      </w:r>
    </w:p>
    <w:p w14:paraId="7A3C057D" w14:textId="77777777" w:rsidR="00D90884" w:rsidRPr="003B1D72" w:rsidRDefault="00D90884" w:rsidP="00D90884"/>
    <w:p w14:paraId="6BAB7EF9" w14:textId="77777777" w:rsidR="00D90884" w:rsidRDefault="00D90884" w:rsidP="00D90884">
      <w:r>
        <w:t>The function can use following variables:</w:t>
      </w:r>
    </w:p>
    <w:tbl>
      <w:tblPr>
        <w:tblStyle w:val="Tabellrutnt"/>
        <w:tblW w:w="26683" w:type="dxa"/>
        <w:tblLook w:val="04A0" w:firstRow="1" w:lastRow="0" w:firstColumn="1" w:lastColumn="0" w:noHBand="0" w:noVBand="1"/>
      </w:tblPr>
      <w:tblGrid>
        <w:gridCol w:w="1082"/>
        <w:gridCol w:w="782"/>
        <w:gridCol w:w="8273"/>
        <w:gridCol w:w="8273"/>
        <w:gridCol w:w="8273"/>
      </w:tblGrid>
      <w:tr w:rsidR="00D90884" w:rsidRPr="00265B45" w14:paraId="624EE2CF"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30C52" w14:textId="77777777" w:rsidR="00D90884" w:rsidRPr="00354E8A" w:rsidRDefault="00D90884" w:rsidP="00045522">
            <w:pPr>
              <w:rPr>
                <w:sz w:val="20"/>
                <w:szCs w:val="20"/>
              </w:rPr>
            </w:pPr>
            <w:r w:rsidRPr="00354E8A">
              <w:rPr>
                <w:sz w:val="20"/>
                <w:szCs w:val="20"/>
              </w:rPr>
              <w:t>$a</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C74FE" w14:textId="77777777" w:rsidR="00D90884" w:rsidRPr="00354E8A" w:rsidRDefault="00D90884" w:rsidP="00045522">
            <w:pPr>
              <w:jc w:val="center"/>
              <w:rPr>
                <w:sz w:val="20"/>
                <w:szCs w:val="20"/>
              </w:rPr>
            </w:pPr>
            <w:r w:rsidRPr="00354E8A">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D0E786" w14:textId="77777777" w:rsidR="00D90884" w:rsidRPr="00354E8A" w:rsidRDefault="00D90884" w:rsidP="00045522">
            <w:pPr>
              <w:rPr>
                <w:sz w:val="20"/>
                <w:szCs w:val="20"/>
              </w:rPr>
            </w:pPr>
            <w:r w:rsidRPr="00354E8A">
              <w:rPr>
                <w:sz w:val="20"/>
                <w:szCs w:val="20"/>
              </w:rPr>
              <w:t>The angle in radians of the major axis. If no 5-axis equipment are in use this variable is always 0.</w:t>
            </w:r>
            <w:r>
              <w:rPr>
                <w:sz w:val="20"/>
                <w:szCs w:val="20"/>
              </w:rPr>
              <w:t xml:space="preserve"> The value is transformed to the actual kinematic.</w:t>
            </w:r>
          </w:p>
        </w:tc>
      </w:tr>
      <w:tr w:rsidR="00D90884" w:rsidRPr="00CC3AC4" w14:paraId="3D40B909"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6004F5" w14:textId="77777777" w:rsidR="00D90884" w:rsidRPr="00CC3AC4" w:rsidRDefault="00D90884" w:rsidP="00045522">
            <w:pPr>
              <w:rPr>
                <w:sz w:val="20"/>
                <w:szCs w:val="20"/>
              </w:rPr>
            </w:pPr>
            <w:r w:rsidRPr="00CC3AC4">
              <w:rPr>
                <w:sz w:val="20"/>
                <w:szCs w:val="20"/>
              </w:rPr>
              <w:t>$</w:t>
            </w:r>
            <w:proofErr w:type="spellStart"/>
            <w:r w:rsidRPr="00CC3AC4">
              <w:rPr>
                <w:sz w:val="20"/>
                <w:szCs w:val="20"/>
              </w:rPr>
              <w:t>amotor</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AD1BF" w14:textId="77777777" w:rsidR="00D90884" w:rsidRPr="00CC3AC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3D3C56" w14:textId="77777777" w:rsidR="00D90884" w:rsidRPr="00CC3AC4" w:rsidRDefault="00D90884" w:rsidP="00045522">
            <w:pPr>
              <w:rPr>
                <w:sz w:val="20"/>
                <w:szCs w:val="20"/>
              </w:rPr>
            </w:pPr>
            <w:r>
              <w:rPr>
                <w:sz w:val="20"/>
                <w:szCs w:val="20"/>
              </w:rPr>
              <w:t>The angle in radians of the major axis. The value is always in motor degree.</w:t>
            </w:r>
          </w:p>
        </w:tc>
      </w:tr>
      <w:tr w:rsidR="00D90884" w:rsidRPr="00265B45" w14:paraId="53B82805"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7699B" w14:textId="77777777" w:rsidR="00D90884" w:rsidRDefault="00D90884" w:rsidP="00045522">
            <w:pPr>
              <w:rPr>
                <w:sz w:val="20"/>
                <w:szCs w:val="20"/>
              </w:rPr>
            </w:pPr>
            <w:r>
              <w:rPr>
                <w:sz w:val="20"/>
                <w:szCs w:val="20"/>
              </w:rPr>
              <w:t>$ab</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6B4941" w14:textId="77777777" w:rsidR="00D90884" w:rsidRDefault="00D90884" w:rsidP="00045522">
            <w:pPr>
              <w:jc w:val="center"/>
              <w:rPr>
                <w:sz w:val="20"/>
                <w:szCs w:val="20"/>
              </w:rPr>
            </w:pPr>
            <w:r>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E63CD3" w14:textId="77777777" w:rsidR="00D90884" w:rsidRDefault="00D90884" w:rsidP="00045522">
            <w:pPr>
              <w:rPr>
                <w:sz w:val="20"/>
                <w:szCs w:val="20"/>
              </w:rPr>
            </w:pPr>
            <w:r>
              <w:rPr>
                <w:sz w:val="20"/>
                <w:szCs w:val="20"/>
              </w:rPr>
              <w:t>T if the movement have any A or B information else nil.</w:t>
            </w:r>
          </w:p>
        </w:tc>
      </w:tr>
      <w:tr w:rsidR="00D90884" w:rsidRPr="00265B45" w14:paraId="65533B58"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41896" w14:textId="77777777" w:rsidR="00D90884" w:rsidRPr="00354E8A" w:rsidRDefault="00D90884" w:rsidP="00045522">
            <w:pPr>
              <w:rPr>
                <w:sz w:val="20"/>
                <w:szCs w:val="20"/>
              </w:rPr>
            </w:pPr>
            <w:r w:rsidRPr="00354E8A">
              <w:rPr>
                <w:sz w:val="20"/>
                <w:szCs w:val="20"/>
              </w:rPr>
              <w:t>$b</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02B59" w14:textId="77777777" w:rsidR="00D90884" w:rsidRPr="00354E8A" w:rsidRDefault="00D90884" w:rsidP="00045522">
            <w:pPr>
              <w:jc w:val="center"/>
              <w:rPr>
                <w:sz w:val="20"/>
                <w:szCs w:val="20"/>
              </w:rPr>
            </w:pPr>
            <w:r w:rsidRPr="00354E8A">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BF502" w14:textId="77777777" w:rsidR="00D90884" w:rsidRPr="00354E8A" w:rsidRDefault="00D90884" w:rsidP="00045522">
            <w:pPr>
              <w:rPr>
                <w:sz w:val="20"/>
                <w:szCs w:val="20"/>
              </w:rPr>
            </w:pPr>
            <w:r w:rsidRPr="00354E8A">
              <w:rPr>
                <w:sz w:val="20"/>
                <w:szCs w:val="20"/>
              </w:rPr>
              <w:t>The angle in rad</w:t>
            </w:r>
            <w:r w:rsidR="00C54808">
              <w:rPr>
                <w:sz w:val="20"/>
                <w:szCs w:val="20"/>
              </w:rPr>
              <w:t>ians of the minor axis. If no 5-</w:t>
            </w:r>
            <w:r w:rsidRPr="00354E8A">
              <w:rPr>
                <w:sz w:val="20"/>
                <w:szCs w:val="20"/>
              </w:rPr>
              <w:t>axis equipment are in use this variable is always 0</w:t>
            </w:r>
          </w:p>
        </w:tc>
      </w:tr>
      <w:tr w:rsidR="00D90884" w:rsidRPr="00265B45" w14:paraId="76A10C7D"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89535" w14:textId="77777777" w:rsidR="00D90884" w:rsidRPr="00CC3AC4" w:rsidRDefault="00D90884" w:rsidP="00045522">
            <w:pPr>
              <w:rPr>
                <w:sz w:val="20"/>
                <w:szCs w:val="20"/>
              </w:rPr>
            </w:pPr>
            <w:r>
              <w:rPr>
                <w:sz w:val="20"/>
                <w:szCs w:val="20"/>
              </w:rPr>
              <w:t>$</w:t>
            </w:r>
            <w:proofErr w:type="spellStart"/>
            <w:r>
              <w:rPr>
                <w:sz w:val="20"/>
                <w:szCs w:val="20"/>
              </w:rPr>
              <w:t>b</w:t>
            </w:r>
            <w:r w:rsidRPr="00CC3AC4">
              <w:rPr>
                <w:sz w:val="20"/>
                <w:szCs w:val="20"/>
              </w:rPr>
              <w:t>motor</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20DDDB" w14:textId="77777777" w:rsidR="00D90884" w:rsidRPr="00CC3AC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BFEF7" w14:textId="77777777" w:rsidR="00D90884" w:rsidRPr="00CC3AC4" w:rsidRDefault="00D90884" w:rsidP="00045522">
            <w:pPr>
              <w:rPr>
                <w:sz w:val="20"/>
                <w:szCs w:val="20"/>
              </w:rPr>
            </w:pPr>
            <w:r>
              <w:rPr>
                <w:sz w:val="20"/>
                <w:szCs w:val="20"/>
              </w:rPr>
              <w:t>The angle in radians of the minor axis. The value is always in motor degree.</w:t>
            </w:r>
          </w:p>
        </w:tc>
      </w:tr>
      <w:tr w:rsidR="00C54808" w:rsidRPr="00265B45" w14:paraId="1D7BCD07"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9118C" w14:textId="77777777" w:rsidR="00C54808" w:rsidRPr="00C54808" w:rsidRDefault="00C54808" w:rsidP="00045522">
            <w:pPr>
              <w:rPr>
                <w:sz w:val="20"/>
                <w:szCs w:val="20"/>
              </w:rPr>
            </w:pPr>
            <w:r w:rsidRPr="00C54808">
              <w:rPr>
                <w:sz w:val="20"/>
                <w:szCs w:val="20"/>
              </w:rPr>
              <w:t>$c</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2DE56" w14:textId="77777777" w:rsidR="00C54808" w:rsidRPr="00C54808" w:rsidRDefault="00C54808" w:rsidP="00045522">
            <w:pPr>
              <w:jc w:val="center"/>
              <w:rPr>
                <w:sz w:val="20"/>
                <w:szCs w:val="20"/>
              </w:rPr>
            </w:pPr>
            <w:r w:rsidRPr="00C54808">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A83EBE" w14:textId="77777777" w:rsidR="00C54808" w:rsidRPr="00C54808" w:rsidRDefault="00C54808" w:rsidP="00045522">
            <w:pPr>
              <w:rPr>
                <w:sz w:val="20"/>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p>
        </w:tc>
      </w:tr>
      <w:tr w:rsidR="00D90884" w:rsidRPr="00265B45" w14:paraId="318C59F9"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753C64" w14:textId="77777777" w:rsidR="00D90884" w:rsidRDefault="00D90884" w:rsidP="00045522">
            <w:pPr>
              <w:rPr>
                <w:sz w:val="20"/>
                <w:szCs w:val="20"/>
              </w:rPr>
            </w:pPr>
            <w:r>
              <w:rPr>
                <w:sz w:val="20"/>
                <w:szCs w:val="20"/>
              </w:rPr>
              <w:t>$f</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AA0AA"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29FE1" w14:textId="77777777" w:rsidR="00D90884" w:rsidRDefault="00D90884" w:rsidP="00045522">
            <w:pPr>
              <w:rPr>
                <w:sz w:val="20"/>
                <w:szCs w:val="20"/>
              </w:rPr>
            </w:pPr>
            <w:r>
              <w:rPr>
                <w:sz w:val="20"/>
                <w:szCs w:val="20"/>
              </w:rPr>
              <w:t>Cutting speed (this value can normally be used)</w:t>
            </w:r>
          </w:p>
        </w:tc>
      </w:tr>
      <w:tr w:rsidR="00D90884" w:rsidRPr="00265B45" w14:paraId="23AC59F7"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647A20" w14:textId="77777777" w:rsidR="00D90884" w:rsidRDefault="00D90884" w:rsidP="00045522">
            <w:pPr>
              <w:rPr>
                <w:sz w:val="20"/>
                <w:szCs w:val="20"/>
              </w:rPr>
            </w:pPr>
            <w:r>
              <w:rPr>
                <w:sz w:val="20"/>
                <w:szCs w:val="20"/>
              </w:rPr>
              <w:lastRenderedPageBreak/>
              <w:t>$</w:t>
            </w:r>
            <w:proofErr w:type="spellStart"/>
            <w:r>
              <w:rPr>
                <w:sz w:val="20"/>
                <w:szCs w:val="20"/>
              </w:rPr>
              <w:t>fe</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E0134"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1112B" w14:textId="77777777" w:rsidR="00D90884" w:rsidRDefault="00D90884" w:rsidP="00045522">
            <w:pPr>
              <w:rPr>
                <w:sz w:val="20"/>
                <w:szCs w:val="20"/>
              </w:rPr>
            </w:pPr>
            <w:r>
              <w:rPr>
                <w:sz w:val="20"/>
                <w:szCs w:val="20"/>
              </w:rPr>
              <w:t>The cutting speed at the end of the arc.</w:t>
            </w:r>
          </w:p>
        </w:tc>
      </w:tr>
      <w:tr w:rsidR="00D90884" w:rsidRPr="00265B45" w14:paraId="1701D930"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42D2D" w14:textId="77777777" w:rsidR="00D90884" w:rsidRPr="00DC313E" w:rsidRDefault="00D90884" w:rsidP="00045522">
            <w:pPr>
              <w:rPr>
                <w:sz w:val="20"/>
                <w:szCs w:val="20"/>
              </w:rPr>
            </w:pPr>
            <w:r w:rsidRPr="00DC313E">
              <w:rPr>
                <w:sz w:val="20"/>
                <w:szCs w:val="20"/>
              </w:rPr>
              <w:t>$flag</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5E607" w14:textId="77777777" w:rsidR="00D90884" w:rsidRPr="00DC313E" w:rsidRDefault="00D90884" w:rsidP="00045522">
            <w:pPr>
              <w:jc w:val="center"/>
              <w:rPr>
                <w:sz w:val="20"/>
                <w:szCs w:val="20"/>
              </w:rPr>
            </w:pPr>
            <w:r w:rsidRPr="00DC313E">
              <w:rPr>
                <w:sz w:val="20"/>
                <w:szCs w:val="20"/>
              </w:rPr>
              <w:t>Int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64361" w14:textId="77777777" w:rsidR="00D90884" w:rsidRDefault="00D90884" w:rsidP="00045522">
            <w:pPr>
              <w:rPr>
                <w:sz w:val="20"/>
                <w:szCs w:val="20"/>
              </w:rPr>
            </w:pPr>
            <w:r>
              <w:rPr>
                <w:sz w:val="20"/>
                <w:szCs w:val="20"/>
              </w:rPr>
              <w:t>This is a bit value with following meaning:</w:t>
            </w:r>
          </w:p>
          <w:p w14:paraId="74A3B9DA" w14:textId="77777777" w:rsidR="00D90884" w:rsidRDefault="00D90884" w:rsidP="00045522">
            <w:pPr>
              <w:rPr>
                <w:sz w:val="20"/>
                <w:szCs w:val="20"/>
              </w:rPr>
            </w:pPr>
            <w:r>
              <w:rPr>
                <w:sz w:val="20"/>
                <w:szCs w:val="20"/>
              </w:rPr>
              <w:t>1=Belongs to a lead-in</w:t>
            </w:r>
          </w:p>
          <w:p w14:paraId="481DC353" w14:textId="77777777" w:rsidR="00D90884" w:rsidRDefault="00D90884" w:rsidP="00045522">
            <w:pPr>
              <w:rPr>
                <w:sz w:val="20"/>
                <w:szCs w:val="20"/>
              </w:rPr>
            </w:pPr>
            <w:r>
              <w:rPr>
                <w:sz w:val="20"/>
                <w:szCs w:val="20"/>
              </w:rPr>
              <w:t>2=Belongs to a lead out</w:t>
            </w:r>
          </w:p>
          <w:p w14:paraId="38DB2CFB" w14:textId="77777777" w:rsidR="00D90884" w:rsidRDefault="00D90884" w:rsidP="00045522">
            <w:pPr>
              <w:rPr>
                <w:sz w:val="20"/>
                <w:szCs w:val="20"/>
              </w:rPr>
            </w:pPr>
            <w:r>
              <w:rPr>
                <w:sz w:val="20"/>
                <w:szCs w:val="20"/>
              </w:rPr>
              <w:t>4=Belongs to marking</w:t>
            </w:r>
          </w:p>
          <w:p w14:paraId="4B596D41" w14:textId="77777777" w:rsidR="00D90884" w:rsidRDefault="00D90884" w:rsidP="00045522">
            <w:pPr>
              <w:rPr>
                <w:sz w:val="20"/>
                <w:szCs w:val="20"/>
              </w:rPr>
            </w:pPr>
            <w:r>
              <w:rPr>
                <w:sz w:val="20"/>
                <w:szCs w:val="20"/>
              </w:rPr>
              <w:t>8=Belongs to circular piercing</w:t>
            </w:r>
          </w:p>
          <w:p w14:paraId="40C128CF" w14:textId="77777777" w:rsidR="00D90884" w:rsidRDefault="00D90884" w:rsidP="00045522">
            <w:pPr>
              <w:rPr>
                <w:sz w:val="20"/>
                <w:szCs w:val="20"/>
              </w:rPr>
            </w:pPr>
            <w:r>
              <w:rPr>
                <w:sz w:val="20"/>
                <w:szCs w:val="20"/>
              </w:rPr>
              <w:t>16</w:t>
            </w:r>
          </w:p>
          <w:p w14:paraId="4D477101" w14:textId="77777777" w:rsidR="00D90884" w:rsidRDefault="00D90884" w:rsidP="00045522">
            <w:pPr>
              <w:rPr>
                <w:sz w:val="20"/>
                <w:szCs w:val="20"/>
              </w:rPr>
            </w:pPr>
            <w:r>
              <w:rPr>
                <w:sz w:val="20"/>
                <w:szCs w:val="20"/>
              </w:rPr>
              <w:t>32</w:t>
            </w:r>
          </w:p>
          <w:p w14:paraId="48C70B1B" w14:textId="77777777" w:rsidR="00D90884" w:rsidRPr="00DC313E" w:rsidRDefault="00D90884" w:rsidP="00045522">
            <w:pPr>
              <w:rPr>
                <w:sz w:val="20"/>
                <w:szCs w:val="20"/>
              </w:rPr>
            </w:pPr>
          </w:p>
        </w:tc>
      </w:tr>
      <w:tr w:rsidR="00D90884" w:rsidRPr="00265B45" w14:paraId="2D7E0CC4"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5B9C4" w14:textId="77777777" w:rsidR="00D90884" w:rsidRDefault="00D90884" w:rsidP="00045522">
            <w:pPr>
              <w:rPr>
                <w:sz w:val="20"/>
                <w:szCs w:val="20"/>
              </w:rPr>
            </w:pPr>
            <w:r>
              <w:rPr>
                <w:sz w:val="20"/>
                <w:szCs w:val="20"/>
              </w:rPr>
              <w:t>$fs</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E457F0"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E73D3" w14:textId="77777777" w:rsidR="00D90884" w:rsidRDefault="00D90884" w:rsidP="00045522">
            <w:pPr>
              <w:rPr>
                <w:sz w:val="20"/>
                <w:szCs w:val="20"/>
              </w:rPr>
            </w:pPr>
            <w:r>
              <w:rPr>
                <w:sz w:val="20"/>
                <w:szCs w:val="20"/>
              </w:rPr>
              <w:t>The cutting speed at the start of the arc.</w:t>
            </w:r>
          </w:p>
        </w:tc>
      </w:tr>
      <w:tr w:rsidR="00C01B39" w:rsidRPr="00265B45" w14:paraId="5DCEBB49"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64A1D" w14:textId="52E941D8" w:rsidR="00C01B39" w:rsidRDefault="00C01B39" w:rsidP="00C01B39">
            <w:pPr>
              <w:rPr>
                <w:szCs w:val="20"/>
              </w:rPr>
            </w:pPr>
            <w:r w:rsidRPr="00C01B39">
              <w:rPr>
                <w:sz w:val="20"/>
                <w:szCs w:val="18"/>
              </w:rPr>
              <w:t>$ft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5DD88" w14:textId="598FF035" w:rsidR="00C01B39" w:rsidRDefault="00C01B39" w:rsidP="00C01B39">
            <w:pPr>
              <w:jc w:val="center"/>
              <w:rPr>
                <w:szCs w:val="20"/>
              </w:rPr>
            </w:pPr>
            <w:r w:rsidRPr="00C01B39">
              <w:rPr>
                <w:sz w:val="20"/>
                <w:szCs w:val="18"/>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05737" w14:textId="01FEFAF2" w:rsidR="00C01B39" w:rsidRDefault="00C01B39" w:rsidP="00C01B39">
            <w:pPr>
              <w:rPr>
                <w:szCs w:val="20"/>
              </w:rPr>
            </w:pPr>
            <w:r>
              <w:rPr>
                <w:sz w:val="20"/>
                <w:szCs w:val="18"/>
              </w:rPr>
              <w:t>The time for the movement in minutes.</w:t>
            </w:r>
          </w:p>
        </w:tc>
      </w:tr>
      <w:tr w:rsidR="00D90884" w:rsidRPr="00265B45" w14:paraId="075849D5"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C8DFF" w14:textId="77777777" w:rsidR="00D90884" w:rsidRDefault="00D90884" w:rsidP="00045522">
            <w:pPr>
              <w:rPr>
                <w:sz w:val="20"/>
                <w:szCs w:val="20"/>
              </w:rPr>
            </w:pPr>
            <w:r>
              <w:rPr>
                <w:sz w:val="20"/>
                <w:szCs w:val="20"/>
              </w:rPr>
              <w:t>$</w:t>
            </w:r>
            <w:proofErr w:type="spellStart"/>
            <w:r>
              <w:rPr>
                <w:sz w:val="20"/>
                <w:szCs w:val="20"/>
              </w:rPr>
              <w:t>i</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064D2"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48CFC9" w14:textId="77777777" w:rsidR="00D90884" w:rsidRDefault="00D90884" w:rsidP="00045522">
            <w:pPr>
              <w:rPr>
                <w:sz w:val="20"/>
                <w:szCs w:val="20"/>
              </w:rPr>
            </w:pPr>
            <w:r>
              <w:rPr>
                <w:sz w:val="20"/>
                <w:szCs w:val="20"/>
              </w:rPr>
              <w:t>Circle center in X (the value can be in absolute or incremental mode depending on the geometry settings in the machine setup).</w:t>
            </w:r>
          </w:p>
        </w:tc>
      </w:tr>
      <w:tr w:rsidR="00D90884" w14:paraId="7DC624E7"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1534DD" w14:textId="77777777" w:rsidR="00D90884" w:rsidRDefault="00D90884" w:rsidP="00045522">
            <w:pPr>
              <w:rPr>
                <w:sz w:val="20"/>
                <w:szCs w:val="20"/>
              </w:rPr>
            </w:pPr>
            <w:r>
              <w:rPr>
                <w:sz w:val="20"/>
                <w:szCs w:val="20"/>
              </w:rPr>
              <w:t>$</w:t>
            </w:r>
            <w:proofErr w:type="spellStart"/>
            <w:r>
              <w:rPr>
                <w:sz w:val="20"/>
                <w:szCs w:val="20"/>
              </w:rPr>
              <w:t>Iabs</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99DCE1"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B4800" w14:textId="77777777" w:rsidR="00D90884" w:rsidRDefault="00D90884" w:rsidP="00045522">
            <w:pPr>
              <w:rPr>
                <w:sz w:val="20"/>
                <w:szCs w:val="20"/>
              </w:rPr>
            </w:pPr>
            <w:r>
              <w:rPr>
                <w:sz w:val="20"/>
                <w:szCs w:val="20"/>
              </w:rPr>
              <w:t>Circle center in X</w:t>
            </w:r>
          </w:p>
        </w:tc>
      </w:tr>
      <w:tr w:rsidR="00D90884" w:rsidRPr="00265B45" w14:paraId="57B5C328"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82AA54" w14:textId="77777777" w:rsidR="00D90884" w:rsidRDefault="00D90884" w:rsidP="00045522">
            <w:pPr>
              <w:rPr>
                <w:sz w:val="20"/>
                <w:szCs w:val="20"/>
              </w:rPr>
            </w:pPr>
            <w:r>
              <w:rPr>
                <w:sz w:val="20"/>
                <w:szCs w:val="20"/>
              </w:rPr>
              <w:t>$</w:t>
            </w:r>
            <w:proofErr w:type="spellStart"/>
            <w:r>
              <w:rPr>
                <w:sz w:val="20"/>
                <w:szCs w:val="20"/>
              </w:rPr>
              <w:t>Irel</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CD2E75"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7C2576" w14:textId="77777777" w:rsidR="00D90884" w:rsidRDefault="00D90884" w:rsidP="00045522">
            <w:pPr>
              <w:rPr>
                <w:sz w:val="20"/>
                <w:szCs w:val="20"/>
              </w:rPr>
            </w:pPr>
            <w:r>
              <w:rPr>
                <w:sz w:val="20"/>
                <w:szCs w:val="20"/>
              </w:rPr>
              <w:t>Circle center in X relative from arc start point</w:t>
            </w:r>
          </w:p>
        </w:tc>
      </w:tr>
      <w:tr w:rsidR="00D90884" w:rsidRPr="00265B45" w14:paraId="231B69B6"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0CC492" w14:textId="77777777" w:rsidR="00D90884" w:rsidRDefault="00D90884" w:rsidP="00045522">
            <w:pPr>
              <w:rPr>
                <w:sz w:val="20"/>
                <w:szCs w:val="20"/>
              </w:rPr>
            </w:pPr>
            <w:r>
              <w:rPr>
                <w:sz w:val="20"/>
                <w:szCs w:val="20"/>
              </w:rPr>
              <w:t>$j</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E1C95"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FB7099" w14:textId="77777777" w:rsidR="00D90884" w:rsidRDefault="00D90884" w:rsidP="00045522">
            <w:pPr>
              <w:rPr>
                <w:sz w:val="20"/>
                <w:szCs w:val="20"/>
              </w:rPr>
            </w:pPr>
            <w:r>
              <w:rPr>
                <w:sz w:val="20"/>
                <w:szCs w:val="20"/>
              </w:rPr>
              <w:t>Circle center in Y (the value can be in absolute or incremental mode depending on the geometry settings in the machine setup.</w:t>
            </w:r>
          </w:p>
        </w:tc>
      </w:tr>
      <w:tr w:rsidR="00D90884" w14:paraId="5D590D15"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B33392" w14:textId="77777777" w:rsidR="00D90884" w:rsidRDefault="00D90884" w:rsidP="00045522">
            <w:pPr>
              <w:rPr>
                <w:sz w:val="20"/>
                <w:szCs w:val="20"/>
              </w:rPr>
            </w:pPr>
            <w:r>
              <w:rPr>
                <w:sz w:val="20"/>
                <w:szCs w:val="20"/>
              </w:rPr>
              <w:t>$Jabs</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E5AAF"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99BC1" w14:textId="77777777" w:rsidR="00D90884" w:rsidRDefault="00D90884" w:rsidP="00045522">
            <w:pPr>
              <w:rPr>
                <w:sz w:val="20"/>
                <w:szCs w:val="20"/>
              </w:rPr>
            </w:pPr>
            <w:r>
              <w:rPr>
                <w:sz w:val="20"/>
                <w:szCs w:val="20"/>
              </w:rPr>
              <w:t>Circle center in Y</w:t>
            </w:r>
          </w:p>
        </w:tc>
      </w:tr>
      <w:tr w:rsidR="00D90884" w:rsidRPr="00265B45" w14:paraId="6E044027"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57D3E4" w14:textId="77777777" w:rsidR="00D90884" w:rsidRDefault="00D90884" w:rsidP="00045522">
            <w:pPr>
              <w:rPr>
                <w:sz w:val="20"/>
                <w:szCs w:val="20"/>
              </w:rPr>
            </w:pPr>
            <w:r>
              <w:rPr>
                <w:sz w:val="20"/>
                <w:szCs w:val="20"/>
              </w:rPr>
              <w:t>$</w:t>
            </w:r>
            <w:proofErr w:type="spellStart"/>
            <w:r>
              <w:rPr>
                <w:sz w:val="20"/>
                <w:szCs w:val="20"/>
              </w:rPr>
              <w:t>Jrel</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68B5F0" w14:textId="77777777" w:rsidR="00D90884" w:rsidRDefault="00D90884" w:rsidP="0004552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185F14" w14:textId="77777777" w:rsidR="00D90884" w:rsidRDefault="00D90884" w:rsidP="00045522">
            <w:pPr>
              <w:rPr>
                <w:sz w:val="20"/>
                <w:szCs w:val="20"/>
              </w:rPr>
            </w:pPr>
            <w:r>
              <w:rPr>
                <w:sz w:val="20"/>
                <w:szCs w:val="20"/>
              </w:rPr>
              <w:t>Circle center in Y relative from arc start point</w:t>
            </w:r>
          </w:p>
        </w:tc>
      </w:tr>
      <w:tr w:rsidR="00442B92" w:rsidRPr="00442B92" w14:paraId="07F44CF1" w14:textId="77777777" w:rsidTr="00442B92">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E19B8" w14:textId="77777777" w:rsidR="00442B92" w:rsidRPr="00442B92" w:rsidRDefault="00442B92" w:rsidP="00442B92">
            <w:pPr>
              <w:rPr>
                <w:sz w:val="20"/>
                <w:szCs w:val="20"/>
              </w:rPr>
            </w:pPr>
            <w:r w:rsidRPr="00442B92">
              <w:rPr>
                <w:sz w:val="20"/>
                <w:szCs w:val="20"/>
              </w:rPr>
              <w:t>$last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CD83EF" w14:textId="77777777" w:rsidR="00442B92" w:rsidRPr="00442B92" w:rsidRDefault="00442B92" w:rsidP="00442B92">
            <w:pPr>
              <w:jc w:val="center"/>
              <w:rPr>
                <w:sz w:val="20"/>
                <w:szCs w:val="20"/>
              </w:rPr>
            </w:pPr>
            <w:r w:rsidRPr="00442B92">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4B245E" w14:textId="77777777" w:rsidR="00442B92" w:rsidRPr="00442B92" w:rsidRDefault="00442B92" w:rsidP="00442B92">
            <w:pPr>
              <w:rPr>
                <w:sz w:val="20"/>
                <w:szCs w:val="20"/>
              </w:rPr>
            </w:pPr>
            <w:r w:rsidRPr="00442B92">
              <w:rPr>
                <w:sz w:val="20"/>
                <w:szCs w:val="20"/>
              </w:rPr>
              <w:t>This variable is T if this is the last movement on the</w:t>
            </w:r>
            <w:r>
              <w:rPr>
                <w:sz w:val="20"/>
                <w:szCs w:val="20"/>
              </w:rPr>
              <w:t xml:space="preserve"> contour</w:t>
            </w:r>
          </w:p>
        </w:tc>
        <w:tc>
          <w:tcPr>
            <w:tcW w:w="8273" w:type="dxa"/>
          </w:tcPr>
          <w:p w14:paraId="11BEFB00" w14:textId="77777777" w:rsidR="00442B92" w:rsidRPr="00442B92" w:rsidRDefault="00442B92" w:rsidP="00442B92">
            <w:pPr>
              <w:jc w:val="center"/>
              <w:rPr>
                <w:sz w:val="20"/>
                <w:szCs w:val="20"/>
              </w:rPr>
            </w:pPr>
          </w:p>
        </w:tc>
        <w:tc>
          <w:tcPr>
            <w:tcW w:w="8273" w:type="dxa"/>
          </w:tcPr>
          <w:p w14:paraId="66AFF91A" w14:textId="77777777" w:rsidR="00442B92" w:rsidRPr="00442B92" w:rsidRDefault="00442B92" w:rsidP="00442B92">
            <w:pPr>
              <w:rPr>
                <w:sz w:val="20"/>
                <w:szCs w:val="20"/>
              </w:rPr>
            </w:pPr>
          </w:p>
        </w:tc>
      </w:tr>
      <w:tr w:rsidR="00442B92" w:rsidRPr="00265B45" w14:paraId="6A1125B1"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385BA5" w14:textId="77777777" w:rsidR="00442B92" w:rsidRPr="00F467E2" w:rsidRDefault="00442B92" w:rsidP="00442B92">
            <w:pPr>
              <w:rPr>
                <w:sz w:val="20"/>
                <w:szCs w:val="20"/>
              </w:rPr>
            </w:pPr>
            <w:r w:rsidRPr="00F467E2">
              <w:rPr>
                <w:sz w:val="20"/>
                <w:szCs w:val="20"/>
              </w:rPr>
              <w:t>$</w:t>
            </w:r>
            <w:proofErr w:type="spellStart"/>
            <w:r w:rsidRPr="00F467E2">
              <w:rPr>
                <w:sz w:val="20"/>
                <w:szCs w:val="20"/>
              </w:rPr>
              <w:t>len</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209539" w14:textId="77777777" w:rsidR="00442B92" w:rsidRPr="00F467E2" w:rsidRDefault="00442B92" w:rsidP="00442B92">
            <w:pPr>
              <w:jc w:val="center"/>
              <w:rPr>
                <w:sz w:val="20"/>
                <w:szCs w:val="20"/>
              </w:rPr>
            </w:pPr>
            <w:r w:rsidRPr="00F467E2">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095BBD" w14:textId="77777777" w:rsidR="00442B92" w:rsidRPr="00F467E2" w:rsidRDefault="00442B92" w:rsidP="00442B92">
            <w:pPr>
              <w:rPr>
                <w:sz w:val="20"/>
                <w:szCs w:val="20"/>
              </w:rPr>
            </w:pPr>
            <w:r w:rsidRPr="00F467E2">
              <w:rPr>
                <w:sz w:val="20"/>
                <w:szCs w:val="20"/>
              </w:rPr>
              <w:t>The length of the arc</w:t>
            </w:r>
          </w:p>
        </w:tc>
      </w:tr>
      <w:tr w:rsidR="00442B92" w:rsidRPr="00265B45" w14:paraId="4E8191D2"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DFF4CF" w14:textId="77777777" w:rsidR="00442B92" w:rsidRDefault="00442B92" w:rsidP="00442B92">
            <w:pPr>
              <w:rPr>
                <w:sz w:val="20"/>
                <w:szCs w:val="20"/>
              </w:rPr>
            </w:pPr>
            <w:r>
              <w:rPr>
                <w:sz w:val="20"/>
                <w:szCs w:val="20"/>
              </w:rPr>
              <w:t>$r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F6630" w14:textId="77777777" w:rsidR="00442B92"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03A19" w14:textId="77777777" w:rsidR="00442B92" w:rsidRDefault="00442B92" w:rsidP="00442B92">
            <w:pPr>
              <w:rPr>
                <w:sz w:val="20"/>
                <w:szCs w:val="20"/>
              </w:rPr>
            </w:pPr>
            <w:r>
              <w:rPr>
                <w:sz w:val="20"/>
                <w:szCs w:val="20"/>
              </w:rPr>
              <w:t>The radius of the movement. On many controllers this value can be used for circular movements with an included angle less than 180 degree</w:t>
            </w:r>
          </w:p>
        </w:tc>
      </w:tr>
      <w:tr w:rsidR="00442B92" w:rsidRPr="00E0103F" w14:paraId="2AFBF8C2"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3FCBB" w14:textId="77777777" w:rsidR="00442B92" w:rsidRPr="00E0103F" w:rsidRDefault="00442B92" w:rsidP="00442B92">
            <w:pPr>
              <w:rPr>
                <w:sz w:val="20"/>
                <w:szCs w:val="20"/>
              </w:rPr>
            </w:pPr>
            <w:r w:rsidRPr="00E0103F">
              <w:rPr>
                <w:sz w:val="20"/>
                <w:szCs w:val="20"/>
              </w:rPr>
              <w:t>$segment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C36ACD" w14:textId="77777777" w:rsidR="00442B92" w:rsidRPr="00E0103F"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E4FE48" w14:textId="77777777" w:rsidR="00442B92" w:rsidRPr="00E0103F" w:rsidRDefault="00442B92" w:rsidP="00442B92">
            <w:pPr>
              <w:rPr>
                <w:sz w:val="20"/>
                <w:szCs w:val="20"/>
              </w:rPr>
            </w:pPr>
            <w:r>
              <w:rPr>
                <w:sz w:val="20"/>
                <w:szCs w:val="20"/>
              </w:rPr>
              <w:t>The segment angle of the arc. The value is positive for CCW and negative for CW.</w:t>
            </w:r>
          </w:p>
        </w:tc>
      </w:tr>
      <w:tr w:rsidR="00442B92" w:rsidRPr="00265B45" w14:paraId="29713685"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82F3D5" w14:textId="77777777" w:rsidR="00442B92" w:rsidRDefault="00442B92" w:rsidP="00442B92">
            <w:pPr>
              <w:rPr>
                <w:sz w:val="20"/>
                <w:szCs w:val="20"/>
              </w:rPr>
            </w:pPr>
            <w:r>
              <w:rPr>
                <w:sz w:val="20"/>
                <w:szCs w:val="20"/>
              </w:rPr>
              <w:t>$short</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D1058C" w14:textId="77777777" w:rsidR="00442B92" w:rsidRDefault="00442B92" w:rsidP="00442B92">
            <w:pPr>
              <w:jc w:val="center"/>
              <w:rPr>
                <w:sz w:val="20"/>
                <w:szCs w:val="20"/>
              </w:rPr>
            </w:pPr>
            <w:r>
              <w:rPr>
                <w:sz w:val="20"/>
                <w:szCs w:val="20"/>
              </w:rPr>
              <w:t>Bool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CEBD86" w14:textId="77777777" w:rsidR="00442B92" w:rsidRDefault="00442B92" w:rsidP="00442B92">
            <w:pPr>
              <w:rPr>
                <w:sz w:val="20"/>
                <w:szCs w:val="20"/>
              </w:rPr>
            </w:pPr>
            <w:r>
              <w:rPr>
                <w:noProof/>
                <w:szCs w:val="20"/>
                <w:lang w:val="sv-SE" w:eastAsia="sv-SE" w:bidi="ar-SA"/>
              </w:rPr>
              <w:drawing>
                <wp:inline distT="0" distB="0" distL="0" distR="0" wp14:anchorId="0775442F" wp14:editId="38C567FC">
                  <wp:extent cx="2238375" cy="1616710"/>
                  <wp:effectExtent l="19050" t="0" r="9525" b="0"/>
                  <wp:docPr id="2" name="Bild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9"/>
                          <pic:cNvPicPr>
                            <a:picLocks noChangeAspect="1" noChangeArrowheads="1"/>
                          </pic:cNvPicPr>
                        </pic:nvPicPr>
                        <pic:blipFill>
                          <a:blip r:embed="rId8" cstate="print"/>
                          <a:srcRect/>
                          <a:stretch>
                            <a:fillRect/>
                          </a:stretch>
                        </pic:blipFill>
                        <pic:spPr bwMode="auto">
                          <a:xfrm>
                            <a:off x="0" y="0"/>
                            <a:ext cx="2238375" cy="1616710"/>
                          </a:xfrm>
                          <a:prstGeom prst="rect">
                            <a:avLst/>
                          </a:prstGeom>
                          <a:noFill/>
                          <a:ln w="9525">
                            <a:noFill/>
                            <a:miter lim="800000"/>
                            <a:headEnd/>
                            <a:tailEnd/>
                          </a:ln>
                        </pic:spPr>
                      </pic:pic>
                    </a:graphicData>
                  </a:graphic>
                </wp:inline>
              </w:drawing>
            </w:r>
          </w:p>
          <w:p w14:paraId="5449ACA6" w14:textId="554BF079" w:rsidR="00442B92" w:rsidRDefault="00442B92" w:rsidP="00442B92">
            <w:pPr>
              <w:rPr>
                <w:sz w:val="20"/>
                <w:szCs w:val="20"/>
              </w:rPr>
            </w:pPr>
            <w:r>
              <w:rPr>
                <w:sz w:val="20"/>
                <w:szCs w:val="20"/>
              </w:rPr>
              <w:t xml:space="preserve">The variable is T if the move </w:t>
            </w:r>
            <w:r w:rsidR="00EA28E3">
              <w:rPr>
                <w:sz w:val="20"/>
                <w:szCs w:val="20"/>
              </w:rPr>
              <w:t>describes</w:t>
            </w:r>
            <w:r>
              <w:rPr>
                <w:sz w:val="20"/>
                <w:szCs w:val="20"/>
              </w:rPr>
              <w:t xml:space="preserve"> the shorter alternative else nil.</w:t>
            </w:r>
          </w:p>
        </w:tc>
      </w:tr>
      <w:tr w:rsidR="00442B92" w:rsidRPr="00A42228" w14:paraId="72D45A7D"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55A77" w14:textId="77777777" w:rsidR="00442B92" w:rsidRPr="00A42228" w:rsidRDefault="00442B92" w:rsidP="00442B92">
            <w:pPr>
              <w:rPr>
                <w:sz w:val="20"/>
                <w:szCs w:val="20"/>
              </w:rPr>
            </w:pPr>
            <w:r w:rsidRPr="00A42228">
              <w:rPr>
                <w:sz w:val="20"/>
                <w:szCs w:val="20"/>
              </w:rPr>
              <w:t>$slope</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C7261" w14:textId="77777777" w:rsidR="00442B92" w:rsidRPr="00A42228"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ACC37E" w14:textId="77777777" w:rsidR="00442B92" w:rsidRPr="00A42228" w:rsidRDefault="00442B92" w:rsidP="00442B92">
            <w:pPr>
              <w:rPr>
                <w:noProof/>
                <w:sz w:val="20"/>
                <w:szCs w:val="20"/>
                <w:lang w:eastAsia="sv-SE" w:bidi="ar-SA"/>
              </w:rPr>
            </w:pPr>
            <w:r>
              <w:rPr>
                <w:noProof/>
                <w:sz w:val="20"/>
                <w:szCs w:val="20"/>
                <w:lang w:eastAsia="sv-SE" w:bidi="ar-SA"/>
              </w:rPr>
              <w:t>The max cutting angle at this position. Vertical is 0.0 The angle is caclulated in the vector direction as radians.</w:t>
            </w:r>
          </w:p>
        </w:tc>
      </w:tr>
      <w:tr w:rsidR="00442B92" w:rsidRPr="00265B45" w14:paraId="4AAD7663"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A06392" w14:textId="77777777" w:rsidR="00442B92" w:rsidRPr="009E7015" w:rsidRDefault="00442B92" w:rsidP="00442B92">
            <w:pPr>
              <w:rPr>
                <w:sz w:val="20"/>
                <w:szCs w:val="20"/>
              </w:rPr>
            </w:pPr>
            <w:r w:rsidRPr="009E7015">
              <w:rPr>
                <w:sz w:val="20"/>
                <w:szCs w:val="20"/>
              </w:rPr>
              <w:t>$vector</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8C31D" w14:textId="77777777" w:rsidR="00442B92" w:rsidRPr="009E7015" w:rsidRDefault="00442B92" w:rsidP="00442B92">
            <w:pPr>
              <w:jc w:val="center"/>
              <w:rPr>
                <w:sz w:val="20"/>
                <w:szCs w:val="20"/>
              </w:rPr>
            </w:pPr>
            <w:r w:rsidRPr="009E7015">
              <w:rPr>
                <w:sz w:val="20"/>
                <w:szCs w:val="20"/>
              </w:rPr>
              <w:t>list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1F8AB" w14:textId="77777777" w:rsidR="00442B92" w:rsidRPr="009E7015" w:rsidRDefault="00442B92" w:rsidP="00442B92">
            <w:pPr>
              <w:rPr>
                <w:sz w:val="20"/>
                <w:szCs w:val="20"/>
              </w:rPr>
            </w:pPr>
            <w:r w:rsidRPr="009E7015">
              <w:rPr>
                <w:sz w:val="20"/>
                <w:szCs w:val="20"/>
              </w:rPr>
              <w:t>A list of three values that describe the direction of the jet. Example: (0 0 -1)</w:t>
            </w:r>
            <w:r w:rsidR="00874041">
              <w:rPr>
                <w:sz w:val="20"/>
                <w:szCs w:val="20"/>
              </w:rPr>
              <w:t xml:space="preserve">. The </w:t>
            </w:r>
            <w:proofErr w:type="gramStart"/>
            <w:r w:rsidR="00874041">
              <w:rPr>
                <w:sz w:val="20"/>
                <w:szCs w:val="20"/>
              </w:rPr>
              <w:t>X,Y</w:t>
            </w:r>
            <w:proofErr w:type="gramEnd"/>
            <w:r w:rsidR="00874041">
              <w:rPr>
                <w:sz w:val="20"/>
                <w:szCs w:val="20"/>
              </w:rPr>
              <w:t xml:space="preserve"> Z is always in IGEMS coordinates no matter if the Axis direction settings.</w:t>
            </w:r>
          </w:p>
        </w:tc>
      </w:tr>
      <w:tr w:rsidR="00442B92" w:rsidRPr="00265B45" w14:paraId="304FBA9E"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38BA1" w14:textId="77777777" w:rsidR="00442B92" w:rsidRDefault="00442B92" w:rsidP="00442B92">
            <w:pPr>
              <w:rPr>
                <w:szCs w:val="20"/>
              </w:rPr>
            </w:pPr>
            <w:r>
              <w:rPr>
                <w:sz w:val="20"/>
                <w:szCs w:val="20"/>
              </w:rPr>
              <w:t>$x</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08D42" w14:textId="77777777" w:rsidR="00442B92" w:rsidRDefault="00442B92" w:rsidP="00442B92">
            <w:pPr>
              <w:jc w:val="center"/>
              <w:rPr>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7FADC" w14:textId="77777777" w:rsidR="00442B92" w:rsidRDefault="00442B92" w:rsidP="00442B92">
            <w:pPr>
              <w:rPr>
                <w:szCs w:val="20"/>
              </w:rPr>
            </w:pPr>
            <w:r>
              <w:rPr>
                <w:sz w:val="20"/>
                <w:szCs w:val="20"/>
              </w:rPr>
              <w:t>The endpoint in X (the value is transformed according to the Axis direction setting in the Machine Setup).</w:t>
            </w:r>
          </w:p>
        </w:tc>
      </w:tr>
      <w:tr w:rsidR="00442B92" w:rsidRPr="00514A11" w14:paraId="23C2CD42"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6FA10" w14:textId="77777777" w:rsidR="00442B92" w:rsidRPr="00514A11" w:rsidRDefault="00442B92" w:rsidP="00442B92">
            <w:pPr>
              <w:rPr>
                <w:sz w:val="20"/>
                <w:szCs w:val="20"/>
              </w:rPr>
            </w:pPr>
            <w:r w:rsidRPr="00514A11">
              <w:rPr>
                <w:sz w:val="20"/>
                <w:szCs w:val="20"/>
              </w:rPr>
              <w:t>$</w:t>
            </w:r>
            <w:proofErr w:type="spellStart"/>
            <w:r w:rsidRPr="00514A11">
              <w:rPr>
                <w:sz w:val="20"/>
                <w:szCs w:val="20"/>
              </w:rPr>
              <w:t>xm</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A440A1" w14:textId="77777777" w:rsidR="00442B92" w:rsidRPr="00514A11" w:rsidRDefault="00442B92" w:rsidP="00442B92">
            <w:pPr>
              <w:jc w:val="center"/>
              <w:rPr>
                <w:sz w:val="20"/>
                <w:szCs w:val="20"/>
              </w:rPr>
            </w:pPr>
            <w:r w:rsidRPr="00514A11">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05468" w14:textId="77777777" w:rsidR="00442B92" w:rsidRPr="00514A11" w:rsidRDefault="00442B92" w:rsidP="00442B92">
            <w:pPr>
              <w:rPr>
                <w:sz w:val="20"/>
                <w:szCs w:val="20"/>
              </w:rPr>
            </w:pPr>
            <w:r w:rsidRPr="00514A11">
              <w:rPr>
                <w:sz w:val="20"/>
                <w:szCs w:val="20"/>
              </w:rPr>
              <w:t>The midpoint of the arc</w:t>
            </w:r>
            <w:r>
              <w:rPr>
                <w:sz w:val="20"/>
                <w:szCs w:val="20"/>
              </w:rPr>
              <w:t xml:space="preserve"> in X</w:t>
            </w:r>
            <w:r w:rsidRPr="00514A11">
              <w:rPr>
                <w:sz w:val="20"/>
                <w:szCs w:val="20"/>
              </w:rPr>
              <w:t>. This is the standard method for robot programming of arcs</w:t>
            </w:r>
          </w:p>
        </w:tc>
      </w:tr>
      <w:tr w:rsidR="00442B92" w:rsidRPr="00265B45" w14:paraId="2C338696"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492EA7" w14:textId="77777777" w:rsidR="00442B92" w:rsidRDefault="00442B92" w:rsidP="00442B92">
            <w:pPr>
              <w:rPr>
                <w:sz w:val="20"/>
                <w:szCs w:val="20"/>
              </w:rPr>
            </w:pPr>
            <w:r>
              <w:rPr>
                <w:sz w:val="20"/>
                <w:szCs w:val="20"/>
              </w:rPr>
              <w:t>$y</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F6FB2" w14:textId="77777777" w:rsidR="00442B92"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CCDE3" w14:textId="77777777" w:rsidR="00442B92" w:rsidRDefault="00442B92" w:rsidP="00442B92">
            <w:pPr>
              <w:rPr>
                <w:sz w:val="20"/>
                <w:szCs w:val="20"/>
              </w:rPr>
            </w:pPr>
            <w:r>
              <w:rPr>
                <w:sz w:val="20"/>
                <w:szCs w:val="20"/>
              </w:rPr>
              <w:t>The endpoint in Y (the value is transformed according to the Axis direction setting in the Machine Setup).</w:t>
            </w:r>
          </w:p>
        </w:tc>
      </w:tr>
      <w:tr w:rsidR="00442B92" w:rsidRPr="00514A11" w14:paraId="1C2A719F"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EEB8D" w14:textId="77777777" w:rsidR="00442B92" w:rsidRPr="00514A11" w:rsidRDefault="00442B92" w:rsidP="00442B92">
            <w:pPr>
              <w:rPr>
                <w:sz w:val="20"/>
                <w:szCs w:val="20"/>
              </w:rPr>
            </w:pPr>
            <w:r w:rsidRPr="00514A11">
              <w:rPr>
                <w:sz w:val="20"/>
                <w:szCs w:val="20"/>
              </w:rPr>
              <w:t>$</w:t>
            </w:r>
            <w:proofErr w:type="spellStart"/>
            <w:r w:rsidRPr="00514A11">
              <w:rPr>
                <w:sz w:val="20"/>
                <w:szCs w:val="20"/>
              </w:rPr>
              <w:t>ym</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F6FDD" w14:textId="77777777" w:rsidR="00442B92" w:rsidRPr="00514A11" w:rsidRDefault="00442B92" w:rsidP="00442B92">
            <w:pPr>
              <w:jc w:val="center"/>
              <w:rPr>
                <w:sz w:val="20"/>
                <w:szCs w:val="20"/>
              </w:rPr>
            </w:pPr>
            <w:r w:rsidRPr="00514A11">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363D9" w14:textId="77777777" w:rsidR="00442B92" w:rsidRPr="00514A11" w:rsidRDefault="00442B92" w:rsidP="00442B92">
            <w:pPr>
              <w:rPr>
                <w:sz w:val="20"/>
                <w:szCs w:val="20"/>
              </w:rPr>
            </w:pPr>
            <w:r w:rsidRPr="00514A11">
              <w:rPr>
                <w:sz w:val="20"/>
                <w:szCs w:val="20"/>
              </w:rPr>
              <w:t>The midpoint of the arc</w:t>
            </w:r>
            <w:r>
              <w:rPr>
                <w:sz w:val="20"/>
                <w:szCs w:val="20"/>
              </w:rPr>
              <w:t xml:space="preserve"> in Y</w:t>
            </w:r>
            <w:r w:rsidRPr="00514A11">
              <w:rPr>
                <w:sz w:val="20"/>
                <w:szCs w:val="20"/>
              </w:rPr>
              <w:t>. This is the standard method for robot programming of arcs</w:t>
            </w:r>
          </w:p>
        </w:tc>
      </w:tr>
      <w:tr w:rsidR="00442B92" w:rsidRPr="00C120C9" w14:paraId="7B3640C0"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55A8EB" w14:textId="77777777" w:rsidR="00442B92" w:rsidRPr="00C120C9" w:rsidRDefault="00442B92" w:rsidP="00442B92">
            <w:pPr>
              <w:rPr>
                <w:sz w:val="20"/>
                <w:szCs w:val="20"/>
              </w:rPr>
            </w:pPr>
            <w:r>
              <w:rPr>
                <w:sz w:val="20"/>
                <w:szCs w:val="20"/>
              </w:rPr>
              <w:t>$z</w:t>
            </w:r>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E1624" w14:textId="77777777" w:rsidR="00442B92" w:rsidRPr="00C120C9" w:rsidRDefault="00442B92" w:rsidP="00442B92">
            <w:pPr>
              <w:jc w:val="center"/>
              <w:rPr>
                <w:sz w:val="20"/>
                <w:szCs w:val="20"/>
              </w:rPr>
            </w:pPr>
            <w:r>
              <w:rPr>
                <w:sz w:val="20"/>
                <w:szCs w:val="20"/>
              </w:rPr>
              <w:t>Real</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42397" w14:textId="77777777" w:rsidR="00442B92" w:rsidRPr="00C120C9" w:rsidRDefault="00442B92" w:rsidP="00442B92">
            <w:pPr>
              <w:rPr>
                <w:sz w:val="20"/>
                <w:szCs w:val="20"/>
              </w:rPr>
            </w:pPr>
            <w:r>
              <w:rPr>
                <w:sz w:val="20"/>
                <w:szCs w:val="20"/>
              </w:rPr>
              <w:t>The z-value for the tool refer to table, thickness or highest position. This can be set in the machine setting.</w:t>
            </w:r>
          </w:p>
        </w:tc>
      </w:tr>
      <w:tr w:rsidR="00442B92" w:rsidRPr="00265B45" w14:paraId="6763E1F2" w14:textId="77777777" w:rsidTr="00442B92">
        <w:trPr>
          <w:gridAfter w:val="2"/>
          <w:wAfter w:w="16546" w:type="dxa"/>
        </w:trPr>
        <w:tc>
          <w:tcPr>
            <w:tcW w:w="1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5F1157" w14:textId="77777777" w:rsidR="00442B92" w:rsidRDefault="00442B92" w:rsidP="00442B92">
            <w:pPr>
              <w:rPr>
                <w:sz w:val="20"/>
                <w:szCs w:val="20"/>
              </w:rPr>
            </w:pPr>
            <w:r>
              <w:rPr>
                <w:sz w:val="20"/>
                <w:szCs w:val="20"/>
              </w:rPr>
              <w:t>$</w:t>
            </w:r>
            <w:proofErr w:type="spellStart"/>
            <w:r>
              <w:rPr>
                <w:sz w:val="20"/>
                <w:szCs w:val="20"/>
              </w:rPr>
              <w:t>zref</w:t>
            </w:r>
            <w:proofErr w:type="spellEnd"/>
          </w:p>
        </w:tc>
        <w:tc>
          <w:tcPr>
            <w:tcW w:w="7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291FBB" w14:textId="77777777" w:rsidR="00442B92" w:rsidRDefault="00442B92" w:rsidP="00442B92">
            <w:pPr>
              <w:jc w:val="center"/>
              <w:rPr>
                <w:sz w:val="20"/>
                <w:szCs w:val="20"/>
              </w:rPr>
            </w:pPr>
            <w:r>
              <w:rPr>
                <w:sz w:val="20"/>
                <w:szCs w:val="20"/>
              </w:rPr>
              <w:t>Int</w:t>
            </w:r>
          </w:p>
        </w:tc>
        <w:tc>
          <w:tcPr>
            <w:tcW w:w="82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B31CC6" w14:textId="77777777" w:rsidR="00442B92" w:rsidRDefault="00442B92" w:rsidP="00442B92">
            <w:pPr>
              <w:rPr>
                <w:sz w:val="20"/>
                <w:szCs w:val="20"/>
              </w:rPr>
            </w:pPr>
            <w:r>
              <w:rPr>
                <w:sz w:val="20"/>
                <w:szCs w:val="20"/>
              </w:rPr>
              <w:t>This variable is nil if no pre-measuring tool are used. In other case it’s an integer that refer to that measure point that are measured by the MEASURE function.</w:t>
            </w:r>
          </w:p>
        </w:tc>
      </w:tr>
    </w:tbl>
    <w:p w14:paraId="7DDFF13A" w14:textId="77777777" w:rsidR="00D90884" w:rsidRDefault="00D90884" w:rsidP="00D90884">
      <w:pPr>
        <w:pStyle w:val="LISPSAMPLE"/>
        <w:rPr>
          <w:b/>
        </w:rPr>
      </w:pPr>
    </w:p>
    <w:p w14:paraId="133648FE" w14:textId="77777777" w:rsidR="00D90884" w:rsidRDefault="00D90884" w:rsidP="00D90884">
      <w:pPr>
        <w:pStyle w:val="LISPSAMPLE"/>
        <w:rPr>
          <w:b/>
        </w:rPr>
      </w:pPr>
      <w:r>
        <w:rPr>
          <w:b/>
        </w:rPr>
        <w:t>Example 1:</w:t>
      </w:r>
      <w:r>
        <w:rPr>
          <w:b/>
        </w:rPr>
        <w:br/>
        <w:t>This example is working on almost all machines.</w:t>
      </w:r>
    </w:p>
    <w:p w14:paraId="249AE2C3" w14:textId="77777777" w:rsidR="00D90884" w:rsidRDefault="00D90884" w:rsidP="00D90884">
      <w:pPr>
        <w:pStyle w:val="LISPSAMPLE"/>
        <w:tabs>
          <w:tab w:val="left" w:pos="1304"/>
        </w:tabs>
      </w:pPr>
      <w:r>
        <w:t>(DEFUN arc ()</w:t>
      </w:r>
      <w:r>
        <w:br/>
        <w:t xml:space="preserve">  (IF $</w:t>
      </w:r>
      <w:proofErr w:type="spellStart"/>
      <w:r>
        <w:t>ccw</w:t>
      </w:r>
      <w:proofErr w:type="spellEnd"/>
      <w:r>
        <w:br/>
        <w:t xml:space="preserve"> </w:t>
      </w:r>
      <w:proofErr w:type="gramStart"/>
      <w:r>
        <w:t xml:space="preserve">   (</w:t>
      </w:r>
      <w:proofErr w:type="gramEnd"/>
      <w:r>
        <w:t>WRITE (STRCAT (NTXT) "G03 X" (RTS $X) " Y" (RTS $Y) " I" (RTS $I) " J" (RTS $J) " F" (RTF $f)))</w:t>
      </w:r>
      <w:r>
        <w:br/>
        <w:t xml:space="preserve">    (WRITE (STRCAT (NTXT) "G02 X" (RTS $X) " Y" (RTS $Y) " I" (RTS $I) " J" (RTS $J) " F" (RTF $f)))</w:t>
      </w:r>
      <w:r>
        <w:br/>
        <w:t xml:space="preserve">  )</w:t>
      </w:r>
      <w:r>
        <w:br/>
        <w:t>)</w:t>
      </w:r>
    </w:p>
    <w:p w14:paraId="64FA05F0" w14:textId="77777777" w:rsidR="00D90884" w:rsidRDefault="00D90884" w:rsidP="00D90884">
      <w:pPr>
        <w:pStyle w:val="LISPSAMPLE"/>
        <w:rPr>
          <w:b/>
        </w:rPr>
      </w:pPr>
      <w:r>
        <w:rPr>
          <w:b/>
        </w:rPr>
        <w:t>Example 2:</w:t>
      </w:r>
      <w:r>
        <w:rPr>
          <w:b/>
        </w:rPr>
        <w:br/>
        <w:t xml:space="preserve">This example </w:t>
      </w:r>
      <w:proofErr w:type="gramStart"/>
      <w:r>
        <w:rPr>
          <w:b/>
        </w:rPr>
        <w:t>use</w:t>
      </w:r>
      <w:proofErr w:type="gramEnd"/>
      <w:r>
        <w:rPr>
          <w:b/>
        </w:rPr>
        <w:t xml:space="preserve"> the R (radius) if the included angle is less than 180 degree</w:t>
      </w:r>
    </w:p>
    <w:p w14:paraId="66C2C3BE" w14:textId="77777777" w:rsidR="00D90884" w:rsidRDefault="00D90884" w:rsidP="00D90884">
      <w:pPr>
        <w:pStyle w:val="LISPSAMPLE"/>
      </w:pPr>
      <w:r>
        <w:t>(DEFUN arc ()</w:t>
      </w:r>
      <w:r>
        <w:br/>
        <w:t xml:space="preserve">  (COND</w:t>
      </w:r>
      <w:r>
        <w:br/>
        <w:t xml:space="preserve">    ((AND $</w:t>
      </w:r>
      <w:proofErr w:type="spellStart"/>
      <w:r>
        <w:t>ccw</w:t>
      </w:r>
      <w:proofErr w:type="spellEnd"/>
      <w:r>
        <w:t xml:space="preserve"> $short)</w:t>
      </w:r>
      <w:r>
        <w:br/>
        <w:t xml:space="preserve">      (WRITE (STRCAT (NTXT) "G03 X" (RTS $X) " Y" (RTS $Y) " R" (RTS $R) " F" (RTF $f))))</w:t>
      </w:r>
      <w:r>
        <w:br/>
        <w:t xml:space="preserve">    ($</w:t>
      </w:r>
      <w:proofErr w:type="spellStart"/>
      <w:r>
        <w:t>ccw</w:t>
      </w:r>
      <w:proofErr w:type="spellEnd"/>
      <w:r>
        <w:br/>
        <w:t xml:space="preserve">      (WRITE (STRCAT (NTXT) "G03 X" (RTS $X) " Y" (RTS $Y) " I" (RTS $I) " J" (RTS $J) " F" (RTF $f))))</w:t>
      </w:r>
      <w:r>
        <w:br/>
        <w:t xml:space="preserve">    ((AND (NOT $</w:t>
      </w:r>
      <w:proofErr w:type="spellStart"/>
      <w:r>
        <w:t>ccw</w:t>
      </w:r>
      <w:proofErr w:type="spellEnd"/>
      <w:r>
        <w:t>) $short)</w:t>
      </w:r>
      <w:r>
        <w:br/>
        <w:t xml:space="preserve">      (WRITE (STRCAT (NTXT) "G02 X" (RTS $X) " Y" (RTS $y) " R" (RTS $R) " F" (RTF $f))))</w:t>
      </w:r>
      <w:r>
        <w:br/>
        <w:t xml:space="preserve">    (T   </w:t>
      </w:r>
      <w:r>
        <w:br/>
        <w:t xml:space="preserve">      (WRITE (STRCAT (NTXT) "G02 X" (RTS $X) " Y" (RTS $Y) " I" (RTS $I) " J" (RTS $J) " F" (RTF $f))))</w:t>
      </w:r>
      <w:r>
        <w:br/>
        <w:t xml:space="preserve">  )</w:t>
      </w:r>
      <w:r>
        <w:br/>
        <w:t>)</w:t>
      </w:r>
    </w:p>
    <w:p w14:paraId="58DC3E04" w14:textId="77777777" w:rsidR="00D90884" w:rsidRDefault="00D90884" w:rsidP="00D90884">
      <w:pPr>
        <w:pStyle w:val="LISPSAMPLE"/>
        <w:rPr>
          <w:b/>
        </w:rPr>
      </w:pPr>
      <w:r>
        <w:rPr>
          <w:b/>
        </w:rPr>
        <w:t>Example 3:</w:t>
      </w:r>
      <w:r>
        <w:rPr>
          <w:b/>
        </w:rPr>
        <w:br/>
        <w:t>This is a more compact example that make the same result as Example 2</w:t>
      </w:r>
    </w:p>
    <w:p w14:paraId="1444122C" w14:textId="77777777" w:rsidR="00D90884" w:rsidRDefault="00D90884" w:rsidP="00D90884">
      <w:pPr>
        <w:pStyle w:val="LISPSAMPLE"/>
        <w:tabs>
          <w:tab w:val="left" w:pos="1304"/>
        </w:tabs>
      </w:pPr>
      <w:r>
        <w:t>(DEFUN arc ()</w:t>
      </w:r>
      <w:r>
        <w:br/>
        <w:t xml:space="preserve">  (WRITE (STRCAT (NTXT) (IF $</w:t>
      </w:r>
      <w:proofErr w:type="spellStart"/>
      <w:r>
        <w:t>ccw</w:t>
      </w:r>
      <w:proofErr w:type="spellEnd"/>
      <w:r>
        <w:t xml:space="preserve"> "G3 X" "G2 X") (RTS $x) " Y" (RTS $y) </w:t>
      </w:r>
      <w:r>
        <w:br/>
        <w:t xml:space="preserve"> </w:t>
      </w:r>
      <w:proofErr w:type="gramStart"/>
      <w:r>
        <w:t xml:space="preserve">   (</w:t>
      </w:r>
      <w:proofErr w:type="gramEnd"/>
      <w:r>
        <w:t>IF $short (STRCAT " R" (RTS $r)) (STRCAT " I" (RTS $</w:t>
      </w:r>
      <w:proofErr w:type="spellStart"/>
      <w:r>
        <w:t>i</w:t>
      </w:r>
      <w:proofErr w:type="spellEnd"/>
      <w:r>
        <w:t>) " J" (RTS $j))) " F" (RTF $f)))</w:t>
      </w:r>
      <w:r>
        <w:br/>
        <w:t>)</w:t>
      </w:r>
    </w:p>
    <w:bookmarkStart w:id="15" w:name="_CHBARGRAM"/>
    <w:bookmarkEnd w:id="15"/>
    <w:p w14:paraId="1279D8FC" w14:textId="3D2E4EF6" w:rsidR="00D90884" w:rsidRDefault="00D90884" w:rsidP="00D90884">
      <w:pPr>
        <w:pStyle w:val="Rubrik2"/>
      </w:pPr>
      <w:r>
        <w:fldChar w:fldCharType="begin"/>
      </w:r>
      <w:r>
        <w:instrText xml:space="preserve"> HYPERLINK "" \l "_CHBARGRAM" </w:instrText>
      </w:r>
      <w:r>
        <w:fldChar w:fldCharType="separate"/>
      </w:r>
      <w:bookmarkStart w:id="16" w:name="_Toc359406380"/>
      <w:r w:rsidRPr="000124C2">
        <w:rPr>
          <w:rStyle w:val="Hyperlnk"/>
          <w:bdr w:val="none" w:sz="0" w:space="0" w:color="auto"/>
        </w:rPr>
        <w:t>CHBARGRAM</w:t>
      </w:r>
      <w:bookmarkEnd w:id="16"/>
      <w:r>
        <w:fldChar w:fldCharType="end"/>
      </w:r>
      <w:r w:rsidR="00692BD8">
        <w:t xml:space="preserve"> (</w:t>
      </w:r>
      <w:proofErr w:type="spellStart"/>
      <w:r w:rsidR="00692BD8">
        <w:t>Revison</w:t>
      </w:r>
      <w:proofErr w:type="spellEnd"/>
      <w:r w:rsidR="00692BD8">
        <w:t xml:space="preserve"> 1) se next description for Revision 2</w:t>
      </w:r>
    </w:p>
    <w:p w14:paraId="6785FB75" w14:textId="77777777" w:rsidR="00D90884" w:rsidRDefault="00D90884" w:rsidP="00D90884">
      <w:r>
        <w:t xml:space="preserve">This event controls the cutting pressure and the abrasive amount in a waterjet cutting system. In many cases the pressure and the abrasive amount are changed at the same time, of this reason we have put </w:t>
      </w:r>
      <w:proofErr w:type="gramStart"/>
      <w:r>
        <w:t>this two different options</w:t>
      </w:r>
      <w:proofErr w:type="gramEnd"/>
      <w:r>
        <w:t xml:space="preserve"> in the same function.</w:t>
      </w:r>
    </w:p>
    <w:p w14:paraId="1A0CB563" w14:textId="77777777" w:rsidR="00D90884" w:rsidRDefault="00D90884" w:rsidP="00D90884"/>
    <w:p w14:paraId="7497506F" w14:textId="77777777" w:rsidR="00D90884" w:rsidRDefault="00D90884" w:rsidP="00D90884">
      <w:r>
        <w:t>Following variables are available:</w:t>
      </w:r>
    </w:p>
    <w:tbl>
      <w:tblPr>
        <w:tblStyle w:val="Tabellrutnt"/>
        <w:tblW w:w="0" w:type="auto"/>
        <w:tblLook w:val="04A0" w:firstRow="1" w:lastRow="0" w:firstColumn="1" w:lastColumn="0" w:noHBand="0" w:noVBand="1"/>
      </w:tblPr>
      <w:tblGrid>
        <w:gridCol w:w="1671"/>
        <w:gridCol w:w="735"/>
        <w:gridCol w:w="8276"/>
      </w:tblGrid>
      <w:tr w:rsidR="00D90884" w14:paraId="3C3E8D20"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F59860" w14:textId="3845E32A" w:rsidR="00D90884" w:rsidRDefault="00E12EA8" w:rsidP="00045522">
            <w:pPr>
              <w:rPr>
                <w:sz w:val="20"/>
                <w:szCs w:val="20"/>
              </w:rPr>
            </w:pPr>
            <w:r>
              <w:rPr>
                <w:sz w:val="20"/>
                <w:szCs w:val="20"/>
              </w:rPr>
              <w:t>$</w:t>
            </w:r>
            <w:proofErr w:type="spellStart"/>
            <w:r>
              <w:rPr>
                <w:sz w:val="20"/>
                <w:szCs w:val="20"/>
              </w:rPr>
              <w:t>abrasivehandle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7E38400" w14:textId="619E3488" w:rsidR="00D90884" w:rsidRDefault="00E12EA8" w:rsidP="00045522">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A81604" w14:textId="77777777" w:rsidR="00D90884" w:rsidRDefault="00E12EA8" w:rsidP="00045522">
            <w:pPr>
              <w:rPr>
                <w:sz w:val="20"/>
                <w:szCs w:val="20"/>
              </w:rPr>
            </w:pPr>
            <w:r>
              <w:rPr>
                <w:sz w:val="20"/>
                <w:szCs w:val="20"/>
              </w:rPr>
              <w:t>How the abrasive is handled:</w:t>
            </w:r>
          </w:p>
          <w:p w14:paraId="0FF886FE" w14:textId="77777777" w:rsidR="00E12EA8" w:rsidRDefault="00E12EA8" w:rsidP="00045522">
            <w:pPr>
              <w:rPr>
                <w:sz w:val="20"/>
                <w:szCs w:val="20"/>
              </w:rPr>
            </w:pPr>
            <w:r>
              <w:rPr>
                <w:sz w:val="20"/>
                <w:szCs w:val="20"/>
              </w:rPr>
              <w:t>0=Manual (a fixed value)</w:t>
            </w:r>
          </w:p>
          <w:p w14:paraId="15940123" w14:textId="77777777" w:rsidR="00E12EA8" w:rsidRDefault="00E12EA8" w:rsidP="00045522">
            <w:pPr>
              <w:rPr>
                <w:sz w:val="20"/>
                <w:szCs w:val="20"/>
              </w:rPr>
            </w:pPr>
            <w:r>
              <w:rPr>
                <w:sz w:val="20"/>
                <w:szCs w:val="20"/>
              </w:rPr>
              <w:t>1=By M-codes Low and High</w:t>
            </w:r>
          </w:p>
          <w:p w14:paraId="7E4BC7D7" w14:textId="12A4ECA6" w:rsidR="00E12EA8" w:rsidRDefault="00E12EA8" w:rsidP="00045522">
            <w:pPr>
              <w:rPr>
                <w:sz w:val="20"/>
                <w:szCs w:val="20"/>
              </w:rPr>
            </w:pPr>
            <w:r>
              <w:rPr>
                <w:sz w:val="20"/>
                <w:szCs w:val="20"/>
              </w:rPr>
              <w:t xml:space="preserve">2=Variable </w:t>
            </w:r>
            <w:r w:rsidR="003E6B50">
              <w:rPr>
                <w:sz w:val="20"/>
                <w:szCs w:val="20"/>
              </w:rPr>
              <w:t>controlled from CNC</w:t>
            </w:r>
          </w:p>
        </w:tc>
      </w:tr>
      <w:tr w:rsidR="00E12EA8" w14:paraId="6FD13CC8"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6514A" w14:textId="00232792" w:rsidR="00E12EA8" w:rsidRDefault="00E12EA8" w:rsidP="00E12EA8">
            <w:pPr>
              <w:rPr>
                <w:szCs w:val="20"/>
              </w:rPr>
            </w:pPr>
            <w:r>
              <w:rPr>
                <w:sz w:val="20"/>
                <w:szCs w:val="20"/>
              </w:rPr>
              <w:t>$bar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B995D45" w14:textId="5FB1C163" w:rsidR="00E12EA8" w:rsidRDefault="00E12EA8" w:rsidP="00E12EA8">
            <w:pPr>
              <w:jc w:val="center"/>
              <w:rPr>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9C14A8" w14:textId="4154D965" w:rsidR="00E12EA8" w:rsidRDefault="00E12EA8" w:rsidP="00E12EA8">
            <w:pPr>
              <w:rPr>
                <w:szCs w:val="20"/>
              </w:rPr>
            </w:pPr>
            <w:r>
              <w:rPr>
                <w:sz w:val="20"/>
                <w:szCs w:val="20"/>
              </w:rPr>
              <w:t>The pressure in bar.</w:t>
            </w:r>
          </w:p>
        </w:tc>
      </w:tr>
      <w:tr w:rsidR="00E12EA8" w:rsidRPr="00265B45" w14:paraId="5A7920F0"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8CE94" w14:textId="77777777" w:rsidR="00E12EA8" w:rsidRDefault="00E12EA8" w:rsidP="00E12EA8">
            <w:pPr>
              <w:rPr>
                <w:sz w:val="20"/>
                <w:szCs w:val="20"/>
              </w:rPr>
            </w:pPr>
            <w:r>
              <w:rPr>
                <w:sz w:val="20"/>
                <w:szCs w:val="20"/>
              </w:rPr>
              <w:t>$barrel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AD9E852" w14:textId="77777777" w:rsidR="00E12EA8" w:rsidRDefault="00E12EA8" w:rsidP="00E12EA8">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2627C" w14:textId="77777777" w:rsidR="00E12EA8" w:rsidRDefault="00E12EA8" w:rsidP="00E12EA8">
            <w:pPr>
              <w:rPr>
                <w:sz w:val="20"/>
                <w:szCs w:val="20"/>
              </w:rPr>
            </w:pPr>
            <w:r>
              <w:rPr>
                <w:sz w:val="20"/>
                <w:szCs w:val="20"/>
              </w:rPr>
              <w:t>The pressure difference between old and new pressure. The value is positive on increased pressure else negative.</w:t>
            </w:r>
          </w:p>
        </w:tc>
      </w:tr>
      <w:tr w:rsidR="00E12EA8" w:rsidRPr="00265B45" w14:paraId="554BB236"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1749F" w14:textId="77777777" w:rsidR="00E12EA8" w:rsidRPr="000059A0" w:rsidRDefault="00E12EA8" w:rsidP="00E12EA8">
            <w:pPr>
              <w:rPr>
                <w:sz w:val="20"/>
                <w:szCs w:val="20"/>
              </w:rPr>
            </w:pPr>
            <w:r w:rsidRPr="000059A0">
              <w:rPr>
                <w:sz w:val="20"/>
                <w:szCs w:val="20"/>
              </w:rPr>
              <w:t>$bleed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13E503" w14:textId="77777777" w:rsidR="00E12EA8" w:rsidRPr="000059A0" w:rsidRDefault="00E12EA8" w:rsidP="00E12EA8">
            <w:pPr>
              <w:jc w:val="center"/>
              <w:rPr>
                <w:sz w:val="20"/>
                <w:szCs w:val="20"/>
              </w:rPr>
            </w:pPr>
            <w:r w:rsidRPr="000059A0">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55146" w14:textId="77777777" w:rsidR="00E12EA8" w:rsidRPr="000059A0" w:rsidRDefault="00E12EA8" w:rsidP="00E12EA8">
            <w:pPr>
              <w:rPr>
                <w:sz w:val="20"/>
                <w:szCs w:val="20"/>
              </w:rPr>
            </w:pPr>
            <w:r w:rsidRPr="000059A0">
              <w:rPr>
                <w:sz w:val="20"/>
                <w:szCs w:val="20"/>
              </w:rPr>
              <w:t>T if the pump has a bleed valve to reduce the pressure, else this variable is nil.</w:t>
            </w:r>
          </w:p>
        </w:tc>
      </w:tr>
      <w:tr w:rsidR="00E12EA8" w:rsidRPr="00265B45" w14:paraId="24DC8E1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009BE8" w14:textId="77777777" w:rsidR="00E12EA8" w:rsidRDefault="00E12EA8" w:rsidP="00E12EA8">
            <w:pPr>
              <w:rPr>
                <w:sz w:val="20"/>
                <w:szCs w:val="20"/>
              </w:rPr>
            </w:pPr>
            <w:r>
              <w:rPr>
                <w:sz w:val="20"/>
                <w:szCs w:val="20"/>
              </w:rPr>
              <w:t>$</w:t>
            </w:r>
            <w:proofErr w:type="spellStart"/>
            <w:r>
              <w:rPr>
                <w:sz w:val="20"/>
                <w:szCs w:val="20"/>
              </w:rPr>
              <w:t>chbar</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669E867" w14:textId="77777777" w:rsidR="00E12EA8" w:rsidRDefault="00E12EA8" w:rsidP="00E12EA8">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057815" w14:textId="77777777" w:rsidR="00E12EA8" w:rsidRDefault="00E12EA8" w:rsidP="00E12EA8">
            <w:pPr>
              <w:rPr>
                <w:sz w:val="20"/>
                <w:szCs w:val="20"/>
              </w:rPr>
            </w:pPr>
            <w:r>
              <w:rPr>
                <w:sz w:val="20"/>
                <w:szCs w:val="20"/>
              </w:rPr>
              <w:t>T if the bar should be changed else the variable is nil.</w:t>
            </w:r>
          </w:p>
        </w:tc>
      </w:tr>
      <w:tr w:rsidR="00E12EA8" w:rsidRPr="00265B45" w14:paraId="27D4168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44586F" w14:textId="77777777" w:rsidR="00E12EA8" w:rsidRDefault="00E12EA8" w:rsidP="00E12EA8">
            <w:pPr>
              <w:rPr>
                <w:sz w:val="20"/>
                <w:szCs w:val="20"/>
              </w:rPr>
            </w:pPr>
            <w:r>
              <w:rPr>
                <w:sz w:val="20"/>
                <w:szCs w:val="20"/>
              </w:rPr>
              <w:t>$</w:t>
            </w:r>
            <w:proofErr w:type="spellStart"/>
            <w:r>
              <w:rPr>
                <w:sz w:val="20"/>
                <w:szCs w:val="20"/>
              </w:rPr>
              <w:t>chgram</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015DC3" w14:textId="77777777" w:rsidR="00E12EA8" w:rsidRDefault="00E12EA8" w:rsidP="00E12EA8">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6C799" w14:textId="77777777" w:rsidR="00E12EA8" w:rsidRDefault="00E12EA8" w:rsidP="00E12EA8">
            <w:pPr>
              <w:rPr>
                <w:sz w:val="20"/>
                <w:szCs w:val="20"/>
              </w:rPr>
            </w:pPr>
            <w:r>
              <w:rPr>
                <w:sz w:val="20"/>
                <w:szCs w:val="20"/>
              </w:rPr>
              <w:t>T if the amount of abrasive should be changed else the variable is nil.</w:t>
            </w:r>
          </w:p>
        </w:tc>
      </w:tr>
      <w:tr w:rsidR="00E12EA8" w:rsidRPr="00265B45" w14:paraId="07EF122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71A3CC" w14:textId="77777777" w:rsidR="00E12EA8" w:rsidRPr="0010408E" w:rsidRDefault="00E12EA8" w:rsidP="00E12EA8">
            <w:pPr>
              <w:rPr>
                <w:sz w:val="20"/>
                <w:szCs w:val="20"/>
              </w:rPr>
            </w:pPr>
            <w:r w:rsidRPr="0010408E">
              <w:rPr>
                <w:sz w:val="20"/>
                <w:szCs w:val="20"/>
              </w:rPr>
              <w:t>$clean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8A57FA8" w14:textId="77777777" w:rsidR="00E12EA8" w:rsidRPr="0010408E" w:rsidRDefault="00E12EA8" w:rsidP="00E12EA8">
            <w:pPr>
              <w:jc w:val="center"/>
              <w:rPr>
                <w:sz w:val="20"/>
                <w:szCs w:val="20"/>
              </w:rPr>
            </w:pPr>
            <w:r w:rsidRPr="0010408E">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F32DD" w14:textId="77777777" w:rsidR="00E12EA8" w:rsidRPr="0010408E" w:rsidRDefault="00E12EA8" w:rsidP="00E12EA8">
            <w:pPr>
              <w:rPr>
                <w:sz w:val="20"/>
                <w:szCs w:val="20"/>
              </w:rPr>
            </w:pPr>
            <w:r w:rsidRPr="0010408E">
              <w:rPr>
                <w:sz w:val="20"/>
                <w:szCs w:val="20"/>
              </w:rPr>
              <w:t>T if the nozzle must be cleaned before marking else nil.</w:t>
            </w:r>
            <w:r>
              <w:rPr>
                <w:sz w:val="20"/>
                <w:szCs w:val="20"/>
              </w:rPr>
              <w:t xml:space="preserve"> This is only </w:t>
            </w:r>
            <w:proofErr w:type="gramStart"/>
            <w:r>
              <w:rPr>
                <w:sz w:val="20"/>
                <w:szCs w:val="20"/>
              </w:rPr>
              <w:t>happen</w:t>
            </w:r>
            <w:proofErr w:type="gramEnd"/>
            <w:r>
              <w:rPr>
                <w:sz w:val="20"/>
                <w:szCs w:val="20"/>
              </w:rPr>
              <w:t xml:space="preserve"> if abrasive has been used and the nozzle now should be use for marking without abrasive. The Rapid function has already moved the nozzle to a good X, Y position for cleaning.</w:t>
            </w:r>
          </w:p>
        </w:tc>
      </w:tr>
      <w:tr w:rsidR="00E12EA8" w:rsidRPr="00265B45" w14:paraId="2176D94E"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8B2D7" w14:textId="77777777" w:rsidR="00E12EA8" w:rsidRDefault="00E12EA8" w:rsidP="00E12EA8">
            <w:pPr>
              <w:rPr>
                <w:sz w:val="20"/>
                <w:szCs w:val="20"/>
              </w:rPr>
            </w:pPr>
            <w:r>
              <w:rPr>
                <w:sz w:val="20"/>
                <w:szCs w:val="20"/>
              </w:rPr>
              <w:t>$delay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11DD49" w14:textId="77777777" w:rsidR="00E12EA8" w:rsidRDefault="00E12EA8" w:rsidP="00E12EA8">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632B09" w14:textId="77777777" w:rsidR="00E12EA8" w:rsidRDefault="00E12EA8" w:rsidP="00E12EA8">
            <w:pPr>
              <w:rPr>
                <w:sz w:val="20"/>
                <w:szCs w:val="20"/>
              </w:rPr>
            </w:pPr>
            <w:r>
              <w:rPr>
                <w:sz w:val="20"/>
                <w:szCs w:val="20"/>
              </w:rPr>
              <w:t>Delay time for the pump to reduce or increase the pressure.</w:t>
            </w:r>
          </w:p>
        </w:tc>
      </w:tr>
      <w:tr w:rsidR="00E12EA8" w:rsidRPr="00265B45" w14:paraId="2EAFDEF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7B416D" w14:textId="77777777" w:rsidR="00E12EA8" w:rsidRDefault="00E12EA8" w:rsidP="00E12EA8">
            <w:pPr>
              <w:rPr>
                <w:sz w:val="20"/>
                <w:szCs w:val="20"/>
              </w:rPr>
            </w:pPr>
            <w:r>
              <w:rPr>
                <w:sz w:val="20"/>
                <w:szCs w:val="20"/>
              </w:rPr>
              <w:t>$gram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89E65C" w14:textId="77777777" w:rsidR="00E12EA8" w:rsidRDefault="00E12EA8" w:rsidP="00E12EA8">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7499E" w14:textId="77777777" w:rsidR="00E12EA8" w:rsidRDefault="00E12EA8" w:rsidP="00E12EA8">
            <w:pPr>
              <w:rPr>
                <w:sz w:val="20"/>
                <w:szCs w:val="20"/>
              </w:rPr>
            </w:pPr>
            <w:r>
              <w:rPr>
                <w:sz w:val="20"/>
                <w:szCs w:val="20"/>
              </w:rPr>
              <w:t>The amount of abrasive per minute. If no abrasive should be used than the value is 0.</w:t>
            </w:r>
          </w:p>
        </w:tc>
      </w:tr>
      <w:tr w:rsidR="00E12EA8" w:rsidRPr="00265B45" w14:paraId="4D9EB4A0"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0A1FF2" w14:textId="77777777" w:rsidR="00E12EA8" w:rsidRPr="00A623DB" w:rsidRDefault="00E12EA8" w:rsidP="00E12EA8">
            <w:pPr>
              <w:rPr>
                <w:sz w:val="20"/>
                <w:szCs w:val="20"/>
              </w:rPr>
            </w:pPr>
            <w:r w:rsidRPr="00A623DB">
              <w:rPr>
                <w:sz w:val="20"/>
                <w:szCs w:val="20"/>
              </w:rPr>
              <w:t>$</w:t>
            </w:r>
            <w:proofErr w:type="spellStart"/>
            <w:r w:rsidRPr="00A623DB">
              <w:rPr>
                <w:sz w:val="20"/>
                <w:szCs w:val="20"/>
              </w:rPr>
              <w:t>gramrel</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B785BCF" w14:textId="77777777" w:rsidR="00E12EA8" w:rsidRPr="00A623DB" w:rsidRDefault="00E12EA8" w:rsidP="00E12EA8">
            <w:pPr>
              <w:jc w:val="center"/>
              <w:rPr>
                <w:sz w:val="20"/>
                <w:szCs w:val="20"/>
              </w:rPr>
            </w:pPr>
            <w:r w:rsidRPr="00A623DB">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6E651" w14:textId="77777777" w:rsidR="00E12EA8" w:rsidRPr="00A623DB" w:rsidRDefault="00E12EA8" w:rsidP="00E12EA8">
            <w:pPr>
              <w:rPr>
                <w:sz w:val="20"/>
                <w:szCs w:val="20"/>
              </w:rPr>
            </w:pPr>
            <w:r>
              <w:rPr>
                <w:sz w:val="20"/>
                <w:szCs w:val="20"/>
              </w:rPr>
              <w:t>The different between the amount of gram used before and the new value. The value is positive if the amount of abrasive is increasing and negative if the amount of abrasive is reducing.</w:t>
            </w:r>
          </w:p>
        </w:tc>
      </w:tr>
      <w:tr w:rsidR="00E12EA8" w:rsidRPr="00265B45" w14:paraId="0169111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843A10" w14:textId="77777777" w:rsidR="00E12EA8" w:rsidRDefault="00E12EA8" w:rsidP="00E12EA8">
            <w:pPr>
              <w:rPr>
                <w:sz w:val="20"/>
                <w:szCs w:val="20"/>
              </w:rPr>
            </w:pPr>
            <w:r>
              <w:rPr>
                <w:sz w:val="20"/>
                <w:szCs w:val="20"/>
              </w:rPr>
              <w:t>$high</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7B44CC8" w14:textId="77777777" w:rsidR="00E12EA8" w:rsidRDefault="00E12EA8" w:rsidP="00E12EA8">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F26DBF" w14:textId="77777777" w:rsidR="00E12EA8" w:rsidRDefault="00E12EA8" w:rsidP="00E12EA8">
            <w:pPr>
              <w:rPr>
                <w:sz w:val="20"/>
                <w:szCs w:val="20"/>
              </w:rPr>
            </w:pPr>
            <w:r>
              <w:rPr>
                <w:sz w:val="20"/>
                <w:szCs w:val="20"/>
              </w:rPr>
              <w:t>This variable is only needed if the pressure can be controlled in two steps ($variable=nil). $high is T if the pressure is the highest else it’s nil.</w:t>
            </w:r>
          </w:p>
        </w:tc>
      </w:tr>
      <w:tr w:rsidR="00E12EA8" w:rsidRPr="00265B45" w14:paraId="7FFCB3B9"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1EEAF" w14:textId="77777777" w:rsidR="00E12EA8" w:rsidRDefault="00E12EA8" w:rsidP="00E12EA8">
            <w:pPr>
              <w:rPr>
                <w:sz w:val="20"/>
                <w:szCs w:val="20"/>
              </w:rPr>
            </w:pPr>
            <w:r>
              <w:rPr>
                <w:sz w:val="20"/>
                <w:szCs w:val="20"/>
              </w:rPr>
              <w:t>$</w:t>
            </w:r>
            <w:proofErr w:type="spellStart"/>
            <w:r>
              <w:rPr>
                <w:sz w:val="20"/>
                <w:szCs w:val="20"/>
              </w:rPr>
              <w:t>init</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8EE7A0E" w14:textId="77777777" w:rsidR="00E12EA8" w:rsidRDefault="00E12EA8" w:rsidP="00E12EA8">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CD3F27" w14:textId="77777777" w:rsidR="00E12EA8" w:rsidRDefault="00E12EA8" w:rsidP="00E12EA8">
            <w:pPr>
              <w:rPr>
                <w:sz w:val="20"/>
                <w:szCs w:val="20"/>
              </w:rPr>
            </w:pPr>
            <w:r>
              <w:rPr>
                <w:sz w:val="20"/>
                <w:szCs w:val="20"/>
              </w:rPr>
              <w:t>If it’s the first initialization of the pressure or abrasive amount then the variable is T else it’s nil.</w:t>
            </w:r>
          </w:p>
        </w:tc>
      </w:tr>
      <w:tr w:rsidR="00E12EA8" w14:paraId="1DE96AB7"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7CA74" w14:textId="77777777" w:rsidR="00E12EA8" w:rsidRDefault="00E12EA8" w:rsidP="00E12EA8">
            <w:pPr>
              <w:rPr>
                <w:sz w:val="20"/>
                <w:szCs w:val="20"/>
              </w:rPr>
            </w:pPr>
            <w:r>
              <w:rPr>
                <w:sz w:val="20"/>
                <w:szCs w:val="20"/>
              </w:rPr>
              <w:t>$</w:t>
            </w:r>
            <w:proofErr w:type="spellStart"/>
            <w:r>
              <w:rPr>
                <w:sz w:val="20"/>
                <w:szCs w:val="20"/>
              </w:rPr>
              <w:t>lbs</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06E7C90" w14:textId="77777777" w:rsidR="00E12EA8" w:rsidRDefault="00E12EA8" w:rsidP="00E12EA8">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D7189" w14:textId="77777777" w:rsidR="00E12EA8" w:rsidRDefault="00E12EA8" w:rsidP="00E12EA8">
            <w:pPr>
              <w:rPr>
                <w:sz w:val="20"/>
                <w:szCs w:val="20"/>
              </w:rPr>
            </w:pPr>
            <w:r>
              <w:rPr>
                <w:sz w:val="20"/>
                <w:szCs w:val="20"/>
              </w:rPr>
              <w:t>The amount of abrasive per minute. If no abrasive should be used then the value is 0. ($</w:t>
            </w:r>
            <w:proofErr w:type="spellStart"/>
            <w:r>
              <w:rPr>
                <w:sz w:val="20"/>
                <w:szCs w:val="20"/>
              </w:rPr>
              <w:t>lbs</w:t>
            </w:r>
            <w:proofErr w:type="spellEnd"/>
            <w:r>
              <w:rPr>
                <w:sz w:val="20"/>
                <w:szCs w:val="20"/>
              </w:rPr>
              <w:t xml:space="preserve"> = $gram /453.5934).</w:t>
            </w:r>
          </w:p>
        </w:tc>
      </w:tr>
      <w:tr w:rsidR="00E12EA8" w:rsidRPr="00265B45" w14:paraId="188A470D"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FAF12" w14:textId="77777777" w:rsidR="00E12EA8" w:rsidRDefault="00E12EA8" w:rsidP="00E12EA8">
            <w:pPr>
              <w:rPr>
                <w:sz w:val="20"/>
                <w:szCs w:val="20"/>
              </w:rPr>
            </w:pPr>
            <w:r>
              <w:rPr>
                <w:sz w:val="20"/>
                <w:szCs w:val="20"/>
              </w:rPr>
              <w:t>$msg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4DC0F0B" w14:textId="77777777" w:rsidR="00E12EA8" w:rsidRDefault="00E12EA8" w:rsidP="00E12EA8">
            <w:pPr>
              <w:jc w:val="center"/>
              <w:rPr>
                <w:sz w:val="20"/>
                <w:szCs w:val="20"/>
              </w:rPr>
            </w:pPr>
            <w:r>
              <w:rPr>
                <w:sz w:val="20"/>
                <w:szCs w:val="20"/>
              </w:rPr>
              <w:t>String</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39FA1B" w14:textId="77777777" w:rsidR="00E12EA8" w:rsidRDefault="00E12EA8" w:rsidP="00E12EA8">
            <w:pPr>
              <w:rPr>
                <w:sz w:val="20"/>
                <w:szCs w:val="20"/>
              </w:rPr>
            </w:pPr>
            <w:r>
              <w:rPr>
                <w:sz w:val="20"/>
                <w:szCs w:val="20"/>
              </w:rPr>
              <w:t>An automatic generated text string that can be added to the CNC-file as a comment. The different text can be:</w:t>
            </w:r>
          </w:p>
          <w:p w14:paraId="603CA0DE" w14:textId="77777777" w:rsidR="00E12EA8" w:rsidRDefault="00E12EA8" w:rsidP="00E12EA8">
            <w:pPr>
              <w:rPr>
                <w:sz w:val="20"/>
                <w:szCs w:val="20"/>
              </w:rPr>
            </w:pPr>
            <w:r>
              <w:rPr>
                <w:sz w:val="20"/>
                <w:szCs w:val="20"/>
              </w:rPr>
              <w:t>When starting the pump: "PUMP ON".</w:t>
            </w:r>
          </w:p>
          <w:p w14:paraId="10F4544B" w14:textId="77777777" w:rsidR="00E12EA8" w:rsidRDefault="00E12EA8" w:rsidP="00E12EA8">
            <w:pPr>
              <w:rPr>
                <w:sz w:val="20"/>
                <w:szCs w:val="20"/>
              </w:rPr>
            </w:pPr>
            <w:r>
              <w:rPr>
                <w:sz w:val="20"/>
                <w:szCs w:val="20"/>
              </w:rPr>
              <w:t xml:space="preserve">When changing pressure and abrasive amount at the same time: </w:t>
            </w:r>
            <w:r>
              <w:t>"</w:t>
            </w:r>
            <w:proofErr w:type="spellStart"/>
            <w:proofErr w:type="gramStart"/>
            <w:r>
              <w:rPr>
                <w:sz w:val="20"/>
                <w:szCs w:val="20"/>
              </w:rPr>
              <w:t>BAR:nnn</w:t>
            </w:r>
            <w:proofErr w:type="spellEnd"/>
            <w:proofErr w:type="gramEnd"/>
            <w:r>
              <w:rPr>
                <w:sz w:val="20"/>
                <w:szCs w:val="20"/>
              </w:rPr>
              <w:t xml:space="preserve"> GRAM </w:t>
            </w:r>
            <w:proofErr w:type="spellStart"/>
            <w:r>
              <w:rPr>
                <w:sz w:val="20"/>
                <w:szCs w:val="20"/>
              </w:rPr>
              <w:t>nnn</w:t>
            </w:r>
            <w:proofErr w:type="spellEnd"/>
            <w:r>
              <w:t>".</w:t>
            </w:r>
          </w:p>
          <w:p w14:paraId="08528D74" w14:textId="77777777" w:rsidR="00E12EA8" w:rsidRDefault="00E12EA8" w:rsidP="00E12EA8">
            <w:r>
              <w:rPr>
                <w:sz w:val="20"/>
                <w:szCs w:val="20"/>
              </w:rPr>
              <w:t xml:space="preserve">When changing only the pressure: </w:t>
            </w:r>
            <w:r>
              <w:t>"</w:t>
            </w:r>
            <w:proofErr w:type="spellStart"/>
            <w:proofErr w:type="gramStart"/>
            <w:r>
              <w:rPr>
                <w:sz w:val="20"/>
                <w:szCs w:val="20"/>
              </w:rPr>
              <w:t>BAR:nnn</w:t>
            </w:r>
            <w:proofErr w:type="spellEnd"/>
            <w:proofErr w:type="gramEnd"/>
            <w:r>
              <w:t>".</w:t>
            </w:r>
          </w:p>
          <w:p w14:paraId="62094433" w14:textId="77777777" w:rsidR="00E12EA8" w:rsidRDefault="00E12EA8" w:rsidP="00E12EA8">
            <w:pPr>
              <w:rPr>
                <w:sz w:val="20"/>
                <w:szCs w:val="20"/>
              </w:rPr>
            </w:pPr>
            <w:r>
              <w:rPr>
                <w:sz w:val="20"/>
                <w:szCs w:val="20"/>
              </w:rPr>
              <w:t>When changing only the abrasive amount "</w:t>
            </w:r>
            <w:proofErr w:type="spellStart"/>
            <w:proofErr w:type="gramStart"/>
            <w:r>
              <w:rPr>
                <w:sz w:val="20"/>
                <w:szCs w:val="20"/>
              </w:rPr>
              <w:t>GRAM:nnn</w:t>
            </w:r>
            <w:proofErr w:type="spellEnd"/>
            <w:proofErr w:type="gramEnd"/>
            <w:r>
              <w:rPr>
                <w:sz w:val="20"/>
                <w:szCs w:val="20"/>
              </w:rPr>
              <w:t>".</w:t>
            </w:r>
          </w:p>
        </w:tc>
      </w:tr>
      <w:tr w:rsidR="00E12EA8" w:rsidRPr="00E12EA8" w14:paraId="5808B685"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C63A7E" w14:textId="3D921688" w:rsidR="00E12EA8" w:rsidRPr="00E12EA8" w:rsidRDefault="00E12EA8" w:rsidP="00E12EA8">
            <w:pPr>
              <w:rPr>
                <w:sz w:val="20"/>
                <w:szCs w:val="18"/>
              </w:rPr>
            </w:pPr>
            <w:r w:rsidRPr="00E12EA8">
              <w:rPr>
                <w:sz w:val="20"/>
                <w:szCs w:val="18"/>
              </w:rPr>
              <w:t>$</w:t>
            </w:r>
            <w:proofErr w:type="spellStart"/>
            <w:r w:rsidRPr="00E12EA8">
              <w:rPr>
                <w:sz w:val="20"/>
                <w:szCs w:val="18"/>
              </w:rPr>
              <w:t>pressurehandle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BEB351" w14:textId="7BEF69E2" w:rsidR="00E12EA8" w:rsidRPr="00E12EA8" w:rsidRDefault="00E12EA8" w:rsidP="00E12EA8">
            <w:pPr>
              <w:jc w:val="center"/>
              <w:rPr>
                <w:sz w:val="20"/>
                <w:szCs w:val="18"/>
              </w:rPr>
            </w:pPr>
            <w:r w:rsidRPr="00E12EA8">
              <w:rPr>
                <w:sz w:val="20"/>
                <w:szCs w:val="18"/>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8A1F84" w14:textId="77777777" w:rsidR="00E12EA8" w:rsidRDefault="00E12EA8" w:rsidP="00E12EA8">
            <w:pPr>
              <w:rPr>
                <w:sz w:val="20"/>
                <w:szCs w:val="18"/>
              </w:rPr>
            </w:pPr>
            <w:r>
              <w:rPr>
                <w:sz w:val="20"/>
                <w:szCs w:val="18"/>
              </w:rPr>
              <w:t>How the pressure is controlled:</w:t>
            </w:r>
          </w:p>
          <w:p w14:paraId="35EB1113" w14:textId="77777777" w:rsidR="00E12EA8" w:rsidRDefault="00E12EA8" w:rsidP="00E12EA8">
            <w:pPr>
              <w:rPr>
                <w:sz w:val="20"/>
                <w:szCs w:val="18"/>
              </w:rPr>
            </w:pPr>
            <w:r>
              <w:rPr>
                <w:sz w:val="20"/>
                <w:szCs w:val="18"/>
              </w:rPr>
              <w:t>0=Manual</w:t>
            </w:r>
          </w:p>
          <w:p w14:paraId="776A0DFC" w14:textId="7F222A69" w:rsidR="00E12EA8" w:rsidRDefault="00E12EA8" w:rsidP="00E12EA8">
            <w:pPr>
              <w:rPr>
                <w:sz w:val="20"/>
                <w:szCs w:val="18"/>
              </w:rPr>
            </w:pPr>
            <w:r>
              <w:rPr>
                <w:sz w:val="20"/>
                <w:szCs w:val="18"/>
              </w:rPr>
              <w:t>1=By two M-codes Low and High pressure</w:t>
            </w:r>
          </w:p>
          <w:p w14:paraId="16F1DF1A" w14:textId="27054C3F" w:rsidR="00E12EA8" w:rsidRPr="00E12EA8" w:rsidRDefault="00E12EA8" w:rsidP="00E12EA8">
            <w:pPr>
              <w:rPr>
                <w:sz w:val="20"/>
                <w:szCs w:val="18"/>
              </w:rPr>
            </w:pPr>
            <w:r>
              <w:rPr>
                <w:sz w:val="20"/>
                <w:szCs w:val="18"/>
              </w:rPr>
              <w:t>2=Variable pressure control. (NOTE REV 2 ONLY)</w:t>
            </w:r>
          </w:p>
        </w:tc>
      </w:tr>
      <w:tr w:rsidR="00E12EA8" w:rsidRPr="00265B45" w14:paraId="33937149"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46E21" w14:textId="77777777" w:rsidR="00E12EA8" w:rsidRDefault="00E12EA8" w:rsidP="00E12EA8">
            <w:pPr>
              <w:rPr>
                <w:sz w:val="20"/>
                <w:szCs w:val="20"/>
              </w:rPr>
            </w:pPr>
            <w:r>
              <w:rPr>
                <w:sz w:val="20"/>
                <w:szCs w:val="20"/>
              </w:rPr>
              <w:t>$psi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91A880" w14:textId="77777777" w:rsidR="00E12EA8" w:rsidRDefault="00E12EA8" w:rsidP="00E12EA8">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A1F66" w14:textId="77777777" w:rsidR="00E12EA8" w:rsidRDefault="00E12EA8" w:rsidP="00E12EA8">
            <w:pPr>
              <w:rPr>
                <w:sz w:val="20"/>
                <w:szCs w:val="20"/>
              </w:rPr>
            </w:pPr>
            <w:r>
              <w:rPr>
                <w:sz w:val="20"/>
                <w:szCs w:val="20"/>
              </w:rPr>
              <w:t>The pressure in PSI ($psi = $bar*14.50326).</w:t>
            </w:r>
          </w:p>
        </w:tc>
      </w:tr>
      <w:tr w:rsidR="00E12EA8" w14:paraId="010631FF"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DC035" w14:textId="77777777" w:rsidR="00E12EA8" w:rsidRDefault="00E12EA8" w:rsidP="00E12EA8">
            <w:pPr>
              <w:rPr>
                <w:sz w:val="20"/>
                <w:szCs w:val="20"/>
              </w:rPr>
            </w:pPr>
            <w:r>
              <w:rPr>
                <w:sz w:val="20"/>
                <w:szCs w:val="20"/>
              </w:rPr>
              <w:t>$reason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F737E0F" w14:textId="77777777" w:rsidR="00E12EA8" w:rsidRDefault="00E12EA8" w:rsidP="00E12EA8">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7BFE5" w14:textId="77777777" w:rsidR="00E12EA8" w:rsidRDefault="00E12EA8" w:rsidP="00E12EA8">
            <w:pPr>
              <w:pStyle w:val="Liststycke"/>
              <w:numPr>
                <w:ilvl w:val="0"/>
                <w:numId w:val="1"/>
              </w:numPr>
              <w:rPr>
                <w:sz w:val="20"/>
                <w:szCs w:val="20"/>
              </w:rPr>
            </w:pPr>
            <w:r>
              <w:rPr>
                <w:sz w:val="20"/>
                <w:szCs w:val="20"/>
              </w:rPr>
              <w:t>Start pump, manually pressure.</w:t>
            </w:r>
          </w:p>
          <w:p w14:paraId="204981BF" w14:textId="77777777" w:rsidR="00E12EA8" w:rsidRDefault="00E12EA8" w:rsidP="00E12EA8">
            <w:pPr>
              <w:pStyle w:val="Liststycke"/>
              <w:numPr>
                <w:ilvl w:val="0"/>
                <w:numId w:val="1"/>
              </w:numPr>
              <w:rPr>
                <w:sz w:val="20"/>
                <w:szCs w:val="20"/>
              </w:rPr>
            </w:pPr>
            <w:r>
              <w:rPr>
                <w:sz w:val="20"/>
                <w:szCs w:val="20"/>
              </w:rPr>
              <w:t>Start pump in high/low pressure.</w:t>
            </w:r>
          </w:p>
          <w:p w14:paraId="3F032FCA" w14:textId="77777777" w:rsidR="00E12EA8" w:rsidRDefault="00E12EA8" w:rsidP="00E12EA8">
            <w:pPr>
              <w:pStyle w:val="Liststycke"/>
              <w:numPr>
                <w:ilvl w:val="0"/>
                <w:numId w:val="1"/>
              </w:numPr>
              <w:rPr>
                <w:sz w:val="20"/>
                <w:szCs w:val="20"/>
              </w:rPr>
            </w:pPr>
            <w:r>
              <w:rPr>
                <w:sz w:val="20"/>
                <w:szCs w:val="20"/>
              </w:rPr>
              <w:t>Start pump in variable pressure.</w:t>
            </w:r>
          </w:p>
          <w:p w14:paraId="784D2315" w14:textId="77777777" w:rsidR="00E12EA8" w:rsidRDefault="00E12EA8" w:rsidP="00E12EA8">
            <w:pPr>
              <w:pStyle w:val="Liststycke"/>
              <w:numPr>
                <w:ilvl w:val="0"/>
                <w:numId w:val="1"/>
              </w:numPr>
              <w:rPr>
                <w:sz w:val="20"/>
                <w:szCs w:val="20"/>
              </w:rPr>
            </w:pPr>
            <w:r>
              <w:rPr>
                <w:sz w:val="20"/>
                <w:szCs w:val="20"/>
              </w:rPr>
              <w:t>Change variable pressure.</w:t>
            </w:r>
          </w:p>
          <w:p w14:paraId="4247E081" w14:textId="77777777" w:rsidR="00E12EA8" w:rsidRDefault="00E12EA8" w:rsidP="00E12EA8">
            <w:pPr>
              <w:pStyle w:val="Liststycke"/>
              <w:numPr>
                <w:ilvl w:val="0"/>
                <w:numId w:val="1"/>
              </w:numPr>
              <w:rPr>
                <w:sz w:val="20"/>
                <w:szCs w:val="20"/>
              </w:rPr>
            </w:pPr>
            <w:r>
              <w:rPr>
                <w:sz w:val="20"/>
                <w:szCs w:val="20"/>
              </w:rPr>
              <w:t>Change high/low pressure.</w:t>
            </w:r>
          </w:p>
          <w:p w14:paraId="5A7C82B6" w14:textId="77777777" w:rsidR="00E12EA8" w:rsidRDefault="00E12EA8" w:rsidP="00E12EA8">
            <w:pPr>
              <w:pStyle w:val="Liststycke"/>
              <w:numPr>
                <w:ilvl w:val="0"/>
                <w:numId w:val="1"/>
              </w:numPr>
              <w:rPr>
                <w:sz w:val="20"/>
                <w:szCs w:val="20"/>
              </w:rPr>
            </w:pPr>
            <w:r>
              <w:rPr>
                <w:sz w:val="20"/>
                <w:szCs w:val="20"/>
              </w:rPr>
              <w:t>Change variable pressure and variable abrasive.</w:t>
            </w:r>
          </w:p>
          <w:p w14:paraId="75AF75C0" w14:textId="77777777" w:rsidR="00E12EA8" w:rsidRDefault="00E12EA8" w:rsidP="00E12EA8">
            <w:pPr>
              <w:pStyle w:val="Liststycke"/>
              <w:numPr>
                <w:ilvl w:val="0"/>
                <w:numId w:val="1"/>
              </w:numPr>
              <w:rPr>
                <w:sz w:val="20"/>
                <w:szCs w:val="20"/>
              </w:rPr>
            </w:pPr>
            <w:r>
              <w:rPr>
                <w:sz w:val="20"/>
                <w:szCs w:val="20"/>
              </w:rPr>
              <w:t>Change high/low pressure and variable abrasive.</w:t>
            </w:r>
          </w:p>
          <w:p w14:paraId="67454DB2" w14:textId="77777777" w:rsidR="00E12EA8" w:rsidRDefault="00E12EA8" w:rsidP="00E12EA8">
            <w:pPr>
              <w:pStyle w:val="Liststycke"/>
              <w:numPr>
                <w:ilvl w:val="0"/>
                <w:numId w:val="1"/>
              </w:numPr>
              <w:rPr>
                <w:sz w:val="20"/>
                <w:szCs w:val="20"/>
              </w:rPr>
            </w:pPr>
            <w:r>
              <w:rPr>
                <w:sz w:val="20"/>
                <w:szCs w:val="20"/>
              </w:rPr>
              <w:t>Change variable abrasive.</w:t>
            </w:r>
          </w:p>
          <w:p w14:paraId="68C284BF" w14:textId="77777777" w:rsidR="00E12EA8" w:rsidRDefault="00E12EA8" w:rsidP="00E12EA8">
            <w:pPr>
              <w:pStyle w:val="Liststycke"/>
              <w:numPr>
                <w:ilvl w:val="0"/>
                <w:numId w:val="1"/>
              </w:numPr>
              <w:rPr>
                <w:sz w:val="20"/>
                <w:szCs w:val="20"/>
              </w:rPr>
            </w:pPr>
            <w:r>
              <w:rPr>
                <w:sz w:val="20"/>
                <w:szCs w:val="20"/>
              </w:rPr>
              <w:t>Turn off pump.</w:t>
            </w:r>
          </w:p>
          <w:p w14:paraId="096B807C" w14:textId="77777777" w:rsidR="00E12EA8" w:rsidRDefault="00E12EA8" w:rsidP="00E12EA8">
            <w:pPr>
              <w:pStyle w:val="Liststycke"/>
              <w:numPr>
                <w:ilvl w:val="0"/>
                <w:numId w:val="1"/>
              </w:numPr>
              <w:rPr>
                <w:sz w:val="20"/>
                <w:szCs w:val="20"/>
              </w:rPr>
            </w:pPr>
            <w:r>
              <w:rPr>
                <w:sz w:val="20"/>
                <w:szCs w:val="20"/>
              </w:rPr>
              <w:t>Change pressure and abrasive manually.</w:t>
            </w:r>
          </w:p>
          <w:p w14:paraId="7C2CDA81" w14:textId="77777777" w:rsidR="00E12EA8" w:rsidRDefault="00E12EA8" w:rsidP="00E12EA8">
            <w:pPr>
              <w:pStyle w:val="Liststycke"/>
              <w:numPr>
                <w:ilvl w:val="0"/>
                <w:numId w:val="1"/>
              </w:numPr>
              <w:rPr>
                <w:sz w:val="20"/>
                <w:szCs w:val="20"/>
              </w:rPr>
            </w:pPr>
            <w:r>
              <w:rPr>
                <w:sz w:val="20"/>
                <w:szCs w:val="20"/>
              </w:rPr>
              <w:t>Change pressure manually.</w:t>
            </w:r>
          </w:p>
          <w:p w14:paraId="5FC76F50" w14:textId="77777777" w:rsidR="00E12EA8" w:rsidRPr="000677DA" w:rsidRDefault="00E12EA8" w:rsidP="00E12EA8">
            <w:pPr>
              <w:pStyle w:val="Liststycke"/>
              <w:numPr>
                <w:ilvl w:val="0"/>
                <w:numId w:val="1"/>
              </w:numPr>
              <w:rPr>
                <w:sz w:val="20"/>
                <w:szCs w:val="20"/>
              </w:rPr>
            </w:pPr>
            <w:r>
              <w:rPr>
                <w:sz w:val="20"/>
                <w:szCs w:val="20"/>
              </w:rPr>
              <w:t>Change abrasive manually.</w:t>
            </w:r>
          </w:p>
        </w:tc>
      </w:tr>
      <w:tr w:rsidR="00E12EA8" w:rsidRPr="00265B45" w14:paraId="172B1D6E"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8C69F" w14:textId="77777777" w:rsidR="00E12EA8" w:rsidRPr="0010408E" w:rsidRDefault="00E12EA8" w:rsidP="00E12EA8">
            <w:pPr>
              <w:rPr>
                <w:sz w:val="20"/>
                <w:szCs w:val="20"/>
              </w:rPr>
            </w:pPr>
            <w:r w:rsidRPr="0010408E">
              <w:rPr>
                <w:sz w:val="20"/>
                <w:szCs w:val="20"/>
              </w:rPr>
              <w:t>$re</w:t>
            </w:r>
            <w:r>
              <w:rPr>
                <w:sz w:val="20"/>
                <w:szCs w:val="20"/>
              </w:rPr>
              <w:t>duce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A8AA6F" w14:textId="77777777" w:rsidR="00E12EA8" w:rsidRPr="0010408E" w:rsidRDefault="00E12EA8" w:rsidP="00E12EA8">
            <w:pPr>
              <w:jc w:val="center"/>
              <w:rPr>
                <w:sz w:val="20"/>
                <w:szCs w:val="20"/>
              </w:rPr>
            </w:pPr>
            <w:r w:rsidRPr="0010408E">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F6679" w14:textId="77777777" w:rsidR="00E12EA8" w:rsidRPr="0010408E" w:rsidRDefault="00E12EA8" w:rsidP="00E12EA8">
            <w:pPr>
              <w:rPr>
                <w:sz w:val="20"/>
                <w:szCs w:val="20"/>
              </w:rPr>
            </w:pPr>
            <w:r w:rsidRPr="0010408E">
              <w:rPr>
                <w:sz w:val="20"/>
                <w:szCs w:val="20"/>
              </w:rPr>
              <w:t xml:space="preserve">T if the pressure should be </w:t>
            </w:r>
            <w:r>
              <w:rPr>
                <w:sz w:val="20"/>
                <w:szCs w:val="20"/>
              </w:rPr>
              <w:t xml:space="preserve">reduced </w:t>
            </w:r>
            <w:r w:rsidRPr="0010408E">
              <w:rPr>
                <w:sz w:val="20"/>
                <w:szCs w:val="20"/>
              </w:rPr>
              <w:t>by opening the jet</w:t>
            </w:r>
            <w:r>
              <w:rPr>
                <w:sz w:val="20"/>
                <w:szCs w:val="20"/>
              </w:rPr>
              <w:t xml:space="preserve">. The Rapid function has already moved the nozzle to a good X, Y position to reduce the pressure. If the machine has a bleed </w:t>
            </w:r>
            <w:proofErr w:type="gramStart"/>
            <w:r>
              <w:rPr>
                <w:sz w:val="20"/>
                <w:szCs w:val="20"/>
              </w:rPr>
              <w:t>valve</w:t>
            </w:r>
            <w:proofErr w:type="gramEnd"/>
            <w:r>
              <w:rPr>
                <w:sz w:val="20"/>
                <w:szCs w:val="20"/>
              </w:rPr>
              <w:t xml:space="preserve"> then this variable always nil.</w:t>
            </w:r>
          </w:p>
        </w:tc>
      </w:tr>
      <w:tr w:rsidR="007264F2" w:rsidRPr="00265B45" w14:paraId="74195580"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00919C" w14:textId="50BCB16B" w:rsidR="007264F2" w:rsidRPr="007264F2" w:rsidRDefault="007264F2" w:rsidP="00E12EA8">
            <w:pPr>
              <w:rPr>
                <w:sz w:val="20"/>
                <w:szCs w:val="18"/>
              </w:rPr>
            </w:pPr>
            <w:r w:rsidRPr="007264F2">
              <w:rPr>
                <w:sz w:val="20"/>
                <w:szCs w:val="18"/>
              </w:rPr>
              <w:t>$</w:t>
            </w:r>
            <w:proofErr w:type="spellStart"/>
            <w:r w:rsidRPr="007264F2">
              <w:rPr>
                <w:sz w:val="20"/>
                <w:szCs w:val="18"/>
              </w:rPr>
              <w:t>usehighbar</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6DEBD2D" w14:textId="7793EC8C" w:rsidR="007264F2" w:rsidRPr="007264F2" w:rsidRDefault="007264F2" w:rsidP="00E12EA8">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0C4754" w14:textId="5F583544" w:rsidR="007264F2" w:rsidRPr="007264F2" w:rsidRDefault="007264F2" w:rsidP="00E12EA8">
            <w:pPr>
              <w:rPr>
                <w:sz w:val="20"/>
                <w:szCs w:val="18"/>
              </w:rPr>
            </w:pPr>
            <w:r>
              <w:rPr>
                <w:sz w:val="20"/>
                <w:szCs w:val="18"/>
              </w:rPr>
              <w:t xml:space="preserve">T if </w:t>
            </w:r>
            <w:r w:rsidR="00747675">
              <w:rPr>
                <w:sz w:val="20"/>
                <w:szCs w:val="18"/>
              </w:rPr>
              <w:t>$</w:t>
            </w:r>
            <w:proofErr w:type="spellStart"/>
            <w:r w:rsidR="00747675">
              <w:rPr>
                <w:sz w:val="20"/>
                <w:szCs w:val="18"/>
              </w:rPr>
              <w:t>highbar</w:t>
            </w:r>
            <w:proofErr w:type="spellEnd"/>
            <w:r w:rsidR="00747675">
              <w:rPr>
                <w:sz w:val="20"/>
                <w:szCs w:val="18"/>
              </w:rPr>
              <w:t xml:space="preserve"> should be used else nil</w:t>
            </w:r>
          </w:p>
        </w:tc>
      </w:tr>
      <w:tr w:rsidR="007264F2" w:rsidRPr="00265B45" w14:paraId="023B0E9B"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62AD89" w14:textId="52FE2EE3" w:rsidR="007264F2" w:rsidRPr="007264F2" w:rsidRDefault="007264F2" w:rsidP="00E12EA8">
            <w:pPr>
              <w:rPr>
                <w:sz w:val="20"/>
                <w:szCs w:val="18"/>
              </w:rPr>
            </w:pPr>
            <w:r w:rsidRPr="007264F2">
              <w:rPr>
                <w:sz w:val="20"/>
                <w:szCs w:val="18"/>
              </w:rPr>
              <w:t>$</w:t>
            </w:r>
            <w:proofErr w:type="spellStart"/>
            <w:r w:rsidRPr="007264F2">
              <w:rPr>
                <w:sz w:val="20"/>
                <w:szCs w:val="18"/>
              </w:rPr>
              <w:t>usehighflow</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DA84339" w14:textId="73B3751A" w:rsidR="007264F2" w:rsidRPr="007264F2" w:rsidRDefault="007264F2" w:rsidP="00E12EA8">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27D59F" w14:textId="20720E5A" w:rsidR="007264F2" w:rsidRPr="007264F2" w:rsidRDefault="00747675" w:rsidP="00E12EA8">
            <w:pPr>
              <w:rPr>
                <w:sz w:val="20"/>
                <w:szCs w:val="18"/>
              </w:rPr>
            </w:pPr>
            <w:r>
              <w:rPr>
                <w:sz w:val="20"/>
                <w:szCs w:val="18"/>
              </w:rPr>
              <w:t>T if $</w:t>
            </w:r>
            <w:proofErr w:type="spellStart"/>
            <w:r>
              <w:rPr>
                <w:sz w:val="20"/>
                <w:szCs w:val="18"/>
              </w:rPr>
              <w:t>highflow</w:t>
            </w:r>
            <w:proofErr w:type="spellEnd"/>
            <w:r>
              <w:rPr>
                <w:sz w:val="20"/>
                <w:szCs w:val="18"/>
              </w:rPr>
              <w:t xml:space="preserve"> should be used else nil</w:t>
            </w:r>
          </w:p>
        </w:tc>
      </w:tr>
      <w:tr w:rsidR="00E12EA8" w:rsidRPr="00265B45" w14:paraId="66D11D32" w14:textId="77777777" w:rsidTr="00E12EA8">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14C6F8" w14:textId="77777777" w:rsidR="00E12EA8" w:rsidRDefault="00E12EA8" w:rsidP="00E12EA8">
            <w:pPr>
              <w:rPr>
                <w:sz w:val="20"/>
                <w:szCs w:val="20"/>
              </w:rPr>
            </w:pPr>
            <w:r>
              <w:rPr>
                <w:sz w:val="20"/>
                <w:szCs w:val="20"/>
              </w:rPr>
              <w:t>$variable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4221944" w14:textId="77777777" w:rsidR="00E12EA8" w:rsidRDefault="00E12EA8" w:rsidP="00E12EA8">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04B99" w14:textId="77777777" w:rsidR="00E12EA8" w:rsidRDefault="00E12EA8" w:rsidP="00E12EA8">
            <w:pPr>
              <w:rPr>
                <w:sz w:val="20"/>
                <w:szCs w:val="20"/>
              </w:rPr>
            </w:pPr>
            <w:r>
              <w:rPr>
                <w:sz w:val="20"/>
                <w:szCs w:val="20"/>
              </w:rPr>
              <w:t xml:space="preserve">T if the pressure is variable controlled, nil if the pressure can be controlled in two </w:t>
            </w:r>
            <w:proofErr w:type="gramStart"/>
            <w:r>
              <w:rPr>
                <w:sz w:val="20"/>
                <w:szCs w:val="20"/>
              </w:rPr>
              <w:t>step</w:t>
            </w:r>
            <w:proofErr w:type="gramEnd"/>
            <w:r>
              <w:rPr>
                <w:sz w:val="20"/>
                <w:szCs w:val="20"/>
              </w:rPr>
              <w:t>.</w:t>
            </w:r>
          </w:p>
        </w:tc>
      </w:tr>
    </w:tbl>
    <w:p w14:paraId="7F5A0796" w14:textId="77777777" w:rsidR="00D90884" w:rsidRDefault="00D90884" w:rsidP="00D90884">
      <w:r>
        <w:t xml:space="preserve">Note! This function is not used as a main switch for if abrasive should be used or not. </w:t>
      </w:r>
      <w:r>
        <w:br/>
        <w:t>Example: When changing between marking with pure water and cutting with abrasive. In that case use the variable $</w:t>
      </w:r>
      <w:proofErr w:type="spellStart"/>
      <w:r>
        <w:t>useabr</w:t>
      </w:r>
      <w:proofErr w:type="spellEnd"/>
      <w:r>
        <w:t xml:space="preserve"> that are available in the PIERCING and CUTOFF functions.</w:t>
      </w:r>
    </w:p>
    <w:p w14:paraId="3BE2126F" w14:textId="77777777" w:rsidR="00D90884" w:rsidRDefault="00D90884" w:rsidP="00D90884">
      <w:r>
        <w:t>In the example we have just take some randomly codes. They have following meaning:</w:t>
      </w:r>
      <w:r>
        <w:br/>
        <w:t xml:space="preserve">M70 Start pump, M71 Pump off, M72 Decrease pressure, M73 Increase pressure, M74 Low pressure, M75 High Pressure, S Abrasive amount in gram, </w:t>
      </w:r>
      <w:r>
        <w:br/>
        <w:t>P Pressure in bar.</w:t>
      </w:r>
    </w:p>
    <w:p w14:paraId="6AE9F96C" w14:textId="77777777" w:rsidR="00D90884" w:rsidRDefault="00D90884" w:rsidP="00D90884">
      <w:pPr>
        <w:pStyle w:val="LISPSAMPLE"/>
        <w:rPr>
          <w:b/>
        </w:rPr>
      </w:pPr>
      <w:r>
        <w:rPr>
          <w:b/>
        </w:rPr>
        <w:t>Example:</w:t>
      </w:r>
    </w:p>
    <w:p w14:paraId="2D12A0EB" w14:textId="77777777" w:rsidR="00D90884" w:rsidRDefault="00D90884" w:rsidP="00D90884">
      <w:pPr>
        <w:pStyle w:val="LISPSAMPLE"/>
      </w:pPr>
      <w:bookmarkStart w:id="17" w:name="_CHABRASIVE"/>
      <w:bookmarkStart w:id="18" w:name="_CHMODE"/>
      <w:bookmarkEnd w:id="17"/>
      <w:bookmarkEnd w:id="18"/>
      <w:r>
        <w:t xml:space="preserve">(DEFUN </w:t>
      </w:r>
      <w:proofErr w:type="spellStart"/>
      <w:r>
        <w:t>chbargram</w:t>
      </w:r>
      <w:proofErr w:type="spellEnd"/>
      <w:r>
        <w:t xml:space="preserve"> ()</w:t>
      </w:r>
      <w:r>
        <w:br/>
        <w:t xml:space="preserve">  (COND</w:t>
      </w:r>
      <w:r>
        <w:br/>
        <w:t xml:space="preserve">    ((= $reason 1)</w:t>
      </w:r>
      <w:r>
        <w:br/>
        <w:t xml:space="preserve">      (WRITE (STRCAT (NTXT) "M70 (START PUMP)")))</w:t>
      </w:r>
      <w:r>
        <w:br/>
        <w:t xml:space="preserve">    ((= $reason 2)</w:t>
      </w:r>
      <w:r>
        <w:br/>
        <w:t xml:space="preserve">      (WRITE (STRCAT (NTXT) (IF $high "M75 (SET HIGH PRESSURE)" "M74 (SET LOW PRESSURE)")))</w:t>
      </w:r>
      <w:r>
        <w:br/>
        <w:t xml:space="preserve">      (WRITE (STRCAT (NTXT) "M70 (START PUMP)")))</w:t>
      </w:r>
      <w:r>
        <w:br/>
        <w:t xml:space="preserve">    ((= $reason 3)</w:t>
      </w:r>
      <w:r>
        <w:br/>
        <w:t xml:space="preserve">      (WRITE (STRCAT (NTXT) "P" (ITOA $bar) " (SET " (ITOA $bar) " BAR)"))</w:t>
      </w:r>
      <w:r>
        <w:br/>
        <w:t xml:space="preserve">       (WRITE (STRCAT (NTXT) "M70 (START PUMP)")))</w:t>
      </w:r>
      <w:r>
        <w:br/>
        <w:t xml:space="preserve">    ((= $reason 4)</w:t>
      </w:r>
      <w:r>
        <w:br/>
        <w:t xml:space="preserve">      (WRITE (STRCAT (NTXT) "P" (ITOA $bar) " (SET " (ITOA $bar) " BAR)"))</w:t>
      </w:r>
      <w:r>
        <w:br/>
        <w:t xml:space="preserve">      (WRITE (STRCAT (NTXT) (IF (MINUSP $barrel) "M72 (DECREASE PRESSURE)" "M73 (INCREASE PRESSURE)")))</w:t>
      </w:r>
      <w:r>
        <w:br/>
        <w:t xml:space="preserve">      (DELAY $delay))</w:t>
      </w:r>
      <w:r>
        <w:br/>
        <w:t xml:space="preserve">    ((= $reason 5)</w:t>
      </w:r>
      <w:r>
        <w:br/>
        <w:t xml:space="preserve">      (WRITE (STRCAT (NTXT) (IF $high "M75 (SET HIGH PRESSURE)" "M74 (SET LOW PRESSURE)")))</w:t>
      </w:r>
      <w:r>
        <w:br/>
        <w:t xml:space="preserve">      (DELAY $delay))</w:t>
      </w:r>
      <w:r>
        <w:br/>
        <w:t xml:space="preserve">    ((= $reason 6)</w:t>
      </w:r>
      <w:r>
        <w:br/>
        <w:t xml:space="preserve">      (WRITE (STRCAT (NTXT) "S" (ITOA $gram) " (SET " (ITOA $gram) " GRAM)"))</w:t>
      </w:r>
      <w:r>
        <w:br/>
        <w:t xml:space="preserve">      (WRITE (STRCAT (NTXT) "P" (ITOA $bar) " (SET " (ITOA $bar) " BAR)"))</w:t>
      </w:r>
      <w:r>
        <w:br/>
        <w:t xml:space="preserve">      (WRITE (STRCAT (NTXT) (IF (MINUSP $barrel) "M72 (DECREASE PRESSURE)" "M73 (INCREASE PRESSURE)")))</w:t>
      </w:r>
      <w:r>
        <w:br/>
        <w:t xml:space="preserve">      (DELAY $delay))</w:t>
      </w:r>
      <w:r>
        <w:br/>
        <w:t xml:space="preserve">    ((= $reason 7)</w:t>
      </w:r>
      <w:r>
        <w:br/>
        <w:t xml:space="preserve">      (WRITE (STRCAT (NTXT) "S" (ITOA $gram) " (SET " (ITOA $gram) " GRAM)"))</w:t>
      </w:r>
      <w:r>
        <w:br/>
        <w:t xml:space="preserve">      (WRITE (STRCAT (NTXT) (IF $high "M75 (SET HIGH PRESSURE)" "M74 (SET LOW PRESSURE)")))</w:t>
      </w:r>
      <w:r>
        <w:br/>
        <w:t xml:space="preserve">      (DELAY $delay))</w:t>
      </w:r>
      <w:r>
        <w:br/>
        <w:t xml:space="preserve">    ((= $reason 8)</w:t>
      </w:r>
      <w:r>
        <w:br/>
        <w:t xml:space="preserve">      (WRITE (STRCAT (NTXT) "S" (ITOA $gram) " (SET " (ITOA $gram) " GRAM)")))</w:t>
      </w:r>
      <w:r>
        <w:br/>
        <w:t xml:space="preserve">    ((= $reason 9)</w:t>
      </w:r>
      <w:r>
        <w:br/>
        <w:t xml:space="preserve">      (WRITE (STRCAT (NTXT) "M71 (TURN OFF PUMP)")))</w:t>
      </w:r>
      <w:r>
        <w:br/>
        <w:t xml:space="preserve">    ((= $reason 10)</w:t>
      </w:r>
      <w:r>
        <w:br/>
        <w:t xml:space="preserve">      (WRITE (STRCAT (NTXT) "M00 (SET " (ITOA $bar) " BAR " (ITOA $gram) " GRAM)")))</w:t>
      </w:r>
      <w:r>
        <w:br/>
        <w:t xml:space="preserve">    ((= $reason 11)</w:t>
      </w:r>
      <w:r>
        <w:br/>
        <w:t xml:space="preserve">      (WRITE (STRCAT (NTXT) "M00 (SET " (ITOA $bar) " BAR)")))</w:t>
      </w:r>
      <w:r>
        <w:br/>
        <w:t xml:space="preserve">    ((= $reason 12)</w:t>
      </w:r>
      <w:r>
        <w:br/>
        <w:t xml:space="preserve">      (WRITE (STRCAT (NTXT) "M00 (SET " (ITOA $gram) " GRAM)")))</w:t>
      </w:r>
      <w:r>
        <w:br/>
        <w:t xml:space="preserve">  )</w:t>
      </w:r>
      <w:r>
        <w:br/>
        <w:t>)</w:t>
      </w:r>
    </w:p>
    <w:p w14:paraId="3EB41470" w14:textId="77777777" w:rsidR="00D90884" w:rsidRDefault="00D90884" w:rsidP="00D90884">
      <w:r>
        <w:t xml:space="preserve">If the machine must reduce the </w:t>
      </w:r>
      <w:proofErr w:type="gramStart"/>
      <w:r>
        <w:t>pressure</w:t>
      </w:r>
      <w:proofErr w:type="gramEnd"/>
      <w:r>
        <w:t xml:space="preserve"> then the variable $reduce is T. If the machine should change from using abrasive to marking without </w:t>
      </w:r>
      <w:proofErr w:type="gramStart"/>
      <w:r>
        <w:t>abrasive</w:t>
      </w:r>
      <w:proofErr w:type="gramEnd"/>
      <w:r>
        <w:t xml:space="preserve"> then the variable $clean I T.</w:t>
      </w:r>
    </w:p>
    <w:p w14:paraId="1D80E7F4" w14:textId="77777777" w:rsidR="00D90884" w:rsidRDefault="00D90884" w:rsidP="00D90884">
      <w:r>
        <w:t xml:space="preserve">If you want to move the jet to a position that earlier has been used as piercing position and at that point open the jet for cleaning or for reducing the pressure then you can call a predefined function called </w:t>
      </w:r>
      <w:proofErr w:type="spellStart"/>
      <w:r>
        <w:t>CleanAndReduce</w:t>
      </w:r>
      <w:proofErr w:type="spellEnd"/>
    </w:p>
    <w:p w14:paraId="754F3841" w14:textId="77777777" w:rsidR="00D90884" w:rsidRDefault="00D90884" w:rsidP="00D90884">
      <w:r>
        <w:t>Example:</w:t>
      </w:r>
    </w:p>
    <w:p w14:paraId="7B2E13CA" w14:textId="77777777" w:rsidR="00D90884" w:rsidRDefault="00D90884" w:rsidP="00D90884">
      <w:pPr>
        <w:pStyle w:val="LISPSAMPLE"/>
      </w:pPr>
      <w:r w:rsidRPr="00B31C1C">
        <w:t xml:space="preserve">(IF (OR (AND </w:t>
      </w:r>
      <w:r>
        <w:t>$reduce (NOT $bleed)) $clean) (</w:t>
      </w:r>
      <w:proofErr w:type="spellStart"/>
      <w:r>
        <w:t>C</w:t>
      </w:r>
      <w:r w:rsidRPr="00B31C1C">
        <w:t>leanAndReduce</w:t>
      </w:r>
      <w:proofErr w:type="spellEnd"/>
      <w:r w:rsidRPr="00B31C1C">
        <w:t>))</w:t>
      </w:r>
    </w:p>
    <w:p w14:paraId="31BA2817" w14:textId="6DEEB582" w:rsidR="00D90884" w:rsidRDefault="00D90884" w:rsidP="00D90884">
      <w:r>
        <w:t xml:space="preserve">The </w:t>
      </w:r>
      <w:proofErr w:type="spellStart"/>
      <w:r>
        <w:t>CleanAndReduce</w:t>
      </w:r>
      <w:proofErr w:type="spellEnd"/>
      <w:r>
        <w:t xml:space="preserve"> function will use a series of instructions RAPID, JETDOWN, PIERCING, DELAY, CUTOFF and JETUP.</w:t>
      </w:r>
    </w:p>
    <w:p w14:paraId="79B63695" w14:textId="416A270C" w:rsidR="00692BD8" w:rsidRDefault="00692BD8" w:rsidP="00692BD8">
      <w:pPr>
        <w:pStyle w:val="Rubrik2"/>
      </w:pPr>
      <w:r>
        <w:t>CHBARGRAM Revision 2</w:t>
      </w:r>
    </w:p>
    <w:p w14:paraId="2068BF25" w14:textId="2651143D" w:rsidR="00692BD8" w:rsidRDefault="00DF402D" w:rsidP="00692BD8">
      <w:r>
        <w:t xml:space="preserve">The CHBARGRAM function is changed </w:t>
      </w:r>
      <w:r w:rsidR="00B743E0">
        <w:t>in Revision 2</w:t>
      </w:r>
    </w:p>
    <w:p w14:paraId="0F8234F7" w14:textId="0F903D8F" w:rsidR="00B743E0" w:rsidRDefault="00B743E0" w:rsidP="00692BD8">
      <w:r>
        <w:t>Following variables can be used:</w:t>
      </w:r>
    </w:p>
    <w:tbl>
      <w:tblPr>
        <w:tblStyle w:val="Tabellrutnt"/>
        <w:tblW w:w="0" w:type="auto"/>
        <w:tblLook w:val="04A0" w:firstRow="1" w:lastRow="0" w:firstColumn="1" w:lastColumn="0" w:noHBand="0" w:noVBand="1"/>
      </w:tblPr>
      <w:tblGrid>
        <w:gridCol w:w="1751"/>
        <w:gridCol w:w="597"/>
        <w:gridCol w:w="8276"/>
      </w:tblGrid>
      <w:tr w:rsidR="00397B07" w14:paraId="61363291"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A885D1" w14:textId="77777777" w:rsidR="00397B07" w:rsidRDefault="00397B07" w:rsidP="006E6344">
            <w:pPr>
              <w:rPr>
                <w:sz w:val="20"/>
                <w:szCs w:val="20"/>
              </w:rPr>
            </w:pPr>
            <w:r>
              <w:rPr>
                <w:sz w:val="20"/>
                <w:szCs w:val="20"/>
              </w:rPr>
              <w:t>$</w:t>
            </w:r>
            <w:proofErr w:type="spellStart"/>
            <w:r>
              <w:rPr>
                <w:sz w:val="20"/>
                <w:szCs w:val="20"/>
              </w:rPr>
              <w:t>abrasivehandle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7227187" w14:textId="77777777" w:rsidR="00397B07" w:rsidRDefault="00397B07" w:rsidP="006E6344">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A1046" w14:textId="77777777" w:rsidR="00397B07" w:rsidRDefault="00397B07" w:rsidP="006E6344">
            <w:pPr>
              <w:rPr>
                <w:sz w:val="20"/>
                <w:szCs w:val="20"/>
              </w:rPr>
            </w:pPr>
            <w:r>
              <w:rPr>
                <w:sz w:val="20"/>
                <w:szCs w:val="20"/>
              </w:rPr>
              <w:t>How the abrasive is handled:</w:t>
            </w:r>
          </w:p>
          <w:p w14:paraId="62FF2B2A" w14:textId="77777777" w:rsidR="00397B07" w:rsidRDefault="00397B07" w:rsidP="006E6344">
            <w:pPr>
              <w:rPr>
                <w:sz w:val="20"/>
                <w:szCs w:val="20"/>
              </w:rPr>
            </w:pPr>
            <w:r>
              <w:rPr>
                <w:sz w:val="20"/>
                <w:szCs w:val="20"/>
              </w:rPr>
              <w:t>0=Manual (a fixed value)</w:t>
            </w:r>
          </w:p>
          <w:p w14:paraId="7227CD03" w14:textId="77777777" w:rsidR="00397B07" w:rsidRDefault="00397B07" w:rsidP="006E6344">
            <w:pPr>
              <w:rPr>
                <w:sz w:val="20"/>
                <w:szCs w:val="20"/>
              </w:rPr>
            </w:pPr>
            <w:r>
              <w:rPr>
                <w:sz w:val="20"/>
                <w:szCs w:val="20"/>
              </w:rPr>
              <w:t>1=By M-codes Low and High</w:t>
            </w:r>
          </w:p>
          <w:p w14:paraId="7BF0D55C" w14:textId="77777777" w:rsidR="00397B07" w:rsidRDefault="00397B07" w:rsidP="006E6344">
            <w:pPr>
              <w:rPr>
                <w:sz w:val="20"/>
                <w:szCs w:val="20"/>
              </w:rPr>
            </w:pPr>
            <w:r>
              <w:rPr>
                <w:sz w:val="20"/>
                <w:szCs w:val="20"/>
              </w:rPr>
              <w:t>2=Variable controlled from CNC</w:t>
            </w:r>
          </w:p>
        </w:tc>
      </w:tr>
      <w:tr w:rsidR="00397B07" w14:paraId="2E98F8A4"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3EC029" w14:textId="77777777" w:rsidR="00397B07" w:rsidRDefault="00397B07" w:rsidP="006E6344">
            <w:pPr>
              <w:rPr>
                <w:szCs w:val="20"/>
              </w:rPr>
            </w:pPr>
            <w:r>
              <w:rPr>
                <w:sz w:val="20"/>
                <w:szCs w:val="20"/>
              </w:rPr>
              <w:t>$bar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D5EDCC8" w14:textId="77777777" w:rsidR="00397B07" w:rsidRDefault="00397B07" w:rsidP="006E6344">
            <w:pPr>
              <w:jc w:val="center"/>
              <w:rPr>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48B01B" w14:textId="77777777" w:rsidR="00397B07" w:rsidRDefault="00397B07" w:rsidP="006E6344">
            <w:pPr>
              <w:rPr>
                <w:szCs w:val="20"/>
              </w:rPr>
            </w:pPr>
            <w:r>
              <w:rPr>
                <w:sz w:val="20"/>
                <w:szCs w:val="20"/>
              </w:rPr>
              <w:t>The pressure in bar.</w:t>
            </w:r>
          </w:p>
        </w:tc>
      </w:tr>
      <w:tr w:rsidR="00397B07" w:rsidRPr="00B743E0" w14:paraId="5ED206F2"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8776BB" w14:textId="77777777" w:rsidR="00397B07" w:rsidRPr="00B743E0" w:rsidRDefault="00397B07" w:rsidP="006E6344">
            <w:pPr>
              <w:rPr>
                <w:sz w:val="20"/>
                <w:szCs w:val="18"/>
              </w:rPr>
            </w:pPr>
            <w:r w:rsidRPr="00B743E0">
              <w:rPr>
                <w:sz w:val="20"/>
                <w:szCs w:val="18"/>
              </w:rPr>
              <w:t>$</w:t>
            </w:r>
            <w:proofErr w:type="spellStart"/>
            <w:r w:rsidRPr="00B743E0">
              <w:rPr>
                <w:sz w:val="20"/>
                <w:szCs w:val="18"/>
              </w:rPr>
              <w:t>barunchanged</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0E2C4E5" w14:textId="77777777" w:rsidR="00397B07" w:rsidRPr="00B743E0" w:rsidRDefault="00397B07" w:rsidP="006E6344">
            <w:pPr>
              <w:jc w:val="center"/>
              <w:rPr>
                <w:sz w:val="20"/>
                <w:szCs w:val="18"/>
              </w:rPr>
            </w:pPr>
            <w:r w:rsidRPr="00B743E0">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83A50" w14:textId="77777777" w:rsidR="00397B07" w:rsidRPr="00B743E0" w:rsidRDefault="00397B07" w:rsidP="006E6344">
            <w:pPr>
              <w:rPr>
                <w:sz w:val="20"/>
                <w:szCs w:val="18"/>
              </w:rPr>
            </w:pPr>
            <w:r w:rsidRPr="00B743E0">
              <w:rPr>
                <w:sz w:val="20"/>
                <w:szCs w:val="18"/>
              </w:rPr>
              <w:t>The variable is T if the pressure is the same</w:t>
            </w:r>
          </w:p>
        </w:tc>
      </w:tr>
      <w:tr w:rsidR="00397B07" w:rsidRPr="00265B45" w14:paraId="18B9BF42"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163BB" w14:textId="77777777" w:rsidR="00397B07" w:rsidRDefault="00397B07" w:rsidP="006E6344">
            <w:pPr>
              <w:rPr>
                <w:sz w:val="20"/>
                <w:szCs w:val="20"/>
              </w:rPr>
            </w:pPr>
            <w:r>
              <w:rPr>
                <w:sz w:val="20"/>
                <w:szCs w:val="20"/>
              </w:rPr>
              <w:t>$delay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53BD367" w14:textId="77777777" w:rsidR="00397B07" w:rsidRDefault="00397B07" w:rsidP="006E6344">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29E16C" w14:textId="77777777" w:rsidR="00397B07" w:rsidRDefault="00397B07" w:rsidP="006E6344">
            <w:pPr>
              <w:rPr>
                <w:sz w:val="20"/>
                <w:szCs w:val="20"/>
              </w:rPr>
            </w:pPr>
            <w:r>
              <w:rPr>
                <w:sz w:val="20"/>
                <w:szCs w:val="20"/>
              </w:rPr>
              <w:t>Delay time for the pump to reduce or increase the pressure.</w:t>
            </w:r>
          </w:p>
        </w:tc>
      </w:tr>
      <w:tr w:rsidR="00397B07" w:rsidRPr="00265B45" w14:paraId="47641AA1"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B0458" w14:textId="77777777" w:rsidR="00397B07" w:rsidRDefault="00397B07" w:rsidP="006E6344">
            <w:pPr>
              <w:rPr>
                <w:sz w:val="20"/>
                <w:szCs w:val="20"/>
              </w:rPr>
            </w:pPr>
            <w:r>
              <w:rPr>
                <w:sz w:val="20"/>
                <w:szCs w:val="20"/>
              </w:rPr>
              <w:t>$gram</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B1274BD" w14:textId="77777777" w:rsidR="00397B07" w:rsidRDefault="00397B07" w:rsidP="006E6344">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156F84" w14:textId="77777777" w:rsidR="00397B07" w:rsidRDefault="00397B07" w:rsidP="006E6344">
            <w:pPr>
              <w:rPr>
                <w:sz w:val="20"/>
                <w:szCs w:val="20"/>
              </w:rPr>
            </w:pPr>
            <w:r>
              <w:rPr>
                <w:sz w:val="20"/>
                <w:szCs w:val="20"/>
              </w:rPr>
              <w:t>The amount of abrasive per minute. If no abrasive should be used than the value is 0.</w:t>
            </w:r>
          </w:p>
        </w:tc>
      </w:tr>
      <w:tr w:rsidR="00397B07" w:rsidRPr="00E503D7" w14:paraId="3A95AEC6"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E801B" w14:textId="77777777" w:rsidR="00397B07" w:rsidRPr="00E503D7" w:rsidRDefault="00397B07" w:rsidP="006E6344">
            <w:pPr>
              <w:rPr>
                <w:sz w:val="20"/>
                <w:szCs w:val="20"/>
              </w:rPr>
            </w:pPr>
            <w:r w:rsidRPr="00E503D7">
              <w:rPr>
                <w:sz w:val="20"/>
                <w:szCs w:val="20"/>
              </w:rPr>
              <w:t>$</w:t>
            </w:r>
            <w:proofErr w:type="spellStart"/>
            <w:r w:rsidRPr="00E503D7">
              <w:rPr>
                <w:sz w:val="20"/>
                <w:szCs w:val="20"/>
              </w:rPr>
              <w:t>gramunchanged</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265820B" w14:textId="77777777" w:rsidR="00397B07" w:rsidRPr="00E503D7" w:rsidRDefault="00397B07" w:rsidP="006E6344">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3AD1F7" w14:textId="77777777" w:rsidR="00397B07" w:rsidRPr="00E503D7" w:rsidRDefault="00397B07" w:rsidP="006E6344">
            <w:pPr>
              <w:rPr>
                <w:sz w:val="20"/>
                <w:szCs w:val="20"/>
              </w:rPr>
            </w:pPr>
            <w:r>
              <w:rPr>
                <w:sz w:val="20"/>
                <w:szCs w:val="20"/>
              </w:rPr>
              <w:t>The variable is T if the amount of abrasive is the same.</w:t>
            </w:r>
          </w:p>
        </w:tc>
      </w:tr>
      <w:tr w:rsidR="00397B07" w:rsidRPr="00265B45" w14:paraId="755112FD"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D4BFE0" w14:textId="77777777" w:rsidR="00397B07" w:rsidRDefault="00397B07" w:rsidP="006E6344">
            <w:pPr>
              <w:rPr>
                <w:sz w:val="20"/>
                <w:szCs w:val="20"/>
              </w:rPr>
            </w:pPr>
            <w:r>
              <w:rPr>
                <w:sz w:val="20"/>
                <w:szCs w:val="20"/>
              </w:rPr>
              <w:t>$</w:t>
            </w:r>
            <w:proofErr w:type="spellStart"/>
            <w:r>
              <w:rPr>
                <w:sz w:val="20"/>
                <w:szCs w:val="20"/>
              </w:rPr>
              <w:t>init</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FD1F733" w14:textId="77777777" w:rsidR="00397B07" w:rsidRDefault="00397B07" w:rsidP="006E6344">
            <w:pPr>
              <w:jc w:val="center"/>
              <w:rPr>
                <w:sz w:val="20"/>
                <w:szCs w:val="20"/>
              </w:rPr>
            </w:pPr>
            <w:r>
              <w:rPr>
                <w:sz w:val="20"/>
                <w:szCs w:val="20"/>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053F10" w14:textId="77777777" w:rsidR="00397B07" w:rsidRDefault="00397B07" w:rsidP="006E6344">
            <w:pPr>
              <w:rPr>
                <w:sz w:val="20"/>
                <w:szCs w:val="20"/>
              </w:rPr>
            </w:pPr>
            <w:r>
              <w:rPr>
                <w:sz w:val="20"/>
                <w:szCs w:val="20"/>
              </w:rPr>
              <w:t>If it’s the first initialization of the pressure or abrasive amount then the variable is T else it’s nil.</w:t>
            </w:r>
          </w:p>
        </w:tc>
      </w:tr>
      <w:tr w:rsidR="00397B07" w14:paraId="61D95FCE"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526D5E" w14:textId="77777777" w:rsidR="00397B07" w:rsidRDefault="00397B07" w:rsidP="006E6344">
            <w:pPr>
              <w:rPr>
                <w:sz w:val="20"/>
                <w:szCs w:val="20"/>
              </w:rPr>
            </w:pPr>
            <w:r>
              <w:rPr>
                <w:sz w:val="20"/>
                <w:szCs w:val="20"/>
              </w:rPr>
              <w:t>$</w:t>
            </w:r>
            <w:proofErr w:type="spellStart"/>
            <w:r>
              <w:rPr>
                <w:sz w:val="20"/>
                <w:szCs w:val="20"/>
              </w:rPr>
              <w:t>lbs</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3A99EB" w14:textId="77777777" w:rsidR="00397B07" w:rsidRDefault="00397B07" w:rsidP="006E6344">
            <w:pPr>
              <w:jc w:val="center"/>
              <w:rPr>
                <w:sz w:val="20"/>
                <w:szCs w:val="20"/>
              </w:rPr>
            </w:pPr>
            <w:r>
              <w:rPr>
                <w:sz w:val="20"/>
                <w:szCs w:val="20"/>
              </w:rPr>
              <w:t>Real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FC65B" w14:textId="77777777" w:rsidR="00397B07" w:rsidRDefault="00397B07" w:rsidP="006E6344">
            <w:pPr>
              <w:rPr>
                <w:sz w:val="20"/>
                <w:szCs w:val="20"/>
              </w:rPr>
            </w:pPr>
            <w:r>
              <w:rPr>
                <w:sz w:val="20"/>
                <w:szCs w:val="20"/>
              </w:rPr>
              <w:t>The amount of abrasive per minute. If no abrasive should be used then the value is 0. ($</w:t>
            </w:r>
            <w:proofErr w:type="spellStart"/>
            <w:r>
              <w:rPr>
                <w:sz w:val="20"/>
                <w:szCs w:val="20"/>
              </w:rPr>
              <w:t>lbs</w:t>
            </w:r>
            <w:proofErr w:type="spellEnd"/>
            <w:r>
              <w:rPr>
                <w:sz w:val="20"/>
                <w:szCs w:val="20"/>
              </w:rPr>
              <w:t xml:space="preserve"> = $gram /453.5934).</w:t>
            </w:r>
          </w:p>
        </w:tc>
      </w:tr>
      <w:tr w:rsidR="00397B07" w:rsidRPr="00E12EA8" w14:paraId="6353CB05"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D5E5D" w14:textId="77777777" w:rsidR="00397B07" w:rsidRPr="00E12EA8" w:rsidRDefault="00397B07" w:rsidP="006E6344">
            <w:pPr>
              <w:rPr>
                <w:sz w:val="20"/>
                <w:szCs w:val="18"/>
              </w:rPr>
            </w:pPr>
            <w:r w:rsidRPr="00E12EA8">
              <w:rPr>
                <w:sz w:val="20"/>
                <w:szCs w:val="18"/>
              </w:rPr>
              <w:t>$</w:t>
            </w:r>
            <w:proofErr w:type="spellStart"/>
            <w:r w:rsidRPr="00E12EA8">
              <w:rPr>
                <w:sz w:val="20"/>
                <w:szCs w:val="18"/>
              </w:rPr>
              <w:t>pressurehandle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C5A11A5" w14:textId="77777777" w:rsidR="00397B07" w:rsidRPr="00E12EA8" w:rsidRDefault="00397B07" w:rsidP="006E6344">
            <w:pPr>
              <w:jc w:val="center"/>
              <w:rPr>
                <w:sz w:val="20"/>
                <w:szCs w:val="18"/>
              </w:rPr>
            </w:pPr>
            <w:r w:rsidRPr="00E12EA8">
              <w:rPr>
                <w:sz w:val="20"/>
                <w:szCs w:val="18"/>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63A429" w14:textId="77777777" w:rsidR="00397B07" w:rsidRDefault="00397B07" w:rsidP="006E6344">
            <w:pPr>
              <w:rPr>
                <w:sz w:val="20"/>
                <w:szCs w:val="18"/>
              </w:rPr>
            </w:pPr>
            <w:r>
              <w:rPr>
                <w:sz w:val="20"/>
                <w:szCs w:val="18"/>
              </w:rPr>
              <w:t>How the pressure is controlled:</w:t>
            </w:r>
          </w:p>
          <w:p w14:paraId="079D7BBC" w14:textId="77777777" w:rsidR="00397B07" w:rsidRDefault="00397B07" w:rsidP="006E6344">
            <w:pPr>
              <w:rPr>
                <w:sz w:val="20"/>
                <w:szCs w:val="18"/>
              </w:rPr>
            </w:pPr>
            <w:r>
              <w:rPr>
                <w:sz w:val="20"/>
                <w:szCs w:val="18"/>
              </w:rPr>
              <w:t>0=Manual</w:t>
            </w:r>
          </w:p>
          <w:p w14:paraId="3FA08FAC" w14:textId="77777777" w:rsidR="00397B07" w:rsidRDefault="00397B07" w:rsidP="006E6344">
            <w:pPr>
              <w:rPr>
                <w:sz w:val="20"/>
                <w:szCs w:val="18"/>
              </w:rPr>
            </w:pPr>
            <w:r>
              <w:rPr>
                <w:sz w:val="20"/>
                <w:szCs w:val="18"/>
              </w:rPr>
              <w:t>1=By two M-codes Low and High pressure</w:t>
            </w:r>
          </w:p>
          <w:p w14:paraId="0DB4920E" w14:textId="34F0C789" w:rsidR="00397B07" w:rsidRPr="00E12EA8" w:rsidRDefault="00397B07" w:rsidP="006E6344">
            <w:pPr>
              <w:rPr>
                <w:sz w:val="20"/>
                <w:szCs w:val="18"/>
              </w:rPr>
            </w:pPr>
            <w:r>
              <w:rPr>
                <w:sz w:val="20"/>
                <w:szCs w:val="18"/>
              </w:rPr>
              <w:t>2=Variable pressure control.</w:t>
            </w:r>
          </w:p>
        </w:tc>
      </w:tr>
      <w:tr w:rsidR="00397B07" w:rsidRPr="00265B45" w14:paraId="1058DB70"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A077E7" w14:textId="77777777" w:rsidR="00397B07" w:rsidRDefault="00397B07" w:rsidP="006E6344">
            <w:pPr>
              <w:rPr>
                <w:sz w:val="20"/>
                <w:szCs w:val="20"/>
              </w:rPr>
            </w:pPr>
            <w:r>
              <w:rPr>
                <w:sz w:val="20"/>
                <w:szCs w:val="20"/>
              </w:rPr>
              <w:t>$psi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24A0C6" w14:textId="77777777" w:rsidR="00397B07" w:rsidRDefault="00397B07" w:rsidP="006E6344">
            <w:pPr>
              <w:jc w:val="center"/>
              <w:rPr>
                <w:sz w:val="20"/>
                <w:szCs w:val="20"/>
              </w:rPr>
            </w:pPr>
            <w:r>
              <w:rPr>
                <w:sz w:val="20"/>
                <w:szCs w:val="20"/>
              </w:rPr>
              <w:t>Int</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8AD2F" w14:textId="77777777" w:rsidR="00397B07" w:rsidRDefault="00397B07" w:rsidP="006E6344">
            <w:pPr>
              <w:rPr>
                <w:sz w:val="20"/>
                <w:szCs w:val="20"/>
              </w:rPr>
            </w:pPr>
            <w:r>
              <w:rPr>
                <w:sz w:val="20"/>
                <w:szCs w:val="20"/>
              </w:rPr>
              <w:t>The pressure in PSI ($psi = $bar*14.50326).</w:t>
            </w:r>
          </w:p>
        </w:tc>
      </w:tr>
      <w:tr w:rsidR="00397B07" w:rsidRPr="00265B45" w14:paraId="176A97C7"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718BA" w14:textId="77777777" w:rsidR="00397B07" w:rsidRPr="007264F2" w:rsidRDefault="00397B07" w:rsidP="006E6344">
            <w:pPr>
              <w:rPr>
                <w:sz w:val="20"/>
                <w:szCs w:val="18"/>
              </w:rPr>
            </w:pPr>
            <w:r w:rsidRPr="007264F2">
              <w:rPr>
                <w:sz w:val="20"/>
                <w:szCs w:val="18"/>
              </w:rPr>
              <w:t>$</w:t>
            </w:r>
            <w:proofErr w:type="spellStart"/>
            <w:r w:rsidRPr="007264F2">
              <w:rPr>
                <w:sz w:val="20"/>
                <w:szCs w:val="18"/>
              </w:rPr>
              <w:t>usehighbar</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BAC6486" w14:textId="77777777" w:rsidR="00397B07" w:rsidRPr="007264F2" w:rsidRDefault="00397B07" w:rsidP="006E6344">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993110" w14:textId="77777777" w:rsidR="00397B07" w:rsidRDefault="00397B07" w:rsidP="006E6344">
            <w:pPr>
              <w:rPr>
                <w:sz w:val="20"/>
                <w:szCs w:val="18"/>
              </w:rPr>
            </w:pPr>
            <w:r>
              <w:rPr>
                <w:sz w:val="20"/>
                <w:szCs w:val="18"/>
              </w:rPr>
              <w:t>This variable is useful if the pump pressure is controlled by M-codes.</w:t>
            </w:r>
          </w:p>
          <w:p w14:paraId="02FBF820" w14:textId="77777777" w:rsidR="00397B07" w:rsidRPr="007264F2" w:rsidRDefault="00397B07" w:rsidP="00397B07">
            <w:pPr>
              <w:rPr>
                <w:sz w:val="20"/>
                <w:szCs w:val="18"/>
              </w:rPr>
            </w:pPr>
            <w:r>
              <w:rPr>
                <w:sz w:val="20"/>
                <w:szCs w:val="18"/>
              </w:rPr>
              <w:t>The variable is T if the pump should change to high pressure and nil then the pump should be set to low pressure</w:t>
            </w:r>
          </w:p>
        </w:tc>
      </w:tr>
      <w:tr w:rsidR="00397B07" w:rsidRPr="00265B45" w14:paraId="0E0FE260" w14:textId="77777777" w:rsidTr="006E6344">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D70F4" w14:textId="77777777" w:rsidR="00397B07" w:rsidRPr="007264F2" w:rsidRDefault="00397B07" w:rsidP="006E6344">
            <w:pPr>
              <w:rPr>
                <w:sz w:val="20"/>
                <w:szCs w:val="18"/>
              </w:rPr>
            </w:pPr>
            <w:r w:rsidRPr="007264F2">
              <w:rPr>
                <w:sz w:val="20"/>
                <w:szCs w:val="18"/>
              </w:rPr>
              <w:t>$</w:t>
            </w:r>
            <w:proofErr w:type="spellStart"/>
            <w:r w:rsidRPr="007264F2">
              <w:rPr>
                <w:sz w:val="20"/>
                <w:szCs w:val="18"/>
              </w:rPr>
              <w:t>usehighflow</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F3324F" w14:textId="77777777" w:rsidR="00397B07" w:rsidRPr="007264F2" w:rsidRDefault="00397B07" w:rsidP="006E6344">
            <w:pPr>
              <w:jc w:val="center"/>
              <w:rPr>
                <w:sz w:val="20"/>
                <w:szCs w:val="18"/>
              </w:rPr>
            </w:pPr>
            <w:r w:rsidRPr="007264F2">
              <w:rPr>
                <w:sz w:val="20"/>
                <w:szCs w:val="18"/>
              </w:rPr>
              <w:t>Bool</w:t>
            </w:r>
          </w:p>
        </w:tc>
        <w:tc>
          <w:tcPr>
            <w:tcW w:w="8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DC94D" w14:textId="77777777" w:rsidR="00397B07" w:rsidRDefault="00397B07" w:rsidP="006E6344">
            <w:pPr>
              <w:rPr>
                <w:sz w:val="20"/>
                <w:szCs w:val="18"/>
              </w:rPr>
            </w:pPr>
            <w:r>
              <w:rPr>
                <w:sz w:val="20"/>
                <w:szCs w:val="18"/>
              </w:rPr>
              <w:t>This variable is useful if the abrasive feeder is controlled by M-codes</w:t>
            </w:r>
          </w:p>
          <w:p w14:paraId="7B808F8C" w14:textId="77777777" w:rsidR="00397B07" w:rsidRPr="007264F2" w:rsidRDefault="00397B07" w:rsidP="006E6344">
            <w:pPr>
              <w:rPr>
                <w:sz w:val="20"/>
                <w:szCs w:val="18"/>
              </w:rPr>
            </w:pPr>
            <w:r>
              <w:rPr>
                <w:sz w:val="20"/>
                <w:szCs w:val="18"/>
              </w:rPr>
              <w:t>The variable is T if the feeder should use normal flow and nil if it should be changed to reduced flow.</w:t>
            </w:r>
          </w:p>
        </w:tc>
      </w:tr>
    </w:tbl>
    <w:p w14:paraId="26889A79" w14:textId="77777777" w:rsidR="00B743E0" w:rsidRPr="00692BD8" w:rsidRDefault="00B743E0" w:rsidP="00692BD8"/>
    <w:p w14:paraId="3B069022" w14:textId="77777777" w:rsidR="00DF402D" w:rsidRPr="00DF402D" w:rsidRDefault="00DF402D" w:rsidP="00DF402D">
      <w:pPr>
        <w:pStyle w:val="LISPSAMPLE"/>
        <w:rPr>
          <w:sz w:val="18"/>
          <w:szCs w:val="18"/>
        </w:rPr>
      </w:pPr>
      <w:r w:rsidRPr="00DF402D">
        <w:rPr>
          <w:sz w:val="18"/>
          <w:szCs w:val="18"/>
        </w:rPr>
        <w:t xml:space="preserve">(DEFUN </w:t>
      </w:r>
      <w:proofErr w:type="spellStart"/>
      <w:r w:rsidRPr="00DF402D">
        <w:rPr>
          <w:sz w:val="18"/>
          <w:szCs w:val="18"/>
        </w:rPr>
        <w:t>chbargram</w:t>
      </w:r>
      <w:proofErr w:type="spellEnd"/>
      <w:r w:rsidRPr="00DF402D">
        <w:rPr>
          <w:sz w:val="18"/>
          <w:szCs w:val="18"/>
        </w:rPr>
        <w:t xml:space="preserve"> ()</w:t>
      </w:r>
    </w:p>
    <w:p w14:paraId="05D4487D" w14:textId="77777777" w:rsidR="00DF402D" w:rsidRPr="00DF402D" w:rsidRDefault="00DF402D" w:rsidP="00DF402D">
      <w:pPr>
        <w:pStyle w:val="LISPSAMPLE"/>
        <w:rPr>
          <w:sz w:val="18"/>
          <w:szCs w:val="18"/>
        </w:rPr>
      </w:pPr>
      <w:r w:rsidRPr="00DF402D">
        <w:rPr>
          <w:sz w:val="18"/>
          <w:szCs w:val="18"/>
        </w:rPr>
        <w:t xml:space="preserve">  (COND</w:t>
      </w:r>
    </w:p>
    <w:p w14:paraId="3BED989C" w14:textId="77777777" w:rsidR="00DF402D" w:rsidRPr="00DF402D" w:rsidRDefault="00DF402D" w:rsidP="00DF402D">
      <w:pPr>
        <w:pStyle w:val="LISPSAMPLE"/>
        <w:rPr>
          <w:sz w:val="18"/>
          <w:szCs w:val="18"/>
        </w:rPr>
      </w:pPr>
      <w:r w:rsidRPr="00DF402D">
        <w:rPr>
          <w:sz w:val="18"/>
          <w:szCs w:val="18"/>
        </w:rPr>
        <w:t xml:space="preserve">    ($</w:t>
      </w:r>
      <w:proofErr w:type="spellStart"/>
      <w:r w:rsidRPr="00DF402D">
        <w:rPr>
          <w:sz w:val="18"/>
          <w:szCs w:val="18"/>
        </w:rPr>
        <w:t>barunchanged</w:t>
      </w:r>
      <w:proofErr w:type="spellEnd"/>
      <w:r w:rsidRPr="00DF402D">
        <w:rPr>
          <w:sz w:val="18"/>
          <w:szCs w:val="18"/>
        </w:rPr>
        <w:t xml:space="preserve"> nil)</w:t>
      </w:r>
    </w:p>
    <w:p w14:paraId="2504712A"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pressurehandle</w:t>
      </w:r>
      <w:proofErr w:type="spellEnd"/>
      <w:r w:rsidRPr="00DF402D">
        <w:rPr>
          <w:sz w:val="18"/>
          <w:szCs w:val="18"/>
        </w:rPr>
        <w:t xml:space="preserve"> 0)</w:t>
      </w:r>
    </w:p>
    <w:p w14:paraId="36761F97" w14:textId="77777777" w:rsidR="00DF402D" w:rsidRPr="00DF402D" w:rsidRDefault="00DF402D" w:rsidP="00DF402D">
      <w:pPr>
        <w:pStyle w:val="LISPSAMPLE"/>
        <w:rPr>
          <w:sz w:val="18"/>
          <w:szCs w:val="18"/>
        </w:rPr>
      </w:pPr>
      <w:r w:rsidRPr="00DF402D">
        <w:rPr>
          <w:sz w:val="18"/>
          <w:szCs w:val="18"/>
        </w:rPr>
        <w:t xml:space="preserve">      (IF $metric</w:t>
      </w:r>
    </w:p>
    <w:p w14:paraId="6CA6BAB2"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00 ;CHANGE</w:t>
      </w:r>
      <w:proofErr w:type="gramEnd"/>
      <w:r w:rsidRPr="00DF402D">
        <w:rPr>
          <w:sz w:val="18"/>
          <w:szCs w:val="18"/>
        </w:rPr>
        <w:t xml:space="preserve"> PRESSURE TO " (ITOA $bar) " BAR"))</w:t>
      </w:r>
    </w:p>
    <w:p w14:paraId="53552C82"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00 ;CHANGE</w:t>
      </w:r>
      <w:proofErr w:type="gramEnd"/>
      <w:r w:rsidRPr="00DF402D">
        <w:rPr>
          <w:sz w:val="18"/>
          <w:szCs w:val="18"/>
        </w:rPr>
        <w:t xml:space="preserve"> PRESSURE TO " (ITOA $psi) " PSI"))))</w:t>
      </w:r>
    </w:p>
    <w:p w14:paraId="05995C29"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pressurehandle</w:t>
      </w:r>
      <w:proofErr w:type="spellEnd"/>
      <w:r w:rsidRPr="00DF402D">
        <w:rPr>
          <w:sz w:val="18"/>
          <w:szCs w:val="18"/>
        </w:rPr>
        <w:t xml:space="preserve"> 1)</w:t>
      </w:r>
    </w:p>
    <w:p w14:paraId="677137B5" w14:textId="77777777" w:rsidR="00DF402D" w:rsidRPr="00DF402D" w:rsidRDefault="00DF402D" w:rsidP="00DF402D">
      <w:pPr>
        <w:pStyle w:val="LISPSAMPLE"/>
        <w:rPr>
          <w:sz w:val="18"/>
          <w:szCs w:val="18"/>
        </w:rPr>
      </w:pPr>
      <w:r w:rsidRPr="00DF402D">
        <w:rPr>
          <w:sz w:val="18"/>
          <w:szCs w:val="18"/>
        </w:rPr>
        <w:t xml:space="preserve">      (IF $</w:t>
      </w:r>
      <w:proofErr w:type="spellStart"/>
      <w:r w:rsidRPr="00DF402D">
        <w:rPr>
          <w:sz w:val="18"/>
          <w:szCs w:val="18"/>
        </w:rPr>
        <w:t>usehighbar</w:t>
      </w:r>
      <w:proofErr w:type="spellEnd"/>
      <w:r w:rsidRPr="00DF402D">
        <w:rPr>
          <w:sz w:val="18"/>
          <w:szCs w:val="18"/>
        </w:rPr>
        <w:t xml:space="preserve"> </w:t>
      </w:r>
    </w:p>
    <w:p w14:paraId="7D72F809"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77 ;HIGH</w:t>
      </w:r>
      <w:proofErr w:type="gramEnd"/>
      <w:r w:rsidRPr="00DF402D">
        <w:rPr>
          <w:sz w:val="18"/>
          <w:szCs w:val="18"/>
        </w:rPr>
        <w:t xml:space="preserve"> PRESSURE "))</w:t>
      </w:r>
    </w:p>
    <w:p w14:paraId="3EA276F1"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76 ;LOW</w:t>
      </w:r>
      <w:proofErr w:type="gramEnd"/>
      <w:r w:rsidRPr="00DF402D">
        <w:rPr>
          <w:sz w:val="18"/>
          <w:szCs w:val="18"/>
        </w:rPr>
        <w:t xml:space="preserve"> PRESSURE "))))</w:t>
      </w:r>
    </w:p>
    <w:p w14:paraId="79B9D72F"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pressurehandle</w:t>
      </w:r>
      <w:proofErr w:type="spellEnd"/>
      <w:r w:rsidRPr="00DF402D">
        <w:rPr>
          <w:sz w:val="18"/>
          <w:szCs w:val="18"/>
        </w:rPr>
        <w:t xml:space="preserve"> 2)</w:t>
      </w:r>
    </w:p>
    <w:p w14:paraId="69812BE5" w14:textId="77777777" w:rsidR="00DF402D" w:rsidRPr="00DF402D" w:rsidRDefault="00DF402D" w:rsidP="00DF402D">
      <w:pPr>
        <w:pStyle w:val="LISPSAMPLE"/>
        <w:rPr>
          <w:sz w:val="18"/>
          <w:szCs w:val="18"/>
        </w:rPr>
      </w:pPr>
      <w:r w:rsidRPr="00DF402D">
        <w:rPr>
          <w:sz w:val="18"/>
          <w:szCs w:val="18"/>
        </w:rPr>
        <w:t xml:space="preserve">      (IF $metric</w:t>
      </w:r>
    </w:p>
    <w:p w14:paraId="1B7DD9EB" w14:textId="77777777" w:rsidR="00DF402D" w:rsidRPr="00DF402D" w:rsidRDefault="00DF402D" w:rsidP="00DF402D">
      <w:pPr>
        <w:pStyle w:val="LISPSAMPLE"/>
        <w:rPr>
          <w:sz w:val="18"/>
          <w:szCs w:val="18"/>
        </w:rPr>
      </w:pPr>
      <w:r w:rsidRPr="00DF402D">
        <w:rPr>
          <w:sz w:val="18"/>
          <w:szCs w:val="18"/>
        </w:rPr>
        <w:t xml:space="preserve">        (PROGN</w:t>
      </w:r>
    </w:p>
    <w:p w14:paraId="461DCB29" w14:textId="77777777" w:rsidR="00DF402D" w:rsidRPr="00DF402D" w:rsidRDefault="00DF402D" w:rsidP="00DF402D">
      <w:pPr>
        <w:pStyle w:val="LISPSAMPLE"/>
        <w:rPr>
          <w:sz w:val="18"/>
          <w:szCs w:val="18"/>
        </w:rPr>
      </w:pPr>
      <w:r w:rsidRPr="00DF402D">
        <w:rPr>
          <w:sz w:val="18"/>
          <w:szCs w:val="18"/>
        </w:rPr>
        <w:t xml:space="preserve">          (WRITE (STRCAT (NTXT) "M47 P" (ITOA $bar) </w:t>
      </w:r>
      <w:proofErr w:type="gramStart"/>
      <w:r w:rsidRPr="00DF402D">
        <w:rPr>
          <w:sz w:val="18"/>
          <w:szCs w:val="18"/>
        </w:rPr>
        <w:t>" ;SET</w:t>
      </w:r>
      <w:proofErr w:type="gramEnd"/>
      <w:r w:rsidRPr="00DF402D">
        <w:rPr>
          <w:sz w:val="18"/>
          <w:szCs w:val="18"/>
        </w:rPr>
        <w:t xml:space="preserve"> PRESSURE")))</w:t>
      </w:r>
    </w:p>
    <w:p w14:paraId="0007C5FB" w14:textId="77777777" w:rsidR="00DF402D" w:rsidRPr="00DF402D" w:rsidRDefault="00DF402D" w:rsidP="00DF402D">
      <w:pPr>
        <w:pStyle w:val="LISPSAMPLE"/>
        <w:rPr>
          <w:sz w:val="18"/>
          <w:szCs w:val="18"/>
        </w:rPr>
      </w:pPr>
      <w:r w:rsidRPr="00DF402D">
        <w:rPr>
          <w:sz w:val="18"/>
          <w:szCs w:val="18"/>
        </w:rPr>
        <w:t xml:space="preserve">          (WRITE (STRCAT (NTXT) "M46 Q" (ITOA (- $bar 200)) " S" (ITOA (+ $bar 200))))</w:t>
      </w:r>
    </w:p>
    <w:p w14:paraId="4542D8BE" w14:textId="77777777" w:rsidR="00DF402D" w:rsidRPr="00DF402D" w:rsidRDefault="00DF402D" w:rsidP="00DF402D">
      <w:pPr>
        <w:pStyle w:val="LISPSAMPLE"/>
        <w:rPr>
          <w:sz w:val="18"/>
          <w:szCs w:val="18"/>
        </w:rPr>
      </w:pPr>
      <w:r w:rsidRPr="00DF402D">
        <w:rPr>
          <w:sz w:val="18"/>
          <w:szCs w:val="18"/>
        </w:rPr>
        <w:t xml:space="preserve">        (PROGN</w:t>
      </w:r>
    </w:p>
    <w:p w14:paraId="3081D175" w14:textId="77777777" w:rsidR="00DF402D" w:rsidRPr="00DF402D" w:rsidRDefault="00DF402D" w:rsidP="00DF402D">
      <w:pPr>
        <w:pStyle w:val="LISPSAMPLE"/>
        <w:rPr>
          <w:sz w:val="18"/>
          <w:szCs w:val="18"/>
        </w:rPr>
      </w:pPr>
      <w:r w:rsidRPr="00DF402D">
        <w:rPr>
          <w:sz w:val="18"/>
          <w:szCs w:val="18"/>
        </w:rPr>
        <w:t xml:space="preserve">          (WRITE (STRCAT (NTXT) "M47 P" (ITOA $psi) </w:t>
      </w:r>
      <w:proofErr w:type="gramStart"/>
      <w:r w:rsidRPr="00DF402D">
        <w:rPr>
          <w:sz w:val="18"/>
          <w:szCs w:val="18"/>
        </w:rPr>
        <w:t>" ;SET</w:t>
      </w:r>
      <w:proofErr w:type="gramEnd"/>
      <w:r w:rsidRPr="00DF402D">
        <w:rPr>
          <w:sz w:val="18"/>
          <w:szCs w:val="18"/>
        </w:rPr>
        <w:t xml:space="preserve"> PRESSURE")))</w:t>
      </w:r>
    </w:p>
    <w:p w14:paraId="7F4D5436" w14:textId="77777777" w:rsidR="00DF402D" w:rsidRPr="00DF402D" w:rsidRDefault="00DF402D" w:rsidP="00DF402D">
      <w:pPr>
        <w:pStyle w:val="LISPSAMPLE"/>
        <w:rPr>
          <w:sz w:val="18"/>
          <w:szCs w:val="18"/>
        </w:rPr>
      </w:pPr>
      <w:r w:rsidRPr="00DF402D">
        <w:rPr>
          <w:sz w:val="18"/>
          <w:szCs w:val="18"/>
        </w:rPr>
        <w:t xml:space="preserve">          (WRITE (STRCAT (NTXT) "M46 Q" (ITOA (- $psi 30000)) " S" (ITOA (+ $psi 3000))))))</w:t>
      </w:r>
    </w:p>
    <w:p w14:paraId="54A48C3C" w14:textId="77777777" w:rsidR="00DF402D" w:rsidRPr="00DF402D" w:rsidRDefault="00DF402D" w:rsidP="00DF402D">
      <w:pPr>
        <w:pStyle w:val="LISPSAMPLE"/>
        <w:rPr>
          <w:sz w:val="18"/>
          <w:szCs w:val="18"/>
        </w:rPr>
      </w:pPr>
      <w:r w:rsidRPr="00DF402D">
        <w:rPr>
          <w:sz w:val="18"/>
          <w:szCs w:val="18"/>
        </w:rPr>
        <w:t xml:space="preserve">  )</w:t>
      </w:r>
    </w:p>
    <w:p w14:paraId="47A4B3EF" w14:textId="77777777" w:rsidR="00DF402D" w:rsidRPr="00DF402D" w:rsidRDefault="00DF402D" w:rsidP="00DF402D">
      <w:pPr>
        <w:pStyle w:val="LISPSAMPLE"/>
        <w:rPr>
          <w:sz w:val="18"/>
          <w:szCs w:val="18"/>
        </w:rPr>
      </w:pPr>
      <w:r w:rsidRPr="00DF402D">
        <w:rPr>
          <w:sz w:val="18"/>
          <w:szCs w:val="18"/>
        </w:rPr>
        <w:t xml:space="preserve">  (COND</w:t>
      </w:r>
    </w:p>
    <w:p w14:paraId="1497C55F" w14:textId="77777777" w:rsidR="00DF402D" w:rsidRPr="00DF402D" w:rsidRDefault="00DF402D" w:rsidP="00DF402D">
      <w:pPr>
        <w:pStyle w:val="LISPSAMPLE"/>
        <w:rPr>
          <w:sz w:val="18"/>
          <w:szCs w:val="18"/>
        </w:rPr>
      </w:pPr>
      <w:r w:rsidRPr="00DF402D">
        <w:rPr>
          <w:sz w:val="18"/>
          <w:szCs w:val="18"/>
        </w:rPr>
        <w:t xml:space="preserve">    ($</w:t>
      </w:r>
      <w:proofErr w:type="spellStart"/>
      <w:r w:rsidRPr="00DF402D">
        <w:rPr>
          <w:sz w:val="18"/>
          <w:szCs w:val="18"/>
        </w:rPr>
        <w:t>gramunchanged</w:t>
      </w:r>
      <w:proofErr w:type="spellEnd"/>
      <w:r w:rsidRPr="00DF402D">
        <w:rPr>
          <w:sz w:val="18"/>
          <w:szCs w:val="18"/>
        </w:rPr>
        <w:t xml:space="preserve"> nil)</w:t>
      </w:r>
    </w:p>
    <w:p w14:paraId="1D7B966B"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abrasivehandle</w:t>
      </w:r>
      <w:proofErr w:type="spellEnd"/>
      <w:r w:rsidRPr="00DF402D">
        <w:rPr>
          <w:sz w:val="18"/>
          <w:szCs w:val="18"/>
        </w:rPr>
        <w:t xml:space="preserve"> 0)</w:t>
      </w:r>
    </w:p>
    <w:p w14:paraId="29465699" w14:textId="77777777" w:rsidR="00DF402D" w:rsidRPr="00DF402D" w:rsidRDefault="00DF402D" w:rsidP="00DF402D">
      <w:pPr>
        <w:pStyle w:val="LISPSAMPLE"/>
        <w:rPr>
          <w:sz w:val="18"/>
          <w:szCs w:val="18"/>
        </w:rPr>
      </w:pPr>
      <w:r w:rsidRPr="00DF402D">
        <w:rPr>
          <w:sz w:val="18"/>
          <w:szCs w:val="18"/>
        </w:rPr>
        <w:t xml:space="preserve">      (IF $metric</w:t>
      </w:r>
    </w:p>
    <w:p w14:paraId="0A74E940"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00 ;CHANGE</w:t>
      </w:r>
      <w:proofErr w:type="gramEnd"/>
      <w:r w:rsidRPr="00DF402D">
        <w:rPr>
          <w:sz w:val="18"/>
          <w:szCs w:val="18"/>
        </w:rPr>
        <w:t xml:space="preserve"> ABRASIVE TO " (ITOA $gram) " GRAM"))</w:t>
      </w:r>
    </w:p>
    <w:p w14:paraId="42250288"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00 ;CHANGE</w:t>
      </w:r>
      <w:proofErr w:type="gramEnd"/>
      <w:r w:rsidRPr="00DF402D">
        <w:rPr>
          <w:sz w:val="18"/>
          <w:szCs w:val="18"/>
        </w:rPr>
        <w:t xml:space="preserve"> ABRASIVE TO " (ITOA $</w:t>
      </w:r>
      <w:proofErr w:type="spellStart"/>
      <w:r w:rsidRPr="00DF402D">
        <w:rPr>
          <w:sz w:val="18"/>
          <w:szCs w:val="18"/>
        </w:rPr>
        <w:t>lbs</w:t>
      </w:r>
      <w:proofErr w:type="spellEnd"/>
      <w:r w:rsidRPr="00DF402D">
        <w:rPr>
          <w:sz w:val="18"/>
          <w:szCs w:val="18"/>
        </w:rPr>
        <w:t>) " LBS"))))</w:t>
      </w:r>
    </w:p>
    <w:p w14:paraId="20DF03C9"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abrasivehandle</w:t>
      </w:r>
      <w:proofErr w:type="spellEnd"/>
      <w:r w:rsidRPr="00DF402D">
        <w:rPr>
          <w:sz w:val="18"/>
          <w:szCs w:val="18"/>
        </w:rPr>
        <w:t xml:space="preserve"> 1)</w:t>
      </w:r>
    </w:p>
    <w:p w14:paraId="26A0EA79" w14:textId="77777777" w:rsidR="00DF402D" w:rsidRPr="00DF402D" w:rsidRDefault="00DF402D" w:rsidP="00DF402D">
      <w:pPr>
        <w:pStyle w:val="LISPSAMPLE"/>
        <w:rPr>
          <w:sz w:val="18"/>
          <w:szCs w:val="18"/>
        </w:rPr>
      </w:pPr>
      <w:r w:rsidRPr="00DF402D">
        <w:rPr>
          <w:sz w:val="18"/>
          <w:szCs w:val="18"/>
        </w:rPr>
        <w:t xml:space="preserve">      (IF $</w:t>
      </w:r>
      <w:proofErr w:type="spellStart"/>
      <w:r w:rsidRPr="00DF402D">
        <w:rPr>
          <w:sz w:val="18"/>
          <w:szCs w:val="18"/>
        </w:rPr>
        <w:t>usehighflow</w:t>
      </w:r>
      <w:proofErr w:type="spellEnd"/>
    </w:p>
    <w:p w14:paraId="064FDD22"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46 ;NORMAL</w:t>
      </w:r>
      <w:proofErr w:type="gramEnd"/>
      <w:r w:rsidRPr="00DF402D">
        <w:rPr>
          <w:sz w:val="18"/>
          <w:szCs w:val="18"/>
        </w:rPr>
        <w:t xml:space="preserve"> ABRASIVE FLOW"))</w:t>
      </w:r>
    </w:p>
    <w:p w14:paraId="40E3052B" w14:textId="77777777" w:rsidR="00DF402D" w:rsidRPr="00DF402D" w:rsidRDefault="00DF402D" w:rsidP="00DF402D">
      <w:pPr>
        <w:pStyle w:val="LISPSAMPLE"/>
        <w:rPr>
          <w:sz w:val="18"/>
          <w:szCs w:val="18"/>
        </w:rPr>
      </w:pPr>
      <w:r w:rsidRPr="00DF402D">
        <w:rPr>
          <w:sz w:val="18"/>
          <w:szCs w:val="18"/>
        </w:rPr>
        <w:t xml:space="preserve">        (WRITE (STRCAT (NTXT) "M</w:t>
      </w:r>
      <w:proofErr w:type="gramStart"/>
      <w:r w:rsidRPr="00DF402D">
        <w:rPr>
          <w:sz w:val="18"/>
          <w:szCs w:val="18"/>
        </w:rPr>
        <w:t>47 ;REDUCED</w:t>
      </w:r>
      <w:proofErr w:type="gramEnd"/>
      <w:r w:rsidRPr="00DF402D">
        <w:rPr>
          <w:sz w:val="18"/>
          <w:szCs w:val="18"/>
        </w:rPr>
        <w:t xml:space="preserve"> ABRASIVE FLOW"))))</w:t>
      </w:r>
    </w:p>
    <w:p w14:paraId="604A15B7" w14:textId="77777777" w:rsidR="00DF402D" w:rsidRPr="00DF402D" w:rsidRDefault="00DF402D" w:rsidP="00DF402D">
      <w:pPr>
        <w:pStyle w:val="LISPSAMPLE"/>
        <w:rPr>
          <w:sz w:val="18"/>
          <w:szCs w:val="18"/>
        </w:rPr>
      </w:pPr>
      <w:r w:rsidRPr="00DF402D">
        <w:rPr>
          <w:sz w:val="18"/>
          <w:szCs w:val="18"/>
        </w:rPr>
        <w:t xml:space="preserve">    ((= $</w:t>
      </w:r>
      <w:proofErr w:type="spellStart"/>
      <w:r w:rsidRPr="00DF402D">
        <w:rPr>
          <w:sz w:val="18"/>
          <w:szCs w:val="18"/>
        </w:rPr>
        <w:t>abrasivehandle</w:t>
      </w:r>
      <w:proofErr w:type="spellEnd"/>
      <w:r w:rsidRPr="00DF402D">
        <w:rPr>
          <w:sz w:val="18"/>
          <w:szCs w:val="18"/>
        </w:rPr>
        <w:t xml:space="preserve"> 2)</w:t>
      </w:r>
    </w:p>
    <w:p w14:paraId="152FF82E" w14:textId="77777777" w:rsidR="00DF402D" w:rsidRPr="00DF402D" w:rsidRDefault="00DF402D" w:rsidP="00DF402D">
      <w:pPr>
        <w:pStyle w:val="LISPSAMPLE"/>
        <w:rPr>
          <w:sz w:val="18"/>
          <w:szCs w:val="18"/>
        </w:rPr>
      </w:pPr>
      <w:r w:rsidRPr="00DF402D">
        <w:rPr>
          <w:sz w:val="18"/>
          <w:szCs w:val="18"/>
        </w:rPr>
        <w:t xml:space="preserve">      (IF $metric</w:t>
      </w:r>
    </w:p>
    <w:p w14:paraId="6C50C95C" w14:textId="77777777" w:rsidR="00DF402D" w:rsidRPr="00DF402D" w:rsidRDefault="00DF402D" w:rsidP="00DF402D">
      <w:pPr>
        <w:pStyle w:val="LISPSAMPLE"/>
        <w:rPr>
          <w:sz w:val="18"/>
          <w:szCs w:val="18"/>
        </w:rPr>
      </w:pPr>
      <w:r w:rsidRPr="00DF402D">
        <w:rPr>
          <w:sz w:val="18"/>
          <w:szCs w:val="18"/>
        </w:rPr>
        <w:t xml:space="preserve">        (WRITE (STRCAT (NTXT) "M44 P" (ITOA $gram) </w:t>
      </w:r>
      <w:proofErr w:type="gramStart"/>
      <w:r w:rsidRPr="00DF402D">
        <w:rPr>
          <w:sz w:val="18"/>
          <w:szCs w:val="18"/>
        </w:rPr>
        <w:t>" ;SET</w:t>
      </w:r>
      <w:proofErr w:type="gramEnd"/>
      <w:r w:rsidRPr="00DF402D">
        <w:rPr>
          <w:sz w:val="18"/>
          <w:szCs w:val="18"/>
        </w:rPr>
        <w:t xml:space="preserve"> ABRASIVE FLOW"))</w:t>
      </w:r>
    </w:p>
    <w:p w14:paraId="7249C7A7" w14:textId="77777777" w:rsidR="00DF402D" w:rsidRPr="00DF402D" w:rsidRDefault="00DF402D" w:rsidP="00DF402D">
      <w:pPr>
        <w:pStyle w:val="LISPSAMPLE"/>
        <w:rPr>
          <w:sz w:val="18"/>
          <w:szCs w:val="18"/>
        </w:rPr>
      </w:pPr>
      <w:r w:rsidRPr="00DF402D">
        <w:rPr>
          <w:sz w:val="18"/>
          <w:szCs w:val="18"/>
        </w:rPr>
        <w:t xml:space="preserve">        (WRITE (STRCAT (NTXT) "M44 P" (RTOS $</w:t>
      </w:r>
      <w:proofErr w:type="spellStart"/>
      <w:r w:rsidRPr="00DF402D">
        <w:rPr>
          <w:sz w:val="18"/>
          <w:szCs w:val="18"/>
        </w:rPr>
        <w:t>lbs</w:t>
      </w:r>
      <w:proofErr w:type="spellEnd"/>
      <w:r w:rsidRPr="00DF402D">
        <w:rPr>
          <w:sz w:val="18"/>
          <w:szCs w:val="18"/>
        </w:rPr>
        <w:t xml:space="preserve"> 2)) </w:t>
      </w:r>
      <w:proofErr w:type="gramStart"/>
      <w:r w:rsidRPr="00DF402D">
        <w:rPr>
          <w:sz w:val="18"/>
          <w:szCs w:val="18"/>
        </w:rPr>
        <w:t>" ;SET</w:t>
      </w:r>
      <w:proofErr w:type="gramEnd"/>
      <w:r w:rsidRPr="00DF402D">
        <w:rPr>
          <w:sz w:val="18"/>
          <w:szCs w:val="18"/>
        </w:rPr>
        <w:t xml:space="preserve"> ABRASIVE FLOW")))</w:t>
      </w:r>
    </w:p>
    <w:p w14:paraId="137D4DFA" w14:textId="77777777" w:rsidR="00DF402D" w:rsidRPr="00DF402D" w:rsidRDefault="00DF402D" w:rsidP="00DF402D">
      <w:pPr>
        <w:pStyle w:val="LISPSAMPLE"/>
        <w:rPr>
          <w:sz w:val="18"/>
          <w:szCs w:val="18"/>
        </w:rPr>
      </w:pPr>
      <w:r w:rsidRPr="00DF402D">
        <w:rPr>
          <w:sz w:val="18"/>
          <w:szCs w:val="18"/>
        </w:rPr>
        <w:t xml:space="preserve">  )</w:t>
      </w:r>
    </w:p>
    <w:p w14:paraId="26AE2E38" w14:textId="4925307C" w:rsidR="00692BD8" w:rsidRPr="00DF402D" w:rsidRDefault="00DF402D" w:rsidP="00DF402D">
      <w:pPr>
        <w:pStyle w:val="LISPSAMPLE"/>
        <w:rPr>
          <w:sz w:val="18"/>
          <w:szCs w:val="18"/>
        </w:rPr>
      </w:pPr>
      <w:r w:rsidRPr="00DF402D">
        <w:rPr>
          <w:sz w:val="18"/>
          <w:szCs w:val="18"/>
        </w:rPr>
        <w:t>)</w:t>
      </w:r>
    </w:p>
    <w:p w14:paraId="0C87DE7C" w14:textId="77777777" w:rsidR="00692BD8" w:rsidRPr="00692BD8" w:rsidRDefault="00692BD8" w:rsidP="00692BD8"/>
    <w:bookmarkStart w:id="19" w:name="_CHMODE_1"/>
    <w:bookmarkEnd w:id="19"/>
    <w:p w14:paraId="4DA0CFFF" w14:textId="77777777" w:rsidR="00D90884" w:rsidRDefault="00D90884" w:rsidP="00D90884">
      <w:pPr>
        <w:pStyle w:val="Rubrik2"/>
      </w:pPr>
      <w:r>
        <w:fldChar w:fldCharType="begin"/>
      </w:r>
      <w:r>
        <w:instrText>HYPERLINK  \l "_CHMODE_1"</w:instrText>
      </w:r>
      <w:r>
        <w:fldChar w:fldCharType="separate"/>
      </w:r>
      <w:bookmarkStart w:id="20" w:name="_Toc359406381"/>
      <w:r w:rsidRPr="007D36BB">
        <w:rPr>
          <w:rStyle w:val="Hyperlnk"/>
          <w:bdr w:val="none" w:sz="0" w:space="0" w:color="auto"/>
        </w:rPr>
        <w:t>CHMODE</w:t>
      </w:r>
      <w:bookmarkEnd w:id="20"/>
      <w:r>
        <w:fldChar w:fldCharType="end"/>
      </w:r>
    </w:p>
    <w:p w14:paraId="2D585B14" w14:textId="77777777" w:rsidR="00D90884" w:rsidRDefault="00D90884" w:rsidP="00D90884">
      <w:r>
        <w:t xml:space="preserve">This event is called in the beginning of the CNC-file initialize a working mode. The event is called every time the machine change working mode and the event can be </w:t>
      </w:r>
      <w:r w:rsidR="004658F6">
        <w:t>used</w:t>
      </w:r>
      <w:r>
        <w:t xml:space="preserve"> to initialize different options in the machine.</w:t>
      </w:r>
    </w:p>
    <w:p w14:paraId="31AAE841" w14:textId="77777777" w:rsidR="00D90884" w:rsidRDefault="00D90884" w:rsidP="00D90884">
      <w:r>
        <w:t>Following variables can be used:</w:t>
      </w:r>
    </w:p>
    <w:tbl>
      <w:tblPr>
        <w:tblStyle w:val="Tabellrutnt"/>
        <w:tblW w:w="0" w:type="auto"/>
        <w:tblLook w:val="04A0" w:firstRow="1" w:lastRow="0" w:firstColumn="1" w:lastColumn="0" w:noHBand="0" w:noVBand="1"/>
      </w:tblPr>
      <w:tblGrid>
        <w:gridCol w:w="1445"/>
        <w:gridCol w:w="747"/>
        <w:gridCol w:w="8122"/>
      </w:tblGrid>
      <w:tr w:rsidR="00D90884" w14:paraId="57C2B4D6" w14:textId="77777777" w:rsidTr="008504B6">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CE53A" w14:textId="77777777" w:rsidR="00D90884" w:rsidRDefault="00D90884" w:rsidP="00045522">
            <w:pPr>
              <w:rPr>
                <w:sz w:val="20"/>
                <w:szCs w:val="20"/>
              </w:rPr>
            </w:pPr>
            <w:r>
              <w:rPr>
                <w:sz w:val="20"/>
                <w:szCs w:val="20"/>
              </w:rPr>
              <w:t>$mold</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2128CDC" w14:textId="77777777" w:rsidR="00D90884" w:rsidRDefault="00D90884" w:rsidP="00045522">
            <w:pPr>
              <w:jc w:val="center"/>
              <w:rPr>
                <w:sz w:val="20"/>
                <w:szCs w:val="20"/>
              </w:rPr>
            </w:pPr>
            <w:r>
              <w:rPr>
                <w:sz w:val="20"/>
                <w:szCs w:val="20"/>
              </w:rPr>
              <w:t>Int</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B27C88" w14:textId="442A88A2" w:rsidR="00D90884" w:rsidRDefault="00D90884" w:rsidP="00045522">
            <w:pPr>
              <w:rPr>
                <w:sz w:val="20"/>
                <w:szCs w:val="20"/>
              </w:rPr>
            </w:pPr>
            <w:r>
              <w:rPr>
                <w:sz w:val="20"/>
                <w:szCs w:val="20"/>
              </w:rPr>
              <w:t xml:space="preserve">The variable </w:t>
            </w:r>
            <w:r w:rsidR="00471B33">
              <w:rPr>
                <w:sz w:val="20"/>
                <w:szCs w:val="20"/>
              </w:rPr>
              <w:t>handles</w:t>
            </w:r>
            <w:r>
              <w:rPr>
                <w:sz w:val="20"/>
                <w:szCs w:val="20"/>
              </w:rPr>
              <w:t xml:space="preserve"> the previous working mode</w:t>
            </w:r>
          </w:p>
          <w:p w14:paraId="1660587B" w14:textId="77777777" w:rsidR="00D90884" w:rsidRDefault="00D90884" w:rsidP="00045522">
            <w:pPr>
              <w:rPr>
                <w:sz w:val="20"/>
                <w:szCs w:val="20"/>
              </w:rPr>
            </w:pPr>
            <w:r>
              <w:rPr>
                <w:sz w:val="20"/>
                <w:szCs w:val="20"/>
              </w:rPr>
              <w:t xml:space="preserve">nil=First time the event is </w:t>
            </w:r>
            <w:proofErr w:type="gramStart"/>
            <w:r>
              <w:rPr>
                <w:sz w:val="20"/>
                <w:szCs w:val="20"/>
              </w:rPr>
              <w:t>called,</w:t>
            </w:r>
            <w:proofErr w:type="gramEnd"/>
            <w:r>
              <w:rPr>
                <w:sz w:val="20"/>
                <w:szCs w:val="20"/>
              </w:rPr>
              <w:t xml:space="preserve"> this variable is always nil.</w:t>
            </w:r>
          </w:p>
          <w:p w14:paraId="092F2FE4" w14:textId="77777777" w:rsidR="00D90884" w:rsidRDefault="00D90884" w:rsidP="00045522">
            <w:pPr>
              <w:rPr>
                <w:sz w:val="20"/>
                <w:szCs w:val="20"/>
              </w:rPr>
            </w:pPr>
            <w:r>
              <w:rPr>
                <w:sz w:val="20"/>
                <w:szCs w:val="20"/>
              </w:rPr>
              <w:t>0=End of measure mode.</w:t>
            </w:r>
          </w:p>
          <w:p w14:paraId="724D030F" w14:textId="77777777" w:rsidR="00D90884" w:rsidRDefault="00D90884" w:rsidP="00045522">
            <w:pPr>
              <w:rPr>
                <w:sz w:val="20"/>
                <w:szCs w:val="20"/>
              </w:rPr>
            </w:pPr>
            <w:r>
              <w:rPr>
                <w:sz w:val="20"/>
                <w:szCs w:val="20"/>
              </w:rPr>
              <w:t>1=End of drilling mode.</w:t>
            </w:r>
          </w:p>
          <w:p w14:paraId="0F7B505C" w14:textId="77777777" w:rsidR="00D90884" w:rsidRDefault="00D90884" w:rsidP="00045522">
            <w:pPr>
              <w:rPr>
                <w:sz w:val="20"/>
                <w:szCs w:val="20"/>
              </w:rPr>
            </w:pPr>
            <w:r>
              <w:rPr>
                <w:sz w:val="20"/>
                <w:szCs w:val="20"/>
              </w:rPr>
              <w:t>2=End of marking mode.</w:t>
            </w:r>
          </w:p>
          <w:p w14:paraId="08C6A148" w14:textId="77777777" w:rsidR="00D90884" w:rsidRDefault="00D90884" w:rsidP="00045522">
            <w:pPr>
              <w:rPr>
                <w:sz w:val="20"/>
                <w:szCs w:val="20"/>
              </w:rPr>
            </w:pPr>
            <w:r>
              <w:rPr>
                <w:sz w:val="20"/>
                <w:szCs w:val="20"/>
              </w:rPr>
              <w:t>3=End of pre-piercing mode.</w:t>
            </w:r>
          </w:p>
          <w:p w14:paraId="4726020D" w14:textId="77777777" w:rsidR="00D90884" w:rsidRDefault="00D90884" w:rsidP="00045522">
            <w:pPr>
              <w:rPr>
                <w:sz w:val="20"/>
                <w:szCs w:val="20"/>
              </w:rPr>
            </w:pPr>
            <w:r>
              <w:rPr>
                <w:sz w:val="20"/>
                <w:szCs w:val="20"/>
              </w:rPr>
              <w:t>4=End of cutting mode.</w:t>
            </w:r>
          </w:p>
          <w:p w14:paraId="18297DB9" w14:textId="77777777" w:rsidR="00920F89" w:rsidRDefault="00920F89" w:rsidP="00045522">
            <w:pPr>
              <w:rPr>
                <w:sz w:val="20"/>
                <w:szCs w:val="20"/>
              </w:rPr>
            </w:pPr>
            <w:r>
              <w:rPr>
                <w:sz w:val="20"/>
                <w:szCs w:val="20"/>
              </w:rPr>
              <w:t xml:space="preserve">5=End of inkjet </w:t>
            </w:r>
            <w:r w:rsidR="00086AF8">
              <w:rPr>
                <w:sz w:val="20"/>
                <w:szCs w:val="20"/>
              </w:rPr>
              <w:t xml:space="preserve">marking </w:t>
            </w:r>
            <w:r>
              <w:rPr>
                <w:sz w:val="20"/>
                <w:szCs w:val="20"/>
              </w:rPr>
              <w:t>mode.</w:t>
            </w:r>
          </w:p>
          <w:p w14:paraId="700631DA" w14:textId="77777777" w:rsidR="00086AF8" w:rsidRDefault="00086AF8" w:rsidP="00045522">
            <w:pPr>
              <w:rPr>
                <w:sz w:val="20"/>
                <w:szCs w:val="20"/>
              </w:rPr>
            </w:pPr>
            <w:r>
              <w:rPr>
                <w:sz w:val="20"/>
                <w:szCs w:val="20"/>
              </w:rPr>
              <w:t>6=End of special marking mode.</w:t>
            </w:r>
          </w:p>
          <w:p w14:paraId="0AC8E340" w14:textId="72E884CB" w:rsidR="00890E07" w:rsidRDefault="00890E07" w:rsidP="00045522">
            <w:pPr>
              <w:rPr>
                <w:sz w:val="20"/>
                <w:szCs w:val="20"/>
              </w:rPr>
            </w:pPr>
            <w:r>
              <w:rPr>
                <w:sz w:val="20"/>
                <w:szCs w:val="20"/>
              </w:rPr>
              <w:t>7=End of probe sequence</w:t>
            </w:r>
          </w:p>
        </w:tc>
      </w:tr>
      <w:tr w:rsidR="00D90884" w14:paraId="61621E67" w14:textId="77777777" w:rsidTr="008504B6">
        <w:tc>
          <w:tcPr>
            <w:tcW w:w="14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0647C" w14:textId="77777777" w:rsidR="00D90884" w:rsidRDefault="00D90884" w:rsidP="00045522">
            <w:pPr>
              <w:rPr>
                <w:sz w:val="20"/>
                <w:szCs w:val="20"/>
              </w:rPr>
            </w:pPr>
            <w:r>
              <w:rPr>
                <w:sz w:val="20"/>
                <w:szCs w:val="20"/>
              </w:rPr>
              <w:t>$mode</w:t>
            </w:r>
          </w:p>
        </w:tc>
        <w:tc>
          <w:tcPr>
            <w:tcW w:w="7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B3BD4B9" w14:textId="77777777" w:rsidR="00D90884" w:rsidRDefault="00D90884" w:rsidP="00045522">
            <w:pPr>
              <w:jc w:val="center"/>
              <w:rPr>
                <w:sz w:val="20"/>
                <w:szCs w:val="20"/>
              </w:rPr>
            </w:pPr>
            <w:r>
              <w:rPr>
                <w:sz w:val="20"/>
                <w:szCs w:val="20"/>
              </w:rPr>
              <w:t>Int</w:t>
            </w:r>
          </w:p>
        </w:tc>
        <w:tc>
          <w:tcPr>
            <w:tcW w:w="8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5C715B" w14:textId="77777777" w:rsidR="00D90884" w:rsidRDefault="00D90884" w:rsidP="00045522">
            <w:pPr>
              <w:rPr>
                <w:sz w:val="20"/>
                <w:szCs w:val="20"/>
              </w:rPr>
            </w:pPr>
            <w:r>
              <w:rPr>
                <w:sz w:val="20"/>
                <w:szCs w:val="20"/>
              </w:rPr>
              <w:t>The variable means following.</w:t>
            </w:r>
          </w:p>
          <w:p w14:paraId="32759A15" w14:textId="77777777" w:rsidR="00D90884" w:rsidRDefault="00D90884" w:rsidP="00045522">
            <w:pPr>
              <w:rPr>
                <w:sz w:val="20"/>
                <w:szCs w:val="20"/>
              </w:rPr>
            </w:pPr>
            <w:r>
              <w:rPr>
                <w:sz w:val="20"/>
                <w:szCs w:val="20"/>
              </w:rPr>
              <w:t>0=Start measure mode.</w:t>
            </w:r>
          </w:p>
          <w:p w14:paraId="64A4F24A" w14:textId="77777777" w:rsidR="00D90884" w:rsidRDefault="00D90884" w:rsidP="00045522">
            <w:pPr>
              <w:rPr>
                <w:sz w:val="20"/>
                <w:szCs w:val="20"/>
              </w:rPr>
            </w:pPr>
            <w:r>
              <w:rPr>
                <w:sz w:val="20"/>
                <w:szCs w:val="20"/>
              </w:rPr>
              <w:t>1=Start drilling mode.</w:t>
            </w:r>
          </w:p>
          <w:p w14:paraId="26EFF8D8" w14:textId="77777777" w:rsidR="00D90884" w:rsidRDefault="00D90884" w:rsidP="00045522">
            <w:pPr>
              <w:rPr>
                <w:sz w:val="20"/>
                <w:szCs w:val="20"/>
              </w:rPr>
            </w:pPr>
            <w:r>
              <w:rPr>
                <w:sz w:val="20"/>
                <w:szCs w:val="20"/>
              </w:rPr>
              <w:t>2=Start marking mode.</w:t>
            </w:r>
          </w:p>
          <w:p w14:paraId="5F2A48E3" w14:textId="77777777" w:rsidR="00D90884" w:rsidRDefault="00D90884" w:rsidP="00045522">
            <w:pPr>
              <w:rPr>
                <w:sz w:val="20"/>
                <w:szCs w:val="20"/>
              </w:rPr>
            </w:pPr>
            <w:r>
              <w:rPr>
                <w:sz w:val="20"/>
                <w:szCs w:val="20"/>
              </w:rPr>
              <w:t>3=Start pre-piercing mode.</w:t>
            </w:r>
          </w:p>
          <w:p w14:paraId="743B252C" w14:textId="77777777" w:rsidR="00D90884" w:rsidRDefault="00D90884" w:rsidP="00045522">
            <w:pPr>
              <w:rPr>
                <w:sz w:val="20"/>
                <w:szCs w:val="20"/>
              </w:rPr>
            </w:pPr>
            <w:r>
              <w:rPr>
                <w:sz w:val="20"/>
                <w:szCs w:val="20"/>
              </w:rPr>
              <w:t>4=</w:t>
            </w:r>
            <w:r w:rsidR="00920F89">
              <w:rPr>
                <w:sz w:val="20"/>
                <w:szCs w:val="20"/>
              </w:rPr>
              <w:t>Start of cu</w:t>
            </w:r>
            <w:r>
              <w:rPr>
                <w:sz w:val="20"/>
                <w:szCs w:val="20"/>
              </w:rPr>
              <w:t>tting mode.</w:t>
            </w:r>
          </w:p>
          <w:p w14:paraId="1C0DFABA" w14:textId="77777777" w:rsidR="00920F89" w:rsidRDefault="00920F89" w:rsidP="00045522">
            <w:pPr>
              <w:rPr>
                <w:sz w:val="20"/>
                <w:szCs w:val="20"/>
              </w:rPr>
            </w:pPr>
            <w:r>
              <w:rPr>
                <w:sz w:val="20"/>
                <w:szCs w:val="20"/>
              </w:rPr>
              <w:t xml:space="preserve">5=Start of inkjet </w:t>
            </w:r>
            <w:r w:rsidR="00086AF8">
              <w:rPr>
                <w:sz w:val="20"/>
                <w:szCs w:val="20"/>
              </w:rPr>
              <w:t xml:space="preserve">marking </w:t>
            </w:r>
            <w:r>
              <w:rPr>
                <w:sz w:val="20"/>
                <w:szCs w:val="20"/>
              </w:rPr>
              <w:t>mode.</w:t>
            </w:r>
          </w:p>
          <w:p w14:paraId="4A4FB9DA" w14:textId="77777777" w:rsidR="00086AF8" w:rsidRDefault="00086AF8" w:rsidP="00045522">
            <w:pPr>
              <w:rPr>
                <w:sz w:val="20"/>
                <w:szCs w:val="20"/>
              </w:rPr>
            </w:pPr>
            <w:r>
              <w:rPr>
                <w:sz w:val="20"/>
                <w:szCs w:val="20"/>
              </w:rPr>
              <w:t>6=Start of special marking mode.</w:t>
            </w:r>
          </w:p>
          <w:p w14:paraId="5F588138" w14:textId="3720CFEE" w:rsidR="00890E07" w:rsidRDefault="00890E07" w:rsidP="00045522">
            <w:pPr>
              <w:rPr>
                <w:sz w:val="20"/>
                <w:szCs w:val="20"/>
              </w:rPr>
            </w:pPr>
            <w:r>
              <w:rPr>
                <w:sz w:val="20"/>
                <w:szCs w:val="20"/>
              </w:rPr>
              <w:t>7=Start of probe sequence.</w:t>
            </w:r>
          </w:p>
        </w:tc>
      </w:tr>
    </w:tbl>
    <w:p w14:paraId="0C354630" w14:textId="77777777" w:rsidR="00D90884" w:rsidRDefault="00D90884" w:rsidP="00D90884">
      <w:pPr>
        <w:pStyle w:val="LISPSAMPLE"/>
        <w:rPr>
          <w:b/>
        </w:rPr>
      </w:pPr>
      <w:r>
        <w:rPr>
          <w:b/>
        </w:rPr>
        <w:t>Example:</w:t>
      </w:r>
    </w:p>
    <w:p w14:paraId="72D26112" w14:textId="77777777" w:rsidR="00D90884" w:rsidRDefault="00D90884" w:rsidP="00D90884">
      <w:pPr>
        <w:pStyle w:val="LISPSAMPLE"/>
      </w:pPr>
      <w:r>
        <w:t xml:space="preserve">(DEFUN </w:t>
      </w:r>
      <w:proofErr w:type="spellStart"/>
      <w:r>
        <w:t>chmode</w:t>
      </w:r>
      <w:proofErr w:type="spellEnd"/>
      <w:r>
        <w:t xml:space="preserve"> ()</w:t>
      </w:r>
      <w:r>
        <w:br/>
        <w:t xml:space="preserve">  (COND</w:t>
      </w:r>
      <w:r>
        <w:br/>
        <w:t xml:space="preserve">    ((NOT $mold) nil)</w:t>
      </w:r>
      <w:r>
        <w:br/>
        <w:t xml:space="preserve">    ((= $mold 0) (WRITE (STRCAT (NTXT) "(END OF MEASURE SECTION)")))</w:t>
      </w:r>
      <w:r>
        <w:br/>
        <w:t xml:space="preserve">    ((= $mold 1) (WRITE (STRCAT (NTXT) "(END OF DRILLING SECTION)")))</w:t>
      </w:r>
      <w:r>
        <w:br/>
        <w:t xml:space="preserve">    ((= $mold 2) (WRITE (STRCAT (NTXT) "(END OF MARKING SECTION)")))</w:t>
      </w:r>
      <w:r>
        <w:br/>
        <w:t xml:space="preserve">    ((= $mold 3) (WRITE (STRCAT (NTXT) "(END OF PRE-PIERCING SECTION)")))</w:t>
      </w:r>
      <w:r>
        <w:br/>
        <w:t xml:space="preserve">    ((= $mold 4) (WRITE (STRCAT (NTXT) "(END OF CUTTING SECTION)")))</w:t>
      </w:r>
      <w:r w:rsidR="00350C84">
        <w:br/>
        <w:t xml:space="preserve">    ((= $mold 5) (WRITE (STRCAT (NTXT) "(END OF INKJET MARKING SECTION)")))</w:t>
      </w:r>
      <w:r w:rsidR="00350C84">
        <w:br/>
        <w:t xml:space="preserve">    ((= $mold 6) (WRITE (STRCAT (NTXT) "(END OF SPECIAL MARKING SECTION)")))</w:t>
      </w:r>
      <w:r>
        <w:br/>
        <w:t xml:space="preserve">  )</w:t>
      </w:r>
      <w:r>
        <w:br/>
        <w:t xml:space="preserve">  (COND</w:t>
      </w:r>
      <w:r>
        <w:br/>
        <w:t xml:space="preserve">    ((= $mode 0) (WRITE (STRCAT (NTXT) "(START OF MEASURE SECTION)")))</w:t>
      </w:r>
      <w:r>
        <w:br/>
        <w:t xml:space="preserve">    ((= $mode 1) (WRITE (STRCAT (NTXT) "(START OF DRILLING SECTION)")))</w:t>
      </w:r>
      <w:r>
        <w:br/>
        <w:t xml:space="preserve">    ((= $mode 2) (WRITE (STRCAT (NTXT) "(START OF MARKING SECTION)")))</w:t>
      </w:r>
      <w:r>
        <w:br/>
        <w:t xml:space="preserve">    ((= $mode 3) (WRITE (STRCAT (NTXT) "(START OF PRE-PIERCING SECTION)")))</w:t>
      </w:r>
      <w:r>
        <w:br/>
        <w:t xml:space="preserve">    ((= $mode 4) (WRITE (STRCAT (NTXT) "(START OF CUTTING SECTION)")))</w:t>
      </w:r>
      <w:r w:rsidR="00CE74EA">
        <w:br/>
        <w:t xml:space="preserve">    ((= $mode</w:t>
      </w:r>
      <w:r w:rsidR="00350C84">
        <w:t xml:space="preserve"> 5) (WRITE (STRCAT (NTXT) "(START OF INKJET MA</w:t>
      </w:r>
      <w:r w:rsidR="00CE74EA">
        <w:t>RKING SECTION)")))</w:t>
      </w:r>
      <w:r w:rsidR="00CE74EA">
        <w:br/>
        <w:t xml:space="preserve">    ((= $mode</w:t>
      </w:r>
      <w:r w:rsidR="00350C84">
        <w:t xml:space="preserve"> 6) </w:t>
      </w:r>
      <w:r w:rsidR="00221B0E">
        <w:t>(WRITE (STRCAT (NTXT) "(START OF</w:t>
      </w:r>
      <w:r w:rsidR="00350C84">
        <w:t xml:space="preserve"> SPECIAL MARKING SECTION)")))</w:t>
      </w:r>
      <w:r>
        <w:br/>
        <w:t xml:space="preserve">  )</w:t>
      </w:r>
      <w:r>
        <w:br/>
        <w:t>)</w:t>
      </w:r>
    </w:p>
    <w:p w14:paraId="0BE2F43E" w14:textId="77777777" w:rsidR="00D90884" w:rsidRDefault="00D90884" w:rsidP="00D90884">
      <w:r>
        <w:t>The variables $mold and $mode remains unchanged. This means that the value can be used by other functions.</w:t>
      </w:r>
    </w:p>
    <w:p w14:paraId="41AEE330" w14:textId="634755AD" w:rsidR="001876C0" w:rsidRDefault="001876C0" w:rsidP="001876C0">
      <w:pPr>
        <w:pStyle w:val="Rubrik2"/>
      </w:pPr>
      <w:bookmarkStart w:id="21" w:name="_CHTOOL"/>
      <w:bookmarkStart w:id="22" w:name="_(CPIERCE-LINE_&lt;start&gt;)"/>
      <w:bookmarkStart w:id="23" w:name="_Hlk61360142"/>
      <w:bookmarkStart w:id="24" w:name="_Toc359406382"/>
      <w:bookmarkEnd w:id="21"/>
      <w:bookmarkEnd w:id="22"/>
      <w:r>
        <w:t>(</w:t>
      </w:r>
      <w:hyperlink w:anchor="_(CPIERCE-LINE_&lt;start&gt;)" w:history="1">
        <w:r w:rsidRPr="001876C0">
          <w:rPr>
            <w:rStyle w:val="Hyperlnk"/>
            <w:bdr w:val="none" w:sz="0" w:space="0" w:color="auto"/>
          </w:rPr>
          <w:t>CPIERCE-LINE</w:t>
        </w:r>
      </w:hyperlink>
      <w:r>
        <w:t xml:space="preserve"> &lt;start&gt;)</w:t>
      </w:r>
    </w:p>
    <w:p w14:paraId="42AEC150" w14:textId="323051B8" w:rsidR="001876C0" w:rsidRDefault="001876C0" w:rsidP="001876C0">
      <w:r>
        <w:t>This function should be used inside the PIERCING function. If the argument &lt;start&gt; is T then it will generate a Linear movement from the piercing position to the quadrant of the circular piercing movement. If the argument &lt;start&gt; is nil then it will generate a linear movement back to center of the piercing position.</w:t>
      </w:r>
    </w:p>
    <w:p w14:paraId="02BBCA1A" w14:textId="39F42291" w:rsidR="001876C0" w:rsidRDefault="001876C0" w:rsidP="001876C0">
      <w:pPr>
        <w:pStyle w:val="Rubrik2"/>
      </w:pPr>
      <w:bookmarkStart w:id="25" w:name="_(CPIERCE-CIRCLE)"/>
      <w:bookmarkStart w:id="26" w:name="_Hlk61360216"/>
      <w:bookmarkEnd w:id="23"/>
      <w:bookmarkEnd w:id="25"/>
      <w:r>
        <w:t>(</w:t>
      </w:r>
      <w:hyperlink w:anchor="_(CPIERCE-CIRCLE)" w:history="1">
        <w:r w:rsidRPr="001876C0">
          <w:rPr>
            <w:rStyle w:val="Hyperlnk"/>
            <w:bdr w:val="none" w:sz="0" w:space="0" w:color="auto"/>
          </w:rPr>
          <w:t>CPIERCE-CIRCLE</w:t>
        </w:r>
      </w:hyperlink>
      <w:r>
        <w:t>)</w:t>
      </w:r>
    </w:p>
    <w:p w14:paraId="65DEF1CF" w14:textId="6FC952A5" w:rsidR="001876C0" w:rsidRDefault="001876C0" w:rsidP="001876C0">
      <w:r>
        <w:t xml:space="preserve">This function should be used inside the PIERCING function. It will generate movement for one full circle. If the piercing plan is not </w:t>
      </w:r>
      <w:r w:rsidR="005466A0">
        <w:t>parallel with XY plan it will instead generate an octagon in space that describe the "circular" movement. This two functions CPIERCE-LINE and CPIERC-CIRCLE should be used if the CNC controller have the programming possibilities in the CNC-file</w:t>
      </w:r>
      <w:bookmarkEnd w:id="26"/>
      <w:r w:rsidR="005466A0">
        <w:t>.</w:t>
      </w:r>
    </w:p>
    <w:p w14:paraId="1974705E" w14:textId="0B2241A2" w:rsidR="005466A0" w:rsidRDefault="005466A0" w:rsidP="001876C0">
      <w:r>
        <w:t>Example in the PIERCING function</w:t>
      </w:r>
      <w:r w:rsidR="00740A1A">
        <w:t xml:space="preserve"> using the IGEMS CNC controller.</w:t>
      </w:r>
    </w:p>
    <w:p w14:paraId="760CE074" w14:textId="3C3C893E" w:rsidR="005466A0" w:rsidRDefault="005466A0" w:rsidP="005466A0">
      <w:pPr>
        <w:pStyle w:val="LISPSAMPLE"/>
      </w:pPr>
      <w:r>
        <w:t>(IF $circ</w:t>
      </w:r>
      <w:r>
        <w:br/>
        <w:t xml:space="preserve">  (PROGN</w:t>
      </w:r>
      <w:r>
        <w:br/>
        <w:t xml:space="preserve"> </w:t>
      </w:r>
      <w:proofErr w:type="gramStart"/>
      <w:r>
        <w:t xml:space="preserve">   (</w:t>
      </w:r>
      <w:proofErr w:type="gramEnd"/>
      <w:r>
        <w:t>CPIERC-LINE T)</w:t>
      </w:r>
      <w:r>
        <w:br/>
        <w:t xml:space="preserve">    (WRITE (STRCAT "(REPEAT " (ITOA $</w:t>
      </w:r>
      <w:proofErr w:type="spellStart"/>
      <w:r>
        <w:t>cpturns</w:t>
      </w:r>
      <w:proofErr w:type="spellEnd"/>
      <w:r>
        <w:t>)))</w:t>
      </w:r>
      <w:r>
        <w:br/>
        <w:t xml:space="preserve">    (WRITE (STRCAT "  (CNC"))</w:t>
      </w:r>
      <w:r>
        <w:br/>
        <w:t xml:space="preserve">    (CPIERCE-CIRCLE)</w:t>
      </w:r>
      <w:r>
        <w:br/>
        <w:t xml:space="preserve">    (WRITE (STRCAT "  )"))</w:t>
      </w:r>
      <w:r>
        <w:br/>
        <w:t xml:space="preserve">    (WRITE (STRCAT ")"))</w:t>
      </w:r>
      <w:r>
        <w:br/>
        <w:t xml:space="preserve">    (CPIERC-LINE nil)</w:t>
      </w:r>
      <w:r>
        <w:br/>
        <w:t xml:space="preserve">  )</w:t>
      </w:r>
    </w:p>
    <w:p w14:paraId="6FE72E70" w14:textId="37D6E320" w:rsidR="005466A0" w:rsidRDefault="00740A1A" w:rsidP="005466A0">
      <w:pPr>
        <w:pStyle w:val="LISPSAMPLE"/>
        <w:rPr>
          <w:rFonts w:ascii="Tahoma" w:hAnsi="Tahoma" w:cs="Tahoma"/>
        </w:rPr>
      </w:pPr>
      <w:r>
        <w:rPr>
          <w:rFonts w:ascii="Tahoma" w:hAnsi="Tahoma" w:cs="Tahoma"/>
        </w:rPr>
        <w:t>If the circular piercing is not parallel with XY-plan the output could be as follow in the CNC-file.</w:t>
      </w:r>
    </w:p>
    <w:p w14:paraId="3B3EDE8E" w14:textId="77777777" w:rsidR="00740A1A" w:rsidRPr="00740A1A" w:rsidRDefault="00740A1A" w:rsidP="00740A1A">
      <w:pPr>
        <w:pStyle w:val="CNC"/>
      </w:pPr>
      <w:r w:rsidRPr="00740A1A">
        <w:t>N22 G1 X115.469 Y33.316 Z33.316 F522</w:t>
      </w:r>
    </w:p>
    <w:p w14:paraId="75ECB6F0" w14:textId="77777777" w:rsidR="00740A1A" w:rsidRPr="00740A1A" w:rsidRDefault="00740A1A" w:rsidP="00740A1A">
      <w:pPr>
        <w:pStyle w:val="CNC"/>
      </w:pPr>
      <w:r w:rsidRPr="00740A1A">
        <w:t>(REPEAT 36</w:t>
      </w:r>
    </w:p>
    <w:p w14:paraId="15330EB9" w14:textId="77777777" w:rsidR="00740A1A" w:rsidRPr="00740A1A" w:rsidRDefault="00740A1A" w:rsidP="00740A1A">
      <w:pPr>
        <w:pStyle w:val="CNC"/>
      </w:pPr>
      <w:r w:rsidRPr="00740A1A">
        <w:t xml:space="preserve">  (CNC</w:t>
      </w:r>
    </w:p>
    <w:p w14:paraId="62C89AA8" w14:textId="59F14D5A" w:rsidR="00740A1A" w:rsidRPr="00740A1A" w:rsidRDefault="00740A1A" w:rsidP="00740A1A">
      <w:pPr>
        <w:pStyle w:val="CNC"/>
      </w:pPr>
      <w:r w:rsidRPr="00740A1A">
        <w:t xml:space="preserve">    G1 X115.469 Y33.316 Z33.316</w:t>
      </w:r>
    </w:p>
    <w:p w14:paraId="44E21BDD" w14:textId="03A638A6" w:rsidR="00740A1A" w:rsidRPr="00740A1A" w:rsidRDefault="00740A1A" w:rsidP="00740A1A">
      <w:pPr>
        <w:pStyle w:val="CNC"/>
      </w:pPr>
      <w:r w:rsidRPr="00740A1A">
        <w:t xml:space="preserve">    G1 X115.964 Y33.171 Z33.171</w:t>
      </w:r>
    </w:p>
    <w:p w14:paraId="3153B84A" w14:textId="48E01804" w:rsidR="00740A1A" w:rsidRPr="00740A1A" w:rsidRDefault="00740A1A" w:rsidP="00740A1A">
      <w:pPr>
        <w:pStyle w:val="CNC"/>
      </w:pPr>
      <w:r w:rsidRPr="00740A1A">
        <w:t xml:space="preserve">    G1 X116.169 Y32.821 Z32.821</w:t>
      </w:r>
    </w:p>
    <w:p w14:paraId="73D1C1E7" w14:textId="34ED10C1" w:rsidR="00740A1A" w:rsidRPr="00740A1A" w:rsidRDefault="00740A1A" w:rsidP="00740A1A">
      <w:pPr>
        <w:pStyle w:val="CNC"/>
      </w:pPr>
      <w:r w:rsidRPr="00740A1A">
        <w:t xml:space="preserve">    G1 X115.964 Y32.471 Z32.471</w:t>
      </w:r>
    </w:p>
    <w:p w14:paraId="51089EA6" w14:textId="3AF9A4C2" w:rsidR="00740A1A" w:rsidRPr="00740A1A" w:rsidRDefault="00740A1A" w:rsidP="00740A1A">
      <w:pPr>
        <w:pStyle w:val="CNC"/>
      </w:pPr>
      <w:r w:rsidRPr="00740A1A">
        <w:t xml:space="preserve">    G1 X115.469 Y32.326 Z32.326</w:t>
      </w:r>
    </w:p>
    <w:p w14:paraId="52BB1727" w14:textId="347B6704" w:rsidR="00740A1A" w:rsidRPr="00740A1A" w:rsidRDefault="00740A1A" w:rsidP="00740A1A">
      <w:pPr>
        <w:pStyle w:val="CNC"/>
      </w:pPr>
      <w:r w:rsidRPr="00740A1A">
        <w:t xml:space="preserve">    G1 X114.974 Y32.471 Z32.471</w:t>
      </w:r>
    </w:p>
    <w:p w14:paraId="6E740CA1" w14:textId="76054818" w:rsidR="00740A1A" w:rsidRPr="00740A1A" w:rsidRDefault="00740A1A" w:rsidP="00740A1A">
      <w:pPr>
        <w:pStyle w:val="CNC"/>
      </w:pPr>
      <w:r w:rsidRPr="00740A1A">
        <w:t xml:space="preserve">    G1 X114.769 Y32.821 Z32.821</w:t>
      </w:r>
    </w:p>
    <w:p w14:paraId="7515780B" w14:textId="2C0C8ADC" w:rsidR="00740A1A" w:rsidRPr="00740A1A" w:rsidRDefault="00740A1A" w:rsidP="00740A1A">
      <w:pPr>
        <w:pStyle w:val="CNC"/>
      </w:pPr>
      <w:r w:rsidRPr="00740A1A">
        <w:t xml:space="preserve">    G1 X114.974 Y33.171 Z33.171</w:t>
      </w:r>
    </w:p>
    <w:p w14:paraId="53AB2C11" w14:textId="77777777" w:rsidR="00740A1A" w:rsidRPr="00740A1A" w:rsidRDefault="00740A1A" w:rsidP="00740A1A">
      <w:pPr>
        <w:pStyle w:val="CNC"/>
      </w:pPr>
      <w:r w:rsidRPr="00740A1A">
        <w:t xml:space="preserve">  )</w:t>
      </w:r>
    </w:p>
    <w:p w14:paraId="68C65B92" w14:textId="77777777" w:rsidR="00740A1A" w:rsidRPr="00740A1A" w:rsidRDefault="00740A1A" w:rsidP="00740A1A">
      <w:pPr>
        <w:pStyle w:val="CNC"/>
      </w:pPr>
      <w:r w:rsidRPr="00740A1A">
        <w:t>)</w:t>
      </w:r>
    </w:p>
    <w:p w14:paraId="33141616" w14:textId="2F284577" w:rsidR="00740A1A" w:rsidRDefault="00740A1A" w:rsidP="00740A1A">
      <w:pPr>
        <w:pStyle w:val="CNC"/>
      </w:pPr>
      <w:r w:rsidRPr="00740A1A">
        <w:t>N23 G1 X115.469 Y32.821 Z32.821</w:t>
      </w:r>
    </w:p>
    <w:p w14:paraId="36FDB32F" w14:textId="77777777" w:rsidR="00740A1A" w:rsidRPr="00740A1A" w:rsidRDefault="00740A1A" w:rsidP="00740A1A"/>
    <w:p w14:paraId="1AD18989" w14:textId="77777777" w:rsidR="001876C0" w:rsidRPr="001876C0" w:rsidRDefault="001876C0" w:rsidP="001876C0"/>
    <w:p w14:paraId="1CC09603" w14:textId="597A3E24" w:rsidR="00D90884" w:rsidRDefault="005A5DC7" w:rsidP="00D90884">
      <w:pPr>
        <w:pStyle w:val="Rubrik2"/>
      </w:pPr>
      <w:hyperlink w:anchor="_CHTOOL" w:history="1">
        <w:r w:rsidR="00D90884" w:rsidRPr="00B51B50">
          <w:rPr>
            <w:rStyle w:val="Hyperlnk"/>
            <w:bdr w:val="none" w:sz="0" w:space="0" w:color="auto"/>
          </w:rPr>
          <w:t>CHTOOL</w:t>
        </w:r>
        <w:bookmarkEnd w:id="24"/>
      </w:hyperlink>
    </w:p>
    <w:p w14:paraId="2347C05E" w14:textId="77777777" w:rsidR="00D90884" w:rsidRDefault="00D90884" w:rsidP="00D90884">
      <w:r>
        <w:t>The CHTOOL function is used for changing active cutting tool or/and change the distance between the tools.</w:t>
      </w:r>
    </w:p>
    <w:p w14:paraId="12AB905F" w14:textId="77777777" w:rsidR="00D90884" w:rsidRDefault="00D90884" w:rsidP="00D90884">
      <w:r>
        <w:t>The function will never be called if the machine has only one tool.</w:t>
      </w:r>
    </w:p>
    <w:p w14:paraId="5ACE4528" w14:textId="77777777" w:rsidR="00D90884" w:rsidRDefault="00D90884" w:rsidP="00D90884">
      <w:r>
        <w:t>Following variable can be used:</w:t>
      </w:r>
    </w:p>
    <w:tbl>
      <w:tblPr>
        <w:tblStyle w:val="Tabellrutnt"/>
        <w:tblW w:w="0" w:type="auto"/>
        <w:tblLook w:val="04A0" w:firstRow="1" w:lastRow="0" w:firstColumn="1" w:lastColumn="0" w:noHBand="0" w:noVBand="1"/>
      </w:tblPr>
      <w:tblGrid>
        <w:gridCol w:w="1515"/>
        <w:gridCol w:w="806"/>
        <w:gridCol w:w="7993"/>
      </w:tblGrid>
      <w:tr w:rsidR="00D90884" w14:paraId="3DEF63B6"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63FF5A9" w14:textId="77777777" w:rsidR="00D90884" w:rsidRDefault="00D90884" w:rsidP="00045522">
            <w:pPr>
              <w:spacing w:before="120" w:after="120"/>
              <w:rPr>
                <w:b/>
                <w:sz w:val="20"/>
                <w:szCs w:val="20"/>
              </w:rPr>
            </w:pPr>
            <w:r>
              <w:rPr>
                <w:b/>
                <w:sz w:val="20"/>
                <w:szCs w:val="20"/>
              </w:rPr>
              <w:t>Variable</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C01DF9" w14:textId="77777777" w:rsidR="00D90884" w:rsidRDefault="00D90884" w:rsidP="00045522">
            <w:pPr>
              <w:spacing w:before="120" w:after="120"/>
              <w:jc w:val="center"/>
              <w:rPr>
                <w:b/>
                <w:sz w:val="20"/>
                <w:szCs w:val="20"/>
              </w:rPr>
            </w:pPr>
            <w:r>
              <w:rPr>
                <w:b/>
                <w:sz w:val="20"/>
                <w:szCs w:val="20"/>
              </w:rPr>
              <w:t>Type</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B4AC188" w14:textId="77777777" w:rsidR="00D90884" w:rsidRDefault="00D90884" w:rsidP="00045522">
            <w:pPr>
              <w:spacing w:before="120" w:after="120"/>
              <w:rPr>
                <w:b/>
                <w:sz w:val="20"/>
                <w:szCs w:val="20"/>
              </w:rPr>
            </w:pPr>
            <w:r>
              <w:rPr>
                <w:b/>
                <w:sz w:val="20"/>
                <w:szCs w:val="20"/>
              </w:rPr>
              <w:t>Description</w:t>
            </w:r>
          </w:p>
        </w:tc>
      </w:tr>
      <w:tr w:rsidR="00D90884" w:rsidRPr="00265B45" w14:paraId="02BD6A98"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D106C6" w14:textId="77777777" w:rsidR="00D90884" w:rsidRDefault="00D90884" w:rsidP="00045522">
            <w:pPr>
              <w:rPr>
                <w:rFonts w:cs="Tahoma"/>
                <w:sz w:val="20"/>
                <w:szCs w:val="20"/>
              </w:rPr>
            </w:pPr>
            <w:r>
              <w:rPr>
                <w:rFonts w:cs="Tahoma"/>
                <w:sz w:val="20"/>
                <w:szCs w:val="20"/>
              </w:rPr>
              <w:t>$</w:t>
            </w:r>
            <w:proofErr w:type="spellStart"/>
            <w:r>
              <w:rPr>
                <w:rFonts w:cs="Tahoma"/>
                <w:sz w:val="20"/>
                <w:szCs w:val="20"/>
              </w:rPr>
              <w:t>activectrl</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4FDA29D" w14:textId="77777777" w:rsidR="00D90884" w:rsidRDefault="00D90884" w:rsidP="00045522">
            <w:pPr>
              <w:jc w:val="center"/>
              <w:rPr>
                <w:rFonts w:cs="Tahoma"/>
                <w:sz w:val="20"/>
                <w:szCs w:val="20"/>
              </w:rPr>
            </w:pPr>
            <w:r>
              <w:rPr>
                <w:rFonts w:cs="Tahoma"/>
                <w:sz w:val="20"/>
                <w:szCs w:val="20"/>
              </w:rPr>
              <w:t>Bool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41BDB" w14:textId="77777777" w:rsidR="00D90884" w:rsidRDefault="00D90884" w:rsidP="00045522">
            <w:pPr>
              <w:rPr>
                <w:rFonts w:cs="Tahoma"/>
                <w:sz w:val="20"/>
                <w:szCs w:val="20"/>
              </w:rPr>
            </w:pPr>
            <w:r>
              <w:rPr>
                <w:rFonts w:cs="Tahoma"/>
                <w:sz w:val="20"/>
                <w:szCs w:val="20"/>
              </w:rPr>
              <w:t xml:space="preserve">If the control of active tools can be handled by the </w:t>
            </w:r>
            <w:proofErr w:type="gramStart"/>
            <w:r>
              <w:rPr>
                <w:rFonts w:cs="Tahoma"/>
                <w:sz w:val="20"/>
                <w:szCs w:val="20"/>
              </w:rPr>
              <w:t>CNC</w:t>
            </w:r>
            <w:proofErr w:type="gramEnd"/>
            <w:r>
              <w:rPr>
                <w:rFonts w:cs="Tahoma"/>
                <w:sz w:val="20"/>
                <w:szCs w:val="20"/>
              </w:rPr>
              <w:t xml:space="preserve"> then this variable is T. If the distance must be handled manually then the variable is nil.</w:t>
            </w:r>
          </w:p>
        </w:tc>
      </w:tr>
      <w:tr w:rsidR="00D90884" w:rsidRPr="00265B45" w14:paraId="35E53B69"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AEE804" w14:textId="77777777" w:rsidR="00D90884" w:rsidRDefault="00D90884" w:rsidP="00045522">
            <w:pPr>
              <w:rPr>
                <w:rFonts w:cs="Tahoma"/>
                <w:sz w:val="20"/>
                <w:szCs w:val="20"/>
              </w:rPr>
            </w:pPr>
            <w:r>
              <w:rPr>
                <w:rFonts w:cs="Tahoma"/>
                <w:sz w:val="20"/>
                <w:szCs w:val="20"/>
              </w:rPr>
              <w:t>$</w:t>
            </w:r>
            <w:proofErr w:type="spellStart"/>
            <w:r>
              <w:rPr>
                <w:rFonts w:cs="Tahoma"/>
                <w:sz w:val="20"/>
                <w:szCs w:val="20"/>
              </w:rPr>
              <w:t>chactive</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C07AE08" w14:textId="77777777" w:rsidR="00D90884" w:rsidRDefault="00D90884" w:rsidP="00045522">
            <w:pPr>
              <w:jc w:val="center"/>
              <w:rPr>
                <w:rFonts w:cs="Tahoma"/>
                <w:sz w:val="20"/>
                <w:szCs w:val="20"/>
              </w:rPr>
            </w:pPr>
            <w:r>
              <w:rPr>
                <w:rFonts w:cs="Tahoma"/>
                <w:sz w:val="20"/>
                <w:szCs w:val="20"/>
              </w:rPr>
              <w:t>Bool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AC4BCF" w14:textId="77777777" w:rsidR="00D90884" w:rsidRDefault="00D90884" w:rsidP="00045522">
            <w:pPr>
              <w:rPr>
                <w:rFonts w:cs="Tahoma"/>
                <w:sz w:val="20"/>
                <w:szCs w:val="20"/>
              </w:rPr>
            </w:pPr>
            <w:r>
              <w:rPr>
                <w:rFonts w:cs="Tahoma"/>
                <w:sz w:val="20"/>
                <w:szCs w:val="20"/>
              </w:rPr>
              <w:t>T if active tool should be changed else the variable is nil.</w:t>
            </w:r>
          </w:p>
        </w:tc>
      </w:tr>
      <w:tr w:rsidR="00D90884" w:rsidRPr="00265B45" w14:paraId="2C01A382"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5049C" w14:textId="77777777" w:rsidR="00D90884" w:rsidRDefault="00D90884" w:rsidP="00045522">
            <w:pPr>
              <w:rPr>
                <w:rFonts w:cs="Tahoma"/>
                <w:sz w:val="20"/>
                <w:szCs w:val="20"/>
              </w:rPr>
            </w:pPr>
            <w:r>
              <w:rPr>
                <w:rFonts w:cs="Tahoma"/>
                <w:sz w:val="20"/>
                <w:szCs w:val="20"/>
              </w:rPr>
              <w:t>$</w:t>
            </w:r>
            <w:proofErr w:type="spellStart"/>
            <w:r>
              <w:rPr>
                <w:rFonts w:cs="Tahoma"/>
                <w:sz w:val="20"/>
                <w:szCs w:val="20"/>
              </w:rPr>
              <w:t>chdist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52EA9DE" w14:textId="77777777" w:rsidR="00D90884" w:rsidRDefault="00D90884" w:rsidP="00045522">
            <w:pPr>
              <w:jc w:val="center"/>
              <w:rPr>
                <w:rFonts w:cs="Tahoma"/>
                <w:sz w:val="20"/>
                <w:szCs w:val="20"/>
              </w:rPr>
            </w:pPr>
            <w:r>
              <w:rPr>
                <w:rFonts w:cs="Tahoma"/>
                <w:sz w:val="20"/>
                <w:szCs w:val="20"/>
              </w:rPr>
              <w:t>Bool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377148" w14:textId="77777777" w:rsidR="00D90884" w:rsidRDefault="00D90884" w:rsidP="00045522">
            <w:pPr>
              <w:rPr>
                <w:rFonts w:cs="Tahoma"/>
                <w:sz w:val="20"/>
                <w:szCs w:val="20"/>
              </w:rPr>
            </w:pPr>
            <w:r>
              <w:rPr>
                <w:rFonts w:cs="Tahoma"/>
                <w:sz w:val="20"/>
                <w:szCs w:val="20"/>
              </w:rPr>
              <w:t>T if the distance between tools should be changed, else this variable is nil</w:t>
            </w:r>
          </w:p>
        </w:tc>
      </w:tr>
      <w:tr w:rsidR="00D90884" w:rsidRPr="00265B45" w14:paraId="1A34F977"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A8F96" w14:textId="77777777" w:rsidR="00D90884" w:rsidRDefault="00D90884" w:rsidP="00045522">
            <w:pPr>
              <w:rPr>
                <w:rFonts w:cs="Tahoma"/>
                <w:sz w:val="20"/>
                <w:szCs w:val="20"/>
              </w:rPr>
            </w:pPr>
            <w:r>
              <w:rPr>
                <w:rFonts w:cs="Tahoma"/>
                <w:sz w:val="20"/>
                <w:szCs w:val="20"/>
              </w:rPr>
              <w:t>$</w:t>
            </w:r>
            <w:proofErr w:type="spellStart"/>
            <w:r>
              <w:rPr>
                <w:rFonts w:cs="Tahoma"/>
                <w:sz w:val="20"/>
                <w:szCs w:val="20"/>
              </w:rPr>
              <w:t>distctrl</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9353C5" w14:textId="77777777" w:rsidR="00D90884" w:rsidRDefault="00D90884" w:rsidP="00045522">
            <w:pPr>
              <w:jc w:val="center"/>
              <w:rPr>
                <w:rFonts w:cs="Tahoma"/>
                <w:sz w:val="20"/>
                <w:szCs w:val="20"/>
              </w:rPr>
            </w:pPr>
            <w:r>
              <w:rPr>
                <w:rFonts w:cs="Tahoma"/>
                <w:sz w:val="20"/>
                <w:szCs w:val="20"/>
              </w:rPr>
              <w:t>Int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018416" w14:textId="77777777" w:rsidR="00D90884" w:rsidRDefault="00D90884" w:rsidP="00045522">
            <w:pPr>
              <w:rPr>
                <w:rFonts w:cs="Tahoma"/>
                <w:sz w:val="20"/>
                <w:szCs w:val="20"/>
              </w:rPr>
            </w:pPr>
            <w:r>
              <w:rPr>
                <w:rFonts w:cs="Tahoma"/>
                <w:sz w:val="20"/>
                <w:szCs w:val="20"/>
              </w:rPr>
              <w:t xml:space="preserve">If the distance between each tool can be handled by the </w:t>
            </w:r>
            <w:proofErr w:type="gramStart"/>
            <w:r>
              <w:rPr>
                <w:rFonts w:cs="Tahoma"/>
                <w:sz w:val="20"/>
                <w:szCs w:val="20"/>
              </w:rPr>
              <w:t>CNC</w:t>
            </w:r>
            <w:proofErr w:type="gramEnd"/>
            <w:r>
              <w:rPr>
                <w:rFonts w:cs="Tahoma"/>
                <w:sz w:val="20"/>
                <w:szCs w:val="20"/>
              </w:rPr>
              <w:t xml:space="preserve"> then this variable is T. If the distance must be handled manually then the variable is nil. </w:t>
            </w:r>
          </w:p>
        </w:tc>
      </w:tr>
      <w:tr w:rsidR="00D90884" w:rsidRPr="00265B45" w14:paraId="50CA8922"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5309EB" w14:textId="77777777" w:rsidR="00D90884" w:rsidRDefault="00D90884" w:rsidP="00045522">
            <w:pPr>
              <w:spacing w:line="240" w:lineRule="auto"/>
              <w:rPr>
                <w:sz w:val="20"/>
              </w:rPr>
            </w:pPr>
            <w:r>
              <w:rPr>
                <w:sz w:val="20"/>
              </w:rPr>
              <w:t>$feed</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5B06558" w14:textId="77777777" w:rsidR="00D90884" w:rsidRDefault="00D90884" w:rsidP="00045522">
            <w:pPr>
              <w:spacing w:line="240" w:lineRule="auto"/>
              <w:jc w:val="center"/>
              <w:rPr>
                <w:sz w:val="20"/>
              </w:rPr>
            </w:pPr>
            <w:r>
              <w:rPr>
                <w:sz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CCD3E" w14:textId="77777777" w:rsidR="00D90884" w:rsidRDefault="00D90884" w:rsidP="00045522">
            <w:pPr>
              <w:spacing w:line="240" w:lineRule="auto"/>
              <w:rPr>
                <w:sz w:val="20"/>
              </w:rPr>
            </w:pPr>
            <w:r>
              <w:rPr>
                <w:sz w:val="20"/>
              </w:rPr>
              <w:t>Speed for the tool distance change on the cross beam in mm/min</w:t>
            </w:r>
          </w:p>
        </w:tc>
      </w:tr>
      <w:tr w:rsidR="00D90884" w:rsidRPr="00265B45" w14:paraId="2F8C0CFF"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FBAD61" w14:textId="77777777" w:rsidR="00D90884" w:rsidRDefault="00D90884" w:rsidP="00045522">
            <w:pPr>
              <w:rPr>
                <w:rFonts w:cs="Tahoma"/>
                <w:sz w:val="20"/>
                <w:szCs w:val="20"/>
              </w:rPr>
            </w:pPr>
            <w:r>
              <w:rPr>
                <w:rFonts w:cs="Tahoma"/>
                <w:sz w:val="20"/>
                <w:szCs w:val="20"/>
              </w:rPr>
              <w:t>$index</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637156A" w14:textId="77777777" w:rsidR="00D90884" w:rsidRDefault="00D90884" w:rsidP="00045522">
            <w:pPr>
              <w:jc w:val="center"/>
              <w:rPr>
                <w:rFonts w:cs="Tahoma"/>
                <w:sz w:val="20"/>
                <w:szCs w:val="20"/>
              </w:rPr>
            </w:pPr>
            <w:r>
              <w:rPr>
                <w:rFonts w:cs="Tahoma"/>
                <w:sz w:val="20"/>
                <w:szCs w:val="20"/>
              </w:rPr>
              <w:t>Int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3D5FAB" w14:textId="77777777" w:rsidR="00D90884" w:rsidRDefault="00D90884" w:rsidP="00045522">
            <w:pPr>
              <w:rPr>
                <w:rFonts w:cs="Tahoma"/>
                <w:sz w:val="20"/>
                <w:szCs w:val="20"/>
              </w:rPr>
            </w:pPr>
            <w:r>
              <w:rPr>
                <w:rFonts w:cs="Tahoma"/>
                <w:sz w:val="20"/>
                <w:szCs w:val="20"/>
              </w:rPr>
              <w:t>Increasing value that starts on 0 and is increased by 1 for each tool change</w:t>
            </w:r>
          </w:p>
        </w:tc>
      </w:tr>
      <w:tr w:rsidR="00D90884" w:rsidRPr="00265B45" w14:paraId="7898D67F"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B5F5D" w14:textId="77777777" w:rsidR="00D90884" w:rsidRDefault="00D90884" w:rsidP="00045522">
            <w:pPr>
              <w:spacing w:line="240" w:lineRule="auto"/>
              <w:rPr>
                <w:sz w:val="20"/>
              </w:rPr>
            </w:pPr>
            <w:r>
              <w:rPr>
                <w:sz w:val="20"/>
              </w:rPr>
              <w:t>$</w:t>
            </w:r>
            <w:proofErr w:type="spellStart"/>
            <w:r>
              <w:rPr>
                <w:sz w:val="20"/>
              </w:rPr>
              <w:t>maxdist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CE64CA0" w14:textId="77777777" w:rsidR="00D90884" w:rsidRDefault="00D90884" w:rsidP="00045522">
            <w:pPr>
              <w:spacing w:line="240" w:lineRule="auto"/>
              <w:jc w:val="center"/>
              <w:rPr>
                <w:sz w:val="20"/>
              </w:rPr>
            </w:pPr>
            <w:r>
              <w:rPr>
                <w:sz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1667CB" w14:textId="77777777" w:rsidR="00D90884" w:rsidRDefault="00D90884" w:rsidP="00045522">
            <w:pPr>
              <w:spacing w:line="240" w:lineRule="auto"/>
              <w:rPr>
                <w:sz w:val="20"/>
              </w:rPr>
            </w:pPr>
            <w:r>
              <w:rPr>
                <w:sz w:val="20"/>
              </w:rPr>
              <w:t>Maximum distance between the tools</w:t>
            </w:r>
          </w:p>
        </w:tc>
      </w:tr>
      <w:tr w:rsidR="00D90884" w:rsidRPr="00265B45" w14:paraId="0BB283E0"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9BABA" w14:textId="77777777" w:rsidR="00D90884" w:rsidRDefault="00D90884" w:rsidP="00045522">
            <w:pPr>
              <w:spacing w:line="240" w:lineRule="auto"/>
              <w:rPr>
                <w:sz w:val="20"/>
              </w:rPr>
            </w:pPr>
            <w:r>
              <w:rPr>
                <w:sz w:val="20"/>
              </w:rPr>
              <w:t>$</w:t>
            </w:r>
            <w:proofErr w:type="spellStart"/>
            <w:r>
              <w:rPr>
                <w:sz w:val="20"/>
              </w:rPr>
              <w:t>maxtools</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52D3D52" w14:textId="77777777" w:rsidR="00D90884" w:rsidRDefault="00D90884" w:rsidP="00045522">
            <w:pPr>
              <w:spacing w:line="240" w:lineRule="auto"/>
              <w:jc w:val="center"/>
              <w:rPr>
                <w:sz w:val="20"/>
              </w:rPr>
            </w:pPr>
            <w:r>
              <w:rPr>
                <w:sz w:val="20"/>
              </w:rPr>
              <w:t>int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66522" w14:textId="77777777" w:rsidR="00D90884" w:rsidRDefault="00D90884" w:rsidP="00045522">
            <w:pPr>
              <w:spacing w:line="240" w:lineRule="auto"/>
              <w:rPr>
                <w:sz w:val="20"/>
              </w:rPr>
            </w:pPr>
            <w:r>
              <w:rPr>
                <w:sz w:val="20"/>
              </w:rPr>
              <w:t>Number of tools on this machine.</w:t>
            </w:r>
          </w:p>
        </w:tc>
      </w:tr>
      <w:tr w:rsidR="00D90884" w:rsidRPr="00265B45" w14:paraId="50D49876"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79D688" w14:textId="77777777" w:rsidR="00D90884" w:rsidRDefault="00D90884" w:rsidP="00045522">
            <w:pPr>
              <w:spacing w:line="240" w:lineRule="auto"/>
              <w:rPr>
                <w:sz w:val="20"/>
              </w:rPr>
            </w:pPr>
            <w:r>
              <w:rPr>
                <w:sz w:val="20"/>
              </w:rPr>
              <w:t>$</w:t>
            </w:r>
            <w:proofErr w:type="spellStart"/>
            <w:r>
              <w:rPr>
                <w:sz w:val="20"/>
              </w:rPr>
              <w:t>mindist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F27F50D" w14:textId="77777777" w:rsidR="00D90884" w:rsidRDefault="00D90884" w:rsidP="00045522">
            <w:pPr>
              <w:spacing w:line="240" w:lineRule="auto"/>
              <w:jc w:val="center"/>
              <w:rPr>
                <w:sz w:val="20"/>
              </w:rPr>
            </w:pPr>
            <w:r>
              <w:rPr>
                <w:sz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F0BECE" w14:textId="77777777" w:rsidR="00D90884" w:rsidRDefault="00D90884" w:rsidP="00045522">
            <w:pPr>
              <w:spacing w:line="240" w:lineRule="auto"/>
              <w:rPr>
                <w:sz w:val="20"/>
              </w:rPr>
            </w:pPr>
            <w:r>
              <w:rPr>
                <w:sz w:val="20"/>
              </w:rPr>
              <w:t>Minimum distance between the tools</w:t>
            </w:r>
          </w:p>
        </w:tc>
      </w:tr>
      <w:tr w:rsidR="00D90884" w:rsidRPr="00265B45" w14:paraId="666E86BF"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9C67B" w14:textId="77777777" w:rsidR="00D90884" w:rsidRDefault="00D90884" w:rsidP="00045522">
            <w:pPr>
              <w:rPr>
                <w:rFonts w:cs="Tahoma"/>
                <w:sz w:val="20"/>
                <w:szCs w:val="20"/>
              </w:rPr>
            </w:pPr>
            <w:r>
              <w:rPr>
                <w:rFonts w:cs="Tahoma"/>
                <w:sz w:val="20"/>
                <w:szCs w:val="20"/>
              </w:rPr>
              <w:t>$msg</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1700778" w14:textId="77777777" w:rsidR="00D90884" w:rsidRDefault="00D90884" w:rsidP="00045522">
            <w:pPr>
              <w:jc w:val="center"/>
              <w:rPr>
                <w:rFonts w:cs="Tahoma"/>
                <w:sz w:val="20"/>
                <w:szCs w:val="20"/>
              </w:rPr>
            </w:pPr>
            <w:r>
              <w:rPr>
                <w:rFonts w:cs="Tahoma"/>
                <w:sz w:val="20"/>
                <w:szCs w:val="20"/>
              </w:rPr>
              <w:t>String</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B5591" w14:textId="77777777" w:rsidR="00D90884" w:rsidRDefault="00D90884" w:rsidP="00045522">
            <w:pPr>
              <w:rPr>
                <w:rFonts w:cs="Tahoma"/>
                <w:sz w:val="20"/>
                <w:szCs w:val="20"/>
              </w:rPr>
            </w:pPr>
            <w:r>
              <w:rPr>
                <w:rFonts w:cs="Tahoma"/>
                <w:sz w:val="20"/>
                <w:szCs w:val="20"/>
              </w:rPr>
              <w:t>An automatic generated text with information of tool distances and active tools.</w:t>
            </w:r>
          </w:p>
        </w:tc>
      </w:tr>
      <w:tr w:rsidR="00D90884" w:rsidRPr="00265B45" w14:paraId="78CBDA54"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43CE1" w14:textId="77777777" w:rsidR="00D90884" w:rsidRDefault="00D90884" w:rsidP="00045522">
            <w:pPr>
              <w:rPr>
                <w:rFonts w:cs="Tahoma"/>
                <w:sz w:val="20"/>
                <w:szCs w:val="20"/>
              </w:rPr>
            </w:pPr>
            <w:r>
              <w:rPr>
                <w:rFonts w:cs="Tahoma"/>
                <w:sz w:val="20"/>
                <w:szCs w:val="20"/>
              </w:rPr>
              <w:t>$</w:t>
            </w:r>
            <w:proofErr w:type="spellStart"/>
            <w:r>
              <w:rPr>
                <w:rFonts w:cs="Tahoma"/>
                <w:sz w:val="20"/>
                <w:szCs w:val="20"/>
              </w:rPr>
              <w:t>msgactive</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410685E" w14:textId="77777777" w:rsidR="00D90884" w:rsidRDefault="00D90884" w:rsidP="00045522">
            <w:pPr>
              <w:jc w:val="center"/>
              <w:rPr>
                <w:rFonts w:cs="Tahoma"/>
                <w:sz w:val="20"/>
                <w:szCs w:val="20"/>
              </w:rPr>
            </w:pPr>
            <w:r>
              <w:rPr>
                <w:rFonts w:cs="Tahoma"/>
                <w:sz w:val="20"/>
                <w:szCs w:val="20"/>
              </w:rPr>
              <w:t>String</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0B5D1" w14:textId="77777777" w:rsidR="00D90884" w:rsidRDefault="00D90884" w:rsidP="00045522">
            <w:pPr>
              <w:rPr>
                <w:rFonts w:cs="Tahoma"/>
                <w:sz w:val="20"/>
                <w:szCs w:val="20"/>
              </w:rPr>
            </w:pPr>
            <w:r>
              <w:rPr>
                <w:rFonts w:cs="Tahoma"/>
                <w:sz w:val="20"/>
                <w:szCs w:val="20"/>
              </w:rPr>
              <w:t>An automatic generated text message with information about active tools.</w:t>
            </w:r>
          </w:p>
        </w:tc>
      </w:tr>
      <w:tr w:rsidR="00D90884" w:rsidRPr="00265B45" w14:paraId="470481F1"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3CCB1" w14:textId="77777777" w:rsidR="00D90884" w:rsidRDefault="00D90884" w:rsidP="00045522">
            <w:pPr>
              <w:rPr>
                <w:rFonts w:cs="Tahoma"/>
                <w:sz w:val="20"/>
                <w:szCs w:val="20"/>
              </w:rPr>
            </w:pPr>
            <w:r>
              <w:rPr>
                <w:rFonts w:cs="Tahoma"/>
                <w:sz w:val="20"/>
                <w:szCs w:val="20"/>
              </w:rPr>
              <w:t>$</w:t>
            </w:r>
            <w:proofErr w:type="spellStart"/>
            <w:r>
              <w:rPr>
                <w:rFonts w:cs="Tahoma"/>
                <w:sz w:val="20"/>
                <w:szCs w:val="20"/>
              </w:rPr>
              <w:t>msgdist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E5065A9" w14:textId="77777777" w:rsidR="00D90884" w:rsidRDefault="00D90884" w:rsidP="00045522">
            <w:pPr>
              <w:jc w:val="center"/>
              <w:rPr>
                <w:rFonts w:cs="Tahoma"/>
                <w:sz w:val="20"/>
                <w:szCs w:val="20"/>
              </w:rPr>
            </w:pPr>
            <w:r>
              <w:rPr>
                <w:rFonts w:cs="Tahoma"/>
                <w:sz w:val="20"/>
                <w:szCs w:val="20"/>
              </w:rPr>
              <w:t>String</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8E98D" w14:textId="77777777" w:rsidR="00D90884" w:rsidRDefault="00D90884" w:rsidP="00045522">
            <w:pPr>
              <w:rPr>
                <w:rFonts w:cs="Tahoma"/>
                <w:sz w:val="20"/>
                <w:szCs w:val="20"/>
              </w:rPr>
            </w:pPr>
            <w:r>
              <w:rPr>
                <w:rFonts w:cs="Tahoma"/>
                <w:sz w:val="20"/>
                <w:szCs w:val="20"/>
              </w:rPr>
              <w:t>An automatic generated text message with information about distance between tools</w:t>
            </w:r>
          </w:p>
        </w:tc>
      </w:tr>
      <w:tr w:rsidR="00D90884" w:rsidRPr="00265B45" w14:paraId="18EF396D"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9CB7A" w14:textId="77777777" w:rsidR="00D90884" w:rsidRDefault="00D90884" w:rsidP="00045522">
            <w:pPr>
              <w:spacing w:line="240" w:lineRule="auto"/>
              <w:rPr>
                <w:sz w:val="20"/>
              </w:rPr>
            </w:pPr>
            <w:r>
              <w:rPr>
                <w:sz w:val="20"/>
              </w:rPr>
              <w:t>$offset</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FFC165" w14:textId="77777777" w:rsidR="00D90884" w:rsidRDefault="00D90884" w:rsidP="00045522">
            <w:pPr>
              <w:spacing w:line="240" w:lineRule="auto"/>
              <w:jc w:val="center"/>
              <w:rPr>
                <w:sz w:val="20"/>
              </w:rPr>
            </w:pPr>
            <w:r>
              <w:rPr>
                <w:sz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AAEA66" w14:textId="77777777" w:rsidR="00D90884" w:rsidRDefault="00D90884" w:rsidP="00045522">
            <w:pPr>
              <w:spacing w:line="240" w:lineRule="auto"/>
              <w:rPr>
                <w:sz w:val="20"/>
              </w:rPr>
            </w:pPr>
            <w:r>
              <w:rPr>
                <w:sz w:val="20"/>
              </w:rPr>
              <w:t xml:space="preserve">Normally all coordinates refer to the first Tool. If this tool is not in </w:t>
            </w:r>
            <w:proofErr w:type="gramStart"/>
            <w:r>
              <w:rPr>
                <w:sz w:val="20"/>
              </w:rPr>
              <w:t>use</w:t>
            </w:r>
            <w:proofErr w:type="gramEnd"/>
            <w:r>
              <w:rPr>
                <w:sz w:val="20"/>
              </w:rPr>
              <w:t xml:space="preserve"> then this value contains the distance to the first used tool.</w:t>
            </w:r>
          </w:p>
        </w:tc>
      </w:tr>
      <w:tr w:rsidR="00D90884" w:rsidRPr="00265B45" w14:paraId="52B013E9"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7AD36E" w14:textId="77777777" w:rsidR="00D90884" w:rsidRDefault="00D90884" w:rsidP="00045522">
            <w:pPr>
              <w:spacing w:line="240" w:lineRule="auto"/>
              <w:rPr>
                <w:sz w:val="20"/>
              </w:rPr>
            </w:pPr>
            <w:r>
              <w:rPr>
                <w:sz w:val="20"/>
              </w:rPr>
              <w:t>$pack</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0DEBB6" w14:textId="77777777" w:rsidR="00D90884" w:rsidRDefault="00D90884" w:rsidP="00045522">
            <w:pPr>
              <w:spacing w:line="240" w:lineRule="auto"/>
              <w:jc w:val="center"/>
              <w:rPr>
                <w:sz w:val="20"/>
              </w:rPr>
            </w:pPr>
            <w:r>
              <w:rPr>
                <w:sz w:val="20"/>
              </w:rPr>
              <w:t>Bol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8B3A1" w14:textId="77777777" w:rsidR="00D90884" w:rsidRDefault="00D90884" w:rsidP="00045522">
            <w:pPr>
              <w:spacing w:line="240" w:lineRule="auto"/>
              <w:rPr>
                <w:sz w:val="20"/>
              </w:rPr>
            </w:pPr>
            <w:r>
              <w:rPr>
                <w:sz w:val="20"/>
              </w:rPr>
              <w:t>If the outermost not used tools should be packed as closed as possible. This will increase the active cutting area on the machine.</w:t>
            </w:r>
          </w:p>
        </w:tc>
      </w:tr>
      <w:tr w:rsidR="00D90884" w:rsidRPr="00265B45" w14:paraId="12DED3CA"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8A51D" w14:textId="77777777" w:rsidR="00D90884" w:rsidRDefault="00D90884" w:rsidP="00045522">
            <w:pPr>
              <w:spacing w:line="240" w:lineRule="auto"/>
              <w:rPr>
                <w:sz w:val="20"/>
              </w:rPr>
            </w:pPr>
            <w:r>
              <w:rPr>
                <w:sz w:val="20"/>
              </w:rPr>
              <w:t>$parking</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E330B7" w14:textId="77777777" w:rsidR="00D90884" w:rsidRDefault="00D90884" w:rsidP="00045522">
            <w:pPr>
              <w:spacing w:line="240" w:lineRule="auto"/>
              <w:jc w:val="center"/>
              <w:rPr>
                <w:sz w:val="20"/>
              </w:rPr>
            </w:pPr>
            <w:r>
              <w:rPr>
                <w:sz w:val="20"/>
              </w:rPr>
              <w:t>Bol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D09487" w14:textId="77777777" w:rsidR="00D90884" w:rsidRDefault="00D90884" w:rsidP="00045522">
            <w:pPr>
              <w:spacing w:line="240" w:lineRule="auto"/>
              <w:rPr>
                <w:sz w:val="20"/>
              </w:rPr>
            </w:pPr>
            <w:r>
              <w:rPr>
                <w:sz w:val="20"/>
              </w:rPr>
              <w:t xml:space="preserve">If tools that are not in use should be parked in a </w:t>
            </w:r>
            <w:proofErr w:type="spellStart"/>
            <w:proofErr w:type="gramStart"/>
            <w:r>
              <w:rPr>
                <w:sz w:val="20"/>
              </w:rPr>
              <w:t>non moving</w:t>
            </w:r>
            <w:proofErr w:type="spellEnd"/>
            <w:proofErr w:type="gramEnd"/>
            <w:r>
              <w:rPr>
                <w:sz w:val="20"/>
              </w:rPr>
              <w:t xml:space="preserve"> position at the very end of the cross beam.</w:t>
            </w:r>
            <w:r>
              <w:rPr>
                <w:sz w:val="20"/>
              </w:rPr>
              <w:br/>
              <w:t>nil=Do not park, T=Park.</w:t>
            </w:r>
          </w:p>
        </w:tc>
      </w:tr>
      <w:tr w:rsidR="00D90884" w:rsidRPr="00265B45" w14:paraId="5F78F7C4"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FB092" w14:textId="77777777" w:rsidR="00D90884" w:rsidRDefault="00D90884" w:rsidP="00045522">
            <w:pPr>
              <w:rPr>
                <w:rFonts w:cs="Tahoma"/>
                <w:sz w:val="20"/>
                <w:szCs w:val="20"/>
              </w:rPr>
            </w:pPr>
            <w:r>
              <w:rPr>
                <w:rFonts w:cs="Tahoma"/>
                <w:sz w:val="20"/>
                <w:szCs w:val="20"/>
              </w:rPr>
              <w:t>$reason</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CD58FC2" w14:textId="77777777" w:rsidR="00D90884" w:rsidRDefault="00D90884" w:rsidP="00045522">
            <w:pPr>
              <w:jc w:val="center"/>
              <w:rPr>
                <w:rFonts w:cs="Tahoma"/>
                <w:sz w:val="20"/>
                <w:szCs w:val="20"/>
              </w:rPr>
            </w:pPr>
            <w:r>
              <w:rPr>
                <w:rFonts w:cs="Tahoma"/>
                <w:sz w:val="20"/>
                <w:szCs w:val="20"/>
              </w:rPr>
              <w:t>Int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8BA3A" w14:textId="77777777" w:rsidR="00D90884" w:rsidRDefault="00D90884" w:rsidP="00045522">
            <w:pPr>
              <w:rPr>
                <w:sz w:val="20"/>
                <w:szCs w:val="20"/>
              </w:rPr>
            </w:pPr>
            <w:r>
              <w:rPr>
                <w:sz w:val="20"/>
                <w:szCs w:val="20"/>
              </w:rPr>
              <w:t xml:space="preserve">1=Flag for Skip tool </w:t>
            </w:r>
            <w:proofErr w:type="spellStart"/>
            <w:r>
              <w:rPr>
                <w:sz w:val="20"/>
                <w:szCs w:val="20"/>
              </w:rPr>
              <w:t>init</w:t>
            </w:r>
            <w:proofErr w:type="spellEnd"/>
            <w:r>
              <w:rPr>
                <w:sz w:val="20"/>
                <w:szCs w:val="20"/>
              </w:rPr>
              <w:t xml:space="preserve">" This is the first tool initialization. </w:t>
            </w:r>
            <w:r>
              <w:rPr>
                <w:sz w:val="20"/>
                <w:szCs w:val="20"/>
              </w:rPr>
              <w:br/>
              <w:t>This flag is 1 if it’s the tool initializing and if tool nr 1 is used in that case. If you start with more than one tool then this flag is not 1.</w:t>
            </w:r>
          </w:p>
          <w:p w14:paraId="2C0D181E" w14:textId="77777777" w:rsidR="00D90884" w:rsidRDefault="00D90884" w:rsidP="00045522">
            <w:pPr>
              <w:rPr>
                <w:sz w:val="20"/>
                <w:szCs w:val="20"/>
              </w:rPr>
            </w:pPr>
            <w:r>
              <w:rPr>
                <w:sz w:val="20"/>
                <w:szCs w:val="20"/>
              </w:rPr>
              <w:t>2=Change active tool manually.</w:t>
            </w:r>
          </w:p>
          <w:p w14:paraId="0D62F099" w14:textId="77777777" w:rsidR="00D90884" w:rsidRDefault="00D90884" w:rsidP="00045522">
            <w:pPr>
              <w:rPr>
                <w:sz w:val="20"/>
                <w:szCs w:val="20"/>
              </w:rPr>
            </w:pPr>
            <w:r>
              <w:rPr>
                <w:sz w:val="20"/>
                <w:szCs w:val="20"/>
              </w:rPr>
              <w:t>3=Change active tool by CNC.</w:t>
            </w:r>
          </w:p>
          <w:p w14:paraId="27B4CBD1" w14:textId="77777777" w:rsidR="00D90884" w:rsidRDefault="00D90884" w:rsidP="00045522">
            <w:pPr>
              <w:rPr>
                <w:sz w:val="20"/>
                <w:szCs w:val="20"/>
              </w:rPr>
            </w:pPr>
            <w:r>
              <w:rPr>
                <w:sz w:val="20"/>
                <w:szCs w:val="20"/>
              </w:rPr>
              <w:t>4=Change distance between tool manually.</w:t>
            </w:r>
          </w:p>
          <w:p w14:paraId="5DFBC72C" w14:textId="77777777" w:rsidR="00D90884" w:rsidRDefault="00D90884" w:rsidP="00045522">
            <w:pPr>
              <w:rPr>
                <w:sz w:val="20"/>
                <w:szCs w:val="20"/>
              </w:rPr>
            </w:pPr>
            <w:r>
              <w:rPr>
                <w:sz w:val="20"/>
                <w:szCs w:val="20"/>
              </w:rPr>
              <w:t>5=Change distance between tool by controller.</w:t>
            </w:r>
          </w:p>
          <w:p w14:paraId="1F14D04F" w14:textId="77777777" w:rsidR="00D90884" w:rsidRDefault="00D90884" w:rsidP="00045522">
            <w:pPr>
              <w:rPr>
                <w:sz w:val="20"/>
                <w:szCs w:val="20"/>
              </w:rPr>
            </w:pPr>
            <w:r>
              <w:rPr>
                <w:sz w:val="20"/>
                <w:szCs w:val="20"/>
              </w:rPr>
              <w:t xml:space="preserve">6=Change distance and active </w:t>
            </w:r>
            <w:proofErr w:type="gramStart"/>
            <w:r>
              <w:rPr>
                <w:sz w:val="20"/>
                <w:szCs w:val="20"/>
              </w:rPr>
              <w:t>tool  manually</w:t>
            </w:r>
            <w:proofErr w:type="gramEnd"/>
            <w:r>
              <w:rPr>
                <w:sz w:val="20"/>
                <w:szCs w:val="20"/>
              </w:rPr>
              <w:t>.</w:t>
            </w:r>
          </w:p>
          <w:p w14:paraId="7C881AB2" w14:textId="77777777" w:rsidR="00D90884" w:rsidRDefault="00D90884" w:rsidP="00045522">
            <w:pPr>
              <w:rPr>
                <w:sz w:val="20"/>
                <w:szCs w:val="20"/>
              </w:rPr>
            </w:pPr>
            <w:r>
              <w:rPr>
                <w:sz w:val="20"/>
                <w:szCs w:val="20"/>
              </w:rPr>
              <w:t>7=Change distance manually and active tool by CNC.</w:t>
            </w:r>
          </w:p>
          <w:p w14:paraId="0C75211E" w14:textId="77777777" w:rsidR="00D90884" w:rsidRDefault="00D90884" w:rsidP="00045522">
            <w:pPr>
              <w:rPr>
                <w:sz w:val="20"/>
                <w:szCs w:val="20"/>
              </w:rPr>
            </w:pPr>
            <w:r>
              <w:rPr>
                <w:sz w:val="20"/>
                <w:szCs w:val="20"/>
              </w:rPr>
              <w:t>8=Change distance by CNC and active tool manually.</w:t>
            </w:r>
          </w:p>
          <w:p w14:paraId="04843885" w14:textId="77777777" w:rsidR="00D90884" w:rsidRDefault="00D90884" w:rsidP="00045522">
            <w:pPr>
              <w:rPr>
                <w:rFonts w:cs="Tahoma"/>
                <w:sz w:val="20"/>
                <w:szCs w:val="20"/>
              </w:rPr>
            </w:pPr>
            <w:r>
              <w:rPr>
                <w:sz w:val="20"/>
                <w:szCs w:val="20"/>
              </w:rPr>
              <w:t>9=Change distance and active tool by CNC.</w:t>
            </w:r>
          </w:p>
        </w:tc>
      </w:tr>
      <w:tr w:rsidR="00D90884" w:rsidRPr="00265B45" w14:paraId="32823377"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615E9" w14:textId="77777777" w:rsidR="00D90884" w:rsidRDefault="00D90884" w:rsidP="00045522">
            <w:pPr>
              <w:rPr>
                <w:rFonts w:cs="Tahoma"/>
                <w:sz w:val="20"/>
                <w:szCs w:val="20"/>
              </w:rPr>
            </w:pPr>
            <w:r>
              <w:rPr>
                <w:rFonts w:cs="Tahoma"/>
                <w:sz w:val="20"/>
                <w:szCs w:val="20"/>
              </w:rPr>
              <w:t>$skip</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0436136" w14:textId="77777777" w:rsidR="00D90884" w:rsidRDefault="00D90884" w:rsidP="00045522">
            <w:pPr>
              <w:jc w:val="center"/>
              <w:rPr>
                <w:rFonts w:cs="Tahoma"/>
                <w:sz w:val="20"/>
                <w:szCs w:val="20"/>
              </w:rPr>
            </w:pPr>
            <w:r>
              <w:rPr>
                <w:rFonts w:cs="Tahoma"/>
                <w:sz w:val="20"/>
                <w:szCs w:val="20"/>
              </w:rPr>
              <w:t>Bool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F53F17" w14:textId="77777777" w:rsidR="00D90884" w:rsidRDefault="00D90884" w:rsidP="00045522">
            <w:pPr>
              <w:rPr>
                <w:sz w:val="20"/>
                <w:szCs w:val="20"/>
              </w:rPr>
            </w:pPr>
            <w:r>
              <w:rPr>
                <w:sz w:val="20"/>
                <w:szCs w:val="20"/>
              </w:rPr>
              <w:t xml:space="preserve">If the toggle "Skip tool </w:t>
            </w:r>
            <w:proofErr w:type="spellStart"/>
            <w:r>
              <w:rPr>
                <w:sz w:val="20"/>
                <w:szCs w:val="20"/>
              </w:rPr>
              <w:t>init</w:t>
            </w:r>
            <w:proofErr w:type="spellEnd"/>
            <w:r>
              <w:rPr>
                <w:sz w:val="20"/>
                <w:szCs w:val="20"/>
              </w:rPr>
              <w:t>" is activated.</w:t>
            </w:r>
          </w:p>
        </w:tc>
      </w:tr>
      <w:tr w:rsidR="00D90884" w:rsidRPr="00265B45" w14:paraId="66A9E88D"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D3B77" w14:textId="77777777" w:rsidR="00D90884" w:rsidRDefault="00D90884" w:rsidP="00045522">
            <w:pPr>
              <w:spacing w:line="240" w:lineRule="auto"/>
              <w:rPr>
                <w:sz w:val="20"/>
              </w:rPr>
            </w:pPr>
            <w:r>
              <w:rPr>
                <w:sz w:val="20"/>
              </w:rPr>
              <w:t>$</w:t>
            </w:r>
            <w:proofErr w:type="spellStart"/>
            <w:r>
              <w:rPr>
                <w:sz w:val="20"/>
              </w:rPr>
              <w:t>tooldist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8DF18E6" w14:textId="77777777" w:rsidR="00D90884" w:rsidRDefault="00D90884" w:rsidP="00045522">
            <w:pPr>
              <w:spacing w:line="240" w:lineRule="auto"/>
              <w:jc w:val="center"/>
              <w:rPr>
                <w:sz w:val="20"/>
              </w:rPr>
            </w:pPr>
            <w:r>
              <w:rPr>
                <w:sz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B1323" w14:textId="77777777" w:rsidR="00D90884" w:rsidRDefault="00D90884" w:rsidP="00045522">
            <w:pPr>
              <w:spacing w:line="240" w:lineRule="auto"/>
              <w:rPr>
                <w:sz w:val="20"/>
              </w:rPr>
            </w:pPr>
            <w:r>
              <w:rPr>
                <w:sz w:val="20"/>
              </w:rPr>
              <w:t>Distance between each activated used cutting tool.</w:t>
            </w:r>
          </w:p>
        </w:tc>
      </w:tr>
      <w:tr w:rsidR="00D90884" w:rsidRPr="00265B45" w14:paraId="2B3EC9C8"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B43F7" w14:textId="77777777" w:rsidR="00D90884" w:rsidRDefault="00D90884" w:rsidP="00045522">
            <w:pPr>
              <w:spacing w:line="240" w:lineRule="auto"/>
              <w:rPr>
                <w:sz w:val="20"/>
              </w:rPr>
            </w:pPr>
            <w:r>
              <w:rPr>
                <w:sz w:val="20"/>
              </w:rPr>
              <w:t>$</w:t>
            </w:r>
            <w:proofErr w:type="spellStart"/>
            <w:r>
              <w:rPr>
                <w:sz w:val="20"/>
              </w:rPr>
              <w:t>toollist</w:t>
            </w:r>
            <w:proofErr w:type="spellEnd"/>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7B23F0" w14:textId="77777777" w:rsidR="00D90884" w:rsidRDefault="00D90884" w:rsidP="00045522">
            <w:pPr>
              <w:spacing w:line="240" w:lineRule="auto"/>
              <w:jc w:val="center"/>
              <w:rPr>
                <w:sz w:val="20"/>
              </w:rPr>
            </w:pPr>
            <w:r>
              <w:rPr>
                <w:sz w:val="20"/>
              </w:rPr>
              <w:t>List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E736D" w14:textId="77777777" w:rsidR="00D90884" w:rsidRDefault="00D90884" w:rsidP="00045522">
            <w:pPr>
              <w:spacing w:line="240" w:lineRule="auto"/>
              <w:rPr>
                <w:sz w:val="20"/>
              </w:rPr>
            </w:pPr>
            <w:r>
              <w:rPr>
                <w:sz w:val="20"/>
              </w:rPr>
              <w:t>A list of distances between each tool.</w:t>
            </w:r>
          </w:p>
        </w:tc>
      </w:tr>
      <w:tr w:rsidR="00D90884" w14:paraId="085A8C8A"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CFC571" w14:textId="77777777" w:rsidR="00D90884" w:rsidRDefault="00D90884" w:rsidP="00045522">
            <w:pPr>
              <w:rPr>
                <w:rFonts w:cs="Tahoma"/>
                <w:sz w:val="20"/>
                <w:szCs w:val="20"/>
              </w:rPr>
            </w:pPr>
            <w:r>
              <w:rPr>
                <w:rFonts w:cs="Tahoma"/>
                <w:sz w:val="20"/>
                <w:szCs w:val="20"/>
              </w:rPr>
              <w:t>$tools</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7D6425D" w14:textId="77777777" w:rsidR="00D90884" w:rsidRDefault="00D90884" w:rsidP="00045522">
            <w:pPr>
              <w:jc w:val="center"/>
              <w:rPr>
                <w:rFonts w:cs="Tahoma"/>
                <w:sz w:val="20"/>
                <w:szCs w:val="20"/>
              </w:rPr>
            </w:pPr>
            <w:r>
              <w:rPr>
                <w:rFonts w:cs="Tahoma"/>
                <w:sz w:val="20"/>
                <w:szCs w:val="20"/>
              </w:rPr>
              <w:t>Int</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CBA1D" w14:textId="77777777" w:rsidR="00D90884" w:rsidRDefault="00D90884" w:rsidP="00045522">
            <w:pPr>
              <w:rPr>
                <w:rFonts w:cs="Tahoma"/>
                <w:sz w:val="20"/>
                <w:szCs w:val="20"/>
              </w:rPr>
            </w:pPr>
            <w:r>
              <w:rPr>
                <w:rFonts w:cs="Tahoma"/>
                <w:sz w:val="20"/>
                <w:szCs w:val="20"/>
              </w:rPr>
              <w:t>A bit coded value that controls what tools should be active (ON).</w:t>
            </w:r>
          </w:p>
          <w:p w14:paraId="103C9339" w14:textId="77777777" w:rsidR="00D90884" w:rsidRDefault="00D90884" w:rsidP="00045522">
            <w:pPr>
              <w:rPr>
                <w:rFonts w:cs="Tahoma"/>
                <w:sz w:val="20"/>
                <w:szCs w:val="20"/>
              </w:rPr>
            </w:pPr>
            <w:r>
              <w:rPr>
                <w:rFonts w:cs="Tahoma"/>
                <w:sz w:val="20"/>
                <w:szCs w:val="20"/>
              </w:rPr>
              <w:t>1=T1    2=T2    4=T3    8=T4    16=T5    32=T6    64=T7    128=T8</w:t>
            </w:r>
          </w:p>
          <w:p w14:paraId="7EE8BD62" w14:textId="77777777" w:rsidR="00D90884" w:rsidRDefault="00D90884" w:rsidP="00045522">
            <w:pPr>
              <w:rPr>
                <w:rFonts w:cs="Tahoma"/>
                <w:sz w:val="20"/>
                <w:szCs w:val="20"/>
              </w:rPr>
            </w:pPr>
            <w:r>
              <w:rPr>
                <w:rFonts w:cs="Tahoma"/>
                <w:sz w:val="20"/>
                <w:szCs w:val="20"/>
              </w:rPr>
              <w:t>The summary of the value controls active tools.</w:t>
            </w:r>
          </w:p>
          <w:p w14:paraId="41B643F9" w14:textId="77777777" w:rsidR="00D90884" w:rsidRDefault="00D90884" w:rsidP="00045522">
            <w:pPr>
              <w:rPr>
                <w:rFonts w:cs="Tahoma"/>
                <w:sz w:val="20"/>
                <w:szCs w:val="20"/>
              </w:rPr>
            </w:pPr>
            <w:r>
              <w:rPr>
                <w:rFonts w:cs="Tahoma"/>
                <w:sz w:val="20"/>
                <w:szCs w:val="20"/>
              </w:rPr>
              <w:t>Example: 11</w:t>
            </w:r>
            <w:proofErr w:type="gramStart"/>
            <w:r>
              <w:rPr>
                <w:rFonts w:cs="Tahoma"/>
                <w:sz w:val="20"/>
                <w:szCs w:val="20"/>
              </w:rPr>
              <w:t>=(</w:t>
            </w:r>
            <w:proofErr w:type="gramEnd"/>
            <w:r>
              <w:rPr>
                <w:rFonts w:cs="Tahoma"/>
                <w:sz w:val="20"/>
                <w:szCs w:val="20"/>
              </w:rPr>
              <w:t>1+2+8)=T1+T2+T4</w:t>
            </w:r>
          </w:p>
        </w:tc>
      </w:tr>
      <w:tr w:rsidR="00D90884" w:rsidRPr="00265B45" w14:paraId="2DFBA318"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E3EE3" w14:textId="77777777" w:rsidR="00D90884" w:rsidRDefault="00D90884" w:rsidP="00045522">
            <w:pPr>
              <w:rPr>
                <w:sz w:val="20"/>
                <w:szCs w:val="20"/>
              </w:rPr>
            </w:pPr>
            <w:r>
              <w:rPr>
                <w:sz w:val="20"/>
                <w:szCs w:val="20"/>
              </w:rPr>
              <w:t>$x</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4F3925" w14:textId="77777777" w:rsidR="00D90884" w:rsidRDefault="00D90884" w:rsidP="00045522">
            <w:pPr>
              <w:jc w:val="center"/>
              <w:rPr>
                <w:sz w:val="20"/>
                <w:szCs w:val="20"/>
              </w:rPr>
            </w:pPr>
            <w:r>
              <w:rPr>
                <w:sz w:val="20"/>
                <w:szCs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02080" w14:textId="77777777" w:rsidR="00D90884" w:rsidRDefault="00D90884" w:rsidP="00045522">
            <w:pPr>
              <w:rPr>
                <w:sz w:val="20"/>
                <w:szCs w:val="20"/>
              </w:rPr>
            </w:pPr>
            <w:r>
              <w:rPr>
                <w:sz w:val="20"/>
                <w:szCs w:val="20"/>
              </w:rPr>
              <w:t>First coordinate that will be used after the CHTOOL function.</w:t>
            </w:r>
          </w:p>
        </w:tc>
      </w:tr>
      <w:tr w:rsidR="00D90884" w:rsidRPr="00265B45" w14:paraId="79E8DAE4" w14:textId="77777777" w:rsidTr="008504B6">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CAC55" w14:textId="77777777" w:rsidR="00D90884" w:rsidRDefault="00D90884" w:rsidP="00045522">
            <w:pPr>
              <w:rPr>
                <w:sz w:val="20"/>
                <w:szCs w:val="20"/>
              </w:rPr>
            </w:pPr>
            <w:r>
              <w:rPr>
                <w:sz w:val="20"/>
                <w:szCs w:val="20"/>
              </w:rPr>
              <w:t>$y</w:t>
            </w:r>
          </w:p>
        </w:tc>
        <w:tc>
          <w:tcPr>
            <w:tcW w:w="8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05BFFD6" w14:textId="77777777" w:rsidR="00D90884" w:rsidRDefault="00D90884" w:rsidP="00045522">
            <w:pPr>
              <w:jc w:val="center"/>
              <w:rPr>
                <w:sz w:val="20"/>
                <w:szCs w:val="20"/>
              </w:rPr>
            </w:pPr>
            <w:r>
              <w:rPr>
                <w:sz w:val="20"/>
                <w:szCs w:val="20"/>
              </w:rPr>
              <w:t>Real</w:t>
            </w:r>
          </w:p>
        </w:tc>
        <w:tc>
          <w:tcPr>
            <w:tcW w:w="79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28F1B" w14:textId="77777777" w:rsidR="00D90884" w:rsidRDefault="00D90884" w:rsidP="00045522">
            <w:pPr>
              <w:rPr>
                <w:sz w:val="20"/>
                <w:szCs w:val="20"/>
              </w:rPr>
            </w:pPr>
            <w:r>
              <w:rPr>
                <w:sz w:val="20"/>
                <w:szCs w:val="20"/>
              </w:rPr>
              <w:t>First Y coordinate that will be used after the CHTOOL function.</w:t>
            </w:r>
          </w:p>
        </w:tc>
      </w:tr>
    </w:tbl>
    <w:p w14:paraId="75226618" w14:textId="77777777" w:rsidR="00D90884" w:rsidRDefault="00D90884" w:rsidP="00D90884">
      <w:pPr>
        <w:pStyle w:val="LISPSAMPLE"/>
        <w:rPr>
          <w:b/>
        </w:rPr>
      </w:pPr>
      <w:r>
        <w:rPr>
          <w:b/>
        </w:rPr>
        <w:t>Example 1:</w:t>
      </w:r>
      <w:r>
        <w:rPr>
          <w:b/>
        </w:rPr>
        <w:br/>
        <w:t>In this example we use the $reason variable to handle all options. $reason 8 and 9 is calling recursive to avoid writing the same information more than one time.</w:t>
      </w:r>
    </w:p>
    <w:p w14:paraId="43B39DEE" w14:textId="77777777" w:rsidR="00D90884" w:rsidRDefault="00D90884" w:rsidP="00D90884">
      <w:pPr>
        <w:pStyle w:val="LISPSAMPLE"/>
      </w:pPr>
      <w:r>
        <w:t xml:space="preserve">(DEFUN </w:t>
      </w:r>
      <w:proofErr w:type="spellStart"/>
      <w:r>
        <w:t>chtool</w:t>
      </w:r>
      <w:proofErr w:type="spellEnd"/>
      <w:r>
        <w:t xml:space="preserve"> (/ txt </w:t>
      </w:r>
      <w:proofErr w:type="spellStart"/>
      <w:r>
        <w:t>ddress</w:t>
      </w:r>
      <w:proofErr w:type="spellEnd"/>
      <w:r>
        <w:t xml:space="preserve"> </w:t>
      </w:r>
      <w:proofErr w:type="spellStart"/>
      <w:r>
        <w:t>dist</w:t>
      </w:r>
      <w:proofErr w:type="spellEnd"/>
      <w:r>
        <w:t xml:space="preserve"> count)</w:t>
      </w:r>
      <w:r>
        <w:br/>
        <w:t xml:space="preserve">  (COND</w:t>
      </w:r>
      <w:r>
        <w:br/>
        <w:t xml:space="preserve">    ((= $reason 1) </w:t>
      </w:r>
      <w:r w:rsidRPr="00D90884">
        <w:rPr>
          <w:highlight w:val="lightGray"/>
        </w:rPr>
        <w:t>; Tool initialization</w:t>
      </w:r>
      <w:r>
        <w:br/>
        <w:t xml:space="preserve">      (WRITE (STRCAT "(TOOL INITIALIZON IS SKIPPED)")))</w:t>
      </w:r>
      <w:r>
        <w:br/>
        <w:t xml:space="preserve">    ((= $reason 2) </w:t>
      </w:r>
      <w:r w:rsidRPr="00D90884">
        <w:rPr>
          <w:highlight w:val="lightGray"/>
        </w:rPr>
        <w:t>; Change active tools manually</w:t>
      </w:r>
      <w:r>
        <w:br/>
        <w:t xml:space="preserve">      (WRITE (STRCAT (NTXT) "M00 (" $</w:t>
      </w:r>
      <w:proofErr w:type="spellStart"/>
      <w:r>
        <w:t>msgactive</w:t>
      </w:r>
      <w:proofErr w:type="spellEnd"/>
      <w:r>
        <w:t xml:space="preserve"> ")")))</w:t>
      </w:r>
      <w:r>
        <w:br/>
        <w:t xml:space="preserve">    ((= $reason 3) </w:t>
      </w:r>
      <w:r w:rsidRPr="00D90884">
        <w:rPr>
          <w:highlight w:val="lightGray"/>
        </w:rPr>
        <w:t>; Change active tools by CNC</w:t>
      </w:r>
      <w:r>
        <w:br/>
        <w:t xml:space="preserve">      (WRITE (STRCAT (NTXT) "T" (ITOA $tools) " (" $</w:t>
      </w:r>
      <w:proofErr w:type="spellStart"/>
      <w:r>
        <w:t>msgactive</w:t>
      </w:r>
      <w:proofErr w:type="spellEnd"/>
      <w:r>
        <w:t xml:space="preserve"> ")")))</w:t>
      </w:r>
      <w:r>
        <w:br/>
        <w:t xml:space="preserve">    ((= $reason 4) </w:t>
      </w:r>
      <w:r w:rsidRPr="00D90884">
        <w:rPr>
          <w:highlight w:val="lightGray"/>
        </w:rPr>
        <w:t>; Change distance between tools manually</w:t>
      </w:r>
      <w:r>
        <w:br/>
        <w:t xml:space="preserve">      (WRITE (STRCAT (NTXT) "M00 (" $</w:t>
      </w:r>
      <w:proofErr w:type="spellStart"/>
      <w:r>
        <w:t>msgdist</w:t>
      </w:r>
      <w:proofErr w:type="spellEnd"/>
      <w:r>
        <w:t xml:space="preserve"> ")")))</w:t>
      </w:r>
      <w:r>
        <w:br/>
        <w:t xml:space="preserve">    ((= $reason 5) </w:t>
      </w:r>
      <w:r w:rsidRPr="00D90884">
        <w:rPr>
          <w:highlight w:val="lightGray"/>
        </w:rPr>
        <w:t>; Change distance between tools by CNC</w:t>
      </w:r>
      <w:r>
        <w:br/>
        <w:t xml:space="preserve">      (SETQ txt "M50")</w:t>
      </w:r>
      <w:r>
        <w:br/>
        <w:t xml:space="preserve">      (SETQ address (LIST " #100=" " #101=" " #102=" " #103="))</w:t>
      </w:r>
      <w:r>
        <w:br/>
        <w:t xml:space="preserve">      (SETQ count 0)</w:t>
      </w:r>
      <w:r>
        <w:br/>
        <w:t xml:space="preserve">      (WHILE (SETQ </w:t>
      </w:r>
      <w:proofErr w:type="spellStart"/>
      <w:r>
        <w:t>dist</w:t>
      </w:r>
      <w:proofErr w:type="spellEnd"/>
      <w:r>
        <w:t xml:space="preserve"> (NTH count $</w:t>
      </w:r>
      <w:proofErr w:type="spellStart"/>
      <w:r>
        <w:t>toollist</w:t>
      </w:r>
      <w:proofErr w:type="spellEnd"/>
      <w:r>
        <w:t>))</w:t>
      </w:r>
      <w:r>
        <w:br/>
        <w:t xml:space="preserve">        (SETQ txt (STRCAT txt (NTH count address) (RTS </w:t>
      </w:r>
      <w:proofErr w:type="spellStart"/>
      <w:r>
        <w:t>dist</w:t>
      </w:r>
      <w:proofErr w:type="spellEnd"/>
      <w:r>
        <w:t>)))</w:t>
      </w:r>
      <w:r>
        <w:br/>
        <w:t xml:space="preserve">        (SETQ count (1+ count))</w:t>
      </w:r>
      <w:r>
        <w:br/>
        <w:t xml:space="preserve">      )</w:t>
      </w:r>
      <w:r>
        <w:br/>
        <w:t xml:space="preserve">      (WRITE (STRCAT (NTXT) txt " (" $</w:t>
      </w:r>
      <w:proofErr w:type="spellStart"/>
      <w:r>
        <w:t>msgdist</w:t>
      </w:r>
      <w:proofErr w:type="spellEnd"/>
      <w:r>
        <w:t xml:space="preserve"> ")")))</w:t>
      </w:r>
      <w:r>
        <w:br/>
        <w:t xml:space="preserve">    ((= $reason 6) </w:t>
      </w:r>
      <w:r w:rsidRPr="00D90884">
        <w:rPr>
          <w:highlight w:val="lightGray"/>
        </w:rPr>
        <w:t>; Change distance and active tools manually</w:t>
      </w:r>
      <w:r>
        <w:br/>
        <w:t xml:space="preserve">      (WRITE (STRCAT (NTXT) "M00 (" $msg ")")))</w:t>
      </w:r>
      <w:r>
        <w:br/>
        <w:t xml:space="preserve">    ((= $reason 7) </w:t>
      </w:r>
      <w:r w:rsidRPr="00D90884">
        <w:rPr>
          <w:highlight w:val="lightGray"/>
        </w:rPr>
        <w:t>; Change distance manually and active tool by CNC</w:t>
      </w:r>
      <w:r>
        <w:br/>
        <w:t xml:space="preserve">      (WRITE (STRCAT (NTXT) "M00 (" $</w:t>
      </w:r>
      <w:proofErr w:type="spellStart"/>
      <w:r>
        <w:t>msgdist</w:t>
      </w:r>
      <w:proofErr w:type="spellEnd"/>
      <w:r>
        <w:t xml:space="preserve"> ")"))</w:t>
      </w:r>
      <w:r>
        <w:br/>
        <w:t xml:space="preserve">      (WRITE (STRCAT (NTXT) "T" (ITOA $tools) " (" $</w:t>
      </w:r>
      <w:proofErr w:type="spellStart"/>
      <w:r>
        <w:t>msgactive</w:t>
      </w:r>
      <w:proofErr w:type="spellEnd"/>
      <w:r>
        <w:t xml:space="preserve"> ")")))</w:t>
      </w:r>
      <w:r>
        <w:br/>
        <w:t xml:space="preserve">    ((= $reason 8) </w:t>
      </w:r>
      <w:r w:rsidRPr="00D90884">
        <w:rPr>
          <w:highlight w:val="lightGray"/>
        </w:rPr>
        <w:t>; Change distance by CNC and active tool manually</w:t>
      </w:r>
      <w:r>
        <w:br/>
        <w:t xml:space="preserve">      (SETQ $reason 5)</w:t>
      </w:r>
      <w:r>
        <w:br/>
        <w:t xml:space="preserve">      (CHTOOL)</w:t>
      </w:r>
      <w:r>
        <w:br/>
        <w:t xml:space="preserve">      (SETQ $reason 2)</w:t>
      </w:r>
      <w:r>
        <w:br/>
        <w:t xml:space="preserve">      (CHTOOL))</w:t>
      </w:r>
      <w:r>
        <w:br/>
        <w:t xml:space="preserve">    ((= $reason 9) </w:t>
      </w:r>
      <w:r w:rsidRPr="00D90884">
        <w:rPr>
          <w:highlight w:val="lightGray"/>
        </w:rPr>
        <w:t>; Change distance and active tool by CNC</w:t>
      </w:r>
      <w:r>
        <w:br/>
        <w:t xml:space="preserve">      (SETQ $reason 5)</w:t>
      </w:r>
      <w:r>
        <w:br/>
        <w:t xml:space="preserve">      (CHTOOL)</w:t>
      </w:r>
      <w:r>
        <w:br/>
        <w:t xml:space="preserve">      (SETQ $reason 3)</w:t>
      </w:r>
      <w:r>
        <w:br/>
        <w:t xml:space="preserve">      (CHTOOL))</w:t>
      </w:r>
      <w:r>
        <w:br/>
        <w:t xml:space="preserve">  )</w:t>
      </w:r>
      <w:r>
        <w:br/>
        <w:t>)</w:t>
      </w:r>
    </w:p>
    <w:p w14:paraId="5CBE8D00" w14:textId="77777777" w:rsidR="00D90884" w:rsidRDefault="00D90884" w:rsidP="00D90884">
      <w:pPr>
        <w:pStyle w:val="LISPSAMPLE"/>
      </w:pPr>
      <w:r>
        <w:t>Example 2:</w:t>
      </w:r>
      <w:r>
        <w:br/>
        <w:t>This example has the same functionality, but use other variables.</w:t>
      </w:r>
    </w:p>
    <w:bookmarkStart w:id="27" w:name="_CleanAndReduce"/>
    <w:bookmarkEnd w:id="27"/>
    <w:p w14:paraId="1534152A" w14:textId="77777777" w:rsidR="00D90884" w:rsidRDefault="00D90884" w:rsidP="00D90884">
      <w:pPr>
        <w:pStyle w:val="Rubrik2"/>
      </w:pPr>
      <w:r>
        <w:fldChar w:fldCharType="begin"/>
      </w:r>
      <w:r>
        <w:instrText xml:space="preserve"> HYPERLINK  \l "_CleanAndReduce" </w:instrText>
      </w:r>
      <w:r>
        <w:fldChar w:fldCharType="separate"/>
      </w:r>
      <w:bookmarkStart w:id="28" w:name="_Toc359406383"/>
      <w:proofErr w:type="spellStart"/>
      <w:r w:rsidRPr="00481A0B">
        <w:rPr>
          <w:rStyle w:val="Hyperlnk"/>
          <w:bdr w:val="none" w:sz="0" w:space="0" w:color="auto"/>
        </w:rPr>
        <w:t>CleanAndReduce</w:t>
      </w:r>
      <w:bookmarkEnd w:id="28"/>
      <w:proofErr w:type="spellEnd"/>
      <w:r>
        <w:fldChar w:fldCharType="end"/>
      </w:r>
    </w:p>
    <w:p w14:paraId="0A1CAFC6" w14:textId="77777777" w:rsidR="00147177" w:rsidRPr="009447B5" w:rsidRDefault="00D90884" w:rsidP="00D90884">
      <w:r>
        <w:t>This function generates a movement, open the jet for cleaning or for reducing the pressure. Se the function CHBARGRAM for more information.</w:t>
      </w:r>
    </w:p>
    <w:bookmarkStart w:id="29" w:name="_CHPRESSURE_1"/>
    <w:bookmarkStart w:id="30" w:name="_CUTOFF"/>
    <w:bookmarkStart w:id="31" w:name="_Toc359406384"/>
    <w:bookmarkEnd w:id="29"/>
    <w:bookmarkEnd w:id="30"/>
    <w:p w14:paraId="098FE54C" w14:textId="77777777" w:rsidR="00D90884" w:rsidRPr="00DF41FF" w:rsidRDefault="00D90884" w:rsidP="00D90884">
      <w:pPr>
        <w:pStyle w:val="Rubrik2"/>
        <w:rPr>
          <w:rStyle w:val="Hyperlnk"/>
          <w:bdr w:val="none" w:sz="0" w:space="0" w:color="auto"/>
        </w:rPr>
      </w:pPr>
      <w:r>
        <w:fldChar w:fldCharType="begin"/>
      </w:r>
      <w:r>
        <w:instrText xml:space="preserve"> HYPERLINK  \l "_CHPRESSURE_1" </w:instrText>
      </w:r>
      <w:r>
        <w:fldChar w:fldCharType="separate"/>
      </w:r>
      <w:r w:rsidRPr="00DF41FF">
        <w:rPr>
          <w:rStyle w:val="Hyperlnk"/>
          <w:bdr w:val="none" w:sz="0" w:space="0" w:color="auto"/>
        </w:rPr>
        <w:t>CUTOFF</w:t>
      </w:r>
      <w:bookmarkEnd w:id="31"/>
    </w:p>
    <w:p w14:paraId="705C4815" w14:textId="77777777" w:rsidR="00D90884" w:rsidRDefault="00D90884" w:rsidP="00D90884">
      <w:r>
        <w:rPr>
          <w:rFonts w:eastAsiaTheme="majorEastAsia" w:cstheme="majorBidi"/>
          <w:b/>
          <w:bCs/>
          <w:sz w:val="28"/>
          <w:szCs w:val="26"/>
        </w:rPr>
        <w:fldChar w:fldCharType="end"/>
      </w:r>
      <w:r>
        <w:t>This event should always be added to the postprocessor. It turns of the cutting and the marking (if the cutting tool is used for marking).</w:t>
      </w:r>
    </w:p>
    <w:p w14:paraId="1F4645AB" w14:textId="77777777" w:rsidR="00D90884" w:rsidRDefault="00D90884" w:rsidP="00D90884">
      <w:r>
        <w:t>The function can use following variables:</w:t>
      </w:r>
    </w:p>
    <w:tbl>
      <w:tblPr>
        <w:tblStyle w:val="Tabellrutnt"/>
        <w:tblW w:w="0" w:type="auto"/>
        <w:tblLook w:val="04A0" w:firstRow="1" w:lastRow="0" w:firstColumn="1" w:lastColumn="0" w:noHBand="0" w:noVBand="1"/>
      </w:tblPr>
      <w:tblGrid>
        <w:gridCol w:w="1490"/>
        <w:gridCol w:w="775"/>
        <w:gridCol w:w="8049"/>
      </w:tblGrid>
      <w:tr w:rsidR="00D90884" w:rsidRPr="00265B45" w14:paraId="434779C7"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B644C" w14:textId="77777777" w:rsidR="00D90884" w:rsidRDefault="00D90884" w:rsidP="00045522">
            <w:pPr>
              <w:rPr>
                <w:sz w:val="20"/>
                <w:szCs w:val="20"/>
              </w:rPr>
            </w:pPr>
            <w:r>
              <w:rPr>
                <w:sz w:val="20"/>
                <w:szCs w:val="20"/>
              </w:rPr>
              <w:t>$</w:t>
            </w:r>
            <w:proofErr w:type="spellStart"/>
            <w:r>
              <w:rPr>
                <w:sz w:val="20"/>
                <w:szCs w:val="20"/>
              </w:rPr>
              <w:t>chkerf</w:t>
            </w:r>
            <w:proofErr w:type="spellEnd"/>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27393C6" w14:textId="77777777" w:rsidR="00D90884" w:rsidRDefault="00D90884" w:rsidP="00045522">
            <w:pPr>
              <w:jc w:val="center"/>
              <w:rPr>
                <w:sz w:val="20"/>
                <w:szCs w:val="20"/>
              </w:rPr>
            </w:pPr>
            <w:r>
              <w:rPr>
                <w:sz w:val="20"/>
                <w:szCs w:val="20"/>
              </w:rPr>
              <w:t>Bool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F8D670" w14:textId="77777777" w:rsidR="00D90884" w:rsidRDefault="00D90884" w:rsidP="00045522">
            <w:pPr>
              <w:rPr>
                <w:sz w:val="20"/>
                <w:szCs w:val="20"/>
              </w:rPr>
            </w:pPr>
            <w:r>
              <w:rPr>
                <w:sz w:val="20"/>
                <w:szCs w:val="20"/>
              </w:rPr>
              <w:t>This variable is T if the kerf should be changed else this variable is nil</w:t>
            </w:r>
          </w:p>
        </w:tc>
      </w:tr>
      <w:tr w:rsidR="00D90884" w:rsidRPr="00265B45" w14:paraId="7B8BF143"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17A122" w14:textId="77777777" w:rsidR="00D90884" w:rsidRDefault="00D90884" w:rsidP="00045522">
            <w:pPr>
              <w:rPr>
                <w:sz w:val="20"/>
                <w:szCs w:val="20"/>
              </w:rPr>
            </w:pPr>
            <w:r>
              <w:rPr>
                <w:sz w:val="20"/>
                <w:szCs w:val="20"/>
              </w:rPr>
              <w:t>$delay</w:t>
            </w:r>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D8D6706" w14:textId="77777777" w:rsidR="00D90884" w:rsidRDefault="00D90884" w:rsidP="00045522">
            <w:pPr>
              <w:jc w:val="center"/>
              <w:rPr>
                <w:sz w:val="20"/>
                <w:szCs w:val="20"/>
              </w:rPr>
            </w:pPr>
            <w:r>
              <w:rPr>
                <w:sz w:val="20"/>
                <w:szCs w:val="20"/>
              </w:rPr>
              <w:t>Real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62A92" w14:textId="77777777" w:rsidR="00D90884" w:rsidRDefault="00D90884" w:rsidP="00045522">
            <w:pPr>
              <w:rPr>
                <w:sz w:val="20"/>
                <w:szCs w:val="20"/>
              </w:rPr>
            </w:pPr>
            <w:r>
              <w:rPr>
                <w:sz w:val="20"/>
                <w:szCs w:val="20"/>
              </w:rPr>
              <w:t>This variable controls the delay between abrasive and water off.</w:t>
            </w:r>
          </w:p>
        </w:tc>
      </w:tr>
      <w:tr w:rsidR="00D90884" w:rsidRPr="00265B45" w14:paraId="3AFFDAC0"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38975" w14:textId="77777777" w:rsidR="00D90884" w:rsidRDefault="00D90884" w:rsidP="00045522">
            <w:pPr>
              <w:rPr>
                <w:sz w:val="20"/>
                <w:szCs w:val="20"/>
              </w:rPr>
            </w:pPr>
            <w:r>
              <w:rPr>
                <w:sz w:val="20"/>
                <w:szCs w:val="20"/>
              </w:rPr>
              <w:t>$kerf</w:t>
            </w:r>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AD198E" w14:textId="77777777" w:rsidR="00D90884" w:rsidRDefault="00D90884" w:rsidP="00045522">
            <w:pPr>
              <w:jc w:val="center"/>
              <w:rPr>
                <w:sz w:val="20"/>
                <w:szCs w:val="20"/>
              </w:rPr>
            </w:pPr>
            <w:r>
              <w:rPr>
                <w:sz w:val="20"/>
                <w:szCs w:val="20"/>
              </w:rPr>
              <w:t>Int</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A4470" w14:textId="77777777" w:rsidR="00D90884" w:rsidRDefault="00D90884" w:rsidP="00045522">
            <w:pPr>
              <w:rPr>
                <w:sz w:val="20"/>
                <w:szCs w:val="20"/>
              </w:rPr>
            </w:pPr>
            <w:r>
              <w:rPr>
                <w:sz w:val="20"/>
                <w:szCs w:val="20"/>
              </w:rPr>
              <w:t>If $</w:t>
            </w:r>
            <w:proofErr w:type="spellStart"/>
            <w:r>
              <w:rPr>
                <w:sz w:val="20"/>
                <w:szCs w:val="20"/>
              </w:rPr>
              <w:t>chkerf</w:t>
            </w:r>
            <w:proofErr w:type="spellEnd"/>
            <w:r>
              <w:rPr>
                <w:sz w:val="20"/>
                <w:szCs w:val="20"/>
              </w:rPr>
              <w:t xml:space="preserve"> is T then the variable handle what the kerf should be changed to.</w:t>
            </w:r>
            <w:r>
              <w:rPr>
                <w:sz w:val="20"/>
                <w:szCs w:val="20"/>
              </w:rPr>
              <w:br/>
              <w:t>If $</w:t>
            </w:r>
            <w:proofErr w:type="spellStart"/>
            <w:r>
              <w:rPr>
                <w:sz w:val="20"/>
                <w:szCs w:val="20"/>
              </w:rPr>
              <w:t>chkerf</w:t>
            </w:r>
            <w:proofErr w:type="spellEnd"/>
            <w:r>
              <w:rPr>
                <w:sz w:val="20"/>
                <w:szCs w:val="20"/>
              </w:rPr>
              <w:t xml:space="preserve"> is nil then the variable shows the actual kerf.</w:t>
            </w:r>
          </w:p>
          <w:p w14:paraId="5FE04D3C" w14:textId="77777777" w:rsidR="00D90884" w:rsidRDefault="00D90884" w:rsidP="00045522">
            <w:pPr>
              <w:rPr>
                <w:sz w:val="20"/>
                <w:szCs w:val="20"/>
              </w:rPr>
            </w:pPr>
            <w:r>
              <w:rPr>
                <w:sz w:val="20"/>
                <w:szCs w:val="20"/>
              </w:rPr>
              <w:t>0=No kerf (G40), 1=Right side (G41), 2=Left side (G42)</w:t>
            </w:r>
          </w:p>
        </w:tc>
      </w:tr>
      <w:tr w:rsidR="00C40701" w:rsidRPr="00C40701" w14:paraId="64D0CB96"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7DD6F" w14:textId="77777777" w:rsidR="00C40701" w:rsidRPr="00C40701" w:rsidRDefault="00C40701" w:rsidP="00045522">
            <w:pPr>
              <w:rPr>
                <w:sz w:val="20"/>
                <w:szCs w:val="20"/>
              </w:rPr>
            </w:pPr>
            <w:r>
              <w:rPr>
                <w:sz w:val="20"/>
                <w:szCs w:val="20"/>
              </w:rPr>
              <w:t>$</w:t>
            </w:r>
            <w:proofErr w:type="spellStart"/>
            <w:r>
              <w:rPr>
                <w:sz w:val="20"/>
                <w:szCs w:val="20"/>
              </w:rPr>
              <w:t>lowatoff</w:t>
            </w:r>
            <w:proofErr w:type="spellEnd"/>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5768B19" w14:textId="77777777" w:rsidR="00C40701" w:rsidRPr="00C40701" w:rsidRDefault="00C40701" w:rsidP="00045522">
            <w:pPr>
              <w:jc w:val="center"/>
              <w:rPr>
                <w:sz w:val="20"/>
                <w:szCs w:val="20"/>
              </w:rPr>
            </w:pPr>
            <w:r>
              <w:rPr>
                <w:sz w:val="20"/>
                <w:szCs w:val="20"/>
              </w:rPr>
              <w:t>Bool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2F229" w14:textId="77777777" w:rsidR="00C40701" w:rsidRPr="00C40701" w:rsidRDefault="00C40701" w:rsidP="00045522">
            <w:pPr>
              <w:rPr>
                <w:sz w:val="20"/>
                <w:szCs w:val="20"/>
              </w:rPr>
            </w:pPr>
            <w:r>
              <w:rPr>
                <w:sz w:val="20"/>
                <w:szCs w:val="20"/>
              </w:rPr>
              <w:t>T if next piercing should be in low pressure else nil.</w:t>
            </w:r>
          </w:p>
        </w:tc>
      </w:tr>
      <w:tr w:rsidR="00D90884" w:rsidRPr="00265B45" w14:paraId="7F9EB1B7"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1F1847" w14:textId="77777777" w:rsidR="00D90884" w:rsidRDefault="00D90884" w:rsidP="00045522">
            <w:pPr>
              <w:rPr>
                <w:sz w:val="20"/>
                <w:szCs w:val="20"/>
              </w:rPr>
            </w:pPr>
            <w:r>
              <w:rPr>
                <w:sz w:val="20"/>
                <w:szCs w:val="20"/>
              </w:rPr>
              <w:t>$marking</w:t>
            </w:r>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F32D03" w14:textId="77777777" w:rsidR="00D90884" w:rsidRDefault="00D90884" w:rsidP="00045522">
            <w:pPr>
              <w:jc w:val="center"/>
              <w:rPr>
                <w:sz w:val="20"/>
                <w:szCs w:val="20"/>
              </w:rPr>
            </w:pPr>
            <w:r>
              <w:rPr>
                <w:sz w:val="20"/>
                <w:szCs w:val="20"/>
              </w:rPr>
              <w:t>Bool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2C866" w14:textId="77777777" w:rsidR="00D90884" w:rsidRDefault="00D90884" w:rsidP="00045522">
            <w:pPr>
              <w:rPr>
                <w:sz w:val="20"/>
                <w:szCs w:val="20"/>
              </w:rPr>
            </w:pPr>
            <w:r>
              <w:rPr>
                <w:sz w:val="20"/>
                <w:szCs w:val="20"/>
              </w:rPr>
              <w:t>The variable is T if the cutoff belongs to a marking else this variable is nil</w:t>
            </w:r>
          </w:p>
        </w:tc>
      </w:tr>
      <w:tr w:rsidR="00D90884" w:rsidRPr="00265B45" w14:paraId="252C3E75"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4B052" w14:textId="77777777" w:rsidR="00D90884" w:rsidRDefault="00D90884" w:rsidP="00045522">
            <w:pPr>
              <w:rPr>
                <w:sz w:val="20"/>
                <w:szCs w:val="20"/>
              </w:rPr>
            </w:pPr>
            <w:r>
              <w:rPr>
                <w:sz w:val="20"/>
                <w:szCs w:val="20"/>
              </w:rPr>
              <w:t>$time</w:t>
            </w:r>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2BCF08F" w14:textId="77777777" w:rsidR="00D90884" w:rsidRDefault="00D90884" w:rsidP="00045522">
            <w:pPr>
              <w:jc w:val="center"/>
              <w:rPr>
                <w:sz w:val="20"/>
                <w:szCs w:val="20"/>
              </w:rPr>
            </w:pPr>
            <w:r>
              <w:rPr>
                <w:sz w:val="20"/>
                <w:szCs w:val="20"/>
              </w:rPr>
              <w:t>Real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595B0" w14:textId="77777777" w:rsidR="00D90884" w:rsidRDefault="00D90884" w:rsidP="00045522">
            <w:pPr>
              <w:rPr>
                <w:sz w:val="20"/>
                <w:szCs w:val="20"/>
              </w:rPr>
            </w:pPr>
            <w:r>
              <w:rPr>
                <w:sz w:val="20"/>
                <w:szCs w:val="20"/>
              </w:rPr>
              <w:t>Delay time after the jet has been turned off.</w:t>
            </w:r>
          </w:p>
        </w:tc>
      </w:tr>
      <w:tr w:rsidR="00D90884" w:rsidRPr="00265B45" w14:paraId="6CF27AAE"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64C6DA" w14:textId="77777777" w:rsidR="00D90884" w:rsidRPr="004E75D5" w:rsidRDefault="00D90884" w:rsidP="00045522">
            <w:pPr>
              <w:rPr>
                <w:sz w:val="20"/>
                <w:szCs w:val="20"/>
              </w:rPr>
            </w:pPr>
            <w:r w:rsidRPr="004E75D5">
              <w:rPr>
                <w:sz w:val="20"/>
                <w:szCs w:val="20"/>
              </w:rPr>
              <w:t>$tools</w:t>
            </w:r>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E2D6374" w14:textId="77777777" w:rsidR="00D90884" w:rsidRPr="004E75D5" w:rsidRDefault="00D90884" w:rsidP="00045522">
            <w:pPr>
              <w:jc w:val="center"/>
              <w:rPr>
                <w:sz w:val="20"/>
                <w:szCs w:val="20"/>
              </w:rPr>
            </w:pPr>
            <w:r>
              <w:rPr>
                <w:sz w:val="20"/>
                <w:szCs w:val="20"/>
              </w:rPr>
              <w:t>I</w:t>
            </w:r>
            <w:r w:rsidRPr="004E75D5">
              <w:rPr>
                <w:sz w:val="20"/>
                <w:szCs w:val="20"/>
              </w:rPr>
              <w:t>nt</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D0CD6" w14:textId="77777777" w:rsidR="00D90884" w:rsidRPr="004E75D5" w:rsidRDefault="00D90884" w:rsidP="00045522">
            <w:pPr>
              <w:rPr>
                <w:sz w:val="20"/>
                <w:szCs w:val="20"/>
              </w:rPr>
            </w:pPr>
            <w:r>
              <w:rPr>
                <w:rFonts w:cs="Tahoma"/>
                <w:sz w:val="20"/>
                <w:szCs w:val="20"/>
              </w:rPr>
              <w:t>A bit coded value that controls what tools should be activated or deactivated.</w:t>
            </w:r>
          </w:p>
        </w:tc>
      </w:tr>
      <w:tr w:rsidR="00D90884" w:rsidRPr="00265B45" w14:paraId="5C1E2E17"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958AD" w14:textId="77777777" w:rsidR="00D90884" w:rsidRDefault="00D90884" w:rsidP="00045522">
            <w:pPr>
              <w:rPr>
                <w:sz w:val="20"/>
                <w:szCs w:val="20"/>
              </w:rPr>
            </w:pPr>
            <w:r>
              <w:rPr>
                <w:sz w:val="20"/>
                <w:szCs w:val="20"/>
              </w:rPr>
              <w:t>$</w:t>
            </w:r>
            <w:proofErr w:type="spellStart"/>
            <w:r>
              <w:rPr>
                <w:sz w:val="20"/>
                <w:szCs w:val="20"/>
              </w:rPr>
              <w:t>useabr</w:t>
            </w:r>
            <w:proofErr w:type="spellEnd"/>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7ABBB3D" w14:textId="77777777" w:rsidR="00D90884" w:rsidRDefault="00D90884" w:rsidP="00045522">
            <w:pPr>
              <w:jc w:val="center"/>
              <w:rPr>
                <w:sz w:val="20"/>
                <w:szCs w:val="20"/>
              </w:rPr>
            </w:pPr>
            <w:r>
              <w:rPr>
                <w:sz w:val="20"/>
                <w:szCs w:val="20"/>
              </w:rPr>
              <w:t>Bool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3AFD8E" w14:textId="77777777" w:rsidR="00D90884" w:rsidRDefault="00D90884" w:rsidP="00045522">
            <w:pPr>
              <w:rPr>
                <w:sz w:val="20"/>
                <w:szCs w:val="20"/>
              </w:rPr>
            </w:pPr>
            <w:r>
              <w:rPr>
                <w:sz w:val="20"/>
                <w:szCs w:val="20"/>
              </w:rPr>
              <w:t>This variable is T if abrasive is used else this value is nil.</w:t>
            </w:r>
          </w:p>
        </w:tc>
      </w:tr>
      <w:tr w:rsidR="00D90884" w:rsidRPr="00265B45" w14:paraId="7D897087" w14:textId="77777777" w:rsidTr="008504B6">
        <w:tc>
          <w:tcPr>
            <w:tcW w:w="14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DB0BCA" w14:textId="77777777" w:rsidR="00D90884" w:rsidRDefault="00D90884" w:rsidP="00045522">
            <w:pPr>
              <w:rPr>
                <w:sz w:val="20"/>
                <w:szCs w:val="20"/>
              </w:rPr>
            </w:pPr>
            <w:r>
              <w:rPr>
                <w:sz w:val="20"/>
                <w:szCs w:val="20"/>
              </w:rPr>
              <w:t>$</w:t>
            </w:r>
            <w:proofErr w:type="spellStart"/>
            <w:r>
              <w:rPr>
                <w:sz w:val="20"/>
                <w:szCs w:val="20"/>
              </w:rPr>
              <w:t>wacode</w:t>
            </w:r>
            <w:proofErr w:type="spellEnd"/>
          </w:p>
        </w:tc>
        <w:tc>
          <w:tcPr>
            <w:tcW w:w="7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5FF948" w14:textId="77777777" w:rsidR="00D90884" w:rsidRDefault="00D90884" w:rsidP="00045522">
            <w:pPr>
              <w:jc w:val="center"/>
              <w:rPr>
                <w:sz w:val="20"/>
                <w:szCs w:val="20"/>
              </w:rPr>
            </w:pPr>
            <w:r>
              <w:rPr>
                <w:sz w:val="20"/>
                <w:szCs w:val="20"/>
              </w:rPr>
              <w:t>Bool</w:t>
            </w:r>
          </w:p>
        </w:tc>
        <w:tc>
          <w:tcPr>
            <w:tcW w:w="80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B2223" w14:textId="77777777" w:rsidR="00D90884" w:rsidRDefault="00D90884" w:rsidP="00045522">
            <w:pPr>
              <w:rPr>
                <w:sz w:val="20"/>
                <w:szCs w:val="20"/>
              </w:rPr>
            </w:pPr>
            <w:r>
              <w:rPr>
                <w:sz w:val="20"/>
                <w:szCs w:val="20"/>
              </w:rPr>
              <w:t>This variable is T the controller is using different codes for abrasive and water off.</w:t>
            </w:r>
          </w:p>
        </w:tc>
      </w:tr>
    </w:tbl>
    <w:p w14:paraId="1CAEE6C1" w14:textId="77777777" w:rsidR="00D90884" w:rsidRPr="002C1CE9" w:rsidRDefault="00D90884" w:rsidP="00D90884">
      <w:pPr>
        <w:pStyle w:val="LISPSAMPLE"/>
        <w:rPr>
          <w:b/>
        </w:rPr>
      </w:pPr>
      <w:r w:rsidRPr="002C1CE9">
        <w:rPr>
          <w:b/>
        </w:rPr>
        <w:t>Sample 1</w:t>
      </w:r>
    </w:p>
    <w:p w14:paraId="7CD72964" w14:textId="77777777" w:rsidR="00D90884" w:rsidRDefault="00D90884" w:rsidP="00D90884">
      <w:pPr>
        <w:pStyle w:val="LISPSAMPLE"/>
        <w:rPr>
          <w:lang w:bidi="ar-SA"/>
        </w:rPr>
      </w:pPr>
      <w:r>
        <w:rPr>
          <w:lang w:bidi="ar-SA"/>
        </w:rPr>
        <w:t xml:space="preserve">(DEFUN </w:t>
      </w:r>
      <w:proofErr w:type="gramStart"/>
      <w:r>
        <w:rPr>
          <w:lang w:bidi="ar-SA"/>
        </w:rPr>
        <w:t>cutoff(</w:t>
      </w:r>
      <w:proofErr w:type="gramEnd"/>
      <w:r>
        <w:rPr>
          <w:lang w:bidi="ar-SA"/>
        </w:rPr>
        <w:t>)</w:t>
      </w:r>
      <w:r>
        <w:rPr>
          <w:lang w:bidi="ar-SA"/>
        </w:rPr>
        <w:br/>
        <w:t xml:space="preserve">  (WRITE (STRCAT (NTXT) (IF $marking "(MARKING OFF)" "(CUTTING OFF)")))</w:t>
      </w:r>
      <w:r>
        <w:rPr>
          <w:lang w:bidi="ar-SA"/>
        </w:rPr>
        <w:br/>
        <w:t xml:space="preserve">  (IF (AND $</w:t>
      </w:r>
      <w:proofErr w:type="spellStart"/>
      <w:r>
        <w:rPr>
          <w:lang w:bidi="ar-SA"/>
        </w:rPr>
        <w:t>useabr</w:t>
      </w:r>
      <w:proofErr w:type="spellEnd"/>
      <w:r>
        <w:rPr>
          <w:lang w:bidi="ar-SA"/>
        </w:rPr>
        <w:t xml:space="preserve"> $</w:t>
      </w:r>
      <w:proofErr w:type="spellStart"/>
      <w:r>
        <w:rPr>
          <w:lang w:bidi="ar-SA"/>
        </w:rPr>
        <w:t>wacode</w:t>
      </w:r>
      <w:proofErr w:type="spellEnd"/>
      <w:r>
        <w:rPr>
          <w:lang w:bidi="ar-SA"/>
        </w:rPr>
        <w:t>)</w:t>
      </w:r>
      <w:r>
        <w:rPr>
          <w:lang w:bidi="ar-SA"/>
        </w:rPr>
        <w:br/>
        <w:t xml:space="preserve">    (PROGN</w:t>
      </w:r>
      <w:r>
        <w:rPr>
          <w:lang w:bidi="ar-SA"/>
        </w:rPr>
        <w:br/>
        <w:t xml:space="preserve">      (WRITE (STRCAT (NTXT) "M7" (MSG "(ABRASIVE OFF)")))</w:t>
      </w:r>
      <w:r>
        <w:rPr>
          <w:lang w:bidi="ar-SA"/>
        </w:rPr>
        <w:br/>
        <w:t xml:space="preserve">      (DELAY $delay))</w:t>
      </w:r>
      <w:r>
        <w:rPr>
          <w:lang w:bidi="ar-SA"/>
        </w:rPr>
        <w:br/>
        <w:t xml:space="preserve">  )</w:t>
      </w:r>
      <w:r>
        <w:rPr>
          <w:lang w:bidi="ar-SA"/>
        </w:rPr>
        <w:br/>
        <w:t xml:space="preserve">  (WRITE (STRCAT (NTXT) "M5" (MSG "(WATER OFF)")))</w:t>
      </w:r>
      <w:r>
        <w:rPr>
          <w:lang w:bidi="ar-SA"/>
        </w:rPr>
        <w:br/>
        <w:t xml:space="preserve">  (DELAY $time)</w:t>
      </w:r>
      <w:r>
        <w:rPr>
          <w:lang w:bidi="ar-SA"/>
        </w:rPr>
        <w:br/>
        <w:t xml:space="preserve">  (IF $</w:t>
      </w:r>
      <w:proofErr w:type="spellStart"/>
      <w:r>
        <w:rPr>
          <w:lang w:bidi="ar-SA"/>
        </w:rPr>
        <w:t>chkerf</w:t>
      </w:r>
      <w:proofErr w:type="spellEnd"/>
      <w:r>
        <w:rPr>
          <w:lang w:bidi="ar-SA"/>
        </w:rPr>
        <w:t xml:space="preserve"> (WRITE (STRCAT (NTXT) "G4" (ITOA $kerf))))</w:t>
      </w:r>
      <w:r>
        <w:rPr>
          <w:lang w:bidi="ar-SA"/>
        </w:rPr>
        <w:br/>
        <w:t>)</w:t>
      </w:r>
    </w:p>
    <w:p w14:paraId="655BD2C5" w14:textId="77777777" w:rsidR="00D90884" w:rsidRPr="002C1CE9" w:rsidRDefault="00D90884" w:rsidP="00D90884">
      <w:pPr>
        <w:pStyle w:val="LISPSAMPLE"/>
        <w:rPr>
          <w:b/>
          <w:lang w:bidi="ar-SA"/>
        </w:rPr>
      </w:pPr>
      <w:r w:rsidRPr="002C1CE9">
        <w:rPr>
          <w:b/>
          <w:lang w:bidi="ar-SA"/>
        </w:rPr>
        <w:t>Sample 2:</w:t>
      </w:r>
    </w:p>
    <w:p w14:paraId="0EB1A9B5" w14:textId="77777777" w:rsidR="00D90884" w:rsidRDefault="00D90884" w:rsidP="00D90884">
      <w:pPr>
        <w:pStyle w:val="LISPSAMPLE"/>
        <w:rPr>
          <w:lang w:bidi="ar-SA"/>
        </w:rPr>
      </w:pPr>
      <w:r>
        <w:rPr>
          <w:lang w:bidi="ar-SA"/>
        </w:rPr>
        <w:t>(DEFUN cutoff()</w:t>
      </w:r>
      <w:r>
        <w:rPr>
          <w:lang w:bidi="ar-SA"/>
        </w:rPr>
        <w:br/>
        <w:t xml:space="preserve">  (IF (&gt; (LOGAND $tools 1) 0) (WRITE (STRCAT "SETBIT A2.1=1"))) </w:t>
      </w:r>
      <w:r>
        <w:rPr>
          <w:shd w:val="pct20" w:color="auto" w:fill="auto"/>
          <w:lang w:bidi="ar-SA"/>
        </w:rPr>
        <w:t>;Turn Off</w:t>
      </w:r>
      <w:r w:rsidRPr="002C1CE9">
        <w:rPr>
          <w:shd w:val="pct20" w:color="auto" w:fill="auto"/>
          <w:lang w:bidi="ar-SA"/>
        </w:rPr>
        <w:t xml:space="preserve"> Jet 1</w:t>
      </w:r>
      <w:r>
        <w:rPr>
          <w:lang w:bidi="ar-SA"/>
        </w:rPr>
        <w:br/>
        <w:t xml:space="preserve">  (IF (&gt; (LOGAND $tools 2) 0) (WRITE (STRCAT "SETBIT A2.2=2"))) </w:t>
      </w:r>
      <w:r>
        <w:rPr>
          <w:shd w:val="pct20" w:color="auto" w:fill="auto"/>
          <w:lang w:bidi="ar-SA"/>
        </w:rPr>
        <w:t>;Turn Off</w:t>
      </w:r>
      <w:r w:rsidRPr="002C1CE9">
        <w:rPr>
          <w:shd w:val="pct20" w:color="auto" w:fill="auto"/>
          <w:lang w:bidi="ar-SA"/>
        </w:rPr>
        <w:t xml:space="preserve"> Jet 2</w:t>
      </w:r>
      <w:r>
        <w:rPr>
          <w:lang w:bidi="ar-SA"/>
        </w:rPr>
        <w:br/>
        <w:t xml:space="preserve">  (IF (&gt; (LOGAND $tools 4) 0) (WRITE (STRCAT "SETBIT A2.3=3"))) </w:t>
      </w:r>
      <w:r w:rsidRPr="002C1CE9">
        <w:rPr>
          <w:shd w:val="pct20" w:color="auto" w:fill="auto"/>
          <w:lang w:bidi="ar-SA"/>
        </w:rPr>
        <w:t>;Turn</w:t>
      </w:r>
      <w:r>
        <w:rPr>
          <w:shd w:val="pct20" w:color="auto" w:fill="auto"/>
          <w:lang w:bidi="ar-SA"/>
        </w:rPr>
        <w:t xml:space="preserve"> Off</w:t>
      </w:r>
      <w:r w:rsidRPr="002C1CE9">
        <w:rPr>
          <w:shd w:val="pct20" w:color="auto" w:fill="auto"/>
          <w:lang w:bidi="ar-SA"/>
        </w:rPr>
        <w:t xml:space="preserve"> Jet 3</w:t>
      </w:r>
      <w:r>
        <w:rPr>
          <w:lang w:bidi="ar-SA"/>
        </w:rPr>
        <w:br/>
        <w:t xml:space="preserve">  (IF (&gt; (LOGAND $tools 8) 0) (WRITE (STRCAT "SETBIT A2.4=4"))) </w:t>
      </w:r>
      <w:r w:rsidRPr="002C1CE9">
        <w:rPr>
          <w:shd w:val="pct20" w:color="auto" w:fill="auto"/>
          <w:lang w:bidi="ar-SA"/>
        </w:rPr>
        <w:t xml:space="preserve">;Turn </w:t>
      </w:r>
      <w:r>
        <w:rPr>
          <w:shd w:val="pct20" w:color="auto" w:fill="auto"/>
          <w:lang w:bidi="ar-SA"/>
        </w:rPr>
        <w:t>Off</w:t>
      </w:r>
      <w:r w:rsidRPr="002C1CE9">
        <w:rPr>
          <w:shd w:val="pct20" w:color="auto" w:fill="auto"/>
          <w:lang w:bidi="ar-SA"/>
        </w:rPr>
        <w:t xml:space="preserve"> Jet 4</w:t>
      </w:r>
      <w:r>
        <w:rPr>
          <w:lang w:bidi="ar-SA"/>
        </w:rPr>
        <w:br/>
        <w:t xml:space="preserve">  (DELAY $time)</w:t>
      </w:r>
      <w:r>
        <w:rPr>
          <w:lang w:bidi="ar-SA"/>
        </w:rPr>
        <w:br/>
        <w:t>)</w:t>
      </w:r>
    </w:p>
    <w:bookmarkStart w:id="32" w:name="_DRILLING"/>
    <w:bookmarkStart w:id="33" w:name="_DATAPOINT"/>
    <w:bookmarkEnd w:id="32"/>
    <w:bookmarkEnd w:id="33"/>
    <w:p w14:paraId="50C84BEF" w14:textId="77777777" w:rsidR="00D0404A" w:rsidRDefault="00D0404A" w:rsidP="00D90884">
      <w:pPr>
        <w:pStyle w:val="Rubrik2"/>
      </w:pPr>
      <w:r>
        <w:fldChar w:fldCharType="begin"/>
      </w:r>
      <w:r>
        <w:instrText xml:space="preserve"> HYPERLINK  \l "_DATAPOINT" </w:instrText>
      </w:r>
      <w:r>
        <w:fldChar w:fldCharType="separate"/>
      </w:r>
      <w:r w:rsidRPr="00D0404A">
        <w:rPr>
          <w:rStyle w:val="Hyperlnk"/>
          <w:bdr w:val="none" w:sz="0" w:space="0" w:color="auto"/>
        </w:rPr>
        <w:t>DATAPOINT</w:t>
      </w:r>
      <w:r>
        <w:fldChar w:fldCharType="end"/>
      </w:r>
    </w:p>
    <w:p w14:paraId="2F15FF18" w14:textId="77777777" w:rsidR="00D0404A" w:rsidRDefault="00D0404A" w:rsidP="00D0404A">
      <w:r>
        <w:t xml:space="preserve">The Datapoints can be entered from the CAM tab in 3D-5X it has a similar function as the </w:t>
      </w:r>
      <w:hyperlink w:anchor="_ROTAX" w:history="1">
        <w:r w:rsidRPr="00D0404A">
          <w:rPr>
            <w:rStyle w:val="Hyperlnk"/>
            <w:bdr w:val="none" w:sz="0" w:space="0" w:color="auto"/>
          </w:rPr>
          <w:t>Ref pos</w:t>
        </w:r>
      </w:hyperlink>
      <w:r>
        <w:t xml:space="preserve"> command, but the datapoint don't have any relation to the toolpath. The function will be called in the beginning of the postprocessing just after the Header command. It will be called one time for each entered datapoint.</w:t>
      </w:r>
    </w:p>
    <w:tbl>
      <w:tblPr>
        <w:tblStyle w:val="Tabellrutnt"/>
        <w:tblW w:w="0" w:type="auto"/>
        <w:tblLook w:val="04A0" w:firstRow="1" w:lastRow="0" w:firstColumn="1" w:lastColumn="0" w:noHBand="0" w:noVBand="1"/>
      </w:tblPr>
      <w:tblGrid>
        <w:gridCol w:w="1298"/>
        <w:gridCol w:w="768"/>
        <w:gridCol w:w="8071"/>
      </w:tblGrid>
      <w:tr w:rsidR="00D0404A" w14:paraId="442EF3E4"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80B70" w14:textId="77777777" w:rsidR="00D0404A" w:rsidRPr="00676BF5" w:rsidRDefault="00D0404A" w:rsidP="00653D06">
            <w:pPr>
              <w:rPr>
                <w:sz w:val="20"/>
                <w:szCs w:val="20"/>
              </w:rPr>
            </w:pPr>
            <w:r>
              <w:rPr>
                <w:sz w:val="20"/>
                <w:szCs w:val="20"/>
              </w:rPr>
              <w:t>$</w:t>
            </w:r>
            <w:proofErr w:type="spellStart"/>
            <w:r>
              <w:rPr>
                <w:sz w:val="20"/>
                <w:szCs w:val="20"/>
              </w:rPr>
              <w:t>attrib</w:t>
            </w:r>
            <w:proofErr w:type="spellEnd"/>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60BD214" w14:textId="77777777" w:rsidR="00D0404A" w:rsidRPr="00676BF5" w:rsidRDefault="00D0404A" w:rsidP="00653D06">
            <w:pPr>
              <w:jc w:val="center"/>
              <w:rPr>
                <w:sz w:val="20"/>
                <w:szCs w:val="20"/>
              </w:rPr>
            </w:pPr>
            <w:r>
              <w:rPr>
                <w:sz w:val="20"/>
                <w:szCs w:val="20"/>
              </w:rPr>
              <w:t>Text</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8735FD" w14:textId="77777777" w:rsidR="00D0404A" w:rsidRPr="00676BF5" w:rsidRDefault="00D0404A" w:rsidP="00653D06">
            <w:pPr>
              <w:rPr>
                <w:sz w:val="20"/>
                <w:szCs w:val="20"/>
              </w:rPr>
            </w:pPr>
            <w:r>
              <w:rPr>
                <w:sz w:val="20"/>
                <w:szCs w:val="20"/>
              </w:rPr>
              <w:t>The attri</w:t>
            </w:r>
            <w:r w:rsidR="001C7E06">
              <w:rPr>
                <w:sz w:val="20"/>
                <w:szCs w:val="20"/>
              </w:rPr>
              <w:t>bute of the datapoint</w:t>
            </w:r>
          </w:p>
        </w:tc>
      </w:tr>
      <w:tr w:rsidR="00D0404A" w:rsidRPr="00775110" w14:paraId="5A43257F"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4F4885" w14:textId="77777777" w:rsidR="00D0404A" w:rsidRPr="00A063BA" w:rsidRDefault="00D0404A" w:rsidP="00653D06">
            <w:pPr>
              <w:rPr>
                <w:sz w:val="20"/>
                <w:szCs w:val="20"/>
              </w:rPr>
            </w:pPr>
            <w:r>
              <w:rPr>
                <w:sz w:val="20"/>
                <w:szCs w:val="20"/>
              </w:rPr>
              <w:t>$x</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49DF639"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BD5BA" w14:textId="77777777" w:rsidR="00D0404A" w:rsidRPr="00A063BA" w:rsidRDefault="00D0404A" w:rsidP="00653D06">
            <w:pPr>
              <w:rPr>
                <w:sz w:val="20"/>
                <w:szCs w:val="20"/>
              </w:rPr>
            </w:pPr>
            <w:r>
              <w:rPr>
                <w:sz w:val="20"/>
                <w:szCs w:val="20"/>
              </w:rPr>
              <w:t>The position in X</w:t>
            </w:r>
          </w:p>
        </w:tc>
      </w:tr>
      <w:tr w:rsidR="00D0404A" w:rsidRPr="00775110" w14:paraId="02A5F03D"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026CC0" w14:textId="77777777" w:rsidR="00D0404A" w:rsidRPr="00A063BA" w:rsidRDefault="00D0404A" w:rsidP="00653D06">
            <w:pPr>
              <w:rPr>
                <w:sz w:val="20"/>
                <w:szCs w:val="20"/>
              </w:rPr>
            </w:pPr>
            <w:r>
              <w:rPr>
                <w:sz w:val="20"/>
                <w:szCs w:val="20"/>
              </w:rPr>
              <w:t>$y</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112E601"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E8F8E" w14:textId="77777777" w:rsidR="00D0404A" w:rsidRPr="00A063BA" w:rsidRDefault="00D0404A" w:rsidP="00653D06">
            <w:pPr>
              <w:rPr>
                <w:sz w:val="20"/>
                <w:szCs w:val="20"/>
              </w:rPr>
            </w:pPr>
            <w:r>
              <w:rPr>
                <w:sz w:val="20"/>
                <w:szCs w:val="20"/>
              </w:rPr>
              <w:t>The position in Y</w:t>
            </w:r>
          </w:p>
        </w:tc>
      </w:tr>
      <w:tr w:rsidR="00D0404A" w:rsidRPr="00775110" w14:paraId="1A3EF7C3"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E09BC" w14:textId="77777777" w:rsidR="00D0404A" w:rsidRPr="00A063BA" w:rsidRDefault="00D0404A" w:rsidP="00653D06">
            <w:pPr>
              <w:rPr>
                <w:sz w:val="20"/>
                <w:szCs w:val="20"/>
              </w:rPr>
            </w:pPr>
            <w:r>
              <w:rPr>
                <w:sz w:val="20"/>
                <w:szCs w:val="20"/>
              </w:rPr>
              <w:t>$z</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6C84644"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3C8ECB" w14:textId="77777777" w:rsidR="00D0404A" w:rsidRPr="00A063BA" w:rsidRDefault="00D0404A" w:rsidP="00653D06">
            <w:pPr>
              <w:rPr>
                <w:sz w:val="20"/>
                <w:szCs w:val="20"/>
              </w:rPr>
            </w:pPr>
            <w:r>
              <w:rPr>
                <w:sz w:val="20"/>
                <w:szCs w:val="20"/>
              </w:rPr>
              <w:t>The position in Z</w:t>
            </w:r>
          </w:p>
        </w:tc>
      </w:tr>
      <w:tr w:rsidR="00874041" w:rsidRPr="00775110" w14:paraId="61FE20C5"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3AA89" w14:textId="77777777" w:rsidR="00874041" w:rsidRPr="00A063BA" w:rsidRDefault="00874041" w:rsidP="00874041">
            <w:pPr>
              <w:rPr>
                <w:sz w:val="20"/>
                <w:szCs w:val="20"/>
              </w:rPr>
            </w:pPr>
            <w:r>
              <w:rPr>
                <w:sz w:val="20"/>
                <w:szCs w:val="20"/>
              </w:rPr>
              <w:t>$vector</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3A23A8A" w14:textId="77777777" w:rsidR="00874041" w:rsidRPr="00A063BA" w:rsidRDefault="00874041" w:rsidP="00874041">
            <w:pPr>
              <w:jc w:val="center"/>
              <w:rPr>
                <w:sz w:val="20"/>
                <w:szCs w:val="20"/>
              </w:rPr>
            </w:pPr>
            <w:r>
              <w:rPr>
                <w:sz w:val="20"/>
                <w:szCs w:val="20"/>
              </w:rPr>
              <w:t>List</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AC81D8" w14:textId="77777777" w:rsidR="00874041" w:rsidRPr="009E7015" w:rsidRDefault="00874041" w:rsidP="00874041">
            <w:pPr>
              <w:rPr>
                <w:sz w:val="20"/>
                <w:szCs w:val="20"/>
              </w:rPr>
            </w:pPr>
            <w:r w:rsidRPr="009E7015">
              <w:rPr>
                <w:sz w:val="20"/>
                <w:szCs w:val="20"/>
              </w:rPr>
              <w:t>A list of three values that describe the direction of the jet. Example: (0 0 -1)</w:t>
            </w:r>
            <w:r>
              <w:rPr>
                <w:sz w:val="20"/>
                <w:szCs w:val="20"/>
              </w:rPr>
              <w:t xml:space="preserve">. The </w:t>
            </w:r>
            <w:proofErr w:type="gramStart"/>
            <w:r>
              <w:rPr>
                <w:sz w:val="20"/>
                <w:szCs w:val="20"/>
              </w:rPr>
              <w:t>X,Y</w:t>
            </w:r>
            <w:proofErr w:type="gramEnd"/>
            <w:r>
              <w:rPr>
                <w:sz w:val="20"/>
                <w:szCs w:val="20"/>
              </w:rPr>
              <w:t xml:space="preserve"> Z is always in IGEMS coordinates no matter if the Axis direction settings.</w:t>
            </w:r>
          </w:p>
        </w:tc>
      </w:tr>
    </w:tbl>
    <w:p w14:paraId="6D3C1595" w14:textId="77777777" w:rsidR="00D0404A" w:rsidRDefault="00D0404A" w:rsidP="00D0404A">
      <w:pPr>
        <w:pStyle w:val="LISPSAMPLE"/>
      </w:pPr>
      <w:r>
        <w:t>(DEFUN datapoint ()</w:t>
      </w:r>
      <w:r>
        <w:br/>
        <w:t xml:space="preserve">  (WRITE (STRCAT (NTXT) "(DATAPOINT:" $</w:t>
      </w:r>
      <w:proofErr w:type="spellStart"/>
      <w:r>
        <w:t>attrib</w:t>
      </w:r>
      <w:proofErr w:type="spellEnd"/>
      <w:r>
        <w:t xml:space="preserve"> " X" (RTS $x) " Y" (RTS $y) </w:t>
      </w:r>
      <w:r w:rsidR="001C7E06">
        <w:br/>
        <w:t xml:space="preserve">        </w:t>
      </w:r>
      <w:r>
        <w:t>" Z" (RTS $z) " VECTOR:" (TOSTR $vector)))</w:t>
      </w:r>
    </w:p>
    <w:p w14:paraId="3514E42C" w14:textId="77777777" w:rsidR="00D0404A" w:rsidRPr="00D0404A" w:rsidRDefault="00D0404A" w:rsidP="00D0404A">
      <w:pPr>
        <w:pStyle w:val="LISPSAMPLE"/>
      </w:pPr>
      <w:r>
        <w:t>)</w:t>
      </w:r>
    </w:p>
    <w:p w14:paraId="7D824D50" w14:textId="77777777" w:rsidR="00D90884" w:rsidRDefault="005A5DC7" w:rsidP="00D90884">
      <w:pPr>
        <w:pStyle w:val="Rubrik2"/>
      </w:pPr>
      <w:hyperlink w:anchor="_DRILLING" w:history="1">
        <w:bookmarkStart w:id="34" w:name="_Toc359406385"/>
        <w:r w:rsidR="00D90884" w:rsidRPr="000124C2">
          <w:rPr>
            <w:rStyle w:val="Hyperlnk"/>
            <w:bdr w:val="none" w:sz="0" w:space="0" w:color="auto"/>
          </w:rPr>
          <w:t>DRILLING</w:t>
        </w:r>
        <w:bookmarkEnd w:id="34"/>
      </w:hyperlink>
    </w:p>
    <w:p w14:paraId="0ADCF465" w14:textId="77777777" w:rsidR="00D90884" w:rsidRDefault="00D90884" w:rsidP="00D90884">
      <w:r>
        <w:t xml:space="preserve">This event </w:t>
      </w:r>
      <w:proofErr w:type="gramStart"/>
      <w:r>
        <w:t>activate</w:t>
      </w:r>
      <w:proofErr w:type="gramEnd"/>
      <w:r>
        <w:t xml:space="preserve"> the drilling cycle. The drilling tool is already in position for drilling.</w:t>
      </w:r>
    </w:p>
    <w:tbl>
      <w:tblPr>
        <w:tblStyle w:val="Tabellrutnt"/>
        <w:tblW w:w="0" w:type="auto"/>
        <w:tblLook w:val="04A0" w:firstRow="1" w:lastRow="0" w:firstColumn="1" w:lastColumn="0" w:noHBand="0" w:noVBand="1"/>
      </w:tblPr>
      <w:tblGrid>
        <w:gridCol w:w="1622"/>
        <w:gridCol w:w="769"/>
        <w:gridCol w:w="7746"/>
      </w:tblGrid>
      <w:tr w:rsidR="00D90884" w:rsidRPr="00021979" w14:paraId="11325066"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883C2" w14:textId="77777777" w:rsidR="00D90884" w:rsidRPr="00021979" w:rsidRDefault="00D90884" w:rsidP="00045522">
            <w:pPr>
              <w:spacing w:line="240" w:lineRule="auto"/>
              <w:rPr>
                <w:rFonts w:cs="Tahoma"/>
                <w:sz w:val="20"/>
              </w:rPr>
            </w:pPr>
            <w:r>
              <w:rPr>
                <w:rFonts w:cs="Tahoma"/>
                <w:sz w:val="20"/>
              </w:rPr>
              <w:t>$</w:t>
            </w:r>
            <w:proofErr w:type="spellStart"/>
            <w:r>
              <w:rPr>
                <w:rFonts w:cs="Tahoma"/>
                <w:sz w:val="20"/>
              </w:rPr>
              <w:t>attrib</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B0384BD" w14:textId="77777777" w:rsidR="00D90884" w:rsidRPr="00021979" w:rsidRDefault="00D90884" w:rsidP="00045522">
            <w:pPr>
              <w:spacing w:line="240" w:lineRule="auto"/>
              <w:rPr>
                <w:rFonts w:cs="Tahoma"/>
                <w:sz w:val="20"/>
              </w:rPr>
            </w:pPr>
            <w:r>
              <w:rPr>
                <w:rFonts w:cs="Tahoma"/>
                <w:sz w:val="20"/>
              </w:rPr>
              <w:t>String</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0829A4" w14:textId="77777777" w:rsidR="00D90884" w:rsidRPr="00021979" w:rsidRDefault="00D90884" w:rsidP="00045522">
            <w:pPr>
              <w:spacing w:line="240" w:lineRule="auto"/>
              <w:rPr>
                <w:rFonts w:cs="Tahoma"/>
                <w:sz w:val="20"/>
              </w:rPr>
            </w:pPr>
            <w:r>
              <w:rPr>
                <w:rFonts w:cs="Tahoma"/>
                <w:sz w:val="20"/>
              </w:rPr>
              <w:t xml:space="preserve">The variable shows the value entered in the HOLE drilling function. If no attribute </w:t>
            </w:r>
            <w:proofErr w:type="gramStart"/>
            <w:r>
              <w:rPr>
                <w:rFonts w:cs="Tahoma"/>
                <w:sz w:val="20"/>
              </w:rPr>
              <w:t>are</w:t>
            </w:r>
            <w:proofErr w:type="gramEnd"/>
            <w:r>
              <w:rPr>
                <w:rFonts w:cs="Tahoma"/>
                <w:sz w:val="20"/>
              </w:rPr>
              <w:t xml:space="preserve"> entered or if the drilling are used as piercing then the value is an empty string.</w:t>
            </w:r>
          </w:p>
        </w:tc>
      </w:tr>
      <w:tr w:rsidR="006B6F71" w:rsidRPr="00021979" w14:paraId="417BEE2A"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30809" w14:textId="77777777" w:rsidR="006B6F71" w:rsidRPr="00021979" w:rsidRDefault="006B6F71" w:rsidP="00045522">
            <w:pPr>
              <w:spacing w:line="240" w:lineRule="auto"/>
              <w:rPr>
                <w:rFonts w:cs="Tahoma"/>
              </w:rPr>
            </w:pPr>
            <w:r>
              <w:rPr>
                <w:rFonts w:cs="Tahoma"/>
              </w:rPr>
              <w:t>$</w:t>
            </w:r>
            <w:r w:rsidRPr="006B6F71">
              <w:rPr>
                <w:rFonts w:cs="Tahoma"/>
                <w:sz w:val="20"/>
              </w:rPr>
              <w:t>depth</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09816D6" w14:textId="77777777" w:rsidR="006B6F71" w:rsidRPr="00021979" w:rsidRDefault="006B6F71" w:rsidP="00045522">
            <w:pPr>
              <w:spacing w:line="240" w:lineRule="auto"/>
              <w:rPr>
                <w:rFonts w:cs="Tahoma"/>
              </w:rPr>
            </w:pPr>
            <w:r>
              <w:rPr>
                <w:rFonts w:cs="Tahoma"/>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0FA38" w14:textId="77777777" w:rsidR="006B6F71" w:rsidRPr="00021979" w:rsidRDefault="006B6F71" w:rsidP="00045522">
            <w:pPr>
              <w:spacing w:line="240" w:lineRule="auto"/>
              <w:rPr>
                <w:rFonts w:cs="Tahoma"/>
              </w:rPr>
            </w:pPr>
            <w:r w:rsidRPr="006B6F71">
              <w:rPr>
                <w:rFonts w:cs="Tahoma"/>
                <w:sz w:val="20"/>
              </w:rPr>
              <w:t xml:space="preserve">The incremental depth from the start point </w:t>
            </w:r>
            <w:proofErr w:type="spellStart"/>
            <w:proofErr w:type="gramStart"/>
            <w:r w:rsidRPr="006B6F71">
              <w:rPr>
                <w:rFonts w:cs="Tahoma"/>
                <w:sz w:val="20"/>
              </w:rPr>
              <w:t>x,y</w:t>
            </w:r>
            <w:proofErr w:type="gramEnd"/>
            <w:r w:rsidRPr="006B6F71">
              <w:rPr>
                <w:rFonts w:cs="Tahoma"/>
                <w:sz w:val="20"/>
              </w:rPr>
              <w:t>,z</w:t>
            </w:r>
            <w:proofErr w:type="spellEnd"/>
          </w:p>
        </w:tc>
      </w:tr>
      <w:tr w:rsidR="00D90884" w:rsidRPr="00021979" w14:paraId="22B0CCFF"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CA776" w14:textId="77777777" w:rsidR="00D90884" w:rsidRPr="00021979" w:rsidRDefault="00D90884" w:rsidP="00045522">
            <w:pPr>
              <w:spacing w:line="240" w:lineRule="auto"/>
              <w:rPr>
                <w:rFonts w:cs="Tahoma"/>
                <w:sz w:val="20"/>
              </w:rPr>
            </w:pPr>
            <w:r w:rsidRPr="00021979">
              <w:rPr>
                <w:rFonts w:cs="Tahoma"/>
                <w:sz w:val="20"/>
              </w:rPr>
              <w:t>$</w:t>
            </w:r>
            <w:proofErr w:type="spellStart"/>
            <w:r w:rsidRPr="00021979">
              <w:rPr>
                <w:rFonts w:cs="Tahoma"/>
                <w:sz w:val="20"/>
              </w:rPr>
              <w:t>drillbytype</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5612A6A" w14:textId="77777777" w:rsidR="00D90884" w:rsidRPr="00021979" w:rsidRDefault="00D90884" w:rsidP="00045522">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A50876" w14:textId="77777777" w:rsidR="00D90884" w:rsidRPr="00021979" w:rsidRDefault="00D90884" w:rsidP="00045522">
            <w:pPr>
              <w:spacing w:line="240" w:lineRule="auto"/>
              <w:rPr>
                <w:rFonts w:cs="Tahoma"/>
                <w:sz w:val="20"/>
              </w:rPr>
            </w:pPr>
            <w:r w:rsidRPr="00021979">
              <w:rPr>
                <w:rFonts w:cs="Tahoma"/>
                <w:sz w:val="20"/>
              </w:rPr>
              <w:t xml:space="preserve">By this variable you can read what kind of optimizing the drilling sequences is set to: </w:t>
            </w:r>
            <w:r w:rsidRPr="00021979">
              <w:rPr>
                <w:rFonts w:cs="Tahoma"/>
                <w:sz w:val="20"/>
              </w:rPr>
              <w:br/>
              <w:t>0=</w:t>
            </w:r>
            <w:proofErr w:type="spellStart"/>
            <w:r w:rsidRPr="00021979">
              <w:rPr>
                <w:rFonts w:cs="Tahoma"/>
                <w:sz w:val="20"/>
              </w:rPr>
              <w:t>Sheetwice</w:t>
            </w:r>
            <w:proofErr w:type="spellEnd"/>
            <w:r w:rsidRPr="00021979">
              <w:rPr>
                <w:rFonts w:cs="Tahoma"/>
                <w:sz w:val="20"/>
              </w:rPr>
              <w:t>, 1=</w:t>
            </w:r>
            <w:proofErr w:type="spellStart"/>
            <w:r w:rsidRPr="00021979">
              <w:rPr>
                <w:rFonts w:cs="Tahoma"/>
                <w:sz w:val="20"/>
              </w:rPr>
              <w:t>Toolwice</w:t>
            </w:r>
            <w:proofErr w:type="spellEnd"/>
            <w:r w:rsidRPr="00021979">
              <w:rPr>
                <w:rFonts w:cs="Tahoma"/>
                <w:sz w:val="20"/>
              </w:rPr>
              <w:t>, 2=</w:t>
            </w:r>
            <w:proofErr w:type="spellStart"/>
            <w:r w:rsidRPr="00021979">
              <w:rPr>
                <w:rFonts w:cs="Tahoma"/>
                <w:sz w:val="20"/>
              </w:rPr>
              <w:t>Partwice</w:t>
            </w:r>
            <w:proofErr w:type="spellEnd"/>
            <w:r w:rsidRPr="00021979">
              <w:rPr>
                <w:rFonts w:cs="Tahoma"/>
                <w:sz w:val="20"/>
              </w:rPr>
              <w:t xml:space="preserve">, 3=No </w:t>
            </w:r>
            <w:proofErr w:type="spellStart"/>
            <w:r w:rsidRPr="00021979">
              <w:rPr>
                <w:rFonts w:cs="Tahoma"/>
                <w:sz w:val="20"/>
              </w:rPr>
              <w:t>optimation</w:t>
            </w:r>
            <w:proofErr w:type="spellEnd"/>
            <w:r w:rsidRPr="00021979">
              <w:rPr>
                <w:rFonts w:cs="Tahoma"/>
                <w:sz w:val="20"/>
              </w:rPr>
              <w:t>.</w:t>
            </w:r>
          </w:p>
          <w:p w14:paraId="45427C8B" w14:textId="77777777" w:rsidR="00D90884" w:rsidRPr="00021979" w:rsidRDefault="00D90884" w:rsidP="00045522">
            <w:pPr>
              <w:spacing w:line="240" w:lineRule="auto"/>
              <w:rPr>
                <w:rFonts w:cs="Tahoma"/>
                <w:sz w:val="20"/>
              </w:rPr>
            </w:pPr>
            <w:r w:rsidRPr="00021979">
              <w:rPr>
                <w:rFonts w:cs="Tahoma"/>
                <w:sz w:val="20"/>
              </w:rPr>
              <w:t xml:space="preserve">When using number 3 (No optimizing), then the </w:t>
            </w:r>
            <w:r>
              <w:rPr>
                <w:rFonts w:cs="Tahoma"/>
                <w:sz w:val="20"/>
              </w:rPr>
              <w:t>PIERCING</w:t>
            </w:r>
            <w:r w:rsidRPr="00021979">
              <w:rPr>
                <w:rFonts w:cs="Tahoma"/>
                <w:sz w:val="20"/>
              </w:rPr>
              <w:t xml:space="preserve"> will set the variable $</w:t>
            </w:r>
            <w:proofErr w:type="spellStart"/>
            <w:r w:rsidRPr="00021979">
              <w:rPr>
                <w:rFonts w:cs="Tahoma"/>
                <w:sz w:val="20"/>
              </w:rPr>
              <w:t>ptype</w:t>
            </w:r>
            <w:proofErr w:type="spellEnd"/>
            <w:r w:rsidRPr="00021979">
              <w:rPr>
                <w:rFonts w:cs="Tahoma"/>
                <w:sz w:val="20"/>
              </w:rPr>
              <w:t xml:space="preserve"> to 4.</w:t>
            </w:r>
          </w:p>
        </w:tc>
      </w:tr>
      <w:tr w:rsidR="00D90884" w:rsidRPr="00021979" w14:paraId="05CC4389"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B506B6" w14:textId="77777777" w:rsidR="00D90884" w:rsidRPr="00DB7D77" w:rsidRDefault="00D90884" w:rsidP="00045522">
            <w:pPr>
              <w:spacing w:line="240" w:lineRule="auto"/>
              <w:rPr>
                <w:rFonts w:cs="Tahoma"/>
                <w:sz w:val="20"/>
              </w:rPr>
            </w:pPr>
            <w:r w:rsidRPr="00DB7D77">
              <w:rPr>
                <w:rFonts w:cs="Tahoma"/>
                <w:sz w:val="20"/>
              </w:rPr>
              <w:t>$</w:t>
            </w:r>
            <w:proofErr w:type="spellStart"/>
            <w:r w:rsidRPr="00DB7D77">
              <w:rPr>
                <w:rFonts w:cs="Tahoma"/>
                <w:sz w:val="20"/>
              </w:rPr>
              <w:t>drillfeed</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2CF572D" w14:textId="77777777" w:rsidR="00D90884" w:rsidRPr="00DB7D77" w:rsidRDefault="00D90884" w:rsidP="00045522">
            <w:pPr>
              <w:spacing w:line="240" w:lineRule="auto"/>
              <w:rPr>
                <w:rFonts w:cs="Tahoma"/>
                <w:sz w:val="20"/>
              </w:rPr>
            </w:pPr>
            <w:r w:rsidRPr="00DB7D77">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5011EB" w14:textId="77777777" w:rsidR="00D90884" w:rsidRPr="00DB7D77" w:rsidRDefault="00D90884" w:rsidP="00045522">
            <w:pPr>
              <w:spacing w:line="240" w:lineRule="auto"/>
              <w:rPr>
                <w:rFonts w:cs="Tahoma"/>
                <w:sz w:val="20"/>
              </w:rPr>
            </w:pPr>
            <w:r w:rsidRPr="00DB7D77">
              <w:rPr>
                <w:rFonts w:cs="Tahoma"/>
                <w:sz w:val="20"/>
              </w:rPr>
              <w:t>Drilling feed in mm/min</w:t>
            </w:r>
            <w:r>
              <w:rPr>
                <w:rFonts w:cs="Tahoma"/>
                <w:sz w:val="20"/>
              </w:rPr>
              <w:t xml:space="preserve"> (this variable is available also in the header).</w:t>
            </w:r>
          </w:p>
        </w:tc>
      </w:tr>
      <w:tr w:rsidR="00D90884" w:rsidRPr="00021979" w14:paraId="45FABC3B"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479D1D" w14:textId="77777777" w:rsidR="00D90884" w:rsidRPr="00021979" w:rsidRDefault="00D90884" w:rsidP="00045522">
            <w:pPr>
              <w:spacing w:line="240" w:lineRule="auto"/>
              <w:rPr>
                <w:rFonts w:cs="Tahoma"/>
                <w:sz w:val="20"/>
              </w:rPr>
            </w:pPr>
            <w:r w:rsidRPr="00021979">
              <w:rPr>
                <w:rFonts w:cs="Tahoma"/>
                <w:sz w:val="20"/>
              </w:rPr>
              <w:t>$</w:t>
            </w:r>
            <w:proofErr w:type="spellStart"/>
            <w:r w:rsidRPr="00021979">
              <w:rPr>
                <w:rFonts w:cs="Tahoma"/>
                <w:sz w:val="20"/>
              </w:rPr>
              <w:t>drillmax</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E6319CF" w14:textId="77777777" w:rsidR="00D90884" w:rsidRPr="00021979" w:rsidRDefault="00D90884" w:rsidP="00045522">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1DD7B" w14:textId="77777777" w:rsidR="00D90884" w:rsidRPr="00021979" w:rsidRDefault="00D90884" w:rsidP="00045522">
            <w:pPr>
              <w:spacing w:line="240" w:lineRule="auto"/>
              <w:rPr>
                <w:rFonts w:cs="Tahoma"/>
                <w:sz w:val="20"/>
              </w:rPr>
            </w:pPr>
            <w:r w:rsidRPr="00021979">
              <w:rPr>
                <w:rFonts w:cs="Tahoma"/>
                <w:sz w:val="20"/>
              </w:rPr>
              <w:t>Number of drillings made together</w:t>
            </w:r>
            <w:r>
              <w:rPr>
                <w:rFonts w:cs="Tahoma"/>
                <w:sz w:val="20"/>
              </w:rPr>
              <w:t xml:space="preserve"> in this sequence</w:t>
            </w:r>
            <w:r w:rsidRPr="00021979">
              <w:rPr>
                <w:rFonts w:cs="Tahoma"/>
                <w:sz w:val="20"/>
              </w:rPr>
              <w:t>.</w:t>
            </w:r>
          </w:p>
        </w:tc>
      </w:tr>
      <w:tr w:rsidR="00D90884" w:rsidRPr="00021979" w14:paraId="5B9DDFB3"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409B6" w14:textId="77777777" w:rsidR="00D90884" w:rsidRPr="00021979" w:rsidRDefault="00D90884" w:rsidP="00045522">
            <w:pPr>
              <w:spacing w:line="240" w:lineRule="auto"/>
              <w:rPr>
                <w:rFonts w:cs="Tahoma"/>
                <w:sz w:val="20"/>
              </w:rPr>
            </w:pPr>
            <w:r w:rsidRPr="00021979">
              <w:rPr>
                <w:rFonts w:cs="Tahoma"/>
                <w:sz w:val="20"/>
              </w:rPr>
              <w:t>$</w:t>
            </w:r>
            <w:proofErr w:type="spellStart"/>
            <w:r w:rsidRPr="00021979">
              <w:rPr>
                <w:rFonts w:cs="Tahoma"/>
                <w:sz w:val="20"/>
              </w:rPr>
              <w:t>drillnum</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C562A1" w14:textId="77777777" w:rsidR="00D90884" w:rsidRPr="00021979" w:rsidRDefault="00D90884" w:rsidP="00045522">
            <w:pPr>
              <w:spacing w:line="240" w:lineRule="auto"/>
              <w:rPr>
                <w:rFonts w:cs="Tahoma"/>
                <w:sz w:val="20"/>
              </w:rPr>
            </w:pPr>
            <w:r w:rsidRPr="00021979">
              <w:rPr>
                <w:rFonts w:cs="Tahoma"/>
                <w:sz w:val="20"/>
              </w:rPr>
              <w:t>Int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65C0AF" w14:textId="77777777" w:rsidR="00D90884" w:rsidRPr="00021979" w:rsidRDefault="00D90884" w:rsidP="00045522">
            <w:pPr>
              <w:spacing w:line="240" w:lineRule="auto"/>
              <w:rPr>
                <w:rFonts w:cs="Tahoma"/>
                <w:sz w:val="20"/>
              </w:rPr>
            </w:pPr>
            <w:r w:rsidRPr="00021979">
              <w:rPr>
                <w:rFonts w:cs="Tahoma"/>
                <w:sz w:val="20"/>
              </w:rPr>
              <w:t>First drilling will have number 1 the second number 2 and so on.</w:t>
            </w:r>
          </w:p>
        </w:tc>
      </w:tr>
      <w:tr w:rsidR="00D90884" w:rsidRPr="00021979" w14:paraId="40D3D6F5"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9BC60B" w14:textId="77777777" w:rsidR="00D90884" w:rsidRPr="00DB7D77" w:rsidRDefault="00D90884" w:rsidP="00045522">
            <w:pPr>
              <w:spacing w:line="240" w:lineRule="auto"/>
              <w:rPr>
                <w:rFonts w:cs="Tahoma"/>
                <w:sz w:val="20"/>
              </w:rPr>
            </w:pPr>
            <w:r w:rsidRPr="00DB7D77">
              <w:rPr>
                <w:rFonts w:cs="Tahoma"/>
                <w:sz w:val="20"/>
              </w:rPr>
              <w:t>$</w:t>
            </w:r>
            <w:proofErr w:type="spellStart"/>
            <w:r w:rsidRPr="00DB7D77">
              <w:rPr>
                <w:rFonts w:cs="Tahoma"/>
                <w:sz w:val="20"/>
              </w:rPr>
              <w:t>drillrpm</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D09830A" w14:textId="77777777" w:rsidR="00D90884" w:rsidRPr="00DB7D77" w:rsidRDefault="00D90884" w:rsidP="00045522">
            <w:pPr>
              <w:spacing w:line="240" w:lineRule="auto"/>
              <w:rPr>
                <w:rFonts w:cs="Tahoma"/>
                <w:sz w:val="20"/>
              </w:rPr>
            </w:pPr>
            <w:r w:rsidRPr="00DB7D77">
              <w:rPr>
                <w:rFonts w:cs="Tahoma"/>
                <w:sz w:val="20"/>
              </w:rPr>
              <w:t>I</w:t>
            </w:r>
            <w:r>
              <w:rPr>
                <w:rFonts w:cs="Tahoma"/>
                <w:sz w:val="20"/>
              </w:rPr>
              <w:t>nt</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F4F7D1" w14:textId="77777777" w:rsidR="00D90884" w:rsidRPr="00DB7D77" w:rsidRDefault="00D90884" w:rsidP="00045522">
            <w:pPr>
              <w:spacing w:line="240" w:lineRule="auto"/>
              <w:rPr>
                <w:rFonts w:cs="Tahoma"/>
                <w:sz w:val="20"/>
              </w:rPr>
            </w:pPr>
            <w:r w:rsidRPr="00DB7D77">
              <w:rPr>
                <w:rFonts w:cs="Tahoma"/>
                <w:sz w:val="20"/>
              </w:rPr>
              <w:t>Revolutions per minute</w:t>
            </w:r>
            <w:r>
              <w:rPr>
                <w:rFonts w:cs="Tahoma"/>
                <w:sz w:val="20"/>
              </w:rPr>
              <w:t xml:space="preserve"> (this variable is available also in the header).</w:t>
            </w:r>
          </w:p>
        </w:tc>
      </w:tr>
      <w:tr w:rsidR="00D90884" w:rsidRPr="00021979" w14:paraId="731B0DDA"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EA3A2A" w14:textId="77777777" w:rsidR="00D90884" w:rsidRPr="00DB7D77" w:rsidRDefault="00D90884" w:rsidP="00045522">
            <w:pPr>
              <w:spacing w:line="240" w:lineRule="auto"/>
              <w:rPr>
                <w:rFonts w:cs="Tahoma"/>
                <w:sz w:val="20"/>
              </w:rPr>
            </w:pPr>
            <w:r w:rsidRPr="00DB7D77">
              <w:rPr>
                <w:rFonts w:cs="Tahoma"/>
                <w:sz w:val="20"/>
              </w:rPr>
              <w:t>$</w:t>
            </w:r>
            <w:proofErr w:type="spellStart"/>
            <w:r w:rsidRPr="00DB7D77">
              <w:rPr>
                <w:rFonts w:cs="Tahoma"/>
                <w:sz w:val="20"/>
              </w:rPr>
              <w:t>drillstep</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9C629D6" w14:textId="77777777" w:rsidR="00D90884" w:rsidRPr="00DB7D77" w:rsidRDefault="00D90884" w:rsidP="00045522">
            <w:pPr>
              <w:spacing w:line="240" w:lineRule="auto"/>
              <w:rPr>
                <w:rFonts w:cs="Tahoma"/>
                <w:sz w:val="20"/>
              </w:rPr>
            </w:pPr>
            <w:r w:rsidRPr="00DB7D77">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FC2A5" w14:textId="77777777" w:rsidR="00D90884" w:rsidRPr="00DB7D77" w:rsidRDefault="00D90884" w:rsidP="00045522">
            <w:pPr>
              <w:spacing w:line="240" w:lineRule="auto"/>
              <w:rPr>
                <w:rFonts w:cs="Tahoma"/>
                <w:sz w:val="20"/>
              </w:rPr>
            </w:pPr>
            <w:r w:rsidRPr="00DB7D77">
              <w:rPr>
                <w:rFonts w:cs="Tahoma"/>
                <w:sz w:val="20"/>
              </w:rPr>
              <w:t>D</w:t>
            </w:r>
            <w:r>
              <w:rPr>
                <w:rFonts w:cs="Tahoma"/>
                <w:sz w:val="20"/>
              </w:rPr>
              <w:t>r</w:t>
            </w:r>
            <w:r w:rsidRPr="00DB7D77">
              <w:rPr>
                <w:rFonts w:cs="Tahoma"/>
                <w:sz w:val="20"/>
              </w:rPr>
              <w:t>illing step</w:t>
            </w:r>
            <w:r>
              <w:rPr>
                <w:rFonts w:cs="Tahoma"/>
                <w:sz w:val="20"/>
              </w:rPr>
              <w:t xml:space="preserve"> (this variable is available also in the header).</w:t>
            </w:r>
          </w:p>
        </w:tc>
      </w:tr>
      <w:tr w:rsidR="00D90884" w:rsidRPr="00021979" w14:paraId="4DE0281C"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EF6332" w14:textId="77777777" w:rsidR="00D90884" w:rsidRPr="00463700" w:rsidRDefault="00D90884" w:rsidP="00045522">
            <w:pPr>
              <w:spacing w:line="240" w:lineRule="auto"/>
              <w:rPr>
                <w:rFonts w:cs="Tahoma"/>
                <w:sz w:val="20"/>
              </w:rPr>
            </w:pPr>
            <w:r w:rsidRPr="00463700">
              <w:rPr>
                <w:rFonts w:cs="Tahoma"/>
                <w:sz w:val="20"/>
              </w:rPr>
              <w:t>$f</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DBD70DF" w14:textId="77777777" w:rsidR="00D90884" w:rsidRPr="00463700" w:rsidRDefault="00D90884" w:rsidP="00045522">
            <w:pPr>
              <w:spacing w:line="240" w:lineRule="auto"/>
              <w:rPr>
                <w:rFonts w:cs="Tahoma"/>
                <w:sz w:val="20"/>
              </w:rPr>
            </w:pPr>
            <w:r w:rsidRPr="00463700">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9FF0A7" w14:textId="77777777" w:rsidR="00D90884" w:rsidRPr="00463700" w:rsidRDefault="00D90884" w:rsidP="00045522">
            <w:pPr>
              <w:spacing w:line="240" w:lineRule="auto"/>
              <w:rPr>
                <w:rFonts w:cs="Tahoma"/>
                <w:sz w:val="20"/>
              </w:rPr>
            </w:pPr>
            <w:r w:rsidRPr="00463700">
              <w:rPr>
                <w:rFonts w:cs="Tahoma"/>
                <w:sz w:val="20"/>
              </w:rPr>
              <w:t>Drilling feed in mm/min</w:t>
            </w:r>
          </w:p>
        </w:tc>
      </w:tr>
      <w:tr w:rsidR="00261E1B" w:rsidRPr="00261E1B" w14:paraId="0F27924D"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02F437" w14:textId="0F756C4A" w:rsidR="00261E1B" w:rsidRPr="00261E1B" w:rsidRDefault="00261E1B" w:rsidP="00045522">
            <w:pPr>
              <w:spacing w:line="240" w:lineRule="auto"/>
              <w:rPr>
                <w:rFonts w:cs="Tahoma"/>
                <w:sz w:val="20"/>
                <w:szCs w:val="20"/>
              </w:rPr>
            </w:pPr>
            <w:r>
              <w:rPr>
                <w:rFonts w:cs="Tahoma"/>
                <w:sz w:val="20"/>
                <w:szCs w:val="20"/>
              </w:rPr>
              <w:t>$</w:t>
            </w:r>
            <w:r w:rsidRPr="00261E1B">
              <w:rPr>
                <w:rFonts w:cs="Tahoma"/>
                <w:sz w:val="20"/>
                <w:szCs w:val="20"/>
              </w:rPr>
              <w:t>height</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95FAD0F" w14:textId="496648D5" w:rsidR="00261E1B" w:rsidRPr="00261E1B" w:rsidRDefault="00261E1B" w:rsidP="00045522">
            <w:pPr>
              <w:spacing w:line="240" w:lineRule="auto"/>
              <w:rPr>
                <w:rFonts w:cs="Tahoma"/>
                <w:sz w:val="20"/>
                <w:szCs w:val="20"/>
              </w:rPr>
            </w:pPr>
            <w:r w:rsidRPr="00261E1B">
              <w:rPr>
                <w:rFonts w:cs="Tahoma"/>
                <w:sz w:val="20"/>
                <w:szCs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EF270" w14:textId="57DE026D" w:rsidR="00261E1B" w:rsidRPr="00261E1B" w:rsidRDefault="00261E1B" w:rsidP="00045522">
            <w:pPr>
              <w:spacing w:line="240" w:lineRule="auto"/>
              <w:rPr>
                <w:rFonts w:cs="Tahoma"/>
                <w:sz w:val="20"/>
                <w:szCs w:val="20"/>
              </w:rPr>
            </w:pPr>
            <w:r>
              <w:rPr>
                <w:rFonts w:cs="Tahoma"/>
                <w:sz w:val="20"/>
                <w:szCs w:val="20"/>
              </w:rPr>
              <w:t xml:space="preserve">The height that the drill should move up to after the drilling is finish. This value is a relative distance from the Z value. The absolute value will be in the RAPID function. The reason why this value is here is that it's possible to but all argument in G83 for IGEMS </w:t>
            </w:r>
            <w:proofErr w:type="spellStart"/>
            <w:r>
              <w:rPr>
                <w:rFonts w:cs="Tahoma"/>
                <w:sz w:val="20"/>
                <w:szCs w:val="20"/>
              </w:rPr>
              <w:t>cnc</w:t>
            </w:r>
            <w:proofErr w:type="spellEnd"/>
            <w:r>
              <w:rPr>
                <w:rFonts w:cs="Tahoma"/>
                <w:sz w:val="20"/>
                <w:szCs w:val="20"/>
              </w:rPr>
              <w:t>.</w:t>
            </w:r>
          </w:p>
        </w:tc>
      </w:tr>
      <w:tr w:rsidR="00261E1B" w:rsidRPr="00021979" w14:paraId="0B14B4F3"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085C72" w14:textId="23F4F536" w:rsidR="00261E1B" w:rsidRPr="00463700" w:rsidRDefault="00261E1B" w:rsidP="00261E1B">
            <w:pPr>
              <w:spacing w:line="240" w:lineRule="auto"/>
              <w:rPr>
                <w:rFonts w:cs="Tahoma"/>
              </w:rPr>
            </w:pPr>
            <w:r w:rsidRPr="00D914A6">
              <w:rPr>
                <w:rFonts w:cs="Tahoma"/>
                <w:sz w:val="20"/>
              </w:rPr>
              <w:t>$</w:t>
            </w:r>
            <w:proofErr w:type="spellStart"/>
            <w:r w:rsidRPr="00D914A6">
              <w:rPr>
                <w:rFonts w:cs="Tahoma"/>
                <w:sz w:val="20"/>
              </w:rPr>
              <w:t>holediameter</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8CF7061" w14:textId="076FD04B" w:rsidR="00261E1B" w:rsidRPr="00463700" w:rsidRDefault="00261E1B" w:rsidP="00261E1B">
            <w:pPr>
              <w:spacing w:line="240" w:lineRule="auto"/>
              <w:rPr>
                <w:rFonts w:cs="Tahoma"/>
              </w:rPr>
            </w:pPr>
            <w:r>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1739E3" w14:textId="67967F25" w:rsidR="00261E1B" w:rsidRPr="00463700" w:rsidRDefault="00261E1B" w:rsidP="00261E1B">
            <w:pPr>
              <w:spacing w:line="240" w:lineRule="auto"/>
              <w:rPr>
                <w:rFonts w:cs="Tahoma"/>
              </w:rPr>
            </w:pPr>
            <w:r>
              <w:rPr>
                <w:rFonts w:cs="Tahoma"/>
                <w:sz w:val="20"/>
              </w:rPr>
              <w:t xml:space="preserve">If the drilling is made with the HOLE command and the source is a circle then </w:t>
            </w:r>
            <w:proofErr w:type="spellStart"/>
            <w:r>
              <w:rPr>
                <w:rFonts w:cs="Tahoma"/>
                <w:sz w:val="20"/>
              </w:rPr>
              <w:t>ths</w:t>
            </w:r>
            <w:proofErr w:type="spellEnd"/>
            <w:r>
              <w:rPr>
                <w:rFonts w:cs="Tahoma"/>
                <w:sz w:val="20"/>
              </w:rPr>
              <w:t xml:space="preserve"> variable is the diameter of the circle. When the drilling is done for piercing or if the source is not a </w:t>
            </w:r>
            <w:proofErr w:type="gramStart"/>
            <w:r>
              <w:rPr>
                <w:rFonts w:cs="Tahoma"/>
                <w:sz w:val="20"/>
              </w:rPr>
              <w:t>circle</w:t>
            </w:r>
            <w:proofErr w:type="gramEnd"/>
            <w:r>
              <w:rPr>
                <w:rFonts w:cs="Tahoma"/>
                <w:sz w:val="20"/>
              </w:rPr>
              <w:t xml:space="preserve"> then the value is 0. </w:t>
            </w:r>
          </w:p>
        </w:tc>
      </w:tr>
      <w:tr w:rsidR="00261E1B" w:rsidRPr="00021979" w14:paraId="0AA7B88C"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F9450" w14:textId="77777777" w:rsidR="00261E1B" w:rsidRPr="00021979" w:rsidRDefault="00261E1B" w:rsidP="00261E1B">
            <w:pPr>
              <w:spacing w:line="240" w:lineRule="auto"/>
              <w:rPr>
                <w:rFonts w:cs="Tahoma"/>
                <w:sz w:val="20"/>
              </w:rPr>
            </w:pPr>
            <w:r w:rsidRPr="00021979">
              <w:rPr>
                <w:rFonts w:cs="Tahoma"/>
                <w:sz w:val="20"/>
              </w:rPr>
              <w:t>$x</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99883E" w14:textId="77777777" w:rsidR="00261E1B" w:rsidRPr="00021979" w:rsidRDefault="00261E1B" w:rsidP="00261E1B">
            <w:pPr>
              <w:spacing w:line="240" w:lineRule="auto"/>
              <w:rPr>
                <w:rFonts w:cs="Tahoma"/>
                <w:sz w:val="20"/>
              </w:rPr>
            </w:pPr>
            <w:r w:rsidRPr="00021979">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0CA1CC" w14:textId="77777777" w:rsidR="00261E1B" w:rsidRPr="00021979" w:rsidRDefault="00261E1B" w:rsidP="00261E1B">
            <w:pPr>
              <w:spacing w:line="240" w:lineRule="auto"/>
              <w:rPr>
                <w:rFonts w:cs="Tahoma"/>
                <w:sz w:val="20"/>
              </w:rPr>
            </w:pPr>
            <w:r w:rsidRPr="00021979">
              <w:rPr>
                <w:rFonts w:cs="Tahoma"/>
                <w:sz w:val="20"/>
              </w:rPr>
              <w:t>The X-coordinate for the drilling position.</w:t>
            </w:r>
          </w:p>
        </w:tc>
      </w:tr>
      <w:tr w:rsidR="00261E1B" w:rsidRPr="00BC5B42" w14:paraId="0823C9DE"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F977E" w14:textId="77777777" w:rsidR="00261E1B" w:rsidRPr="00BC5B42" w:rsidRDefault="00261E1B" w:rsidP="00261E1B">
            <w:pPr>
              <w:spacing w:line="240" w:lineRule="auto"/>
              <w:rPr>
                <w:rFonts w:cs="Tahoma"/>
                <w:sz w:val="20"/>
              </w:rPr>
            </w:pPr>
            <w:r w:rsidRPr="00BC5B42">
              <w:rPr>
                <w:rFonts w:cs="Tahoma"/>
                <w:sz w:val="20"/>
              </w:rPr>
              <w:t>$</w:t>
            </w:r>
            <w:proofErr w:type="spellStart"/>
            <w:r w:rsidRPr="00BC5B42">
              <w:rPr>
                <w:rFonts w:cs="Tahoma"/>
                <w:sz w:val="20"/>
              </w:rPr>
              <w:t>xraw</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143A54C" w14:textId="77777777" w:rsidR="00261E1B" w:rsidRPr="00BC5B42" w:rsidRDefault="00261E1B" w:rsidP="00261E1B">
            <w:pPr>
              <w:spacing w:line="240" w:lineRule="auto"/>
              <w:rPr>
                <w:rFonts w:cs="Tahoma"/>
                <w:sz w:val="20"/>
              </w:rPr>
            </w:pPr>
            <w:r>
              <w:rPr>
                <w:rFonts w:cs="Tahoma"/>
                <w:sz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293D5C" w14:textId="77777777" w:rsidR="00261E1B" w:rsidRPr="00BC5B42" w:rsidRDefault="00261E1B" w:rsidP="00261E1B">
            <w:pPr>
              <w:spacing w:line="240" w:lineRule="auto"/>
              <w:rPr>
                <w:rFonts w:cs="Tahoma"/>
                <w:sz w:val="20"/>
              </w:rPr>
            </w:pPr>
            <w:r>
              <w:rPr>
                <w:rFonts w:cs="Tahoma"/>
                <w:sz w:val="20"/>
              </w:rPr>
              <w:t xml:space="preserve">The X-coordinate for height </w:t>
            </w:r>
            <w:proofErr w:type="spellStart"/>
            <w:r>
              <w:rPr>
                <w:rFonts w:cs="Tahoma"/>
                <w:sz w:val="20"/>
              </w:rPr>
              <w:t>sensoring</w:t>
            </w:r>
            <w:proofErr w:type="spellEnd"/>
            <w:r>
              <w:rPr>
                <w:rFonts w:cs="Tahoma"/>
                <w:sz w:val="20"/>
              </w:rPr>
              <w:t xml:space="preserve"> position.</w:t>
            </w:r>
          </w:p>
        </w:tc>
      </w:tr>
      <w:tr w:rsidR="00261E1B" w:rsidRPr="00021979" w14:paraId="4A821A97"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3FC26" w14:textId="77777777" w:rsidR="00261E1B" w:rsidRPr="00021979" w:rsidRDefault="00261E1B" w:rsidP="00261E1B">
            <w:pPr>
              <w:spacing w:line="240" w:lineRule="auto"/>
              <w:rPr>
                <w:rFonts w:cs="Tahoma"/>
                <w:sz w:val="20"/>
              </w:rPr>
            </w:pPr>
            <w:r w:rsidRPr="00021979">
              <w:rPr>
                <w:rFonts w:cs="Tahoma"/>
                <w:sz w:val="20"/>
              </w:rPr>
              <w:t>$y</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ED27FB" w14:textId="52525E5C" w:rsidR="00261E1B" w:rsidRPr="00021979" w:rsidRDefault="00261E1B" w:rsidP="00261E1B">
            <w:pPr>
              <w:spacing w:line="240" w:lineRule="auto"/>
              <w:rPr>
                <w:rFonts w:cs="Tahoma"/>
                <w:sz w:val="20"/>
              </w:rPr>
            </w:pPr>
            <w:r>
              <w:rPr>
                <w:rFonts w:cs="Tahoma"/>
                <w:sz w:val="20"/>
              </w:rPr>
              <w:t>R</w:t>
            </w:r>
            <w:r w:rsidRPr="00021979">
              <w:rPr>
                <w:rFonts w:cs="Tahoma"/>
                <w:sz w:val="20"/>
              </w:rPr>
              <w:t>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238A6C" w14:textId="77777777" w:rsidR="00261E1B" w:rsidRPr="00021979" w:rsidRDefault="00261E1B" w:rsidP="00261E1B">
            <w:pPr>
              <w:spacing w:line="240" w:lineRule="auto"/>
              <w:rPr>
                <w:rFonts w:cs="Tahoma"/>
                <w:sz w:val="20"/>
              </w:rPr>
            </w:pPr>
            <w:r w:rsidRPr="00021979">
              <w:rPr>
                <w:rFonts w:cs="Tahoma"/>
                <w:sz w:val="20"/>
              </w:rPr>
              <w:t>The Y-coordinate for the drilling position.</w:t>
            </w:r>
          </w:p>
        </w:tc>
      </w:tr>
      <w:tr w:rsidR="00261E1B" w:rsidRPr="00BC5B42" w14:paraId="0843ED6C" w14:textId="77777777" w:rsidTr="003542F6">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BDB47E" w14:textId="77777777" w:rsidR="00261E1B" w:rsidRPr="00BC5B42" w:rsidRDefault="00261E1B" w:rsidP="003542F6">
            <w:pPr>
              <w:rPr>
                <w:sz w:val="20"/>
                <w:szCs w:val="20"/>
              </w:rPr>
            </w:pPr>
            <w:r w:rsidRPr="00BC5B42">
              <w:rPr>
                <w:sz w:val="20"/>
                <w:szCs w:val="20"/>
              </w:rPr>
              <w:t>$</w:t>
            </w:r>
            <w:proofErr w:type="spellStart"/>
            <w:r>
              <w:rPr>
                <w:sz w:val="20"/>
                <w:szCs w:val="20"/>
              </w:rPr>
              <w:t>y</w:t>
            </w:r>
            <w:r w:rsidRPr="00BC5B42">
              <w:rPr>
                <w:sz w:val="20"/>
                <w:szCs w:val="20"/>
              </w:rPr>
              <w:t>raw</w:t>
            </w:r>
            <w:proofErr w:type="spellEnd"/>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9C213C7" w14:textId="77777777" w:rsidR="00261E1B" w:rsidRPr="00BC5B42" w:rsidRDefault="00261E1B" w:rsidP="003542F6">
            <w:pPr>
              <w:jc w:val="center"/>
              <w:rPr>
                <w:sz w:val="20"/>
                <w:szCs w:val="20"/>
              </w:rPr>
            </w:pP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7D7025" w14:textId="77777777" w:rsidR="00261E1B" w:rsidRPr="00BC5B42" w:rsidRDefault="00261E1B" w:rsidP="003542F6">
            <w:pPr>
              <w:spacing w:line="240" w:lineRule="auto"/>
              <w:rPr>
                <w:rFonts w:cs="Tahoma"/>
                <w:sz w:val="20"/>
              </w:rPr>
            </w:pPr>
            <w:r>
              <w:rPr>
                <w:rFonts w:cs="Tahoma"/>
                <w:sz w:val="20"/>
              </w:rPr>
              <w:t xml:space="preserve">The Y-coordinate for height </w:t>
            </w:r>
            <w:proofErr w:type="spellStart"/>
            <w:r>
              <w:rPr>
                <w:rFonts w:cs="Tahoma"/>
                <w:sz w:val="20"/>
              </w:rPr>
              <w:t>sensoring</w:t>
            </w:r>
            <w:proofErr w:type="spellEnd"/>
            <w:r>
              <w:rPr>
                <w:rFonts w:cs="Tahoma"/>
                <w:sz w:val="20"/>
              </w:rPr>
              <w:t xml:space="preserve"> position.</w:t>
            </w:r>
          </w:p>
        </w:tc>
      </w:tr>
      <w:tr w:rsidR="00261E1B" w:rsidRPr="00021979" w14:paraId="5597E8E6" w14:textId="77777777" w:rsidTr="00045522">
        <w:tc>
          <w:tcPr>
            <w:tcW w:w="16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42E606" w14:textId="77777777" w:rsidR="00261E1B" w:rsidRPr="00C120C9" w:rsidRDefault="00261E1B" w:rsidP="00261E1B">
            <w:pPr>
              <w:rPr>
                <w:sz w:val="20"/>
                <w:szCs w:val="20"/>
              </w:rPr>
            </w:pPr>
            <w:r>
              <w:rPr>
                <w:sz w:val="20"/>
                <w:szCs w:val="20"/>
              </w:rPr>
              <w:t>$z</w:t>
            </w:r>
          </w:p>
        </w:tc>
        <w:tc>
          <w:tcPr>
            <w:tcW w:w="7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D7F65D9" w14:textId="77777777" w:rsidR="00261E1B" w:rsidRPr="00C120C9" w:rsidRDefault="00261E1B" w:rsidP="00261E1B">
            <w:pPr>
              <w:jc w:val="center"/>
              <w:rPr>
                <w:sz w:val="20"/>
                <w:szCs w:val="20"/>
              </w:rPr>
            </w:pPr>
            <w:r>
              <w:rPr>
                <w:sz w:val="20"/>
                <w:szCs w:val="20"/>
              </w:rPr>
              <w:t>Real</w:t>
            </w:r>
          </w:p>
        </w:tc>
        <w:tc>
          <w:tcPr>
            <w:tcW w:w="7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72FE71" w14:textId="3CB00834" w:rsidR="00261E1B" w:rsidRPr="00C120C9" w:rsidRDefault="00261E1B" w:rsidP="00261E1B">
            <w:pPr>
              <w:rPr>
                <w:sz w:val="20"/>
                <w:szCs w:val="20"/>
              </w:rPr>
            </w:pPr>
            <w:r>
              <w:rPr>
                <w:sz w:val="20"/>
                <w:szCs w:val="20"/>
              </w:rPr>
              <w:t>The z-coordinate for the drilling position.</w:t>
            </w:r>
          </w:p>
        </w:tc>
      </w:tr>
    </w:tbl>
    <w:bookmarkStart w:id="35" w:name="_FOOTER"/>
    <w:bookmarkEnd w:id="35"/>
    <w:p w14:paraId="6DA3BE6F" w14:textId="77777777" w:rsidR="00D90884" w:rsidRDefault="00D90884" w:rsidP="00D90884">
      <w:pPr>
        <w:pStyle w:val="Rubrik2"/>
      </w:pPr>
      <w:r>
        <w:fldChar w:fldCharType="begin"/>
      </w:r>
      <w:r>
        <w:instrText xml:space="preserve"> HYPERLINK  \l "_FOOTER" </w:instrText>
      </w:r>
      <w:r>
        <w:fldChar w:fldCharType="separate"/>
      </w:r>
      <w:r w:rsidRPr="00347BA9">
        <w:rPr>
          <w:rStyle w:val="Hyperlnk"/>
          <w:bdr w:val="none" w:sz="0" w:space="0" w:color="auto"/>
        </w:rPr>
        <w:t>FOOTER</w:t>
      </w:r>
      <w:r>
        <w:fldChar w:fldCharType="end"/>
      </w:r>
    </w:p>
    <w:p w14:paraId="3DCD8B9B" w14:textId="77777777" w:rsidR="00D90884" w:rsidRDefault="00D90884" w:rsidP="00D90884">
      <w:r>
        <w:t xml:space="preserve">This function </w:t>
      </w:r>
      <w:proofErr w:type="gramStart"/>
      <w:r>
        <w:t>are</w:t>
      </w:r>
      <w:proofErr w:type="gramEnd"/>
      <w:r>
        <w:t xml:space="preserve"> the last function that will be called while the CNC-file is open. Following variable can be used.</w:t>
      </w:r>
    </w:p>
    <w:tbl>
      <w:tblPr>
        <w:tblStyle w:val="Tabellrutnt"/>
        <w:tblW w:w="0" w:type="auto"/>
        <w:tblLook w:val="04A0" w:firstRow="1" w:lastRow="0" w:firstColumn="1" w:lastColumn="0" w:noHBand="0" w:noVBand="1"/>
      </w:tblPr>
      <w:tblGrid>
        <w:gridCol w:w="1483"/>
        <w:gridCol w:w="815"/>
        <w:gridCol w:w="7839"/>
      </w:tblGrid>
      <w:tr w:rsidR="00D90884" w:rsidRPr="00347BA9" w14:paraId="5530C9AF" w14:textId="77777777" w:rsidTr="006E282B">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7186B6" w14:textId="77777777" w:rsidR="00D90884" w:rsidRPr="00347BA9" w:rsidRDefault="006E282B" w:rsidP="00045522">
            <w:pPr>
              <w:spacing w:line="240" w:lineRule="auto"/>
              <w:rPr>
                <w:rFonts w:cs="Tahoma"/>
                <w:sz w:val="20"/>
                <w:szCs w:val="20"/>
              </w:rPr>
            </w:pPr>
            <w:r>
              <w:rPr>
                <w:rFonts w:cs="Tahoma"/>
                <w:sz w:val="20"/>
                <w:szCs w:val="20"/>
              </w:rPr>
              <w:t>$</w:t>
            </w:r>
            <w:proofErr w:type="spellStart"/>
            <w:r>
              <w:rPr>
                <w:rFonts w:cs="Tahoma"/>
                <w:sz w:val="20"/>
                <w:szCs w:val="20"/>
              </w:rPr>
              <w:t>cutlen</w:t>
            </w:r>
            <w:proofErr w:type="spellEnd"/>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B49BFF2" w14:textId="77777777" w:rsidR="00D90884" w:rsidRPr="00347BA9" w:rsidRDefault="006E282B" w:rsidP="00045522">
            <w:pPr>
              <w:spacing w:line="240" w:lineRule="auto"/>
              <w:rPr>
                <w:rFonts w:cs="Tahoma"/>
                <w:sz w:val="20"/>
                <w:szCs w:val="20"/>
              </w:rPr>
            </w:pPr>
            <w:r>
              <w:rPr>
                <w:rFonts w:cs="Tahoma"/>
                <w:sz w:val="20"/>
                <w:szCs w:val="20"/>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5579DC" w14:textId="77777777" w:rsidR="00D90884" w:rsidRPr="00347BA9" w:rsidRDefault="006E282B" w:rsidP="00045522">
            <w:pPr>
              <w:spacing w:line="240" w:lineRule="auto"/>
              <w:rPr>
                <w:rFonts w:cs="Tahoma"/>
                <w:sz w:val="20"/>
                <w:szCs w:val="20"/>
              </w:rPr>
            </w:pPr>
            <w:r>
              <w:rPr>
                <w:rFonts w:cs="Tahoma"/>
                <w:sz w:val="20"/>
                <w:szCs w:val="20"/>
              </w:rPr>
              <w:t>Total cutting length for one jet</w:t>
            </w:r>
          </w:p>
        </w:tc>
      </w:tr>
      <w:tr w:rsidR="00D5158F" w:rsidRPr="00347BA9" w14:paraId="6D03A234" w14:textId="77777777" w:rsidTr="006E282B">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55C42E" w14:textId="0FF07C61" w:rsidR="00D5158F" w:rsidRPr="00D5158F" w:rsidRDefault="00D5158F" w:rsidP="00045522">
            <w:pPr>
              <w:spacing w:line="240" w:lineRule="auto"/>
              <w:rPr>
                <w:rFonts w:cs="Tahoma"/>
                <w:sz w:val="20"/>
                <w:szCs w:val="20"/>
              </w:rPr>
            </w:pPr>
            <w:r>
              <w:rPr>
                <w:rFonts w:cs="Tahoma"/>
                <w:sz w:val="20"/>
                <w:szCs w:val="20"/>
              </w:rPr>
              <w:t>$</w:t>
            </w:r>
            <w:proofErr w:type="spellStart"/>
            <w:r>
              <w:rPr>
                <w:rFonts w:cs="Tahoma"/>
                <w:sz w:val="20"/>
                <w:szCs w:val="20"/>
              </w:rPr>
              <w:t>datefirst</w:t>
            </w:r>
            <w:proofErr w:type="spellEnd"/>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853F58D" w14:textId="5DA63666" w:rsidR="00D5158F" w:rsidRPr="00D5158F" w:rsidRDefault="00D5158F" w:rsidP="00045522">
            <w:pPr>
              <w:spacing w:line="240" w:lineRule="auto"/>
              <w:rPr>
                <w:rFonts w:cs="Tahoma"/>
                <w:sz w:val="20"/>
                <w:szCs w:val="20"/>
              </w:rPr>
            </w:pPr>
            <w:r>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FD7B9" w14:textId="47689DF9" w:rsidR="00D5158F" w:rsidRPr="00D5158F" w:rsidRDefault="00D5158F" w:rsidP="00045522">
            <w:pPr>
              <w:spacing w:line="240" w:lineRule="auto"/>
              <w:rPr>
                <w:rFonts w:cs="Tahoma"/>
                <w:sz w:val="20"/>
                <w:szCs w:val="20"/>
              </w:rPr>
            </w:pPr>
            <w:r>
              <w:rPr>
                <w:sz w:val="20"/>
                <w:szCs w:val="20"/>
              </w:rPr>
              <w:t xml:space="preserve">The </w:t>
            </w:r>
            <w:r w:rsidRPr="00D5158F">
              <w:rPr>
                <w:sz w:val="20"/>
                <w:szCs w:val="20"/>
              </w:rPr>
              <w:t xml:space="preserve">variable is a string returned by the DATETOSTR function Example: "20201015" </w:t>
            </w:r>
            <w:proofErr w:type="spellStart"/>
            <w:r w:rsidRPr="00D5158F">
              <w:rPr>
                <w:sz w:val="20"/>
                <w:szCs w:val="20"/>
              </w:rPr>
              <w:t>yyyymmdd</w:t>
            </w:r>
            <w:proofErr w:type="spellEnd"/>
            <w:r w:rsidRPr="00D5158F">
              <w:rPr>
                <w:sz w:val="20"/>
                <w:szCs w:val="20"/>
              </w:rPr>
              <w:t xml:space="preserve">. The value is the </w:t>
            </w:r>
            <w:proofErr w:type="spellStart"/>
            <w:r w:rsidRPr="00D5158F">
              <w:rPr>
                <w:sz w:val="20"/>
                <w:szCs w:val="20"/>
              </w:rPr>
              <w:t>eariest</w:t>
            </w:r>
            <w:proofErr w:type="spellEnd"/>
            <w:r w:rsidRPr="00D5158F">
              <w:rPr>
                <w:sz w:val="20"/>
                <w:szCs w:val="20"/>
              </w:rPr>
              <w:t xml:space="preserve"> (first) date of any part in the cut order. The value is used in IGEMS </w:t>
            </w:r>
            <w:proofErr w:type="spellStart"/>
            <w:r w:rsidRPr="00D5158F">
              <w:rPr>
                <w:sz w:val="20"/>
                <w:szCs w:val="20"/>
              </w:rPr>
              <w:t>cnc</w:t>
            </w:r>
            <w:proofErr w:type="spellEnd"/>
            <w:r w:rsidRPr="00D5158F">
              <w:rPr>
                <w:sz w:val="20"/>
                <w:szCs w:val="20"/>
              </w:rPr>
              <w:t>.</w:t>
            </w:r>
          </w:p>
        </w:tc>
      </w:tr>
      <w:tr w:rsidR="006E282B" w:rsidRPr="00347BA9" w14:paraId="517FD84A"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B61378" w14:textId="77777777" w:rsidR="006E282B" w:rsidRPr="00347BA9" w:rsidRDefault="006E282B" w:rsidP="006E282B">
            <w:pPr>
              <w:spacing w:line="240" w:lineRule="auto"/>
              <w:rPr>
                <w:rFonts w:cs="Tahoma"/>
                <w:sz w:val="20"/>
                <w:szCs w:val="20"/>
              </w:rPr>
            </w:pPr>
            <w:r w:rsidRPr="00347BA9">
              <w:rPr>
                <w:rFonts w:cs="Tahoma"/>
                <w:sz w:val="20"/>
                <w:szCs w:val="20"/>
              </w:rPr>
              <w:t>$</w:t>
            </w:r>
            <w:proofErr w:type="spellStart"/>
            <w:r w:rsidRPr="00347BA9">
              <w:rPr>
                <w:rFonts w:cs="Tahoma"/>
                <w:sz w:val="20"/>
                <w:szCs w:val="20"/>
              </w:rPr>
              <w:t>runsec</w:t>
            </w:r>
            <w:proofErr w:type="spellEnd"/>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315B4B8" w14:textId="77777777" w:rsidR="006E282B" w:rsidRPr="00347BA9" w:rsidRDefault="006E282B" w:rsidP="006E282B">
            <w:pPr>
              <w:spacing w:line="240" w:lineRule="auto"/>
              <w:rPr>
                <w:rFonts w:cs="Tahoma"/>
                <w:sz w:val="20"/>
                <w:szCs w:val="20"/>
              </w:rPr>
            </w:pPr>
            <w:r w:rsidRPr="00347BA9">
              <w:rPr>
                <w:rFonts w:cs="Tahoma"/>
                <w:sz w:val="20"/>
                <w:szCs w:val="20"/>
              </w:rPr>
              <w:t>Int</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C2AD52" w14:textId="77777777" w:rsidR="006E282B" w:rsidRPr="00347BA9" w:rsidRDefault="006E282B" w:rsidP="006E282B">
            <w:pPr>
              <w:spacing w:line="240" w:lineRule="auto"/>
              <w:rPr>
                <w:rFonts w:cs="Tahoma"/>
                <w:sz w:val="20"/>
                <w:szCs w:val="20"/>
              </w:rPr>
            </w:pPr>
            <w:r w:rsidRPr="00347BA9">
              <w:rPr>
                <w:rFonts w:cs="Tahoma"/>
                <w:sz w:val="20"/>
                <w:szCs w:val="20"/>
              </w:rPr>
              <w:t xml:space="preserve">Theoretical estimated time for the machine to do the job.  </w:t>
            </w:r>
          </w:p>
        </w:tc>
      </w:tr>
      <w:tr w:rsidR="006E282B" w:rsidRPr="00347BA9" w14:paraId="165E4F2E"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95CE2" w14:textId="77777777" w:rsidR="006E282B" w:rsidRPr="00347BA9" w:rsidRDefault="006E282B" w:rsidP="006E282B">
            <w:pPr>
              <w:spacing w:line="240" w:lineRule="auto"/>
              <w:rPr>
                <w:rFonts w:cs="Tahoma"/>
                <w:sz w:val="20"/>
                <w:szCs w:val="20"/>
              </w:rPr>
            </w:pPr>
            <w:r w:rsidRPr="00347BA9">
              <w:rPr>
                <w:rFonts w:cs="Tahoma"/>
                <w:sz w:val="20"/>
                <w:szCs w:val="20"/>
              </w:rPr>
              <w:t>$runtime</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8D2751" w14:textId="77777777" w:rsidR="006E282B" w:rsidRPr="00347BA9" w:rsidRDefault="006E282B" w:rsidP="006E282B">
            <w:pPr>
              <w:spacing w:line="240" w:lineRule="auto"/>
              <w:rPr>
                <w:rFonts w:cs="Tahoma"/>
                <w:sz w:val="20"/>
                <w:szCs w:val="20"/>
              </w:rPr>
            </w:pPr>
            <w:r w:rsidRPr="00347BA9">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2A0066" w14:textId="77777777" w:rsidR="006E282B" w:rsidRPr="00347BA9" w:rsidRDefault="006E282B" w:rsidP="006E282B">
            <w:pPr>
              <w:spacing w:line="240" w:lineRule="auto"/>
              <w:rPr>
                <w:rFonts w:cs="Tahoma"/>
                <w:sz w:val="20"/>
                <w:szCs w:val="20"/>
              </w:rPr>
            </w:pPr>
            <w:r w:rsidRPr="00347BA9">
              <w:rPr>
                <w:rFonts w:cs="Tahoma"/>
                <w:sz w:val="20"/>
                <w:szCs w:val="20"/>
              </w:rPr>
              <w:t xml:space="preserve">The values above converted to a string </w:t>
            </w:r>
          </w:p>
        </w:tc>
      </w:tr>
      <w:tr w:rsidR="006E282B" w:rsidRPr="00347BA9" w14:paraId="5E42C236"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05095" w14:textId="77777777" w:rsidR="006E282B" w:rsidRPr="00347BA9" w:rsidRDefault="006E282B" w:rsidP="006E282B">
            <w:pPr>
              <w:spacing w:line="240" w:lineRule="auto"/>
              <w:rPr>
                <w:rFonts w:cs="Tahoma"/>
                <w:sz w:val="20"/>
                <w:szCs w:val="20"/>
              </w:rPr>
            </w:pPr>
            <w:r w:rsidRPr="00347BA9">
              <w:rPr>
                <w:rFonts w:cs="Tahoma"/>
                <w:sz w:val="20"/>
                <w:szCs w:val="20"/>
              </w:rPr>
              <w:t>$</w:t>
            </w:r>
            <w:proofErr w:type="spellStart"/>
            <w:r w:rsidRPr="00347BA9">
              <w:rPr>
                <w:rFonts w:cs="Tahoma"/>
                <w:sz w:val="20"/>
                <w:szCs w:val="20"/>
              </w:rPr>
              <w:t>igems</w:t>
            </w:r>
            <w:proofErr w:type="spellEnd"/>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BF038CB" w14:textId="77777777" w:rsidR="006E282B" w:rsidRPr="00347BA9" w:rsidRDefault="006E282B" w:rsidP="006E282B">
            <w:pPr>
              <w:spacing w:line="240" w:lineRule="auto"/>
              <w:rPr>
                <w:rFonts w:cs="Tahoma"/>
                <w:sz w:val="20"/>
                <w:szCs w:val="20"/>
              </w:rPr>
            </w:pPr>
            <w:r w:rsidRPr="00347BA9">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FCDB0" w14:textId="77777777" w:rsidR="006E282B" w:rsidRPr="00347BA9" w:rsidRDefault="006E282B" w:rsidP="006E282B">
            <w:pPr>
              <w:spacing w:line="240" w:lineRule="auto"/>
              <w:rPr>
                <w:rFonts w:cs="Tahoma"/>
                <w:sz w:val="20"/>
                <w:szCs w:val="20"/>
              </w:rPr>
            </w:pPr>
            <w:r>
              <w:rPr>
                <w:rFonts w:cs="Tahoma"/>
                <w:sz w:val="20"/>
                <w:szCs w:val="20"/>
              </w:rPr>
              <w:t>This is a string with the version of IGEMS.</w:t>
            </w:r>
          </w:p>
        </w:tc>
      </w:tr>
      <w:tr w:rsidR="006E282B" w:rsidRPr="00347BA9" w14:paraId="2483A22E"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217353" w14:textId="77777777" w:rsidR="006E282B" w:rsidRPr="00347BA9" w:rsidRDefault="006E282B" w:rsidP="006E282B">
            <w:pPr>
              <w:spacing w:line="240" w:lineRule="auto"/>
              <w:rPr>
                <w:rFonts w:cs="Tahoma"/>
                <w:sz w:val="20"/>
                <w:szCs w:val="20"/>
              </w:rPr>
            </w:pPr>
            <w:r>
              <w:rPr>
                <w:rFonts w:cs="Tahoma"/>
                <w:sz w:val="20"/>
                <w:szCs w:val="20"/>
              </w:rPr>
              <w:t>$post</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8520B99" w14:textId="77777777" w:rsidR="006E282B" w:rsidRPr="00347BA9" w:rsidRDefault="006E282B" w:rsidP="006E282B">
            <w:pPr>
              <w:spacing w:line="240" w:lineRule="auto"/>
              <w:rPr>
                <w:rFonts w:cs="Tahoma"/>
                <w:sz w:val="20"/>
                <w:szCs w:val="20"/>
              </w:rPr>
            </w:pPr>
            <w:r>
              <w:rPr>
                <w:rFonts w:cs="Tahoma"/>
                <w:sz w:val="20"/>
                <w:szCs w:val="20"/>
              </w:rPr>
              <w:t>String</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3BB42" w14:textId="77777777" w:rsidR="006E282B" w:rsidRPr="00347BA9" w:rsidRDefault="006E282B" w:rsidP="006E282B">
            <w:pPr>
              <w:spacing w:line="240" w:lineRule="auto"/>
              <w:rPr>
                <w:rFonts w:cs="Tahoma"/>
                <w:sz w:val="20"/>
                <w:szCs w:val="20"/>
              </w:rPr>
            </w:pPr>
            <w:r>
              <w:rPr>
                <w:rFonts w:cs="Tahoma"/>
                <w:sz w:val="20"/>
                <w:szCs w:val="20"/>
              </w:rPr>
              <w:t>This is a string with the name of the postprocessor</w:t>
            </w:r>
          </w:p>
        </w:tc>
      </w:tr>
      <w:tr w:rsidR="00710879" w:rsidRPr="00347BA9" w14:paraId="57C505EE"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171F6" w14:textId="77777777" w:rsidR="00710879" w:rsidRPr="00710879" w:rsidRDefault="00710879" w:rsidP="00710879">
            <w:pPr>
              <w:rPr>
                <w:rFonts w:cs="Tahoma"/>
                <w:color w:val="000000"/>
                <w:sz w:val="20"/>
                <w:szCs w:val="20"/>
                <w:lang w:val="sv-SE" w:bidi="ar-SA"/>
              </w:rPr>
            </w:pPr>
            <w:r>
              <w:rPr>
                <w:rFonts w:cs="Tahoma"/>
                <w:color w:val="000000"/>
                <w:sz w:val="20"/>
                <w:szCs w:val="20"/>
                <w:lang w:val="sv-SE" w:bidi="ar-SA"/>
              </w:rPr>
              <w:t>$pumpstop</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1ADCD80" w14:textId="77777777" w:rsidR="00710879" w:rsidRPr="00710879" w:rsidRDefault="00710879" w:rsidP="00710879">
            <w:pPr>
              <w:jc w:val="center"/>
              <w:rPr>
                <w:rFonts w:cs="Tahoma"/>
                <w:sz w:val="20"/>
                <w:szCs w:val="20"/>
              </w:rPr>
            </w:pPr>
            <w:r>
              <w:rPr>
                <w:rFonts w:cs="Tahoma"/>
                <w:sz w:val="20"/>
                <w:szCs w:val="20"/>
              </w:rPr>
              <w:t>Bool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B166E3" w14:textId="77777777" w:rsidR="00710879" w:rsidRPr="00710879" w:rsidRDefault="00710879" w:rsidP="00710879">
            <w:pPr>
              <w:rPr>
                <w:rFonts w:cs="Tahoma"/>
                <w:sz w:val="20"/>
                <w:szCs w:val="20"/>
              </w:rPr>
            </w:pPr>
            <w:r>
              <w:rPr>
                <w:rFonts w:cs="Tahoma"/>
                <w:sz w:val="20"/>
                <w:szCs w:val="20"/>
              </w:rPr>
              <w:t>T if the pump should be stopped automatically else nil</w:t>
            </w:r>
          </w:p>
        </w:tc>
      </w:tr>
      <w:tr w:rsidR="006E282B" w:rsidRPr="00347BA9" w14:paraId="5ECC5493"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151C7" w14:textId="77777777" w:rsidR="006E282B" w:rsidRPr="00347BA9" w:rsidRDefault="006E282B" w:rsidP="006E282B">
            <w:pPr>
              <w:spacing w:line="240" w:lineRule="auto"/>
              <w:rPr>
                <w:rFonts w:cs="Tahoma"/>
                <w:sz w:val="20"/>
                <w:szCs w:val="20"/>
              </w:rPr>
            </w:pPr>
            <w:r w:rsidRPr="00347BA9">
              <w:rPr>
                <w:rFonts w:cs="Tahoma"/>
                <w:sz w:val="20"/>
                <w:szCs w:val="20"/>
              </w:rPr>
              <w:t>$x</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82B22B9" w14:textId="77777777" w:rsidR="006E282B" w:rsidRPr="00347BA9" w:rsidRDefault="006E282B" w:rsidP="006E282B">
            <w:pPr>
              <w:spacing w:line="240" w:lineRule="auto"/>
              <w:rPr>
                <w:rFonts w:cs="Tahoma"/>
                <w:sz w:val="20"/>
                <w:szCs w:val="20"/>
              </w:rPr>
            </w:pPr>
            <w:r w:rsidRPr="00347BA9">
              <w:rPr>
                <w:rFonts w:cs="Tahoma"/>
                <w:sz w:val="20"/>
                <w:szCs w:val="20"/>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FEE78" w14:textId="77777777" w:rsidR="006E282B" w:rsidRPr="00347BA9" w:rsidRDefault="006E282B" w:rsidP="006E282B">
            <w:pPr>
              <w:spacing w:line="240" w:lineRule="auto"/>
              <w:rPr>
                <w:rFonts w:cs="Tahoma"/>
                <w:sz w:val="20"/>
                <w:szCs w:val="20"/>
              </w:rPr>
            </w:pPr>
            <w:r w:rsidRPr="00347BA9">
              <w:rPr>
                <w:rFonts w:cs="Tahoma"/>
                <w:sz w:val="20"/>
                <w:szCs w:val="20"/>
              </w:rPr>
              <w:t xml:space="preserve">The X-coordinate for the parking position. This coordinate </w:t>
            </w:r>
            <w:proofErr w:type="gramStart"/>
            <w:r w:rsidRPr="00347BA9">
              <w:rPr>
                <w:rFonts w:cs="Tahoma"/>
                <w:sz w:val="20"/>
                <w:szCs w:val="20"/>
              </w:rPr>
              <w:t>are</w:t>
            </w:r>
            <w:proofErr w:type="gramEnd"/>
            <w:r w:rsidRPr="00347BA9">
              <w:rPr>
                <w:rFonts w:cs="Tahoma"/>
                <w:sz w:val="20"/>
                <w:szCs w:val="20"/>
              </w:rPr>
              <w:t xml:space="preserve"> not transformed. It’s exactly the value that are set in the strategy.</w:t>
            </w:r>
          </w:p>
        </w:tc>
      </w:tr>
      <w:tr w:rsidR="006E282B" w:rsidRPr="00347BA9" w14:paraId="6D7E3055" w14:textId="77777777" w:rsidTr="00045522">
        <w:tc>
          <w:tcPr>
            <w:tcW w:w="14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D56337" w14:textId="77777777" w:rsidR="006E282B" w:rsidRPr="00347BA9" w:rsidRDefault="006E282B" w:rsidP="006E282B">
            <w:pPr>
              <w:spacing w:line="240" w:lineRule="auto"/>
              <w:rPr>
                <w:rFonts w:cs="Tahoma"/>
                <w:sz w:val="20"/>
                <w:szCs w:val="20"/>
              </w:rPr>
            </w:pPr>
            <w:r w:rsidRPr="00347BA9">
              <w:rPr>
                <w:rFonts w:cs="Tahoma"/>
                <w:sz w:val="20"/>
                <w:szCs w:val="20"/>
              </w:rPr>
              <w:t>$Y</w:t>
            </w:r>
          </w:p>
        </w:tc>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84C30B1" w14:textId="77777777" w:rsidR="006E282B" w:rsidRPr="00347BA9" w:rsidRDefault="006E282B" w:rsidP="006E282B">
            <w:pPr>
              <w:spacing w:line="240" w:lineRule="auto"/>
              <w:rPr>
                <w:rFonts w:cs="Tahoma"/>
                <w:sz w:val="20"/>
                <w:szCs w:val="20"/>
              </w:rPr>
            </w:pPr>
            <w:r w:rsidRPr="00347BA9">
              <w:rPr>
                <w:rFonts w:cs="Tahoma"/>
                <w:sz w:val="20"/>
                <w:szCs w:val="20"/>
              </w:rPr>
              <w:t>Real</w:t>
            </w:r>
          </w:p>
        </w:tc>
        <w:tc>
          <w:tcPr>
            <w:tcW w:w="783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F4A582" w14:textId="77777777" w:rsidR="006E282B" w:rsidRPr="00347BA9" w:rsidRDefault="006E282B" w:rsidP="006E282B">
            <w:pPr>
              <w:spacing w:line="240" w:lineRule="auto"/>
              <w:rPr>
                <w:rFonts w:cs="Tahoma"/>
                <w:sz w:val="20"/>
                <w:szCs w:val="20"/>
              </w:rPr>
            </w:pPr>
            <w:r w:rsidRPr="00347BA9">
              <w:rPr>
                <w:rFonts w:cs="Tahoma"/>
                <w:sz w:val="20"/>
                <w:szCs w:val="20"/>
              </w:rPr>
              <w:t xml:space="preserve">The Y-coordinate for the parking position. This coordinate </w:t>
            </w:r>
            <w:proofErr w:type="gramStart"/>
            <w:r w:rsidRPr="00347BA9">
              <w:rPr>
                <w:rFonts w:cs="Tahoma"/>
                <w:sz w:val="20"/>
                <w:szCs w:val="20"/>
              </w:rPr>
              <w:t>are</w:t>
            </w:r>
            <w:proofErr w:type="gramEnd"/>
            <w:r w:rsidRPr="00347BA9">
              <w:rPr>
                <w:rFonts w:cs="Tahoma"/>
                <w:sz w:val="20"/>
                <w:szCs w:val="20"/>
              </w:rPr>
              <w:t xml:space="preserve"> not transformed. It’s exactly the value that are set in the strategy.</w:t>
            </w:r>
          </w:p>
        </w:tc>
      </w:tr>
    </w:tbl>
    <w:p w14:paraId="1D11315B" w14:textId="77777777" w:rsidR="00D90884" w:rsidRDefault="00D90884" w:rsidP="00D90884">
      <w:bookmarkStart w:id="36" w:name="_FINAL"/>
      <w:bookmarkEnd w:id="36"/>
      <w:r>
        <w:t>The function MRAPID can be called from the footer function.</w:t>
      </w:r>
    </w:p>
    <w:p w14:paraId="379F28EE" w14:textId="77777777" w:rsidR="00D90884" w:rsidRDefault="00D90884" w:rsidP="00D90884">
      <w:r>
        <w:t>Example:</w:t>
      </w:r>
    </w:p>
    <w:p w14:paraId="6FF20721" w14:textId="77777777" w:rsidR="00D90884" w:rsidRDefault="00D90884" w:rsidP="00D90884"/>
    <w:p w14:paraId="33086092" w14:textId="77777777" w:rsidR="00D90884" w:rsidRDefault="00D90884" w:rsidP="00D90884">
      <w:pPr>
        <w:pStyle w:val="LISPSAMPLE"/>
      </w:pPr>
      <w:r>
        <w:t xml:space="preserve">(DEFUN </w:t>
      </w:r>
      <w:proofErr w:type="gramStart"/>
      <w:r>
        <w:t>footer(</w:t>
      </w:r>
      <w:proofErr w:type="gramEnd"/>
      <w:r>
        <w:t>)</w:t>
      </w:r>
      <w:r>
        <w:br/>
        <w:t xml:space="preserve">  (MRAPID)</w:t>
      </w:r>
      <w:r>
        <w:br/>
        <w:t xml:space="preserve">  (WRITE (STRCAT (NTXT) "(SECONDS " (ITOA $</w:t>
      </w:r>
      <w:proofErr w:type="spellStart"/>
      <w:r>
        <w:t>runsec</w:t>
      </w:r>
      <w:proofErr w:type="spellEnd"/>
      <w:r>
        <w:t>) ")"))</w:t>
      </w:r>
      <w:r>
        <w:br/>
        <w:t xml:space="preserve">  (WRITE (STRCAT (NTXT) "(USED TIME " $runtime ")"))</w:t>
      </w:r>
      <w:r>
        <w:br/>
        <w:t xml:space="preserve">  (WRITE (STRCAT (NTXT) "(IGEMS:" $</w:t>
      </w:r>
      <w:proofErr w:type="spellStart"/>
      <w:r>
        <w:t>igems</w:t>
      </w:r>
      <w:proofErr w:type="spellEnd"/>
      <w:r>
        <w:t xml:space="preserve"> " POST:" $post " Date:" datum ")")))</w:t>
      </w:r>
      <w:r>
        <w:br/>
        <w:t xml:space="preserve">  (WRITE (STRCAT (NTXT) "M30"))</w:t>
      </w:r>
      <w:r>
        <w:br/>
        <w:t xml:space="preserve">  (WRITE "%")</w:t>
      </w:r>
      <w:r>
        <w:br/>
        <w:t>)</w:t>
      </w:r>
    </w:p>
    <w:p w14:paraId="636D83F3" w14:textId="77777777" w:rsidR="00D90884" w:rsidRDefault="005A5DC7" w:rsidP="00D90884">
      <w:pPr>
        <w:pStyle w:val="Rubrik2"/>
      </w:pPr>
      <w:hyperlink w:anchor="_FINAL" w:history="1">
        <w:bookmarkStart w:id="37" w:name="_Toc359406386"/>
        <w:r w:rsidR="00D90884" w:rsidRPr="00481A0B">
          <w:rPr>
            <w:rStyle w:val="Hyperlnk"/>
            <w:bdr w:val="none" w:sz="0" w:space="0" w:color="auto"/>
          </w:rPr>
          <w:t>FINAL</w:t>
        </w:r>
        <w:bookmarkEnd w:id="37"/>
      </w:hyperlink>
    </w:p>
    <w:p w14:paraId="7B6BE2FB" w14:textId="77777777" w:rsidR="00D90884" w:rsidRDefault="00D90884" w:rsidP="00D90884">
      <w:r>
        <w:t>This function is called after that all postprocessing has been executed and the CNC-file is closed.</w:t>
      </w:r>
    </w:p>
    <w:bookmarkStart w:id="38" w:name="_FMODE"/>
    <w:bookmarkEnd w:id="38"/>
    <w:p w14:paraId="74EFB1FD" w14:textId="77777777" w:rsidR="00D90884" w:rsidRDefault="00D90884" w:rsidP="00D90884">
      <w:pPr>
        <w:pStyle w:val="Rubrik2"/>
      </w:pPr>
      <w:r>
        <w:fldChar w:fldCharType="begin"/>
      </w:r>
      <w:r>
        <w:instrText xml:space="preserve"> HYPERLINK "" \l "_FMODE" </w:instrText>
      </w:r>
      <w:r>
        <w:fldChar w:fldCharType="separate"/>
      </w:r>
      <w:bookmarkStart w:id="39" w:name="_Toc359406387"/>
      <w:r w:rsidRPr="000124C2">
        <w:rPr>
          <w:rStyle w:val="Hyperlnk"/>
          <w:bdr w:val="none" w:sz="0" w:space="0" w:color="auto"/>
        </w:rPr>
        <w:t>FMODE</w:t>
      </w:r>
      <w:bookmarkEnd w:id="39"/>
      <w:r>
        <w:fldChar w:fldCharType="end"/>
      </w:r>
    </w:p>
    <w:p w14:paraId="2A8C2C06" w14:textId="77777777" w:rsidR="00D90884" w:rsidRDefault="00D90884" w:rsidP="00D90884">
      <w:r>
        <w:t>This function handles different feed rate modes.</w:t>
      </w:r>
    </w:p>
    <w:p w14:paraId="5E81B86C" w14:textId="77777777" w:rsidR="00D90884" w:rsidRDefault="00D90884" w:rsidP="00D90884">
      <w:r>
        <w:t>The function has following variables:</w:t>
      </w:r>
    </w:p>
    <w:tbl>
      <w:tblPr>
        <w:tblStyle w:val="Tabellrutnt"/>
        <w:tblW w:w="0" w:type="auto"/>
        <w:tblLook w:val="04A0" w:firstRow="1" w:lastRow="0" w:firstColumn="1" w:lastColumn="0" w:noHBand="0" w:noVBand="1"/>
      </w:tblPr>
      <w:tblGrid>
        <w:gridCol w:w="1426"/>
        <w:gridCol w:w="790"/>
        <w:gridCol w:w="8098"/>
      </w:tblGrid>
      <w:tr w:rsidR="00D90884" w:rsidRPr="00265B45" w14:paraId="6029B881" w14:textId="77777777" w:rsidTr="008504B6">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8CE3B2" w14:textId="77777777" w:rsidR="00D90884" w:rsidRDefault="00D90884" w:rsidP="00045522">
            <w:pPr>
              <w:rPr>
                <w:sz w:val="20"/>
                <w:szCs w:val="20"/>
              </w:rPr>
            </w:pPr>
            <w:bookmarkStart w:id="40" w:name="_HEADER"/>
            <w:bookmarkStart w:id="41" w:name="_HEADER_1"/>
            <w:bookmarkEnd w:id="40"/>
            <w:bookmarkEnd w:id="41"/>
            <w:r>
              <w:rPr>
                <w:sz w:val="20"/>
                <w:szCs w:val="20"/>
              </w:rPr>
              <w:t>$</w:t>
            </w:r>
            <w:proofErr w:type="spellStart"/>
            <w:r>
              <w:rPr>
                <w:sz w:val="20"/>
                <w:szCs w:val="20"/>
              </w:rPr>
              <w:t>flin</w:t>
            </w:r>
            <w:proofErr w:type="spellEnd"/>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508030D" w14:textId="77777777" w:rsidR="00D90884" w:rsidRDefault="00D90884" w:rsidP="00045522">
            <w:pPr>
              <w:jc w:val="center"/>
              <w:rPr>
                <w:sz w:val="20"/>
                <w:szCs w:val="20"/>
              </w:rPr>
            </w:pPr>
            <w:r>
              <w:rPr>
                <w:sz w:val="20"/>
                <w:szCs w:val="20"/>
              </w:rPr>
              <w:t>Int</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69C5F8" w14:textId="77777777" w:rsidR="00D90884" w:rsidRDefault="00D90884" w:rsidP="00045522">
            <w:pPr>
              <w:rPr>
                <w:sz w:val="20"/>
                <w:szCs w:val="20"/>
              </w:rPr>
            </w:pPr>
            <w:r>
              <w:rPr>
                <w:sz w:val="20"/>
                <w:szCs w:val="20"/>
              </w:rPr>
              <w:t>The variable can have following settings:</w:t>
            </w:r>
          </w:p>
          <w:p w14:paraId="37DC7012" w14:textId="77777777" w:rsidR="00D90884" w:rsidRDefault="00D90884" w:rsidP="00045522">
            <w:pPr>
              <w:rPr>
                <w:sz w:val="20"/>
                <w:szCs w:val="20"/>
              </w:rPr>
            </w:pPr>
            <w:r>
              <w:rPr>
                <w:sz w:val="20"/>
                <w:szCs w:val="20"/>
              </w:rPr>
              <w:t>0=</w:t>
            </w:r>
            <w:proofErr w:type="spellStart"/>
            <w:r>
              <w:rPr>
                <w:sz w:val="20"/>
                <w:szCs w:val="20"/>
              </w:rPr>
              <w:t>Flin</w:t>
            </w:r>
            <w:proofErr w:type="spellEnd"/>
            <w:r>
              <w:rPr>
                <w:sz w:val="20"/>
                <w:szCs w:val="20"/>
              </w:rPr>
              <w:t xml:space="preserve"> main switch. </w:t>
            </w:r>
            <w:proofErr w:type="spellStart"/>
            <w:r>
              <w:rPr>
                <w:sz w:val="20"/>
                <w:szCs w:val="20"/>
              </w:rPr>
              <w:t>Flin</w:t>
            </w:r>
            <w:proofErr w:type="spellEnd"/>
            <w:r>
              <w:rPr>
                <w:sz w:val="20"/>
                <w:szCs w:val="20"/>
              </w:rPr>
              <w:t xml:space="preserve"> should be deactivated</w:t>
            </w:r>
          </w:p>
          <w:p w14:paraId="1EC42620" w14:textId="77777777" w:rsidR="00D90884" w:rsidRDefault="00D90884" w:rsidP="00045522">
            <w:pPr>
              <w:rPr>
                <w:sz w:val="20"/>
                <w:szCs w:val="20"/>
              </w:rPr>
            </w:pPr>
            <w:r>
              <w:rPr>
                <w:sz w:val="20"/>
                <w:szCs w:val="20"/>
              </w:rPr>
              <w:t>1=</w:t>
            </w:r>
            <w:proofErr w:type="spellStart"/>
            <w:r>
              <w:rPr>
                <w:sz w:val="20"/>
                <w:szCs w:val="20"/>
              </w:rPr>
              <w:t>Flin</w:t>
            </w:r>
            <w:proofErr w:type="spellEnd"/>
            <w:r>
              <w:rPr>
                <w:sz w:val="20"/>
                <w:szCs w:val="20"/>
              </w:rPr>
              <w:t xml:space="preserve"> main switch. </w:t>
            </w:r>
            <w:proofErr w:type="spellStart"/>
            <w:r>
              <w:rPr>
                <w:sz w:val="20"/>
                <w:szCs w:val="20"/>
              </w:rPr>
              <w:t>Flin</w:t>
            </w:r>
            <w:proofErr w:type="spellEnd"/>
            <w:r>
              <w:rPr>
                <w:sz w:val="20"/>
                <w:szCs w:val="20"/>
              </w:rPr>
              <w:t xml:space="preserve"> should be activated, next movements </w:t>
            </w:r>
            <w:proofErr w:type="gramStart"/>
            <w:r>
              <w:rPr>
                <w:sz w:val="20"/>
                <w:szCs w:val="20"/>
              </w:rPr>
              <w:t>has</w:t>
            </w:r>
            <w:proofErr w:type="gramEnd"/>
            <w:r>
              <w:rPr>
                <w:sz w:val="20"/>
                <w:szCs w:val="20"/>
              </w:rPr>
              <w:t xml:space="preserve"> different start and end speed.</w:t>
            </w:r>
          </w:p>
          <w:p w14:paraId="65F76D51" w14:textId="77777777" w:rsidR="00D90884" w:rsidRDefault="00D90884" w:rsidP="00045522">
            <w:pPr>
              <w:rPr>
                <w:sz w:val="20"/>
                <w:szCs w:val="20"/>
              </w:rPr>
            </w:pPr>
            <w:r>
              <w:rPr>
                <w:sz w:val="20"/>
                <w:szCs w:val="20"/>
              </w:rPr>
              <w:t>2=Next movement have another start speed than last movements end speed.</w:t>
            </w:r>
          </w:p>
        </w:tc>
      </w:tr>
      <w:tr w:rsidR="00D90884" w:rsidRPr="00265B45" w14:paraId="7D5DCFD7" w14:textId="77777777" w:rsidTr="008504B6">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982546" w14:textId="77777777" w:rsidR="00D90884" w:rsidRDefault="00D90884" w:rsidP="00045522">
            <w:pPr>
              <w:rPr>
                <w:sz w:val="20"/>
                <w:szCs w:val="20"/>
              </w:rPr>
            </w:pPr>
            <w:r>
              <w:rPr>
                <w:sz w:val="20"/>
                <w:szCs w:val="20"/>
              </w:rPr>
              <w:t>$</w:t>
            </w:r>
            <w:proofErr w:type="spellStart"/>
            <w:r>
              <w:rPr>
                <w:sz w:val="20"/>
                <w:szCs w:val="20"/>
              </w:rPr>
              <w:t>fe</w:t>
            </w:r>
            <w:proofErr w:type="spellEnd"/>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6DAC44C" w14:textId="77777777" w:rsidR="00D90884" w:rsidRDefault="00D90884" w:rsidP="00045522">
            <w:pPr>
              <w:jc w:val="center"/>
              <w:rPr>
                <w:sz w:val="20"/>
                <w:szCs w:val="20"/>
              </w:rPr>
            </w:pPr>
            <w:r>
              <w:rPr>
                <w:sz w:val="20"/>
                <w:szCs w:val="20"/>
              </w:rPr>
              <w:t>Real</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A97798" w14:textId="77777777" w:rsidR="00D90884" w:rsidRDefault="00D90884" w:rsidP="00045522">
            <w:pPr>
              <w:rPr>
                <w:sz w:val="20"/>
                <w:szCs w:val="20"/>
              </w:rPr>
            </w:pPr>
            <w:r>
              <w:rPr>
                <w:sz w:val="20"/>
                <w:szCs w:val="20"/>
              </w:rPr>
              <w:t>The cutting speed at the end of next object.</w:t>
            </w:r>
          </w:p>
        </w:tc>
      </w:tr>
      <w:tr w:rsidR="00D90884" w:rsidRPr="00265B45" w14:paraId="64BC48B0" w14:textId="77777777" w:rsidTr="008504B6">
        <w:tc>
          <w:tcPr>
            <w:tcW w:w="14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B7234" w14:textId="77777777" w:rsidR="00D90884" w:rsidRDefault="00D90884" w:rsidP="00045522">
            <w:pPr>
              <w:rPr>
                <w:sz w:val="20"/>
                <w:szCs w:val="20"/>
              </w:rPr>
            </w:pPr>
            <w:r>
              <w:rPr>
                <w:sz w:val="20"/>
                <w:szCs w:val="20"/>
              </w:rPr>
              <w:t>$fs</w:t>
            </w:r>
          </w:p>
        </w:tc>
        <w:tc>
          <w:tcPr>
            <w:tcW w:w="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358FB8C" w14:textId="77777777" w:rsidR="00D90884" w:rsidRDefault="00D90884" w:rsidP="00045522">
            <w:pPr>
              <w:jc w:val="center"/>
              <w:rPr>
                <w:sz w:val="20"/>
                <w:szCs w:val="20"/>
              </w:rPr>
            </w:pPr>
            <w:r>
              <w:rPr>
                <w:sz w:val="20"/>
                <w:szCs w:val="20"/>
              </w:rPr>
              <w:t>Real</w:t>
            </w:r>
          </w:p>
        </w:tc>
        <w:tc>
          <w:tcPr>
            <w:tcW w:w="8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70EB7" w14:textId="77777777" w:rsidR="00D90884" w:rsidRDefault="00D90884" w:rsidP="00045522">
            <w:pPr>
              <w:rPr>
                <w:sz w:val="20"/>
                <w:szCs w:val="20"/>
              </w:rPr>
            </w:pPr>
            <w:r>
              <w:rPr>
                <w:sz w:val="20"/>
                <w:szCs w:val="20"/>
              </w:rPr>
              <w:t>The cutting speed at the beginning of next object.</w:t>
            </w:r>
          </w:p>
        </w:tc>
      </w:tr>
    </w:tbl>
    <w:p w14:paraId="263D6959" w14:textId="77777777" w:rsidR="00D90884" w:rsidRDefault="00D90884" w:rsidP="00D90884">
      <w:r>
        <w:t>Note!</w:t>
      </w:r>
      <w:r>
        <w:br/>
        <w:t>The variable $</w:t>
      </w:r>
      <w:proofErr w:type="spellStart"/>
      <w:r>
        <w:t>flin</w:t>
      </w:r>
      <w:proofErr w:type="spellEnd"/>
      <w:r>
        <w:t xml:space="preserve"> can be used in other function. It’s nil if FLIN in not activated. In all other cases it is 0, 1 or 2.</w:t>
      </w:r>
    </w:p>
    <w:bookmarkStart w:id="42" w:name="_HEADER_2"/>
    <w:bookmarkEnd w:id="42"/>
    <w:p w14:paraId="1CFF33E8" w14:textId="77777777" w:rsidR="00D90884" w:rsidRDefault="00D90884" w:rsidP="00D90884">
      <w:pPr>
        <w:pStyle w:val="Rubrik2"/>
      </w:pPr>
      <w:r>
        <w:fldChar w:fldCharType="begin"/>
      </w:r>
      <w:r>
        <w:instrText>HYPERLINK  \l "_HEADER_2"</w:instrText>
      </w:r>
      <w:r>
        <w:fldChar w:fldCharType="separate"/>
      </w:r>
      <w:bookmarkStart w:id="43" w:name="_Toc359406388"/>
      <w:r w:rsidRPr="00D74EB3">
        <w:rPr>
          <w:rStyle w:val="Hyperlnk"/>
          <w:bdr w:val="none" w:sz="0" w:space="0" w:color="auto"/>
        </w:rPr>
        <w:t>HEADER</w:t>
      </w:r>
      <w:bookmarkEnd w:id="43"/>
      <w:r>
        <w:fldChar w:fldCharType="end"/>
      </w:r>
    </w:p>
    <w:p w14:paraId="05770415" w14:textId="77777777" w:rsidR="00D90884" w:rsidRDefault="00D90884" w:rsidP="00D90884">
      <w:r>
        <w:t>If you want to take care of this event then you must include a function in the postprocessor with the name HEADER. The header event is always called at the beginning of the postprocessing. The function can be used to view information, initialize values, and set default values for G and M-codes. The function can use following variables.</w:t>
      </w:r>
    </w:p>
    <w:tbl>
      <w:tblPr>
        <w:tblStyle w:val="Tabellrutnt"/>
        <w:tblW w:w="0" w:type="auto"/>
        <w:tblLook w:val="04A0" w:firstRow="1" w:lastRow="0" w:firstColumn="1" w:lastColumn="0" w:noHBand="0" w:noVBand="1"/>
      </w:tblPr>
      <w:tblGrid>
        <w:gridCol w:w="1648"/>
        <w:gridCol w:w="812"/>
        <w:gridCol w:w="7677"/>
      </w:tblGrid>
      <w:tr w:rsidR="00D90884" w:rsidRPr="00265B45" w14:paraId="36D6145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E440F7" w14:textId="77777777" w:rsidR="00D90884" w:rsidRPr="00557DD6" w:rsidRDefault="00557DD6" w:rsidP="00045522">
            <w:pPr>
              <w:rPr>
                <w:sz w:val="20"/>
                <w:szCs w:val="18"/>
              </w:rPr>
            </w:pPr>
            <w:r w:rsidRPr="00557DD6">
              <w:rPr>
                <w:sz w:val="20"/>
                <w:szCs w:val="18"/>
              </w:rPr>
              <w:t>$</w:t>
            </w:r>
            <w:proofErr w:type="spellStart"/>
            <w:r w:rsidRPr="00557DD6">
              <w:rPr>
                <w:sz w:val="20"/>
                <w:szCs w:val="18"/>
              </w:rPr>
              <w:t>AngleIpo</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C9D2B6E" w14:textId="77777777" w:rsidR="00D90884" w:rsidRPr="00557DD6" w:rsidRDefault="00557DD6" w:rsidP="00045522">
            <w:pPr>
              <w:jc w:val="center"/>
              <w:rPr>
                <w:sz w:val="20"/>
                <w:szCs w:val="18"/>
              </w:rPr>
            </w:pPr>
            <w:r w:rsidRPr="00557DD6">
              <w:rPr>
                <w:sz w:val="20"/>
                <w:szCs w:val="18"/>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9803C9" w14:textId="77777777" w:rsidR="00D90884" w:rsidRPr="00557DD6" w:rsidRDefault="00557DD6" w:rsidP="00045522">
            <w:pPr>
              <w:rPr>
                <w:rFonts w:cs="Tahoma"/>
                <w:sz w:val="20"/>
                <w:szCs w:val="18"/>
              </w:rPr>
            </w:pPr>
            <w:r w:rsidRPr="00557DD6">
              <w:rPr>
                <w:rFonts w:cs="Tahoma"/>
                <w:sz w:val="20"/>
                <w:szCs w:val="18"/>
              </w:rPr>
              <w:t>T if Angle Interpolation is activated in the machine settings. Note!</w:t>
            </w:r>
            <w:r w:rsidRPr="00557DD6">
              <w:rPr>
                <w:rFonts w:cs="Tahoma"/>
                <w:sz w:val="20"/>
                <w:szCs w:val="18"/>
              </w:rPr>
              <w:br/>
              <w:t>This feature can only be used by IGEMS CNC</w:t>
            </w:r>
          </w:p>
        </w:tc>
      </w:tr>
      <w:tr w:rsidR="00A060F2" w:rsidRPr="00265B45" w14:paraId="65511986"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7B4D5" w14:textId="77777777" w:rsidR="00A060F2" w:rsidRPr="00A060F2" w:rsidRDefault="00A060F2" w:rsidP="00045522">
            <w:pPr>
              <w:rPr>
                <w:sz w:val="20"/>
                <w:szCs w:val="20"/>
              </w:rPr>
            </w:pPr>
            <w:r w:rsidRPr="00A060F2">
              <w:rPr>
                <w:sz w:val="20"/>
                <w:szCs w:val="20"/>
              </w:rPr>
              <w:t>$6x-direction</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7413E0C" w14:textId="77777777" w:rsidR="00A060F2" w:rsidRPr="00A060F2" w:rsidRDefault="00A060F2" w:rsidP="00045522">
            <w:pPr>
              <w:jc w:val="center"/>
              <w:rPr>
                <w:sz w:val="20"/>
                <w:szCs w:val="20"/>
              </w:rPr>
            </w:pPr>
            <w:r w:rsidRPr="00A060F2">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63710" w14:textId="77777777" w:rsidR="00A060F2" w:rsidRDefault="009B1FC7" w:rsidP="00045522">
            <w:pPr>
              <w:rPr>
                <w:rFonts w:cs="Tahoma"/>
                <w:sz w:val="20"/>
                <w:szCs w:val="20"/>
              </w:rPr>
            </w:pPr>
            <w:r>
              <w:rPr>
                <w:rFonts w:cs="Tahoma"/>
                <w:sz w:val="20"/>
                <w:szCs w:val="20"/>
              </w:rPr>
              <w:t xml:space="preserve">An integer that </w:t>
            </w:r>
            <w:r w:rsidR="00892C84">
              <w:rPr>
                <w:rFonts w:cs="Tahoma"/>
                <w:sz w:val="20"/>
                <w:szCs w:val="20"/>
              </w:rPr>
              <w:t>means following directions of the rotation unit.</w:t>
            </w:r>
          </w:p>
          <w:p w14:paraId="1CAB3F73" w14:textId="77777777" w:rsidR="00892C84" w:rsidRDefault="00892C84" w:rsidP="00045522">
            <w:pPr>
              <w:rPr>
                <w:rFonts w:cs="Tahoma"/>
                <w:sz w:val="20"/>
                <w:szCs w:val="20"/>
              </w:rPr>
            </w:pPr>
            <w:r>
              <w:rPr>
                <w:rFonts w:cs="Tahoma"/>
                <w:sz w:val="20"/>
                <w:szCs w:val="20"/>
              </w:rPr>
              <w:t>0=1,0,0 (East)</w:t>
            </w:r>
          </w:p>
          <w:p w14:paraId="70ADE20F" w14:textId="77777777" w:rsidR="00892C84" w:rsidRDefault="00892C84" w:rsidP="00045522">
            <w:pPr>
              <w:rPr>
                <w:rFonts w:cs="Tahoma"/>
                <w:sz w:val="20"/>
                <w:szCs w:val="20"/>
              </w:rPr>
            </w:pPr>
            <w:r>
              <w:rPr>
                <w:rFonts w:cs="Tahoma"/>
                <w:sz w:val="20"/>
                <w:szCs w:val="20"/>
              </w:rPr>
              <w:t>1=0,1,0 (North)</w:t>
            </w:r>
          </w:p>
          <w:p w14:paraId="59C65DFF" w14:textId="77777777" w:rsidR="00892C84" w:rsidRDefault="00892C84" w:rsidP="00045522">
            <w:pPr>
              <w:rPr>
                <w:rFonts w:cs="Tahoma"/>
                <w:sz w:val="20"/>
                <w:szCs w:val="20"/>
              </w:rPr>
            </w:pPr>
            <w:r>
              <w:rPr>
                <w:rFonts w:cs="Tahoma"/>
                <w:sz w:val="20"/>
                <w:szCs w:val="20"/>
              </w:rPr>
              <w:t>2=-1,0,0 (West)</w:t>
            </w:r>
          </w:p>
          <w:p w14:paraId="2A10E5EA" w14:textId="77777777" w:rsidR="00892C84" w:rsidRPr="00A060F2" w:rsidRDefault="00892C84" w:rsidP="00892C84">
            <w:pPr>
              <w:rPr>
                <w:rFonts w:cs="Tahoma"/>
                <w:sz w:val="20"/>
                <w:szCs w:val="20"/>
              </w:rPr>
            </w:pPr>
            <w:r>
              <w:rPr>
                <w:rFonts w:cs="Tahoma"/>
                <w:sz w:val="20"/>
                <w:szCs w:val="20"/>
              </w:rPr>
              <w:t>3=</w:t>
            </w:r>
            <w:proofErr w:type="gramStart"/>
            <w:r>
              <w:rPr>
                <w:rFonts w:cs="Tahoma"/>
                <w:sz w:val="20"/>
                <w:szCs w:val="20"/>
              </w:rPr>
              <w:t>0,-</w:t>
            </w:r>
            <w:proofErr w:type="gramEnd"/>
            <w:r>
              <w:rPr>
                <w:rFonts w:cs="Tahoma"/>
                <w:sz w:val="20"/>
                <w:szCs w:val="20"/>
              </w:rPr>
              <w:t>1,0 (South)</w:t>
            </w:r>
          </w:p>
        </w:tc>
      </w:tr>
      <w:tr w:rsidR="00A060F2" w:rsidRPr="00265B45" w14:paraId="6BEC053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D0983" w14:textId="77777777" w:rsidR="00A060F2" w:rsidRPr="00A060F2" w:rsidRDefault="00A060F2" w:rsidP="00045522">
            <w:pPr>
              <w:rPr>
                <w:sz w:val="20"/>
                <w:szCs w:val="20"/>
              </w:rPr>
            </w:pPr>
            <w:r w:rsidRPr="00A060F2">
              <w:rPr>
                <w:sz w:val="20"/>
                <w:szCs w:val="20"/>
              </w:rPr>
              <w:t>$6x-origo</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D72CCA4" w14:textId="77777777" w:rsidR="00A060F2" w:rsidRPr="00A060F2" w:rsidRDefault="00A060F2" w:rsidP="00A060F2">
            <w:pPr>
              <w:jc w:val="center"/>
              <w:rPr>
                <w:sz w:val="20"/>
                <w:szCs w:val="20"/>
              </w:rPr>
            </w:pPr>
            <w:r w:rsidRPr="00A060F2">
              <w:rPr>
                <w:sz w:val="20"/>
                <w:szCs w:val="20"/>
              </w:rPr>
              <w:t>List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2198B3" w14:textId="77777777" w:rsidR="00A060F2" w:rsidRPr="00A060F2" w:rsidRDefault="00A060F2" w:rsidP="00045522">
            <w:pPr>
              <w:rPr>
                <w:rFonts w:cs="Tahoma"/>
                <w:sz w:val="20"/>
                <w:szCs w:val="20"/>
              </w:rPr>
            </w:pPr>
            <w:r>
              <w:rPr>
                <w:rFonts w:cs="Tahoma"/>
                <w:sz w:val="20"/>
                <w:szCs w:val="20"/>
              </w:rPr>
              <w:t>This is the distance to the part zero in 3D-5X on 6x-toolpaths</w:t>
            </w:r>
          </w:p>
        </w:tc>
      </w:tr>
      <w:tr w:rsidR="00A060F2" w:rsidRPr="00265B45" w14:paraId="0BB7BD2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1B273" w14:textId="77777777" w:rsidR="00A060F2" w:rsidRPr="00A060F2" w:rsidRDefault="00A060F2" w:rsidP="00045522">
            <w:pPr>
              <w:rPr>
                <w:sz w:val="20"/>
                <w:szCs w:val="20"/>
              </w:rPr>
            </w:pPr>
            <w:r w:rsidRPr="00A060F2">
              <w:rPr>
                <w:sz w:val="20"/>
                <w:szCs w:val="20"/>
              </w:rPr>
              <w:t>$6x-reverce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877D618" w14:textId="77777777" w:rsidR="00A060F2" w:rsidRPr="00A060F2" w:rsidRDefault="00A060F2" w:rsidP="00045522">
            <w:pPr>
              <w:jc w:val="center"/>
              <w:rPr>
                <w:sz w:val="20"/>
                <w:szCs w:val="20"/>
              </w:rPr>
            </w:pPr>
            <w:r w:rsidRPr="00A060F2">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5D3B45" w14:textId="77777777" w:rsidR="00A060F2" w:rsidRPr="00A060F2" w:rsidRDefault="00A060F2" w:rsidP="00045522">
            <w:pPr>
              <w:rPr>
                <w:rFonts w:cs="Tahoma"/>
                <w:sz w:val="20"/>
                <w:szCs w:val="20"/>
              </w:rPr>
            </w:pPr>
            <w:r>
              <w:rPr>
                <w:rFonts w:cs="Tahoma"/>
                <w:sz w:val="20"/>
                <w:szCs w:val="20"/>
              </w:rPr>
              <w:t>T if the value of $C is reversed else nil.</w:t>
            </w:r>
          </w:p>
        </w:tc>
      </w:tr>
      <w:tr w:rsidR="00D90884" w:rsidRPr="00265B45" w14:paraId="5C9C4D2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F6685" w14:textId="77777777" w:rsidR="00D90884" w:rsidRDefault="00D90884" w:rsidP="00045522">
            <w:pPr>
              <w:rPr>
                <w:sz w:val="20"/>
                <w:szCs w:val="20"/>
              </w:rPr>
            </w:pPr>
            <w:r>
              <w:rPr>
                <w:sz w:val="20"/>
                <w:szCs w:val="20"/>
              </w:rPr>
              <w:t>$abrasive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6CB363"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2ACA36" w14:textId="77777777" w:rsidR="00D90884" w:rsidRDefault="00D90884" w:rsidP="00045522">
            <w:pPr>
              <w:rPr>
                <w:sz w:val="20"/>
                <w:szCs w:val="20"/>
              </w:rPr>
            </w:pPr>
            <w:r>
              <w:rPr>
                <w:sz w:val="20"/>
                <w:szCs w:val="20"/>
              </w:rPr>
              <w:t>This variable has the name of the Abrasive Quality. If it’s not a waterjet machine then this variable will be empty "".</w:t>
            </w:r>
          </w:p>
        </w:tc>
      </w:tr>
      <w:tr w:rsidR="00D90884" w:rsidRPr="00265B45" w14:paraId="15E4B91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490C09" w14:textId="77777777" w:rsidR="00D90884" w:rsidRPr="0028223B" w:rsidRDefault="00D90884" w:rsidP="00045522">
            <w:pPr>
              <w:rPr>
                <w:sz w:val="20"/>
                <w:szCs w:val="20"/>
              </w:rPr>
            </w:pPr>
            <w:r w:rsidRPr="0028223B">
              <w:rPr>
                <w:sz w:val="20"/>
                <w:szCs w:val="20"/>
              </w:rPr>
              <w:t>$</w:t>
            </w:r>
            <w:proofErr w:type="spellStart"/>
            <w:r w:rsidRPr="0028223B">
              <w:rPr>
                <w:sz w:val="20"/>
                <w:szCs w:val="20"/>
              </w:rPr>
              <w:t>abrasiveflow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45FB5EC" w14:textId="77777777" w:rsidR="00D90884" w:rsidRPr="0028223B" w:rsidRDefault="00D90884" w:rsidP="00045522">
            <w:pPr>
              <w:jc w:val="center"/>
              <w:rPr>
                <w:sz w:val="20"/>
                <w:szCs w:val="20"/>
              </w:rPr>
            </w:pPr>
            <w:r w:rsidRPr="0028223B">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D2F3ED" w14:textId="77777777" w:rsidR="00D90884" w:rsidRPr="0028223B" w:rsidRDefault="00D90884" w:rsidP="00045522">
            <w:pPr>
              <w:rPr>
                <w:sz w:val="20"/>
                <w:szCs w:val="20"/>
              </w:rPr>
            </w:pPr>
            <w:r w:rsidRPr="0028223B">
              <w:rPr>
                <w:sz w:val="20"/>
                <w:szCs w:val="20"/>
              </w:rPr>
              <w:t>Amount of abrasive in gram (note in the strategy setting)</w:t>
            </w:r>
          </w:p>
        </w:tc>
      </w:tr>
      <w:tr w:rsidR="00D90884" w:rsidRPr="00265B45" w14:paraId="0B5DEBE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9D9A13" w14:textId="77777777" w:rsidR="00D90884" w:rsidRDefault="00D90884" w:rsidP="00045522">
            <w:pPr>
              <w:rPr>
                <w:sz w:val="20"/>
                <w:szCs w:val="20"/>
              </w:rPr>
            </w:pPr>
            <w:r>
              <w:rPr>
                <w:sz w:val="20"/>
                <w:szCs w:val="20"/>
              </w:rPr>
              <w:t>$abs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32C81E6" w14:textId="77777777" w:rsidR="00D90884" w:rsidRDefault="00D90884" w:rsidP="00045522">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03AD6" w14:textId="77777777" w:rsidR="00D90884" w:rsidRDefault="00D90884" w:rsidP="00045522">
            <w:pPr>
              <w:rPr>
                <w:sz w:val="20"/>
                <w:szCs w:val="20"/>
              </w:rPr>
            </w:pPr>
            <w:r>
              <w:rPr>
                <w:sz w:val="20"/>
                <w:szCs w:val="20"/>
              </w:rPr>
              <w:t xml:space="preserve">T if the coordinate </w:t>
            </w:r>
            <w:proofErr w:type="gramStart"/>
            <w:r>
              <w:rPr>
                <w:sz w:val="20"/>
                <w:szCs w:val="20"/>
              </w:rPr>
              <w:t>are</w:t>
            </w:r>
            <w:proofErr w:type="gramEnd"/>
            <w:r>
              <w:rPr>
                <w:sz w:val="20"/>
                <w:szCs w:val="20"/>
              </w:rPr>
              <w:t xml:space="preserve"> in Absolute mode (G90) and nil if the coordinate are in incremental mode (G91)</w:t>
            </w:r>
          </w:p>
        </w:tc>
      </w:tr>
      <w:tr w:rsidR="00D90884" w:rsidRPr="00265B45" w14:paraId="11F0BD4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2FAD53" w14:textId="77777777" w:rsidR="00D90884" w:rsidRDefault="00D90884" w:rsidP="00045522">
            <w:pPr>
              <w:rPr>
                <w:sz w:val="20"/>
                <w:szCs w:val="20"/>
              </w:rPr>
            </w:pPr>
            <w:r>
              <w:rPr>
                <w:sz w:val="20"/>
                <w:szCs w:val="20"/>
              </w:rPr>
              <w:t>$alloy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91909AB"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4A7A8" w14:textId="77777777" w:rsidR="00D90884" w:rsidRDefault="00D90884" w:rsidP="00045522">
            <w:pPr>
              <w:rPr>
                <w:sz w:val="20"/>
                <w:szCs w:val="20"/>
              </w:rPr>
            </w:pPr>
            <w:r>
              <w:rPr>
                <w:sz w:val="20"/>
                <w:szCs w:val="20"/>
              </w:rPr>
              <w:t>This is the Material Quality.</w:t>
            </w:r>
          </w:p>
        </w:tc>
      </w:tr>
      <w:tr w:rsidR="00D90884" w:rsidRPr="00265B45" w14:paraId="23926F0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97619" w14:textId="77777777" w:rsidR="00D90884" w:rsidRDefault="00D90884" w:rsidP="00045522">
            <w:pPr>
              <w:rPr>
                <w:sz w:val="20"/>
                <w:szCs w:val="20"/>
              </w:rPr>
            </w:pPr>
            <w:r>
              <w:rPr>
                <w:sz w:val="20"/>
                <w:szCs w:val="20"/>
              </w:rPr>
              <w:t>$box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9549738" w14:textId="77777777" w:rsidR="00D90884" w:rsidRDefault="00D90884" w:rsidP="00045522">
            <w:pPr>
              <w:jc w:val="center"/>
              <w:rPr>
                <w:sz w:val="20"/>
                <w:szCs w:val="20"/>
              </w:rPr>
            </w:pPr>
            <w:r>
              <w:rPr>
                <w:sz w:val="20"/>
                <w:szCs w:val="20"/>
              </w:rPr>
              <w:t>List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9F5AB" w14:textId="77777777" w:rsidR="00D90884" w:rsidRDefault="00D90884" w:rsidP="00045522">
            <w:pPr>
              <w:rPr>
                <w:sz w:val="20"/>
                <w:szCs w:val="20"/>
              </w:rPr>
            </w:pPr>
            <w:r>
              <w:rPr>
                <w:sz w:val="20"/>
                <w:szCs w:val="20"/>
              </w:rPr>
              <w:t>This is a list of 4 reals that describe a rectangle area that can include all parts.</w:t>
            </w:r>
            <w:r>
              <w:rPr>
                <w:sz w:val="20"/>
                <w:szCs w:val="20"/>
              </w:rPr>
              <w:br/>
              <w:t>(X-lower left, Y-lower left, X-upper right, Y-upper right)</w:t>
            </w:r>
          </w:p>
        </w:tc>
      </w:tr>
      <w:tr w:rsidR="00F144E6" w:rsidRPr="00265B45" w14:paraId="663DE7F0"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AF59A" w14:textId="77777777" w:rsidR="00F144E6" w:rsidRPr="00F144E6" w:rsidRDefault="00F144E6" w:rsidP="00045522">
            <w:pPr>
              <w:rPr>
                <w:sz w:val="20"/>
                <w:szCs w:val="20"/>
              </w:rPr>
            </w:pPr>
            <w:r w:rsidRPr="00F144E6">
              <w:rPr>
                <w:sz w:val="20"/>
                <w:szCs w:val="20"/>
              </w:rPr>
              <w:t>$build</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66CF167" w14:textId="77777777" w:rsidR="00F144E6" w:rsidRPr="00F144E6" w:rsidRDefault="00F144E6" w:rsidP="00045522">
            <w:pPr>
              <w:jc w:val="center"/>
              <w:rPr>
                <w:sz w:val="20"/>
                <w:szCs w:val="20"/>
              </w:rPr>
            </w:pPr>
            <w:r w:rsidRPr="00F144E6">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6022A" w14:textId="77777777" w:rsidR="00F144E6" w:rsidRPr="00F144E6" w:rsidRDefault="00F144E6" w:rsidP="00045522">
            <w:pPr>
              <w:rPr>
                <w:sz w:val="20"/>
                <w:szCs w:val="20"/>
              </w:rPr>
            </w:pPr>
            <w:r>
              <w:rPr>
                <w:sz w:val="20"/>
                <w:szCs w:val="20"/>
              </w:rPr>
              <w:t>Build version number. This variable was introduced in version 2016.3.1060</w:t>
            </w:r>
            <w:r w:rsidR="006D3337">
              <w:rPr>
                <w:sz w:val="20"/>
                <w:szCs w:val="20"/>
              </w:rPr>
              <w:t>. For example: Version 2016.3.1060 will return 1060.</w:t>
            </w:r>
          </w:p>
        </w:tc>
      </w:tr>
      <w:tr w:rsidR="00D90884" w:rsidRPr="00265B45" w14:paraId="5360A68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F7C47E" w14:textId="77777777" w:rsidR="00D90884" w:rsidRPr="004412C1" w:rsidRDefault="00D90884" w:rsidP="00045522">
            <w:pPr>
              <w:rPr>
                <w:sz w:val="20"/>
                <w:szCs w:val="20"/>
              </w:rPr>
            </w:pPr>
            <w:r w:rsidRPr="004412C1">
              <w:rPr>
                <w:sz w:val="20"/>
                <w:szCs w:val="20"/>
              </w:rPr>
              <w:t>$cando5x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F39FB9B" w14:textId="77777777" w:rsidR="00D90884" w:rsidRPr="004412C1" w:rsidRDefault="00D90884" w:rsidP="00045522">
            <w:pPr>
              <w:jc w:val="center"/>
              <w:rPr>
                <w:sz w:val="20"/>
                <w:szCs w:val="20"/>
              </w:rPr>
            </w:pPr>
            <w:r w:rsidRPr="004412C1">
              <w:rPr>
                <w:sz w:val="20"/>
                <w:szCs w:val="20"/>
              </w:rPr>
              <w:t>Bo</w:t>
            </w:r>
            <w:r w:rsidR="00892C84">
              <w:rPr>
                <w:sz w:val="20"/>
                <w:szCs w:val="20"/>
              </w:rPr>
              <w:t>o</w:t>
            </w:r>
            <w:r w:rsidRPr="004412C1">
              <w:rPr>
                <w:sz w:val="20"/>
                <w:szCs w:val="20"/>
              </w:rPr>
              <w:t>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761717" w14:textId="77777777" w:rsidR="00D90884" w:rsidRPr="004412C1" w:rsidRDefault="00D90884" w:rsidP="00045522">
            <w:pPr>
              <w:rPr>
                <w:sz w:val="20"/>
                <w:szCs w:val="20"/>
              </w:rPr>
            </w:pPr>
            <w:r>
              <w:rPr>
                <w:sz w:val="20"/>
                <w:szCs w:val="20"/>
              </w:rPr>
              <w:t xml:space="preserve">T if the machine </w:t>
            </w:r>
            <w:r w:rsidR="00892C84">
              <w:rPr>
                <w:sz w:val="20"/>
                <w:szCs w:val="20"/>
              </w:rPr>
              <w:t>has</w:t>
            </w:r>
            <w:r>
              <w:rPr>
                <w:sz w:val="20"/>
                <w:szCs w:val="20"/>
              </w:rPr>
              <w:t xml:space="preserve"> possibilities to cut 5X cutting else nil. See also the variable $uses5x.</w:t>
            </w:r>
          </w:p>
        </w:tc>
      </w:tr>
      <w:tr w:rsidR="00892C84" w:rsidRPr="00892C84" w14:paraId="091A5A4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11C00" w14:textId="77777777" w:rsidR="00892C84" w:rsidRPr="00892C84" w:rsidRDefault="00892C84" w:rsidP="00045522">
            <w:pPr>
              <w:rPr>
                <w:sz w:val="20"/>
                <w:szCs w:val="20"/>
              </w:rPr>
            </w:pPr>
            <w:r w:rsidRPr="00892C84">
              <w:rPr>
                <w:sz w:val="20"/>
                <w:szCs w:val="20"/>
              </w:rPr>
              <w:t>$cando6x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FC041D" w14:textId="77777777" w:rsidR="00892C84" w:rsidRPr="00892C84" w:rsidRDefault="00892C84" w:rsidP="00045522">
            <w:pPr>
              <w:jc w:val="center"/>
              <w:rPr>
                <w:sz w:val="20"/>
                <w:szCs w:val="20"/>
              </w:rPr>
            </w:pPr>
            <w:r w:rsidRPr="00892C84">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6BDC2" w14:textId="77777777" w:rsidR="00892C84" w:rsidRPr="00892C84" w:rsidRDefault="00892C84" w:rsidP="00045522">
            <w:pPr>
              <w:rPr>
                <w:sz w:val="20"/>
                <w:szCs w:val="20"/>
              </w:rPr>
            </w:pPr>
            <w:r>
              <w:rPr>
                <w:sz w:val="20"/>
                <w:szCs w:val="20"/>
              </w:rPr>
              <w:t>T if the machine has possibilities to make 6X cutting else nil. See also the variable $uses6x.</w:t>
            </w:r>
          </w:p>
        </w:tc>
      </w:tr>
      <w:tr w:rsidR="0000177D" w:rsidRPr="00892C84" w14:paraId="5EB03DFA"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72E33A" w14:textId="2B4434A2" w:rsidR="0000177D" w:rsidRPr="00475D13" w:rsidRDefault="0000177D" w:rsidP="00045522">
            <w:pPr>
              <w:rPr>
                <w:sz w:val="20"/>
                <w:szCs w:val="20"/>
              </w:rPr>
            </w:pPr>
            <w:r w:rsidRPr="00475D13">
              <w:rPr>
                <w:sz w:val="20"/>
                <w:szCs w:val="20"/>
              </w:rPr>
              <w:t>$</w:t>
            </w:r>
            <w:proofErr w:type="spellStart"/>
            <w:r w:rsidRPr="00475D13">
              <w:rPr>
                <w:sz w:val="20"/>
                <w:szCs w:val="20"/>
              </w:rPr>
              <w:t>CNCPressure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A84123E" w14:textId="1F10229E" w:rsidR="0000177D" w:rsidRPr="00475D13" w:rsidRDefault="0000177D" w:rsidP="00045522">
            <w:pPr>
              <w:jc w:val="center"/>
              <w:rPr>
                <w:sz w:val="20"/>
                <w:szCs w:val="20"/>
              </w:rPr>
            </w:pPr>
            <w:r w:rsidRPr="00475D13">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4B6B85" w14:textId="5B01D86C" w:rsidR="0000177D" w:rsidRPr="00475D13" w:rsidRDefault="0000177D" w:rsidP="00045522">
            <w:pPr>
              <w:rPr>
                <w:sz w:val="20"/>
                <w:szCs w:val="20"/>
              </w:rPr>
            </w:pPr>
            <w:r w:rsidRPr="00475D13">
              <w:rPr>
                <w:sz w:val="20"/>
                <w:szCs w:val="20"/>
              </w:rPr>
              <w:t xml:space="preserve">Means following: </w:t>
            </w:r>
            <w:r w:rsidR="00475D13" w:rsidRPr="00475D13">
              <w:rPr>
                <w:sz w:val="20"/>
                <w:szCs w:val="20"/>
              </w:rPr>
              <w:br/>
            </w:r>
            <w:r w:rsidRPr="00475D13">
              <w:rPr>
                <w:sz w:val="20"/>
                <w:szCs w:val="20"/>
              </w:rPr>
              <w:t>0=Pressure cannot be set from the CNC</w:t>
            </w:r>
            <w:r w:rsidR="00475D13" w:rsidRPr="00475D13">
              <w:rPr>
                <w:sz w:val="20"/>
                <w:szCs w:val="20"/>
              </w:rPr>
              <w:t>.</w:t>
            </w:r>
          </w:p>
          <w:p w14:paraId="60B57BCB" w14:textId="47D63F68" w:rsidR="00475D13" w:rsidRPr="00475D13" w:rsidRDefault="00475D13" w:rsidP="00045522">
            <w:pPr>
              <w:rPr>
                <w:sz w:val="20"/>
                <w:szCs w:val="20"/>
              </w:rPr>
            </w:pPr>
            <w:r w:rsidRPr="00475D13">
              <w:rPr>
                <w:sz w:val="20"/>
                <w:szCs w:val="20"/>
              </w:rPr>
              <w:t>1=Pressure is handled by the CNC using M-codes for Low and High Pressure.</w:t>
            </w:r>
          </w:p>
          <w:p w14:paraId="37BCBD20" w14:textId="2A716379" w:rsidR="00475D13" w:rsidRPr="00475D13" w:rsidRDefault="00475D13" w:rsidP="00045522">
            <w:pPr>
              <w:rPr>
                <w:sz w:val="20"/>
                <w:szCs w:val="20"/>
              </w:rPr>
            </w:pPr>
            <w:r w:rsidRPr="00475D13">
              <w:rPr>
                <w:sz w:val="20"/>
                <w:szCs w:val="20"/>
              </w:rPr>
              <w:t>2=Pressure is handled by CNC by programming the Pressure.</w:t>
            </w:r>
          </w:p>
        </w:tc>
      </w:tr>
      <w:tr w:rsidR="00D90884" w:rsidRPr="00265B45" w14:paraId="754BF94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5FC02" w14:textId="77777777" w:rsidR="00D90884" w:rsidRDefault="00D90884" w:rsidP="00045522">
            <w:pPr>
              <w:rPr>
                <w:rFonts w:cs="Tahoma"/>
                <w:color w:val="000000"/>
                <w:sz w:val="20"/>
                <w:szCs w:val="20"/>
                <w:lang w:bidi="ar-SA"/>
              </w:rPr>
            </w:pPr>
            <w:r>
              <w:rPr>
                <w:rFonts w:cs="Tahoma"/>
                <w:color w:val="000000"/>
                <w:sz w:val="20"/>
                <w:szCs w:val="20"/>
                <w:lang w:bidi="ar-SA"/>
              </w:rPr>
              <w:t>$</w:t>
            </w:r>
            <w:proofErr w:type="spellStart"/>
            <w:r>
              <w:rPr>
                <w:rFonts w:cs="Tahoma"/>
                <w:color w:val="000000"/>
                <w:sz w:val="20"/>
                <w:szCs w:val="20"/>
                <w:lang w:bidi="ar-SA"/>
              </w:rPr>
              <w:t>cpfeed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7A1BBA0" w14:textId="77777777" w:rsidR="00D90884"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A7AAB1" w14:textId="77777777" w:rsidR="00D90884" w:rsidRDefault="00D90884" w:rsidP="00045522">
            <w:pPr>
              <w:rPr>
                <w:rFonts w:cs="Tahoma"/>
                <w:sz w:val="20"/>
                <w:szCs w:val="20"/>
              </w:rPr>
            </w:pPr>
            <w:r>
              <w:rPr>
                <w:rFonts w:cs="Tahoma"/>
                <w:sz w:val="20"/>
                <w:szCs w:val="20"/>
              </w:rPr>
              <w:t>Velocity for circular piercing in mm/min.</w:t>
            </w:r>
          </w:p>
        </w:tc>
      </w:tr>
      <w:tr w:rsidR="00D90884" w:rsidRPr="00265B45" w14:paraId="5DC2064A"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7F73B" w14:textId="77777777" w:rsidR="00D90884" w:rsidRDefault="00D90884" w:rsidP="00045522">
            <w:pPr>
              <w:rPr>
                <w:rFonts w:cs="Tahoma"/>
                <w:color w:val="000000"/>
                <w:sz w:val="20"/>
                <w:szCs w:val="20"/>
                <w:lang w:val="sv-SE" w:bidi="ar-SA"/>
              </w:rPr>
            </w:pPr>
            <w:r>
              <w:rPr>
                <w:rFonts w:cs="Tahoma"/>
                <w:color w:val="000000"/>
                <w:sz w:val="20"/>
                <w:szCs w:val="20"/>
                <w:lang w:val="sv-SE" w:bidi="ar-SA"/>
              </w:rPr>
              <w:t>$</w:t>
            </w:r>
            <w:proofErr w:type="spellStart"/>
            <w:r>
              <w:rPr>
                <w:rFonts w:cs="Tahoma"/>
                <w:color w:val="000000"/>
                <w:sz w:val="20"/>
                <w:szCs w:val="20"/>
                <w:lang w:val="sv-SE" w:bidi="ar-SA"/>
              </w:rPr>
              <w:t>cpradius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CC497BC" w14:textId="77777777" w:rsidR="00D90884"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FDC02A" w14:textId="40C9F6B0" w:rsidR="00D90884" w:rsidRDefault="00D90884" w:rsidP="00045522">
            <w:pPr>
              <w:rPr>
                <w:rFonts w:cs="Tahoma"/>
                <w:sz w:val="20"/>
                <w:szCs w:val="20"/>
              </w:rPr>
            </w:pPr>
            <w:r>
              <w:rPr>
                <w:rFonts w:cs="Tahoma"/>
                <w:sz w:val="20"/>
                <w:szCs w:val="20"/>
              </w:rPr>
              <w:t xml:space="preserve">Radius for circular piercing. The value </w:t>
            </w:r>
            <w:r w:rsidR="00475D13">
              <w:rPr>
                <w:rFonts w:cs="Tahoma"/>
                <w:sz w:val="20"/>
                <w:szCs w:val="20"/>
              </w:rPr>
              <w:t>describes</w:t>
            </w:r>
            <w:r>
              <w:rPr>
                <w:rFonts w:cs="Tahoma"/>
                <w:sz w:val="20"/>
                <w:szCs w:val="20"/>
              </w:rPr>
              <w:t xml:space="preserve"> the movement of the tool.</w:t>
            </w:r>
          </w:p>
        </w:tc>
      </w:tr>
      <w:tr w:rsidR="00D90884" w:rsidRPr="00265B45" w14:paraId="356077B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8289C" w14:textId="77777777" w:rsidR="00D90884" w:rsidRPr="00595DB4" w:rsidRDefault="00D90884" w:rsidP="00045522">
            <w:pPr>
              <w:rPr>
                <w:rFonts w:cs="Tahoma"/>
                <w:color w:val="000000"/>
                <w:sz w:val="20"/>
                <w:szCs w:val="20"/>
                <w:lang w:bidi="ar-SA"/>
              </w:rPr>
            </w:pPr>
            <w:r w:rsidRPr="00595DB4">
              <w:rPr>
                <w:rFonts w:cs="Tahoma"/>
                <w:color w:val="000000"/>
                <w:sz w:val="20"/>
                <w:szCs w:val="20"/>
                <w:lang w:bidi="ar-SA"/>
              </w:rPr>
              <w:t>$</w:t>
            </w:r>
            <w:proofErr w:type="spellStart"/>
            <w:r w:rsidRPr="00595DB4">
              <w:rPr>
                <w:rFonts w:cs="Tahoma"/>
                <w:color w:val="000000"/>
                <w:sz w:val="20"/>
                <w:szCs w:val="20"/>
                <w:lang w:bidi="ar-SA"/>
              </w:rPr>
              <w:t>cptime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7BADFCF" w14:textId="77777777" w:rsidR="00D90884" w:rsidRPr="00595DB4" w:rsidRDefault="00D90884" w:rsidP="00045522">
            <w:pPr>
              <w:jc w:val="center"/>
              <w:rPr>
                <w:rFonts w:cs="Tahoma"/>
                <w:sz w:val="20"/>
                <w:szCs w:val="20"/>
              </w:rPr>
            </w:pPr>
            <w:r w:rsidRPr="00595DB4">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28DAD9" w14:textId="77777777" w:rsidR="00D90884" w:rsidRPr="00595DB4" w:rsidRDefault="00D90884" w:rsidP="00045522">
            <w:pPr>
              <w:rPr>
                <w:rFonts w:cs="Tahoma"/>
                <w:sz w:val="20"/>
                <w:szCs w:val="20"/>
              </w:rPr>
            </w:pPr>
            <w:r w:rsidRPr="00595DB4">
              <w:rPr>
                <w:rFonts w:cs="Tahoma"/>
                <w:sz w:val="20"/>
                <w:szCs w:val="20"/>
              </w:rPr>
              <w:t>Time in seconds for circular piercing.</w:t>
            </w:r>
          </w:p>
        </w:tc>
      </w:tr>
      <w:tr w:rsidR="00D90884" w:rsidRPr="00265B45" w14:paraId="7AA7793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DB339" w14:textId="77777777" w:rsidR="00D90884" w:rsidRDefault="00D90884" w:rsidP="00045522">
            <w:pPr>
              <w:rPr>
                <w:rFonts w:cs="Tahoma"/>
                <w:sz w:val="20"/>
                <w:szCs w:val="20"/>
                <w:lang w:bidi="ar-SA"/>
              </w:rPr>
            </w:pPr>
            <w:r>
              <w:rPr>
                <w:rFonts w:cs="Tahoma"/>
                <w:sz w:val="20"/>
                <w:szCs w:val="20"/>
                <w:lang w:bidi="ar-SA"/>
              </w:rPr>
              <w:t>$</w:t>
            </w:r>
            <w:proofErr w:type="spellStart"/>
            <w:r>
              <w:rPr>
                <w:rFonts w:cs="Tahoma"/>
                <w:sz w:val="20"/>
                <w:szCs w:val="20"/>
                <w:lang w:bidi="ar-SA"/>
              </w:rPr>
              <w:t>cpturns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4316254" w14:textId="77777777" w:rsidR="00D90884"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61B70" w14:textId="77777777" w:rsidR="00D90884" w:rsidRDefault="00D90884" w:rsidP="00045522">
            <w:pPr>
              <w:rPr>
                <w:rFonts w:cs="Tahoma"/>
                <w:sz w:val="20"/>
                <w:szCs w:val="20"/>
              </w:rPr>
            </w:pPr>
            <w:r>
              <w:rPr>
                <w:rFonts w:cs="Tahoma"/>
                <w:sz w:val="20"/>
                <w:szCs w:val="20"/>
              </w:rPr>
              <w:t>Number of turns for circular piercing.</w:t>
            </w:r>
          </w:p>
        </w:tc>
      </w:tr>
      <w:tr w:rsidR="00D90884" w:rsidRPr="00265B45" w14:paraId="7695A18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E32C66" w14:textId="77777777" w:rsidR="00D90884" w:rsidRPr="00183BF6" w:rsidRDefault="00D90884" w:rsidP="00045522">
            <w:pPr>
              <w:rPr>
                <w:rFonts w:cs="Tahoma"/>
                <w:sz w:val="20"/>
                <w:szCs w:val="20"/>
                <w:lang w:bidi="ar-SA"/>
              </w:rPr>
            </w:pPr>
            <w:r w:rsidRPr="00183BF6">
              <w:rPr>
                <w:rFonts w:cs="Tahoma"/>
                <w:sz w:val="20"/>
                <w:szCs w:val="20"/>
                <w:lang w:bidi="ar-SA"/>
              </w:rPr>
              <w:t>$contains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72AF5AE" w14:textId="77777777" w:rsidR="00D90884" w:rsidRDefault="00D90884" w:rsidP="00045522">
            <w:pPr>
              <w:jc w:val="center"/>
              <w:rPr>
                <w:rFonts w:cs="Tahoma"/>
                <w:szCs w:val="20"/>
              </w:rPr>
            </w:pPr>
            <w:r>
              <w:rPr>
                <w:rFonts w:cs="Tahoma"/>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200FFE" w14:textId="77777777" w:rsidR="00D90884" w:rsidRPr="00183BF6" w:rsidRDefault="00D90884" w:rsidP="00045522">
            <w:pPr>
              <w:rPr>
                <w:rFonts w:cs="Tahoma"/>
                <w:sz w:val="20"/>
                <w:szCs w:val="20"/>
              </w:rPr>
            </w:pPr>
            <w:r w:rsidRPr="00183BF6">
              <w:rPr>
                <w:rFonts w:cs="Tahoma"/>
                <w:sz w:val="20"/>
                <w:szCs w:val="20"/>
              </w:rPr>
              <w:t xml:space="preserve">A bit coded value that can be used to check in advance what different kinds of operations are included in the job. This variable will contain many </w:t>
            </w:r>
            <w:proofErr w:type="gramStart"/>
            <w:r w:rsidRPr="00183BF6">
              <w:rPr>
                <w:rFonts w:cs="Tahoma"/>
                <w:sz w:val="20"/>
                <w:szCs w:val="20"/>
              </w:rPr>
              <w:t>kind</w:t>
            </w:r>
            <w:proofErr w:type="gramEnd"/>
            <w:r w:rsidRPr="00183BF6">
              <w:rPr>
                <w:rFonts w:cs="Tahoma"/>
                <w:sz w:val="20"/>
                <w:szCs w:val="20"/>
              </w:rPr>
              <w:t xml:space="preserve"> of operations later but just now only hole command with cutting option.</w:t>
            </w:r>
          </w:p>
          <w:p w14:paraId="57125FCF" w14:textId="77777777" w:rsidR="00D90884" w:rsidRPr="00183BF6" w:rsidRDefault="00D90884" w:rsidP="00045522">
            <w:pPr>
              <w:rPr>
                <w:rFonts w:cs="Tahoma"/>
                <w:sz w:val="20"/>
                <w:szCs w:val="20"/>
              </w:rPr>
            </w:pPr>
            <w:r w:rsidRPr="00183BF6">
              <w:rPr>
                <w:rFonts w:cs="Tahoma"/>
                <w:sz w:val="20"/>
                <w:szCs w:val="20"/>
              </w:rPr>
              <w:t>Summary of following</w:t>
            </w:r>
            <w:r w:rsidRPr="00183BF6">
              <w:rPr>
                <w:rFonts w:cs="Tahoma"/>
                <w:sz w:val="20"/>
                <w:szCs w:val="20"/>
              </w:rPr>
              <w:br/>
              <w:t>0=</w:t>
            </w:r>
          </w:p>
          <w:p w14:paraId="76F26E8C" w14:textId="77777777" w:rsidR="00D90884" w:rsidRPr="00183BF6" w:rsidRDefault="00D90884" w:rsidP="00045522">
            <w:pPr>
              <w:rPr>
                <w:rFonts w:cs="Tahoma"/>
                <w:sz w:val="20"/>
                <w:szCs w:val="20"/>
              </w:rPr>
            </w:pPr>
            <w:r w:rsidRPr="00183BF6">
              <w:rPr>
                <w:rFonts w:cs="Tahoma"/>
                <w:sz w:val="20"/>
                <w:szCs w:val="20"/>
              </w:rPr>
              <w:t>1=</w:t>
            </w:r>
            <w:r>
              <w:rPr>
                <w:rFonts w:cs="Tahoma"/>
                <w:sz w:val="20"/>
                <w:szCs w:val="20"/>
              </w:rPr>
              <w:t>Cutting (Not released)</w:t>
            </w:r>
          </w:p>
          <w:p w14:paraId="4D87F5B5" w14:textId="77777777" w:rsidR="00D90884" w:rsidRPr="00183BF6" w:rsidRDefault="00D90884" w:rsidP="00045522">
            <w:pPr>
              <w:rPr>
                <w:rFonts w:cs="Tahoma"/>
                <w:sz w:val="20"/>
                <w:szCs w:val="20"/>
              </w:rPr>
            </w:pPr>
            <w:r w:rsidRPr="00183BF6">
              <w:rPr>
                <w:rFonts w:cs="Tahoma"/>
                <w:sz w:val="20"/>
                <w:szCs w:val="20"/>
              </w:rPr>
              <w:t>2=</w:t>
            </w:r>
            <w:r w:rsidR="00F250F5">
              <w:rPr>
                <w:rFonts w:cs="Tahoma"/>
                <w:sz w:val="20"/>
                <w:szCs w:val="20"/>
              </w:rPr>
              <w:t>Marking</w:t>
            </w:r>
          </w:p>
          <w:p w14:paraId="73E9FC8A" w14:textId="77777777" w:rsidR="00D90884" w:rsidRPr="00183BF6" w:rsidRDefault="00D90884" w:rsidP="00045522">
            <w:pPr>
              <w:rPr>
                <w:rFonts w:cs="Tahoma"/>
                <w:sz w:val="20"/>
                <w:szCs w:val="20"/>
              </w:rPr>
            </w:pPr>
            <w:r w:rsidRPr="00183BF6">
              <w:rPr>
                <w:rFonts w:cs="Tahoma"/>
                <w:sz w:val="20"/>
                <w:szCs w:val="20"/>
              </w:rPr>
              <w:t>4=</w:t>
            </w:r>
            <w:r>
              <w:rPr>
                <w:rFonts w:cs="Tahoma"/>
                <w:sz w:val="20"/>
                <w:szCs w:val="20"/>
              </w:rPr>
              <w:t>Low p</w:t>
            </w:r>
            <w:r w:rsidR="00F250F5">
              <w:rPr>
                <w:rFonts w:cs="Tahoma"/>
                <w:sz w:val="20"/>
                <w:szCs w:val="20"/>
              </w:rPr>
              <w:t>ressure piercing</w:t>
            </w:r>
          </w:p>
          <w:p w14:paraId="728A2786" w14:textId="77777777" w:rsidR="00D90884" w:rsidRPr="00183BF6" w:rsidRDefault="00D90884" w:rsidP="00045522">
            <w:pPr>
              <w:rPr>
                <w:rFonts w:cs="Tahoma"/>
                <w:sz w:val="20"/>
                <w:szCs w:val="20"/>
              </w:rPr>
            </w:pPr>
            <w:r w:rsidRPr="00183BF6">
              <w:rPr>
                <w:rFonts w:cs="Tahoma"/>
                <w:sz w:val="20"/>
                <w:szCs w:val="20"/>
              </w:rPr>
              <w:t>8=</w:t>
            </w:r>
            <w:r>
              <w:rPr>
                <w:rFonts w:cs="Tahoma"/>
                <w:sz w:val="20"/>
                <w:szCs w:val="20"/>
              </w:rPr>
              <w:t>Drilling</w:t>
            </w:r>
          </w:p>
          <w:p w14:paraId="391B4760" w14:textId="77777777" w:rsidR="00D90884" w:rsidRPr="00183BF6" w:rsidRDefault="00D90884" w:rsidP="00045522">
            <w:pPr>
              <w:rPr>
                <w:rFonts w:cs="Tahoma"/>
                <w:sz w:val="20"/>
                <w:szCs w:val="20"/>
              </w:rPr>
            </w:pPr>
            <w:r w:rsidRPr="00183BF6">
              <w:rPr>
                <w:rFonts w:cs="Tahoma"/>
                <w:sz w:val="20"/>
                <w:szCs w:val="20"/>
              </w:rPr>
              <w:t>16=</w:t>
            </w:r>
            <w:r>
              <w:rPr>
                <w:rFonts w:cs="Tahoma"/>
                <w:sz w:val="20"/>
                <w:szCs w:val="20"/>
              </w:rPr>
              <w:t xml:space="preserve"> </w:t>
            </w:r>
          </w:p>
          <w:p w14:paraId="668E05EA" w14:textId="77777777" w:rsidR="00D90884" w:rsidRPr="00183BF6" w:rsidRDefault="00D90884" w:rsidP="00045522">
            <w:pPr>
              <w:rPr>
                <w:rFonts w:cs="Tahoma"/>
                <w:sz w:val="20"/>
                <w:szCs w:val="20"/>
              </w:rPr>
            </w:pPr>
            <w:r w:rsidRPr="00183BF6">
              <w:rPr>
                <w:rFonts w:cs="Tahoma"/>
                <w:sz w:val="20"/>
                <w:szCs w:val="20"/>
              </w:rPr>
              <w:t>32=Hole command cutting option</w:t>
            </w:r>
          </w:p>
          <w:p w14:paraId="7185CC41" w14:textId="77777777" w:rsidR="00D90884" w:rsidRPr="00183BF6" w:rsidRDefault="00D90884" w:rsidP="00045522">
            <w:pPr>
              <w:rPr>
                <w:rFonts w:cs="Tahoma"/>
                <w:sz w:val="20"/>
                <w:szCs w:val="20"/>
              </w:rPr>
            </w:pPr>
            <w:r w:rsidRPr="00183BF6">
              <w:rPr>
                <w:rFonts w:cs="Tahoma"/>
                <w:sz w:val="20"/>
                <w:szCs w:val="20"/>
              </w:rPr>
              <w:t>64=</w:t>
            </w:r>
            <w:r w:rsidR="00664778">
              <w:rPr>
                <w:rFonts w:cs="Tahoma"/>
                <w:sz w:val="20"/>
                <w:szCs w:val="20"/>
              </w:rPr>
              <w:t>Some toolpath will include speed ramping</w:t>
            </w:r>
          </w:p>
          <w:p w14:paraId="34F9C92F" w14:textId="77777777" w:rsidR="00D90884" w:rsidRPr="00183BF6" w:rsidRDefault="00D90884" w:rsidP="00045522">
            <w:pPr>
              <w:rPr>
                <w:rFonts w:cs="Tahoma"/>
                <w:sz w:val="20"/>
                <w:szCs w:val="20"/>
              </w:rPr>
            </w:pPr>
            <w:r w:rsidRPr="00183BF6">
              <w:rPr>
                <w:rFonts w:cs="Tahoma"/>
                <w:sz w:val="20"/>
                <w:szCs w:val="20"/>
              </w:rPr>
              <w:t>128=</w:t>
            </w:r>
            <w:r w:rsidR="00664778">
              <w:rPr>
                <w:rFonts w:cs="Tahoma"/>
                <w:sz w:val="20"/>
                <w:szCs w:val="20"/>
              </w:rPr>
              <w:t>Some toolpath will not include speed ramping</w:t>
            </w:r>
          </w:p>
          <w:p w14:paraId="6DA7D561" w14:textId="77777777" w:rsidR="00D90884" w:rsidRPr="00183BF6" w:rsidRDefault="00D90884" w:rsidP="00045522">
            <w:pPr>
              <w:rPr>
                <w:rFonts w:cs="Tahoma"/>
                <w:sz w:val="20"/>
                <w:szCs w:val="20"/>
              </w:rPr>
            </w:pPr>
            <w:r w:rsidRPr="00183BF6">
              <w:rPr>
                <w:rFonts w:cs="Tahoma"/>
                <w:sz w:val="20"/>
                <w:szCs w:val="20"/>
              </w:rPr>
              <w:t>25</w:t>
            </w:r>
            <w:r w:rsidR="001C4F48">
              <w:rPr>
                <w:rFonts w:cs="Tahoma"/>
                <w:sz w:val="20"/>
                <w:szCs w:val="20"/>
              </w:rPr>
              <w:t>6</w:t>
            </w:r>
            <w:r w:rsidRPr="00183BF6">
              <w:rPr>
                <w:rFonts w:cs="Tahoma"/>
                <w:sz w:val="20"/>
                <w:szCs w:val="20"/>
              </w:rPr>
              <w:t>=</w:t>
            </w:r>
            <w:r w:rsidR="001C4F48">
              <w:rPr>
                <w:rFonts w:cs="Tahoma"/>
                <w:sz w:val="20"/>
                <w:szCs w:val="20"/>
              </w:rPr>
              <w:t>If Special marking is used.</w:t>
            </w:r>
          </w:p>
          <w:p w14:paraId="5AB1EB1D" w14:textId="77777777" w:rsidR="00D90884" w:rsidRDefault="00D90884" w:rsidP="00045522">
            <w:pPr>
              <w:rPr>
                <w:rFonts w:cs="Tahoma"/>
                <w:szCs w:val="20"/>
              </w:rPr>
            </w:pPr>
            <w:r w:rsidRPr="00183BF6">
              <w:rPr>
                <w:rFonts w:cs="Tahoma"/>
                <w:sz w:val="20"/>
                <w:szCs w:val="20"/>
              </w:rPr>
              <w:t>Up to 15 bit</w:t>
            </w:r>
            <w:r>
              <w:rPr>
                <w:rFonts w:cs="Tahoma"/>
                <w:sz w:val="20"/>
                <w:szCs w:val="20"/>
              </w:rPr>
              <w:t>s</w:t>
            </w:r>
            <w:r w:rsidRPr="00183BF6">
              <w:rPr>
                <w:rFonts w:cs="Tahoma"/>
                <w:sz w:val="20"/>
                <w:szCs w:val="20"/>
              </w:rPr>
              <w:t xml:space="preserve"> value</w:t>
            </w:r>
            <w:r>
              <w:rPr>
                <w:rFonts w:cs="Tahoma"/>
                <w:sz w:val="20"/>
                <w:szCs w:val="20"/>
              </w:rPr>
              <w:t xml:space="preserve"> will be available.</w:t>
            </w:r>
          </w:p>
        </w:tc>
      </w:tr>
      <w:tr w:rsidR="00D90884" w14:paraId="6E30298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3C59C" w14:textId="77777777" w:rsidR="00D90884" w:rsidRDefault="00D90884" w:rsidP="00045522">
            <w:pPr>
              <w:rPr>
                <w:sz w:val="20"/>
                <w:szCs w:val="20"/>
              </w:rPr>
            </w:pPr>
            <w:r>
              <w:rPr>
                <w:sz w:val="20"/>
                <w:szCs w:val="20"/>
              </w:rPr>
              <w:t>$</w:t>
            </w:r>
            <w:proofErr w:type="spellStart"/>
            <w:r>
              <w:rPr>
                <w:sz w:val="20"/>
                <w:szCs w:val="20"/>
              </w:rPr>
              <w:t>cutbar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FA0E9C8"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357E04" w14:textId="77777777" w:rsidR="00D90884" w:rsidRDefault="00D90884" w:rsidP="00045522">
            <w:pPr>
              <w:rPr>
                <w:sz w:val="20"/>
                <w:szCs w:val="20"/>
              </w:rPr>
            </w:pPr>
            <w:r>
              <w:rPr>
                <w:sz w:val="20"/>
                <w:szCs w:val="20"/>
              </w:rPr>
              <w:t>Pressure for cutting in AWJ cutting and Pure waterjet cutting.</w:t>
            </w:r>
          </w:p>
        </w:tc>
      </w:tr>
      <w:tr w:rsidR="0086496A" w:rsidRPr="0086496A" w14:paraId="63AF9670"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71F13" w14:textId="77777777" w:rsidR="0086496A" w:rsidRPr="0086496A" w:rsidRDefault="0086496A" w:rsidP="00045522">
            <w:pPr>
              <w:rPr>
                <w:sz w:val="20"/>
                <w:szCs w:val="20"/>
              </w:rPr>
            </w:pPr>
            <w:r>
              <w:rPr>
                <w:sz w:val="20"/>
                <w:szCs w:val="20"/>
              </w:rPr>
              <w:t>$</w:t>
            </w:r>
            <w:proofErr w:type="spellStart"/>
            <w:r>
              <w:rPr>
                <w:sz w:val="20"/>
                <w:szCs w:val="20"/>
              </w:rPr>
              <w:t>cutparname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4300AB9" w14:textId="77777777" w:rsidR="0086496A" w:rsidRPr="0086496A" w:rsidRDefault="0086496A"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8277C" w14:textId="77777777" w:rsidR="0086496A" w:rsidRPr="0086496A" w:rsidRDefault="0086496A" w:rsidP="00045522">
            <w:pPr>
              <w:rPr>
                <w:sz w:val="20"/>
                <w:szCs w:val="20"/>
              </w:rPr>
            </w:pPr>
            <w:r>
              <w:rPr>
                <w:sz w:val="20"/>
                <w:szCs w:val="20"/>
              </w:rPr>
              <w:t>This is the name of the actual cutting parameter setting.</w:t>
            </w:r>
          </w:p>
        </w:tc>
      </w:tr>
      <w:tr w:rsidR="00D90884" w14:paraId="6E94930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2B3115" w14:textId="77777777" w:rsidR="00D90884" w:rsidRPr="00F649A5" w:rsidRDefault="00D90884" w:rsidP="00045522">
            <w:pPr>
              <w:rPr>
                <w:sz w:val="20"/>
                <w:szCs w:val="20"/>
              </w:rPr>
            </w:pPr>
            <w:r w:rsidRPr="00F649A5">
              <w:rPr>
                <w:sz w:val="20"/>
                <w:szCs w:val="20"/>
              </w:rPr>
              <w:t>$</w:t>
            </w:r>
            <w:proofErr w:type="spellStart"/>
            <w:r w:rsidRPr="00F649A5">
              <w:rPr>
                <w:sz w:val="20"/>
                <w:szCs w:val="20"/>
              </w:rPr>
              <w:t>cutflow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06F023" w14:textId="77777777" w:rsidR="00D90884" w:rsidRPr="00F649A5"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372BB5" w14:textId="77777777" w:rsidR="00D90884" w:rsidRPr="00F649A5" w:rsidRDefault="00D90884" w:rsidP="00045522">
            <w:pPr>
              <w:rPr>
                <w:sz w:val="20"/>
                <w:szCs w:val="20"/>
              </w:rPr>
            </w:pPr>
            <w:r>
              <w:rPr>
                <w:sz w:val="20"/>
                <w:szCs w:val="20"/>
              </w:rPr>
              <w:t>Amount of abrasive for cutting in gram/min.</w:t>
            </w:r>
          </w:p>
        </w:tc>
      </w:tr>
      <w:tr w:rsidR="00D90884" w:rsidRPr="00265B45" w14:paraId="658BC97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DA1A76" w14:textId="77777777" w:rsidR="00D90884" w:rsidRPr="00F05250" w:rsidRDefault="00D90884" w:rsidP="00045522">
            <w:pPr>
              <w:rPr>
                <w:sz w:val="20"/>
                <w:szCs w:val="20"/>
              </w:rPr>
            </w:pPr>
            <w:r w:rsidRPr="00F05250">
              <w:rPr>
                <w:sz w:val="20"/>
                <w:szCs w:val="20"/>
              </w:rPr>
              <w:t>$</w:t>
            </w:r>
            <w:proofErr w:type="spellStart"/>
            <w:r w:rsidRPr="00F05250">
              <w:rPr>
                <w:sz w:val="20"/>
                <w:szCs w:val="20"/>
              </w:rPr>
              <w:t>cuttingupz</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35F84F" w14:textId="77777777" w:rsidR="00D90884" w:rsidRPr="00F05250" w:rsidRDefault="00D90884" w:rsidP="00045522">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3C791" w14:textId="77777777" w:rsidR="00D90884" w:rsidRPr="00F05250" w:rsidRDefault="00D90884" w:rsidP="00045522">
            <w:pPr>
              <w:rPr>
                <w:rFonts w:cs="Tahoma"/>
                <w:sz w:val="20"/>
                <w:szCs w:val="20"/>
              </w:rPr>
            </w:pPr>
            <w:r w:rsidRPr="00F05250">
              <w:rPr>
                <w:rFonts w:cs="Tahoma"/>
                <w:sz w:val="20"/>
                <w:szCs w:val="20"/>
              </w:rPr>
              <w:t>The value for the lift height between cuttings</w:t>
            </w:r>
            <w:r>
              <w:rPr>
                <w:rFonts w:cs="Tahoma"/>
                <w:sz w:val="20"/>
                <w:szCs w:val="20"/>
              </w:rPr>
              <w:t xml:space="preserve"> (checking what's possible).</w:t>
            </w:r>
          </w:p>
        </w:tc>
      </w:tr>
      <w:tr w:rsidR="00D90884" w:rsidRPr="00265B45" w14:paraId="443C8EFB" w14:textId="77777777" w:rsidTr="00045522">
        <w:trPr>
          <w:trHeight w:val="407"/>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D82A6" w14:textId="77777777" w:rsidR="00D90884" w:rsidRDefault="00D90884" w:rsidP="00045522">
            <w:pPr>
              <w:rPr>
                <w:sz w:val="20"/>
                <w:szCs w:val="20"/>
              </w:rPr>
            </w:pPr>
            <w:r>
              <w:rPr>
                <w:sz w:val="20"/>
                <w:szCs w:val="20"/>
              </w:rPr>
              <w:t>$date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749E3AA"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AF9D91" w14:textId="77777777" w:rsidR="00D90884" w:rsidRDefault="00D90884" w:rsidP="00045522">
            <w:pPr>
              <w:rPr>
                <w:sz w:val="20"/>
                <w:szCs w:val="20"/>
              </w:rPr>
            </w:pPr>
            <w:r>
              <w:rPr>
                <w:sz w:val="20"/>
                <w:szCs w:val="20"/>
              </w:rPr>
              <w:t>The date in the format at used in current country.</w:t>
            </w:r>
          </w:p>
        </w:tc>
      </w:tr>
      <w:tr w:rsidR="00483BA9" w:rsidRPr="00483BA9" w14:paraId="05CDCDE2" w14:textId="77777777" w:rsidTr="00045522">
        <w:trPr>
          <w:trHeight w:val="407"/>
        </w:trPr>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5FBB6" w14:textId="77777777" w:rsidR="00483BA9" w:rsidRPr="00483BA9" w:rsidRDefault="00483BA9" w:rsidP="00045522">
            <w:pPr>
              <w:rPr>
                <w:sz w:val="20"/>
                <w:szCs w:val="18"/>
              </w:rPr>
            </w:pPr>
            <w:r w:rsidRPr="00483BA9">
              <w:rPr>
                <w:sz w:val="20"/>
                <w:szCs w:val="18"/>
              </w:rPr>
              <w:t>$density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1D66EBA" w14:textId="77777777" w:rsidR="00483BA9" w:rsidRPr="00483BA9" w:rsidRDefault="00483BA9" w:rsidP="00045522">
            <w:pPr>
              <w:jc w:val="center"/>
              <w:rPr>
                <w:sz w:val="20"/>
                <w:szCs w:val="18"/>
              </w:rPr>
            </w:pPr>
            <w:r w:rsidRPr="00483BA9">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62A7D8" w14:textId="77777777" w:rsidR="00483BA9" w:rsidRPr="00483BA9" w:rsidRDefault="00483BA9" w:rsidP="00045522">
            <w:pPr>
              <w:rPr>
                <w:sz w:val="20"/>
                <w:szCs w:val="18"/>
              </w:rPr>
            </w:pPr>
            <w:r>
              <w:rPr>
                <w:sz w:val="20"/>
                <w:szCs w:val="18"/>
              </w:rPr>
              <w:t>The density of the material in kilo for 1 m</w:t>
            </w:r>
            <w:r>
              <w:rPr>
                <w:rFonts w:cs="Tahoma"/>
                <w:sz w:val="20"/>
                <w:szCs w:val="18"/>
              </w:rPr>
              <w:t>ᶟ</w:t>
            </w:r>
          </w:p>
        </w:tc>
      </w:tr>
      <w:tr w:rsidR="00D90884" w:rsidRPr="00863D27" w14:paraId="458F0FA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60045C" w14:textId="77777777" w:rsidR="00D90884" w:rsidRPr="00863D27" w:rsidRDefault="00D90884" w:rsidP="00045522">
            <w:pPr>
              <w:rPr>
                <w:sz w:val="20"/>
                <w:szCs w:val="20"/>
              </w:rPr>
            </w:pPr>
            <w:r w:rsidRPr="00863D27">
              <w:rPr>
                <w:sz w:val="20"/>
                <w:szCs w:val="20"/>
              </w:rPr>
              <w:t>$</w:t>
            </w:r>
            <w:proofErr w:type="spellStart"/>
            <w:r w:rsidRPr="00863D27">
              <w:rPr>
                <w:sz w:val="20"/>
                <w:szCs w:val="20"/>
              </w:rPr>
              <w:t>digfile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5940C2C" w14:textId="77777777" w:rsidR="00D90884" w:rsidRPr="00863D27"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3CA27" w14:textId="77777777" w:rsidR="00D90884" w:rsidRPr="00863D27" w:rsidRDefault="00D90884" w:rsidP="00045522">
            <w:pPr>
              <w:rPr>
                <w:sz w:val="20"/>
                <w:szCs w:val="20"/>
              </w:rPr>
            </w:pPr>
            <w:r>
              <w:rPr>
                <w:sz w:val="20"/>
                <w:szCs w:val="20"/>
              </w:rPr>
              <w:t>The name if the actual drawing. If the file is saved then drive and path are included in the name.</w:t>
            </w:r>
          </w:p>
        </w:tc>
      </w:tr>
      <w:tr w:rsidR="00D90884" w:rsidRPr="00265B45" w14:paraId="074C420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8A9E7" w14:textId="77777777" w:rsidR="00D90884" w:rsidRPr="003E670E" w:rsidRDefault="00D90884" w:rsidP="00045522">
            <w:pPr>
              <w:rPr>
                <w:sz w:val="20"/>
                <w:szCs w:val="20"/>
              </w:rPr>
            </w:pPr>
            <w:r w:rsidRPr="003E670E">
              <w:rPr>
                <w:sz w:val="20"/>
                <w:szCs w:val="20"/>
              </w:rPr>
              <w:t>$</w:t>
            </w:r>
            <w:proofErr w:type="spellStart"/>
            <w:r w:rsidRPr="003E670E">
              <w:rPr>
                <w:sz w:val="20"/>
                <w:szCs w:val="20"/>
              </w:rPr>
              <w:t>drillbytype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07ABECA" w14:textId="77777777" w:rsidR="00D90884" w:rsidRPr="003E670E" w:rsidRDefault="00D90884" w:rsidP="00045522">
            <w:pPr>
              <w:jc w:val="center"/>
              <w:rPr>
                <w:sz w:val="20"/>
                <w:szCs w:val="20"/>
              </w:rPr>
            </w:pPr>
            <w:r w:rsidRPr="003E670E">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603E1" w14:textId="77777777" w:rsidR="00D90884" w:rsidRPr="003E670E" w:rsidRDefault="00D90884" w:rsidP="00045522">
            <w:pPr>
              <w:rPr>
                <w:sz w:val="20"/>
                <w:szCs w:val="20"/>
              </w:rPr>
            </w:pPr>
            <w:r w:rsidRPr="003E670E">
              <w:rPr>
                <w:sz w:val="20"/>
                <w:szCs w:val="20"/>
              </w:rPr>
              <w:t>0=</w:t>
            </w:r>
            <w:proofErr w:type="spellStart"/>
            <w:r w:rsidRPr="003E670E">
              <w:rPr>
                <w:sz w:val="20"/>
                <w:szCs w:val="20"/>
              </w:rPr>
              <w:t>Sheetwice</w:t>
            </w:r>
            <w:proofErr w:type="spellEnd"/>
            <w:r w:rsidRPr="003E670E">
              <w:rPr>
                <w:sz w:val="20"/>
                <w:szCs w:val="20"/>
              </w:rPr>
              <w:t xml:space="preserve"> drilling.</w:t>
            </w:r>
          </w:p>
          <w:p w14:paraId="2BFFA6EE" w14:textId="77777777" w:rsidR="00D90884" w:rsidRPr="003E670E" w:rsidRDefault="00D90884" w:rsidP="00045522">
            <w:pPr>
              <w:rPr>
                <w:sz w:val="20"/>
                <w:szCs w:val="20"/>
              </w:rPr>
            </w:pPr>
            <w:r w:rsidRPr="003E670E">
              <w:rPr>
                <w:sz w:val="20"/>
                <w:szCs w:val="20"/>
              </w:rPr>
              <w:t>1=</w:t>
            </w:r>
            <w:proofErr w:type="spellStart"/>
            <w:r w:rsidRPr="003E670E">
              <w:rPr>
                <w:sz w:val="20"/>
                <w:szCs w:val="20"/>
              </w:rPr>
              <w:t>Toolwice</w:t>
            </w:r>
            <w:proofErr w:type="spellEnd"/>
            <w:r w:rsidRPr="003E670E">
              <w:rPr>
                <w:sz w:val="20"/>
                <w:szCs w:val="20"/>
              </w:rPr>
              <w:t xml:space="preserve"> drilling.</w:t>
            </w:r>
          </w:p>
          <w:p w14:paraId="09B3CA49" w14:textId="77777777" w:rsidR="00D90884" w:rsidRPr="003E670E" w:rsidRDefault="00D90884" w:rsidP="00045522">
            <w:pPr>
              <w:rPr>
                <w:sz w:val="20"/>
                <w:szCs w:val="20"/>
              </w:rPr>
            </w:pPr>
            <w:r w:rsidRPr="003E670E">
              <w:rPr>
                <w:sz w:val="20"/>
                <w:szCs w:val="20"/>
              </w:rPr>
              <w:t>2=</w:t>
            </w:r>
            <w:proofErr w:type="spellStart"/>
            <w:r w:rsidRPr="003E670E">
              <w:rPr>
                <w:sz w:val="20"/>
                <w:szCs w:val="20"/>
              </w:rPr>
              <w:t>Partwice</w:t>
            </w:r>
            <w:proofErr w:type="spellEnd"/>
            <w:r w:rsidRPr="003E670E">
              <w:rPr>
                <w:sz w:val="20"/>
                <w:szCs w:val="20"/>
              </w:rPr>
              <w:t xml:space="preserve"> drilling.</w:t>
            </w:r>
          </w:p>
          <w:p w14:paraId="5164137B" w14:textId="77777777" w:rsidR="00D90884" w:rsidRPr="003E670E" w:rsidRDefault="00D90884" w:rsidP="00045522">
            <w:pPr>
              <w:rPr>
                <w:sz w:val="20"/>
                <w:szCs w:val="20"/>
              </w:rPr>
            </w:pPr>
            <w:r w:rsidRPr="003E670E">
              <w:rPr>
                <w:sz w:val="20"/>
                <w:szCs w:val="20"/>
              </w:rPr>
              <w:t>3=No optimi</w:t>
            </w:r>
            <w:r>
              <w:rPr>
                <w:sz w:val="20"/>
                <w:szCs w:val="20"/>
              </w:rPr>
              <w:t>zing</w:t>
            </w:r>
            <w:r w:rsidRPr="003E670E">
              <w:rPr>
                <w:sz w:val="20"/>
                <w:szCs w:val="20"/>
              </w:rPr>
              <w:t xml:space="preserve">, the drilling will be </w:t>
            </w:r>
            <w:proofErr w:type="gramStart"/>
            <w:r w:rsidRPr="003E670E">
              <w:rPr>
                <w:sz w:val="20"/>
                <w:szCs w:val="20"/>
              </w:rPr>
              <w:t>make</w:t>
            </w:r>
            <w:proofErr w:type="gramEnd"/>
            <w:r>
              <w:rPr>
                <w:sz w:val="20"/>
                <w:szCs w:val="20"/>
              </w:rPr>
              <w:t xml:space="preserve"> at the </w:t>
            </w:r>
            <w:proofErr w:type="spellStart"/>
            <w:r>
              <w:rPr>
                <w:sz w:val="20"/>
                <w:szCs w:val="20"/>
              </w:rPr>
              <w:t>C</w:t>
            </w:r>
            <w:r w:rsidRPr="003E670E">
              <w:rPr>
                <w:sz w:val="20"/>
                <w:szCs w:val="20"/>
              </w:rPr>
              <w:t>uton</w:t>
            </w:r>
            <w:proofErr w:type="spellEnd"/>
            <w:r w:rsidRPr="003E670E">
              <w:rPr>
                <w:sz w:val="20"/>
                <w:szCs w:val="20"/>
              </w:rPr>
              <w:t xml:space="preserve"> function.</w:t>
            </w:r>
          </w:p>
        </w:tc>
      </w:tr>
      <w:tr w:rsidR="00D90884" w:rsidRPr="00265B45" w14:paraId="6595D13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8DF969" w14:textId="77777777" w:rsidR="00D90884" w:rsidRPr="00DB7D77" w:rsidRDefault="00D90884" w:rsidP="00045522">
            <w:pPr>
              <w:rPr>
                <w:sz w:val="20"/>
                <w:szCs w:val="20"/>
              </w:rPr>
            </w:pPr>
            <w:r w:rsidRPr="00DB7D77">
              <w:rPr>
                <w:sz w:val="20"/>
                <w:szCs w:val="20"/>
              </w:rPr>
              <w:t>$</w:t>
            </w:r>
            <w:proofErr w:type="spellStart"/>
            <w:r w:rsidRPr="00DB7D77">
              <w:rPr>
                <w:sz w:val="20"/>
                <w:szCs w:val="20"/>
              </w:rPr>
              <w:t>drillfeed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8A5F614" w14:textId="77777777" w:rsidR="00D90884" w:rsidRPr="00DB7D77" w:rsidRDefault="00D90884" w:rsidP="00045522">
            <w:pPr>
              <w:jc w:val="center"/>
              <w:rPr>
                <w:sz w:val="20"/>
                <w:szCs w:val="20"/>
              </w:rPr>
            </w:pPr>
            <w:r w:rsidRPr="00DB7D7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DE3B4E" w14:textId="77777777" w:rsidR="00D90884" w:rsidRPr="00DB7D77" w:rsidRDefault="00D90884" w:rsidP="00045522">
            <w:pPr>
              <w:rPr>
                <w:sz w:val="20"/>
                <w:szCs w:val="20"/>
              </w:rPr>
            </w:pPr>
            <w:r w:rsidRPr="00DB7D77">
              <w:rPr>
                <w:sz w:val="20"/>
                <w:szCs w:val="20"/>
              </w:rPr>
              <w:t>Feed for drilling.</w:t>
            </w:r>
          </w:p>
        </w:tc>
      </w:tr>
      <w:tr w:rsidR="00D90884" w:rsidRPr="00265B45" w14:paraId="0E456FC4"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8E9F3" w14:textId="77777777" w:rsidR="00D90884" w:rsidRPr="00DB7D77" w:rsidRDefault="00D90884" w:rsidP="00045522">
            <w:pPr>
              <w:rPr>
                <w:sz w:val="20"/>
                <w:szCs w:val="20"/>
              </w:rPr>
            </w:pPr>
            <w:r w:rsidRPr="00DB7D77">
              <w:rPr>
                <w:sz w:val="20"/>
                <w:szCs w:val="20"/>
              </w:rPr>
              <w:t>$</w:t>
            </w:r>
            <w:proofErr w:type="spellStart"/>
            <w:r w:rsidRPr="00DB7D77">
              <w:rPr>
                <w:sz w:val="20"/>
                <w:szCs w:val="20"/>
              </w:rPr>
              <w:t>drillrpm</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283F27D" w14:textId="77777777" w:rsidR="00D90884" w:rsidRPr="00DB7D77" w:rsidRDefault="00D90884" w:rsidP="00045522">
            <w:pPr>
              <w:jc w:val="center"/>
              <w:rPr>
                <w:sz w:val="20"/>
                <w:szCs w:val="20"/>
              </w:rPr>
            </w:pPr>
            <w:r w:rsidRPr="00DB7D77">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A4568" w14:textId="77777777" w:rsidR="00D90884" w:rsidRPr="00DB7D77" w:rsidRDefault="00D90884" w:rsidP="00045522">
            <w:pPr>
              <w:rPr>
                <w:sz w:val="20"/>
                <w:szCs w:val="20"/>
              </w:rPr>
            </w:pPr>
            <w:r>
              <w:rPr>
                <w:sz w:val="20"/>
                <w:szCs w:val="20"/>
              </w:rPr>
              <w:t>Rpm</w:t>
            </w:r>
            <w:r w:rsidRPr="00DB7D77">
              <w:rPr>
                <w:sz w:val="20"/>
                <w:szCs w:val="20"/>
              </w:rPr>
              <w:t xml:space="preserve"> for drilling tool.</w:t>
            </w:r>
          </w:p>
        </w:tc>
      </w:tr>
      <w:tr w:rsidR="00D90884" w:rsidRPr="00265B45" w14:paraId="2A592DB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DD798A" w14:textId="77777777" w:rsidR="00D90884" w:rsidRPr="00DB7D77" w:rsidRDefault="00D90884" w:rsidP="00045522">
            <w:pPr>
              <w:rPr>
                <w:sz w:val="20"/>
                <w:szCs w:val="20"/>
              </w:rPr>
            </w:pPr>
            <w:r w:rsidRPr="00DB7D77">
              <w:rPr>
                <w:sz w:val="20"/>
                <w:szCs w:val="20"/>
              </w:rPr>
              <w:t>$</w:t>
            </w:r>
            <w:proofErr w:type="spellStart"/>
            <w:r w:rsidRPr="00DB7D77">
              <w:rPr>
                <w:sz w:val="20"/>
                <w:szCs w:val="20"/>
              </w:rPr>
              <w:t>drillstep</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38C539E" w14:textId="77777777" w:rsidR="00D90884" w:rsidRPr="00DB7D77" w:rsidRDefault="00D90884" w:rsidP="00045522">
            <w:pPr>
              <w:jc w:val="center"/>
              <w:rPr>
                <w:sz w:val="20"/>
                <w:szCs w:val="20"/>
              </w:rPr>
            </w:pPr>
            <w:r w:rsidRPr="00DB7D7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707584" w14:textId="77777777" w:rsidR="00D90884" w:rsidRPr="00DB7D77" w:rsidRDefault="00D90884" w:rsidP="00045522">
            <w:pPr>
              <w:rPr>
                <w:sz w:val="20"/>
                <w:szCs w:val="20"/>
              </w:rPr>
            </w:pPr>
            <w:r w:rsidRPr="00DB7D77">
              <w:rPr>
                <w:sz w:val="20"/>
                <w:szCs w:val="20"/>
              </w:rPr>
              <w:t>Drilling step.</w:t>
            </w:r>
          </w:p>
        </w:tc>
      </w:tr>
      <w:tr w:rsidR="00D90884" w:rsidRPr="00265B45" w14:paraId="1EB4374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3C4489" w14:textId="77777777" w:rsidR="00D90884" w:rsidRPr="00F05250" w:rsidRDefault="00D90884" w:rsidP="00045522">
            <w:pPr>
              <w:rPr>
                <w:sz w:val="20"/>
                <w:szCs w:val="20"/>
              </w:rPr>
            </w:pPr>
            <w:r w:rsidRPr="00F05250">
              <w:rPr>
                <w:sz w:val="20"/>
                <w:szCs w:val="20"/>
              </w:rPr>
              <w:t>$</w:t>
            </w:r>
            <w:proofErr w:type="spellStart"/>
            <w:r w:rsidRPr="00F05250">
              <w:rPr>
                <w:sz w:val="20"/>
                <w:szCs w:val="20"/>
              </w:rPr>
              <w:t>drillupz</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51E214C" w14:textId="77777777" w:rsidR="00D90884" w:rsidRPr="00F05250" w:rsidRDefault="00D90884" w:rsidP="00045522">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F03F2B" w14:textId="77777777" w:rsidR="00D90884" w:rsidRPr="00F05250" w:rsidRDefault="00D90884" w:rsidP="00045522">
            <w:pPr>
              <w:rPr>
                <w:rFonts w:cs="Tahoma"/>
                <w:sz w:val="20"/>
                <w:szCs w:val="20"/>
              </w:rPr>
            </w:pPr>
            <w:r w:rsidRPr="00F05250">
              <w:rPr>
                <w:rFonts w:cs="Tahoma"/>
                <w:sz w:val="20"/>
                <w:szCs w:val="20"/>
              </w:rPr>
              <w:t>The value for the lift height between drilling positions</w:t>
            </w:r>
            <w:r>
              <w:rPr>
                <w:rFonts w:cs="Tahoma"/>
                <w:sz w:val="20"/>
                <w:szCs w:val="20"/>
              </w:rPr>
              <w:t xml:space="preserve"> (checking what's possible).</w:t>
            </w:r>
          </w:p>
        </w:tc>
      </w:tr>
      <w:tr w:rsidR="00D90884" w:rsidRPr="00265B45" w14:paraId="58031394"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A6748" w14:textId="77777777" w:rsidR="00D90884" w:rsidRPr="008612E6" w:rsidRDefault="00D90884" w:rsidP="00045522">
            <w:pPr>
              <w:rPr>
                <w:sz w:val="20"/>
                <w:szCs w:val="20"/>
              </w:rPr>
            </w:pPr>
            <w:r w:rsidRPr="008612E6">
              <w:rPr>
                <w:sz w:val="20"/>
                <w:szCs w:val="20"/>
              </w:rPr>
              <w:t>$f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418F49F" w14:textId="77777777" w:rsidR="00D90884" w:rsidRPr="008612E6" w:rsidRDefault="00D90884" w:rsidP="00045522">
            <w:pPr>
              <w:jc w:val="center"/>
              <w:rPr>
                <w:sz w:val="20"/>
                <w:szCs w:val="20"/>
              </w:rPr>
            </w:pPr>
            <w:r w:rsidRPr="008612E6">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D4BD6" w14:textId="77777777" w:rsidR="00D90884" w:rsidRPr="008612E6" w:rsidRDefault="00D90884" w:rsidP="00045522">
            <w:pPr>
              <w:rPr>
                <w:sz w:val="20"/>
                <w:szCs w:val="20"/>
              </w:rPr>
            </w:pPr>
            <w:r w:rsidRPr="008612E6">
              <w:rPr>
                <w:sz w:val="20"/>
                <w:szCs w:val="20"/>
              </w:rPr>
              <w:t xml:space="preserve">Fixed speed for </w:t>
            </w:r>
            <w:r>
              <w:rPr>
                <w:sz w:val="20"/>
                <w:szCs w:val="20"/>
              </w:rPr>
              <w:t>AWJ</w:t>
            </w:r>
            <w:r w:rsidRPr="008612E6">
              <w:rPr>
                <w:sz w:val="20"/>
                <w:szCs w:val="20"/>
              </w:rPr>
              <w:t xml:space="preserve"> and pure waterjet</w:t>
            </w:r>
          </w:p>
        </w:tc>
      </w:tr>
      <w:tr w:rsidR="00D90884" w:rsidRPr="00265B45" w14:paraId="6349BF0F"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2EF82" w14:textId="77777777" w:rsidR="00D90884" w:rsidRPr="007C4F23" w:rsidRDefault="00D90884" w:rsidP="00045522">
            <w:pPr>
              <w:rPr>
                <w:sz w:val="20"/>
                <w:szCs w:val="20"/>
              </w:rPr>
            </w:pPr>
            <w:r w:rsidRPr="007C4F23">
              <w:rPr>
                <w:sz w:val="20"/>
                <w:szCs w:val="20"/>
              </w:rPr>
              <w:t>$fine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67B006E" w14:textId="77777777" w:rsidR="00D90884" w:rsidRPr="007C4F23" w:rsidRDefault="00D90884" w:rsidP="00045522">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C4A43" w14:textId="77777777" w:rsidR="00D90884" w:rsidRPr="007C4F23" w:rsidRDefault="00D90884" w:rsidP="00045522">
            <w:pPr>
              <w:rPr>
                <w:sz w:val="20"/>
                <w:szCs w:val="20"/>
              </w:rPr>
            </w:pPr>
            <w:r w:rsidRPr="007C4F23">
              <w:rPr>
                <w:sz w:val="20"/>
                <w:szCs w:val="20"/>
              </w:rPr>
              <w:t>Cutting speed for fine quality (see also $</w:t>
            </w:r>
            <w:proofErr w:type="spellStart"/>
            <w:r w:rsidRPr="007C4F23">
              <w:rPr>
                <w:sz w:val="20"/>
                <w:szCs w:val="20"/>
              </w:rPr>
              <w:t>xrough</w:t>
            </w:r>
            <w:proofErr w:type="spellEnd"/>
            <w:r w:rsidRPr="007C4F23">
              <w:rPr>
                <w:sz w:val="20"/>
                <w:szCs w:val="20"/>
              </w:rPr>
              <w:t xml:space="preserve">, $rough, </w:t>
            </w:r>
            <w:r>
              <w:rPr>
                <w:sz w:val="20"/>
                <w:szCs w:val="20"/>
              </w:rPr>
              <w:t xml:space="preserve">$medium </w:t>
            </w:r>
            <w:r w:rsidRPr="007C4F23">
              <w:rPr>
                <w:sz w:val="20"/>
                <w:szCs w:val="20"/>
              </w:rPr>
              <w:t>and $</w:t>
            </w:r>
            <w:proofErr w:type="spellStart"/>
            <w:r w:rsidRPr="007C4F23">
              <w:rPr>
                <w:sz w:val="20"/>
                <w:szCs w:val="20"/>
              </w:rPr>
              <w:t>xfine</w:t>
            </w:r>
            <w:proofErr w:type="spellEnd"/>
            <w:r w:rsidRPr="007C4F23">
              <w:rPr>
                <w:sz w:val="20"/>
                <w:szCs w:val="20"/>
              </w:rPr>
              <w:t>).</w:t>
            </w:r>
          </w:p>
        </w:tc>
      </w:tr>
      <w:tr w:rsidR="00D90884" w:rsidRPr="00265B45" w14:paraId="155BB03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3390AC" w14:textId="77777777" w:rsidR="00D90884" w:rsidRPr="00AE7A66" w:rsidRDefault="00D90884" w:rsidP="00045522">
            <w:pPr>
              <w:rPr>
                <w:sz w:val="20"/>
                <w:szCs w:val="20"/>
              </w:rPr>
            </w:pPr>
            <w:r w:rsidRPr="00AE7A66">
              <w:rPr>
                <w:sz w:val="20"/>
                <w:szCs w:val="20"/>
              </w:rPr>
              <w:t>$</w:t>
            </w:r>
            <w:proofErr w:type="spellStart"/>
            <w:r w:rsidRPr="00AE7A66">
              <w:rPr>
                <w:sz w:val="20"/>
                <w:szCs w:val="20"/>
              </w:rPr>
              <w:t>fnumber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841D161" w14:textId="77777777" w:rsidR="00D90884" w:rsidRPr="00AE7A66" w:rsidRDefault="00D90884" w:rsidP="00045522">
            <w:pPr>
              <w:jc w:val="center"/>
              <w:rPr>
                <w:sz w:val="20"/>
                <w:szCs w:val="20"/>
              </w:rPr>
            </w:pPr>
            <w:r w:rsidRPr="00AE7A66">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0A473D" w14:textId="77777777" w:rsidR="00D90884" w:rsidRPr="00AE7A66" w:rsidRDefault="00D90884" w:rsidP="00045522">
            <w:pPr>
              <w:rPr>
                <w:sz w:val="20"/>
                <w:szCs w:val="20"/>
              </w:rPr>
            </w:pPr>
            <w:r w:rsidRPr="00AE7A66">
              <w:rPr>
                <w:sz w:val="20"/>
                <w:szCs w:val="20"/>
              </w:rPr>
              <w:t xml:space="preserve">When using numbers as name of the NC-file then this variable contains that number. If you use the drawing name as default filename or typing a filename that </w:t>
            </w:r>
            <w:proofErr w:type="spellStart"/>
            <w:proofErr w:type="gramStart"/>
            <w:r w:rsidRPr="00AE7A66">
              <w:rPr>
                <w:sz w:val="20"/>
                <w:szCs w:val="20"/>
              </w:rPr>
              <w:t>cant</w:t>
            </w:r>
            <w:proofErr w:type="spellEnd"/>
            <w:proofErr w:type="gramEnd"/>
            <w:r w:rsidRPr="00AE7A66">
              <w:rPr>
                <w:sz w:val="20"/>
                <w:szCs w:val="20"/>
              </w:rPr>
              <w:t xml:space="preserve"> be converted to number then this value will be 1000.</w:t>
            </w:r>
          </w:p>
        </w:tc>
      </w:tr>
      <w:tr w:rsidR="00D90884" w:rsidRPr="00265B45" w14:paraId="0C31B04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83617A" w14:textId="77777777" w:rsidR="00D90884" w:rsidRDefault="00D90884" w:rsidP="00045522">
            <w:pPr>
              <w:rPr>
                <w:sz w:val="20"/>
                <w:szCs w:val="20"/>
              </w:rPr>
            </w:pPr>
            <w:r>
              <w:rPr>
                <w:sz w:val="20"/>
                <w:szCs w:val="20"/>
              </w:rPr>
              <w:t>$group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03F7411"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5475A2" w14:textId="77777777" w:rsidR="00D90884" w:rsidRDefault="00D90884" w:rsidP="00045522">
            <w:pPr>
              <w:rPr>
                <w:sz w:val="20"/>
                <w:szCs w:val="20"/>
              </w:rPr>
            </w:pPr>
            <w:r>
              <w:rPr>
                <w:sz w:val="20"/>
                <w:szCs w:val="20"/>
              </w:rPr>
              <w:t>This is the material group.</w:t>
            </w:r>
          </w:p>
        </w:tc>
      </w:tr>
      <w:tr w:rsidR="00D90884" w:rsidRPr="00265B45" w14:paraId="400B942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455BC0" w14:textId="77777777" w:rsidR="00D90884" w:rsidRDefault="00D90884" w:rsidP="00045522">
            <w:pPr>
              <w:rPr>
                <w:sz w:val="20"/>
                <w:szCs w:val="20"/>
              </w:rPr>
            </w:pPr>
            <w:r>
              <w:rPr>
                <w:sz w:val="20"/>
                <w:szCs w:val="20"/>
              </w:rPr>
              <w:t>$</w:t>
            </w:r>
            <w:proofErr w:type="spellStart"/>
            <w:r>
              <w:rPr>
                <w:sz w:val="20"/>
                <w:szCs w:val="20"/>
              </w:rPr>
              <w:t>highbar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4DDD687"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BC398" w14:textId="77777777" w:rsidR="00D90884" w:rsidRDefault="00D90884" w:rsidP="00045522">
            <w:pPr>
              <w:rPr>
                <w:sz w:val="20"/>
                <w:szCs w:val="20"/>
              </w:rPr>
            </w:pPr>
            <w:r>
              <w:rPr>
                <w:sz w:val="20"/>
                <w:szCs w:val="20"/>
              </w:rPr>
              <w:t>The highest bar of $</w:t>
            </w:r>
            <w:proofErr w:type="spellStart"/>
            <w:r>
              <w:rPr>
                <w:sz w:val="20"/>
                <w:szCs w:val="20"/>
              </w:rPr>
              <w:t>markbar</w:t>
            </w:r>
            <w:proofErr w:type="spellEnd"/>
            <w:r>
              <w:rPr>
                <w:sz w:val="20"/>
                <w:szCs w:val="20"/>
              </w:rPr>
              <w:t>, $</w:t>
            </w:r>
            <w:proofErr w:type="spellStart"/>
            <w:r>
              <w:rPr>
                <w:sz w:val="20"/>
                <w:szCs w:val="20"/>
              </w:rPr>
              <w:t>piercbar</w:t>
            </w:r>
            <w:proofErr w:type="spellEnd"/>
            <w:r>
              <w:rPr>
                <w:sz w:val="20"/>
                <w:szCs w:val="20"/>
              </w:rPr>
              <w:t xml:space="preserve"> and $</w:t>
            </w:r>
            <w:proofErr w:type="spellStart"/>
            <w:r>
              <w:rPr>
                <w:sz w:val="20"/>
                <w:szCs w:val="20"/>
              </w:rPr>
              <w:t>cutbar</w:t>
            </w:r>
            <w:proofErr w:type="spellEnd"/>
            <w:r>
              <w:rPr>
                <w:sz w:val="20"/>
                <w:szCs w:val="20"/>
              </w:rPr>
              <w:t xml:space="preserve"> in AWJ-cutting (for machines that only support two different pressures) (*)</w:t>
            </w:r>
          </w:p>
        </w:tc>
      </w:tr>
      <w:tr w:rsidR="00D90884" w:rsidRPr="00AB477A" w14:paraId="349377C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3F98C7" w14:textId="77777777" w:rsidR="00D90884" w:rsidRPr="00AB477A" w:rsidRDefault="00D90884" w:rsidP="00045522">
            <w:pPr>
              <w:rPr>
                <w:sz w:val="20"/>
                <w:szCs w:val="20"/>
              </w:rPr>
            </w:pPr>
            <w:r w:rsidRPr="00AB477A">
              <w:rPr>
                <w:sz w:val="20"/>
                <w:szCs w:val="20"/>
              </w:rPr>
              <w:t>$</w:t>
            </w:r>
            <w:proofErr w:type="spellStart"/>
            <w:r w:rsidRPr="00AB477A">
              <w:rPr>
                <w:sz w:val="20"/>
                <w:szCs w:val="20"/>
              </w:rPr>
              <w:t>highflow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DD4C063" w14:textId="77777777" w:rsidR="00D90884" w:rsidRPr="00AB477A" w:rsidRDefault="00D90884" w:rsidP="00045522">
            <w:pPr>
              <w:jc w:val="center"/>
              <w:rPr>
                <w:sz w:val="20"/>
                <w:szCs w:val="20"/>
              </w:rPr>
            </w:pPr>
            <w:r w:rsidRPr="00AB477A">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59BB6" w14:textId="77777777" w:rsidR="00D90884" w:rsidRPr="00AB477A" w:rsidRDefault="00D90884" w:rsidP="00045522">
            <w:pPr>
              <w:rPr>
                <w:sz w:val="20"/>
                <w:szCs w:val="20"/>
              </w:rPr>
            </w:pPr>
            <w:r w:rsidRPr="00AB477A">
              <w:rPr>
                <w:sz w:val="20"/>
                <w:szCs w:val="20"/>
              </w:rPr>
              <w:t>The highest amount of abrasive used on the job. (For machines that only support two different levels of abrasive)</w:t>
            </w:r>
            <w:r>
              <w:rPr>
                <w:sz w:val="20"/>
                <w:szCs w:val="20"/>
              </w:rPr>
              <w:t>.</w:t>
            </w:r>
          </w:p>
        </w:tc>
      </w:tr>
      <w:tr w:rsidR="00B975B4" w:rsidRPr="00B975B4" w14:paraId="781CFAA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EDB41E" w14:textId="63D64743" w:rsidR="00B975B4" w:rsidRPr="00B975B4" w:rsidRDefault="00B975B4" w:rsidP="00045522">
            <w:pPr>
              <w:rPr>
                <w:sz w:val="20"/>
                <w:szCs w:val="18"/>
              </w:rPr>
            </w:pPr>
            <w:r w:rsidRPr="00B975B4">
              <w:rPr>
                <w:sz w:val="20"/>
                <w:szCs w:val="18"/>
              </w:rPr>
              <w:t>$</w:t>
            </w:r>
            <w:proofErr w:type="spellStart"/>
            <w:r w:rsidRPr="00B975B4">
              <w:rPr>
                <w:sz w:val="20"/>
                <w:szCs w:val="18"/>
              </w:rPr>
              <w:t>inittools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E23B59F" w14:textId="4A1D6542" w:rsidR="00B975B4" w:rsidRPr="00B975B4" w:rsidRDefault="00B975B4" w:rsidP="00045522">
            <w:pPr>
              <w:jc w:val="center"/>
              <w:rPr>
                <w:sz w:val="20"/>
                <w:szCs w:val="18"/>
              </w:rPr>
            </w:pPr>
            <w:r>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B5C9E" w14:textId="2ABC133A" w:rsidR="00B975B4" w:rsidRPr="00B975B4" w:rsidRDefault="00B975B4" w:rsidP="00045522">
            <w:pPr>
              <w:rPr>
                <w:sz w:val="20"/>
                <w:szCs w:val="18"/>
              </w:rPr>
            </w:pPr>
            <w:r>
              <w:rPr>
                <w:sz w:val="20"/>
                <w:szCs w:val="18"/>
              </w:rPr>
              <w:t>The number on the first tool that will be used.</w:t>
            </w:r>
          </w:p>
        </w:tc>
      </w:tr>
      <w:tr w:rsidR="00B975B4" w:rsidRPr="00B975B4" w14:paraId="748DF7E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ED34AC" w14:textId="15F4633E" w:rsidR="00B975B4" w:rsidRPr="00B975B4" w:rsidRDefault="00B975B4" w:rsidP="00045522">
            <w:pPr>
              <w:rPr>
                <w:sz w:val="20"/>
                <w:szCs w:val="18"/>
              </w:rPr>
            </w:pPr>
            <w:r>
              <w:rPr>
                <w:sz w:val="20"/>
                <w:szCs w:val="18"/>
              </w:rPr>
              <w:t>$</w:t>
            </w:r>
            <w:proofErr w:type="spellStart"/>
            <w:r>
              <w:rPr>
                <w:sz w:val="20"/>
                <w:szCs w:val="18"/>
              </w:rPr>
              <w:t>inittooldist</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50A8260" w14:textId="4D884095" w:rsidR="00B975B4" w:rsidRPr="00B975B4" w:rsidRDefault="00B975B4" w:rsidP="00045522">
            <w:pPr>
              <w:jc w:val="center"/>
              <w:rPr>
                <w:sz w:val="20"/>
                <w:szCs w:val="18"/>
              </w:rPr>
            </w:pPr>
            <w:r>
              <w:rPr>
                <w:sz w:val="20"/>
                <w:szCs w:val="18"/>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387930" w14:textId="0450CC59" w:rsidR="00B975B4" w:rsidRPr="00B975B4" w:rsidRDefault="00B975B4" w:rsidP="00045522">
            <w:pPr>
              <w:rPr>
                <w:sz w:val="20"/>
                <w:szCs w:val="18"/>
              </w:rPr>
            </w:pPr>
            <w:r>
              <w:rPr>
                <w:sz w:val="20"/>
                <w:szCs w:val="18"/>
              </w:rPr>
              <w:t>The distance between the first tool that will be used.</w:t>
            </w:r>
          </w:p>
        </w:tc>
      </w:tr>
      <w:tr w:rsidR="00D90884" w:rsidRPr="00265B45" w14:paraId="3D99BD4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7AF6B" w14:textId="77777777" w:rsidR="00D90884" w:rsidRDefault="00D90884" w:rsidP="00045522">
            <w:pPr>
              <w:rPr>
                <w:sz w:val="20"/>
                <w:szCs w:val="20"/>
              </w:rPr>
            </w:pPr>
            <w:r>
              <w:rPr>
                <w:sz w:val="20"/>
                <w:szCs w:val="20"/>
              </w:rPr>
              <w:t>$</w:t>
            </w:r>
            <w:proofErr w:type="spellStart"/>
            <w:r>
              <w:rPr>
                <w:sz w:val="20"/>
                <w:szCs w:val="20"/>
              </w:rPr>
              <w:t>kerfsize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C15B55" w14:textId="77777777" w:rsidR="00D90884" w:rsidRDefault="00D90884" w:rsidP="00045522">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D9C651" w14:textId="77777777" w:rsidR="00D90884" w:rsidRDefault="00D90884" w:rsidP="00045522">
            <w:pPr>
              <w:rPr>
                <w:sz w:val="20"/>
                <w:szCs w:val="20"/>
              </w:rPr>
            </w:pPr>
            <w:r>
              <w:rPr>
                <w:sz w:val="20"/>
                <w:szCs w:val="20"/>
              </w:rPr>
              <w:t>This is the tool radius if the kerf should be handled completely in the controller.</w:t>
            </w:r>
          </w:p>
        </w:tc>
      </w:tr>
      <w:tr w:rsidR="002B68D8" w:rsidRPr="00E652B1" w14:paraId="073C87D2" w14:textId="77777777" w:rsidTr="002B68D8">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E70C8" w14:textId="77777777" w:rsidR="002B68D8" w:rsidRPr="00E652B1" w:rsidRDefault="002B68D8" w:rsidP="002B68D8">
            <w:pPr>
              <w:rPr>
                <w:sz w:val="20"/>
                <w:szCs w:val="20"/>
              </w:rPr>
            </w:pPr>
            <w:r>
              <w:rPr>
                <w:sz w:val="20"/>
                <w:szCs w:val="20"/>
              </w:rPr>
              <w:t>$kinematic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5398BDD" w14:textId="77777777" w:rsidR="002B68D8" w:rsidRPr="00E652B1" w:rsidRDefault="002B68D8" w:rsidP="002B68D8">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763A4" w14:textId="77777777" w:rsidR="002B68D8" w:rsidRDefault="002B68D8" w:rsidP="002B68D8">
            <w:pPr>
              <w:rPr>
                <w:sz w:val="20"/>
                <w:szCs w:val="20"/>
              </w:rPr>
            </w:pPr>
            <w:r>
              <w:rPr>
                <w:sz w:val="20"/>
                <w:szCs w:val="20"/>
              </w:rPr>
              <w:t xml:space="preserve">This variable shows how the </w:t>
            </w:r>
            <w:proofErr w:type="spellStart"/>
            <w:r>
              <w:rPr>
                <w:sz w:val="20"/>
                <w:szCs w:val="20"/>
              </w:rPr>
              <w:t>tiltangles</w:t>
            </w:r>
            <w:proofErr w:type="spellEnd"/>
            <w:r>
              <w:rPr>
                <w:sz w:val="20"/>
                <w:szCs w:val="20"/>
              </w:rPr>
              <w:t xml:space="preserve"> are calculated on 5-axis machines.</w:t>
            </w:r>
            <w:r>
              <w:rPr>
                <w:sz w:val="20"/>
                <w:szCs w:val="20"/>
              </w:rPr>
              <w:br/>
              <w:t>0=No 5-axis cutting head is configured.</w:t>
            </w:r>
          </w:p>
          <w:p w14:paraId="457679EC" w14:textId="77777777" w:rsidR="002B68D8" w:rsidRDefault="002B68D8" w:rsidP="002B68D8">
            <w:pPr>
              <w:rPr>
                <w:sz w:val="20"/>
                <w:szCs w:val="20"/>
              </w:rPr>
            </w:pPr>
            <w:r>
              <w:rPr>
                <w:sz w:val="20"/>
                <w:szCs w:val="20"/>
              </w:rPr>
              <w:t>1=Control by motor axis</w:t>
            </w:r>
          </w:p>
          <w:p w14:paraId="6D302993" w14:textId="77777777" w:rsidR="002B68D8" w:rsidRDefault="002B68D8" w:rsidP="002B68D8">
            <w:pPr>
              <w:rPr>
                <w:sz w:val="20"/>
                <w:szCs w:val="20"/>
              </w:rPr>
            </w:pPr>
            <w:r>
              <w:rPr>
                <w:sz w:val="20"/>
                <w:szCs w:val="20"/>
              </w:rPr>
              <w:t>2=Major axis in direction of cutting, second axis is the cutting angle.</w:t>
            </w:r>
          </w:p>
          <w:p w14:paraId="6BB7DA3F" w14:textId="77777777" w:rsidR="002B68D8" w:rsidRPr="00E652B1" w:rsidRDefault="002B68D8" w:rsidP="002B68D8">
            <w:pPr>
              <w:rPr>
                <w:sz w:val="20"/>
                <w:szCs w:val="20"/>
              </w:rPr>
            </w:pPr>
            <w:r>
              <w:rPr>
                <w:sz w:val="20"/>
                <w:szCs w:val="20"/>
              </w:rPr>
              <w:t>3=Major axis in direction of jet, second axis is the cutting angle.</w:t>
            </w:r>
          </w:p>
        </w:tc>
      </w:tr>
      <w:tr w:rsidR="00D90884" w:rsidRPr="00E652B1" w14:paraId="1B6DCB5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32A2D" w14:textId="77777777" w:rsidR="00D90884" w:rsidRPr="00E652B1" w:rsidRDefault="002B68D8" w:rsidP="00045522">
            <w:pPr>
              <w:rPr>
                <w:sz w:val="20"/>
                <w:szCs w:val="20"/>
              </w:rPr>
            </w:pPr>
            <w:r>
              <w:rPr>
                <w:sz w:val="20"/>
                <w:szCs w:val="20"/>
              </w:rPr>
              <w:t>$</w:t>
            </w:r>
            <w:proofErr w:type="spellStart"/>
            <w:r>
              <w:rPr>
                <w:sz w:val="20"/>
                <w:szCs w:val="20"/>
              </w:rPr>
              <w:t>lowatend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DE5E49B" w14:textId="77777777" w:rsidR="00D90884" w:rsidRPr="00E652B1" w:rsidRDefault="002B68D8" w:rsidP="00045522">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7FC323" w14:textId="77777777" w:rsidR="00D90884" w:rsidRPr="00E652B1" w:rsidRDefault="002B68D8" w:rsidP="00045522">
            <w:pPr>
              <w:rPr>
                <w:sz w:val="20"/>
                <w:szCs w:val="20"/>
              </w:rPr>
            </w:pPr>
            <w:r>
              <w:rPr>
                <w:sz w:val="20"/>
                <w:szCs w:val="20"/>
              </w:rPr>
              <w:t>This variable is T if the first cut should start with Low pressure.</w:t>
            </w:r>
            <w:r w:rsidR="00056192">
              <w:rPr>
                <w:sz w:val="20"/>
                <w:szCs w:val="20"/>
              </w:rPr>
              <w:t xml:space="preserve"> It's normally used to set the pressure to low at the end of the program. Good when running the same program over and over again.</w:t>
            </w:r>
          </w:p>
        </w:tc>
      </w:tr>
      <w:tr w:rsidR="00D90884" w:rsidRPr="00265B45" w14:paraId="47C0AC7A"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8AB8" w14:textId="77777777" w:rsidR="00D90884" w:rsidRDefault="00D90884" w:rsidP="00045522">
            <w:pPr>
              <w:rPr>
                <w:sz w:val="20"/>
                <w:szCs w:val="20"/>
              </w:rPr>
            </w:pPr>
            <w:r>
              <w:rPr>
                <w:sz w:val="20"/>
                <w:szCs w:val="20"/>
              </w:rPr>
              <w:t>$</w:t>
            </w:r>
            <w:proofErr w:type="spellStart"/>
            <w:r>
              <w:rPr>
                <w:sz w:val="20"/>
                <w:szCs w:val="20"/>
              </w:rPr>
              <w:t>lowbar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B19B02C"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888771" w14:textId="77777777" w:rsidR="00D90884" w:rsidRDefault="00D90884" w:rsidP="00045522">
            <w:pPr>
              <w:rPr>
                <w:sz w:val="20"/>
                <w:szCs w:val="20"/>
              </w:rPr>
            </w:pPr>
            <w:r>
              <w:rPr>
                <w:sz w:val="20"/>
                <w:szCs w:val="20"/>
              </w:rPr>
              <w:t>The lowest bar of $</w:t>
            </w:r>
            <w:proofErr w:type="spellStart"/>
            <w:r>
              <w:rPr>
                <w:sz w:val="20"/>
                <w:szCs w:val="20"/>
              </w:rPr>
              <w:t>markbar</w:t>
            </w:r>
            <w:proofErr w:type="spellEnd"/>
            <w:r>
              <w:rPr>
                <w:sz w:val="20"/>
                <w:szCs w:val="20"/>
              </w:rPr>
              <w:t>, $</w:t>
            </w:r>
            <w:proofErr w:type="spellStart"/>
            <w:r>
              <w:rPr>
                <w:sz w:val="20"/>
                <w:szCs w:val="20"/>
              </w:rPr>
              <w:t>piercbar</w:t>
            </w:r>
            <w:proofErr w:type="spellEnd"/>
            <w:r>
              <w:rPr>
                <w:sz w:val="20"/>
                <w:szCs w:val="20"/>
              </w:rPr>
              <w:t xml:space="preserve"> and $</w:t>
            </w:r>
            <w:proofErr w:type="spellStart"/>
            <w:r>
              <w:rPr>
                <w:sz w:val="20"/>
                <w:szCs w:val="20"/>
              </w:rPr>
              <w:t>cutbar</w:t>
            </w:r>
            <w:proofErr w:type="spellEnd"/>
            <w:r>
              <w:rPr>
                <w:sz w:val="20"/>
                <w:szCs w:val="20"/>
              </w:rPr>
              <w:t xml:space="preserve"> in AWJ-cutting (for machine that only support two different pressures) (*)</w:t>
            </w:r>
          </w:p>
        </w:tc>
      </w:tr>
      <w:tr w:rsidR="00D90884" w:rsidRPr="00265B45" w14:paraId="7A0783E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A5A786" w14:textId="77777777" w:rsidR="00D90884" w:rsidRPr="00AB477A" w:rsidRDefault="00D90884" w:rsidP="00045522">
            <w:pPr>
              <w:rPr>
                <w:sz w:val="20"/>
                <w:szCs w:val="20"/>
              </w:rPr>
            </w:pPr>
            <w:r w:rsidRPr="00AB477A">
              <w:rPr>
                <w:sz w:val="20"/>
                <w:szCs w:val="20"/>
              </w:rPr>
              <w:t>$</w:t>
            </w:r>
            <w:proofErr w:type="spellStart"/>
            <w:r w:rsidRPr="00AB477A">
              <w:rPr>
                <w:sz w:val="20"/>
                <w:szCs w:val="20"/>
              </w:rPr>
              <w:t>lowflow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18AC66" w14:textId="77777777" w:rsidR="00D90884" w:rsidRPr="00AB477A" w:rsidRDefault="00D90884" w:rsidP="00045522">
            <w:pPr>
              <w:jc w:val="center"/>
              <w:rPr>
                <w:sz w:val="20"/>
                <w:szCs w:val="20"/>
              </w:rPr>
            </w:pPr>
            <w:r w:rsidRPr="00AB477A">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9AB465" w14:textId="77777777" w:rsidR="00D90884" w:rsidRPr="00AB477A" w:rsidRDefault="00D90884" w:rsidP="00045522">
            <w:pPr>
              <w:rPr>
                <w:sz w:val="20"/>
                <w:szCs w:val="20"/>
              </w:rPr>
            </w:pPr>
            <w:r w:rsidRPr="00AB477A">
              <w:rPr>
                <w:sz w:val="20"/>
                <w:szCs w:val="20"/>
              </w:rPr>
              <w:t>The lowest amount of abrasive used on this job. (For machines that only support two different levels of abrasive)</w:t>
            </w:r>
            <w:r>
              <w:rPr>
                <w:sz w:val="20"/>
                <w:szCs w:val="20"/>
              </w:rPr>
              <w:t>.</w:t>
            </w:r>
          </w:p>
        </w:tc>
      </w:tr>
      <w:tr w:rsidR="00D90884" w:rsidRPr="00265B45" w14:paraId="7750A5F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BD61D" w14:textId="77777777" w:rsidR="00D90884" w:rsidRDefault="00D90884" w:rsidP="00045522">
            <w:pPr>
              <w:rPr>
                <w:sz w:val="20"/>
                <w:szCs w:val="20"/>
              </w:rPr>
            </w:pPr>
            <w:r>
              <w:rPr>
                <w:sz w:val="20"/>
                <w:szCs w:val="20"/>
              </w:rPr>
              <w:t>$machine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731DBFF"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D187B9" w14:textId="77777777" w:rsidR="00D90884" w:rsidRDefault="00D90884" w:rsidP="00045522">
            <w:pPr>
              <w:rPr>
                <w:sz w:val="20"/>
                <w:szCs w:val="20"/>
              </w:rPr>
            </w:pPr>
            <w:r>
              <w:rPr>
                <w:sz w:val="20"/>
                <w:szCs w:val="20"/>
              </w:rPr>
              <w:t>This is the name of the Machine Setup</w:t>
            </w:r>
          </w:p>
        </w:tc>
      </w:tr>
      <w:tr w:rsidR="00D90884" w:rsidRPr="00265B45" w14:paraId="106AF19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CB665" w14:textId="77777777" w:rsidR="00D90884" w:rsidRDefault="00D90884" w:rsidP="00045522">
            <w:pPr>
              <w:rPr>
                <w:sz w:val="20"/>
                <w:szCs w:val="20"/>
              </w:rPr>
            </w:pPr>
            <w:r>
              <w:rPr>
                <w:sz w:val="20"/>
                <w:szCs w:val="20"/>
              </w:rPr>
              <w:t>$</w:t>
            </w:r>
            <w:proofErr w:type="spellStart"/>
            <w:r>
              <w:rPr>
                <w:sz w:val="20"/>
                <w:szCs w:val="20"/>
              </w:rPr>
              <w:t>machinetype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8EE38A7"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0312A" w14:textId="77777777" w:rsidR="00D90884" w:rsidRDefault="00D90884" w:rsidP="00045522">
            <w:pPr>
              <w:rPr>
                <w:sz w:val="20"/>
                <w:szCs w:val="20"/>
              </w:rPr>
            </w:pPr>
            <w:r>
              <w:rPr>
                <w:sz w:val="20"/>
                <w:szCs w:val="20"/>
              </w:rPr>
              <w:t>0=AWJ, 1=Pure water, 2=Plasma, 3=Oxyfuel, 5=Laser.</w:t>
            </w:r>
          </w:p>
        </w:tc>
      </w:tr>
      <w:tr w:rsidR="00D90884" w14:paraId="084BE04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C25BA8" w14:textId="77777777" w:rsidR="00D90884" w:rsidRDefault="00D90884" w:rsidP="00045522">
            <w:pPr>
              <w:rPr>
                <w:sz w:val="20"/>
                <w:szCs w:val="20"/>
              </w:rPr>
            </w:pPr>
            <w:r>
              <w:rPr>
                <w:sz w:val="20"/>
                <w:szCs w:val="20"/>
              </w:rPr>
              <w:t>$</w:t>
            </w:r>
            <w:proofErr w:type="spellStart"/>
            <w:r>
              <w:rPr>
                <w:sz w:val="20"/>
                <w:szCs w:val="20"/>
              </w:rPr>
              <w:t>markbar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8433245"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EC4CD1" w14:textId="77777777" w:rsidR="00D90884" w:rsidRDefault="00D90884" w:rsidP="00045522">
            <w:pPr>
              <w:rPr>
                <w:sz w:val="20"/>
                <w:szCs w:val="20"/>
              </w:rPr>
            </w:pPr>
            <w:r>
              <w:rPr>
                <w:sz w:val="20"/>
                <w:szCs w:val="20"/>
              </w:rPr>
              <w:t>Pressure for markings in AWJ-</w:t>
            </w:r>
            <w:proofErr w:type="gramStart"/>
            <w:r>
              <w:rPr>
                <w:sz w:val="20"/>
                <w:szCs w:val="20"/>
              </w:rPr>
              <w:t>cutting(</w:t>
            </w:r>
            <w:proofErr w:type="gramEnd"/>
            <w:r>
              <w:rPr>
                <w:sz w:val="20"/>
                <w:szCs w:val="20"/>
              </w:rPr>
              <w:t>*)</w:t>
            </w:r>
          </w:p>
        </w:tc>
      </w:tr>
      <w:tr w:rsidR="00D90884" w:rsidRPr="000F533D" w14:paraId="11D2EE5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E77195" w14:textId="77777777" w:rsidR="00D90884" w:rsidRPr="000F533D" w:rsidRDefault="00D90884" w:rsidP="00045522">
            <w:pPr>
              <w:rPr>
                <w:sz w:val="20"/>
                <w:szCs w:val="20"/>
              </w:rPr>
            </w:pPr>
            <w:r w:rsidRPr="000F533D">
              <w:rPr>
                <w:sz w:val="20"/>
                <w:szCs w:val="20"/>
              </w:rPr>
              <w:t>$</w:t>
            </w:r>
            <w:proofErr w:type="spellStart"/>
            <w:r w:rsidRPr="000F533D">
              <w:rPr>
                <w:sz w:val="20"/>
                <w:szCs w:val="20"/>
              </w:rPr>
              <w:t>markbytype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FD5C04" w14:textId="77777777" w:rsidR="00D90884" w:rsidRPr="000F533D"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BFB4BC" w14:textId="77777777" w:rsidR="00D90884" w:rsidRPr="003E670E" w:rsidRDefault="00D90884" w:rsidP="00045522">
            <w:pPr>
              <w:rPr>
                <w:sz w:val="20"/>
                <w:szCs w:val="20"/>
              </w:rPr>
            </w:pPr>
            <w:r>
              <w:rPr>
                <w:sz w:val="20"/>
                <w:szCs w:val="20"/>
              </w:rPr>
              <w:t>0=Sheetwis</w:t>
            </w:r>
            <w:r w:rsidRPr="003E670E">
              <w:rPr>
                <w:sz w:val="20"/>
                <w:szCs w:val="20"/>
              </w:rPr>
              <w:t xml:space="preserve">e </w:t>
            </w:r>
            <w:r>
              <w:rPr>
                <w:sz w:val="20"/>
                <w:szCs w:val="20"/>
              </w:rPr>
              <w:t>marking</w:t>
            </w:r>
            <w:r w:rsidRPr="003E670E">
              <w:rPr>
                <w:sz w:val="20"/>
                <w:szCs w:val="20"/>
              </w:rPr>
              <w:t>.</w:t>
            </w:r>
          </w:p>
          <w:p w14:paraId="15855B61" w14:textId="77777777" w:rsidR="00D90884" w:rsidRPr="003E670E" w:rsidRDefault="00D90884" w:rsidP="00045522">
            <w:pPr>
              <w:rPr>
                <w:sz w:val="20"/>
                <w:szCs w:val="20"/>
              </w:rPr>
            </w:pPr>
            <w:r>
              <w:rPr>
                <w:sz w:val="20"/>
                <w:szCs w:val="20"/>
              </w:rPr>
              <w:t>1=</w:t>
            </w:r>
            <w:proofErr w:type="spellStart"/>
            <w:r>
              <w:rPr>
                <w:sz w:val="20"/>
                <w:szCs w:val="20"/>
              </w:rPr>
              <w:t>Toolwise</w:t>
            </w:r>
            <w:proofErr w:type="spellEnd"/>
            <w:r>
              <w:rPr>
                <w:sz w:val="20"/>
                <w:szCs w:val="20"/>
              </w:rPr>
              <w:t xml:space="preserve"> marking</w:t>
            </w:r>
            <w:r w:rsidRPr="003E670E">
              <w:rPr>
                <w:sz w:val="20"/>
                <w:szCs w:val="20"/>
              </w:rPr>
              <w:t>.</w:t>
            </w:r>
          </w:p>
          <w:p w14:paraId="380F4BDD" w14:textId="77777777" w:rsidR="00D90884" w:rsidRPr="003E670E" w:rsidRDefault="00D90884" w:rsidP="00045522">
            <w:pPr>
              <w:rPr>
                <w:sz w:val="20"/>
                <w:szCs w:val="20"/>
              </w:rPr>
            </w:pPr>
            <w:r w:rsidRPr="003E670E">
              <w:rPr>
                <w:sz w:val="20"/>
                <w:szCs w:val="20"/>
              </w:rPr>
              <w:t>2=Partwi</w:t>
            </w:r>
            <w:r>
              <w:rPr>
                <w:sz w:val="20"/>
                <w:szCs w:val="20"/>
              </w:rPr>
              <w:t>s</w:t>
            </w:r>
            <w:r w:rsidRPr="003E670E">
              <w:rPr>
                <w:sz w:val="20"/>
                <w:szCs w:val="20"/>
              </w:rPr>
              <w:t xml:space="preserve">e </w:t>
            </w:r>
            <w:r>
              <w:rPr>
                <w:sz w:val="20"/>
                <w:szCs w:val="20"/>
              </w:rPr>
              <w:t>marking</w:t>
            </w:r>
            <w:r w:rsidRPr="003E670E">
              <w:rPr>
                <w:sz w:val="20"/>
                <w:szCs w:val="20"/>
              </w:rPr>
              <w:t>.</w:t>
            </w:r>
          </w:p>
          <w:p w14:paraId="3DDE3CE5" w14:textId="77777777" w:rsidR="00D90884" w:rsidRPr="000F533D" w:rsidRDefault="00D90884" w:rsidP="00045522">
            <w:pPr>
              <w:rPr>
                <w:sz w:val="20"/>
                <w:szCs w:val="20"/>
              </w:rPr>
            </w:pPr>
            <w:r w:rsidRPr="003E670E">
              <w:rPr>
                <w:sz w:val="20"/>
                <w:szCs w:val="20"/>
              </w:rPr>
              <w:t>3=No optimi</w:t>
            </w:r>
            <w:r>
              <w:rPr>
                <w:sz w:val="20"/>
                <w:szCs w:val="20"/>
              </w:rPr>
              <w:t>zing</w:t>
            </w:r>
            <w:r w:rsidRPr="003E670E">
              <w:rPr>
                <w:sz w:val="20"/>
                <w:szCs w:val="20"/>
              </w:rPr>
              <w:t xml:space="preserve">, the </w:t>
            </w:r>
            <w:r>
              <w:rPr>
                <w:sz w:val="20"/>
                <w:szCs w:val="20"/>
              </w:rPr>
              <w:t>marking will be done in the order of the programmed toolpath</w:t>
            </w:r>
            <w:r w:rsidRPr="003E670E">
              <w:rPr>
                <w:sz w:val="20"/>
                <w:szCs w:val="20"/>
              </w:rPr>
              <w:t>.</w:t>
            </w:r>
          </w:p>
        </w:tc>
      </w:tr>
      <w:tr w:rsidR="00D90884" w14:paraId="33129D6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0E4E94" w14:textId="77777777" w:rsidR="00D90884" w:rsidRPr="00F649A5" w:rsidRDefault="00D90884" w:rsidP="00045522">
            <w:pPr>
              <w:rPr>
                <w:sz w:val="20"/>
                <w:szCs w:val="20"/>
              </w:rPr>
            </w:pPr>
            <w:r w:rsidRPr="00F649A5">
              <w:rPr>
                <w:sz w:val="20"/>
                <w:szCs w:val="20"/>
              </w:rPr>
              <w:t>$</w:t>
            </w:r>
            <w:proofErr w:type="spellStart"/>
            <w:r w:rsidRPr="00F649A5">
              <w:rPr>
                <w:sz w:val="20"/>
                <w:szCs w:val="20"/>
              </w:rPr>
              <w:t>markflow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E96ED7" w14:textId="77777777" w:rsidR="00D90884" w:rsidRPr="00F649A5" w:rsidRDefault="00D90884" w:rsidP="00045522">
            <w:pPr>
              <w:jc w:val="center"/>
              <w:rPr>
                <w:sz w:val="20"/>
                <w:szCs w:val="20"/>
              </w:rPr>
            </w:pPr>
            <w:r w:rsidRPr="00F649A5">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4DF73B" w14:textId="77777777" w:rsidR="00D90884" w:rsidRPr="00F649A5" w:rsidRDefault="00D90884" w:rsidP="00045522">
            <w:pPr>
              <w:rPr>
                <w:sz w:val="20"/>
                <w:szCs w:val="20"/>
              </w:rPr>
            </w:pPr>
            <w:r w:rsidRPr="00F649A5">
              <w:rPr>
                <w:sz w:val="20"/>
                <w:szCs w:val="20"/>
              </w:rPr>
              <w:t>Amount of abrasive for marking</w:t>
            </w:r>
            <w:r>
              <w:rPr>
                <w:sz w:val="20"/>
                <w:szCs w:val="20"/>
              </w:rPr>
              <w:t xml:space="preserve"> in gram/min.</w:t>
            </w:r>
          </w:p>
        </w:tc>
      </w:tr>
      <w:tr w:rsidR="00D90884" w:rsidRPr="00265B45" w14:paraId="7728CFD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E3656" w14:textId="77777777" w:rsidR="00D90884" w:rsidRPr="00F05250" w:rsidRDefault="00D90884" w:rsidP="00045522">
            <w:pPr>
              <w:rPr>
                <w:sz w:val="20"/>
                <w:szCs w:val="20"/>
              </w:rPr>
            </w:pPr>
            <w:r w:rsidRPr="00F05250">
              <w:rPr>
                <w:sz w:val="20"/>
                <w:szCs w:val="20"/>
              </w:rPr>
              <w:t>$</w:t>
            </w:r>
            <w:proofErr w:type="spellStart"/>
            <w:r w:rsidRPr="00F05250">
              <w:rPr>
                <w:sz w:val="20"/>
                <w:szCs w:val="20"/>
              </w:rPr>
              <w:t>markupz</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E775FB" w14:textId="77777777" w:rsidR="00D90884" w:rsidRPr="00F05250" w:rsidRDefault="00D90884" w:rsidP="00045522">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A5F806" w14:textId="77777777" w:rsidR="00D90884" w:rsidRPr="00F05250" w:rsidRDefault="00D90884" w:rsidP="00045522">
            <w:pPr>
              <w:rPr>
                <w:rFonts w:cs="Tahoma"/>
                <w:sz w:val="20"/>
                <w:szCs w:val="20"/>
              </w:rPr>
            </w:pPr>
            <w:r w:rsidRPr="00F05250">
              <w:rPr>
                <w:rFonts w:cs="Tahoma"/>
                <w:sz w:val="20"/>
                <w:szCs w:val="20"/>
              </w:rPr>
              <w:t>The value for the lift height between markings</w:t>
            </w:r>
            <w:r>
              <w:rPr>
                <w:rFonts w:cs="Tahoma"/>
                <w:sz w:val="20"/>
                <w:szCs w:val="20"/>
              </w:rPr>
              <w:t xml:space="preserve"> (checking what's possible).</w:t>
            </w:r>
          </w:p>
        </w:tc>
      </w:tr>
      <w:tr w:rsidR="00BE2FF1" w:rsidRPr="00BE2FF1" w14:paraId="6E844451"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AB795" w14:textId="77777777" w:rsidR="00BE2FF1" w:rsidRPr="00BE2FF1" w:rsidRDefault="00BE2FF1" w:rsidP="00045522">
            <w:pPr>
              <w:rPr>
                <w:sz w:val="20"/>
                <w:szCs w:val="20"/>
              </w:rPr>
            </w:pPr>
            <w:r>
              <w:rPr>
                <w:sz w:val="20"/>
                <w:szCs w:val="20"/>
              </w:rPr>
              <w:t>$</w:t>
            </w:r>
            <w:proofErr w:type="spellStart"/>
            <w:r>
              <w:rPr>
                <w:sz w:val="20"/>
                <w:szCs w:val="20"/>
              </w:rPr>
              <w:t>maxbar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D21C3CA" w14:textId="77777777" w:rsidR="00BE2FF1" w:rsidRPr="00BE2FF1" w:rsidRDefault="00BE2FF1"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61158A" w14:textId="77777777" w:rsidR="00BE2FF1" w:rsidRPr="00BE2FF1" w:rsidRDefault="00BE2FF1" w:rsidP="00045522">
            <w:pPr>
              <w:rPr>
                <w:rFonts w:cs="Tahoma"/>
                <w:sz w:val="20"/>
                <w:szCs w:val="20"/>
              </w:rPr>
            </w:pPr>
            <w:r>
              <w:rPr>
                <w:rFonts w:cs="Tahoma"/>
                <w:sz w:val="20"/>
                <w:szCs w:val="20"/>
              </w:rPr>
              <w:t>Maximum possible pressure.</w:t>
            </w:r>
          </w:p>
        </w:tc>
      </w:tr>
      <w:tr w:rsidR="00D90884" w:rsidRPr="00265B45" w14:paraId="5BEF6C8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3DDAEC" w14:textId="77777777" w:rsidR="00D90884" w:rsidRPr="004B020E" w:rsidRDefault="00D90884" w:rsidP="00045522">
            <w:pPr>
              <w:rPr>
                <w:sz w:val="20"/>
                <w:szCs w:val="20"/>
              </w:rPr>
            </w:pPr>
            <w:r w:rsidRPr="004B020E">
              <w:rPr>
                <w:sz w:val="20"/>
                <w:szCs w:val="20"/>
              </w:rPr>
              <w:t>$</w:t>
            </w:r>
            <w:proofErr w:type="spellStart"/>
            <w:r w:rsidRPr="004B020E">
              <w:rPr>
                <w:sz w:val="20"/>
                <w:szCs w:val="20"/>
              </w:rPr>
              <w:t>maxslope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704878B" w14:textId="77777777" w:rsidR="00D90884" w:rsidRPr="004B020E" w:rsidRDefault="00D90884" w:rsidP="00045522">
            <w:pPr>
              <w:jc w:val="center"/>
              <w:rPr>
                <w:sz w:val="20"/>
                <w:szCs w:val="20"/>
              </w:rPr>
            </w:pPr>
            <w:r w:rsidRPr="004B020E">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D0CA58" w14:textId="77777777" w:rsidR="00D90884" w:rsidRPr="004B020E" w:rsidRDefault="00D90884" w:rsidP="00045522">
            <w:pPr>
              <w:rPr>
                <w:sz w:val="20"/>
                <w:szCs w:val="20"/>
              </w:rPr>
            </w:pPr>
            <w:r w:rsidRPr="004B020E">
              <w:rPr>
                <w:sz w:val="20"/>
                <w:szCs w:val="20"/>
              </w:rPr>
              <w:t xml:space="preserve">Maximum cutting angle that will be used on entire job. Note! This variable has another meaning in the Piercing function. The value is </w:t>
            </w:r>
            <w:r>
              <w:rPr>
                <w:sz w:val="20"/>
                <w:szCs w:val="20"/>
              </w:rPr>
              <w:t>not negative and in degree</w:t>
            </w:r>
            <w:r w:rsidRPr="004B020E">
              <w:rPr>
                <w:sz w:val="20"/>
                <w:szCs w:val="20"/>
              </w:rPr>
              <w:t>.</w:t>
            </w:r>
          </w:p>
        </w:tc>
      </w:tr>
      <w:tr w:rsidR="00D90884" w:rsidRPr="00265B45" w14:paraId="0ED4056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47495" w14:textId="77777777" w:rsidR="00D90884" w:rsidRPr="00BE3811" w:rsidRDefault="00D90884" w:rsidP="00045522">
            <w:pPr>
              <w:rPr>
                <w:sz w:val="20"/>
                <w:szCs w:val="20"/>
              </w:rPr>
            </w:pPr>
            <w:r w:rsidRPr="00BE3811">
              <w:rPr>
                <w:sz w:val="20"/>
                <w:szCs w:val="20"/>
              </w:rPr>
              <w:t>$</w:t>
            </w:r>
            <w:proofErr w:type="spellStart"/>
            <w:r w:rsidRPr="00BE3811">
              <w:rPr>
                <w:sz w:val="20"/>
                <w:szCs w:val="20"/>
              </w:rPr>
              <w:t>maxspeed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0992850" w14:textId="77777777" w:rsidR="00D90884" w:rsidRPr="00BE3811" w:rsidRDefault="00D90884" w:rsidP="00045522">
            <w:pPr>
              <w:jc w:val="center"/>
              <w:rPr>
                <w:sz w:val="20"/>
                <w:szCs w:val="20"/>
              </w:rPr>
            </w:pPr>
            <w:r w:rsidRPr="00BE3811">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C30AB" w14:textId="77777777" w:rsidR="00D90884" w:rsidRPr="00BE3811" w:rsidRDefault="00D90884" w:rsidP="00045522">
            <w:pPr>
              <w:rPr>
                <w:sz w:val="20"/>
                <w:szCs w:val="20"/>
              </w:rPr>
            </w:pPr>
            <w:r w:rsidRPr="00BE3811">
              <w:rPr>
                <w:sz w:val="20"/>
                <w:szCs w:val="20"/>
              </w:rPr>
              <w:t>Maximum speed used in the program</w:t>
            </w:r>
          </w:p>
        </w:tc>
      </w:tr>
      <w:tr w:rsidR="00D90884" w:rsidRPr="00E12B24" w14:paraId="422F138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F64B4" w14:textId="77777777" w:rsidR="00D90884" w:rsidRPr="00E12B24" w:rsidRDefault="00D90884" w:rsidP="00045522">
            <w:pPr>
              <w:rPr>
                <w:sz w:val="20"/>
                <w:szCs w:val="20"/>
              </w:rPr>
            </w:pPr>
            <w:r w:rsidRPr="00E12B24">
              <w:rPr>
                <w:sz w:val="20"/>
                <w:szCs w:val="20"/>
              </w:rPr>
              <w:t>$</w:t>
            </w:r>
            <w:proofErr w:type="spellStart"/>
            <w:r w:rsidRPr="00E12B24">
              <w:rPr>
                <w:sz w:val="20"/>
                <w:szCs w:val="20"/>
              </w:rPr>
              <w:t>maxtilt</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3274101" w14:textId="77777777" w:rsidR="00D90884" w:rsidRPr="00E12B24" w:rsidRDefault="00D90884" w:rsidP="00045522">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5A7B1" w14:textId="77777777" w:rsidR="00D90884" w:rsidRPr="00E12B24" w:rsidRDefault="00D90884" w:rsidP="00045522">
            <w:pPr>
              <w:rPr>
                <w:sz w:val="20"/>
                <w:szCs w:val="20"/>
              </w:rPr>
            </w:pPr>
            <w:r>
              <w:rPr>
                <w:sz w:val="20"/>
                <w:szCs w:val="20"/>
              </w:rPr>
              <w:t>Maximum tilting angle for the 5-axis cutting head. If No 5-axis head is configured then this value is 0. The value is in degree.</w:t>
            </w:r>
          </w:p>
        </w:tc>
      </w:tr>
      <w:tr w:rsidR="00D90884" w:rsidRPr="00265B45" w14:paraId="53161C6A"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0D2744" w14:textId="77777777" w:rsidR="00D90884" w:rsidRPr="00B50CD8" w:rsidRDefault="00D90884" w:rsidP="00045522">
            <w:pPr>
              <w:rPr>
                <w:sz w:val="20"/>
                <w:szCs w:val="20"/>
              </w:rPr>
            </w:pPr>
            <w:r w:rsidRPr="00B50CD8">
              <w:rPr>
                <w:sz w:val="20"/>
                <w:szCs w:val="20"/>
              </w:rPr>
              <w:t>$</w:t>
            </w:r>
            <w:proofErr w:type="spellStart"/>
            <w:r w:rsidRPr="00B50CD8">
              <w:rPr>
                <w:sz w:val="20"/>
                <w:szCs w:val="20"/>
              </w:rPr>
              <w:t>maxtools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A833E5" w14:textId="77777777" w:rsidR="00D90884" w:rsidRPr="00B50CD8" w:rsidRDefault="00D90884" w:rsidP="00045522">
            <w:pPr>
              <w:jc w:val="center"/>
              <w:rPr>
                <w:sz w:val="20"/>
                <w:szCs w:val="20"/>
              </w:rPr>
            </w:pPr>
            <w:r w:rsidRPr="00B50CD8">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BAA04" w14:textId="77777777" w:rsidR="00D90884" w:rsidRPr="00B50CD8" w:rsidRDefault="00D90884" w:rsidP="00045522">
            <w:pPr>
              <w:rPr>
                <w:sz w:val="20"/>
                <w:szCs w:val="20"/>
              </w:rPr>
            </w:pPr>
            <w:r>
              <w:rPr>
                <w:sz w:val="20"/>
                <w:szCs w:val="20"/>
              </w:rPr>
              <w:t>Number of cutting tools</w:t>
            </w:r>
          </w:p>
        </w:tc>
      </w:tr>
      <w:tr w:rsidR="00D90884" w14:paraId="232FAF6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4CFADB" w14:textId="77777777" w:rsidR="00D90884" w:rsidRPr="007C4F23" w:rsidRDefault="00D90884" w:rsidP="00045522">
            <w:pPr>
              <w:rPr>
                <w:sz w:val="20"/>
                <w:szCs w:val="20"/>
              </w:rPr>
            </w:pPr>
            <w:r w:rsidRPr="007C4F23">
              <w:rPr>
                <w:sz w:val="20"/>
                <w:szCs w:val="20"/>
              </w:rPr>
              <w:t>$medium</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407010" w14:textId="77777777" w:rsidR="00D90884" w:rsidRPr="007C4F23" w:rsidRDefault="00D90884" w:rsidP="00045522">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17DABE" w14:textId="77777777" w:rsidR="00D90884" w:rsidRPr="007C4F23" w:rsidRDefault="00D90884" w:rsidP="00045522">
            <w:pPr>
              <w:rPr>
                <w:sz w:val="20"/>
                <w:szCs w:val="20"/>
              </w:rPr>
            </w:pPr>
            <w:r w:rsidRPr="007C4F23">
              <w:rPr>
                <w:sz w:val="20"/>
                <w:szCs w:val="20"/>
              </w:rPr>
              <w:t>Cutting speed for straight cut in medium quality</w:t>
            </w:r>
            <w:r>
              <w:rPr>
                <w:sz w:val="20"/>
                <w:szCs w:val="20"/>
              </w:rPr>
              <w:t xml:space="preserve"> (see also $</w:t>
            </w:r>
            <w:proofErr w:type="spellStart"/>
            <w:r>
              <w:rPr>
                <w:sz w:val="20"/>
                <w:szCs w:val="20"/>
              </w:rPr>
              <w:t>xrough</w:t>
            </w:r>
            <w:proofErr w:type="spellEnd"/>
            <w:r>
              <w:rPr>
                <w:sz w:val="20"/>
                <w:szCs w:val="20"/>
              </w:rPr>
              <w:t>, $rough, $fine and $</w:t>
            </w:r>
            <w:proofErr w:type="spellStart"/>
            <w:r>
              <w:rPr>
                <w:sz w:val="20"/>
                <w:szCs w:val="20"/>
              </w:rPr>
              <w:t>xfine</w:t>
            </w:r>
            <w:proofErr w:type="spellEnd"/>
            <w:r>
              <w:rPr>
                <w:sz w:val="20"/>
                <w:szCs w:val="20"/>
              </w:rPr>
              <w:t>).</w:t>
            </w:r>
          </w:p>
        </w:tc>
      </w:tr>
      <w:tr w:rsidR="00D90884" w:rsidRPr="00265B45" w14:paraId="72E49BA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699A92" w14:textId="77777777" w:rsidR="00D90884" w:rsidRDefault="00D90884" w:rsidP="00045522">
            <w:pPr>
              <w:rPr>
                <w:sz w:val="20"/>
                <w:szCs w:val="20"/>
              </w:rPr>
            </w:pPr>
            <w:r>
              <w:rPr>
                <w:sz w:val="20"/>
                <w:szCs w:val="20"/>
              </w:rPr>
              <w:t>$metric</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95BD92A" w14:textId="77777777" w:rsidR="00D90884" w:rsidRDefault="00D90884" w:rsidP="00045522">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6D921" w14:textId="77777777" w:rsidR="00D90884" w:rsidRDefault="00D90884" w:rsidP="00045522">
            <w:pPr>
              <w:rPr>
                <w:sz w:val="20"/>
                <w:szCs w:val="20"/>
              </w:rPr>
            </w:pPr>
            <w:r>
              <w:rPr>
                <w:sz w:val="20"/>
                <w:szCs w:val="20"/>
              </w:rPr>
              <w:t>T on Metrical units and nil if Imperial mode (inches)</w:t>
            </w:r>
          </w:p>
        </w:tc>
      </w:tr>
      <w:tr w:rsidR="00BE2FF1" w:rsidRPr="00BE2FF1" w14:paraId="731D4534"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45F9C" w14:textId="77777777" w:rsidR="00BE2FF1" w:rsidRPr="00BE2FF1" w:rsidRDefault="00BE2FF1" w:rsidP="00045522">
            <w:pPr>
              <w:rPr>
                <w:sz w:val="20"/>
                <w:szCs w:val="20"/>
              </w:rPr>
            </w:pPr>
            <w:r>
              <w:rPr>
                <w:sz w:val="20"/>
                <w:szCs w:val="20"/>
              </w:rPr>
              <w:t>$minbar</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F44CCF2" w14:textId="77777777" w:rsidR="00BE2FF1" w:rsidRPr="00BE2FF1" w:rsidRDefault="00BE2FF1"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77419F" w14:textId="77777777" w:rsidR="00BE2FF1" w:rsidRPr="00BE2FF1" w:rsidRDefault="00BE2FF1" w:rsidP="00045522">
            <w:pPr>
              <w:rPr>
                <w:sz w:val="20"/>
                <w:szCs w:val="20"/>
              </w:rPr>
            </w:pPr>
            <w:r>
              <w:rPr>
                <w:sz w:val="20"/>
                <w:szCs w:val="20"/>
              </w:rPr>
              <w:t>Minimum possible pressure.</w:t>
            </w:r>
          </w:p>
        </w:tc>
      </w:tr>
      <w:tr w:rsidR="00D90884" w:rsidRPr="00265B45" w14:paraId="73D26DC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F4D0EE" w14:textId="77777777" w:rsidR="00D90884" w:rsidRPr="00BE3811" w:rsidRDefault="00D90884" w:rsidP="00045522">
            <w:pPr>
              <w:rPr>
                <w:sz w:val="20"/>
                <w:szCs w:val="20"/>
              </w:rPr>
            </w:pPr>
            <w:r w:rsidRPr="00BE3811">
              <w:rPr>
                <w:sz w:val="20"/>
                <w:szCs w:val="20"/>
              </w:rPr>
              <w:t>$</w:t>
            </w:r>
            <w:proofErr w:type="spellStart"/>
            <w:r w:rsidRPr="00BE3811">
              <w:rPr>
                <w:sz w:val="20"/>
                <w:szCs w:val="20"/>
              </w:rPr>
              <w:t>minspeed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0009CE" w14:textId="77777777" w:rsidR="00D90884" w:rsidRPr="00BE3811" w:rsidRDefault="00D90884" w:rsidP="00045522">
            <w:pPr>
              <w:jc w:val="center"/>
              <w:rPr>
                <w:sz w:val="20"/>
                <w:szCs w:val="20"/>
              </w:rPr>
            </w:pPr>
            <w:r w:rsidRPr="00BE3811">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531C0" w14:textId="77777777" w:rsidR="00D90884" w:rsidRPr="00BE3811" w:rsidRDefault="00D90884" w:rsidP="00045522">
            <w:pPr>
              <w:rPr>
                <w:sz w:val="20"/>
                <w:szCs w:val="20"/>
              </w:rPr>
            </w:pPr>
            <w:r w:rsidRPr="00BE3811">
              <w:rPr>
                <w:sz w:val="20"/>
                <w:szCs w:val="20"/>
              </w:rPr>
              <w:t>Minimum speed used by the program</w:t>
            </w:r>
          </w:p>
        </w:tc>
      </w:tr>
      <w:tr w:rsidR="00D90884" w:rsidRPr="00265B45" w14:paraId="25CCE09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CAAC75" w14:textId="77777777" w:rsidR="00D90884" w:rsidRDefault="00D90884" w:rsidP="00045522">
            <w:pPr>
              <w:rPr>
                <w:sz w:val="20"/>
                <w:szCs w:val="20"/>
              </w:rPr>
            </w:pPr>
            <w:r>
              <w:rPr>
                <w:sz w:val="20"/>
                <w:szCs w:val="20"/>
              </w:rPr>
              <w:t>$name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C46E8D4" w14:textId="77777777" w:rsidR="00D90884" w:rsidRDefault="00D90884" w:rsidP="00045522">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F159C" w14:textId="77777777" w:rsidR="00D90884" w:rsidRDefault="00D90884" w:rsidP="00045522">
            <w:pPr>
              <w:rPr>
                <w:sz w:val="20"/>
                <w:szCs w:val="20"/>
              </w:rPr>
            </w:pPr>
            <w:r>
              <w:rPr>
                <w:sz w:val="20"/>
                <w:szCs w:val="20"/>
              </w:rPr>
              <w:t>The name of the CNC-file.</w:t>
            </w:r>
          </w:p>
        </w:tc>
      </w:tr>
      <w:tr w:rsidR="00D90884" w:rsidRPr="00265B45" w14:paraId="257E6EB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17978" w14:textId="77777777" w:rsidR="00D90884" w:rsidRPr="005256AB" w:rsidRDefault="00D90884" w:rsidP="00045522">
            <w:pPr>
              <w:rPr>
                <w:sz w:val="20"/>
                <w:szCs w:val="20"/>
              </w:rPr>
            </w:pPr>
            <w:r w:rsidRPr="005256AB">
              <w:rPr>
                <w:sz w:val="20"/>
                <w:szCs w:val="20"/>
              </w:rPr>
              <w:t>$</w:t>
            </w:r>
            <w:proofErr w:type="spellStart"/>
            <w:r w:rsidRPr="005256AB">
              <w:rPr>
                <w:sz w:val="20"/>
                <w:szCs w:val="20"/>
              </w:rPr>
              <w:t>nlines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22DBE4B" w14:textId="77777777" w:rsidR="00D90884" w:rsidRPr="005256AB" w:rsidRDefault="00D90884" w:rsidP="00045522">
            <w:pPr>
              <w:jc w:val="center"/>
              <w:rPr>
                <w:sz w:val="20"/>
                <w:szCs w:val="20"/>
              </w:rPr>
            </w:pPr>
            <w:r w:rsidRPr="005256AB">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A2AF3" w14:textId="77777777" w:rsidR="00D90884" w:rsidRPr="005256AB" w:rsidRDefault="00D90884" w:rsidP="00045522">
            <w:pPr>
              <w:rPr>
                <w:sz w:val="20"/>
                <w:szCs w:val="20"/>
              </w:rPr>
            </w:pPr>
            <w:r w:rsidRPr="005256AB">
              <w:rPr>
                <w:sz w:val="20"/>
                <w:szCs w:val="20"/>
              </w:rPr>
              <w:t>The variable I T if line number should be used else nil.</w:t>
            </w:r>
          </w:p>
        </w:tc>
      </w:tr>
      <w:tr w:rsidR="00D90884" w:rsidRPr="00265B45" w14:paraId="3352440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B26EB" w14:textId="77777777" w:rsidR="00D90884" w:rsidRPr="0028223B" w:rsidRDefault="00D90884" w:rsidP="00045522">
            <w:pPr>
              <w:rPr>
                <w:sz w:val="20"/>
                <w:szCs w:val="20"/>
              </w:rPr>
            </w:pPr>
            <w:r w:rsidRPr="0028223B">
              <w:rPr>
                <w:sz w:val="20"/>
                <w:szCs w:val="20"/>
              </w:rPr>
              <w:t>$orifice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C0F28A" w14:textId="77777777" w:rsidR="00D90884" w:rsidRPr="0028223B" w:rsidRDefault="00D90884" w:rsidP="00045522">
            <w:pPr>
              <w:jc w:val="center"/>
              <w:rPr>
                <w:sz w:val="20"/>
                <w:szCs w:val="20"/>
              </w:rPr>
            </w:pPr>
            <w:r w:rsidRPr="0028223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258AFF" w14:textId="77777777" w:rsidR="00D90884" w:rsidRPr="0028223B" w:rsidRDefault="00D90884" w:rsidP="00045522">
            <w:pPr>
              <w:rPr>
                <w:sz w:val="20"/>
                <w:szCs w:val="20"/>
              </w:rPr>
            </w:pPr>
            <w:r w:rsidRPr="0028223B">
              <w:rPr>
                <w:sz w:val="20"/>
                <w:szCs w:val="20"/>
              </w:rPr>
              <w:t>Diameter of the Orifice</w:t>
            </w:r>
          </w:p>
        </w:tc>
      </w:tr>
      <w:tr w:rsidR="00D90884" w:rsidRPr="00265B45" w14:paraId="24065684"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7E5BA" w14:textId="77777777" w:rsidR="00D90884" w:rsidRPr="00F05250" w:rsidRDefault="00D90884" w:rsidP="00045522">
            <w:pPr>
              <w:rPr>
                <w:sz w:val="20"/>
                <w:szCs w:val="20"/>
              </w:rPr>
            </w:pPr>
            <w:r w:rsidRPr="00F05250">
              <w:rPr>
                <w:sz w:val="20"/>
                <w:szCs w:val="20"/>
              </w:rPr>
              <w:t>$</w:t>
            </w:r>
            <w:proofErr w:type="spellStart"/>
            <w:r w:rsidRPr="00F05250">
              <w:rPr>
                <w:sz w:val="20"/>
                <w:szCs w:val="20"/>
              </w:rPr>
              <w:t>partupz</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050B14" w14:textId="77777777" w:rsidR="00D90884" w:rsidRPr="00F05250" w:rsidRDefault="00D90884" w:rsidP="00045522">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6D781" w14:textId="77777777" w:rsidR="00D90884" w:rsidRPr="00F05250" w:rsidRDefault="00D90884" w:rsidP="00045522">
            <w:pPr>
              <w:rPr>
                <w:rFonts w:cs="Tahoma"/>
                <w:sz w:val="20"/>
                <w:szCs w:val="20"/>
              </w:rPr>
            </w:pPr>
            <w:r w:rsidRPr="00F05250">
              <w:rPr>
                <w:rFonts w:cs="Tahoma"/>
                <w:sz w:val="20"/>
                <w:szCs w:val="20"/>
              </w:rPr>
              <w:t xml:space="preserve">The value for the lift </w:t>
            </w:r>
            <w:proofErr w:type="spellStart"/>
            <w:r w:rsidRPr="00F05250">
              <w:rPr>
                <w:rFonts w:cs="Tahoma"/>
                <w:sz w:val="20"/>
                <w:szCs w:val="20"/>
              </w:rPr>
              <w:t>heigt</w:t>
            </w:r>
            <w:proofErr w:type="spellEnd"/>
            <w:r w:rsidRPr="00F05250">
              <w:rPr>
                <w:rFonts w:cs="Tahoma"/>
                <w:sz w:val="20"/>
                <w:szCs w:val="20"/>
              </w:rPr>
              <w:t xml:space="preserve"> between parts</w:t>
            </w:r>
            <w:r>
              <w:rPr>
                <w:rFonts w:cs="Tahoma"/>
                <w:sz w:val="20"/>
                <w:szCs w:val="20"/>
              </w:rPr>
              <w:t xml:space="preserve"> (checking what's possible)</w:t>
            </w:r>
            <w:r w:rsidRPr="00F05250">
              <w:rPr>
                <w:rFonts w:cs="Tahoma"/>
                <w:sz w:val="20"/>
                <w:szCs w:val="20"/>
              </w:rPr>
              <w:t>.</w:t>
            </w:r>
            <w:r>
              <w:rPr>
                <w:rFonts w:cs="Tahoma"/>
                <w:sz w:val="20"/>
                <w:szCs w:val="20"/>
              </w:rPr>
              <w:t xml:space="preserve"> </w:t>
            </w:r>
          </w:p>
        </w:tc>
      </w:tr>
      <w:tr w:rsidR="00D90884" w14:paraId="6F0DC2D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31D9F3" w14:textId="77777777" w:rsidR="00D90884" w:rsidRDefault="00D90884" w:rsidP="00045522">
            <w:pPr>
              <w:rPr>
                <w:sz w:val="20"/>
                <w:szCs w:val="20"/>
              </w:rPr>
            </w:pPr>
            <w:r>
              <w:rPr>
                <w:sz w:val="20"/>
                <w:szCs w:val="20"/>
              </w:rPr>
              <w:t>$</w:t>
            </w:r>
            <w:proofErr w:type="spellStart"/>
            <w:r>
              <w:rPr>
                <w:sz w:val="20"/>
                <w:szCs w:val="20"/>
              </w:rPr>
              <w:t>piercbar</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D830A81" w14:textId="77777777" w:rsidR="00D90884"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6DECA" w14:textId="77777777" w:rsidR="00D90884" w:rsidRDefault="00D90884" w:rsidP="00045522">
            <w:pPr>
              <w:rPr>
                <w:sz w:val="20"/>
                <w:szCs w:val="20"/>
              </w:rPr>
            </w:pPr>
            <w:r>
              <w:rPr>
                <w:sz w:val="20"/>
                <w:szCs w:val="20"/>
              </w:rPr>
              <w:t xml:space="preserve">Pressure for piercings in AWJ </w:t>
            </w:r>
            <w:proofErr w:type="gramStart"/>
            <w:r>
              <w:rPr>
                <w:sz w:val="20"/>
                <w:szCs w:val="20"/>
              </w:rPr>
              <w:t>cutting(</w:t>
            </w:r>
            <w:proofErr w:type="gramEnd"/>
            <w:r>
              <w:rPr>
                <w:sz w:val="20"/>
                <w:szCs w:val="20"/>
              </w:rPr>
              <w:t>*)</w:t>
            </w:r>
          </w:p>
        </w:tc>
      </w:tr>
      <w:tr w:rsidR="00D90884" w:rsidRPr="009F468E" w14:paraId="28E8919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7F184" w14:textId="77777777" w:rsidR="00D90884" w:rsidRPr="009F468E" w:rsidRDefault="00D90884" w:rsidP="00045522">
            <w:pPr>
              <w:rPr>
                <w:sz w:val="20"/>
                <w:szCs w:val="20"/>
              </w:rPr>
            </w:pPr>
            <w:r w:rsidRPr="009F468E">
              <w:rPr>
                <w:sz w:val="20"/>
                <w:szCs w:val="20"/>
              </w:rPr>
              <w:t>$</w:t>
            </w:r>
            <w:proofErr w:type="spellStart"/>
            <w:r w:rsidRPr="009F468E">
              <w:rPr>
                <w:sz w:val="20"/>
                <w:szCs w:val="20"/>
              </w:rPr>
              <w:t>piercebytype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BF93F47" w14:textId="77777777" w:rsidR="00D90884" w:rsidRPr="009F468E"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FD570B" w14:textId="77777777" w:rsidR="00D90884" w:rsidRPr="003E670E" w:rsidRDefault="00D90884" w:rsidP="00045522">
            <w:pPr>
              <w:rPr>
                <w:sz w:val="20"/>
                <w:szCs w:val="20"/>
              </w:rPr>
            </w:pPr>
            <w:r>
              <w:rPr>
                <w:sz w:val="20"/>
                <w:szCs w:val="20"/>
              </w:rPr>
              <w:t>0=Sheetwis</w:t>
            </w:r>
            <w:r w:rsidRPr="003E670E">
              <w:rPr>
                <w:sz w:val="20"/>
                <w:szCs w:val="20"/>
              </w:rPr>
              <w:t xml:space="preserve">e </w:t>
            </w:r>
            <w:r>
              <w:rPr>
                <w:sz w:val="20"/>
                <w:szCs w:val="20"/>
              </w:rPr>
              <w:t>pre-piercing</w:t>
            </w:r>
            <w:r w:rsidRPr="003E670E">
              <w:rPr>
                <w:sz w:val="20"/>
                <w:szCs w:val="20"/>
              </w:rPr>
              <w:t>.</w:t>
            </w:r>
          </w:p>
          <w:p w14:paraId="79010913" w14:textId="77777777" w:rsidR="00D90884" w:rsidRPr="003E670E" w:rsidRDefault="00D90884" w:rsidP="00045522">
            <w:pPr>
              <w:rPr>
                <w:sz w:val="20"/>
                <w:szCs w:val="20"/>
              </w:rPr>
            </w:pPr>
            <w:r w:rsidRPr="003E670E">
              <w:rPr>
                <w:sz w:val="20"/>
                <w:szCs w:val="20"/>
              </w:rPr>
              <w:t>1=</w:t>
            </w:r>
            <w:proofErr w:type="spellStart"/>
            <w:r w:rsidRPr="003E670E">
              <w:rPr>
                <w:sz w:val="20"/>
                <w:szCs w:val="20"/>
              </w:rPr>
              <w:t>Toolwi</w:t>
            </w:r>
            <w:r>
              <w:rPr>
                <w:sz w:val="20"/>
                <w:szCs w:val="20"/>
              </w:rPr>
              <w:t>s</w:t>
            </w:r>
            <w:r w:rsidRPr="003E670E">
              <w:rPr>
                <w:sz w:val="20"/>
                <w:szCs w:val="20"/>
              </w:rPr>
              <w:t>e</w:t>
            </w:r>
            <w:proofErr w:type="spellEnd"/>
            <w:r w:rsidRPr="003E670E">
              <w:rPr>
                <w:sz w:val="20"/>
                <w:szCs w:val="20"/>
              </w:rPr>
              <w:t xml:space="preserve"> </w:t>
            </w:r>
            <w:r>
              <w:rPr>
                <w:sz w:val="20"/>
                <w:szCs w:val="20"/>
              </w:rPr>
              <w:t>pre-piercing</w:t>
            </w:r>
            <w:r w:rsidRPr="003E670E">
              <w:rPr>
                <w:sz w:val="20"/>
                <w:szCs w:val="20"/>
              </w:rPr>
              <w:t>.</w:t>
            </w:r>
          </w:p>
          <w:p w14:paraId="37C61411" w14:textId="77777777" w:rsidR="00D90884" w:rsidRPr="003E670E" w:rsidRDefault="00D90884" w:rsidP="00045522">
            <w:pPr>
              <w:rPr>
                <w:sz w:val="20"/>
                <w:szCs w:val="20"/>
              </w:rPr>
            </w:pPr>
            <w:r w:rsidRPr="003E670E">
              <w:rPr>
                <w:sz w:val="20"/>
                <w:szCs w:val="20"/>
              </w:rPr>
              <w:t>2=Partwi</w:t>
            </w:r>
            <w:r>
              <w:rPr>
                <w:sz w:val="20"/>
                <w:szCs w:val="20"/>
              </w:rPr>
              <w:t>s</w:t>
            </w:r>
            <w:r w:rsidRPr="003E670E">
              <w:rPr>
                <w:sz w:val="20"/>
                <w:szCs w:val="20"/>
              </w:rPr>
              <w:t xml:space="preserve">e </w:t>
            </w:r>
            <w:r>
              <w:rPr>
                <w:sz w:val="20"/>
                <w:szCs w:val="20"/>
              </w:rPr>
              <w:t>pre-piercing</w:t>
            </w:r>
            <w:r w:rsidRPr="003E670E">
              <w:rPr>
                <w:sz w:val="20"/>
                <w:szCs w:val="20"/>
              </w:rPr>
              <w:t>.</w:t>
            </w:r>
          </w:p>
          <w:p w14:paraId="44FC94E3" w14:textId="77777777" w:rsidR="00D90884" w:rsidRPr="009F468E" w:rsidRDefault="00D90884" w:rsidP="00045522">
            <w:pPr>
              <w:rPr>
                <w:sz w:val="20"/>
                <w:szCs w:val="20"/>
              </w:rPr>
            </w:pPr>
            <w:r w:rsidRPr="003E670E">
              <w:rPr>
                <w:sz w:val="20"/>
                <w:szCs w:val="20"/>
              </w:rPr>
              <w:t>3=No optimi</w:t>
            </w:r>
            <w:r>
              <w:rPr>
                <w:sz w:val="20"/>
                <w:szCs w:val="20"/>
              </w:rPr>
              <w:t>zing</w:t>
            </w:r>
            <w:r w:rsidRPr="003E670E">
              <w:rPr>
                <w:sz w:val="20"/>
                <w:szCs w:val="20"/>
              </w:rPr>
              <w:t xml:space="preserve">, the </w:t>
            </w:r>
            <w:r>
              <w:rPr>
                <w:sz w:val="20"/>
                <w:szCs w:val="20"/>
              </w:rPr>
              <w:t xml:space="preserve">pre-piercing will be done together with the cutting of the geometry by the </w:t>
            </w:r>
            <w:proofErr w:type="spellStart"/>
            <w:r>
              <w:rPr>
                <w:sz w:val="20"/>
                <w:szCs w:val="20"/>
              </w:rPr>
              <w:t>C</w:t>
            </w:r>
            <w:r w:rsidRPr="003E670E">
              <w:rPr>
                <w:sz w:val="20"/>
                <w:szCs w:val="20"/>
              </w:rPr>
              <w:t>uton</w:t>
            </w:r>
            <w:proofErr w:type="spellEnd"/>
            <w:r w:rsidRPr="003E670E">
              <w:rPr>
                <w:sz w:val="20"/>
                <w:szCs w:val="20"/>
              </w:rPr>
              <w:t xml:space="preserve"> function.</w:t>
            </w:r>
          </w:p>
        </w:tc>
      </w:tr>
      <w:tr w:rsidR="00D90884" w14:paraId="1A3856D6"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658D8" w14:textId="77777777" w:rsidR="00D90884" w:rsidRPr="00F649A5" w:rsidRDefault="00D90884" w:rsidP="00045522">
            <w:pPr>
              <w:rPr>
                <w:sz w:val="20"/>
                <w:szCs w:val="20"/>
              </w:rPr>
            </w:pPr>
            <w:r w:rsidRPr="00F649A5">
              <w:rPr>
                <w:sz w:val="20"/>
                <w:szCs w:val="20"/>
              </w:rPr>
              <w:t>$</w:t>
            </w:r>
            <w:proofErr w:type="spellStart"/>
            <w:r w:rsidRPr="00F649A5">
              <w:rPr>
                <w:sz w:val="20"/>
                <w:szCs w:val="20"/>
              </w:rPr>
              <w:t>piercflow</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2B5480" w14:textId="77777777" w:rsidR="00D90884" w:rsidRPr="00F649A5" w:rsidRDefault="00D90884" w:rsidP="00045522">
            <w:pPr>
              <w:jc w:val="center"/>
              <w:rPr>
                <w:sz w:val="20"/>
                <w:szCs w:val="20"/>
              </w:rPr>
            </w:pPr>
            <w:r w:rsidRPr="00F649A5">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557A0E" w14:textId="77777777" w:rsidR="00D90884" w:rsidRPr="00F649A5" w:rsidRDefault="00D90884" w:rsidP="00045522">
            <w:pPr>
              <w:rPr>
                <w:sz w:val="20"/>
                <w:szCs w:val="20"/>
              </w:rPr>
            </w:pPr>
            <w:r w:rsidRPr="00F649A5">
              <w:rPr>
                <w:sz w:val="20"/>
                <w:szCs w:val="20"/>
              </w:rPr>
              <w:t>Amount of abrasive for piercing in gram/min</w:t>
            </w:r>
            <w:r>
              <w:rPr>
                <w:sz w:val="20"/>
                <w:szCs w:val="20"/>
              </w:rPr>
              <w:t>.</w:t>
            </w:r>
          </w:p>
        </w:tc>
      </w:tr>
      <w:tr w:rsidR="00D90884" w:rsidRPr="00265B45" w14:paraId="2EE7609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80B02" w14:textId="77777777" w:rsidR="00D90884" w:rsidRPr="00F05250" w:rsidRDefault="00D90884" w:rsidP="00045522">
            <w:pPr>
              <w:rPr>
                <w:sz w:val="20"/>
                <w:szCs w:val="20"/>
              </w:rPr>
            </w:pPr>
            <w:r w:rsidRPr="00F05250">
              <w:rPr>
                <w:sz w:val="20"/>
                <w:szCs w:val="20"/>
              </w:rPr>
              <w:t>$</w:t>
            </w:r>
            <w:proofErr w:type="spellStart"/>
            <w:r w:rsidRPr="00F05250">
              <w:rPr>
                <w:sz w:val="20"/>
                <w:szCs w:val="20"/>
              </w:rPr>
              <w:t>piercupz</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7B3F90" w14:textId="77777777" w:rsidR="00D90884" w:rsidRPr="00F05250" w:rsidRDefault="00D90884" w:rsidP="00045522">
            <w:pPr>
              <w:jc w:val="center"/>
              <w:rPr>
                <w:sz w:val="20"/>
                <w:szCs w:val="20"/>
              </w:rPr>
            </w:pPr>
            <w:r w:rsidRPr="00F05250">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2709F" w14:textId="77777777" w:rsidR="00D90884" w:rsidRPr="00F05250" w:rsidRDefault="00D90884" w:rsidP="00045522">
            <w:pPr>
              <w:rPr>
                <w:rFonts w:cs="Tahoma"/>
                <w:sz w:val="20"/>
                <w:szCs w:val="20"/>
              </w:rPr>
            </w:pPr>
            <w:r w:rsidRPr="00F05250">
              <w:rPr>
                <w:rFonts w:cs="Tahoma"/>
                <w:sz w:val="20"/>
                <w:szCs w:val="20"/>
              </w:rPr>
              <w:t>The value for the lift height between piercings</w:t>
            </w:r>
            <w:r>
              <w:rPr>
                <w:rFonts w:cs="Tahoma"/>
                <w:sz w:val="20"/>
                <w:szCs w:val="20"/>
              </w:rPr>
              <w:t xml:space="preserve"> (checking what's possible).</w:t>
            </w:r>
          </w:p>
        </w:tc>
      </w:tr>
      <w:tr w:rsidR="00D90884" w:rsidRPr="00265B45" w14:paraId="7B45360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1A971"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pstat</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C7E486B" w14:textId="77777777" w:rsidR="00D90884"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ACE7CB" w14:textId="77777777" w:rsidR="00D90884" w:rsidRDefault="00D90884" w:rsidP="00045522">
            <w:pPr>
              <w:rPr>
                <w:rFonts w:cs="Tahoma"/>
                <w:sz w:val="20"/>
                <w:szCs w:val="20"/>
              </w:rPr>
            </w:pPr>
            <w:r>
              <w:rPr>
                <w:rFonts w:cs="Tahoma"/>
                <w:sz w:val="20"/>
                <w:szCs w:val="20"/>
              </w:rPr>
              <w:t>Piercing time for stationary piercing in seconds</w:t>
            </w:r>
          </w:p>
        </w:tc>
      </w:tr>
      <w:tr w:rsidR="00710879" w:rsidRPr="00265B45" w14:paraId="5A4126FC"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3792BA" w14:textId="77777777" w:rsidR="00710879" w:rsidRPr="00710879" w:rsidRDefault="00710879" w:rsidP="00045522">
            <w:pPr>
              <w:rPr>
                <w:rFonts w:cs="Tahoma"/>
                <w:color w:val="000000"/>
                <w:sz w:val="20"/>
                <w:szCs w:val="20"/>
                <w:lang w:val="sv-SE" w:bidi="ar-SA"/>
              </w:rPr>
            </w:pPr>
            <w:r>
              <w:rPr>
                <w:rFonts w:cs="Tahoma"/>
                <w:color w:val="000000"/>
                <w:sz w:val="20"/>
                <w:szCs w:val="20"/>
                <w:lang w:val="sv-SE" w:bidi="ar-SA"/>
              </w:rPr>
              <w:t>$pumpstart</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404A2BD" w14:textId="77777777" w:rsidR="00710879" w:rsidRPr="00710879" w:rsidRDefault="00710879" w:rsidP="00045522">
            <w:pPr>
              <w:jc w:val="center"/>
              <w:rPr>
                <w:rFonts w:cs="Tahoma"/>
                <w:sz w:val="20"/>
                <w:szCs w:val="20"/>
              </w:rPr>
            </w:pPr>
            <w:r>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41D34" w14:textId="77777777" w:rsidR="00710879" w:rsidRPr="00710879" w:rsidRDefault="00710879" w:rsidP="00045522">
            <w:pPr>
              <w:rPr>
                <w:rFonts w:cs="Tahoma"/>
                <w:sz w:val="20"/>
                <w:szCs w:val="20"/>
              </w:rPr>
            </w:pPr>
            <w:r>
              <w:rPr>
                <w:rFonts w:cs="Tahoma"/>
                <w:sz w:val="20"/>
                <w:szCs w:val="20"/>
              </w:rPr>
              <w:t>T if the pump should be started automatically else nil</w:t>
            </w:r>
          </w:p>
        </w:tc>
      </w:tr>
      <w:tr w:rsidR="00710879" w:rsidRPr="00265B45" w14:paraId="51452A2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17C3F" w14:textId="77777777" w:rsidR="00710879" w:rsidRPr="00710879" w:rsidRDefault="00710879" w:rsidP="00045522">
            <w:pPr>
              <w:rPr>
                <w:rFonts w:cs="Tahoma"/>
                <w:color w:val="000000"/>
                <w:sz w:val="20"/>
                <w:szCs w:val="20"/>
                <w:lang w:val="sv-SE" w:bidi="ar-SA"/>
              </w:rPr>
            </w:pPr>
            <w:r>
              <w:rPr>
                <w:rFonts w:cs="Tahoma"/>
                <w:color w:val="000000"/>
                <w:sz w:val="20"/>
                <w:szCs w:val="20"/>
                <w:lang w:val="sv-SE" w:bidi="ar-SA"/>
              </w:rPr>
              <w:t>$pumpstop</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288498A" w14:textId="77777777" w:rsidR="00710879" w:rsidRPr="00710879" w:rsidRDefault="00710879" w:rsidP="00045522">
            <w:pPr>
              <w:jc w:val="center"/>
              <w:rPr>
                <w:rFonts w:cs="Tahoma"/>
                <w:sz w:val="20"/>
                <w:szCs w:val="20"/>
              </w:rPr>
            </w:pPr>
            <w:r>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A0601" w14:textId="77777777" w:rsidR="00710879" w:rsidRPr="00710879" w:rsidRDefault="00710879" w:rsidP="00045522">
            <w:pPr>
              <w:rPr>
                <w:rFonts w:cs="Tahoma"/>
                <w:sz w:val="20"/>
                <w:szCs w:val="20"/>
              </w:rPr>
            </w:pPr>
            <w:r>
              <w:rPr>
                <w:rFonts w:cs="Tahoma"/>
                <w:sz w:val="20"/>
                <w:szCs w:val="20"/>
              </w:rPr>
              <w:t>T if the pump should be stopped automatically else nil</w:t>
            </w:r>
          </w:p>
        </w:tc>
      </w:tr>
      <w:tr w:rsidR="00D90884" w:rsidRPr="00265B45" w14:paraId="29F88560"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F198B" w14:textId="77777777" w:rsidR="00D90884" w:rsidRPr="0072653E" w:rsidRDefault="00D90884" w:rsidP="00045522">
            <w:pPr>
              <w:rPr>
                <w:rFonts w:cs="Tahoma"/>
                <w:color w:val="000000"/>
                <w:sz w:val="20"/>
                <w:szCs w:val="20"/>
                <w:lang w:val="sv-SE" w:bidi="ar-SA"/>
              </w:rPr>
            </w:pPr>
            <w:r w:rsidRPr="0072653E">
              <w:rPr>
                <w:rFonts w:cs="Tahoma"/>
                <w:color w:val="000000"/>
                <w:sz w:val="20"/>
                <w:szCs w:val="20"/>
                <w:lang w:val="sv-SE" w:bidi="ar-SA"/>
              </w:rPr>
              <w:t>$</w:t>
            </w:r>
            <w:proofErr w:type="spellStart"/>
            <w:r w:rsidRPr="0072653E">
              <w:rPr>
                <w:rFonts w:cs="Tahoma"/>
                <w:color w:val="000000"/>
                <w:sz w:val="20"/>
                <w:szCs w:val="20"/>
                <w:lang w:val="sv-SE" w:bidi="ar-SA"/>
              </w:rPr>
              <w:t>rough</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33E19A" w14:textId="77777777" w:rsidR="00D90884" w:rsidRPr="0072653E" w:rsidRDefault="00D90884" w:rsidP="00045522">
            <w:pPr>
              <w:jc w:val="center"/>
              <w:rPr>
                <w:rFonts w:cs="Tahoma"/>
                <w:sz w:val="20"/>
                <w:szCs w:val="20"/>
              </w:rPr>
            </w:pPr>
            <w:r w:rsidRPr="0072653E">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2D7AB" w14:textId="77777777" w:rsidR="00D90884" w:rsidRPr="0072653E" w:rsidRDefault="00D90884" w:rsidP="00045522">
            <w:pPr>
              <w:rPr>
                <w:rFonts w:cs="Tahoma"/>
                <w:sz w:val="20"/>
                <w:szCs w:val="20"/>
              </w:rPr>
            </w:pPr>
            <w:r w:rsidRPr="0072653E">
              <w:rPr>
                <w:rFonts w:cs="Tahoma"/>
                <w:sz w:val="20"/>
                <w:szCs w:val="20"/>
              </w:rPr>
              <w:t>Cutting speed for straight</w:t>
            </w:r>
            <w:r>
              <w:rPr>
                <w:rFonts w:cs="Tahoma"/>
                <w:sz w:val="20"/>
                <w:szCs w:val="20"/>
              </w:rPr>
              <w:t xml:space="preserve"> cut in rough quality </w:t>
            </w:r>
            <w:r w:rsidRPr="0072653E">
              <w:rPr>
                <w:sz w:val="20"/>
                <w:szCs w:val="20"/>
              </w:rPr>
              <w:t>(see also $</w:t>
            </w:r>
            <w:proofErr w:type="spellStart"/>
            <w:r w:rsidRPr="0072653E">
              <w:rPr>
                <w:sz w:val="20"/>
                <w:szCs w:val="20"/>
              </w:rPr>
              <w:t>xrough</w:t>
            </w:r>
            <w:proofErr w:type="spellEnd"/>
            <w:r w:rsidRPr="0072653E">
              <w:rPr>
                <w:sz w:val="20"/>
                <w:szCs w:val="20"/>
              </w:rPr>
              <w:t>, $</w:t>
            </w:r>
            <w:r>
              <w:rPr>
                <w:sz w:val="20"/>
                <w:szCs w:val="20"/>
              </w:rPr>
              <w:t>medium</w:t>
            </w:r>
            <w:r w:rsidRPr="0072653E">
              <w:rPr>
                <w:sz w:val="20"/>
                <w:szCs w:val="20"/>
              </w:rPr>
              <w:t>, $fine and $</w:t>
            </w:r>
            <w:proofErr w:type="spellStart"/>
            <w:r w:rsidRPr="0072653E">
              <w:rPr>
                <w:sz w:val="20"/>
                <w:szCs w:val="20"/>
              </w:rPr>
              <w:t>xfine</w:t>
            </w:r>
            <w:proofErr w:type="spellEnd"/>
            <w:r w:rsidRPr="0072653E">
              <w:rPr>
                <w:sz w:val="20"/>
                <w:szCs w:val="20"/>
              </w:rPr>
              <w:t>).</w:t>
            </w:r>
          </w:p>
        </w:tc>
      </w:tr>
      <w:tr w:rsidR="00D90884" w:rsidRPr="007021EC" w14:paraId="2F45E8C9"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18DF0" w14:textId="77777777" w:rsidR="00D90884" w:rsidRPr="00897A32" w:rsidRDefault="00D90884" w:rsidP="00045522">
            <w:pPr>
              <w:rPr>
                <w:sz w:val="20"/>
                <w:szCs w:val="20"/>
              </w:rPr>
            </w:pPr>
            <w:r w:rsidRPr="00897A32">
              <w:rPr>
                <w:sz w:val="20"/>
                <w:szCs w:val="20"/>
              </w:rPr>
              <w:t>$</w:t>
            </w:r>
            <w:proofErr w:type="spellStart"/>
            <w:r w:rsidRPr="00897A32">
              <w:rPr>
                <w:sz w:val="20"/>
                <w:szCs w:val="20"/>
              </w:rPr>
              <w:t>sensordist</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4F16C4" w14:textId="77777777" w:rsidR="00D90884" w:rsidRPr="00897A32" w:rsidRDefault="00D90884" w:rsidP="00045522">
            <w:pPr>
              <w:jc w:val="center"/>
              <w:rPr>
                <w:sz w:val="20"/>
                <w:szCs w:val="20"/>
              </w:rPr>
            </w:pPr>
            <w:r w:rsidRPr="00897A3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292A3A" w14:textId="77777777" w:rsidR="00D90884" w:rsidRPr="00897A32" w:rsidRDefault="00D90884" w:rsidP="00045522">
            <w:pPr>
              <w:rPr>
                <w:rFonts w:ascii="Lucida Console" w:hAnsi="Lucida Console" w:cs="Times New Roman"/>
                <w:sz w:val="20"/>
                <w:szCs w:val="24"/>
                <w:lang w:bidi="ar-SA"/>
              </w:rPr>
            </w:pPr>
            <w:r>
              <w:rPr>
                <w:sz w:val="20"/>
                <w:szCs w:val="20"/>
              </w:rPr>
              <w:t>The distance between each measurement. If no stamping sensor is activated then this value is 0.</w:t>
            </w:r>
          </w:p>
        </w:tc>
      </w:tr>
      <w:tr w:rsidR="00D90884" w:rsidRPr="007021EC" w14:paraId="5C679D6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002849" w14:textId="77777777" w:rsidR="00D90884" w:rsidRPr="00B478B2" w:rsidRDefault="00D90884" w:rsidP="00045522">
            <w:pPr>
              <w:rPr>
                <w:sz w:val="20"/>
                <w:szCs w:val="20"/>
              </w:rPr>
            </w:pPr>
            <w:r w:rsidRPr="00B478B2">
              <w:rPr>
                <w:sz w:val="20"/>
                <w:szCs w:val="20"/>
              </w:rPr>
              <w:t>$</w:t>
            </w:r>
            <w:proofErr w:type="spellStart"/>
            <w:r w:rsidRPr="00B478B2">
              <w:rPr>
                <w:sz w:val="20"/>
                <w:szCs w:val="20"/>
              </w:rPr>
              <w:t>sensorminlift</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9163404" w14:textId="77777777" w:rsidR="00D90884" w:rsidRPr="00B478B2" w:rsidRDefault="00D90884" w:rsidP="00045522">
            <w:pPr>
              <w:jc w:val="center"/>
              <w:rPr>
                <w:sz w:val="20"/>
                <w:szCs w:val="20"/>
              </w:rPr>
            </w:pPr>
            <w:r w:rsidRPr="00B478B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D63978" w14:textId="77777777" w:rsidR="00D90884" w:rsidRPr="00B478B2" w:rsidRDefault="00D90884" w:rsidP="00045522">
            <w:pPr>
              <w:rPr>
                <w:sz w:val="20"/>
                <w:szCs w:val="20"/>
              </w:rPr>
            </w:pPr>
            <w:r>
              <w:rPr>
                <w:sz w:val="20"/>
                <w:szCs w:val="20"/>
              </w:rPr>
              <w:t xml:space="preserve">The minimum lift height from material when using </w:t>
            </w:r>
            <w:proofErr w:type="spellStart"/>
            <w:r>
              <w:rPr>
                <w:sz w:val="20"/>
                <w:szCs w:val="20"/>
              </w:rPr>
              <w:t>hight</w:t>
            </w:r>
            <w:proofErr w:type="spellEnd"/>
            <w:r>
              <w:rPr>
                <w:sz w:val="20"/>
                <w:szCs w:val="20"/>
              </w:rPr>
              <w:t xml:space="preserve"> sensor.</w:t>
            </w:r>
          </w:p>
        </w:tc>
      </w:tr>
      <w:tr w:rsidR="00D90884" w:rsidRPr="007021EC" w14:paraId="341CE928"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0DD548" w14:textId="77777777" w:rsidR="00D90884" w:rsidRPr="00897A32" w:rsidRDefault="00D90884" w:rsidP="00045522">
            <w:pPr>
              <w:rPr>
                <w:sz w:val="20"/>
                <w:szCs w:val="20"/>
              </w:rPr>
            </w:pPr>
            <w:r w:rsidRPr="00897A32">
              <w:rPr>
                <w:sz w:val="20"/>
                <w:szCs w:val="20"/>
              </w:rPr>
              <w:t>$</w:t>
            </w:r>
            <w:proofErr w:type="spellStart"/>
            <w:r w:rsidRPr="00897A32">
              <w:rPr>
                <w:sz w:val="20"/>
                <w:szCs w:val="20"/>
              </w:rPr>
              <w:t>sensor</w:t>
            </w:r>
            <w:r>
              <w:rPr>
                <w:sz w:val="20"/>
                <w:szCs w:val="20"/>
              </w:rPr>
              <w:t>mode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BBD75D" w14:textId="77777777" w:rsidR="00D90884" w:rsidRPr="00897A32" w:rsidRDefault="00D90884" w:rsidP="00045522">
            <w:pPr>
              <w:jc w:val="center"/>
              <w:rPr>
                <w:sz w:val="20"/>
                <w:szCs w:val="20"/>
              </w:rPr>
            </w:pPr>
            <w:r>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41EB12" w14:textId="77777777" w:rsidR="00D90884" w:rsidRDefault="00D90884" w:rsidP="00045522">
            <w:pPr>
              <w:rPr>
                <w:sz w:val="20"/>
                <w:szCs w:val="20"/>
              </w:rPr>
            </w:pPr>
            <w:r>
              <w:rPr>
                <w:sz w:val="20"/>
                <w:szCs w:val="20"/>
              </w:rPr>
              <w:t>If the value is:</w:t>
            </w:r>
          </w:p>
          <w:p w14:paraId="33E3D4AD" w14:textId="77777777" w:rsidR="00D90884" w:rsidRDefault="00D90884" w:rsidP="00045522">
            <w:pPr>
              <w:rPr>
                <w:sz w:val="20"/>
                <w:szCs w:val="20"/>
              </w:rPr>
            </w:pPr>
            <w:r>
              <w:rPr>
                <w:sz w:val="20"/>
                <w:szCs w:val="20"/>
              </w:rPr>
              <w:t>-1= No Sensor should be used at all.</w:t>
            </w:r>
          </w:p>
          <w:p w14:paraId="4662C119" w14:textId="77777777" w:rsidR="00D90884" w:rsidRDefault="00D90884" w:rsidP="00045522">
            <w:pPr>
              <w:rPr>
                <w:sz w:val="20"/>
                <w:szCs w:val="20"/>
              </w:rPr>
            </w:pPr>
            <w:r>
              <w:rPr>
                <w:sz w:val="20"/>
                <w:szCs w:val="20"/>
              </w:rPr>
              <w:t xml:space="preserve">0 = Sheetwise measure. The sensor is </w:t>
            </w:r>
            <w:proofErr w:type="gramStart"/>
            <w:r>
              <w:rPr>
                <w:sz w:val="20"/>
                <w:szCs w:val="20"/>
              </w:rPr>
              <w:t>measure</w:t>
            </w:r>
            <w:proofErr w:type="gramEnd"/>
            <w:r>
              <w:rPr>
                <w:sz w:val="20"/>
                <w:szCs w:val="20"/>
              </w:rPr>
              <w:t xml:space="preserve"> the height once in the beginning of the CNC-file.</w:t>
            </w:r>
          </w:p>
          <w:p w14:paraId="5596A429" w14:textId="77777777" w:rsidR="00D90884" w:rsidRDefault="00D90884" w:rsidP="00045522">
            <w:pPr>
              <w:rPr>
                <w:sz w:val="20"/>
                <w:szCs w:val="20"/>
              </w:rPr>
            </w:pPr>
            <w:r>
              <w:rPr>
                <w:sz w:val="20"/>
                <w:szCs w:val="20"/>
              </w:rPr>
              <w:t xml:space="preserve">1 = </w:t>
            </w:r>
            <w:proofErr w:type="spellStart"/>
            <w:r>
              <w:rPr>
                <w:sz w:val="20"/>
                <w:szCs w:val="20"/>
              </w:rPr>
              <w:t>Partwice</w:t>
            </w:r>
            <w:proofErr w:type="spellEnd"/>
            <w:r>
              <w:rPr>
                <w:sz w:val="20"/>
                <w:szCs w:val="20"/>
              </w:rPr>
              <w:t xml:space="preserve"> measure. The height sensor is </w:t>
            </w:r>
            <w:proofErr w:type="gramStart"/>
            <w:r>
              <w:rPr>
                <w:sz w:val="20"/>
                <w:szCs w:val="20"/>
              </w:rPr>
              <w:t>measure</w:t>
            </w:r>
            <w:proofErr w:type="gramEnd"/>
            <w:r>
              <w:rPr>
                <w:sz w:val="20"/>
                <w:szCs w:val="20"/>
              </w:rPr>
              <w:t xml:space="preserve"> the height once at every part.</w:t>
            </w:r>
          </w:p>
          <w:p w14:paraId="0F24AF0F" w14:textId="77777777" w:rsidR="00D90884" w:rsidRDefault="00D90884" w:rsidP="00045522">
            <w:pPr>
              <w:rPr>
                <w:sz w:val="20"/>
                <w:szCs w:val="20"/>
              </w:rPr>
            </w:pPr>
            <w:r>
              <w:rPr>
                <w:sz w:val="20"/>
                <w:szCs w:val="20"/>
              </w:rPr>
              <w:t>2= Dragging sensor. The measurement is done all time.</w:t>
            </w:r>
          </w:p>
          <w:p w14:paraId="0D5C9716" w14:textId="77777777" w:rsidR="00D90884" w:rsidRPr="00897A32" w:rsidRDefault="00D90884" w:rsidP="00045522">
            <w:pPr>
              <w:rPr>
                <w:sz w:val="20"/>
                <w:szCs w:val="20"/>
              </w:rPr>
            </w:pPr>
            <w:r>
              <w:rPr>
                <w:sz w:val="20"/>
                <w:szCs w:val="20"/>
              </w:rPr>
              <w:t xml:space="preserve">3= Stamping sensor. The measurements are by a curtain distance. </w:t>
            </w:r>
          </w:p>
        </w:tc>
      </w:tr>
      <w:tr w:rsidR="00D90884" w:rsidRPr="007021EC" w14:paraId="25EDD6F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965EB" w14:textId="77777777" w:rsidR="00D90884" w:rsidRPr="00897A32" w:rsidRDefault="00D90884" w:rsidP="00045522">
            <w:pPr>
              <w:rPr>
                <w:sz w:val="20"/>
                <w:szCs w:val="20"/>
              </w:rPr>
            </w:pPr>
            <w:r w:rsidRPr="00897A32">
              <w:rPr>
                <w:sz w:val="20"/>
                <w:szCs w:val="20"/>
              </w:rPr>
              <w:t>$</w:t>
            </w:r>
            <w:proofErr w:type="spellStart"/>
            <w:r w:rsidRPr="00897A32">
              <w:rPr>
                <w:sz w:val="20"/>
                <w:szCs w:val="20"/>
              </w:rPr>
              <w:t>sensors</w:t>
            </w:r>
            <w:r>
              <w:rPr>
                <w:sz w:val="20"/>
                <w:szCs w:val="20"/>
              </w:rPr>
              <w:t>e</w:t>
            </w:r>
            <w:r w:rsidRPr="00897A32">
              <w:rPr>
                <w:sz w:val="20"/>
                <w:szCs w:val="20"/>
              </w:rPr>
              <w:t>c</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337BFA9" w14:textId="77777777" w:rsidR="00D90884" w:rsidRPr="00897A32" w:rsidRDefault="00D90884" w:rsidP="00045522">
            <w:pPr>
              <w:jc w:val="center"/>
              <w:rPr>
                <w:sz w:val="20"/>
                <w:szCs w:val="20"/>
              </w:rPr>
            </w:pPr>
            <w:r w:rsidRPr="00897A32">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C0A7B0" w14:textId="77777777" w:rsidR="00D90884" w:rsidRPr="00897A32" w:rsidRDefault="00D90884" w:rsidP="00045522">
            <w:pPr>
              <w:rPr>
                <w:rFonts w:ascii="Lucida Console" w:hAnsi="Lucida Console" w:cs="Times New Roman"/>
                <w:sz w:val="20"/>
                <w:szCs w:val="24"/>
                <w:lang w:bidi="ar-SA"/>
              </w:rPr>
            </w:pPr>
            <w:r>
              <w:rPr>
                <w:sz w:val="20"/>
                <w:szCs w:val="20"/>
              </w:rPr>
              <w:t>The time in second between each measurement. The time is based on straight cut in medium quality. If no stamping sensor is activated then this value is set to 0.</w:t>
            </w:r>
          </w:p>
        </w:tc>
      </w:tr>
      <w:tr w:rsidR="00DD3B1F" w:rsidRPr="007021EC" w14:paraId="2F5D5A4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D8FC3" w14:textId="77777777" w:rsidR="00DD3B1F" w:rsidRPr="00DD3B1F" w:rsidRDefault="00DD3B1F" w:rsidP="00045522">
            <w:pPr>
              <w:rPr>
                <w:sz w:val="20"/>
                <w:szCs w:val="18"/>
              </w:rPr>
            </w:pPr>
            <w:r w:rsidRPr="00DD3B1F">
              <w:rPr>
                <w:sz w:val="20"/>
                <w:szCs w:val="18"/>
              </w:rPr>
              <w:t>$</w:t>
            </w:r>
            <w:proofErr w:type="spellStart"/>
            <w:r w:rsidRPr="00DD3B1F">
              <w:rPr>
                <w:sz w:val="20"/>
                <w:szCs w:val="18"/>
              </w:rPr>
              <w:t>sheetname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060FC3E" w14:textId="77777777" w:rsidR="00DD3B1F" w:rsidRPr="00DD3B1F" w:rsidRDefault="00DD3B1F" w:rsidP="00045522">
            <w:pPr>
              <w:jc w:val="center"/>
              <w:rPr>
                <w:sz w:val="20"/>
                <w:szCs w:val="18"/>
              </w:rPr>
            </w:pPr>
            <w:r w:rsidRPr="00DD3B1F">
              <w:rPr>
                <w:sz w:val="20"/>
                <w:szCs w:val="18"/>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9862D" w14:textId="77777777" w:rsidR="00DD3B1F" w:rsidRPr="00DD3B1F" w:rsidRDefault="00DD3B1F" w:rsidP="00045522">
            <w:pPr>
              <w:rPr>
                <w:sz w:val="20"/>
                <w:szCs w:val="18"/>
              </w:rPr>
            </w:pPr>
            <w:r w:rsidRPr="00DD3B1F">
              <w:rPr>
                <w:sz w:val="20"/>
                <w:szCs w:val="18"/>
              </w:rPr>
              <w:t>The name of the sheet that are used. If no sheet has been used the variable is an empty string.</w:t>
            </w:r>
          </w:p>
        </w:tc>
      </w:tr>
      <w:tr w:rsidR="00D90884" w:rsidRPr="00265B45" w14:paraId="2465B2F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5CCE87" w14:textId="77777777" w:rsidR="00D90884" w:rsidRPr="009858C9" w:rsidRDefault="00D90884" w:rsidP="00045522">
            <w:pPr>
              <w:rPr>
                <w:rFonts w:cs="Tahoma"/>
                <w:color w:val="000000"/>
                <w:sz w:val="20"/>
                <w:szCs w:val="20"/>
                <w:lang w:val="sv-SE" w:bidi="ar-SA"/>
              </w:rPr>
            </w:pPr>
            <w:r>
              <w:rPr>
                <w:rFonts w:cs="Tahoma"/>
                <w:color w:val="000000"/>
                <w:sz w:val="20"/>
                <w:szCs w:val="20"/>
                <w:lang w:val="sv-SE" w:bidi="ar-SA"/>
              </w:rPr>
              <w:t>$</w:t>
            </w:r>
            <w:proofErr w:type="spellStart"/>
            <w:r>
              <w:rPr>
                <w:rFonts w:cs="Tahoma"/>
                <w:color w:val="000000"/>
                <w:sz w:val="20"/>
                <w:szCs w:val="20"/>
                <w:lang w:val="sv-SE" w:bidi="ar-SA"/>
              </w:rPr>
              <w:t>sheetx</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6BD322" w14:textId="77777777" w:rsidR="00D90884" w:rsidRPr="009858C9"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F7AC6" w14:textId="7EF52067" w:rsidR="00D90884" w:rsidRPr="009858C9" w:rsidRDefault="00D90884" w:rsidP="00045522">
            <w:pPr>
              <w:rPr>
                <w:rFonts w:cs="Tahoma"/>
                <w:sz w:val="20"/>
                <w:szCs w:val="20"/>
              </w:rPr>
            </w:pPr>
            <w:r>
              <w:rPr>
                <w:rFonts w:cs="Tahoma"/>
                <w:sz w:val="20"/>
                <w:szCs w:val="20"/>
              </w:rPr>
              <w:t xml:space="preserve">Size of the sheet in X direction (CAD coordinates). If no sheets are in </w:t>
            </w:r>
            <w:r w:rsidR="007264F2">
              <w:rPr>
                <w:rFonts w:cs="Tahoma"/>
                <w:sz w:val="20"/>
                <w:szCs w:val="20"/>
              </w:rPr>
              <w:t>use,</w:t>
            </w:r>
            <w:r>
              <w:rPr>
                <w:rFonts w:cs="Tahoma"/>
                <w:sz w:val="20"/>
                <w:szCs w:val="20"/>
              </w:rPr>
              <w:t xml:space="preserve"> then the value is 0.</w:t>
            </w:r>
          </w:p>
        </w:tc>
      </w:tr>
      <w:tr w:rsidR="00D90884" w:rsidRPr="00265B45" w14:paraId="6DF2672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011BC" w14:textId="77777777" w:rsidR="00D90884" w:rsidRPr="009858C9" w:rsidRDefault="00D90884" w:rsidP="00045522">
            <w:pPr>
              <w:rPr>
                <w:rFonts w:cs="Tahoma"/>
                <w:color w:val="000000"/>
                <w:sz w:val="20"/>
                <w:szCs w:val="20"/>
                <w:lang w:bidi="ar-SA"/>
              </w:rPr>
            </w:pPr>
            <w:r w:rsidRPr="009858C9">
              <w:rPr>
                <w:rFonts w:cs="Tahoma"/>
                <w:color w:val="000000"/>
                <w:sz w:val="20"/>
                <w:szCs w:val="20"/>
                <w:lang w:bidi="ar-SA"/>
              </w:rPr>
              <w:t>$</w:t>
            </w:r>
            <w:proofErr w:type="spellStart"/>
            <w:r w:rsidRPr="009858C9">
              <w:rPr>
                <w:rFonts w:cs="Tahoma"/>
                <w:color w:val="000000"/>
                <w:sz w:val="20"/>
                <w:szCs w:val="20"/>
                <w:lang w:bidi="ar-SA"/>
              </w:rPr>
              <w:t>sheety</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E054F3B" w14:textId="77777777" w:rsidR="00D90884" w:rsidRPr="009858C9" w:rsidRDefault="00D90884" w:rsidP="00045522">
            <w:pPr>
              <w:jc w:val="center"/>
              <w:rPr>
                <w:rFonts w:cs="Tahoma"/>
                <w:sz w:val="20"/>
                <w:szCs w:val="20"/>
              </w:rPr>
            </w:pPr>
            <w:r>
              <w:rPr>
                <w:rFonts w:cs="Tahoma"/>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D870A" w14:textId="7B3B695B" w:rsidR="00D90884" w:rsidRPr="009858C9" w:rsidRDefault="00D90884" w:rsidP="00045522">
            <w:pPr>
              <w:rPr>
                <w:rFonts w:cs="Tahoma"/>
                <w:sz w:val="20"/>
                <w:szCs w:val="20"/>
              </w:rPr>
            </w:pPr>
            <w:r>
              <w:rPr>
                <w:rFonts w:cs="Tahoma"/>
                <w:sz w:val="20"/>
                <w:szCs w:val="20"/>
              </w:rPr>
              <w:t xml:space="preserve">Size of the sheet in Y direction (CAD coordinates). If no sheets are in </w:t>
            </w:r>
            <w:r w:rsidR="007264F2">
              <w:rPr>
                <w:rFonts w:cs="Tahoma"/>
                <w:sz w:val="20"/>
                <w:szCs w:val="20"/>
              </w:rPr>
              <w:t>use,</w:t>
            </w:r>
            <w:r>
              <w:rPr>
                <w:rFonts w:cs="Tahoma"/>
                <w:sz w:val="20"/>
                <w:szCs w:val="20"/>
              </w:rPr>
              <w:t xml:space="preserve"> then the value is 0.</w:t>
            </w:r>
          </w:p>
        </w:tc>
      </w:tr>
      <w:tr w:rsidR="003B3A0D" w:rsidRPr="003B3A0D" w14:paraId="4AD40A4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6FD2C8" w14:textId="1696ACDD" w:rsidR="003B3A0D" w:rsidRPr="003B3A0D" w:rsidRDefault="003B3A0D" w:rsidP="00045522">
            <w:pPr>
              <w:rPr>
                <w:rFonts w:cs="Tahoma"/>
                <w:color w:val="000000"/>
                <w:sz w:val="20"/>
                <w:szCs w:val="20"/>
                <w:lang w:bidi="ar-SA"/>
              </w:rPr>
            </w:pPr>
            <w:r w:rsidRPr="003B3A0D">
              <w:rPr>
                <w:rFonts w:cs="Tahoma"/>
                <w:color w:val="000000"/>
                <w:sz w:val="20"/>
                <w:szCs w:val="20"/>
                <w:lang w:bidi="ar-SA"/>
              </w:rPr>
              <w:t>$singularity</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7F638D1" w14:textId="4A3027E0" w:rsidR="003B3A0D" w:rsidRPr="003B3A0D" w:rsidRDefault="003B3A0D" w:rsidP="00045522">
            <w:pPr>
              <w:jc w:val="center"/>
              <w:rPr>
                <w:rFonts w:cs="Tahoma"/>
                <w:sz w:val="20"/>
                <w:szCs w:val="20"/>
              </w:rPr>
            </w:pPr>
            <w:r w:rsidRPr="003B3A0D">
              <w:rPr>
                <w:rFonts w:cs="Tahoma"/>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E94ED" w14:textId="1B83F235" w:rsidR="003B3A0D" w:rsidRPr="003B3A0D" w:rsidRDefault="003B3A0D" w:rsidP="00045522">
            <w:pPr>
              <w:rPr>
                <w:rFonts w:cs="Tahoma"/>
                <w:sz w:val="20"/>
                <w:szCs w:val="20"/>
              </w:rPr>
            </w:pPr>
            <w:r w:rsidRPr="003B3A0D">
              <w:rPr>
                <w:rFonts w:cs="Tahoma"/>
                <w:sz w:val="20"/>
                <w:szCs w:val="20"/>
              </w:rPr>
              <w:t>If it’s a singularity kinematic when jet is straight</w:t>
            </w:r>
          </w:p>
        </w:tc>
      </w:tr>
      <w:tr w:rsidR="00D90884" w:rsidRPr="007021EC" w14:paraId="587021B2"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6CC2FA" w14:textId="77777777" w:rsidR="00D90884" w:rsidRPr="007021EC" w:rsidRDefault="00D90884" w:rsidP="00045522">
            <w:pPr>
              <w:rPr>
                <w:sz w:val="20"/>
                <w:szCs w:val="20"/>
              </w:rPr>
            </w:pPr>
            <w:r>
              <w:rPr>
                <w:sz w:val="20"/>
                <w:szCs w:val="20"/>
              </w:rPr>
              <w:t>$</w:t>
            </w:r>
            <w:proofErr w:type="spellStart"/>
            <w:r>
              <w:rPr>
                <w:sz w:val="20"/>
                <w:szCs w:val="20"/>
              </w:rPr>
              <w:t>s</w:t>
            </w:r>
            <w:r w:rsidRPr="007021EC">
              <w:rPr>
                <w:sz w:val="20"/>
                <w:szCs w:val="20"/>
              </w:rPr>
              <w:t>peedmarking</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80A917" w14:textId="77777777" w:rsidR="00D90884" w:rsidRPr="007021EC" w:rsidRDefault="00D90884" w:rsidP="00045522">
            <w:pPr>
              <w:jc w:val="center"/>
              <w:rPr>
                <w:sz w:val="20"/>
                <w:szCs w:val="20"/>
              </w:rPr>
            </w:pPr>
            <w:r w:rsidRPr="007021EC">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3C101" w14:textId="77777777" w:rsidR="00D90884" w:rsidRPr="007021EC" w:rsidRDefault="00D90884" w:rsidP="00045522">
            <w:pPr>
              <w:rPr>
                <w:sz w:val="20"/>
                <w:szCs w:val="20"/>
              </w:rPr>
            </w:pPr>
            <w:r w:rsidRPr="007021EC">
              <w:rPr>
                <w:sz w:val="20"/>
                <w:szCs w:val="20"/>
              </w:rPr>
              <w:t>Speed that will be used for marking</w:t>
            </w:r>
          </w:p>
        </w:tc>
      </w:tr>
      <w:tr w:rsidR="00D90884" w:rsidRPr="00265B45" w14:paraId="1DCE8C4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99DCD" w14:textId="77777777" w:rsidR="00D90884" w:rsidRPr="0041569B" w:rsidRDefault="00D90884" w:rsidP="00045522">
            <w:pPr>
              <w:rPr>
                <w:sz w:val="20"/>
                <w:szCs w:val="20"/>
              </w:rPr>
            </w:pPr>
            <w:r w:rsidRPr="0041569B">
              <w:rPr>
                <w:sz w:val="20"/>
                <w:szCs w:val="20"/>
              </w:rPr>
              <w:t>$</w:t>
            </w:r>
            <w:proofErr w:type="spellStart"/>
            <w:r w:rsidRPr="0041569B">
              <w:rPr>
                <w:sz w:val="20"/>
                <w:szCs w:val="20"/>
              </w:rPr>
              <w:t>speedrapid</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1B7B025" w14:textId="77777777" w:rsidR="00D90884" w:rsidRPr="0041569B" w:rsidRDefault="00D90884" w:rsidP="00045522">
            <w:pPr>
              <w:jc w:val="center"/>
              <w:rPr>
                <w:sz w:val="20"/>
                <w:szCs w:val="20"/>
              </w:rPr>
            </w:pPr>
            <w:r w:rsidRPr="0041569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ED39C7" w14:textId="77777777" w:rsidR="00D90884" w:rsidRPr="0041569B" w:rsidRDefault="00D90884" w:rsidP="00045522">
            <w:pPr>
              <w:rPr>
                <w:sz w:val="20"/>
                <w:szCs w:val="20"/>
              </w:rPr>
            </w:pPr>
            <w:r>
              <w:rPr>
                <w:sz w:val="20"/>
                <w:szCs w:val="20"/>
              </w:rPr>
              <w:t>Speed that will be used for Ra</w:t>
            </w:r>
            <w:r w:rsidRPr="0041569B">
              <w:rPr>
                <w:sz w:val="20"/>
                <w:szCs w:val="20"/>
              </w:rPr>
              <w:t>pid movements in X and Y</w:t>
            </w:r>
          </w:p>
        </w:tc>
      </w:tr>
      <w:tr w:rsidR="00D90884" w:rsidRPr="007021EC" w14:paraId="51572E33"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E8DC9C" w14:textId="77777777" w:rsidR="00D90884" w:rsidRPr="00E77608" w:rsidRDefault="00D90884" w:rsidP="00045522">
            <w:pPr>
              <w:rPr>
                <w:sz w:val="20"/>
                <w:szCs w:val="20"/>
              </w:rPr>
            </w:pPr>
            <w:r w:rsidRPr="00E77608">
              <w:rPr>
                <w:sz w:val="20"/>
                <w:szCs w:val="20"/>
              </w:rPr>
              <w:t>$standoff</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B640B76" w14:textId="77777777" w:rsidR="00D90884" w:rsidRPr="00E77608" w:rsidRDefault="00D90884" w:rsidP="00045522">
            <w:pPr>
              <w:jc w:val="center"/>
              <w:rPr>
                <w:sz w:val="20"/>
                <w:szCs w:val="20"/>
              </w:rPr>
            </w:pPr>
            <w:r w:rsidRPr="00E77608">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188FF3" w14:textId="77777777" w:rsidR="00D90884" w:rsidRPr="00E77608" w:rsidRDefault="00E95706" w:rsidP="006D155A">
            <w:pPr>
              <w:rPr>
                <w:sz w:val="20"/>
                <w:szCs w:val="20"/>
              </w:rPr>
            </w:pPr>
            <w:r w:rsidRPr="006D155A">
              <w:rPr>
                <w:b/>
                <w:sz w:val="20"/>
                <w:szCs w:val="20"/>
              </w:rPr>
              <w:t>Major changes in R2015.3</w:t>
            </w:r>
            <w:r>
              <w:rPr>
                <w:sz w:val="20"/>
                <w:szCs w:val="20"/>
              </w:rPr>
              <w:br/>
              <w:t xml:space="preserve">The value is automatically added to all Z-values in the postprocessor. The </w:t>
            </w:r>
            <w:r w:rsidR="006D155A">
              <w:rPr>
                <w:sz w:val="20"/>
                <w:szCs w:val="20"/>
              </w:rPr>
              <w:t xml:space="preserve">$standoff variable </w:t>
            </w:r>
            <w:r>
              <w:rPr>
                <w:sz w:val="20"/>
                <w:szCs w:val="20"/>
              </w:rPr>
              <w:t>value is therefore auto</w:t>
            </w:r>
            <w:r w:rsidR="006D155A">
              <w:rPr>
                <w:sz w:val="20"/>
                <w:szCs w:val="20"/>
              </w:rPr>
              <w:t>matically changed to value 0.0 (to avoid double modifications)</w:t>
            </w:r>
            <w:r>
              <w:rPr>
                <w:sz w:val="20"/>
                <w:szCs w:val="20"/>
              </w:rPr>
              <w:br/>
              <w:t>There is a variable called *</w:t>
            </w:r>
            <w:proofErr w:type="spellStart"/>
            <w:r>
              <w:rPr>
                <w:sz w:val="20"/>
                <w:szCs w:val="20"/>
              </w:rPr>
              <w:t>StandoffInitial</w:t>
            </w:r>
            <w:proofErr w:type="spellEnd"/>
            <w:r>
              <w:rPr>
                <w:sz w:val="20"/>
                <w:szCs w:val="20"/>
              </w:rPr>
              <w:t>*. If this value is set to T in the beginning of the postprocessor than no</w:t>
            </w:r>
            <w:r w:rsidR="006D155A">
              <w:rPr>
                <w:sz w:val="20"/>
                <w:szCs w:val="20"/>
              </w:rPr>
              <w:t xml:space="preserve"> extra standoff is added to the Z-values. In this case you should modify the Z-zero of the cutting plan in beginning of the file. In this case the $standoff has the value of the standoff from the strategy setting.</w:t>
            </w:r>
          </w:p>
        </w:tc>
      </w:tr>
      <w:tr w:rsidR="009E3224" w:rsidRPr="009E3224" w14:paraId="4DB1434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943AF6" w14:textId="77777777" w:rsidR="009E3224" w:rsidRPr="00800388" w:rsidRDefault="009E3224" w:rsidP="009E3224">
            <w:pPr>
              <w:rPr>
                <w:sz w:val="20"/>
                <w:szCs w:val="18"/>
              </w:rPr>
            </w:pPr>
            <w:r>
              <w:rPr>
                <w:sz w:val="20"/>
                <w:szCs w:val="18"/>
              </w:rPr>
              <w:t>$</w:t>
            </w:r>
            <w:proofErr w:type="spellStart"/>
            <w:r w:rsidRPr="00800388">
              <w:rPr>
                <w:sz w:val="20"/>
                <w:szCs w:val="18"/>
              </w:rPr>
              <w:t>start</w:t>
            </w:r>
            <w:r>
              <w:rPr>
                <w:sz w:val="20"/>
                <w:szCs w:val="18"/>
              </w:rPr>
              <w:t>max</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9A6C071" w14:textId="77777777" w:rsidR="009E3224" w:rsidRPr="00800388" w:rsidRDefault="009E3224" w:rsidP="009E3224">
            <w:pPr>
              <w:jc w:val="center"/>
              <w:rPr>
                <w:sz w:val="20"/>
                <w:szCs w:val="18"/>
              </w:rPr>
            </w:pPr>
            <w:r w:rsidRPr="00800388">
              <w:rPr>
                <w:sz w:val="20"/>
                <w:szCs w:val="18"/>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31770E" w14:textId="7CB71F1D" w:rsidR="009E3224" w:rsidRPr="00800388" w:rsidRDefault="009E3224" w:rsidP="009E3224">
            <w:pPr>
              <w:rPr>
                <w:sz w:val="20"/>
                <w:szCs w:val="18"/>
              </w:rPr>
            </w:pPr>
            <w:r>
              <w:rPr>
                <w:sz w:val="20"/>
                <w:szCs w:val="18"/>
              </w:rPr>
              <w:t xml:space="preserve">New in IGEMS2.LSP: Number of </w:t>
            </w:r>
            <w:proofErr w:type="gramStart"/>
            <w:r>
              <w:rPr>
                <w:sz w:val="20"/>
                <w:szCs w:val="18"/>
              </w:rPr>
              <w:t>jet</w:t>
            </w:r>
            <w:proofErr w:type="gramEnd"/>
            <w:r>
              <w:rPr>
                <w:sz w:val="20"/>
                <w:szCs w:val="18"/>
              </w:rPr>
              <w:t xml:space="preserve"> on in the toolpath. Pre-piercing, Piercing and Markings. S</w:t>
            </w:r>
            <w:r w:rsidR="007264F2">
              <w:rPr>
                <w:sz w:val="20"/>
                <w:szCs w:val="18"/>
              </w:rPr>
              <w:t>e</w:t>
            </w:r>
            <w:r>
              <w:rPr>
                <w:sz w:val="20"/>
                <w:szCs w:val="18"/>
              </w:rPr>
              <w:t>e also $</w:t>
            </w:r>
            <w:proofErr w:type="spellStart"/>
            <w:r>
              <w:rPr>
                <w:sz w:val="20"/>
                <w:szCs w:val="18"/>
              </w:rPr>
              <w:t>startindex</w:t>
            </w:r>
            <w:proofErr w:type="spellEnd"/>
            <w:r>
              <w:rPr>
                <w:sz w:val="20"/>
                <w:szCs w:val="18"/>
              </w:rPr>
              <w:t xml:space="preserve"> at the PIERCING function</w:t>
            </w:r>
          </w:p>
        </w:tc>
      </w:tr>
      <w:tr w:rsidR="009E3224" w:rsidRPr="00265B45" w14:paraId="24A4EC5A"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EE9EA" w14:textId="77777777" w:rsidR="009E3224" w:rsidRDefault="009E3224" w:rsidP="009E3224">
            <w:pPr>
              <w:rPr>
                <w:sz w:val="20"/>
                <w:szCs w:val="20"/>
              </w:rPr>
            </w:pPr>
            <w:r>
              <w:rPr>
                <w:sz w:val="20"/>
                <w:szCs w:val="20"/>
              </w:rPr>
              <w:t>$thickness</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1077CB" w14:textId="77777777" w:rsidR="009E3224" w:rsidRDefault="009E3224" w:rsidP="009E3224">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09304" w14:textId="77777777" w:rsidR="009E3224" w:rsidRDefault="009E3224" w:rsidP="009E3224">
            <w:pPr>
              <w:rPr>
                <w:sz w:val="20"/>
                <w:szCs w:val="20"/>
              </w:rPr>
            </w:pPr>
            <w:r>
              <w:rPr>
                <w:sz w:val="20"/>
                <w:szCs w:val="20"/>
              </w:rPr>
              <w:t>The thickness of the material.</w:t>
            </w:r>
          </w:p>
        </w:tc>
      </w:tr>
      <w:tr w:rsidR="009E3224" w14:paraId="130972EF"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0C01C0" w14:textId="77777777" w:rsidR="009E3224" w:rsidRDefault="009E3224" w:rsidP="009E3224">
            <w:pPr>
              <w:rPr>
                <w:sz w:val="20"/>
                <w:szCs w:val="20"/>
              </w:rPr>
            </w:pPr>
            <w:r>
              <w:rPr>
                <w:sz w:val="20"/>
                <w:szCs w:val="20"/>
              </w:rPr>
              <w:t>$time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5AC0068" w14:textId="77777777" w:rsidR="009E3224" w:rsidRDefault="009E3224" w:rsidP="009E3224">
            <w:pPr>
              <w:jc w:val="center"/>
              <w:rPr>
                <w:sz w:val="20"/>
                <w:szCs w:val="20"/>
              </w:rPr>
            </w:pPr>
            <w:r>
              <w:rPr>
                <w:sz w:val="20"/>
                <w:szCs w:val="20"/>
              </w:rPr>
              <w:t>String</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897EE" w14:textId="77777777" w:rsidR="009E3224" w:rsidRDefault="009E3224" w:rsidP="009E3224">
            <w:pPr>
              <w:rPr>
                <w:sz w:val="20"/>
                <w:szCs w:val="20"/>
              </w:rPr>
            </w:pPr>
            <w:r>
              <w:rPr>
                <w:sz w:val="20"/>
                <w:szCs w:val="20"/>
              </w:rPr>
              <w:t>The actual time</w:t>
            </w:r>
          </w:p>
        </w:tc>
      </w:tr>
      <w:tr w:rsidR="009E3224" w:rsidRPr="00265B45" w14:paraId="0112621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AFCC2" w14:textId="77777777" w:rsidR="009E3224" w:rsidRPr="00A611A7" w:rsidRDefault="009E3224" w:rsidP="009E3224">
            <w:pPr>
              <w:rPr>
                <w:sz w:val="20"/>
                <w:szCs w:val="20"/>
              </w:rPr>
            </w:pPr>
            <w:r w:rsidRPr="00A611A7">
              <w:rPr>
                <w:sz w:val="20"/>
                <w:szCs w:val="20"/>
              </w:rPr>
              <w:t>$</w:t>
            </w:r>
            <w:proofErr w:type="spellStart"/>
            <w:r w:rsidRPr="00A611A7">
              <w:rPr>
                <w:sz w:val="20"/>
                <w:szCs w:val="20"/>
              </w:rPr>
              <w:t>toolchanges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B0F98B0" w14:textId="77777777" w:rsidR="009E3224" w:rsidRPr="00A611A7" w:rsidRDefault="009E3224" w:rsidP="009E3224">
            <w:pPr>
              <w:jc w:val="center"/>
              <w:rPr>
                <w:sz w:val="20"/>
                <w:szCs w:val="20"/>
              </w:rPr>
            </w:pPr>
            <w:r w:rsidRPr="00A611A7">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61554F" w14:textId="77777777" w:rsidR="009E3224" w:rsidRDefault="009E3224" w:rsidP="009E3224">
            <w:pPr>
              <w:rPr>
                <w:szCs w:val="20"/>
              </w:rPr>
            </w:pPr>
            <w:r w:rsidRPr="00A611A7">
              <w:rPr>
                <w:sz w:val="20"/>
                <w:szCs w:val="20"/>
              </w:rPr>
              <w:t>Number of tool setups</w:t>
            </w:r>
            <w:r>
              <w:rPr>
                <w:sz w:val="20"/>
                <w:szCs w:val="20"/>
              </w:rPr>
              <w:t>. Minimum is 1.</w:t>
            </w:r>
          </w:p>
        </w:tc>
      </w:tr>
      <w:tr w:rsidR="009E3224" w14:paraId="7D4EE9FF"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4A9EAB" w14:textId="77777777" w:rsidR="009E3224" w:rsidRPr="009C38BD" w:rsidRDefault="009E3224" w:rsidP="009E3224">
            <w:pPr>
              <w:rPr>
                <w:sz w:val="20"/>
                <w:szCs w:val="20"/>
              </w:rPr>
            </w:pPr>
            <w:r w:rsidRPr="009C38BD">
              <w:rPr>
                <w:sz w:val="20"/>
                <w:szCs w:val="20"/>
              </w:rPr>
              <w:t>$tube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B5DF6F" w14:textId="77777777" w:rsidR="009E3224" w:rsidRPr="009C38BD" w:rsidRDefault="009E3224" w:rsidP="009E3224">
            <w:pPr>
              <w:jc w:val="center"/>
              <w:rPr>
                <w:sz w:val="20"/>
                <w:szCs w:val="20"/>
              </w:rPr>
            </w:pPr>
            <w:r w:rsidRPr="009C38BD">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99E69" w14:textId="77777777" w:rsidR="009E3224" w:rsidRPr="009C38BD" w:rsidRDefault="009E3224" w:rsidP="009E3224">
            <w:pPr>
              <w:rPr>
                <w:sz w:val="20"/>
                <w:szCs w:val="20"/>
              </w:rPr>
            </w:pPr>
            <w:r w:rsidRPr="009C38BD">
              <w:rPr>
                <w:sz w:val="20"/>
                <w:szCs w:val="20"/>
              </w:rPr>
              <w:t>Diameter of mixing tube</w:t>
            </w:r>
          </w:p>
        </w:tc>
      </w:tr>
      <w:tr w:rsidR="009E3224" w14:paraId="787556A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3E341" w14:textId="77777777" w:rsidR="009E3224" w:rsidRPr="009C38BD" w:rsidRDefault="009E3224" w:rsidP="009E3224">
            <w:pPr>
              <w:rPr>
                <w:sz w:val="20"/>
                <w:szCs w:val="20"/>
              </w:rPr>
            </w:pPr>
            <w:r w:rsidRPr="009C38BD">
              <w:rPr>
                <w:sz w:val="20"/>
                <w:szCs w:val="20"/>
              </w:rPr>
              <w:t>$type</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E22C20" w14:textId="77777777" w:rsidR="009E3224" w:rsidRPr="009C38BD" w:rsidRDefault="009E3224" w:rsidP="009E3224">
            <w:pPr>
              <w:jc w:val="center"/>
              <w:rPr>
                <w:sz w:val="20"/>
                <w:szCs w:val="20"/>
              </w:rPr>
            </w:pPr>
            <w:r w:rsidRPr="009C38BD">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C39699" w14:textId="77777777" w:rsidR="009E3224" w:rsidRPr="009C38BD" w:rsidRDefault="009E3224" w:rsidP="009E3224">
            <w:pPr>
              <w:rPr>
                <w:sz w:val="20"/>
                <w:szCs w:val="20"/>
              </w:rPr>
            </w:pPr>
            <w:r>
              <w:rPr>
                <w:sz w:val="20"/>
                <w:szCs w:val="20"/>
              </w:rPr>
              <w:t xml:space="preserve">Machine type: 0=AWJ, 1=Pure water, 2=Plasma, 3= </w:t>
            </w:r>
            <w:proofErr w:type="spellStart"/>
            <w:r>
              <w:rPr>
                <w:sz w:val="20"/>
                <w:szCs w:val="20"/>
              </w:rPr>
              <w:t>Oxyfulel</w:t>
            </w:r>
            <w:proofErr w:type="spellEnd"/>
            <w:r>
              <w:rPr>
                <w:sz w:val="20"/>
                <w:szCs w:val="20"/>
              </w:rPr>
              <w:t>, 4=Laser</w:t>
            </w:r>
          </w:p>
        </w:tc>
      </w:tr>
      <w:tr w:rsidR="009E3224" w14:paraId="1F01EEE4"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A3429" w14:textId="77777777" w:rsidR="009E3224" w:rsidRPr="002D3D56" w:rsidRDefault="009E3224" w:rsidP="009E3224">
            <w:pPr>
              <w:rPr>
                <w:sz w:val="20"/>
                <w:szCs w:val="20"/>
              </w:rPr>
            </w:pPr>
            <w:r w:rsidRPr="002D3D56">
              <w:rPr>
                <w:sz w:val="20"/>
                <w:szCs w:val="20"/>
              </w:rPr>
              <w:t>$uses5x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FFED85" w14:textId="77777777" w:rsidR="009E3224" w:rsidRPr="002D3D56" w:rsidRDefault="009E3224" w:rsidP="009E3224">
            <w:pPr>
              <w:jc w:val="center"/>
              <w:rPr>
                <w:sz w:val="20"/>
                <w:szCs w:val="20"/>
              </w:rPr>
            </w:pPr>
            <w:r w:rsidRPr="002D3D56">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80559" w14:textId="77777777" w:rsidR="009E3224" w:rsidRPr="002D3D56" w:rsidRDefault="009E3224" w:rsidP="009E3224">
            <w:pPr>
              <w:rPr>
                <w:sz w:val="20"/>
                <w:szCs w:val="20"/>
              </w:rPr>
            </w:pPr>
            <w:r w:rsidRPr="002D3D56">
              <w:rPr>
                <w:sz w:val="20"/>
                <w:szCs w:val="20"/>
              </w:rPr>
              <w:t>T if 5X cutting will be used in the actual process</w:t>
            </w:r>
            <w:r>
              <w:rPr>
                <w:sz w:val="20"/>
                <w:szCs w:val="20"/>
              </w:rPr>
              <w:t>.</w:t>
            </w:r>
            <w:r>
              <w:rPr>
                <w:sz w:val="20"/>
                <w:szCs w:val="20"/>
              </w:rPr>
              <w:br/>
              <w:t>From version R2016.3.1036 this variable is T also when TAC is used.</w:t>
            </w:r>
          </w:p>
        </w:tc>
      </w:tr>
      <w:tr w:rsidR="009E3224" w:rsidRPr="0056298B" w14:paraId="49A2B196"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66637" w14:textId="77777777" w:rsidR="009E3224" w:rsidRPr="0056298B" w:rsidRDefault="009E3224" w:rsidP="009E3224">
            <w:pPr>
              <w:rPr>
                <w:sz w:val="20"/>
                <w:szCs w:val="20"/>
              </w:rPr>
            </w:pPr>
            <w:r>
              <w:rPr>
                <w:sz w:val="20"/>
                <w:szCs w:val="20"/>
              </w:rPr>
              <w:t>$uses6x</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9FC0719" w14:textId="77777777" w:rsidR="009E3224" w:rsidRPr="0056298B" w:rsidRDefault="009E3224" w:rsidP="009E3224">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A92FFC" w14:textId="77777777" w:rsidR="009E3224" w:rsidRPr="0056298B" w:rsidRDefault="009E3224" w:rsidP="009E3224">
            <w:pPr>
              <w:rPr>
                <w:sz w:val="20"/>
                <w:szCs w:val="20"/>
              </w:rPr>
            </w:pPr>
            <w:r>
              <w:rPr>
                <w:sz w:val="20"/>
                <w:szCs w:val="20"/>
              </w:rPr>
              <w:t>T if 6X cutting will be used in the actual process else nil.</w:t>
            </w:r>
          </w:p>
        </w:tc>
      </w:tr>
      <w:tr w:rsidR="009E3224" w:rsidRPr="00A611A7" w14:paraId="230BA5E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839592" w14:textId="77777777" w:rsidR="009E3224" w:rsidRPr="00A611A7" w:rsidRDefault="009E3224" w:rsidP="009E3224">
            <w:pPr>
              <w:rPr>
                <w:sz w:val="20"/>
                <w:szCs w:val="20"/>
              </w:rPr>
            </w:pPr>
            <w:r w:rsidRPr="00A611A7">
              <w:rPr>
                <w:sz w:val="20"/>
                <w:szCs w:val="20"/>
              </w:rPr>
              <w:t>$</w:t>
            </w:r>
            <w:proofErr w:type="spellStart"/>
            <w:r w:rsidRPr="00A611A7">
              <w:rPr>
                <w:sz w:val="20"/>
                <w:szCs w:val="20"/>
              </w:rPr>
              <w:t>usesdrill</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00DBFDB" w14:textId="77777777" w:rsidR="009E3224" w:rsidRPr="00A611A7" w:rsidRDefault="009E3224" w:rsidP="009E3224">
            <w:pPr>
              <w:jc w:val="center"/>
              <w:rPr>
                <w:sz w:val="20"/>
                <w:szCs w:val="20"/>
              </w:rPr>
            </w:pPr>
            <w:r>
              <w:rPr>
                <w:sz w:val="20"/>
                <w:szCs w:val="20"/>
              </w:rPr>
              <w:t>Bool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608C8" w14:textId="77777777" w:rsidR="009E3224" w:rsidRPr="00A611A7" w:rsidRDefault="009E3224" w:rsidP="009E3224">
            <w:pPr>
              <w:rPr>
                <w:sz w:val="20"/>
                <w:szCs w:val="20"/>
              </w:rPr>
            </w:pPr>
            <w:r>
              <w:rPr>
                <w:sz w:val="20"/>
                <w:szCs w:val="20"/>
              </w:rPr>
              <w:t>T if a drill will be used in the actual process.</w:t>
            </w:r>
          </w:p>
        </w:tc>
      </w:tr>
      <w:tr w:rsidR="009E3224" w14:paraId="50D9BA8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95F50" w14:textId="77777777" w:rsidR="009E3224" w:rsidRPr="007C4F23" w:rsidRDefault="009E3224" w:rsidP="009E3224">
            <w:pPr>
              <w:rPr>
                <w:sz w:val="20"/>
                <w:szCs w:val="20"/>
              </w:rPr>
            </w:pPr>
            <w:r w:rsidRPr="007C4F23">
              <w:rPr>
                <w:sz w:val="20"/>
                <w:szCs w:val="20"/>
              </w:rPr>
              <w:t>$</w:t>
            </w:r>
            <w:proofErr w:type="spellStart"/>
            <w:r w:rsidRPr="007C4F23">
              <w:rPr>
                <w:sz w:val="20"/>
                <w:szCs w:val="20"/>
              </w:rPr>
              <w:t>xfine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3FA329A" w14:textId="77777777" w:rsidR="009E3224" w:rsidRPr="007C4F23" w:rsidRDefault="009E3224" w:rsidP="009E3224">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4186D" w14:textId="77777777" w:rsidR="009E3224" w:rsidRPr="007C4F23" w:rsidRDefault="009E3224" w:rsidP="009E3224">
            <w:pPr>
              <w:rPr>
                <w:sz w:val="20"/>
                <w:szCs w:val="20"/>
              </w:rPr>
            </w:pPr>
            <w:r w:rsidRPr="007C4F23">
              <w:rPr>
                <w:sz w:val="20"/>
                <w:szCs w:val="20"/>
              </w:rPr>
              <w:t>Cutting speed for straight cut in X-fine quality</w:t>
            </w:r>
            <w:r>
              <w:rPr>
                <w:sz w:val="20"/>
                <w:szCs w:val="20"/>
              </w:rPr>
              <w:t xml:space="preserve"> (see also $</w:t>
            </w:r>
            <w:proofErr w:type="spellStart"/>
            <w:r>
              <w:rPr>
                <w:sz w:val="20"/>
                <w:szCs w:val="20"/>
              </w:rPr>
              <w:t>xrough</w:t>
            </w:r>
            <w:proofErr w:type="spellEnd"/>
            <w:r>
              <w:rPr>
                <w:sz w:val="20"/>
                <w:szCs w:val="20"/>
              </w:rPr>
              <w:t>, $rough, $medium and $fine).</w:t>
            </w:r>
          </w:p>
        </w:tc>
      </w:tr>
      <w:tr w:rsidR="009E3224" w14:paraId="7200631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6B2D3" w14:textId="77777777" w:rsidR="009E3224" w:rsidRPr="007C4F23" w:rsidRDefault="009E3224" w:rsidP="009E3224">
            <w:pPr>
              <w:rPr>
                <w:sz w:val="20"/>
                <w:szCs w:val="20"/>
              </w:rPr>
            </w:pPr>
            <w:r w:rsidRPr="007C4F23">
              <w:rPr>
                <w:sz w:val="20"/>
                <w:szCs w:val="20"/>
              </w:rPr>
              <w:t>$</w:t>
            </w:r>
            <w:proofErr w:type="spellStart"/>
            <w:r w:rsidRPr="007C4F23">
              <w:rPr>
                <w:sz w:val="20"/>
                <w:szCs w:val="20"/>
              </w:rPr>
              <w:t>xrough</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6972F4F" w14:textId="77777777" w:rsidR="009E3224" w:rsidRPr="007C4F23" w:rsidRDefault="009E3224" w:rsidP="009E3224">
            <w:pPr>
              <w:jc w:val="center"/>
              <w:rPr>
                <w:sz w:val="20"/>
                <w:szCs w:val="20"/>
              </w:rPr>
            </w:pPr>
            <w:r w:rsidRPr="007C4F2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FE9754" w14:textId="77777777" w:rsidR="009E3224" w:rsidRPr="007C4F23" w:rsidRDefault="009E3224" w:rsidP="009E3224">
            <w:pPr>
              <w:rPr>
                <w:sz w:val="20"/>
                <w:szCs w:val="20"/>
              </w:rPr>
            </w:pPr>
            <w:r w:rsidRPr="007C4F23">
              <w:rPr>
                <w:sz w:val="20"/>
                <w:szCs w:val="20"/>
              </w:rPr>
              <w:t>Cutting speed for straight cut in X-rough quality</w:t>
            </w:r>
            <w:r>
              <w:rPr>
                <w:sz w:val="20"/>
                <w:szCs w:val="20"/>
              </w:rPr>
              <w:t xml:space="preserve"> (see also, $rough, $medium, $fine and $</w:t>
            </w:r>
            <w:proofErr w:type="spellStart"/>
            <w:r>
              <w:rPr>
                <w:sz w:val="20"/>
                <w:szCs w:val="20"/>
              </w:rPr>
              <w:t>xfine</w:t>
            </w:r>
            <w:proofErr w:type="spellEnd"/>
            <w:r>
              <w:rPr>
                <w:sz w:val="20"/>
                <w:szCs w:val="20"/>
              </w:rPr>
              <w:t>).</w:t>
            </w:r>
          </w:p>
        </w:tc>
      </w:tr>
      <w:tr w:rsidR="009E3224" w:rsidRPr="00265B45" w14:paraId="15348ADB"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E6EABD" w14:textId="77777777" w:rsidR="009E3224" w:rsidRDefault="009E3224" w:rsidP="009E3224">
            <w:pPr>
              <w:rPr>
                <w:sz w:val="20"/>
                <w:szCs w:val="20"/>
              </w:rPr>
            </w:pPr>
            <w:r>
              <w:rPr>
                <w:sz w:val="20"/>
                <w:szCs w:val="20"/>
              </w:rPr>
              <w:t>$z</w:t>
            </w:r>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CC805BE" w14:textId="77777777" w:rsidR="009E3224" w:rsidRDefault="009E3224" w:rsidP="009E3224">
            <w:pPr>
              <w:jc w:val="center"/>
              <w:rPr>
                <w:sz w:val="20"/>
                <w:szCs w:val="20"/>
              </w:rPr>
            </w:pPr>
            <w:r>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0FC87" w14:textId="77777777" w:rsidR="009E3224" w:rsidRDefault="009E3224" w:rsidP="009E3224">
            <w:pPr>
              <w:rPr>
                <w:sz w:val="20"/>
                <w:szCs w:val="20"/>
              </w:rPr>
            </w:pPr>
            <w:r>
              <w:rPr>
                <w:sz w:val="20"/>
                <w:szCs w:val="20"/>
              </w:rPr>
              <w:t>This value is initialized to the lift height that is used between parts.</w:t>
            </w:r>
          </w:p>
        </w:tc>
      </w:tr>
      <w:tr w:rsidR="009E3224" w:rsidRPr="00265B45" w14:paraId="43E6868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FB5CC" w14:textId="77777777" w:rsidR="009E3224" w:rsidRPr="00B90DAF" w:rsidRDefault="009E3224" w:rsidP="009E3224">
            <w:pPr>
              <w:rPr>
                <w:sz w:val="20"/>
                <w:szCs w:val="20"/>
              </w:rPr>
            </w:pPr>
            <w:r w:rsidRPr="00B90DAF">
              <w:rPr>
                <w:sz w:val="20"/>
                <w:szCs w:val="20"/>
              </w:rPr>
              <w:t>$</w:t>
            </w:r>
            <w:proofErr w:type="spellStart"/>
            <w:r w:rsidRPr="00B90DAF">
              <w:rPr>
                <w:sz w:val="20"/>
                <w:szCs w:val="20"/>
              </w:rPr>
              <w:t>zbase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4AE1C77" w14:textId="77777777" w:rsidR="009E3224" w:rsidRPr="00B90DAF" w:rsidRDefault="009E3224" w:rsidP="009E3224">
            <w:pPr>
              <w:jc w:val="center"/>
              <w:rPr>
                <w:sz w:val="20"/>
                <w:szCs w:val="20"/>
              </w:rPr>
            </w:pPr>
            <w:r w:rsidRPr="00B90DAF">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6D467" w14:textId="77777777" w:rsidR="009E3224" w:rsidRPr="00B90DAF" w:rsidRDefault="009E3224" w:rsidP="009E3224">
            <w:pPr>
              <w:rPr>
                <w:sz w:val="20"/>
                <w:szCs w:val="20"/>
              </w:rPr>
            </w:pPr>
            <w:r w:rsidRPr="00B90DAF">
              <w:rPr>
                <w:sz w:val="20"/>
                <w:szCs w:val="20"/>
              </w:rPr>
              <w:t>0=The Z-zero should be at the table of the machine.</w:t>
            </w:r>
          </w:p>
          <w:p w14:paraId="3D8F3EB9" w14:textId="77777777" w:rsidR="009E3224" w:rsidRPr="00B90DAF" w:rsidRDefault="009E3224" w:rsidP="009E3224">
            <w:pPr>
              <w:rPr>
                <w:sz w:val="20"/>
                <w:szCs w:val="20"/>
              </w:rPr>
            </w:pPr>
            <w:r w:rsidRPr="00B90DAF">
              <w:rPr>
                <w:sz w:val="20"/>
                <w:szCs w:val="20"/>
              </w:rPr>
              <w:t>1=Zero should be at the material thickness</w:t>
            </w:r>
            <w:r>
              <w:rPr>
                <w:sz w:val="20"/>
                <w:szCs w:val="20"/>
              </w:rPr>
              <w:t xml:space="preserve"> or the surface of the material.</w:t>
            </w:r>
          </w:p>
          <w:p w14:paraId="3B6607BD" w14:textId="77777777" w:rsidR="009E3224" w:rsidRDefault="009E3224" w:rsidP="009E3224">
            <w:pPr>
              <w:rPr>
                <w:sz w:val="20"/>
                <w:szCs w:val="20"/>
              </w:rPr>
            </w:pPr>
            <w:r w:rsidRPr="00B90DAF">
              <w:rPr>
                <w:sz w:val="20"/>
                <w:szCs w:val="20"/>
              </w:rPr>
              <w:t>2=Zero should be at the very top position</w:t>
            </w:r>
            <w:r>
              <w:rPr>
                <w:sz w:val="20"/>
                <w:szCs w:val="20"/>
              </w:rPr>
              <w:t>.</w:t>
            </w:r>
          </w:p>
          <w:p w14:paraId="5443B0E8" w14:textId="77777777" w:rsidR="009E3224" w:rsidRPr="00B90DAF" w:rsidRDefault="009E3224" w:rsidP="009E3224">
            <w:pPr>
              <w:rPr>
                <w:sz w:val="20"/>
                <w:szCs w:val="20"/>
              </w:rPr>
            </w:pPr>
            <w:r>
              <w:rPr>
                <w:sz w:val="20"/>
                <w:szCs w:val="20"/>
              </w:rPr>
              <w:t>If you want to control the default in the postprocessor then set the variable *</w:t>
            </w:r>
            <w:proofErr w:type="spellStart"/>
            <w:r>
              <w:rPr>
                <w:sz w:val="20"/>
                <w:szCs w:val="20"/>
              </w:rPr>
              <w:t>ZBase</w:t>
            </w:r>
            <w:proofErr w:type="spellEnd"/>
            <w:r>
              <w:rPr>
                <w:sz w:val="20"/>
                <w:szCs w:val="20"/>
              </w:rPr>
              <w:t>* to wanted value in the beginning of the postprocessor.</w:t>
            </w:r>
          </w:p>
        </w:tc>
      </w:tr>
      <w:tr w:rsidR="009E3224" w:rsidRPr="00265B45" w14:paraId="70A7D6CF"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C4B9FE" w14:textId="77777777" w:rsidR="009E3224" w:rsidRPr="00955013" w:rsidRDefault="009E3224" w:rsidP="009E3224">
            <w:pPr>
              <w:rPr>
                <w:sz w:val="20"/>
                <w:szCs w:val="20"/>
              </w:rPr>
            </w:pPr>
            <w:r w:rsidRPr="00955013">
              <w:rPr>
                <w:sz w:val="20"/>
                <w:szCs w:val="20"/>
                <w:lang w:val="sv-SE"/>
              </w:rPr>
              <w:t>$</w:t>
            </w:r>
            <w:proofErr w:type="spellStart"/>
            <w:r w:rsidRPr="00955013">
              <w:rPr>
                <w:sz w:val="20"/>
                <w:szCs w:val="20"/>
                <w:lang w:val="sv-SE"/>
              </w:rPr>
              <w:t>zmaxmove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203F41" w14:textId="77777777" w:rsidR="009E3224" w:rsidRPr="00955013" w:rsidRDefault="009E3224" w:rsidP="009E3224">
            <w:pPr>
              <w:jc w:val="center"/>
              <w:rPr>
                <w:sz w:val="20"/>
                <w:szCs w:val="20"/>
              </w:rPr>
            </w:pPr>
            <w:r w:rsidRPr="00955013">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2795BB" w14:textId="77777777" w:rsidR="009E3224" w:rsidRPr="00955013" w:rsidRDefault="009E3224" w:rsidP="009E3224">
            <w:pPr>
              <w:rPr>
                <w:sz w:val="20"/>
                <w:szCs w:val="20"/>
              </w:rPr>
            </w:pPr>
            <w:r>
              <w:rPr>
                <w:sz w:val="20"/>
                <w:szCs w:val="20"/>
              </w:rPr>
              <w:t>The maximum accepted Z-movement from machine table to upper position.</w:t>
            </w:r>
          </w:p>
        </w:tc>
      </w:tr>
      <w:tr w:rsidR="009E3224" w:rsidRPr="00265B45" w14:paraId="1A452F5D"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E8C605" w14:textId="77777777" w:rsidR="009E3224" w:rsidRPr="0080069B" w:rsidRDefault="009E3224" w:rsidP="009E3224">
            <w:pPr>
              <w:rPr>
                <w:sz w:val="20"/>
                <w:szCs w:val="20"/>
                <w:lang w:val="sv-SE"/>
              </w:rPr>
            </w:pPr>
            <w:r w:rsidRPr="0080069B">
              <w:rPr>
                <w:sz w:val="20"/>
                <w:szCs w:val="20"/>
                <w:lang w:val="sv-SE"/>
              </w:rPr>
              <w:t>$</w:t>
            </w:r>
            <w:proofErr w:type="spellStart"/>
            <w:r w:rsidRPr="0080069B">
              <w:rPr>
                <w:sz w:val="20"/>
                <w:szCs w:val="20"/>
                <w:lang w:val="sv-SE"/>
              </w:rPr>
              <w:t>zmaxup</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A01B3B8" w14:textId="77777777" w:rsidR="009E3224" w:rsidRPr="0080069B" w:rsidRDefault="009E3224" w:rsidP="009E3224">
            <w:pPr>
              <w:jc w:val="center"/>
              <w:rPr>
                <w:sz w:val="20"/>
                <w:szCs w:val="20"/>
              </w:rPr>
            </w:pPr>
            <w:r w:rsidRPr="0080069B">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583DBB" w14:textId="77777777" w:rsidR="009E3224" w:rsidRPr="0080069B" w:rsidRDefault="009E3224" w:rsidP="009E3224">
            <w:pPr>
              <w:rPr>
                <w:sz w:val="20"/>
                <w:szCs w:val="20"/>
              </w:rPr>
            </w:pPr>
            <w:r w:rsidRPr="0080069B">
              <w:rPr>
                <w:sz w:val="20"/>
                <w:szCs w:val="20"/>
              </w:rPr>
              <w:t>The larges Z-axis value that can be used. This is different depending on the $</w:t>
            </w:r>
            <w:proofErr w:type="spellStart"/>
            <w:r w:rsidRPr="0080069B">
              <w:rPr>
                <w:sz w:val="20"/>
                <w:szCs w:val="20"/>
              </w:rPr>
              <w:t>Zbase</w:t>
            </w:r>
            <w:proofErr w:type="spellEnd"/>
            <w:r w:rsidRPr="0080069B">
              <w:rPr>
                <w:sz w:val="20"/>
                <w:szCs w:val="20"/>
              </w:rPr>
              <w:t xml:space="preserve"> value.</w:t>
            </w:r>
            <w:r>
              <w:rPr>
                <w:sz w:val="20"/>
                <w:szCs w:val="20"/>
              </w:rPr>
              <w:t xml:space="preserve"> </w:t>
            </w:r>
            <w:r w:rsidRPr="0080069B">
              <w:rPr>
                <w:sz w:val="20"/>
                <w:szCs w:val="20"/>
              </w:rPr>
              <w:t>Example: $</w:t>
            </w:r>
            <w:proofErr w:type="spellStart"/>
            <w:r w:rsidRPr="0080069B">
              <w:rPr>
                <w:sz w:val="20"/>
                <w:szCs w:val="20"/>
              </w:rPr>
              <w:t>zbase</w:t>
            </w:r>
            <w:proofErr w:type="spellEnd"/>
            <w:r w:rsidRPr="0080069B">
              <w:rPr>
                <w:sz w:val="20"/>
                <w:szCs w:val="20"/>
              </w:rPr>
              <w:t>=1 and $</w:t>
            </w:r>
            <w:proofErr w:type="spellStart"/>
            <w:r w:rsidRPr="0080069B">
              <w:rPr>
                <w:sz w:val="20"/>
                <w:szCs w:val="20"/>
              </w:rPr>
              <w:t>zmaxmove</w:t>
            </w:r>
            <w:proofErr w:type="spellEnd"/>
            <w:r w:rsidRPr="0080069B">
              <w:rPr>
                <w:sz w:val="20"/>
                <w:szCs w:val="20"/>
              </w:rPr>
              <w:t xml:space="preserve"> is 300. If you have a 12 mm material and an underlay of 5 then $</w:t>
            </w:r>
            <w:proofErr w:type="spellStart"/>
            <w:r w:rsidRPr="0080069B">
              <w:rPr>
                <w:sz w:val="20"/>
                <w:szCs w:val="20"/>
              </w:rPr>
              <w:t>zmaxup</w:t>
            </w:r>
            <w:proofErr w:type="spellEnd"/>
            <w:r w:rsidRPr="0080069B">
              <w:rPr>
                <w:sz w:val="20"/>
                <w:szCs w:val="20"/>
              </w:rPr>
              <w:t xml:space="preserve"> will be 200-thickness – underlay =283.</w:t>
            </w:r>
          </w:p>
        </w:tc>
      </w:tr>
      <w:tr w:rsidR="009E3224" w:rsidRPr="006C0A22" w14:paraId="4127C587"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36C325" w14:textId="77777777" w:rsidR="009E3224" w:rsidRPr="006C0A22" w:rsidRDefault="009E3224" w:rsidP="009E3224">
            <w:pPr>
              <w:rPr>
                <w:sz w:val="20"/>
                <w:szCs w:val="20"/>
              </w:rPr>
            </w:pPr>
            <w:r w:rsidRPr="006C0A22">
              <w:rPr>
                <w:sz w:val="20"/>
                <w:szCs w:val="20"/>
              </w:rPr>
              <w:t>$</w:t>
            </w:r>
            <w:proofErr w:type="spellStart"/>
            <w:r w:rsidRPr="006C0A22">
              <w:rPr>
                <w:sz w:val="20"/>
                <w:szCs w:val="20"/>
              </w:rPr>
              <w:t>zmaxzaxis</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E963C5" w14:textId="77777777" w:rsidR="009E3224" w:rsidRPr="006C0A22" w:rsidRDefault="009E3224" w:rsidP="009E3224">
            <w:pPr>
              <w:jc w:val="center"/>
              <w:rPr>
                <w:sz w:val="20"/>
                <w:szCs w:val="20"/>
              </w:rPr>
            </w:pPr>
            <w:r w:rsidRPr="006C0A22">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A543D3" w14:textId="77777777" w:rsidR="009E3224" w:rsidRPr="006C0A22" w:rsidRDefault="009E3224" w:rsidP="009E3224">
            <w:pPr>
              <w:rPr>
                <w:rFonts w:cs="Tahoma"/>
                <w:sz w:val="20"/>
                <w:szCs w:val="20"/>
              </w:rPr>
            </w:pPr>
            <w:r w:rsidRPr="006C0A22">
              <w:rPr>
                <w:rFonts w:cs="Tahoma"/>
                <w:sz w:val="20"/>
                <w:szCs w:val="20"/>
              </w:rPr>
              <w:t>Number of movable Z-axis</w:t>
            </w:r>
          </w:p>
        </w:tc>
      </w:tr>
      <w:tr w:rsidR="009E3224" w:rsidRPr="00265B45" w14:paraId="208AF29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197A6" w14:textId="77777777" w:rsidR="009E3224" w:rsidRPr="00F02F3D" w:rsidRDefault="009E3224" w:rsidP="009E3224">
            <w:pPr>
              <w:rPr>
                <w:sz w:val="20"/>
                <w:szCs w:val="20"/>
              </w:rPr>
            </w:pPr>
            <w:r w:rsidRPr="00F02F3D">
              <w:rPr>
                <w:sz w:val="20"/>
                <w:szCs w:val="20"/>
              </w:rPr>
              <w:t>$</w:t>
            </w:r>
            <w:proofErr w:type="spellStart"/>
            <w:r w:rsidRPr="00F02F3D">
              <w:rPr>
                <w:sz w:val="20"/>
                <w:szCs w:val="20"/>
              </w:rPr>
              <w:t>zmode</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CB37958" w14:textId="77777777" w:rsidR="009E3224" w:rsidRPr="00F02F3D" w:rsidRDefault="009E3224" w:rsidP="009E3224">
            <w:pPr>
              <w:jc w:val="center"/>
              <w:rPr>
                <w:sz w:val="20"/>
                <w:szCs w:val="20"/>
              </w:rPr>
            </w:pPr>
            <w:r w:rsidRPr="00F02F3D">
              <w:rPr>
                <w:sz w:val="20"/>
                <w:szCs w:val="20"/>
              </w:rPr>
              <w:t>Int</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30E17" w14:textId="77777777" w:rsidR="009E3224" w:rsidRDefault="009E3224" w:rsidP="009E3224">
            <w:pPr>
              <w:rPr>
                <w:rFonts w:cs="Tahoma"/>
                <w:sz w:val="20"/>
                <w:szCs w:val="20"/>
              </w:rPr>
            </w:pPr>
            <w:r>
              <w:rPr>
                <w:rFonts w:cs="Tahoma"/>
                <w:sz w:val="20"/>
                <w:szCs w:val="20"/>
              </w:rPr>
              <w:t>The $</w:t>
            </w:r>
            <w:proofErr w:type="spellStart"/>
            <w:r>
              <w:rPr>
                <w:rFonts w:cs="Tahoma"/>
                <w:sz w:val="20"/>
                <w:szCs w:val="20"/>
              </w:rPr>
              <w:t>zmode</w:t>
            </w:r>
            <w:proofErr w:type="spellEnd"/>
            <w:r>
              <w:rPr>
                <w:rFonts w:cs="Tahoma"/>
                <w:sz w:val="20"/>
                <w:szCs w:val="20"/>
              </w:rPr>
              <w:t xml:space="preserve"> have following meaning.</w:t>
            </w:r>
          </w:p>
          <w:p w14:paraId="6380827D" w14:textId="77777777" w:rsidR="009E3224" w:rsidRDefault="009E3224" w:rsidP="009E3224">
            <w:pPr>
              <w:rPr>
                <w:rFonts w:cs="Tahoma"/>
                <w:sz w:val="20"/>
                <w:szCs w:val="20"/>
              </w:rPr>
            </w:pPr>
            <w:r>
              <w:rPr>
                <w:rFonts w:cs="Tahoma"/>
                <w:sz w:val="20"/>
                <w:szCs w:val="20"/>
              </w:rPr>
              <w:t>0=Fixed Z-axis.</w:t>
            </w:r>
          </w:p>
          <w:p w14:paraId="541AD23F" w14:textId="77777777" w:rsidR="009E3224" w:rsidRDefault="009E3224" w:rsidP="009E3224">
            <w:pPr>
              <w:rPr>
                <w:rFonts w:cs="Tahoma"/>
                <w:sz w:val="20"/>
                <w:szCs w:val="20"/>
              </w:rPr>
            </w:pPr>
            <w:r>
              <w:rPr>
                <w:rFonts w:cs="Tahoma"/>
                <w:sz w:val="20"/>
                <w:szCs w:val="20"/>
              </w:rPr>
              <w:t xml:space="preserve">1=Automatic, Up/Down controlled by water </w:t>
            </w:r>
            <w:proofErr w:type="gramStart"/>
            <w:r>
              <w:rPr>
                <w:rFonts w:cs="Tahoma"/>
                <w:sz w:val="20"/>
                <w:szCs w:val="20"/>
              </w:rPr>
              <w:t>On</w:t>
            </w:r>
            <w:proofErr w:type="gramEnd"/>
            <w:r>
              <w:rPr>
                <w:rFonts w:cs="Tahoma"/>
                <w:sz w:val="20"/>
                <w:szCs w:val="20"/>
              </w:rPr>
              <w:t>/Off.</w:t>
            </w:r>
          </w:p>
          <w:p w14:paraId="240096C0" w14:textId="77777777" w:rsidR="009E3224" w:rsidRDefault="009E3224" w:rsidP="009E3224">
            <w:pPr>
              <w:rPr>
                <w:rFonts w:cs="Tahoma"/>
                <w:sz w:val="20"/>
                <w:szCs w:val="20"/>
              </w:rPr>
            </w:pPr>
            <w:r>
              <w:rPr>
                <w:rFonts w:cs="Tahoma"/>
                <w:sz w:val="20"/>
                <w:szCs w:val="20"/>
              </w:rPr>
              <w:t>2=Up/Down with separate M-codes.</w:t>
            </w:r>
          </w:p>
          <w:p w14:paraId="45A411C0" w14:textId="77777777" w:rsidR="009E3224" w:rsidRDefault="009E3224" w:rsidP="009E3224">
            <w:pPr>
              <w:rPr>
                <w:rFonts w:cs="Tahoma"/>
                <w:sz w:val="20"/>
                <w:szCs w:val="20"/>
              </w:rPr>
            </w:pPr>
            <w:r>
              <w:rPr>
                <w:rFonts w:cs="Tahoma"/>
                <w:sz w:val="20"/>
                <w:szCs w:val="20"/>
              </w:rPr>
              <w:t>3=Up/Down controlled by Z-coordinates.</w:t>
            </w:r>
          </w:p>
          <w:p w14:paraId="4249CFF6" w14:textId="77777777" w:rsidR="009E3224" w:rsidRDefault="009E3224" w:rsidP="009E3224">
            <w:pPr>
              <w:rPr>
                <w:rFonts w:cs="Tahoma"/>
                <w:sz w:val="20"/>
                <w:szCs w:val="20"/>
              </w:rPr>
            </w:pPr>
            <w:r>
              <w:rPr>
                <w:rFonts w:cs="Tahoma"/>
                <w:sz w:val="20"/>
                <w:szCs w:val="20"/>
              </w:rPr>
              <w:t xml:space="preserve">4=Automatic Height sensor that are controlled by water </w:t>
            </w:r>
            <w:proofErr w:type="gramStart"/>
            <w:r>
              <w:rPr>
                <w:rFonts w:cs="Tahoma"/>
                <w:sz w:val="20"/>
                <w:szCs w:val="20"/>
              </w:rPr>
              <w:t>On</w:t>
            </w:r>
            <w:proofErr w:type="gramEnd"/>
            <w:r>
              <w:rPr>
                <w:rFonts w:cs="Tahoma"/>
                <w:sz w:val="20"/>
                <w:szCs w:val="20"/>
              </w:rPr>
              <w:t>/Off.</w:t>
            </w:r>
          </w:p>
          <w:p w14:paraId="24BBE8B6" w14:textId="77777777" w:rsidR="009E3224" w:rsidRDefault="009E3224" w:rsidP="009E3224">
            <w:pPr>
              <w:rPr>
                <w:rFonts w:cs="Tahoma"/>
                <w:sz w:val="20"/>
                <w:szCs w:val="20"/>
              </w:rPr>
            </w:pPr>
            <w:r>
              <w:rPr>
                <w:rFonts w:cs="Tahoma"/>
                <w:sz w:val="20"/>
                <w:szCs w:val="20"/>
              </w:rPr>
              <w:t>5=Height sensor that are controlled by M-codes.</w:t>
            </w:r>
          </w:p>
          <w:p w14:paraId="57DB4783" w14:textId="77777777" w:rsidR="009E3224" w:rsidRDefault="009E3224" w:rsidP="009E3224">
            <w:pPr>
              <w:rPr>
                <w:rFonts w:cs="Tahoma"/>
                <w:sz w:val="20"/>
                <w:szCs w:val="20"/>
              </w:rPr>
            </w:pPr>
            <w:r>
              <w:rPr>
                <w:rFonts w:cs="Tahoma"/>
                <w:sz w:val="20"/>
                <w:szCs w:val="20"/>
              </w:rPr>
              <w:t>6=Height sensor that are controlled by Z-coordinates.</w:t>
            </w:r>
          </w:p>
          <w:p w14:paraId="12534BAD" w14:textId="77777777" w:rsidR="009E3224" w:rsidRDefault="009E3224" w:rsidP="009E3224">
            <w:pPr>
              <w:rPr>
                <w:szCs w:val="20"/>
              </w:rPr>
            </w:pPr>
            <w:r>
              <w:rPr>
                <w:rFonts w:cs="Tahoma"/>
                <w:sz w:val="20"/>
                <w:szCs w:val="20"/>
              </w:rPr>
              <w:t>7=By measuring probe information.</w:t>
            </w:r>
          </w:p>
        </w:tc>
      </w:tr>
      <w:tr w:rsidR="009E3224" w:rsidRPr="006D3337" w14:paraId="0600D3CE"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890397" w14:textId="77777777" w:rsidR="009E3224" w:rsidRPr="006D3337" w:rsidRDefault="009E3224" w:rsidP="009E3224">
            <w:pPr>
              <w:rPr>
                <w:sz w:val="20"/>
                <w:szCs w:val="20"/>
              </w:rPr>
            </w:pPr>
            <w:r w:rsidRPr="006D3337">
              <w:rPr>
                <w:sz w:val="20"/>
                <w:szCs w:val="20"/>
              </w:rPr>
              <w:t>$</w:t>
            </w:r>
            <w:proofErr w:type="spellStart"/>
            <w:r w:rsidRPr="006D3337">
              <w:rPr>
                <w:sz w:val="20"/>
                <w:szCs w:val="20"/>
              </w:rPr>
              <w:t>zmovedown</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C5B79F1" w14:textId="77777777" w:rsidR="009E3224" w:rsidRPr="006D3337" w:rsidRDefault="009E3224" w:rsidP="009E3224">
            <w:pPr>
              <w:jc w:val="center"/>
              <w:rPr>
                <w:sz w:val="20"/>
                <w:szCs w:val="20"/>
              </w:rPr>
            </w:pPr>
            <w:r w:rsidRPr="006D3337">
              <w:rPr>
                <w:sz w:val="20"/>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61F455" w14:textId="77777777" w:rsidR="009E3224" w:rsidRDefault="009E3224" w:rsidP="009E3224">
            <w:pPr>
              <w:rPr>
                <w:rFonts w:cs="Tahoma"/>
                <w:sz w:val="20"/>
                <w:szCs w:val="20"/>
              </w:rPr>
            </w:pPr>
            <w:r>
              <w:rPr>
                <w:rFonts w:cs="Tahoma"/>
                <w:sz w:val="20"/>
                <w:szCs w:val="20"/>
              </w:rPr>
              <w:t>This value can be used to move down the zero point from the Machine coordinate system if it’s located on the highest position to the surface of the material.</w:t>
            </w:r>
          </w:p>
          <w:p w14:paraId="14E73C4B" w14:textId="77777777" w:rsidR="009E3224" w:rsidRPr="006D3337" w:rsidRDefault="009E3224" w:rsidP="009E3224">
            <w:pPr>
              <w:rPr>
                <w:rFonts w:cs="Tahoma"/>
                <w:sz w:val="20"/>
                <w:szCs w:val="20"/>
              </w:rPr>
            </w:pPr>
            <w:r>
              <w:rPr>
                <w:rFonts w:cs="Tahoma"/>
                <w:sz w:val="20"/>
                <w:szCs w:val="20"/>
              </w:rPr>
              <w:t>This value is useful when the $</w:t>
            </w:r>
            <w:proofErr w:type="spellStart"/>
            <w:r>
              <w:rPr>
                <w:rFonts w:cs="Tahoma"/>
                <w:sz w:val="20"/>
                <w:szCs w:val="20"/>
              </w:rPr>
              <w:t>zbase</w:t>
            </w:r>
            <w:proofErr w:type="spellEnd"/>
            <w:r>
              <w:rPr>
                <w:rFonts w:cs="Tahoma"/>
                <w:sz w:val="20"/>
                <w:szCs w:val="20"/>
              </w:rPr>
              <w:t xml:space="preserve"> is 1 but the value will be correct for $</w:t>
            </w:r>
            <w:proofErr w:type="spellStart"/>
            <w:r>
              <w:rPr>
                <w:rFonts w:cs="Tahoma"/>
                <w:sz w:val="20"/>
                <w:szCs w:val="20"/>
              </w:rPr>
              <w:t>zbase</w:t>
            </w:r>
            <w:proofErr w:type="spellEnd"/>
            <w:r>
              <w:rPr>
                <w:rFonts w:cs="Tahoma"/>
                <w:sz w:val="20"/>
                <w:szCs w:val="20"/>
              </w:rPr>
              <w:t xml:space="preserve"> 0 and 2 as well.</w:t>
            </w:r>
          </w:p>
        </w:tc>
      </w:tr>
      <w:tr w:rsidR="009E3224" w:rsidRPr="006D3337" w14:paraId="50690775" w14:textId="77777777" w:rsidTr="00045522">
        <w:tc>
          <w:tcPr>
            <w:tcW w:w="16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A2F0B" w14:textId="77777777" w:rsidR="009E3224" w:rsidRPr="006D3337" w:rsidRDefault="009E3224" w:rsidP="009E3224">
            <w:pPr>
              <w:rPr>
                <w:szCs w:val="20"/>
              </w:rPr>
            </w:pPr>
            <w:r w:rsidRPr="006D3337">
              <w:rPr>
                <w:sz w:val="20"/>
                <w:szCs w:val="20"/>
              </w:rPr>
              <w:t>$</w:t>
            </w:r>
            <w:proofErr w:type="spellStart"/>
            <w:r w:rsidRPr="006D3337">
              <w:rPr>
                <w:sz w:val="20"/>
                <w:szCs w:val="20"/>
              </w:rPr>
              <w:t>zmovedown</w:t>
            </w:r>
            <w:proofErr w:type="spellEnd"/>
          </w:p>
        </w:tc>
        <w:tc>
          <w:tcPr>
            <w:tcW w:w="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F7BB574" w14:textId="77777777" w:rsidR="009E3224" w:rsidRPr="006D3337" w:rsidRDefault="009E3224" w:rsidP="009E3224">
            <w:pPr>
              <w:jc w:val="center"/>
              <w:rPr>
                <w:szCs w:val="20"/>
              </w:rPr>
            </w:pPr>
            <w:r>
              <w:rPr>
                <w:szCs w:val="20"/>
              </w:rPr>
              <w:t>real</w:t>
            </w:r>
          </w:p>
        </w:tc>
        <w:tc>
          <w:tcPr>
            <w:tcW w:w="76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ECF1AB" w14:textId="77777777" w:rsidR="009E3224" w:rsidRDefault="009E3224" w:rsidP="009E3224">
            <w:pPr>
              <w:rPr>
                <w:rFonts w:cs="Tahoma"/>
                <w:sz w:val="20"/>
                <w:szCs w:val="20"/>
              </w:rPr>
            </w:pPr>
            <w:r>
              <w:rPr>
                <w:rFonts w:cs="Tahoma"/>
                <w:sz w:val="20"/>
                <w:szCs w:val="20"/>
              </w:rPr>
              <w:t>This value can be used to move up the zero point from the Machine coordinate system if it’s located on the table to the surface of the material.</w:t>
            </w:r>
          </w:p>
          <w:p w14:paraId="17FFEE63" w14:textId="77777777" w:rsidR="009E3224" w:rsidRDefault="009E3224" w:rsidP="009E3224">
            <w:pPr>
              <w:rPr>
                <w:rFonts w:cs="Tahoma"/>
                <w:szCs w:val="20"/>
              </w:rPr>
            </w:pPr>
            <w:r>
              <w:rPr>
                <w:rFonts w:cs="Tahoma"/>
                <w:sz w:val="20"/>
                <w:szCs w:val="20"/>
              </w:rPr>
              <w:t>This value is useful when the $</w:t>
            </w:r>
            <w:proofErr w:type="spellStart"/>
            <w:r>
              <w:rPr>
                <w:rFonts w:cs="Tahoma"/>
                <w:sz w:val="20"/>
                <w:szCs w:val="20"/>
              </w:rPr>
              <w:t>zbase</w:t>
            </w:r>
            <w:proofErr w:type="spellEnd"/>
            <w:r>
              <w:rPr>
                <w:rFonts w:cs="Tahoma"/>
                <w:sz w:val="20"/>
                <w:szCs w:val="20"/>
              </w:rPr>
              <w:t xml:space="preserve"> is 1 but the value will be correct for $</w:t>
            </w:r>
            <w:proofErr w:type="spellStart"/>
            <w:r>
              <w:rPr>
                <w:rFonts w:cs="Tahoma"/>
                <w:sz w:val="20"/>
                <w:szCs w:val="20"/>
              </w:rPr>
              <w:t>zbase</w:t>
            </w:r>
            <w:proofErr w:type="spellEnd"/>
            <w:r>
              <w:rPr>
                <w:rFonts w:cs="Tahoma"/>
                <w:sz w:val="20"/>
                <w:szCs w:val="20"/>
              </w:rPr>
              <w:t xml:space="preserve"> 0 and 2 as well.</w:t>
            </w:r>
          </w:p>
        </w:tc>
      </w:tr>
    </w:tbl>
    <w:p w14:paraId="684FF5E2" w14:textId="77777777" w:rsidR="00D90884" w:rsidRDefault="00D90884" w:rsidP="00D90884">
      <w:r>
        <w:t>(*) In pure waterjet cutting this variable is set to the same value as $</w:t>
      </w:r>
      <w:proofErr w:type="spellStart"/>
      <w:r>
        <w:t>cutbar</w:t>
      </w:r>
      <w:proofErr w:type="spellEnd"/>
    </w:p>
    <w:p w14:paraId="5E98CBE5" w14:textId="77777777" w:rsidR="00D90884" w:rsidRDefault="00D90884" w:rsidP="00D90884">
      <w:pPr>
        <w:pStyle w:val="LISPSAMPLE"/>
        <w:rPr>
          <w:b/>
        </w:rPr>
      </w:pPr>
      <w:r>
        <w:rPr>
          <w:b/>
        </w:rPr>
        <w:t>Example 1:</w:t>
      </w:r>
    </w:p>
    <w:p w14:paraId="26D30681" w14:textId="77777777" w:rsidR="00D90884" w:rsidRDefault="00D90884" w:rsidP="00D90884">
      <w:pPr>
        <w:pStyle w:val="LISPSAMPLE"/>
      </w:pPr>
      <w:r>
        <w:t xml:space="preserve">(DEFUN </w:t>
      </w:r>
      <w:proofErr w:type="gramStart"/>
      <w:r>
        <w:t>header(</w:t>
      </w:r>
      <w:proofErr w:type="gramEnd"/>
      <w:r>
        <w:t>)</w:t>
      </w:r>
      <w:r>
        <w:br/>
        <w:t xml:space="preserve">  (WRITE "%")</w:t>
      </w:r>
      <w:r>
        <w:br/>
        <w:t xml:space="preserve">  (WRITE (STRCAT (NTXT) "G40"))</w:t>
      </w:r>
      <w:r>
        <w:br/>
        <w:t>)</w:t>
      </w:r>
    </w:p>
    <w:p w14:paraId="08AD5570" w14:textId="77777777" w:rsidR="00D90884" w:rsidRDefault="00D90884" w:rsidP="00D90884">
      <w:pPr>
        <w:pStyle w:val="LISPSAMPLE"/>
        <w:rPr>
          <w:b/>
        </w:rPr>
      </w:pPr>
      <w:r>
        <w:rPr>
          <w:b/>
        </w:rPr>
        <w:t>Example 2:</w:t>
      </w:r>
    </w:p>
    <w:p w14:paraId="7CB3639B" w14:textId="77777777" w:rsidR="00D90884" w:rsidRDefault="00D90884" w:rsidP="00D90884">
      <w:pPr>
        <w:pStyle w:val="LISPSAMPLE"/>
      </w:pPr>
      <w:r>
        <w:t>(DEFUN header()</w:t>
      </w:r>
      <w:r>
        <w:br/>
        <w:t xml:space="preserve">  (WRITE (STRCAT (NTXT) "(FILE: " $name ")"))</w:t>
      </w:r>
      <w:r>
        <w:br/>
        <w:t xml:space="preserve">  (WRITE (STRCAT (NTXT) "(MATR: " $Group "/" $alloy "/" (RTS $thickness) ")"))</w:t>
      </w:r>
      <w:r>
        <w:br/>
        <w:t xml:space="preserve">  (WRITE (STRCAT (NTXT) "(DRAWING: " $</w:t>
      </w:r>
      <w:proofErr w:type="spellStart"/>
      <w:r>
        <w:t>digfile</w:t>
      </w:r>
      <w:proofErr w:type="spellEnd"/>
      <w:r>
        <w:t xml:space="preserve"> ")"))</w:t>
      </w:r>
      <w:r>
        <w:br/>
        <w:t xml:space="preserve">  (WRITE (STRCAT (NTXT) "(DATE: " $date ")"))</w:t>
      </w:r>
      <w:r>
        <w:br/>
        <w:t xml:space="preserve">  (WRITE (STRCAT (NTXT) "(MACHINE: " $machine ")"))</w:t>
      </w:r>
      <w:r>
        <w:br/>
        <w:t xml:space="preserve">  (WRITE (STRCAT (NTXT) (IF $metric "G71" "G70")))</w:t>
      </w:r>
      <w:r>
        <w:br/>
        <w:t xml:space="preserve">  (WRITE (STRCAT (NTXT) (IF $abs "G90" "G91")))</w:t>
      </w:r>
      <w:r>
        <w:br/>
        <w:t xml:space="preserve">  (WRITE (STRCAT (NTXT) "G40 G00"))</w:t>
      </w:r>
      <w:r>
        <w:br/>
        <w:t>)</w:t>
      </w:r>
    </w:p>
    <w:p w14:paraId="09011AD0" w14:textId="77777777" w:rsidR="00D90884" w:rsidRDefault="00D90884" w:rsidP="00D90884">
      <w:pPr>
        <w:pStyle w:val="LISPSAMPLE"/>
      </w:pPr>
      <w:r>
        <w:t>This could generate a CNC-file like follows:</w:t>
      </w:r>
    </w:p>
    <w:p w14:paraId="0A6E4773" w14:textId="77777777" w:rsidR="00D90884" w:rsidRDefault="00D90884" w:rsidP="00D90884">
      <w:pPr>
        <w:pStyle w:val="CNC"/>
      </w:pPr>
      <w:r>
        <w:t>(FILE: P277)</w:t>
      </w:r>
    </w:p>
    <w:p w14:paraId="43B7CEDC" w14:textId="77777777" w:rsidR="00D90884" w:rsidRDefault="00D90884" w:rsidP="00D90884">
      <w:pPr>
        <w:pStyle w:val="CNC"/>
      </w:pPr>
      <w:r>
        <w:t>(MATR: INOX/Standard/20)</w:t>
      </w:r>
    </w:p>
    <w:p w14:paraId="7D879DB8" w14:textId="77777777" w:rsidR="00D90884" w:rsidRDefault="00D90884" w:rsidP="00D90884">
      <w:pPr>
        <w:pStyle w:val="CNC"/>
      </w:pPr>
      <w:r>
        <w:t>(DRAWING: C:/R10-IDE/SAMPLE.dig)</w:t>
      </w:r>
    </w:p>
    <w:p w14:paraId="56BA86D7" w14:textId="77777777" w:rsidR="00D90884" w:rsidRDefault="00D90884" w:rsidP="00D90884">
      <w:pPr>
        <w:pStyle w:val="CNC"/>
      </w:pPr>
      <w:r>
        <w:t>(DATE: 2011-01-18)</w:t>
      </w:r>
    </w:p>
    <w:p w14:paraId="4CD3CEA1" w14:textId="77777777" w:rsidR="00D90884" w:rsidRDefault="00D90884" w:rsidP="00D90884">
      <w:pPr>
        <w:pStyle w:val="CNC"/>
      </w:pPr>
      <w:r>
        <w:t>(MACHINE: IGEMS)</w:t>
      </w:r>
    </w:p>
    <w:p w14:paraId="74AADF3C" w14:textId="77777777" w:rsidR="00D90884" w:rsidRDefault="00D90884" w:rsidP="00D90884">
      <w:pPr>
        <w:pStyle w:val="CNC"/>
      </w:pPr>
      <w:r>
        <w:t>G71</w:t>
      </w:r>
    </w:p>
    <w:p w14:paraId="5A42FE73" w14:textId="77777777" w:rsidR="00D90884" w:rsidRDefault="00D90884" w:rsidP="00D90884">
      <w:pPr>
        <w:pStyle w:val="CNC"/>
      </w:pPr>
      <w:r>
        <w:t>G90</w:t>
      </w:r>
    </w:p>
    <w:p w14:paraId="57287325" w14:textId="77777777" w:rsidR="00D90884" w:rsidRDefault="00D90884" w:rsidP="00D90884">
      <w:pPr>
        <w:pStyle w:val="CNC"/>
      </w:pPr>
      <w:r>
        <w:t>G40 G00</w:t>
      </w:r>
    </w:p>
    <w:p w14:paraId="45D62576" w14:textId="77777777" w:rsidR="00F1283C" w:rsidRDefault="00F1283C" w:rsidP="00F1283C">
      <w:bookmarkStart w:id="44" w:name="_LINE_1"/>
      <w:bookmarkEnd w:id="44"/>
    </w:p>
    <w:p w14:paraId="43680399" w14:textId="77777777" w:rsidR="00F1283C" w:rsidRDefault="00F1283C" w:rsidP="00F1283C">
      <w:pPr>
        <w:pStyle w:val="Rubrik4"/>
      </w:pPr>
      <w:r>
        <w:t>ITEXT</w:t>
      </w:r>
    </w:p>
    <w:p w14:paraId="085ED55C" w14:textId="77777777" w:rsidR="00F1283C" w:rsidRDefault="00F1283C" w:rsidP="00F1283C">
      <w:r>
        <w:t>This function is called if you are using inkjet equipment.</w:t>
      </w:r>
    </w:p>
    <w:p w14:paraId="392BD68E" w14:textId="77777777" w:rsidR="00F1283C" w:rsidRDefault="00F1283C" w:rsidP="00F1283C"/>
    <w:tbl>
      <w:tblPr>
        <w:tblStyle w:val="Tabellrutnt"/>
        <w:tblW w:w="10137" w:type="dxa"/>
        <w:tblLook w:val="04A0" w:firstRow="1" w:lastRow="0" w:firstColumn="1" w:lastColumn="0" w:noHBand="0" w:noVBand="1"/>
      </w:tblPr>
      <w:tblGrid>
        <w:gridCol w:w="1405"/>
        <w:gridCol w:w="764"/>
        <w:gridCol w:w="7968"/>
      </w:tblGrid>
      <w:tr w:rsidR="00F1283C" w:rsidRPr="00265B45" w14:paraId="29998F76"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2DEE6" w14:textId="77777777" w:rsidR="00F1283C" w:rsidRPr="00354E8A" w:rsidRDefault="00F1283C" w:rsidP="0011693B">
            <w:pPr>
              <w:rPr>
                <w:sz w:val="20"/>
                <w:szCs w:val="20"/>
              </w:rPr>
            </w:pPr>
            <w:r>
              <w:rPr>
                <w:sz w:val="20"/>
                <w:szCs w:val="20"/>
              </w:rPr>
              <w:t>$angle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1BE0B2C" w14:textId="77777777" w:rsidR="00F1283C" w:rsidRPr="00354E8A" w:rsidRDefault="00F1283C" w:rsidP="0011693B">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BF8D39" w14:textId="77777777" w:rsidR="00F1283C" w:rsidRPr="00354E8A" w:rsidRDefault="00F1283C" w:rsidP="0011693B">
            <w:pPr>
              <w:rPr>
                <w:sz w:val="20"/>
                <w:szCs w:val="20"/>
              </w:rPr>
            </w:pPr>
            <w:r w:rsidRPr="00354E8A">
              <w:rPr>
                <w:sz w:val="20"/>
                <w:szCs w:val="20"/>
              </w:rPr>
              <w:t xml:space="preserve">The angle in radians of the </w:t>
            </w:r>
            <w:r>
              <w:rPr>
                <w:sz w:val="20"/>
                <w:szCs w:val="20"/>
              </w:rPr>
              <w:t>text.</w:t>
            </w:r>
          </w:p>
        </w:tc>
      </w:tr>
      <w:tr w:rsidR="00F1283C" w:rsidRPr="00265B45" w14:paraId="1E832FA1"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216DD9" w14:textId="77777777" w:rsidR="00F1283C" w:rsidRPr="00CC3AC4" w:rsidRDefault="00F1283C" w:rsidP="0011693B">
            <w:pPr>
              <w:rPr>
                <w:sz w:val="20"/>
                <w:szCs w:val="20"/>
              </w:rPr>
            </w:pPr>
            <w:r>
              <w:rPr>
                <w:sz w:val="20"/>
                <w:szCs w:val="20"/>
              </w:rPr>
              <w:t>$length</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47FD85A" w14:textId="77777777" w:rsidR="00F1283C" w:rsidRPr="00CC3AC4" w:rsidRDefault="00F1283C" w:rsidP="0011693B">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BC938" w14:textId="77777777" w:rsidR="00F1283C" w:rsidRPr="00CC3AC4" w:rsidRDefault="00F1283C" w:rsidP="0011693B">
            <w:pPr>
              <w:rPr>
                <w:sz w:val="20"/>
                <w:szCs w:val="20"/>
              </w:rPr>
            </w:pPr>
            <w:r>
              <w:rPr>
                <w:sz w:val="20"/>
                <w:szCs w:val="20"/>
              </w:rPr>
              <w:t>The length of the text.</w:t>
            </w:r>
          </w:p>
        </w:tc>
      </w:tr>
      <w:tr w:rsidR="00F1283C" w:rsidRPr="00265B45" w14:paraId="7CEA7DC2"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C6F580" w14:textId="77777777" w:rsidR="00F1283C" w:rsidRDefault="00F1283C" w:rsidP="0011693B">
            <w:pPr>
              <w:rPr>
                <w:sz w:val="20"/>
                <w:szCs w:val="20"/>
              </w:rPr>
            </w:pPr>
            <w:r>
              <w:rPr>
                <w:sz w:val="20"/>
                <w:szCs w:val="20"/>
              </w:rPr>
              <w:t xml:space="preserve">$height </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0C50A50" w14:textId="77777777" w:rsidR="00F1283C" w:rsidRDefault="00F1283C" w:rsidP="0011693B">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297E99" w14:textId="77777777" w:rsidR="00F1283C" w:rsidRDefault="00F1283C" w:rsidP="0011693B">
            <w:pPr>
              <w:rPr>
                <w:sz w:val="20"/>
                <w:szCs w:val="20"/>
              </w:rPr>
            </w:pPr>
            <w:r>
              <w:rPr>
                <w:sz w:val="20"/>
                <w:szCs w:val="20"/>
              </w:rPr>
              <w:t>The height of the text.</w:t>
            </w:r>
          </w:p>
        </w:tc>
      </w:tr>
      <w:tr w:rsidR="00F1283C" w:rsidRPr="00265B45" w14:paraId="032ECDA5"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E774EF" w14:textId="77777777" w:rsidR="00F1283C" w:rsidRPr="00354E8A" w:rsidRDefault="00F1283C" w:rsidP="0011693B">
            <w:pPr>
              <w:rPr>
                <w:sz w:val="20"/>
                <w:szCs w:val="20"/>
              </w:rPr>
            </w:pPr>
            <w:r>
              <w:rPr>
                <w:sz w:val="20"/>
                <w:szCs w:val="20"/>
              </w:rPr>
              <w:t>$font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C7DDF99" w14:textId="77777777" w:rsidR="00F1283C" w:rsidRPr="00354E8A" w:rsidRDefault="00F1283C" w:rsidP="0011693B">
            <w:pPr>
              <w:jc w:val="center"/>
              <w:rPr>
                <w:sz w:val="20"/>
                <w:szCs w:val="20"/>
              </w:rPr>
            </w:pPr>
            <w:r>
              <w:rPr>
                <w:sz w:val="20"/>
                <w:szCs w:val="20"/>
              </w:rPr>
              <w:t>String</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7C433" w14:textId="77777777" w:rsidR="00F1283C" w:rsidRPr="00354E8A" w:rsidRDefault="00F1283C" w:rsidP="0011693B">
            <w:pPr>
              <w:rPr>
                <w:sz w:val="20"/>
                <w:szCs w:val="20"/>
              </w:rPr>
            </w:pPr>
            <w:r>
              <w:rPr>
                <w:sz w:val="20"/>
                <w:szCs w:val="20"/>
              </w:rPr>
              <w:t>The font used.</w:t>
            </w:r>
          </w:p>
        </w:tc>
      </w:tr>
      <w:tr w:rsidR="00F1283C" w:rsidRPr="00265B45" w14:paraId="4168C241"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93E2D2" w14:textId="77777777" w:rsidR="00F1283C" w:rsidRPr="00CC3AC4" w:rsidRDefault="00F1283C" w:rsidP="0011693B">
            <w:pPr>
              <w:rPr>
                <w:sz w:val="20"/>
                <w:szCs w:val="20"/>
              </w:rPr>
            </w:pPr>
            <w:r>
              <w:rPr>
                <w:sz w:val="20"/>
                <w:szCs w:val="20"/>
              </w:rPr>
              <w:t>$txt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5716EC2" w14:textId="77777777" w:rsidR="00F1283C" w:rsidRPr="00CC3AC4" w:rsidRDefault="00F1283C" w:rsidP="0011693B">
            <w:pPr>
              <w:jc w:val="center"/>
              <w:rPr>
                <w:sz w:val="20"/>
                <w:szCs w:val="20"/>
              </w:rPr>
            </w:pPr>
            <w:r>
              <w:rPr>
                <w:sz w:val="20"/>
                <w:szCs w:val="20"/>
              </w:rPr>
              <w:t>String</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2B222" w14:textId="77777777" w:rsidR="00F1283C" w:rsidRPr="00CC3AC4" w:rsidRDefault="00F1283C" w:rsidP="0011693B">
            <w:pPr>
              <w:rPr>
                <w:sz w:val="20"/>
                <w:szCs w:val="20"/>
              </w:rPr>
            </w:pPr>
            <w:r>
              <w:rPr>
                <w:sz w:val="20"/>
                <w:szCs w:val="20"/>
              </w:rPr>
              <w:t>The text that should be printed.</w:t>
            </w:r>
          </w:p>
        </w:tc>
      </w:tr>
      <w:tr w:rsidR="00F1283C" w:rsidRPr="00265B45" w14:paraId="7EB0F918"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113D9" w14:textId="77777777" w:rsidR="00F1283C" w:rsidRPr="00C54808" w:rsidRDefault="00F1283C" w:rsidP="0011693B">
            <w:pPr>
              <w:rPr>
                <w:sz w:val="20"/>
                <w:szCs w:val="20"/>
              </w:rPr>
            </w:pPr>
            <w:r>
              <w:rPr>
                <w:sz w:val="20"/>
                <w:szCs w:val="20"/>
              </w:rPr>
              <w:t>$x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D935CAD" w14:textId="77777777" w:rsidR="00F1283C" w:rsidRPr="00C54808" w:rsidRDefault="00F1283C" w:rsidP="0011693B">
            <w:pPr>
              <w:jc w:val="center"/>
              <w:rPr>
                <w:sz w:val="20"/>
                <w:szCs w:val="20"/>
              </w:rPr>
            </w:pPr>
            <w:r w:rsidRPr="00C54808">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57219A" w14:textId="77777777" w:rsidR="00F1283C" w:rsidRPr="00C54808" w:rsidRDefault="00F1283C" w:rsidP="0011693B">
            <w:pPr>
              <w:rPr>
                <w:sz w:val="20"/>
                <w:szCs w:val="20"/>
              </w:rPr>
            </w:pPr>
            <w:r>
              <w:rPr>
                <w:sz w:val="20"/>
                <w:szCs w:val="20"/>
              </w:rPr>
              <w:t>The center of the text in X</w:t>
            </w:r>
          </w:p>
        </w:tc>
      </w:tr>
      <w:tr w:rsidR="00F1283C" w14:paraId="3321F52A"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0F9FD" w14:textId="77777777" w:rsidR="00F1283C" w:rsidRDefault="00F1283C" w:rsidP="0011693B">
            <w:pPr>
              <w:rPr>
                <w:sz w:val="20"/>
                <w:szCs w:val="20"/>
              </w:rPr>
            </w:pPr>
            <w:r>
              <w:rPr>
                <w:sz w:val="20"/>
                <w:szCs w:val="20"/>
              </w:rPr>
              <w:t>$y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B934AE2" w14:textId="77777777" w:rsidR="00F1283C" w:rsidRDefault="00F1283C" w:rsidP="0011693B">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AC901F" w14:textId="77777777" w:rsidR="00F1283C" w:rsidRDefault="00F1283C" w:rsidP="0011693B">
            <w:pPr>
              <w:rPr>
                <w:sz w:val="20"/>
                <w:szCs w:val="20"/>
              </w:rPr>
            </w:pPr>
            <w:r>
              <w:rPr>
                <w:sz w:val="20"/>
                <w:szCs w:val="20"/>
              </w:rPr>
              <w:t>The center of the text in Y</w:t>
            </w:r>
          </w:p>
        </w:tc>
      </w:tr>
      <w:tr w:rsidR="00F1283C" w:rsidRPr="00265B45" w14:paraId="03F98895"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C7287F" w14:textId="77777777" w:rsidR="00F1283C" w:rsidRDefault="00F1283C" w:rsidP="0011693B">
            <w:pPr>
              <w:rPr>
                <w:sz w:val="20"/>
                <w:szCs w:val="20"/>
              </w:rPr>
            </w:pPr>
            <w:r>
              <w:rPr>
                <w:sz w:val="20"/>
                <w:szCs w:val="20"/>
              </w:rPr>
              <w:t>$z</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B695A9D" w14:textId="77777777" w:rsidR="00F1283C" w:rsidRDefault="00F1283C" w:rsidP="0011693B">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C62802" w14:textId="77777777" w:rsidR="00F1283C" w:rsidRDefault="00F1283C" w:rsidP="0011693B">
            <w:pPr>
              <w:rPr>
                <w:sz w:val="20"/>
                <w:szCs w:val="20"/>
              </w:rPr>
            </w:pPr>
            <w:r>
              <w:rPr>
                <w:sz w:val="20"/>
                <w:szCs w:val="20"/>
              </w:rPr>
              <w:t>The center of the text in Z</w:t>
            </w:r>
          </w:p>
        </w:tc>
      </w:tr>
      <w:tr w:rsidR="00F1283C" w:rsidRPr="00265B45" w14:paraId="667DA212" w14:textId="77777777" w:rsidTr="00F1283C">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963EB" w14:textId="77777777" w:rsidR="00F1283C" w:rsidRDefault="00F1283C" w:rsidP="0011693B">
            <w:pPr>
              <w:rPr>
                <w:sz w:val="20"/>
                <w:szCs w:val="20"/>
              </w:rPr>
            </w:pPr>
            <w:r>
              <w:rPr>
                <w:sz w:val="20"/>
                <w:szCs w:val="20"/>
              </w:rPr>
              <w:t>$</w:t>
            </w:r>
            <w:proofErr w:type="spellStart"/>
            <w:r>
              <w:rPr>
                <w:sz w:val="20"/>
                <w:szCs w:val="20"/>
              </w:rPr>
              <w:t>fe</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7AF327" w14:textId="77777777" w:rsidR="00F1283C" w:rsidRDefault="00F1283C" w:rsidP="0011693B">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CF15A2" w14:textId="77777777" w:rsidR="00F1283C" w:rsidRDefault="00F1283C" w:rsidP="0011693B">
            <w:pPr>
              <w:rPr>
                <w:sz w:val="20"/>
                <w:szCs w:val="20"/>
              </w:rPr>
            </w:pPr>
            <w:r>
              <w:rPr>
                <w:sz w:val="20"/>
                <w:szCs w:val="20"/>
              </w:rPr>
              <w:t>The cutting speed at the end of the movement.</w:t>
            </w:r>
          </w:p>
        </w:tc>
      </w:tr>
    </w:tbl>
    <w:p w14:paraId="7CBF6B8B" w14:textId="77777777" w:rsidR="00F1283C" w:rsidRDefault="00F1283C" w:rsidP="00F1283C">
      <w:r>
        <w:t xml:space="preserve"> </w:t>
      </w:r>
    </w:p>
    <w:p w14:paraId="568DBFFC" w14:textId="77777777" w:rsidR="00F1283C" w:rsidRDefault="00F1283C" w:rsidP="00F1283C">
      <w:pPr>
        <w:pStyle w:val="LISPSAMPLE"/>
      </w:pPr>
      <w:r>
        <w:t xml:space="preserve">(DEFUN </w:t>
      </w:r>
      <w:proofErr w:type="spellStart"/>
      <w:r>
        <w:t>itext</w:t>
      </w:r>
      <w:proofErr w:type="spellEnd"/>
      <w:r>
        <w:t xml:space="preserve"> ()</w:t>
      </w:r>
      <w:r>
        <w:br/>
        <w:t xml:space="preserve">  (WRITE (STRCAT (NTXT) "G00 X" (RTS $x) " Y" (RTS $y) " Z" (RTS $z))) </w:t>
      </w:r>
      <w:r>
        <w:br/>
        <w:t xml:space="preserve">  (WRITE (STRCAT (NTXT) "A:" (ATS $angle) " (ANGLE OF TEXT)"))</w:t>
      </w:r>
      <w:r>
        <w:br/>
        <w:t xml:space="preserve">  (WRITE (STRCAT (NTXT) "L:" (RTS $length) " (LENGTH OF TEXT)"))</w:t>
      </w:r>
      <w:r>
        <w:br/>
        <w:t xml:space="preserve">  (WRITE (STRCAT (NTXT) "H:" (RTS $height) " (HEIGHT OF TEXT)"))</w:t>
      </w:r>
      <w:r>
        <w:br/>
        <w:t xml:space="preserve">  (WRITE (STRCAT (NTXT) "F:" $font " (TEXT FONT)"))</w:t>
      </w:r>
      <w:r>
        <w:br/>
        <w:t xml:space="preserve">  (WRITE (STRCAT (NTXT) "T:" $txt " (TEXT TO PRINT)"))</w:t>
      </w:r>
      <w:r w:rsidR="00645239">
        <w:br/>
        <w:t xml:space="preserve">  (WRITE (STRCAT (NTXT) "M100 (PRINT)"))</w:t>
      </w:r>
      <w:r>
        <w:br/>
        <w:t xml:space="preserve">  (WRITE "")</w:t>
      </w:r>
      <w:r>
        <w:br/>
        <w:t>)</w:t>
      </w:r>
    </w:p>
    <w:p w14:paraId="170B1691" w14:textId="77777777" w:rsidR="00D90884" w:rsidRDefault="005A5DC7" w:rsidP="00D90884">
      <w:pPr>
        <w:pStyle w:val="Rubrik2"/>
      </w:pPr>
      <w:hyperlink w:anchor="_LINE_1" w:history="1">
        <w:bookmarkStart w:id="45" w:name="_Toc359406389"/>
        <w:r w:rsidR="00D90884" w:rsidRPr="000124C2">
          <w:rPr>
            <w:rStyle w:val="Hyperlnk"/>
            <w:bdr w:val="none" w:sz="0" w:space="0" w:color="auto"/>
          </w:rPr>
          <w:t>LINE</w:t>
        </w:r>
        <w:bookmarkEnd w:id="45"/>
      </w:hyperlink>
    </w:p>
    <w:p w14:paraId="1F6D815C" w14:textId="77777777" w:rsidR="00D90884" w:rsidRDefault="00D90884" w:rsidP="00D90884">
      <w:r>
        <w:t>This is the basic movement event. All other movements can be with lines.</w:t>
      </w:r>
    </w:p>
    <w:p w14:paraId="4708613E" w14:textId="77777777" w:rsidR="00D90884" w:rsidRDefault="00D90884" w:rsidP="00D90884">
      <w:r>
        <w:t>The function can use following variables:</w:t>
      </w:r>
    </w:p>
    <w:tbl>
      <w:tblPr>
        <w:tblStyle w:val="Tabellrutnt"/>
        <w:tblW w:w="10137" w:type="dxa"/>
        <w:tblLook w:val="04A0" w:firstRow="1" w:lastRow="0" w:firstColumn="1" w:lastColumn="0" w:noHBand="0" w:noVBand="1"/>
      </w:tblPr>
      <w:tblGrid>
        <w:gridCol w:w="1405"/>
        <w:gridCol w:w="764"/>
        <w:gridCol w:w="7968"/>
      </w:tblGrid>
      <w:tr w:rsidR="00D90884" w:rsidRPr="00265B45" w14:paraId="43A3AFA2"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87518E" w14:textId="77777777" w:rsidR="00D90884" w:rsidRPr="00354E8A" w:rsidRDefault="00D90884" w:rsidP="00045522">
            <w:pPr>
              <w:rPr>
                <w:sz w:val="20"/>
                <w:szCs w:val="20"/>
              </w:rPr>
            </w:pPr>
            <w:r w:rsidRPr="00354E8A">
              <w:rPr>
                <w:sz w:val="20"/>
                <w:szCs w:val="20"/>
              </w:rPr>
              <w:t>$a</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D5079C0" w14:textId="77777777" w:rsidR="00D90884" w:rsidRPr="00354E8A" w:rsidRDefault="00D90884" w:rsidP="00045522">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5B60F6" w14:textId="77777777" w:rsidR="00D90884" w:rsidRPr="00354E8A" w:rsidRDefault="00D90884" w:rsidP="00045522">
            <w:pPr>
              <w:rPr>
                <w:sz w:val="20"/>
                <w:szCs w:val="20"/>
              </w:rPr>
            </w:pPr>
            <w:r w:rsidRPr="00354E8A">
              <w:rPr>
                <w:sz w:val="20"/>
                <w:szCs w:val="20"/>
              </w:rPr>
              <w:t>The angle in radians of the major axis. If no 5-axis equipment are in use this variable is always 0.</w:t>
            </w:r>
          </w:p>
        </w:tc>
      </w:tr>
      <w:tr w:rsidR="00D90884" w:rsidRPr="00265B45" w14:paraId="14AE3635"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95B3C3" w14:textId="77777777" w:rsidR="00D90884" w:rsidRPr="00CC3AC4" w:rsidRDefault="00D90884" w:rsidP="00045522">
            <w:pPr>
              <w:rPr>
                <w:sz w:val="20"/>
                <w:szCs w:val="20"/>
              </w:rPr>
            </w:pPr>
            <w:r w:rsidRPr="00CC3AC4">
              <w:rPr>
                <w:sz w:val="20"/>
                <w:szCs w:val="20"/>
              </w:rPr>
              <w:t>$</w:t>
            </w:r>
            <w:proofErr w:type="spellStart"/>
            <w:r w:rsidRPr="00CC3AC4">
              <w:rPr>
                <w:sz w:val="20"/>
                <w:szCs w:val="20"/>
              </w:rPr>
              <w:t>amotor</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1E3ED7" w14:textId="77777777" w:rsidR="00D90884" w:rsidRPr="00CC3AC4" w:rsidRDefault="00D90884" w:rsidP="00045522">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DB9D0" w14:textId="77777777" w:rsidR="00D90884" w:rsidRPr="00CC3AC4" w:rsidRDefault="00D90884" w:rsidP="00045522">
            <w:pPr>
              <w:rPr>
                <w:sz w:val="20"/>
                <w:szCs w:val="20"/>
              </w:rPr>
            </w:pPr>
            <w:r>
              <w:rPr>
                <w:sz w:val="20"/>
                <w:szCs w:val="20"/>
              </w:rPr>
              <w:t>The angle in radians of the major axis. The value is always in motor degree.</w:t>
            </w:r>
          </w:p>
        </w:tc>
      </w:tr>
      <w:tr w:rsidR="00D90884" w:rsidRPr="00265B45" w14:paraId="514530FE"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25A54" w14:textId="77777777" w:rsidR="00D90884" w:rsidRDefault="00D90884" w:rsidP="00045522">
            <w:pPr>
              <w:rPr>
                <w:sz w:val="20"/>
                <w:szCs w:val="20"/>
              </w:rPr>
            </w:pPr>
            <w:r>
              <w:rPr>
                <w:sz w:val="20"/>
                <w:szCs w:val="20"/>
              </w:rPr>
              <w:t>$ab</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A3048DF" w14:textId="77777777" w:rsidR="00D90884" w:rsidRDefault="00D90884" w:rsidP="00045522">
            <w:pPr>
              <w:jc w:val="center"/>
              <w:rPr>
                <w:sz w:val="20"/>
                <w:szCs w:val="20"/>
              </w:rPr>
            </w:pPr>
            <w:r>
              <w:rPr>
                <w:sz w:val="20"/>
                <w:szCs w:val="20"/>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684C56" w14:textId="77777777" w:rsidR="00D90884" w:rsidRDefault="00D90884" w:rsidP="00045522">
            <w:pPr>
              <w:rPr>
                <w:sz w:val="20"/>
                <w:szCs w:val="20"/>
              </w:rPr>
            </w:pPr>
            <w:r>
              <w:rPr>
                <w:sz w:val="20"/>
                <w:szCs w:val="20"/>
              </w:rPr>
              <w:t>T if the movement have any A or B information else the variable is nil.</w:t>
            </w:r>
          </w:p>
        </w:tc>
      </w:tr>
      <w:tr w:rsidR="00D90884" w:rsidRPr="00265B45" w14:paraId="2BC7656E"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5717D" w14:textId="77777777" w:rsidR="00D90884" w:rsidRPr="00354E8A" w:rsidRDefault="00D90884" w:rsidP="00045522">
            <w:pPr>
              <w:rPr>
                <w:sz w:val="20"/>
                <w:szCs w:val="20"/>
              </w:rPr>
            </w:pPr>
            <w:r w:rsidRPr="00354E8A">
              <w:rPr>
                <w:sz w:val="20"/>
                <w:szCs w:val="20"/>
              </w:rPr>
              <w:t>$b</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28FB3DC" w14:textId="77777777" w:rsidR="00D90884" w:rsidRPr="00354E8A" w:rsidRDefault="00D90884" w:rsidP="00045522">
            <w:pPr>
              <w:jc w:val="center"/>
              <w:rPr>
                <w:sz w:val="20"/>
                <w:szCs w:val="20"/>
              </w:rPr>
            </w:pPr>
            <w:r w:rsidRPr="00354E8A">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3C488" w14:textId="77777777" w:rsidR="00D90884" w:rsidRPr="00354E8A" w:rsidRDefault="00D90884" w:rsidP="00045522">
            <w:pPr>
              <w:rPr>
                <w:sz w:val="20"/>
                <w:szCs w:val="20"/>
              </w:rPr>
            </w:pPr>
            <w:r w:rsidRPr="00354E8A">
              <w:rPr>
                <w:sz w:val="20"/>
                <w:szCs w:val="20"/>
              </w:rPr>
              <w:t xml:space="preserve">The angle in radians of the minor axis. If no </w:t>
            </w:r>
            <w:proofErr w:type="gramStart"/>
            <w:r w:rsidRPr="00354E8A">
              <w:rPr>
                <w:sz w:val="20"/>
                <w:szCs w:val="20"/>
              </w:rPr>
              <w:t>5 axis</w:t>
            </w:r>
            <w:proofErr w:type="gramEnd"/>
            <w:r w:rsidRPr="00354E8A">
              <w:rPr>
                <w:sz w:val="20"/>
                <w:szCs w:val="20"/>
              </w:rPr>
              <w:t xml:space="preserve"> equipment are in use this variable is always 0</w:t>
            </w:r>
          </w:p>
        </w:tc>
      </w:tr>
      <w:tr w:rsidR="00D90884" w:rsidRPr="00265B45" w14:paraId="26FA44CB"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B0681" w14:textId="77777777" w:rsidR="00D90884" w:rsidRPr="00CC3AC4" w:rsidRDefault="00D90884" w:rsidP="00045522">
            <w:pPr>
              <w:rPr>
                <w:sz w:val="20"/>
                <w:szCs w:val="20"/>
              </w:rPr>
            </w:pPr>
            <w:r>
              <w:rPr>
                <w:sz w:val="20"/>
                <w:szCs w:val="20"/>
              </w:rPr>
              <w:t>$</w:t>
            </w:r>
            <w:proofErr w:type="spellStart"/>
            <w:r>
              <w:rPr>
                <w:sz w:val="20"/>
                <w:szCs w:val="20"/>
              </w:rPr>
              <w:t>b</w:t>
            </w:r>
            <w:r w:rsidRPr="00CC3AC4">
              <w:rPr>
                <w:sz w:val="20"/>
                <w:szCs w:val="20"/>
              </w:rPr>
              <w:t>motor</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F8538AA" w14:textId="77777777" w:rsidR="00D90884" w:rsidRPr="00CC3AC4" w:rsidRDefault="00D90884" w:rsidP="00045522">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DB9544" w14:textId="77777777" w:rsidR="00D90884" w:rsidRPr="00CC3AC4" w:rsidRDefault="00D90884" w:rsidP="00045522">
            <w:pPr>
              <w:rPr>
                <w:sz w:val="20"/>
                <w:szCs w:val="20"/>
              </w:rPr>
            </w:pPr>
            <w:r>
              <w:rPr>
                <w:sz w:val="20"/>
                <w:szCs w:val="20"/>
              </w:rPr>
              <w:t>The angle in radians of the minor axis. The value is always in motor degree.</w:t>
            </w:r>
          </w:p>
        </w:tc>
      </w:tr>
      <w:tr w:rsidR="00C54808" w:rsidRPr="00265B45" w14:paraId="12B24B89"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2DF995" w14:textId="77777777" w:rsidR="00C54808" w:rsidRPr="00C54808" w:rsidRDefault="00C54808" w:rsidP="00C54808">
            <w:pPr>
              <w:rPr>
                <w:sz w:val="20"/>
                <w:szCs w:val="20"/>
              </w:rPr>
            </w:pPr>
            <w:r w:rsidRPr="00C54808">
              <w:rPr>
                <w:sz w:val="20"/>
                <w:szCs w:val="20"/>
              </w:rPr>
              <w:t>$c</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0CCC12B" w14:textId="77777777" w:rsidR="00C54808" w:rsidRPr="00C54808" w:rsidRDefault="00C54808" w:rsidP="00C54808">
            <w:pPr>
              <w:jc w:val="center"/>
              <w:rPr>
                <w:sz w:val="20"/>
                <w:szCs w:val="20"/>
              </w:rPr>
            </w:pPr>
            <w:r w:rsidRPr="00C54808">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B41A6" w14:textId="77777777" w:rsidR="00C54808" w:rsidRPr="00C54808" w:rsidRDefault="00C54808" w:rsidP="00C54808">
            <w:pPr>
              <w:rPr>
                <w:sz w:val="20"/>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p>
        </w:tc>
      </w:tr>
      <w:tr w:rsidR="00C54808" w14:paraId="0956DFBD"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8779F" w14:textId="77777777" w:rsidR="00C54808" w:rsidRDefault="00C54808" w:rsidP="00C54808">
            <w:pPr>
              <w:rPr>
                <w:sz w:val="20"/>
                <w:szCs w:val="20"/>
              </w:rPr>
            </w:pPr>
            <w:r>
              <w:rPr>
                <w:sz w:val="20"/>
                <w:szCs w:val="20"/>
              </w:rPr>
              <w:t>$delta</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8E1F916" w14:textId="77777777" w:rsidR="00C54808" w:rsidRDefault="00C54808" w:rsidP="00C54808">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D912B" w14:textId="77777777" w:rsidR="00C54808" w:rsidRDefault="00C54808" w:rsidP="00C54808">
            <w:pPr>
              <w:rPr>
                <w:sz w:val="20"/>
                <w:szCs w:val="20"/>
              </w:rPr>
            </w:pPr>
            <w:r>
              <w:rPr>
                <w:sz w:val="20"/>
                <w:szCs w:val="20"/>
              </w:rPr>
              <w:t xml:space="preserve">This value describes the tangential angle between current LINE and next movement. The value is 0 if next movement is in same direction. It’s negative is next movement start in minus relative direction. It’s positive if next object </w:t>
            </w:r>
            <w:proofErr w:type="gramStart"/>
            <w:r>
              <w:rPr>
                <w:sz w:val="20"/>
                <w:szCs w:val="20"/>
              </w:rPr>
              <w:t>start</w:t>
            </w:r>
            <w:proofErr w:type="gramEnd"/>
            <w:r>
              <w:rPr>
                <w:sz w:val="20"/>
                <w:szCs w:val="20"/>
              </w:rPr>
              <w:t xml:space="preserve"> in positive relative direction. The value is always between –PI to +PI</w:t>
            </w:r>
          </w:p>
        </w:tc>
      </w:tr>
      <w:tr w:rsidR="00C54808" w:rsidRPr="00265B45" w14:paraId="33BC8B16"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D20337" w14:textId="77777777" w:rsidR="00C54808" w:rsidRDefault="00C54808" w:rsidP="00C54808">
            <w:pPr>
              <w:rPr>
                <w:sz w:val="20"/>
                <w:szCs w:val="20"/>
              </w:rPr>
            </w:pPr>
            <w:r>
              <w:rPr>
                <w:sz w:val="20"/>
                <w:szCs w:val="20"/>
              </w:rPr>
              <w:t>$f</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7D24DFA" w14:textId="77777777" w:rsidR="00C54808" w:rsidRDefault="00C54808" w:rsidP="00C54808">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66E27" w14:textId="77777777" w:rsidR="00C54808" w:rsidRDefault="00C54808" w:rsidP="00C54808">
            <w:pPr>
              <w:rPr>
                <w:sz w:val="20"/>
                <w:szCs w:val="20"/>
              </w:rPr>
            </w:pPr>
            <w:r>
              <w:rPr>
                <w:sz w:val="20"/>
                <w:szCs w:val="20"/>
              </w:rPr>
              <w:t>Current speed for this line in mm/min (this value can normally be used).</w:t>
            </w:r>
          </w:p>
        </w:tc>
      </w:tr>
      <w:tr w:rsidR="00C54808" w:rsidRPr="00265B45" w14:paraId="77AD89E5"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09851" w14:textId="77777777" w:rsidR="00C54808" w:rsidRDefault="00C54808" w:rsidP="00C54808">
            <w:pPr>
              <w:rPr>
                <w:sz w:val="20"/>
                <w:szCs w:val="20"/>
              </w:rPr>
            </w:pPr>
            <w:r>
              <w:rPr>
                <w:sz w:val="20"/>
                <w:szCs w:val="20"/>
              </w:rPr>
              <w:t>$</w:t>
            </w:r>
            <w:proofErr w:type="spellStart"/>
            <w:r>
              <w:rPr>
                <w:sz w:val="20"/>
                <w:szCs w:val="20"/>
              </w:rPr>
              <w:t>fe</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A5046A6" w14:textId="77777777" w:rsidR="00C54808" w:rsidRDefault="00C54808" w:rsidP="00C54808">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B3255F" w14:textId="77777777" w:rsidR="00C54808" w:rsidRDefault="00C54808" w:rsidP="00C54808">
            <w:pPr>
              <w:rPr>
                <w:sz w:val="20"/>
                <w:szCs w:val="20"/>
              </w:rPr>
            </w:pPr>
            <w:r>
              <w:rPr>
                <w:sz w:val="20"/>
                <w:szCs w:val="20"/>
              </w:rPr>
              <w:t>The cutting speed at the end of the movement.</w:t>
            </w:r>
          </w:p>
        </w:tc>
      </w:tr>
      <w:tr w:rsidR="00C54808" w:rsidRPr="00265B45" w14:paraId="1D3B7E4D"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014F8" w14:textId="77777777" w:rsidR="00C54808" w:rsidRPr="003244E7" w:rsidRDefault="00C54808" w:rsidP="00C54808">
            <w:pPr>
              <w:rPr>
                <w:sz w:val="20"/>
                <w:szCs w:val="20"/>
              </w:rPr>
            </w:pPr>
            <w:r w:rsidRPr="003244E7">
              <w:rPr>
                <w:sz w:val="20"/>
                <w:szCs w:val="20"/>
              </w:rPr>
              <w:t>$flag</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D8154D2" w14:textId="77777777" w:rsidR="00C54808" w:rsidRPr="003244E7" w:rsidRDefault="00C54808" w:rsidP="00C54808">
            <w:pPr>
              <w:jc w:val="center"/>
              <w:rPr>
                <w:sz w:val="20"/>
                <w:szCs w:val="20"/>
              </w:rPr>
            </w:pPr>
            <w:r w:rsidRPr="003244E7">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9FD740" w14:textId="77777777" w:rsidR="00C54808" w:rsidRDefault="00C54808" w:rsidP="00C54808">
            <w:pPr>
              <w:rPr>
                <w:sz w:val="20"/>
                <w:szCs w:val="20"/>
              </w:rPr>
            </w:pPr>
            <w:r>
              <w:rPr>
                <w:sz w:val="20"/>
                <w:szCs w:val="20"/>
              </w:rPr>
              <w:t>This is a bit value with following meaning:</w:t>
            </w:r>
          </w:p>
          <w:p w14:paraId="10119FB9" w14:textId="77777777" w:rsidR="00C54808" w:rsidRDefault="00C54808" w:rsidP="00C54808">
            <w:pPr>
              <w:rPr>
                <w:sz w:val="20"/>
                <w:szCs w:val="20"/>
              </w:rPr>
            </w:pPr>
            <w:r>
              <w:rPr>
                <w:sz w:val="20"/>
                <w:szCs w:val="20"/>
              </w:rPr>
              <w:t>1=Belongs to a lead-in</w:t>
            </w:r>
          </w:p>
          <w:p w14:paraId="0F293E39" w14:textId="77777777" w:rsidR="00C54808" w:rsidRDefault="00C54808" w:rsidP="00C54808">
            <w:pPr>
              <w:rPr>
                <w:sz w:val="20"/>
                <w:szCs w:val="20"/>
              </w:rPr>
            </w:pPr>
            <w:r>
              <w:rPr>
                <w:sz w:val="20"/>
                <w:szCs w:val="20"/>
              </w:rPr>
              <w:t>2=Belongs to a lead out</w:t>
            </w:r>
          </w:p>
          <w:p w14:paraId="3C44C528" w14:textId="77777777" w:rsidR="00C54808" w:rsidRDefault="00C54808" w:rsidP="00C54808">
            <w:pPr>
              <w:rPr>
                <w:sz w:val="20"/>
                <w:szCs w:val="20"/>
              </w:rPr>
            </w:pPr>
            <w:r>
              <w:rPr>
                <w:sz w:val="20"/>
                <w:szCs w:val="20"/>
              </w:rPr>
              <w:t>4=Belongs to marking</w:t>
            </w:r>
          </w:p>
          <w:p w14:paraId="354C6F11" w14:textId="77777777" w:rsidR="00C54808" w:rsidRDefault="00C54808" w:rsidP="00C54808">
            <w:pPr>
              <w:rPr>
                <w:sz w:val="20"/>
                <w:szCs w:val="20"/>
              </w:rPr>
            </w:pPr>
            <w:r>
              <w:rPr>
                <w:sz w:val="20"/>
                <w:szCs w:val="20"/>
              </w:rPr>
              <w:t>8=Belongs to circular piercing</w:t>
            </w:r>
          </w:p>
          <w:p w14:paraId="504DA95B" w14:textId="77777777" w:rsidR="00C54808" w:rsidRDefault="00C54808" w:rsidP="00C54808">
            <w:pPr>
              <w:rPr>
                <w:sz w:val="20"/>
                <w:szCs w:val="20"/>
              </w:rPr>
            </w:pPr>
            <w:r>
              <w:rPr>
                <w:sz w:val="20"/>
                <w:szCs w:val="20"/>
              </w:rPr>
              <w:t>16</w:t>
            </w:r>
          </w:p>
          <w:p w14:paraId="4E66DB27" w14:textId="77777777" w:rsidR="00C54808" w:rsidRDefault="00C54808" w:rsidP="00C54808">
            <w:pPr>
              <w:rPr>
                <w:sz w:val="20"/>
                <w:szCs w:val="20"/>
              </w:rPr>
            </w:pPr>
            <w:r>
              <w:rPr>
                <w:sz w:val="20"/>
                <w:szCs w:val="20"/>
              </w:rPr>
              <w:t>32</w:t>
            </w:r>
          </w:p>
          <w:p w14:paraId="5AF251DD" w14:textId="77777777" w:rsidR="00C54808" w:rsidRDefault="00C54808" w:rsidP="00C54808">
            <w:pPr>
              <w:rPr>
                <w:szCs w:val="20"/>
              </w:rPr>
            </w:pPr>
            <w:r>
              <w:rPr>
                <w:sz w:val="20"/>
                <w:szCs w:val="20"/>
              </w:rPr>
              <w:t>64=Belongs to a custom line.</w:t>
            </w:r>
          </w:p>
        </w:tc>
      </w:tr>
      <w:tr w:rsidR="00C54808" w:rsidRPr="00265B45" w14:paraId="4A9C69CE"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6922D9" w14:textId="77777777" w:rsidR="00C54808" w:rsidRDefault="00C54808" w:rsidP="00C54808">
            <w:pPr>
              <w:rPr>
                <w:sz w:val="20"/>
                <w:szCs w:val="20"/>
              </w:rPr>
            </w:pPr>
            <w:r>
              <w:rPr>
                <w:sz w:val="20"/>
                <w:szCs w:val="20"/>
              </w:rPr>
              <w:t>$fs</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6A8E42" w14:textId="77777777" w:rsidR="00C54808" w:rsidRDefault="00C54808" w:rsidP="00C54808">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0795A" w14:textId="77777777" w:rsidR="00C54808" w:rsidRDefault="00C54808" w:rsidP="00C54808">
            <w:pPr>
              <w:rPr>
                <w:sz w:val="20"/>
                <w:szCs w:val="20"/>
              </w:rPr>
            </w:pPr>
            <w:r>
              <w:rPr>
                <w:sz w:val="20"/>
                <w:szCs w:val="20"/>
              </w:rPr>
              <w:t>The cutting speed at the start of the movement.</w:t>
            </w:r>
          </w:p>
        </w:tc>
      </w:tr>
      <w:tr w:rsidR="00C01B39" w:rsidRPr="00C01B39" w14:paraId="294CDE66"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19753" w14:textId="73AD1D2C" w:rsidR="00C01B39" w:rsidRPr="00C01B39" w:rsidRDefault="00C01B39" w:rsidP="00C54808">
            <w:pPr>
              <w:rPr>
                <w:sz w:val="20"/>
                <w:szCs w:val="18"/>
              </w:rPr>
            </w:pPr>
            <w:r w:rsidRPr="00C01B39">
              <w:rPr>
                <w:sz w:val="20"/>
                <w:szCs w:val="18"/>
              </w:rPr>
              <w:t>$ft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770826" w14:textId="75B06BC2" w:rsidR="00C01B39" w:rsidRPr="00C01B39" w:rsidRDefault="00C01B39" w:rsidP="00C54808">
            <w:pPr>
              <w:jc w:val="center"/>
              <w:rPr>
                <w:sz w:val="20"/>
                <w:szCs w:val="18"/>
              </w:rPr>
            </w:pPr>
            <w:r w:rsidRPr="00C01B39">
              <w:rPr>
                <w:sz w:val="20"/>
                <w:szCs w:val="18"/>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8047BC" w14:textId="76B7FF23" w:rsidR="00C01B39" w:rsidRPr="00C01B39" w:rsidRDefault="00C01B39" w:rsidP="00C54808">
            <w:pPr>
              <w:rPr>
                <w:sz w:val="20"/>
                <w:szCs w:val="18"/>
              </w:rPr>
            </w:pPr>
            <w:r>
              <w:rPr>
                <w:sz w:val="20"/>
                <w:szCs w:val="18"/>
              </w:rPr>
              <w:t>The time for the movement in minutes.</w:t>
            </w:r>
          </w:p>
        </w:tc>
      </w:tr>
      <w:tr w:rsidR="00C54808" w:rsidRPr="00265B45" w14:paraId="73180990"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3E444" w14:textId="77777777" w:rsidR="00C54808" w:rsidRDefault="00C54808" w:rsidP="00C54808">
            <w:pPr>
              <w:rPr>
                <w:sz w:val="20"/>
                <w:szCs w:val="20"/>
              </w:rPr>
            </w:pPr>
            <w:r>
              <w:rPr>
                <w:sz w:val="20"/>
                <w:szCs w:val="20"/>
              </w:rPr>
              <w:t>$kerf</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DA8FC23" w14:textId="77777777" w:rsidR="00C54808" w:rsidRDefault="00C54808" w:rsidP="00C54808">
            <w:pPr>
              <w:jc w:val="center"/>
              <w:rPr>
                <w:sz w:val="20"/>
                <w:szCs w:val="20"/>
              </w:rPr>
            </w:pPr>
            <w:r>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DDB93C" w14:textId="77777777" w:rsidR="00C54808" w:rsidRDefault="00C54808" w:rsidP="00C54808">
            <w:pPr>
              <w:rPr>
                <w:sz w:val="20"/>
                <w:szCs w:val="20"/>
              </w:rPr>
            </w:pPr>
            <w:r>
              <w:rPr>
                <w:sz w:val="20"/>
                <w:szCs w:val="20"/>
              </w:rPr>
              <w:t>Actual kerf: 0=No kerf (G40), 1=Tool on right side (G41), 2=Tool on left side (G42)</w:t>
            </w:r>
          </w:p>
        </w:tc>
      </w:tr>
      <w:tr w:rsidR="00442B92" w:rsidRPr="00442B92" w14:paraId="50730067"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3C030" w14:textId="77777777" w:rsidR="00442B92" w:rsidRPr="00442B92" w:rsidRDefault="00442B92" w:rsidP="00C54808">
            <w:pPr>
              <w:rPr>
                <w:sz w:val="20"/>
                <w:szCs w:val="20"/>
              </w:rPr>
            </w:pPr>
            <w:r w:rsidRPr="00442B92">
              <w:rPr>
                <w:sz w:val="20"/>
                <w:szCs w:val="20"/>
              </w:rPr>
              <w:t>$last</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860DA69" w14:textId="77777777" w:rsidR="00442B92" w:rsidRPr="00442B92" w:rsidRDefault="00442B92" w:rsidP="00C54808">
            <w:pPr>
              <w:jc w:val="center"/>
              <w:rPr>
                <w:sz w:val="20"/>
                <w:szCs w:val="20"/>
              </w:rPr>
            </w:pPr>
            <w:r w:rsidRPr="00442B92">
              <w:rPr>
                <w:sz w:val="20"/>
                <w:szCs w:val="20"/>
              </w:rPr>
              <w:t>Bool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A7DA6A" w14:textId="77777777" w:rsidR="00442B92" w:rsidRPr="00442B92" w:rsidRDefault="00442B92" w:rsidP="00C54808">
            <w:pPr>
              <w:rPr>
                <w:sz w:val="20"/>
                <w:szCs w:val="20"/>
              </w:rPr>
            </w:pPr>
            <w:r>
              <w:rPr>
                <w:sz w:val="20"/>
                <w:szCs w:val="20"/>
              </w:rPr>
              <w:t>This variable I T if it's the last movement before jet turns of</w:t>
            </w:r>
          </w:p>
        </w:tc>
      </w:tr>
      <w:tr w:rsidR="00C54808" w:rsidRPr="00265B45" w14:paraId="1919744A"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E35ED6" w14:textId="77777777" w:rsidR="00C54808" w:rsidRPr="00F467E2" w:rsidRDefault="00C54808" w:rsidP="00C54808">
            <w:pPr>
              <w:rPr>
                <w:sz w:val="20"/>
                <w:szCs w:val="20"/>
              </w:rPr>
            </w:pPr>
            <w:r w:rsidRPr="00F467E2">
              <w:rPr>
                <w:sz w:val="20"/>
                <w:szCs w:val="20"/>
              </w:rPr>
              <w:t>$</w:t>
            </w:r>
            <w:proofErr w:type="spellStart"/>
            <w:r w:rsidRPr="00F467E2">
              <w:rPr>
                <w:sz w:val="20"/>
                <w:szCs w:val="20"/>
              </w:rPr>
              <w:t>len</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BBA1567" w14:textId="77777777" w:rsidR="00C54808" w:rsidRPr="00F467E2" w:rsidRDefault="00C54808" w:rsidP="00C54808">
            <w:pPr>
              <w:jc w:val="center"/>
              <w:rPr>
                <w:sz w:val="20"/>
                <w:szCs w:val="20"/>
              </w:rPr>
            </w:pPr>
            <w:r w:rsidRPr="00F467E2">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3EC34" w14:textId="77777777" w:rsidR="00C54808" w:rsidRPr="00F467E2" w:rsidRDefault="00C54808" w:rsidP="00C54808">
            <w:pPr>
              <w:rPr>
                <w:sz w:val="20"/>
                <w:szCs w:val="20"/>
              </w:rPr>
            </w:pPr>
            <w:r w:rsidRPr="00F467E2">
              <w:rPr>
                <w:sz w:val="20"/>
                <w:szCs w:val="20"/>
              </w:rPr>
              <w:t xml:space="preserve">The length of the </w:t>
            </w:r>
            <w:r w:rsidR="00C25A57">
              <w:rPr>
                <w:sz w:val="20"/>
                <w:szCs w:val="20"/>
              </w:rPr>
              <w:t>line</w:t>
            </w:r>
            <w:r>
              <w:rPr>
                <w:sz w:val="20"/>
                <w:szCs w:val="20"/>
              </w:rPr>
              <w:t>.</w:t>
            </w:r>
          </w:p>
        </w:tc>
      </w:tr>
      <w:tr w:rsidR="008504B6" w:rsidRPr="00265B45" w14:paraId="12D3232E"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EF5DB" w14:textId="77777777" w:rsidR="008504B6" w:rsidRPr="00A42228" w:rsidRDefault="008504B6" w:rsidP="008504B6">
            <w:pPr>
              <w:rPr>
                <w:sz w:val="20"/>
                <w:szCs w:val="20"/>
              </w:rPr>
            </w:pPr>
            <w:r w:rsidRPr="00A42228">
              <w:rPr>
                <w:sz w:val="20"/>
                <w:szCs w:val="20"/>
              </w:rPr>
              <w:t>$slope</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77A842A" w14:textId="77777777" w:rsidR="008504B6" w:rsidRPr="00A42228" w:rsidRDefault="008504B6" w:rsidP="008504B6">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2CFC2E" w14:textId="77777777" w:rsidR="008504B6" w:rsidRPr="00A42228" w:rsidRDefault="008504B6" w:rsidP="008504B6">
            <w:pPr>
              <w:rPr>
                <w:noProof/>
                <w:sz w:val="20"/>
                <w:szCs w:val="20"/>
                <w:lang w:eastAsia="sv-SE" w:bidi="ar-SA"/>
              </w:rPr>
            </w:pPr>
            <w:r>
              <w:rPr>
                <w:noProof/>
                <w:sz w:val="20"/>
                <w:szCs w:val="20"/>
                <w:lang w:eastAsia="sv-SE" w:bidi="ar-SA"/>
              </w:rPr>
              <w:t>The max cutting angle at this position. Vertical is 0.0 The angle is caclulated in the vector direction as radians.</w:t>
            </w:r>
          </w:p>
        </w:tc>
      </w:tr>
      <w:tr w:rsidR="008504B6" w:rsidRPr="00265B45" w14:paraId="753B3AC5"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948DB" w14:textId="77777777" w:rsidR="008504B6" w:rsidRPr="009E7015" w:rsidRDefault="008504B6" w:rsidP="008504B6">
            <w:pPr>
              <w:rPr>
                <w:sz w:val="20"/>
                <w:szCs w:val="20"/>
              </w:rPr>
            </w:pPr>
            <w:r w:rsidRPr="009E7015">
              <w:rPr>
                <w:sz w:val="20"/>
                <w:szCs w:val="20"/>
              </w:rPr>
              <w:t>$vector</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E6CE80B" w14:textId="77777777" w:rsidR="008504B6" w:rsidRPr="009E7015" w:rsidRDefault="008504B6" w:rsidP="008504B6">
            <w:pPr>
              <w:jc w:val="center"/>
              <w:rPr>
                <w:sz w:val="20"/>
                <w:szCs w:val="20"/>
              </w:rPr>
            </w:pPr>
            <w:r w:rsidRPr="009E7015">
              <w:rPr>
                <w:sz w:val="20"/>
                <w:szCs w:val="20"/>
              </w:rPr>
              <w:t>list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EAE22" w14:textId="77777777" w:rsidR="008504B6" w:rsidRPr="009E7015" w:rsidRDefault="008504B6" w:rsidP="008504B6">
            <w:pPr>
              <w:rPr>
                <w:sz w:val="20"/>
                <w:szCs w:val="20"/>
              </w:rPr>
            </w:pPr>
            <w:r w:rsidRPr="009E7015">
              <w:rPr>
                <w:sz w:val="20"/>
                <w:szCs w:val="20"/>
              </w:rPr>
              <w:t>A list of three values that describe the direction of the jet. Example: (0 0 -1)</w:t>
            </w:r>
            <w:r>
              <w:rPr>
                <w:sz w:val="20"/>
                <w:szCs w:val="20"/>
              </w:rPr>
              <w:t xml:space="preserve">. The </w:t>
            </w:r>
            <w:proofErr w:type="gramStart"/>
            <w:r>
              <w:rPr>
                <w:sz w:val="20"/>
                <w:szCs w:val="20"/>
              </w:rPr>
              <w:t>X,Y</w:t>
            </w:r>
            <w:proofErr w:type="gramEnd"/>
            <w:r>
              <w:rPr>
                <w:sz w:val="20"/>
                <w:szCs w:val="20"/>
              </w:rPr>
              <w:t xml:space="preserve"> Z is always in IGEMS coordinates no matter if the Axis direction settings.</w:t>
            </w:r>
          </w:p>
        </w:tc>
      </w:tr>
      <w:tr w:rsidR="008504B6" w:rsidRPr="00265B45" w14:paraId="21CC2CDE"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A9165" w14:textId="77777777" w:rsidR="008504B6" w:rsidRDefault="008504B6" w:rsidP="008504B6">
            <w:pPr>
              <w:rPr>
                <w:sz w:val="20"/>
                <w:szCs w:val="20"/>
              </w:rPr>
            </w:pPr>
            <w:r>
              <w:rPr>
                <w:sz w:val="20"/>
                <w:szCs w:val="20"/>
              </w:rPr>
              <w:t>$x</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3B8DD61" w14:textId="77777777" w:rsidR="008504B6" w:rsidRDefault="008504B6" w:rsidP="008504B6">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11BEA8" w14:textId="77777777" w:rsidR="008504B6" w:rsidRDefault="008504B6" w:rsidP="008504B6">
            <w:pPr>
              <w:rPr>
                <w:sz w:val="20"/>
                <w:szCs w:val="20"/>
              </w:rPr>
            </w:pPr>
            <w:r>
              <w:rPr>
                <w:sz w:val="20"/>
                <w:szCs w:val="20"/>
              </w:rPr>
              <w:t>The X-coordinate of the endpoint of the movement.</w:t>
            </w:r>
          </w:p>
        </w:tc>
      </w:tr>
      <w:tr w:rsidR="008504B6" w:rsidRPr="00265B45" w14:paraId="595864B9"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E2019D" w14:textId="77777777" w:rsidR="008504B6" w:rsidRDefault="008504B6" w:rsidP="008504B6">
            <w:pPr>
              <w:rPr>
                <w:sz w:val="20"/>
                <w:szCs w:val="20"/>
              </w:rPr>
            </w:pPr>
            <w:r>
              <w:rPr>
                <w:sz w:val="20"/>
                <w:szCs w:val="20"/>
              </w:rPr>
              <w:t>$y</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964AA04" w14:textId="77777777" w:rsidR="008504B6" w:rsidRDefault="008504B6" w:rsidP="008504B6">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DB4E51" w14:textId="77777777" w:rsidR="008504B6" w:rsidRDefault="008504B6" w:rsidP="008504B6">
            <w:pPr>
              <w:rPr>
                <w:sz w:val="20"/>
                <w:szCs w:val="20"/>
              </w:rPr>
            </w:pPr>
            <w:r>
              <w:rPr>
                <w:sz w:val="20"/>
                <w:szCs w:val="20"/>
              </w:rPr>
              <w:t>The Y-coordinate of the endpoint of the movement.</w:t>
            </w:r>
          </w:p>
        </w:tc>
      </w:tr>
      <w:tr w:rsidR="008504B6" w:rsidRPr="00265B45" w14:paraId="0DD4AA31"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1CEB3E" w14:textId="77777777" w:rsidR="008504B6" w:rsidRPr="00C120C9" w:rsidRDefault="008504B6" w:rsidP="008504B6">
            <w:pPr>
              <w:rPr>
                <w:sz w:val="20"/>
                <w:szCs w:val="20"/>
              </w:rPr>
            </w:pPr>
            <w:r>
              <w:rPr>
                <w:sz w:val="20"/>
                <w:szCs w:val="20"/>
              </w:rPr>
              <w:t>$z</w:t>
            </w:r>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37981CB" w14:textId="77777777" w:rsidR="008504B6" w:rsidRPr="00C120C9" w:rsidRDefault="008504B6" w:rsidP="008504B6">
            <w:pPr>
              <w:jc w:val="center"/>
              <w:rPr>
                <w:sz w:val="20"/>
                <w:szCs w:val="20"/>
              </w:rPr>
            </w:pPr>
            <w:r>
              <w:rPr>
                <w:sz w:val="20"/>
                <w:szCs w:val="20"/>
              </w:rPr>
              <w:t>Real</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74FB2C" w14:textId="77777777" w:rsidR="008504B6" w:rsidRPr="00C120C9" w:rsidRDefault="008504B6" w:rsidP="008504B6">
            <w:pPr>
              <w:rPr>
                <w:sz w:val="20"/>
                <w:szCs w:val="20"/>
              </w:rPr>
            </w:pPr>
            <w:r>
              <w:rPr>
                <w:sz w:val="20"/>
                <w:szCs w:val="20"/>
              </w:rPr>
              <w:t>The z-value for the tool refer to table, thickness or highest position. This can be set in the machine setting.</w:t>
            </w:r>
          </w:p>
        </w:tc>
      </w:tr>
      <w:tr w:rsidR="008504B6" w:rsidRPr="00265B45" w14:paraId="0009A917" w14:textId="77777777" w:rsidTr="008504B6">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91E029" w14:textId="77777777" w:rsidR="008504B6" w:rsidRDefault="008504B6" w:rsidP="008504B6">
            <w:pPr>
              <w:rPr>
                <w:sz w:val="20"/>
                <w:szCs w:val="20"/>
              </w:rPr>
            </w:pPr>
            <w:r>
              <w:rPr>
                <w:sz w:val="20"/>
                <w:szCs w:val="20"/>
              </w:rPr>
              <w:t>$</w:t>
            </w:r>
            <w:proofErr w:type="spellStart"/>
            <w:r>
              <w:rPr>
                <w:sz w:val="20"/>
                <w:szCs w:val="20"/>
              </w:rPr>
              <w:t>zref</w:t>
            </w:r>
            <w:proofErr w:type="spellEnd"/>
          </w:p>
        </w:tc>
        <w:tc>
          <w:tcPr>
            <w:tcW w:w="7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1514DE0" w14:textId="77777777" w:rsidR="008504B6" w:rsidRDefault="008504B6" w:rsidP="008504B6">
            <w:pPr>
              <w:jc w:val="center"/>
              <w:rPr>
                <w:sz w:val="20"/>
                <w:szCs w:val="20"/>
              </w:rPr>
            </w:pPr>
            <w:r>
              <w:rPr>
                <w:sz w:val="20"/>
                <w:szCs w:val="20"/>
              </w:rPr>
              <w:t>Int</w:t>
            </w:r>
          </w:p>
        </w:tc>
        <w:tc>
          <w:tcPr>
            <w:tcW w:w="79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56111" w14:textId="77777777" w:rsidR="008504B6" w:rsidRDefault="008504B6" w:rsidP="008504B6">
            <w:pPr>
              <w:rPr>
                <w:sz w:val="20"/>
                <w:szCs w:val="20"/>
              </w:rPr>
            </w:pPr>
            <w:r>
              <w:rPr>
                <w:sz w:val="20"/>
                <w:szCs w:val="20"/>
              </w:rPr>
              <w:t>This variable is nil if no pre-measuring tool are used. In other case it’s an integer that refers to that measure point that is measured by the MEASURE function.</w:t>
            </w:r>
          </w:p>
        </w:tc>
      </w:tr>
    </w:tbl>
    <w:p w14:paraId="0DA877A7" w14:textId="77777777" w:rsidR="00D90884" w:rsidRDefault="00D90884" w:rsidP="00D90884"/>
    <w:p w14:paraId="1303002A" w14:textId="77777777" w:rsidR="00D90884" w:rsidRDefault="00D90884" w:rsidP="00D90884">
      <w:pPr>
        <w:pStyle w:val="LISPSAMPLE"/>
        <w:rPr>
          <w:b/>
        </w:rPr>
      </w:pPr>
      <w:r>
        <w:rPr>
          <w:b/>
        </w:rPr>
        <w:t>Example:</w:t>
      </w:r>
    </w:p>
    <w:p w14:paraId="7529F8C1" w14:textId="77777777" w:rsidR="00D90884" w:rsidRDefault="00D90884" w:rsidP="00D90884">
      <w:pPr>
        <w:pStyle w:val="LISPSAMPLE"/>
      </w:pPr>
      <w:r>
        <w:t>(DEFUN line (/ extra)</w:t>
      </w:r>
      <w:r>
        <w:br/>
        <w:t xml:space="preserve">  (IF $</w:t>
      </w:r>
      <w:proofErr w:type="spellStart"/>
      <w:r>
        <w:t>zref</w:t>
      </w:r>
      <w:proofErr w:type="spellEnd"/>
      <w:r>
        <w:t xml:space="preserve"> (SETQ </w:t>
      </w:r>
      <w:proofErr w:type="gramStart"/>
      <w:r>
        <w:t>extra(</w:t>
      </w:r>
      <w:proofErr w:type="gramEnd"/>
      <w:r>
        <w:t>STRCAT " Z#" (ITOA $</w:t>
      </w:r>
      <w:proofErr w:type="spellStart"/>
      <w:r>
        <w:t>zref</w:t>
      </w:r>
      <w:proofErr w:type="spellEnd"/>
      <w:r>
        <w:t>))) (SETQ extra ""))</w:t>
      </w:r>
      <w:r>
        <w:br/>
        <w:t xml:space="preserve">  (IF $</w:t>
      </w:r>
      <w:proofErr w:type="spellStart"/>
      <w:r>
        <w:t>chkerf</w:t>
      </w:r>
      <w:proofErr w:type="spellEnd"/>
      <w:r>
        <w:br/>
        <w:t xml:space="preserve">    (WRITE (STRCAT (NTXT) "G1 G4" (ITOA $kerf) " X" (RTS $x) " Y" (RTS $y) extra " F" (RTF $f)))</w:t>
      </w:r>
      <w:r>
        <w:br/>
        <w:t xml:space="preserve">    (WRITE (STRCAT (NTXT) "G1 X" (RTS $x) " Y" (RTS $y) extra " F" (RTF $f)))</w:t>
      </w:r>
      <w:r>
        <w:br/>
        <w:t xml:space="preserve">  )</w:t>
      </w:r>
      <w:r>
        <w:br/>
        <w:t>)</w:t>
      </w:r>
    </w:p>
    <w:p w14:paraId="66390648" w14:textId="77777777" w:rsidR="00D90884" w:rsidRDefault="00D90884" w:rsidP="00D90884">
      <w:r>
        <w:t>If you are using a cutting speed interpolation, then you can use the variables $fs and $</w:t>
      </w:r>
      <w:proofErr w:type="spellStart"/>
      <w:proofErr w:type="gramStart"/>
      <w:r>
        <w:t>fe</w:t>
      </w:r>
      <w:proofErr w:type="spellEnd"/>
      <w:r>
        <w:t xml:space="preserve"> .</w:t>
      </w:r>
      <w:proofErr w:type="gramEnd"/>
      <w:r>
        <w:t xml:space="preserve"> By comparing these </w:t>
      </w:r>
      <w:proofErr w:type="gramStart"/>
      <w:r>
        <w:t>values</w:t>
      </w:r>
      <w:proofErr w:type="gramEnd"/>
      <w:r>
        <w:t xml:space="preserve"> you can calculate if the cutting speed on the line is in retardation or in acceleration mode or if the cutting speed is the same for the whole object.</w:t>
      </w:r>
    </w:p>
    <w:p w14:paraId="34B2DDD6" w14:textId="77777777" w:rsidR="00D90884" w:rsidRDefault="00D90884" w:rsidP="00D90884">
      <w:r>
        <w:t>The values ($X, $Y) are transformed according to the Axis direction settings in the Machine setup.</w:t>
      </w:r>
    </w:p>
    <w:bookmarkStart w:id="46" w:name="_MARKON"/>
    <w:bookmarkEnd w:id="46"/>
    <w:p w14:paraId="4CF520E0" w14:textId="77777777" w:rsidR="00D90884" w:rsidRDefault="00D90884" w:rsidP="00D90884">
      <w:pPr>
        <w:pStyle w:val="Rubrik2"/>
      </w:pPr>
      <w:r>
        <w:fldChar w:fldCharType="begin"/>
      </w:r>
      <w:r>
        <w:instrText xml:space="preserve"> HYPERLINK "" \l "_MARKON" </w:instrText>
      </w:r>
      <w:r>
        <w:fldChar w:fldCharType="separate"/>
      </w:r>
      <w:bookmarkStart w:id="47" w:name="_Toc359406390"/>
      <w:r w:rsidRPr="000124C2">
        <w:rPr>
          <w:rStyle w:val="Hyperlnk"/>
          <w:bdr w:val="none" w:sz="0" w:space="0" w:color="auto"/>
        </w:rPr>
        <w:t>MARKON</w:t>
      </w:r>
      <w:bookmarkEnd w:id="47"/>
      <w:r>
        <w:fldChar w:fldCharType="end"/>
      </w:r>
    </w:p>
    <w:p w14:paraId="72FB0BD0" w14:textId="77777777" w:rsidR="00D90884" w:rsidRDefault="00D90884" w:rsidP="00D90884">
      <w:r>
        <w:t>This function is used for activate marking if the machine is equipped with a special marking tool. If the cutting tools are used for marking then the normal PIERCING function are used.</w:t>
      </w:r>
    </w:p>
    <w:tbl>
      <w:tblPr>
        <w:tblStyle w:val="Tabellrutnt"/>
        <w:tblW w:w="0" w:type="auto"/>
        <w:tblLook w:val="04A0" w:firstRow="1" w:lastRow="0" w:firstColumn="1" w:lastColumn="0" w:noHBand="0" w:noVBand="1"/>
      </w:tblPr>
      <w:tblGrid>
        <w:gridCol w:w="1733"/>
        <w:gridCol w:w="755"/>
        <w:gridCol w:w="7649"/>
      </w:tblGrid>
      <w:tr w:rsidR="00442B92" w:rsidRPr="00934290" w14:paraId="3CBF2655" w14:textId="77777777" w:rsidTr="00442B92">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010D9F" w14:textId="77777777" w:rsidR="00442B92" w:rsidRPr="00934290" w:rsidRDefault="00442B92" w:rsidP="00442B92">
            <w:pPr>
              <w:rPr>
                <w:sz w:val="20"/>
                <w:szCs w:val="18"/>
              </w:rPr>
            </w:pPr>
            <w:r w:rsidRPr="00934290">
              <w:rPr>
                <w:sz w:val="20"/>
                <w:szCs w:val="18"/>
              </w:rPr>
              <w:t>$</w:t>
            </w:r>
            <w:proofErr w:type="spellStart"/>
            <w:r w:rsidRPr="00934290">
              <w:rPr>
                <w:sz w:val="20"/>
                <w:szCs w:val="18"/>
              </w:rPr>
              <w:t>starttan</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7744555" w14:textId="77777777" w:rsidR="00442B92" w:rsidRPr="00934290" w:rsidRDefault="00442B92" w:rsidP="00442B92">
            <w:pPr>
              <w:jc w:val="center"/>
              <w:rPr>
                <w:sz w:val="20"/>
                <w:szCs w:val="18"/>
              </w:rPr>
            </w:pPr>
            <w:r w:rsidRPr="00934290">
              <w:rPr>
                <w:sz w:val="20"/>
                <w:szCs w:val="18"/>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4AD0A" w14:textId="77777777" w:rsidR="00442B92" w:rsidRPr="00934290" w:rsidRDefault="00442B92" w:rsidP="00442B92">
            <w:pPr>
              <w:rPr>
                <w:sz w:val="20"/>
                <w:szCs w:val="18"/>
              </w:rPr>
            </w:pPr>
            <w:r w:rsidRPr="00934290">
              <w:rPr>
                <w:sz w:val="20"/>
                <w:szCs w:val="18"/>
              </w:rPr>
              <w:t>Angle of the first cutting direction on the geometry. Note this value is in radians. This variable is also available in the RAPID function.</w:t>
            </w:r>
          </w:p>
        </w:tc>
      </w:tr>
      <w:tr w:rsidR="00934290" w:rsidRPr="00265B45" w14:paraId="6561972D" w14:textId="77777777" w:rsidTr="00442B92">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CEF074" w14:textId="1636963C" w:rsidR="00934290" w:rsidRDefault="00934290" w:rsidP="00934290">
            <w:pPr>
              <w:rPr>
                <w:szCs w:val="20"/>
              </w:rPr>
            </w:pPr>
            <w:r>
              <w:rPr>
                <w:sz w:val="20"/>
                <w:szCs w:val="18"/>
              </w:rPr>
              <w:t>$probe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0EB62EA" w14:textId="472E37E4" w:rsidR="00934290" w:rsidRDefault="00934290" w:rsidP="00934290">
            <w:pPr>
              <w:jc w:val="center"/>
              <w:rPr>
                <w:szCs w:val="20"/>
              </w:rPr>
            </w:pPr>
            <w:r>
              <w:rPr>
                <w:sz w:val="20"/>
                <w:szCs w:val="18"/>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2F33A" w14:textId="77777777" w:rsidR="00934290" w:rsidRDefault="00934290" w:rsidP="00934290">
            <w:pPr>
              <w:rPr>
                <w:sz w:val="20"/>
                <w:szCs w:val="18"/>
              </w:rPr>
            </w:pPr>
            <w:r>
              <w:rPr>
                <w:sz w:val="20"/>
                <w:szCs w:val="18"/>
              </w:rPr>
              <w:t xml:space="preserve">This variable can be used on IGEMS CNC and instruct the controller what </w:t>
            </w:r>
            <w:proofErr w:type="spellStart"/>
            <w:r>
              <w:rPr>
                <w:sz w:val="20"/>
                <w:szCs w:val="18"/>
              </w:rPr>
              <w:t>sensoring</w:t>
            </w:r>
            <w:proofErr w:type="spellEnd"/>
            <w:r>
              <w:rPr>
                <w:sz w:val="20"/>
                <w:szCs w:val="18"/>
              </w:rPr>
              <w:t xml:space="preserve"> mode that should be used when using the Automatic </w:t>
            </w:r>
            <w:proofErr w:type="spellStart"/>
            <w:r>
              <w:rPr>
                <w:sz w:val="20"/>
                <w:szCs w:val="18"/>
              </w:rPr>
              <w:t>sensoring</w:t>
            </w:r>
            <w:proofErr w:type="spellEnd"/>
            <w:r>
              <w:rPr>
                <w:sz w:val="20"/>
                <w:szCs w:val="18"/>
              </w:rPr>
              <w:t xml:space="preserve"> function.</w:t>
            </w:r>
            <w:r>
              <w:rPr>
                <w:sz w:val="20"/>
                <w:szCs w:val="18"/>
              </w:rPr>
              <w:br/>
              <w:t>0=Use previous Z height probing for the Z-level.</w:t>
            </w:r>
          </w:p>
          <w:p w14:paraId="7ED9EA42" w14:textId="77777777" w:rsidR="00934290" w:rsidRDefault="00934290" w:rsidP="00934290">
            <w:pPr>
              <w:rPr>
                <w:sz w:val="20"/>
                <w:szCs w:val="18"/>
              </w:rPr>
            </w:pPr>
            <w:r>
              <w:rPr>
                <w:sz w:val="20"/>
                <w:szCs w:val="18"/>
              </w:rPr>
              <w:t>1=Make a new Z-height probing.</w:t>
            </w:r>
          </w:p>
          <w:p w14:paraId="08FCDF4A" w14:textId="77777777" w:rsidR="00934290" w:rsidRDefault="00934290" w:rsidP="00934290">
            <w:pPr>
              <w:rPr>
                <w:sz w:val="20"/>
                <w:szCs w:val="18"/>
              </w:rPr>
            </w:pPr>
            <w:r>
              <w:rPr>
                <w:sz w:val="20"/>
                <w:szCs w:val="18"/>
              </w:rPr>
              <w:t xml:space="preserve">2=Use Stamping </w:t>
            </w:r>
            <w:proofErr w:type="spellStart"/>
            <w:r>
              <w:rPr>
                <w:sz w:val="20"/>
                <w:szCs w:val="18"/>
              </w:rPr>
              <w:t>sensoring</w:t>
            </w:r>
            <w:proofErr w:type="spellEnd"/>
            <w:r>
              <w:rPr>
                <w:sz w:val="20"/>
                <w:szCs w:val="18"/>
              </w:rPr>
              <w:t xml:space="preserve"> (for straight cuts)</w:t>
            </w:r>
          </w:p>
          <w:p w14:paraId="680ED05B" w14:textId="77777777" w:rsidR="00934290" w:rsidRDefault="00934290" w:rsidP="00934290">
            <w:pPr>
              <w:rPr>
                <w:sz w:val="20"/>
                <w:szCs w:val="18"/>
              </w:rPr>
            </w:pPr>
            <w:r>
              <w:rPr>
                <w:sz w:val="20"/>
                <w:szCs w:val="18"/>
              </w:rPr>
              <w:t xml:space="preserve">3=Use Dragging </w:t>
            </w:r>
            <w:proofErr w:type="spellStart"/>
            <w:r>
              <w:rPr>
                <w:sz w:val="20"/>
                <w:szCs w:val="18"/>
              </w:rPr>
              <w:t>sensoring</w:t>
            </w:r>
            <w:proofErr w:type="spellEnd"/>
            <w:r>
              <w:rPr>
                <w:sz w:val="20"/>
                <w:szCs w:val="18"/>
              </w:rPr>
              <w:t xml:space="preserve"> (for bevel cuts)</w:t>
            </w:r>
          </w:p>
          <w:p w14:paraId="513E7D81" w14:textId="1B5C0EEC" w:rsidR="00934290" w:rsidRPr="00B47F3E" w:rsidRDefault="00934290" w:rsidP="00934290">
            <w:pPr>
              <w:rPr>
                <w:szCs w:val="20"/>
              </w:rPr>
            </w:pPr>
            <w:r>
              <w:rPr>
                <w:sz w:val="20"/>
                <w:szCs w:val="18"/>
              </w:rPr>
              <w:t>Note this will probably be released in 2021.1</w:t>
            </w:r>
          </w:p>
        </w:tc>
      </w:tr>
    </w:tbl>
    <w:p w14:paraId="0C2E7295" w14:textId="77777777" w:rsidR="00442B92" w:rsidRDefault="00442B92" w:rsidP="00D90884"/>
    <w:p w14:paraId="6CEE8096" w14:textId="77777777" w:rsidR="00D90884" w:rsidRDefault="00D90884" w:rsidP="00D90884">
      <w:r>
        <w:t>Add information about $</w:t>
      </w:r>
      <w:proofErr w:type="spellStart"/>
      <w:r>
        <w:t>useawj</w:t>
      </w:r>
      <w:proofErr w:type="spellEnd"/>
      <w:r>
        <w:t xml:space="preserve"> $</w:t>
      </w:r>
      <w:proofErr w:type="spellStart"/>
      <w:r>
        <w:t>wacode</w:t>
      </w:r>
      <w:proofErr w:type="spellEnd"/>
    </w:p>
    <w:bookmarkStart w:id="48" w:name="_MEASURE"/>
    <w:bookmarkEnd w:id="48"/>
    <w:p w14:paraId="14C7FF1E" w14:textId="77777777" w:rsidR="00D90884" w:rsidRDefault="00D90884" w:rsidP="00D90884">
      <w:pPr>
        <w:pStyle w:val="Rubrik2"/>
      </w:pPr>
      <w:r>
        <w:fldChar w:fldCharType="begin"/>
      </w:r>
      <w:r>
        <w:instrText xml:space="preserve"> HYPERLINK "" \l "_MEASURE" </w:instrText>
      </w:r>
      <w:r>
        <w:fldChar w:fldCharType="separate"/>
      </w:r>
      <w:bookmarkStart w:id="49" w:name="_Toc359406391"/>
      <w:r w:rsidRPr="000124C2">
        <w:rPr>
          <w:rStyle w:val="Hyperlnk"/>
          <w:bdr w:val="none" w:sz="0" w:space="0" w:color="auto"/>
        </w:rPr>
        <w:t>MEASURE</w:t>
      </w:r>
      <w:bookmarkEnd w:id="49"/>
      <w:r>
        <w:fldChar w:fldCharType="end"/>
      </w:r>
    </w:p>
    <w:p w14:paraId="5792E8DB" w14:textId="77777777" w:rsidR="00D90884" w:rsidRDefault="00D90884" w:rsidP="00D90884">
      <w:r>
        <w:t xml:space="preserve">This function is called if the option "Height measuring" is activated. </w:t>
      </w:r>
      <w:r>
        <w:br/>
        <w:t>The idea is that the machine will measure the height on the given positions and that the height is stored in the controller memory for later use during the cutting. The method is often used on 5-axis cutting machines that can’t use a height sensor during the cutting.</w:t>
      </w:r>
      <w:r>
        <w:br/>
        <w:t>The function can use following variables.</w:t>
      </w:r>
    </w:p>
    <w:tbl>
      <w:tblPr>
        <w:tblStyle w:val="Tabellrutnt"/>
        <w:tblW w:w="0" w:type="auto"/>
        <w:tblLook w:val="04A0" w:firstRow="1" w:lastRow="0" w:firstColumn="1" w:lastColumn="0" w:noHBand="0" w:noVBand="1"/>
      </w:tblPr>
      <w:tblGrid>
        <w:gridCol w:w="1403"/>
        <w:gridCol w:w="778"/>
        <w:gridCol w:w="8133"/>
      </w:tblGrid>
      <w:tr w:rsidR="00D90884" w:rsidRPr="00265B45" w14:paraId="4A68DE03" w14:textId="77777777" w:rsidTr="008504B6">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BF3EC" w14:textId="77777777" w:rsidR="00D90884" w:rsidRDefault="00D90884" w:rsidP="00045522">
            <w:pPr>
              <w:rPr>
                <w:sz w:val="20"/>
                <w:szCs w:val="20"/>
              </w:rPr>
            </w:pPr>
            <w:r>
              <w:rPr>
                <w:sz w:val="20"/>
                <w:szCs w:val="20"/>
              </w:rPr>
              <w:t>$x</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C980D3" w14:textId="77777777" w:rsidR="00D90884" w:rsidRDefault="00D90884" w:rsidP="00045522">
            <w:pPr>
              <w:jc w:val="center"/>
              <w:rPr>
                <w:sz w:val="20"/>
                <w:szCs w:val="20"/>
              </w:rPr>
            </w:pPr>
            <w:r>
              <w:rPr>
                <w:sz w:val="20"/>
                <w:szCs w:val="20"/>
              </w:rPr>
              <w:t>Real</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FDB31" w14:textId="77777777" w:rsidR="00D90884" w:rsidRDefault="00D90884" w:rsidP="00045522">
            <w:pPr>
              <w:rPr>
                <w:sz w:val="20"/>
                <w:szCs w:val="20"/>
              </w:rPr>
            </w:pPr>
            <w:r>
              <w:rPr>
                <w:sz w:val="20"/>
                <w:szCs w:val="20"/>
              </w:rPr>
              <w:t>The X-coordinate of the endpoint of the movement.</w:t>
            </w:r>
          </w:p>
        </w:tc>
      </w:tr>
      <w:tr w:rsidR="00D90884" w:rsidRPr="00265B45" w14:paraId="7571A96F" w14:textId="77777777" w:rsidTr="008504B6">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19F2A1" w14:textId="77777777" w:rsidR="00D90884" w:rsidRDefault="00D90884" w:rsidP="00045522">
            <w:pPr>
              <w:rPr>
                <w:sz w:val="20"/>
                <w:szCs w:val="20"/>
              </w:rPr>
            </w:pPr>
            <w:r>
              <w:rPr>
                <w:sz w:val="20"/>
                <w:szCs w:val="20"/>
              </w:rPr>
              <w:t>$y</w:t>
            </w:r>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27DE6A6" w14:textId="77777777" w:rsidR="00D90884" w:rsidRDefault="00D90884" w:rsidP="00045522">
            <w:pPr>
              <w:jc w:val="center"/>
              <w:rPr>
                <w:sz w:val="20"/>
                <w:szCs w:val="20"/>
              </w:rPr>
            </w:pPr>
            <w:r>
              <w:rPr>
                <w:sz w:val="20"/>
                <w:szCs w:val="20"/>
              </w:rPr>
              <w:t>Real</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06582E" w14:textId="77777777" w:rsidR="00D90884" w:rsidRDefault="00D90884" w:rsidP="00045522">
            <w:pPr>
              <w:rPr>
                <w:sz w:val="20"/>
                <w:szCs w:val="20"/>
              </w:rPr>
            </w:pPr>
            <w:r>
              <w:rPr>
                <w:sz w:val="20"/>
                <w:szCs w:val="20"/>
              </w:rPr>
              <w:t>The Y-coordinate of the endpoint of the movement.</w:t>
            </w:r>
          </w:p>
        </w:tc>
      </w:tr>
      <w:tr w:rsidR="00D90884" w:rsidRPr="00265B45" w14:paraId="79104320" w14:textId="77777777" w:rsidTr="008504B6">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E0787" w14:textId="77777777" w:rsidR="00D90884" w:rsidRDefault="00D90884" w:rsidP="00045522">
            <w:pPr>
              <w:rPr>
                <w:sz w:val="20"/>
                <w:szCs w:val="20"/>
              </w:rPr>
            </w:pPr>
            <w:r>
              <w:rPr>
                <w:sz w:val="20"/>
                <w:szCs w:val="20"/>
              </w:rPr>
              <w:t>$</w:t>
            </w:r>
            <w:proofErr w:type="spellStart"/>
            <w:r>
              <w:rPr>
                <w:sz w:val="20"/>
                <w:szCs w:val="20"/>
              </w:rPr>
              <w:t>zref</w:t>
            </w:r>
            <w:proofErr w:type="spellEnd"/>
          </w:p>
        </w:tc>
        <w:tc>
          <w:tcPr>
            <w:tcW w:w="7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F397CB" w14:textId="77777777" w:rsidR="00D90884" w:rsidRDefault="00D90884" w:rsidP="00045522">
            <w:pPr>
              <w:jc w:val="center"/>
              <w:rPr>
                <w:sz w:val="20"/>
                <w:szCs w:val="20"/>
              </w:rPr>
            </w:pPr>
            <w:r>
              <w:rPr>
                <w:sz w:val="20"/>
                <w:szCs w:val="20"/>
              </w:rPr>
              <w:t>Int</w:t>
            </w:r>
          </w:p>
        </w:tc>
        <w:tc>
          <w:tcPr>
            <w:tcW w:w="8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1300BE" w14:textId="77777777" w:rsidR="00D90884" w:rsidRDefault="00D90884" w:rsidP="00045522">
            <w:pPr>
              <w:rPr>
                <w:sz w:val="20"/>
                <w:szCs w:val="20"/>
              </w:rPr>
            </w:pPr>
            <w:r>
              <w:rPr>
                <w:sz w:val="20"/>
                <w:szCs w:val="20"/>
              </w:rPr>
              <w:t>This variable is index that counts up by one for each point. The index starts with 0 or 1 for each new measuring sequence.</w:t>
            </w:r>
          </w:p>
        </w:tc>
      </w:tr>
    </w:tbl>
    <w:p w14:paraId="7FEC151D" w14:textId="77777777" w:rsidR="00D90884" w:rsidRDefault="00D90884" w:rsidP="00D90884">
      <w:pPr>
        <w:pStyle w:val="LISPSAMPLE"/>
        <w:rPr>
          <w:b/>
        </w:rPr>
      </w:pPr>
      <w:r>
        <w:rPr>
          <w:b/>
        </w:rPr>
        <w:t>Example:</w:t>
      </w:r>
    </w:p>
    <w:p w14:paraId="1EF2E85B" w14:textId="77777777" w:rsidR="00D90884" w:rsidRDefault="00D90884" w:rsidP="00D90884">
      <w:pPr>
        <w:pStyle w:val="LISPSAMPLE"/>
      </w:pPr>
      <w:r>
        <w:t>(DEFUN measure ()</w:t>
      </w:r>
      <w:r>
        <w:br/>
        <w:t xml:space="preserve">  (WRITE (STRCAT (NTXT) "G00 X" (RTS $x) " Y" (RTS $y)))</w:t>
      </w:r>
      <w:r>
        <w:br/>
        <w:t xml:space="preserve">  (WRITE (STRCAT (NTXT) "</w:t>
      </w:r>
      <w:proofErr w:type="gramStart"/>
      <w:r>
        <w:t>MEASURE(</w:t>
      </w:r>
      <w:proofErr w:type="gramEnd"/>
      <w:r>
        <w:t>" (ITOA $</w:t>
      </w:r>
      <w:proofErr w:type="spellStart"/>
      <w:r>
        <w:t>zref</w:t>
      </w:r>
      <w:proofErr w:type="spellEnd"/>
      <w:r>
        <w:t>) ")"))</w:t>
      </w:r>
      <w:r>
        <w:br/>
        <w:t xml:space="preserve">  (SIM-DELAY 2.5) </w:t>
      </w:r>
      <w:r w:rsidRPr="00D90884">
        <w:rPr>
          <w:highlight w:val="lightGray"/>
        </w:rPr>
        <w:t>; Add 2.5 second to the simulation, reports and cost calculation</w:t>
      </w:r>
      <w:r>
        <w:br/>
        <w:t>)</w:t>
      </w:r>
    </w:p>
    <w:p w14:paraId="67C8B769" w14:textId="77777777" w:rsidR="00D90884" w:rsidRDefault="00D90884" w:rsidP="00D90884">
      <w:r>
        <w:t>The function could generate following CNC-file.</w:t>
      </w:r>
    </w:p>
    <w:p w14:paraId="1A311482" w14:textId="77777777" w:rsidR="00D90884" w:rsidRDefault="00D90884" w:rsidP="00D90884">
      <w:pPr>
        <w:pStyle w:val="CNC"/>
      </w:pPr>
      <w:r>
        <w:t>N12 G00 X200.513 Y201.678</w:t>
      </w:r>
    </w:p>
    <w:p w14:paraId="67EC7F23" w14:textId="77777777" w:rsidR="00D90884" w:rsidRDefault="00D90884" w:rsidP="00D90884">
      <w:pPr>
        <w:pStyle w:val="CNC"/>
      </w:pPr>
      <w:r>
        <w:t xml:space="preserve">N13 </w:t>
      </w:r>
      <w:proofErr w:type="gramStart"/>
      <w:r>
        <w:t>MEASURE(</w:t>
      </w:r>
      <w:proofErr w:type="gramEnd"/>
      <w:r>
        <w:t>1)</w:t>
      </w:r>
    </w:p>
    <w:p w14:paraId="76D65F97" w14:textId="77777777" w:rsidR="00D90884" w:rsidRDefault="00D90884" w:rsidP="00D90884">
      <w:pPr>
        <w:pStyle w:val="CNC"/>
      </w:pPr>
      <w:r>
        <w:t>N14 G00 X200.000 Y101.780</w:t>
      </w:r>
    </w:p>
    <w:p w14:paraId="191E2A0E" w14:textId="77777777" w:rsidR="00D90884" w:rsidRDefault="00D90884" w:rsidP="00D90884">
      <w:pPr>
        <w:pStyle w:val="CNC"/>
      </w:pPr>
      <w:r>
        <w:t xml:space="preserve">N15 </w:t>
      </w:r>
      <w:proofErr w:type="gramStart"/>
      <w:r>
        <w:t>MEASURE(</w:t>
      </w:r>
      <w:proofErr w:type="gramEnd"/>
      <w:r>
        <w:t>2)</w:t>
      </w:r>
    </w:p>
    <w:p w14:paraId="35401ADA" w14:textId="77777777" w:rsidR="00D90884" w:rsidRDefault="00D90884" w:rsidP="00D90884">
      <w:pPr>
        <w:pStyle w:val="CNC"/>
      </w:pPr>
      <w:r>
        <w:t>N16 G00 X200.000 Y2.000</w:t>
      </w:r>
    </w:p>
    <w:p w14:paraId="7752E6C6" w14:textId="77777777" w:rsidR="00D90884" w:rsidRDefault="00D90884" w:rsidP="00D90884">
      <w:pPr>
        <w:pStyle w:val="CNC"/>
      </w:pPr>
      <w:r>
        <w:t xml:space="preserve">N17 </w:t>
      </w:r>
      <w:proofErr w:type="gramStart"/>
      <w:r>
        <w:t>MEASURE(</w:t>
      </w:r>
      <w:proofErr w:type="gramEnd"/>
      <w:r>
        <w:t>3)</w:t>
      </w:r>
    </w:p>
    <w:p w14:paraId="426C2201" w14:textId="77777777" w:rsidR="00D90884" w:rsidRDefault="00D90884" w:rsidP="00D90884">
      <w:pPr>
        <w:pStyle w:val="CNC"/>
      </w:pPr>
      <w:r>
        <w:t>N18 G00 X102.000 Y0.000</w:t>
      </w:r>
    </w:p>
    <w:p w14:paraId="496165BE" w14:textId="77777777" w:rsidR="00D90884" w:rsidRDefault="00D90884" w:rsidP="00D90884">
      <w:pPr>
        <w:pStyle w:val="CNC"/>
      </w:pPr>
      <w:r>
        <w:t xml:space="preserve">N19 </w:t>
      </w:r>
      <w:proofErr w:type="gramStart"/>
      <w:r>
        <w:t>MEASURE(</w:t>
      </w:r>
      <w:proofErr w:type="gramEnd"/>
      <w:r>
        <w:t>4)</w:t>
      </w:r>
    </w:p>
    <w:bookmarkStart w:id="50" w:name="_PART_1"/>
    <w:bookmarkStart w:id="51" w:name="_MRADPID"/>
    <w:bookmarkStart w:id="52" w:name="_MRAPID"/>
    <w:bookmarkEnd w:id="50"/>
    <w:bookmarkEnd w:id="51"/>
    <w:bookmarkEnd w:id="52"/>
    <w:p w14:paraId="3888FAA6" w14:textId="77777777" w:rsidR="00D90884" w:rsidRPr="006406EF" w:rsidRDefault="00D90884" w:rsidP="00D90884">
      <w:pPr>
        <w:pStyle w:val="Rubrik2"/>
      </w:pPr>
      <w:r>
        <w:fldChar w:fldCharType="begin"/>
      </w:r>
      <w:r>
        <w:instrText>HYPERLINK  \l "_PART_1"</w:instrText>
      </w:r>
      <w:r>
        <w:fldChar w:fldCharType="separate"/>
      </w:r>
      <w:bookmarkStart w:id="53" w:name="_Toc359406392"/>
      <w:r w:rsidRPr="006406EF">
        <w:rPr>
          <w:rStyle w:val="Hyperlnk"/>
          <w:bdr w:val="none" w:sz="0" w:space="0" w:color="auto"/>
        </w:rPr>
        <w:t>MRAPID</w:t>
      </w:r>
      <w:bookmarkEnd w:id="53"/>
      <w:r>
        <w:fldChar w:fldCharType="end"/>
      </w:r>
    </w:p>
    <w:p w14:paraId="7A0476DC" w14:textId="77777777" w:rsidR="00D90884" w:rsidRDefault="00D90884" w:rsidP="00D90884">
      <w:r>
        <w:t xml:space="preserve">This event should move the tools to the </w:t>
      </w:r>
      <w:proofErr w:type="gramStart"/>
      <w:r>
        <w:t>X,Y</w:t>
      </w:r>
      <w:proofErr w:type="gramEnd"/>
      <w:r>
        <w:t xml:space="preserve"> position using the machine coordinate system.</w:t>
      </w:r>
    </w:p>
    <w:tbl>
      <w:tblPr>
        <w:tblStyle w:val="Tabellrutnt"/>
        <w:tblW w:w="0" w:type="auto"/>
        <w:tblLook w:val="04A0" w:firstRow="1" w:lastRow="0" w:firstColumn="1" w:lastColumn="0" w:noHBand="0" w:noVBand="1"/>
      </w:tblPr>
      <w:tblGrid>
        <w:gridCol w:w="1461"/>
        <w:gridCol w:w="776"/>
        <w:gridCol w:w="8445"/>
      </w:tblGrid>
      <w:tr w:rsidR="00D90884" w:rsidRPr="00265B45" w14:paraId="23AB830B" w14:textId="77777777" w:rsidTr="00045522">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50DDD8" w14:textId="77777777" w:rsidR="00D90884" w:rsidRDefault="00D90884" w:rsidP="00045522">
            <w:pPr>
              <w:rPr>
                <w:sz w:val="20"/>
                <w:szCs w:val="20"/>
              </w:rPr>
            </w:pPr>
            <w:r>
              <w:rPr>
                <w:sz w:val="20"/>
                <w:szCs w:val="20"/>
              </w:rPr>
              <w:t>$x</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15B6E20" w14:textId="77777777" w:rsidR="00D90884" w:rsidRDefault="00D90884" w:rsidP="00045522">
            <w:pPr>
              <w:jc w:val="center"/>
              <w:rPr>
                <w:sz w:val="20"/>
                <w:szCs w:val="20"/>
              </w:rPr>
            </w:pPr>
            <w:r>
              <w:rPr>
                <w:sz w:val="20"/>
                <w:szCs w:val="20"/>
              </w:rPr>
              <w:t>Real</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CA67A" w14:textId="77777777" w:rsidR="00D90884" w:rsidRDefault="00D90884" w:rsidP="00045522">
            <w:pPr>
              <w:rPr>
                <w:sz w:val="20"/>
                <w:szCs w:val="20"/>
              </w:rPr>
            </w:pPr>
            <w:r>
              <w:rPr>
                <w:sz w:val="20"/>
                <w:szCs w:val="20"/>
              </w:rPr>
              <w:t>The X-coordinate of the endpoint of the movement. This value is not transformed</w:t>
            </w:r>
          </w:p>
        </w:tc>
      </w:tr>
      <w:tr w:rsidR="00D90884" w:rsidRPr="00265B45" w14:paraId="315F6029" w14:textId="77777777" w:rsidTr="00045522">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CF05FB" w14:textId="77777777" w:rsidR="00D90884" w:rsidRDefault="00D90884" w:rsidP="00045522">
            <w:pPr>
              <w:rPr>
                <w:sz w:val="20"/>
                <w:szCs w:val="20"/>
              </w:rPr>
            </w:pPr>
            <w:r>
              <w:rPr>
                <w:sz w:val="20"/>
                <w:szCs w:val="20"/>
              </w:rPr>
              <w:t>$y</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251E82" w14:textId="77777777" w:rsidR="00D90884" w:rsidRDefault="00D90884" w:rsidP="00045522">
            <w:pPr>
              <w:jc w:val="center"/>
              <w:rPr>
                <w:sz w:val="20"/>
                <w:szCs w:val="20"/>
              </w:rPr>
            </w:pPr>
            <w:r>
              <w:rPr>
                <w:sz w:val="20"/>
                <w:szCs w:val="20"/>
              </w:rPr>
              <w:t>Real</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106780" w14:textId="77777777" w:rsidR="00D90884" w:rsidRDefault="00D90884" w:rsidP="00045522">
            <w:pPr>
              <w:rPr>
                <w:sz w:val="20"/>
                <w:szCs w:val="20"/>
              </w:rPr>
            </w:pPr>
            <w:r>
              <w:rPr>
                <w:sz w:val="20"/>
                <w:szCs w:val="20"/>
              </w:rPr>
              <w:t>The Y-coordinate of the endpoint of the movement. This value is not transformed</w:t>
            </w:r>
          </w:p>
        </w:tc>
      </w:tr>
      <w:tr w:rsidR="00D90884" w:rsidRPr="00265B45" w14:paraId="374ED45A" w14:textId="77777777" w:rsidTr="00045522">
        <w:tc>
          <w:tcPr>
            <w:tcW w:w="1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F8C363" w14:textId="77777777" w:rsidR="00D90884" w:rsidRDefault="00D90884" w:rsidP="00045522">
            <w:pPr>
              <w:rPr>
                <w:sz w:val="20"/>
                <w:szCs w:val="20"/>
              </w:rPr>
            </w:pPr>
            <w:r>
              <w:rPr>
                <w:sz w:val="20"/>
                <w:szCs w:val="20"/>
              </w:rPr>
              <w:t>$reason</w:t>
            </w:r>
          </w:p>
        </w:tc>
        <w:tc>
          <w:tcPr>
            <w:tcW w:w="8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C6C732D" w14:textId="77777777" w:rsidR="00D90884" w:rsidRDefault="00D90884" w:rsidP="00045522">
            <w:pPr>
              <w:jc w:val="center"/>
              <w:rPr>
                <w:sz w:val="20"/>
                <w:szCs w:val="20"/>
              </w:rPr>
            </w:pPr>
            <w:r>
              <w:rPr>
                <w:sz w:val="20"/>
                <w:szCs w:val="20"/>
              </w:rPr>
              <w:t>Int</w:t>
            </w:r>
          </w:p>
        </w:tc>
        <w:tc>
          <w:tcPr>
            <w:tcW w:w="108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B4064" w14:textId="77777777" w:rsidR="00D90884" w:rsidRDefault="00D90884" w:rsidP="00045522">
            <w:pPr>
              <w:rPr>
                <w:sz w:val="20"/>
                <w:szCs w:val="20"/>
              </w:rPr>
            </w:pPr>
            <w:r>
              <w:rPr>
                <w:sz w:val="20"/>
                <w:szCs w:val="20"/>
              </w:rPr>
              <w:t xml:space="preserve">This value </w:t>
            </w:r>
            <w:proofErr w:type="gramStart"/>
            <w:r>
              <w:rPr>
                <w:sz w:val="20"/>
                <w:szCs w:val="20"/>
              </w:rPr>
              <w:t>have</w:t>
            </w:r>
            <w:proofErr w:type="gramEnd"/>
            <w:r>
              <w:rPr>
                <w:sz w:val="20"/>
                <w:szCs w:val="20"/>
              </w:rPr>
              <w:t xml:space="preserve"> following meaning:</w:t>
            </w:r>
          </w:p>
          <w:p w14:paraId="74321B42" w14:textId="77777777" w:rsidR="00D90884" w:rsidRDefault="00D90884" w:rsidP="00045522">
            <w:pPr>
              <w:rPr>
                <w:sz w:val="20"/>
                <w:szCs w:val="20"/>
              </w:rPr>
            </w:pPr>
            <w:r>
              <w:rPr>
                <w:sz w:val="20"/>
                <w:szCs w:val="20"/>
              </w:rPr>
              <w:t xml:space="preserve">1=If the MRAPID is called because it's </w:t>
            </w:r>
            <w:proofErr w:type="gramStart"/>
            <w:r>
              <w:rPr>
                <w:sz w:val="20"/>
                <w:szCs w:val="20"/>
              </w:rPr>
              <w:t>go</w:t>
            </w:r>
            <w:proofErr w:type="gramEnd"/>
            <w:r>
              <w:rPr>
                <w:sz w:val="20"/>
                <w:szCs w:val="20"/>
              </w:rPr>
              <w:t xml:space="preserve"> to service position before 5x-cutting</w:t>
            </w:r>
          </w:p>
          <w:p w14:paraId="414CB880" w14:textId="77777777" w:rsidR="00D90884" w:rsidRDefault="00D90884" w:rsidP="00045522">
            <w:pPr>
              <w:rPr>
                <w:sz w:val="20"/>
                <w:szCs w:val="20"/>
              </w:rPr>
            </w:pPr>
            <w:r>
              <w:rPr>
                <w:sz w:val="20"/>
                <w:szCs w:val="20"/>
              </w:rPr>
              <w:t>2=If the MRAPID is called on making a Parking position</w:t>
            </w:r>
          </w:p>
        </w:tc>
      </w:tr>
    </w:tbl>
    <w:p w14:paraId="66354FF8" w14:textId="77777777" w:rsidR="00D90884" w:rsidRPr="006406EF" w:rsidRDefault="00D90884" w:rsidP="00D90884"/>
    <w:p w14:paraId="2649BDAE" w14:textId="77777777" w:rsidR="00D90884" w:rsidRDefault="005A5DC7" w:rsidP="00D90884">
      <w:pPr>
        <w:pStyle w:val="Rubrik2"/>
      </w:pPr>
      <w:hyperlink w:anchor="_PART_1" w:history="1">
        <w:bookmarkStart w:id="54" w:name="_Toc359406393"/>
        <w:r w:rsidR="00D90884" w:rsidRPr="000124C2">
          <w:rPr>
            <w:rStyle w:val="Hyperlnk"/>
            <w:bdr w:val="none" w:sz="0" w:space="0" w:color="auto"/>
          </w:rPr>
          <w:t>PART</w:t>
        </w:r>
        <w:bookmarkEnd w:id="54"/>
      </w:hyperlink>
    </w:p>
    <w:p w14:paraId="75FE74DB" w14:textId="77777777" w:rsidR="00D90884" w:rsidRDefault="00D90884" w:rsidP="00D90884">
      <w:r>
        <w:t>This event gives information about the part that now will be in use.</w:t>
      </w:r>
    </w:p>
    <w:p w14:paraId="746DAB81" w14:textId="14898605" w:rsidR="003B3FC8" w:rsidRDefault="00D90884" w:rsidP="003B3FC8">
      <w:r>
        <w:t>Following variables can be used:</w:t>
      </w:r>
    </w:p>
    <w:tbl>
      <w:tblPr>
        <w:tblStyle w:val="Tabellrutnt"/>
        <w:tblW w:w="0" w:type="auto"/>
        <w:tblLook w:val="04A0" w:firstRow="1" w:lastRow="0" w:firstColumn="1" w:lastColumn="0" w:noHBand="0" w:noVBand="1"/>
      </w:tblPr>
      <w:tblGrid>
        <w:gridCol w:w="1673"/>
        <w:gridCol w:w="844"/>
        <w:gridCol w:w="7620"/>
      </w:tblGrid>
      <w:tr w:rsidR="00D90884" w:rsidRPr="00302A2D" w14:paraId="146AF3B1" w14:textId="77777777" w:rsidTr="000A64B8">
        <w:tc>
          <w:tcPr>
            <w:tcW w:w="1673" w:type="dxa"/>
          </w:tcPr>
          <w:p w14:paraId="5059B897" w14:textId="376C4DF9" w:rsidR="00D90884" w:rsidRPr="00302A2D" w:rsidRDefault="00E92345" w:rsidP="00045522">
            <w:pPr>
              <w:rPr>
                <w:sz w:val="20"/>
                <w:szCs w:val="20"/>
              </w:rPr>
            </w:pPr>
            <w:r>
              <w:rPr>
                <w:sz w:val="20"/>
                <w:szCs w:val="20"/>
              </w:rPr>
              <w:t>$3d5xpart</w:t>
            </w:r>
          </w:p>
        </w:tc>
        <w:tc>
          <w:tcPr>
            <w:tcW w:w="844" w:type="dxa"/>
          </w:tcPr>
          <w:p w14:paraId="1D0B67E7" w14:textId="55F48C5B" w:rsidR="00D90884" w:rsidRPr="00302A2D" w:rsidRDefault="00E92345" w:rsidP="00045522">
            <w:pPr>
              <w:rPr>
                <w:sz w:val="20"/>
                <w:szCs w:val="20"/>
              </w:rPr>
            </w:pPr>
            <w:r>
              <w:rPr>
                <w:sz w:val="20"/>
                <w:szCs w:val="20"/>
              </w:rPr>
              <w:t>Bool</w:t>
            </w:r>
          </w:p>
        </w:tc>
        <w:tc>
          <w:tcPr>
            <w:tcW w:w="7620" w:type="dxa"/>
          </w:tcPr>
          <w:p w14:paraId="599DC3BC" w14:textId="2B40ECE9" w:rsidR="00D90884" w:rsidRPr="00302A2D" w:rsidRDefault="00E92345" w:rsidP="00045522">
            <w:pPr>
              <w:rPr>
                <w:sz w:val="20"/>
                <w:szCs w:val="20"/>
              </w:rPr>
            </w:pPr>
            <w:r>
              <w:rPr>
                <w:sz w:val="20"/>
                <w:szCs w:val="20"/>
              </w:rPr>
              <w:t>It T if the part is a 3D-5X part else nil. (</w:t>
            </w:r>
            <w:r w:rsidR="00275D40">
              <w:rPr>
                <w:sz w:val="20"/>
                <w:szCs w:val="20"/>
              </w:rPr>
              <w:t>Rev 2 only</w:t>
            </w:r>
            <w:r>
              <w:rPr>
                <w:sz w:val="20"/>
                <w:szCs w:val="20"/>
              </w:rPr>
              <w:t>)</w:t>
            </w:r>
          </w:p>
        </w:tc>
      </w:tr>
      <w:tr w:rsidR="003B3FC8" w:rsidRPr="003B3FC8" w14:paraId="75430570" w14:textId="77777777" w:rsidTr="000A64B8">
        <w:tc>
          <w:tcPr>
            <w:tcW w:w="1673" w:type="dxa"/>
          </w:tcPr>
          <w:p w14:paraId="0B5510D5" w14:textId="633B7878" w:rsidR="003B3FC8" w:rsidRPr="003B3FC8" w:rsidRDefault="003B3FC8" w:rsidP="00045522">
            <w:pPr>
              <w:rPr>
                <w:sz w:val="20"/>
                <w:szCs w:val="18"/>
              </w:rPr>
            </w:pPr>
            <w:r>
              <w:rPr>
                <w:sz w:val="20"/>
                <w:szCs w:val="18"/>
              </w:rPr>
              <w:t>$</w:t>
            </w:r>
            <w:proofErr w:type="spellStart"/>
            <w:r>
              <w:rPr>
                <w:sz w:val="20"/>
                <w:szCs w:val="18"/>
              </w:rPr>
              <w:t>sortid</w:t>
            </w:r>
            <w:proofErr w:type="spellEnd"/>
          </w:p>
        </w:tc>
        <w:tc>
          <w:tcPr>
            <w:tcW w:w="844" w:type="dxa"/>
          </w:tcPr>
          <w:p w14:paraId="59738110" w14:textId="6A178EEE" w:rsidR="003B3FC8" w:rsidRPr="003B3FC8" w:rsidRDefault="003B3FC8" w:rsidP="00045522">
            <w:pPr>
              <w:rPr>
                <w:sz w:val="20"/>
                <w:szCs w:val="18"/>
              </w:rPr>
            </w:pPr>
            <w:r>
              <w:rPr>
                <w:sz w:val="20"/>
                <w:szCs w:val="18"/>
              </w:rPr>
              <w:t>Int</w:t>
            </w:r>
          </w:p>
        </w:tc>
        <w:tc>
          <w:tcPr>
            <w:tcW w:w="7620" w:type="dxa"/>
          </w:tcPr>
          <w:p w14:paraId="3F2B254E" w14:textId="62F78A72" w:rsidR="003B3FC8" w:rsidRPr="003B3FC8" w:rsidRDefault="003B3FC8" w:rsidP="00045522">
            <w:pPr>
              <w:rPr>
                <w:sz w:val="20"/>
                <w:szCs w:val="18"/>
              </w:rPr>
            </w:pPr>
            <w:r>
              <w:rPr>
                <w:sz w:val="20"/>
                <w:szCs w:val="18"/>
              </w:rPr>
              <w:t xml:space="preserve">This variable is an index starts on zero and increasing for all parts on the drawing. The order of the index is in that order they are selected in the Order command. All parts </w:t>
            </w:r>
            <w:r w:rsidR="00F31FAA">
              <w:rPr>
                <w:sz w:val="20"/>
                <w:szCs w:val="18"/>
              </w:rPr>
              <w:t xml:space="preserve">on the sheet layout </w:t>
            </w:r>
            <w:r>
              <w:rPr>
                <w:sz w:val="20"/>
                <w:szCs w:val="18"/>
              </w:rPr>
              <w:t>a unique $</w:t>
            </w:r>
            <w:proofErr w:type="spellStart"/>
            <w:r>
              <w:rPr>
                <w:sz w:val="20"/>
                <w:szCs w:val="18"/>
              </w:rPr>
              <w:t>sortid</w:t>
            </w:r>
            <w:proofErr w:type="spellEnd"/>
            <w:r>
              <w:rPr>
                <w:sz w:val="20"/>
                <w:szCs w:val="18"/>
              </w:rPr>
              <w:t>.</w:t>
            </w:r>
            <w:r w:rsidR="00F31FAA">
              <w:rPr>
                <w:sz w:val="20"/>
                <w:szCs w:val="18"/>
              </w:rPr>
              <w:t xml:space="preserve"> (Rev 2</w:t>
            </w:r>
            <w:r w:rsidR="00275D40">
              <w:rPr>
                <w:sz w:val="20"/>
                <w:szCs w:val="18"/>
              </w:rPr>
              <w:t xml:space="preserve"> only</w:t>
            </w:r>
            <w:r w:rsidR="00F31FAA">
              <w:rPr>
                <w:sz w:val="20"/>
                <w:szCs w:val="18"/>
              </w:rPr>
              <w:t>).</w:t>
            </w:r>
          </w:p>
        </w:tc>
      </w:tr>
      <w:tr w:rsidR="003B3FC8" w:rsidRPr="003B3FC8" w14:paraId="0AF11D6C" w14:textId="77777777" w:rsidTr="000A64B8">
        <w:tc>
          <w:tcPr>
            <w:tcW w:w="1673" w:type="dxa"/>
          </w:tcPr>
          <w:p w14:paraId="5E9386BF" w14:textId="7A1333E9" w:rsidR="003B3FC8" w:rsidRPr="003B3FC8" w:rsidRDefault="003B3FC8" w:rsidP="00045522">
            <w:pPr>
              <w:rPr>
                <w:sz w:val="20"/>
                <w:szCs w:val="18"/>
              </w:rPr>
            </w:pPr>
            <w:r>
              <w:rPr>
                <w:sz w:val="20"/>
                <w:szCs w:val="18"/>
              </w:rPr>
              <w:t>$</w:t>
            </w:r>
            <w:proofErr w:type="spellStart"/>
            <w:r>
              <w:rPr>
                <w:sz w:val="20"/>
                <w:szCs w:val="18"/>
              </w:rPr>
              <w:t>partid</w:t>
            </w:r>
            <w:proofErr w:type="spellEnd"/>
          </w:p>
        </w:tc>
        <w:tc>
          <w:tcPr>
            <w:tcW w:w="844" w:type="dxa"/>
          </w:tcPr>
          <w:p w14:paraId="5CA530D1" w14:textId="1E002280" w:rsidR="003B3FC8" w:rsidRPr="003B3FC8" w:rsidRDefault="003B3FC8" w:rsidP="00045522">
            <w:pPr>
              <w:rPr>
                <w:sz w:val="20"/>
                <w:szCs w:val="18"/>
              </w:rPr>
            </w:pPr>
            <w:r>
              <w:rPr>
                <w:sz w:val="20"/>
                <w:szCs w:val="18"/>
              </w:rPr>
              <w:t>Int</w:t>
            </w:r>
          </w:p>
        </w:tc>
        <w:tc>
          <w:tcPr>
            <w:tcW w:w="7620" w:type="dxa"/>
          </w:tcPr>
          <w:p w14:paraId="484E9D30" w14:textId="334AF9FE" w:rsidR="00F31FAA" w:rsidRPr="003B3FC8" w:rsidRDefault="003B3FC8" w:rsidP="00045522">
            <w:pPr>
              <w:rPr>
                <w:sz w:val="20"/>
                <w:szCs w:val="18"/>
              </w:rPr>
            </w:pPr>
            <w:r>
              <w:rPr>
                <w:sz w:val="20"/>
                <w:szCs w:val="18"/>
              </w:rPr>
              <w:t>This variable is an index</w:t>
            </w:r>
            <w:r w:rsidR="00F31FAA">
              <w:rPr>
                <w:sz w:val="20"/>
                <w:szCs w:val="18"/>
              </w:rPr>
              <w:t xml:space="preserve"> that stats on zero and increasing for each unique part definition on the sheet layout. If you have one part and have copy that to 100 copies, they will all have the same $</w:t>
            </w:r>
            <w:proofErr w:type="spellStart"/>
            <w:r w:rsidR="00F31FAA">
              <w:rPr>
                <w:sz w:val="20"/>
                <w:szCs w:val="18"/>
              </w:rPr>
              <w:t>partid</w:t>
            </w:r>
            <w:proofErr w:type="spellEnd"/>
            <w:r w:rsidR="00F31FAA">
              <w:rPr>
                <w:sz w:val="20"/>
                <w:szCs w:val="18"/>
              </w:rPr>
              <w:t>.</w:t>
            </w:r>
            <w:r w:rsidR="00275D40">
              <w:rPr>
                <w:sz w:val="20"/>
                <w:szCs w:val="18"/>
              </w:rPr>
              <w:t xml:space="preserve"> </w:t>
            </w:r>
            <w:r w:rsidR="00F31FAA">
              <w:rPr>
                <w:sz w:val="20"/>
                <w:szCs w:val="18"/>
              </w:rPr>
              <w:t>(Rev 2</w:t>
            </w:r>
            <w:r w:rsidR="00275D40">
              <w:rPr>
                <w:sz w:val="20"/>
                <w:szCs w:val="18"/>
              </w:rPr>
              <w:t xml:space="preserve"> only</w:t>
            </w:r>
            <w:r w:rsidR="00F31FAA">
              <w:rPr>
                <w:sz w:val="20"/>
                <w:szCs w:val="18"/>
              </w:rPr>
              <w:t>)</w:t>
            </w:r>
          </w:p>
        </w:tc>
      </w:tr>
      <w:tr w:rsidR="003B3FC8" w:rsidRPr="003B3FC8" w14:paraId="44070E9B" w14:textId="77777777" w:rsidTr="000A64B8">
        <w:tc>
          <w:tcPr>
            <w:tcW w:w="1673" w:type="dxa"/>
          </w:tcPr>
          <w:p w14:paraId="19EEECEE" w14:textId="16E9D73E" w:rsidR="003B3FC8" w:rsidRPr="003B3FC8" w:rsidRDefault="00F31FAA" w:rsidP="00045522">
            <w:pPr>
              <w:rPr>
                <w:sz w:val="20"/>
                <w:szCs w:val="18"/>
              </w:rPr>
            </w:pPr>
            <w:r>
              <w:rPr>
                <w:sz w:val="20"/>
                <w:szCs w:val="18"/>
              </w:rPr>
              <w:t>$</w:t>
            </w:r>
            <w:proofErr w:type="spellStart"/>
            <w:r>
              <w:rPr>
                <w:sz w:val="20"/>
                <w:szCs w:val="18"/>
              </w:rPr>
              <w:t>pathid</w:t>
            </w:r>
            <w:proofErr w:type="spellEnd"/>
          </w:p>
        </w:tc>
        <w:tc>
          <w:tcPr>
            <w:tcW w:w="844" w:type="dxa"/>
          </w:tcPr>
          <w:p w14:paraId="7E042FAA" w14:textId="7527A23F" w:rsidR="003B3FC8" w:rsidRPr="003B3FC8" w:rsidRDefault="00F31FAA" w:rsidP="00045522">
            <w:pPr>
              <w:rPr>
                <w:sz w:val="20"/>
                <w:szCs w:val="18"/>
              </w:rPr>
            </w:pPr>
            <w:r>
              <w:rPr>
                <w:sz w:val="20"/>
                <w:szCs w:val="18"/>
              </w:rPr>
              <w:t>Int</w:t>
            </w:r>
          </w:p>
        </w:tc>
        <w:tc>
          <w:tcPr>
            <w:tcW w:w="7620" w:type="dxa"/>
          </w:tcPr>
          <w:p w14:paraId="01A5785C" w14:textId="1502ED26" w:rsidR="003B3FC8" w:rsidRPr="003B3FC8" w:rsidRDefault="00F31FAA" w:rsidP="00045522">
            <w:pPr>
              <w:rPr>
                <w:sz w:val="20"/>
                <w:szCs w:val="18"/>
              </w:rPr>
            </w:pPr>
            <w:r>
              <w:rPr>
                <w:sz w:val="20"/>
                <w:szCs w:val="18"/>
              </w:rPr>
              <w:t>This variable is an index that starts on zero and increase by one for each unique toolpath on the drawing. (Rev 2</w:t>
            </w:r>
            <w:r w:rsidR="00275D40">
              <w:rPr>
                <w:sz w:val="20"/>
                <w:szCs w:val="18"/>
              </w:rPr>
              <w:t xml:space="preserve"> only</w:t>
            </w:r>
            <w:r>
              <w:rPr>
                <w:sz w:val="20"/>
                <w:szCs w:val="18"/>
              </w:rPr>
              <w:t>)</w:t>
            </w:r>
          </w:p>
        </w:tc>
      </w:tr>
      <w:tr w:rsidR="00E92345" w:rsidRPr="00302A2D" w14:paraId="1D75C711" w14:textId="77777777" w:rsidTr="000A64B8">
        <w:tc>
          <w:tcPr>
            <w:tcW w:w="1673" w:type="dxa"/>
          </w:tcPr>
          <w:p w14:paraId="73C7272E" w14:textId="1F15FEDB" w:rsidR="00E92345" w:rsidRDefault="00E92345" w:rsidP="00E92345">
            <w:pPr>
              <w:rPr>
                <w:szCs w:val="20"/>
              </w:rPr>
            </w:pPr>
            <w:r>
              <w:rPr>
                <w:sz w:val="20"/>
                <w:szCs w:val="20"/>
              </w:rPr>
              <w:t>$</w:t>
            </w:r>
            <w:proofErr w:type="spellStart"/>
            <w:r>
              <w:rPr>
                <w:sz w:val="20"/>
                <w:szCs w:val="20"/>
              </w:rPr>
              <w:t>partname</w:t>
            </w:r>
            <w:proofErr w:type="spellEnd"/>
          </w:p>
        </w:tc>
        <w:tc>
          <w:tcPr>
            <w:tcW w:w="844" w:type="dxa"/>
          </w:tcPr>
          <w:p w14:paraId="3A371190" w14:textId="29DECB30" w:rsidR="00E92345" w:rsidRDefault="00E92345" w:rsidP="00E92345">
            <w:pPr>
              <w:rPr>
                <w:szCs w:val="20"/>
              </w:rPr>
            </w:pPr>
            <w:r>
              <w:rPr>
                <w:sz w:val="20"/>
                <w:szCs w:val="20"/>
              </w:rPr>
              <w:t>String</w:t>
            </w:r>
          </w:p>
        </w:tc>
        <w:tc>
          <w:tcPr>
            <w:tcW w:w="7620" w:type="dxa"/>
          </w:tcPr>
          <w:p w14:paraId="6DA992E8" w14:textId="6325B52F" w:rsidR="00E92345" w:rsidRDefault="00E92345" w:rsidP="00E92345">
            <w:pPr>
              <w:rPr>
                <w:szCs w:val="20"/>
              </w:rPr>
            </w:pPr>
            <w:r>
              <w:rPr>
                <w:sz w:val="20"/>
                <w:szCs w:val="20"/>
              </w:rPr>
              <w:t>The name of the part as defined in Create part</w:t>
            </w:r>
          </w:p>
        </w:tc>
      </w:tr>
      <w:tr w:rsidR="00E92345" w:rsidRPr="00302A2D" w14:paraId="13892758" w14:textId="77777777" w:rsidTr="000A64B8">
        <w:tc>
          <w:tcPr>
            <w:tcW w:w="1673" w:type="dxa"/>
          </w:tcPr>
          <w:p w14:paraId="66139275" w14:textId="77777777" w:rsidR="00E92345" w:rsidRPr="00302A2D" w:rsidRDefault="00E92345" w:rsidP="00E92345">
            <w:pPr>
              <w:rPr>
                <w:sz w:val="20"/>
                <w:szCs w:val="20"/>
              </w:rPr>
            </w:pPr>
            <w:r>
              <w:rPr>
                <w:sz w:val="20"/>
                <w:szCs w:val="20"/>
              </w:rPr>
              <w:t>$customer</w:t>
            </w:r>
          </w:p>
        </w:tc>
        <w:tc>
          <w:tcPr>
            <w:tcW w:w="844" w:type="dxa"/>
          </w:tcPr>
          <w:p w14:paraId="17E68572" w14:textId="77777777" w:rsidR="00E92345" w:rsidRPr="00302A2D" w:rsidRDefault="00E92345" w:rsidP="00E92345">
            <w:pPr>
              <w:rPr>
                <w:sz w:val="20"/>
                <w:szCs w:val="20"/>
              </w:rPr>
            </w:pPr>
            <w:r>
              <w:rPr>
                <w:sz w:val="20"/>
                <w:szCs w:val="20"/>
              </w:rPr>
              <w:t>String</w:t>
            </w:r>
          </w:p>
        </w:tc>
        <w:tc>
          <w:tcPr>
            <w:tcW w:w="7620" w:type="dxa"/>
          </w:tcPr>
          <w:p w14:paraId="019A3252" w14:textId="77777777" w:rsidR="00E92345" w:rsidRPr="00302A2D" w:rsidRDefault="00E92345" w:rsidP="00E92345">
            <w:pPr>
              <w:rPr>
                <w:sz w:val="20"/>
                <w:szCs w:val="20"/>
              </w:rPr>
            </w:pPr>
            <w:r>
              <w:rPr>
                <w:sz w:val="20"/>
                <w:szCs w:val="20"/>
              </w:rPr>
              <w:t>The name of the customer as defined in Create part</w:t>
            </w:r>
          </w:p>
        </w:tc>
      </w:tr>
      <w:tr w:rsidR="00E92345" w:rsidRPr="00302A2D" w14:paraId="52730EE9" w14:textId="77777777" w:rsidTr="000A64B8">
        <w:tc>
          <w:tcPr>
            <w:tcW w:w="1673" w:type="dxa"/>
          </w:tcPr>
          <w:p w14:paraId="0FB70D40" w14:textId="77777777" w:rsidR="00E92345" w:rsidRPr="00302A2D" w:rsidRDefault="00E92345" w:rsidP="00E92345">
            <w:pPr>
              <w:rPr>
                <w:sz w:val="20"/>
                <w:szCs w:val="20"/>
              </w:rPr>
            </w:pPr>
            <w:r>
              <w:rPr>
                <w:sz w:val="20"/>
                <w:szCs w:val="20"/>
              </w:rPr>
              <w:t>$</w:t>
            </w:r>
            <w:proofErr w:type="spellStart"/>
            <w:r>
              <w:rPr>
                <w:sz w:val="20"/>
                <w:szCs w:val="20"/>
              </w:rPr>
              <w:t>partdate</w:t>
            </w:r>
            <w:proofErr w:type="spellEnd"/>
          </w:p>
        </w:tc>
        <w:tc>
          <w:tcPr>
            <w:tcW w:w="844" w:type="dxa"/>
          </w:tcPr>
          <w:p w14:paraId="7C840AA7" w14:textId="77777777" w:rsidR="00E92345" w:rsidRPr="00302A2D" w:rsidRDefault="00E92345" w:rsidP="00E92345">
            <w:pPr>
              <w:rPr>
                <w:sz w:val="20"/>
                <w:szCs w:val="20"/>
              </w:rPr>
            </w:pPr>
            <w:r>
              <w:rPr>
                <w:sz w:val="20"/>
                <w:szCs w:val="20"/>
              </w:rPr>
              <w:t>String</w:t>
            </w:r>
          </w:p>
        </w:tc>
        <w:tc>
          <w:tcPr>
            <w:tcW w:w="7620" w:type="dxa"/>
          </w:tcPr>
          <w:p w14:paraId="7099AC47" w14:textId="77777777" w:rsidR="00E92345" w:rsidRPr="00302A2D" w:rsidRDefault="00E92345" w:rsidP="00E92345">
            <w:pPr>
              <w:rPr>
                <w:sz w:val="20"/>
                <w:szCs w:val="20"/>
              </w:rPr>
            </w:pPr>
            <w:r>
              <w:rPr>
                <w:sz w:val="20"/>
                <w:szCs w:val="20"/>
              </w:rPr>
              <w:t>The date as defined in Create part</w:t>
            </w:r>
          </w:p>
        </w:tc>
      </w:tr>
      <w:tr w:rsidR="00E92345" w:rsidRPr="00302A2D" w14:paraId="459D86F4" w14:textId="77777777" w:rsidTr="000A64B8">
        <w:tc>
          <w:tcPr>
            <w:tcW w:w="1673" w:type="dxa"/>
          </w:tcPr>
          <w:p w14:paraId="230FE8DF" w14:textId="77777777" w:rsidR="00E92345" w:rsidRPr="00C34690" w:rsidRDefault="00E92345" w:rsidP="00E92345">
            <w:pPr>
              <w:rPr>
                <w:sz w:val="20"/>
                <w:szCs w:val="20"/>
              </w:rPr>
            </w:pPr>
            <w:r w:rsidRPr="00C34690">
              <w:rPr>
                <w:sz w:val="20"/>
                <w:szCs w:val="20"/>
              </w:rPr>
              <w:t>$quantity</w:t>
            </w:r>
          </w:p>
        </w:tc>
        <w:tc>
          <w:tcPr>
            <w:tcW w:w="844" w:type="dxa"/>
          </w:tcPr>
          <w:p w14:paraId="34657FE4" w14:textId="77777777" w:rsidR="00E92345" w:rsidRPr="00C34690" w:rsidRDefault="00E92345" w:rsidP="00E92345">
            <w:pPr>
              <w:rPr>
                <w:sz w:val="20"/>
                <w:szCs w:val="20"/>
              </w:rPr>
            </w:pPr>
            <w:r w:rsidRPr="00C34690">
              <w:rPr>
                <w:sz w:val="20"/>
                <w:szCs w:val="20"/>
              </w:rPr>
              <w:t>Int</w:t>
            </w:r>
          </w:p>
        </w:tc>
        <w:tc>
          <w:tcPr>
            <w:tcW w:w="7620" w:type="dxa"/>
          </w:tcPr>
          <w:p w14:paraId="34E80F3E" w14:textId="77777777" w:rsidR="00E92345" w:rsidRPr="00C34690" w:rsidRDefault="00E92345" w:rsidP="00E92345">
            <w:pPr>
              <w:rPr>
                <w:sz w:val="20"/>
                <w:szCs w:val="20"/>
              </w:rPr>
            </w:pPr>
            <w:r w:rsidRPr="00C34690">
              <w:rPr>
                <w:sz w:val="20"/>
                <w:szCs w:val="20"/>
              </w:rPr>
              <w:t>Number if parts defined in Create part</w:t>
            </w:r>
            <w:r>
              <w:rPr>
                <w:sz w:val="20"/>
                <w:szCs w:val="20"/>
              </w:rPr>
              <w:t>.</w:t>
            </w:r>
          </w:p>
        </w:tc>
      </w:tr>
      <w:tr w:rsidR="00E92345" w:rsidRPr="00302A2D" w14:paraId="046B0ED1" w14:textId="77777777" w:rsidTr="000A64B8">
        <w:tc>
          <w:tcPr>
            <w:tcW w:w="1673" w:type="dxa"/>
          </w:tcPr>
          <w:p w14:paraId="474F18C7" w14:textId="77777777" w:rsidR="00E92345" w:rsidRPr="00302A2D" w:rsidRDefault="00E92345" w:rsidP="00E92345">
            <w:pPr>
              <w:rPr>
                <w:sz w:val="20"/>
                <w:szCs w:val="20"/>
              </w:rPr>
            </w:pPr>
            <w:r>
              <w:rPr>
                <w:sz w:val="20"/>
                <w:szCs w:val="20"/>
              </w:rPr>
              <w:t>$connected</w:t>
            </w:r>
          </w:p>
        </w:tc>
        <w:tc>
          <w:tcPr>
            <w:tcW w:w="844" w:type="dxa"/>
          </w:tcPr>
          <w:p w14:paraId="407677D7" w14:textId="77777777" w:rsidR="00E92345" w:rsidRPr="00302A2D" w:rsidRDefault="00E92345" w:rsidP="00E92345">
            <w:pPr>
              <w:rPr>
                <w:sz w:val="20"/>
                <w:szCs w:val="20"/>
              </w:rPr>
            </w:pPr>
            <w:r>
              <w:rPr>
                <w:sz w:val="20"/>
                <w:szCs w:val="20"/>
              </w:rPr>
              <w:t>Bool</w:t>
            </w:r>
          </w:p>
        </w:tc>
        <w:tc>
          <w:tcPr>
            <w:tcW w:w="7620" w:type="dxa"/>
          </w:tcPr>
          <w:p w14:paraId="1BE03C03" w14:textId="77777777" w:rsidR="00E92345" w:rsidRPr="00302A2D" w:rsidRDefault="00E92345" w:rsidP="00E92345">
            <w:pPr>
              <w:rPr>
                <w:sz w:val="20"/>
                <w:szCs w:val="20"/>
              </w:rPr>
            </w:pPr>
            <w:r>
              <w:rPr>
                <w:sz w:val="20"/>
                <w:szCs w:val="20"/>
              </w:rPr>
              <w:t>If the tool path is connected with the part</w:t>
            </w:r>
          </w:p>
        </w:tc>
      </w:tr>
      <w:tr w:rsidR="00E92345" w:rsidRPr="00302A2D" w14:paraId="38B9D844" w14:textId="77777777" w:rsidTr="000A64B8">
        <w:tc>
          <w:tcPr>
            <w:tcW w:w="1673" w:type="dxa"/>
          </w:tcPr>
          <w:p w14:paraId="1A242598" w14:textId="77777777" w:rsidR="00E92345" w:rsidRPr="00302A2D" w:rsidRDefault="00E92345" w:rsidP="00E92345">
            <w:pPr>
              <w:rPr>
                <w:sz w:val="20"/>
                <w:szCs w:val="20"/>
              </w:rPr>
            </w:pPr>
            <w:r>
              <w:rPr>
                <w:sz w:val="20"/>
                <w:szCs w:val="20"/>
              </w:rPr>
              <w:t>$</w:t>
            </w:r>
            <w:proofErr w:type="spellStart"/>
            <w:r>
              <w:rPr>
                <w:sz w:val="20"/>
                <w:szCs w:val="20"/>
              </w:rPr>
              <w:t>partid</w:t>
            </w:r>
            <w:proofErr w:type="spellEnd"/>
          </w:p>
        </w:tc>
        <w:tc>
          <w:tcPr>
            <w:tcW w:w="844" w:type="dxa"/>
          </w:tcPr>
          <w:p w14:paraId="77C2FE80" w14:textId="77777777" w:rsidR="00E92345" w:rsidRPr="00302A2D" w:rsidRDefault="00E92345" w:rsidP="00E92345">
            <w:pPr>
              <w:rPr>
                <w:sz w:val="20"/>
                <w:szCs w:val="20"/>
              </w:rPr>
            </w:pPr>
            <w:r>
              <w:rPr>
                <w:sz w:val="20"/>
                <w:szCs w:val="20"/>
              </w:rPr>
              <w:t>Int</w:t>
            </w:r>
          </w:p>
        </w:tc>
        <w:tc>
          <w:tcPr>
            <w:tcW w:w="7620" w:type="dxa"/>
          </w:tcPr>
          <w:p w14:paraId="0EAA5CE1" w14:textId="77777777" w:rsidR="00E92345" w:rsidRPr="00302A2D" w:rsidRDefault="00E92345" w:rsidP="00E92345">
            <w:pPr>
              <w:rPr>
                <w:sz w:val="20"/>
                <w:szCs w:val="20"/>
              </w:rPr>
            </w:pPr>
            <w:r>
              <w:rPr>
                <w:sz w:val="20"/>
                <w:szCs w:val="20"/>
              </w:rPr>
              <w:t>The ID the part</w:t>
            </w:r>
          </w:p>
        </w:tc>
      </w:tr>
      <w:tr w:rsidR="00E92345" w:rsidRPr="00302A2D" w14:paraId="3CCFEAC4" w14:textId="77777777" w:rsidTr="000A64B8">
        <w:tc>
          <w:tcPr>
            <w:tcW w:w="1673" w:type="dxa"/>
          </w:tcPr>
          <w:p w14:paraId="4CAA68D7" w14:textId="77777777" w:rsidR="00E92345" w:rsidRPr="00302A2D" w:rsidRDefault="00E92345" w:rsidP="00E92345">
            <w:pPr>
              <w:rPr>
                <w:sz w:val="20"/>
                <w:szCs w:val="20"/>
              </w:rPr>
            </w:pPr>
            <w:r>
              <w:rPr>
                <w:sz w:val="20"/>
                <w:szCs w:val="20"/>
              </w:rPr>
              <w:t>$box</w:t>
            </w:r>
          </w:p>
        </w:tc>
        <w:tc>
          <w:tcPr>
            <w:tcW w:w="844" w:type="dxa"/>
          </w:tcPr>
          <w:p w14:paraId="4084EC87" w14:textId="77777777" w:rsidR="00E92345" w:rsidRPr="00302A2D" w:rsidRDefault="00E92345" w:rsidP="00E92345">
            <w:pPr>
              <w:rPr>
                <w:sz w:val="20"/>
                <w:szCs w:val="20"/>
              </w:rPr>
            </w:pPr>
            <w:r>
              <w:rPr>
                <w:sz w:val="20"/>
                <w:szCs w:val="20"/>
              </w:rPr>
              <w:t>list</w:t>
            </w:r>
          </w:p>
        </w:tc>
        <w:tc>
          <w:tcPr>
            <w:tcW w:w="7620" w:type="dxa"/>
          </w:tcPr>
          <w:p w14:paraId="4672CA83" w14:textId="77777777" w:rsidR="00E92345" w:rsidRPr="00302A2D" w:rsidRDefault="00E92345" w:rsidP="00E92345">
            <w:pPr>
              <w:rPr>
                <w:sz w:val="20"/>
                <w:szCs w:val="20"/>
              </w:rPr>
            </w:pPr>
            <w:r>
              <w:rPr>
                <w:sz w:val="20"/>
                <w:szCs w:val="20"/>
              </w:rPr>
              <w:t xml:space="preserve">A list of four reals that describe </w:t>
            </w:r>
            <w:proofErr w:type="spellStart"/>
            <w:r>
              <w:rPr>
                <w:sz w:val="20"/>
                <w:szCs w:val="20"/>
              </w:rPr>
              <w:t>LoweLeft</w:t>
            </w:r>
            <w:proofErr w:type="spellEnd"/>
            <w:r>
              <w:rPr>
                <w:sz w:val="20"/>
                <w:szCs w:val="20"/>
              </w:rPr>
              <w:t xml:space="preserve"> corner and Upper Right corner (X Y X Y)</w:t>
            </w:r>
          </w:p>
        </w:tc>
      </w:tr>
      <w:tr w:rsidR="00E92345" w:rsidRPr="00302A2D" w14:paraId="38B5172F" w14:textId="77777777" w:rsidTr="000A64B8">
        <w:tc>
          <w:tcPr>
            <w:tcW w:w="1673" w:type="dxa"/>
          </w:tcPr>
          <w:p w14:paraId="0F6E3F9E" w14:textId="77777777" w:rsidR="00E92345" w:rsidRDefault="00E92345" w:rsidP="00E92345">
            <w:pPr>
              <w:rPr>
                <w:szCs w:val="20"/>
              </w:rPr>
            </w:pPr>
            <w:r>
              <w:rPr>
                <w:szCs w:val="20"/>
              </w:rPr>
              <w:t>$</w:t>
            </w:r>
            <w:proofErr w:type="spellStart"/>
            <w:r w:rsidRPr="00590301">
              <w:rPr>
                <w:sz w:val="20"/>
                <w:szCs w:val="20"/>
              </w:rPr>
              <w:t>boxcenter</w:t>
            </w:r>
            <w:proofErr w:type="spellEnd"/>
          </w:p>
        </w:tc>
        <w:tc>
          <w:tcPr>
            <w:tcW w:w="844" w:type="dxa"/>
          </w:tcPr>
          <w:p w14:paraId="138B3EC8" w14:textId="77777777" w:rsidR="00E92345" w:rsidRDefault="00E92345" w:rsidP="00E92345">
            <w:pPr>
              <w:rPr>
                <w:szCs w:val="20"/>
              </w:rPr>
            </w:pPr>
            <w:r>
              <w:rPr>
                <w:szCs w:val="20"/>
              </w:rPr>
              <w:t>list</w:t>
            </w:r>
          </w:p>
        </w:tc>
        <w:tc>
          <w:tcPr>
            <w:tcW w:w="7620" w:type="dxa"/>
          </w:tcPr>
          <w:p w14:paraId="5FF442D7" w14:textId="77777777" w:rsidR="00E92345" w:rsidRPr="00590301" w:rsidRDefault="00E92345" w:rsidP="00E92345">
            <w:pPr>
              <w:rPr>
                <w:sz w:val="20"/>
                <w:szCs w:val="20"/>
              </w:rPr>
            </w:pPr>
            <w:r w:rsidRPr="00590301">
              <w:rPr>
                <w:sz w:val="20"/>
                <w:szCs w:val="20"/>
              </w:rPr>
              <w:t>Center of the bounding $box</w:t>
            </w:r>
          </w:p>
        </w:tc>
      </w:tr>
      <w:tr w:rsidR="00E92345" w:rsidRPr="00302A2D" w14:paraId="4D6F9E9E" w14:textId="77777777" w:rsidTr="000A64B8">
        <w:tc>
          <w:tcPr>
            <w:tcW w:w="1673" w:type="dxa"/>
          </w:tcPr>
          <w:p w14:paraId="16474131" w14:textId="77777777" w:rsidR="00E92345" w:rsidRDefault="00E92345" w:rsidP="00E92345">
            <w:pPr>
              <w:rPr>
                <w:szCs w:val="20"/>
              </w:rPr>
            </w:pPr>
            <w:r w:rsidRPr="000A64B8">
              <w:rPr>
                <w:sz w:val="20"/>
                <w:szCs w:val="20"/>
              </w:rPr>
              <w:t>$</w:t>
            </w:r>
            <w:proofErr w:type="spellStart"/>
            <w:r w:rsidRPr="000A64B8">
              <w:rPr>
                <w:sz w:val="20"/>
                <w:szCs w:val="20"/>
              </w:rPr>
              <w:t>boxrotated</w:t>
            </w:r>
            <w:proofErr w:type="spellEnd"/>
          </w:p>
        </w:tc>
        <w:tc>
          <w:tcPr>
            <w:tcW w:w="844" w:type="dxa"/>
          </w:tcPr>
          <w:p w14:paraId="469CA37B" w14:textId="77777777" w:rsidR="00E92345" w:rsidRDefault="00E92345" w:rsidP="00E92345">
            <w:pPr>
              <w:rPr>
                <w:szCs w:val="20"/>
              </w:rPr>
            </w:pPr>
            <w:r>
              <w:rPr>
                <w:szCs w:val="20"/>
              </w:rPr>
              <w:t>list</w:t>
            </w:r>
          </w:p>
        </w:tc>
        <w:tc>
          <w:tcPr>
            <w:tcW w:w="7620" w:type="dxa"/>
          </w:tcPr>
          <w:p w14:paraId="023885BF" w14:textId="77777777" w:rsidR="00E92345" w:rsidRPr="00302A2D" w:rsidRDefault="00E92345" w:rsidP="00E92345">
            <w:pPr>
              <w:rPr>
                <w:sz w:val="20"/>
                <w:szCs w:val="20"/>
              </w:rPr>
            </w:pPr>
            <w:r>
              <w:rPr>
                <w:sz w:val="20"/>
                <w:szCs w:val="20"/>
              </w:rPr>
              <w:t xml:space="preserve">A list of four reals that describe </w:t>
            </w:r>
            <w:proofErr w:type="spellStart"/>
            <w:r>
              <w:rPr>
                <w:sz w:val="20"/>
                <w:szCs w:val="20"/>
              </w:rPr>
              <w:t>LoweLeft</w:t>
            </w:r>
            <w:proofErr w:type="spellEnd"/>
            <w:r>
              <w:rPr>
                <w:sz w:val="20"/>
                <w:szCs w:val="20"/>
              </w:rPr>
              <w:t xml:space="preserve"> corner and Upper Right corner (X Y X Y) in actual rotation angle of the part.</w:t>
            </w:r>
          </w:p>
        </w:tc>
      </w:tr>
      <w:tr w:rsidR="00E92345" w:rsidRPr="00302A2D" w14:paraId="53FD19CD" w14:textId="77777777" w:rsidTr="000A64B8">
        <w:tc>
          <w:tcPr>
            <w:tcW w:w="1673" w:type="dxa"/>
          </w:tcPr>
          <w:p w14:paraId="4E24F003" w14:textId="77777777" w:rsidR="00E92345" w:rsidRPr="00302A2D" w:rsidRDefault="00E92345" w:rsidP="00E92345">
            <w:pPr>
              <w:rPr>
                <w:sz w:val="20"/>
                <w:szCs w:val="20"/>
              </w:rPr>
            </w:pPr>
            <w:r>
              <w:rPr>
                <w:sz w:val="20"/>
                <w:szCs w:val="20"/>
              </w:rPr>
              <w:t>$</w:t>
            </w:r>
            <w:proofErr w:type="spellStart"/>
            <w:r>
              <w:rPr>
                <w:sz w:val="20"/>
                <w:szCs w:val="20"/>
              </w:rPr>
              <w:t>orderattrib</w:t>
            </w:r>
            <w:proofErr w:type="spellEnd"/>
          </w:p>
        </w:tc>
        <w:tc>
          <w:tcPr>
            <w:tcW w:w="844" w:type="dxa"/>
          </w:tcPr>
          <w:p w14:paraId="7A18810C" w14:textId="77777777" w:rsidR="00E92345" w:rsidRPr="00302A2D" w:rsidRDefault="00E92345" w:rsidP="00E92345">
            <w:pPr>
              <w:rPr>
                <w:sz w:val="20"/>
                <w:szCs w:val="20"/>
              </w:rPr>
            </w:pPr>
            <w:r>
              <w:rPr>
                <w:sz w:val="20"/>
                <w:szCs w:val="20"/>
              </w:rPr>
              <w:t>String</w:t>
            </w:r>
          </w:p>
        </w:tc>
        <w:tc>
          <w:tcPr>
            <w:tcW w:w="7620" w:type="dxa"/>
          </w:tcPr>
          <w:p w14:paraId="191BA106" w14:textId="77777777" w:rsidR="00E92345" w:rsidRPr="00302A2D" w:rsidRDefault="00E92345" w:rsidP="00E92345">
            <w:pPr>
              <w:rPr>
                <w:sz w:val="20"/>
                <w:szCs w:val="20"/>
              </w:rPr>
            </w:pPr>
            <w:r>
              <w:rPr>
                <w:sz w:val="20"/>
                <w:szCs w:val="20"/>
              </w:rPr>
              <w:t>The attribute added on the part in the Order command.</w:t>
            </w:r>
          </w:p>
        </w:tc>
      </w:tr>
    </w:tbl>
    <w:p w14:paraId="2FD3B746" w14:textId="77777777" w:rsidR="00D90884" w:rsidRDefault="00D90884" w:rsidP="00D90884"/>
    <w:p w14:paraId="682ABE30" w14:textId="77777777" w:rsidR="00D90884" w:rsidRDefault="00D90884" w:rsidP="00D90884"/>
    <w:p w14:paraId="4ACF1566" w14:textId="77777777" w:rsidR="00D90884" w:rsidRDefault="00D90884" w:rsidP="00D90884">
      <w:r>
        <w:t>$</w:t>
      </w:r>
      <w:proofErr w:type="spellStart"/>
      <w:r>
        <w:t>partname</w:t>
      </w:r>
      <w:proofErr w:type="spellEnd"/>
      <w:r>
        <w:t>, $customer and $</w:t>
      </w:r>
      <w:proofErr w:type="spellStart"/>
      <w:r>
        <w:t>partdate</w:t>
      </w:r>
      <w:proofErr w:type="spellEnd"/>
      <w:r>
        <w:t>. All data is from the information added when the part was created.</w:t>
      </w:r>
    </w:p>
    <w:p w14:paraId="0574BB5B" w14:textId="77777777" w:rsidR="00D90884" w:rsidRDefault="00D90884" w:rsidP="00D90884">
      <w:pPr>
        <w:pStyle w:val="LISPSAMPLE"/>
        <w:rPr>
          <w:b/>
        </w:rPr>
      </w:pPr>
      <w:r>
        <w:rPr>
          <w:b/>
        </w:rPr>
        <w:t>Example:</w:t>
      </w:r>
    </w:p>
    <w:p w14:paraId="6A44489B" w14:textId="77777777" w:rsidR="00D90884" w:rsidRDefault="00D90884" w:rsidP="00D90884">
      <w:pPr>
        <w:pStyle w:val="LISPSAMPLE"/>
      </w:pPr>
      <w:r>
        <w:t xml:space="preserve">(DEFUN </w:t>
      </w:r>
      <w:proofErr w:type="gramStart"/>
      <w:r>
        <w:t>part(</w:t>
      </w:r>
      <w:proofErr w:type="gramEnd"/>
      <w:r>
        <w:t>)</w:t>
      </w:r>
      <w:r>
        <w:br/>
        <w:t xml:space="preserve">  (WRITE (STRCAT (NTXT) "($name " " $customer " " $date ")"))</w:t>
      </w:r>
      <w:r>
        <w:br/>
        <w:t>)</w:t>
      </w:r>
    </w:p>
    <w:bookmarkStart w:id="55" w:name="_PIERCING"/>
    <w:bookmarkEnd w:id="55"/>
    <w:p w14:paraId="58A24523" w14:textId="77777777" w:rsidR="00D90884" w:rsidRDefault="00D90884" w:rsidP="00D90884">
      <w:pPr>
        <w:pStyle w:val="Rubrik2"/>
      </w:pPr>
      <w:r>
        <w:fldChar w:fldCharType="begin"/>
      </w:r>
      <w:r>
        <w:instrText xml:space="preserve"> HYPERLINK "" \l "_PIERCING" </w:instrText>
      </w:r>
      <w:r>
        <w:fldChar w:fldCharType="separate"/>
      </w:r>
      <w:bookmarkStart w:id="56" w:name="_Toc359406394"/>
      <w:r w:rsidRPr="000124C2">
        <w:rPr>
          <w:rStyle w:val="Hyperlnk"/>
          <w:bdr w:val="none" w:sz="0" w:space="0" w:color="auto"/>
        </w:rPr>
        <w:t>PIERCING</w:t>
      </w:r>
      <w:bookmarkEnd w:id="56"/>
      <w:r>
        <w:fldChar w:fldCharType="end"/>
      </w:r>
    </w:p>
    <w:p w14:paraId="64433FF5" w14:textId="77777777" w:rsidR="00D90884" w:rsidRDefault="00D90884" w:rsidP="00D90884">
      <w:r>
        <w:t xml:space="preserve">This event is used to turn ON the cutting or the marking process (see also </w:t>
      </w:r>
      <w:hyperlink w:anchor="_MARKON" w:history="1">
        <w:r w:rsidRPr="000124C2">
          <w:rPr>
            <w:rStyle w:val="Hyperlnk"/>
            <w:bdr w:val="none" w:sz="0" w:space="0" w:color="auto"/>
          </w:rPr>
          <w:t>MARKON</w:t>
        </w:r>
      </w:hyperlink>
      <w:r>
        <w:t>).</w:t>
      </w:r>
    </w:p>
    <w:p w14:paraId="02F97798" w14:textId="77777777" w:rsidR="00D90884" w:rsidRDefault="00D90884" w:rsidP="00D90884">
      <w:r>
        <w:t>To be able to use this event a function named PIERCING must be implemented in the post.</w:t>
      </w:r>
    </w:p>
    <w:p w14:paraId="376DB0AD" w14:textId="77777777" w:rsidR="00D90884" w:rsidRDefault="00D90884" w:rsidP="00D90884">
      <w:r>
        <w:t>Following variables are available:</w:t>
      </w:r>
    </w:p>
    <w:tbl>
      <w:tblPr>
        <w:tblStyle w:val="Tabellrutnt"/>
        <w:tblW w:w="0" w:type="auto"/>
        <w:tblLook w:val="04A0" w:firstRow="1" w:lastRow="0" w:firstColumn="1" w:lastColumn="0" w:noHBand="0" w:noVBand="1"/>
      </w:tblPr>
      <w:tblGrid>
        <w:gridCol w:w="1733"/>
        <w:gridCol w:w="755"/>
        <w:gridCol w:w="7649"/>
      </w:tblGrid>
      <w:tr w:rsidR="00D90884" w:rsidRPr="00265B45" w14:paraId="4698E1BB"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1FA802" w14:textId="77777777" w:rsidR="00D90884" w:rsidRDefault="00AB1D34" w:rsidP="00045522">
            <w:pPr>
              <w:rPr>
                <w:sz w:val="20"/>
                <w:szCs w:val="20"/>
              </w:rPr>
            </w:pPr>
            <w:r>
              <w:rPr>
                <w:sz w:val="20"/>
                <w:szCs w:val="20"/>
              </w:rPr>
              <w:t>$</w:t>
            </w:r>
            <w:proofErr w:type="spellStart"/>
            <w:r>
              <w:rPr>
                <w:sz w:val="20"/>
                <w:szCs w:val="20"/>
              </w:rPr>
              <w:t>attrib</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77CFFF7" w14:textId="77777777" w:rsidR="00D90884" w:rsidRDefault="00AB1D34" w:rsidP="00045522">
            <w:pPr>
              <w:jc w:val="center"/>
              <w:rPr>
                <w:sz w:val="20"/>
                <w:szCs w:val="20"/>
              </w:rPr>
            </w:pPr>
            <w:r>
              <w:rPr>
                <w:sz w:val="20"/>
                <w:szCs w:val="20"/>
              </w:rPr>
              <w:t>String</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7452C9" w14:textId="77777777" w:rsidR="00D90884" w:rsidRDefault="00AB1D34" w:rsidP="00045522">
            <w:pPr>
              <w:rPr>
                <w:sz w:val="20"/>
                <w:szCs w:val="20"/>
              </w:rPr>
            </w:pPr>
            <w:r>
              <w:rPr>
                <w:sz w:val="20"/>
                <w:szCs w:val="20"/>
              </w:rPr>
              <w:t>This is the attribute given in the hole command or the attribute given in the marking command. New in R2017.3.388</w:t>
            </w:r>
          </w:p>
        </w:tc>
      </w:tr>
      <w:tr w:rsidR="00AB1D34" w:rsidRPr="00265B45" w14:paraId="4DCF643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188E4F" w14:textId="77777777" w:rsidR="00AB1D34" w:rsidRDefault="00AB1D34" w:rsidP="00AB1D34">
            <w:pPr>
              <w:rPr>
                <w:sz w:val="20"/>
                <w:szCs w:val="20"/>
              </w:rPr>
            </w:pPr>
            <w:r>
              <w:rPr>
                <w:sz w:val="20"/>
                <w:szCs w:val="20"/>
              </w:rPr>
              <w:t>$ab</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3186290" w14:textId="77777777" w:rsidR="00AB1D34" w:rsidRDefault="00AB1D34" w:rsidP="00AB1D34">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89FD83" w14:textId="77777777" w:rsidR="00AB1D34" w:rsidRDefault="00AB1D34" w:rsidP="00AB1D34">
            <w:pPr>
              <w:rPr>
                <w:sz w:val="20"/>
                <w:szCs w:val="20"/>
              </w:rPr>
            </w:pPr>
            <w:r>
              <w:rPr>
                <w:sz w:val="20"/>
                <w:szCs w:val="20"/>
              </w:rPr>
              <w:t>T if the movement have any A or B information else the variable is nil.</w:t>
            </w:r>
          </w:p>
        </w:tc>
      </w:tr>
      <w:tr w:rsidR="00AB1D34" w:rsidRPr="005F7142" w14:paraId="18EB0866"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40206" w14:textId="77777777" w:rsidR="00AB1D34" w:rsidRPr="005F7142" w:rsidRDefault="00AB1D34" w:rsidP="00AB1D34">
            <w:pPr>
              <w:rPr>
                <w:sz w:val="20"/>
                <w:szCs w:val="20"/>
              </w:rPr>
            </w:pPr>
            <w:r>
              <w:rPr>
                <w:sz w:val="20"/>
                <w:szCs w:val="20"/>
              </w:rPr>
              <w:t>$bar</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40E5F91" w14:textId="77777777" w:rsidR="00AB1D34" w:rsidRPr="005F7142" w:rsidRDefault="00AB1D34" w:rsidP="00AB1D34">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53124" w14:textId="77777777" w:rsidR="00AB1D34" w:rsidRPr="005F7142" w:rsidRDefault="00AB1D34" w:rsidP="00AB1D34">
            <w:pPr>
              <w:rPr>
                <w:sz w:val="20"/>
                <w:szCs w:val="20"/>
              </w:rPr>
            </w:pPr>
            <w:r>
              <w:rPr>
                <w:sz w:val="20"/>
                <w:szCs w:val="20"/>
              </w:rPr>
              <w:t>Actual pressure that will be used at the start of the piercing.</w:t>
            </w:r>
          </w:p>
        </w:tc>
      </w:tr>
      <w:tr w:rsidR="00AB1D34" w:rsidRPr="00265B45" w14:paraId="4D5D0C36"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ADEE20" w14:textId="77777777" w:rsidR="00AB1D34" w:rsidRDefault="00AB1D34" w:rsidP="00AB1D34">
            <w:pPr>
              <w:rPr>
                <w:szCs w:val="20"/>
              </w:rPr>
            </w:pPr>
            <w:r>
              <w:rPr>
                <w:sz w:val="20"/>
                <w:szCs w:val="20"/>
              </w:rPr>
              <w:t>$circ</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A94F687" w14:textId="77777777" w:rsidR="00AB1D34" w:rsidRDefault="00AB1D34" w:rsidP="00AB1D34">
            <w:pPr>
              <w:jc w:val="center"/>
              <w:rPr>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C255A9" w14:textId="77777777" w:rsidR="00AB1D34" w:rsidRDefault="00AB1D34" w:rsidP="00AB1D34">
            <w:pPr>
              <w:rPr>
                <w:szCs w:val="20"/>
              </w:rPr>
            </w:pPr>
            <w:r>
              <w:rPr>
                <w:sz w:val="20"/>
                <w:szCs w:val="20"/>
              </w:rPr>
              <w:t>If circular piercing should be used or not.</w:t>
            </w:r>
          </w:p>
        </w:tc>
      </w:tr>
      <w:tr w:rsidR="00E020BA" w:rsidRPr="00E020BA" w14:paraId="0C905ACC"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A48F7" w14:textId="77777777" w:rsidR="00E020BA" w:rsidRPr="00E020BA" w:rsidRDefault="00E020BA" w:rsidP="00AB1D34">
            <w:pPr>
              <w:rPr>
                <w:sz w:val="20"/>
                <w:szCs w:val="18"/>
              </w:rPr>
            </w:pPr>
            <w:r w:rsidRPr="00E020BA">
              <w:rPr>
                <w:sz w:val="20"/>
                <w:szCs w:val="18"/>
              </w:rPr>
              <w:t>$clen</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0BDDAEF" w14:textId="77777777" w:rsidR="00E020BA" w:rsidRPr="00E020BA" w:rsidRDefault="00E020BA" w:rsidP="00AB1D34">
            <w:pPr>
              <w:jc w:val="center"/>
              <w:rPr>
                <w:sz w:val="20"/>
                <w:szCs w:val="18"/>
              </w:rPr>
            </w:pPr>
            <w:r w:rsidRPr="00E020BA">
              <w:rPr>
                <w:sz w:val="20"/>
                <w:szCs w:val="18"/>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84ED4C" w14:textId="77777777" w:rsidR="00E020BA" w:rsidRPr="00E020BA" w:rsidRDefault="00E020BA" w:rsidP="00AB1D34">
            <w:pPr>
              <w:rPr>
                <w:sz w:val="20"/>
                <w:szCs w:val="18"/>
              </w:rPr>
            </w:pPr>
            <w:r w:rsidRPr="00E020BA">
              <w:rPr>
                <w:sz w:val="20"/>
                <w:szCs w:val="18"/>
              </w:rPr>
              <w:t>Cutting length without lead-in and lead-out.</w:t>
            </w:r>
          </w:p>
        </w:tc>
      </w:tr>
      <w:tr w:rsidR="00AB1D34" w:rsidRPr="00265B45" w14:paraId="4543F323"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F803F3" w14:textId="77777777" w:rsidR="00AB1D34" w:rsidRDefault="00AB1D34" w:rsidP="00AB1D34">
            <w:pPr>
              <w:rPr>
                <w:sz w:val="20"/>
                <w:szCs w:val="20"/>
              </w:rPr>
            </w:pPr>
            <w:r>
              <w:rPr>
                <w:sz w:val="20"/>
                <w:szCs w:val="20"/>
              </w:rPr>
              <w:t>$</w:t>
            </w:r>
            <w:proofErr w:type="spellStart"/>
            <w:r>
              <w:rPr>
                <w:sz w:val="20"/>
                <w:szCs w:val="20"/>
              </w:rPr>
              <w:t>cpfeed</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DBC51D2" w14:textId="77777777" w:rsidR="00AB1D34" w:rsidRDefault="00AB1D34" w:rsidP="00AB1D34">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9BEF9B" w14:textId="77777777" w:rsidR="00AB1D34" w:rsidRDefault="00AB1D34" w:rsidP="00AB1D34">
            <w:pPr>
              <w:rPr>
                <w:sz w:val="20"/>
                <w:szCs w:val="20"/>
              </w:rPr>
            </w:pPr>
            <w:r>
              <w:rPr>
                <w:sz w:val="20"/>
                <w:szCs w:val="20"/>
              </w:rPr>
              <w:t>The velocity used in circular piercing.</w:t>
            </w:r>
          </w:p>
        </w:tc>
      </w:tr>
      <w:tr w:rsidR="00AB1D34" w:rsidRPr="00265B45" w14:paraId="2B0AE9C3"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D359C8" w14:textId="77777777" w:rsidR="00AB1D34" w:rsidRDefault="00AB1D34" w:rsidP="00AB1D34">
            <w:pPr>
              <w:rPr>
                <w:sz w:val="20"/>
                <w:szCs w:val="20"/>
              </w:rPr>
            </w:pPr>
            <w:r>
              <w:rPr>
                <w:sz w:val="20"/>
                <w:szCs w:val="20"/>
              </w:rPr>
              <w:t>$</w:t>
            </w:r>
            <w:proofErr w:type="spellStart"/>
            <w:r>
              <w:rPr>
                <w:sz w:val="20"/>
                <w:szCs w:val="20"/>
              </w:rPr>
              <w:t>cpradius</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9284636" w14:textId="77777777" w:rsidR="00AB1D34" w:rsidRDefault="00AB1D34" w:rsidP="00AB1D34">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1A8FCA" w14:textId="77777777" w:rsidR="00AB1D34" w:rsidRDefault="00AB1D34" w:rsidP="00AB1D34">
            <w:pPr>
              <w:rPr>
                <w:sz w:val="20"/>
                <w:szCs w:val="20"/>
              </w:rPr>
            </w:pPr>
            <w:r>
              <w:rPr>
                <w:sz w:val="20"/>
                <w:szCs w:val="20"/>
              </w:rPr>
              <w:t>This is the movement radius that should be used for circular piercing.</w:t>
            </w:r>
          </w:p>
        </w:tc>
      </w:tr>
      <w:tr w:rsidR="00AB1D34" w:rsidRPr="00265B45" w14:paraId="790CD2F9"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6AC37" w14:textId="77777777" w:rsidR="00AB1D34" w:rsidRDefault="00AB1D34" w:rsidP="00AB1D34">
            <w:pPr>
              <w:rPr>
                <w:sz w:val="20"/>
                <w:szCs w:val="20"/>
              </w:rPr>
            </w:pPr>
            <w:r>
              <w:rPr>
                <w:sz w:val="20"/>
                <w:szCs w:val="20"/>
              </w:rPr>
              <w:t>$</w:t>
            </w:r>
            <w:proofErr w:type="spellStart"/>
            <w:r>
              <w:rPr>
                <w:sz w:val="20"/>
                <w:szCs w:val="20"/>
              </w:rPr>
              <w:t>cpturns</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6F993AB" w14:textId="77777777" w:rsidR="00AB1D34" w:rsidRDefault="00AB1D34" w:rsidP="00AB1D34">
            <w:pPr>
              <w:jc w:val="center"/>
              <w:rPr>
                <w:sz w:val="20"/>
                <w:szCs w:val="20"/>
              </w:rPr>
            </w:pPr>
            <w:r>
              <w:rPr>
                <w:sz w:val="20"/>
                <w:szCs w:val="20"/>
              </w:rPr>
              <w:t xml:space="preserve">Real </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2F139" w14:textId="77777777" w:rsidR="00AB1D34" w:rsidRDefault="00AB1D34" w:rsidP="00AB1D34">
            <w:pPr>
              <w:rPr>
                <w:sz w:val="20"/>
                <w:szCs w:val="20"/>
              </w:rPr>
            </w:pPr>
            <w:r>
              <w:rPr>
                <w:sz w:val="20"/>
                <w:szCs w:val="20"/>
              </w:rPr>
              <w:t>Number of turns that should be used for circular piercing</w:t>
            </w:r>
          </w:p>
        </w:tc>
      </w:tr>
      <w:tr w:rsidR="00AB1D34" w:rsidRPr="00265B45" w14:paraId="0CCD4B1A"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68E4B" w14:textId="77777777" w:rsidR="00AB1D34" w:rsidRDefault="00AB1D34" w:rsidP="00AB1D34">
            <w:pPr>
              <w:rPr>
                <w:szCs w:val="20"/>
              </w:rPr>
            </w:pPr>
            <w:r w:rsidRPr="00AB5153">
              <w:rPr>
                <w:sz w:val="20"/>
                <w:szCs w:val="20"/>
              </w:rPr>
              <w:t>$</w:t>
            </w:r>
            <w:proofErr w:type="spellStart"/>
            <w:r w:rsidRPr="00AB5153">
              <w:rPr>
                <w:sz w:val="20"/>
                <w:szCs w:val="20"/>
              </w:rPr>
              <w:t>ctype</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8DCC8F" w14:textId="77777777" w:rsidR="00AB1D34" w:rsidRDefault="00AB1D34" w:rsidP="00AB1D34">
            <w:pPr>
              <w:jc w:val="center"/>
              <w:rPr>
                <w:szCs w:val="20"/>
              </w:rPr>
            </w:pPr>
            <w:r w:rsidRPr="00AB5153">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ED406C" w14:textId="77777777" w:rsidR="00AB1D34" w:rsidRPr="00AB5153" w:rsidRDefault="00AB1D34" w:rsidP="00AB1D34">
            <w:pPr>
              <w:rPr>
                <w:sz w:val="20"/>
              </w:rPr>
            </w:pPr>
            <w:r w:rsidRPr="00AB5153">
              <w:rPr>
                <w:sz w:val="20"/>
              </w:rPr>
              <w:t>1: Tilted piercing</w:t>
            </w:r>
            <w:r w:rsidRPr="00AB5153">
              <w:rPr>
                <w:sz w:val="20"/>
              </w:rPr>
              <w:br/>
              <w:t>2: Tilted cutting (bevel mode is top, bottom or advanced)</w:t>
            </w:r>
            <w:r w:rsidRPr="00AB5153">
              <w:rPr>
                <w:sz w:val="20"/>
              </w:rPr>
              <w:br/>
              <w:t>4: Top bevel</w:t>
            </w:r>
            <w:r w:rsidRPr="00AB5153">
              <w:rPr>
                <w:sz w:val="20"/>
              </w:rPr>
              <w:br/>
              <w:t>8: Bottom bevel</w:t>
            </w:r>
            <w:r w:rsidRPr="00AB5153">
              <w:rPr>
                <w:sz w:val="20"/>
              </w:rPr>
              <w:br/>
              <w:t>16: Ruled bevel</w:t>
            </w:r>
            <w:r>
              <w:rPr>
                <w:sz w:val="20"/>
              </w:rPr>
              <w:t>.</w:t>
            </w:r>
          </w:p>
        </w:tc>
      </w:tr>
      <w:tr w:rsidR="00AB1D34" w:rsidRPr="00265B45" w14:paraId="532A533F"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C6CC15" w14:textId="77777777" w:rsidR="00AB1D34" w:rsidRDefault="00AB1D34" w:rsidP="00AB1D34">
            <w:pPr>
              <w:rPr>
                <w:szCs w:val="20"/>
              </w:rPr>
            </w:pPr>
            <w:r>
              <w:rPr>
                <w:sz w:val="20"/>
                <w:szCs w:val="20"/>
              </w:rPr>
              <w:t>$delay</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7901ED6" w14:textId="77777777" w:rsidR="00AB1D34" w:rsidRDefault="00AB1D34" w:rsidP="00AB1D34">
            <w:pPr>
              <w:jc w:val="center"/>
              <w:rPr>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B55EEB" w14:textId="77777777" w:rsidR="00EF7D16" w:rsidRDefault="00EF7D16" w:rsidP="00EF7D16">
            <w:pPr>
              <w:rPr>
                <w:sz w:val="20"/>
                <w:szCs w:val="20"/>
              </w:rPr>
            </w:pPr>
            <w:r>
              <w:rPr>
                <w:sz w:val="20"/>
                <w:szCs w:val="20"/>
              </w:rPr>
              <w:t>Delay between water and abrasive on.</w:t>
            </w:r>
          </w:p>
          <w:p w14:paraId="6EFBF672" w14:textId="040761EC" w:rsidR="00AB1D34" w:rsidRDefault="00EF7D16" w:rsidP="00EF7D16">
            <w:pPr>
              <w:rPr>
                <w:szCs w:val="20"/>
              </w:rPr>
            </w:pPr>
            <w:r w:rsidRPr="000D6C2D">
              <w:rPr>
                <w:sz w:val="20"/>
                <w:szCs w:val="18"/>
              </w:rPr>
              <w:t>This variable will be deprecated</w:t>
            </w:r>
            <w:r>
              <w:rPr>
                <w:sz w:val="20"/>
                <w:szCs w:val="18"/>
              </w:rPr>
              <w:t xml:space="preserve">. Use </w:t>
            </w:r>
            <w:proofErr w:type="spellStart"/>
            <w:r>
              <w:rPr>
                <w:sz w:val="20"/>
                <w:szCs w:val="18"/>
              </w:rPr>
              <w:t>JetValveOn</w:t>
            </w:r>
            <w:proofErr w:type="spellEnd"/>
            <w:r>
              <w:rPr>
                <w:sz w:val="20"/>
                <w:szCs w:val="18"/>
              </w:rPr>
              <w:t xml:space="preserve">, </w:t>
            </w:r>
            <w:proofErr w:type="spellStart"/>
            <w:r>
              <w:rPr>
                <w:sz w:val="20"/>
                <w:szCs w:val="18"/>
              </w:rPr>
              <w:t>JetValveOff</w:t>
            </w:r>
            <w:proofErr w:type="spellEnd"/>
            <w:r>
              <w:rPr>
                <w:sz w:val="20"/>
                <w:szCs w:val="18"/>
              </w:rPr>
              <w:t>, $</w:t>
            </w:r>
            <w:proofErr w:type="spellStart"/>
            <w:r>
              <w:rPr>
                <w:sz w:val="20"/>
                <w:szCs w:val="18"/>
              </w:rPr>
              <w:t>JetAbrasiveOn</w:t>
            </w:r>
            <w:proofErr w:type="spellEnd"/>
            <w:r>
              <w:rPr>
                <w:sz w:val="20"/>
                <w:szCs w:val="18"/>
              </w:rPr>
              <w:t xml:space="preserve"> and $</w:t>
            </w:r>
            <w:proofErr w:type="spellStart"/>
            <w:r>
              <w:rPr>
                <w:sz w:val="20"/>
                <w:szCs w:val="18"/>
              </w:rPr>
              <w:t>JetAbrasiveOff</w:t>
            </w:r>
            <w:proofErr w:type="spellEnd"/>
            <w:r>
              <w:rPr>
                <w:sz w:val="20"/>
                <w:szCs w:val="18"/>
              </w:rPr>
              <w:t xml:space="preserve"> (See below)</w:t>
            </w:r>
          </w:p>
        </w:tc>
      </w:tr>
      <w:tr w:rsidR="00AB1D34" w:rsidRPr="00265B45" w14:paraId="0122257E"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C87E04" w14:textId="77777777" w:rsidR="00AB1D34" w:rsidRPr="00A11E17" w:rsidRDefault="00AB1D34" w:rsidP="00AB1D34">
            <w:pPr>
              <w:rPr>
                <w:sz w:val="20"/>
                <w:szCs w:val="20"/>
              </w:rPr>
            </w:pPr>
            <w:r w:rsidRPr="00A11E17">
              <w:rPr>
                <w:sz w:val="20"/>
                <w:szCs w:val="20"/>
              </w:rPr>
              <w:t>$external</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B972909" w14:textId="77777777" w:rsidR="00AB1D34" w:rsidRPr="00A11E17" w:rsidRDefault="00AB1D34" w:rsidP="00AB1D34">
            <w:pPr>
              <w:jc w:val="center"/>
              <w:rPr>
                <w:sz w:val="20"/>
                <w:szCs w:val="20"/>
              </w:rPr>
            </w:pPr>
            <w:r w:rsidRPr="00A11E17">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0DFFFC" w14:textId="77777777" w:rsidR="00AB1D34" w:rsidRPr="00A11E17" w:rsidRDefault="00AB1D34" w:rsidP="00AB1D34">
            <w:pPr>
              <w:rPr>
                <w:sz w:val="20"/>
                <w:szCs w:val="20"/>
              </w:rPr>
            </w:pPr>
            <w:r w:rsidRPr="00A11E17">
              <w:rPr>
                <w:sz w:val="20"/>
                <w:szCs w:val="20"/>
              </w:rPr>
              <w:t xml:space="preserve">T if the piercing </w:t>
            </w:r>
            <w:proofErr w:type="gramStart"/>
            <w:r w:rsidRPr="00A11E17">
              <w:rPr>
                <w:sz w:val="20"/>
                <w:szCs w:val="20"/>
              </w:rPr>
              <w:t>belong</w:t>
            </w:r>
            <w:proofErr w:type="gramEnd"/>
            <w:r w:rsidRPr="00A11E17">
              <w:rPr>
                <w:sz w:val="20"/>
                <w:szCs w:val="20"/>
              </w:rPr>
              <w:t xml:space="preserve"> to an external geometry else nil</w:t>
            </w:r>
            <w:r>
              <w:rPr>
                <w:sz w:val="20"/>
                <w:szCs w:val="20"/>
              </w:rPr>
              <w:t xml:space="preserve"> (NOTE! See $edge below)</w:t>
            </w:r>
          </w:p>
        </w:tc>
      </w:tr>
      <w:tr w:rsidR="00AB1D34" w:rsidRPr="00587707" w14:paraId="4B369688"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4F611" w14:textId="77777777" w:rsidR="00AB1D34" w:rsidRPr="00587707" w:rsidRDefault="00AB1D34" w:rsidP="00AB1D34">
            <w:pPr>
              <w:rPr>
                <w:sz w:val="20"/>
                <w:szCs w:val="20"/>
              </w:rPr>
            </w:pPr>
            <w:r w:rsidRPr="00587707">
              <w:rPr>
                <w:sz w:val="20"/>
                <w:szCs w:val="20"/>
              </w:rPr>
              <w:t>$edge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760B2DB" w14:textId="77777777" w:rsidR="00AB1D34" w:rsidRPr="00587707" w:rsidRDefault="00AB1D34" w:rsidP="00AB1D34">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BA683E" w14:textId="77777777" w:rsidR="00AB1D34" w:rsidRDefault="00AB1D34" w:rsidP="00AB1D34">
            <w:pPr>
              <w:rPr>
                <w:sz w:val="20"/>
                <w:szCs w:val="20"/>
              </w:rPr>
            </w:pPr>
            <w:r>
              <w:rPr>
                <w:sz w:val="20"/>
                <w:szCs w:val="20"/>
              </w:rPr>
              <w:t>-1 Means it’s an external contour</w:t>
            </w:r>
          </w:p>
          <w:p w14:paraId="113DEB3E" w14:textId="77777777" w:rsidR="00AB1D34" w:rsidRDefault="00AB1D34" w:rsidP="00AB1D34">
            <w:pPr>
              <w:rPr>
                <w:sz w:val="20"/>
                <w:szCs w:val="20"/>
              </w:rPr>
            </w:pPr>
            <w:r>
              <w:rPr>
                <w:sz w:val="20"/>
                <w:szCs w:val="20"/>
              </w:rPr>
              <w:t>0 Means an open contour (slot or common cutline or marking)</w:t>
            </w:r>
          </w:p>
          <w:p w14:paraId="0F765F66" w14:textId="77777777" w:rsidR="00AB1D34" w:rsidRPr="00587707" w:rsidRDefault="00AB1D34" w:rsidP="00AB1D34">
            <w:pPr>
              <w:rPr>
                <w:sz w:val="20"/>
                <w:szCs w:val="20"/>
              </w:rPr>
            </w:pPr>
            <w:r>
              <w:rPr>
                <w:sz w:val="20"/>
                <w:szCs w:val="20"/>
              </w:rPr>
              <w:t>1 Means it’s an inside contour</w:t>
            </w:r>
          </w:p>
        </w:tc>
      </w:tr>
      <w:tr w:rsidR="00AB1D34" w:rsidRPr="005F7142" w14:paraId="5D046B02"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9CE61" w14:textId="77777777" w:rsidR="00AB1D34" w:rsidRPr="005F7142" w:rsidRDefault="00AB1D34" w:rsidP="00AB1D34">
            <w:pPr>
              <w:rPr>
                <w:sz w:val="20"/>
                <w:szCs w:val="20"/>
              </w:rPr>
            </w:pPr>
            <w:r>
              <w:rPr>
                <w:sz w:val="20"/>
                <w:szCs w:val="20"/>
              </w:rPr>
              <w:t>$gram</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CAF1317" w14:textId="77777777" w:rsidR="00AB1D34" w:rsidRPr="005F7142" w:rsidRDefault="00AB1D34" w:rsidP="00AB1D34">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7C2781" w14:textId="77777777" w:rsidR="00AB1D34" w:rsidRPr="005F7142" w:rsidRDefault="00AB1D34" w:rsidP="00AB1D34">
            <w:pPr>
              <w:rPr>
                <w:sz w:val="20"/>
                <w:szCs w:val="20"/>
              </w:rPr>
            </w:pPr>
            <w:r>
              <w:rPr>
                <w:sz w:val="20"/>
                <w:szCs w:val="20"/>
              </w:rPr>
              <w:t>Actual amount of abrasive that should be used at the start of the piercing.</w:t>
            </w:r>
          </w:p>
        </w:tc>
      </w:tr>
      <w:tr w:rsidR="00AB1D34" w:rsidRPr="00265B45" w14:paraId="3C9B4CE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A2231" w14:textId="77777777" w:rsidR="00AB1D34" w:rsidRPr="0053437E" w:rsidRDefault="00AB1D34" w:rsidP="00AB1D34">
            <w:pPr>
              <w:rPr>
                <w:sz w:val="20"/>
                <w:szCs w:val="20"/>
              </w:rPr>
            </w:pPr>
            <w:r w:rsidRPr="0053437E">
              <w:rPr>
                <w:sz w:val="20"/>
                <w:szCs w:val="20"/>
              </w:rPr>
              <w:t>$high</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74E6BF3" w14:textId="77777777" w:rsidR="00AB1D34" w:rsidRPr="0053437E" w:rsidRDefault="00AB1D34" w:rsidP="00AB1D34">
            <w:pPr>
              <w:jc w:val="center"/>
              <w:rPr>
                <w:sz w:val="20"/>
                <w:szCs w:val="20"/>
              </w:rPr>
            </w:pPr>
            <w:r w:rsidRPr="0053437E">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FFAF4" w14:textId="77777777" w:rsidR="00AB1D34" w:rsidRPr="0053437E" w:rsidRDefault="00AB1D34" w:rsidP="00AB1D34">
            <w:pPr>
              <w:rPr>
                <w:sz w:val="20"/>
                <w:szCs w:val="20"/>
              </w:rPr>
            </w:pPr>
            <w:r w:rsidRPr="0053437E">
              <w:rPr>
                <w:sz w:val="20"/>
                <w:szCs w:val="20"/>
              </w:rPr>
              <w:t>If the piercing is made with the same pressure as cutting then variable is T else nil.</w:t>
            </w:r>
          </w:p>
        </w:tc>
      </w:tr>
      <w:tr w:rsidR="00AB1D34" w14:paraId="10DE69EE"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E19009" w14:textId="77777777" w:rsidR="00AB1D34" w:rsidRPr="005474C6" w:rsidRDefault="00AB1D34" w:rsidP="00AB1D34">
            <w:pPr>
              <w:rPr>
                <w:sz w:val="20"/>
                <w:szCs w:val="20"/>
              </w:rPr>
            </w:pPr>
            <w:r w:rsidRPr="005474C6">
              <w:rPr>
                <w:sz w:val="20"/>
                <w:szCs w:val="20"/>
              </w:rPr>
              <w:t>$kerf</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45F6E80" w14:textId="77777777" w:rsidR="00AB1D34" w:rsidRPr="005474C6" w:rsidRDefault="00AB1D34" w:rsidP="00AB1D34">
            <w:pPr>
              <w:jc w:val="center"/>
              <w:rPr>
                <w:sz w:val="20"/>
                <w:szCs w:val="20"/>
              </w:rPr>
            </w:pPr>
            <w:r w:rsidRPr="005474C6">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F1E69" w14:textId="77777777" w:rsidR="00AB1D34" w:rsidRPr="005474C6" w:rsidRDefault="00AB1D34" w:rsidP="00AB1D34">
            <w:pPr>
              <w:rPr>
                <w:sz w:val="20"/>
                <w:szCs w:val="20"/>
              </w:rPr>
            </w:pPr>
            <w:r w:rsidRPr="005474C6">
              <w:rPr>
                <w:sz w:val="20"/>
                <w:szCs w:val="20"/>
              </w:rPr>
              <w:t xml:space="preserve">The variable </w:t>
            </w:r>
            <w:proofErr w:type="gramStart"/>
            <w:r w:rsidRPr="005474C6">
              <w:rPr>
                <w:sz w:val="20"/>
                <w:szCs w:val="20"/>
              </w:rPr>
              <w:t>give</w:t>
            </w:r>
            <w:proofErr w:type="gramEnd"/>
            <w:r w:rsidRPr="005474C6">
              <w:rPr>
                <w:sz w:val="20"/>
                <w:szCs w:val="20"/>
              </w:rPr>
              <w:t xml:space="preserve"> information about the kerf that will be used after the piercing is finish.</w:t>
            </w:r>
            <w:r>
              <w:rPr>
                <w:sz w:val="20"/>
                <w:szCs w:val="20"/>
              </w:rPr>
              <w:t xml:space="preserve"> 0=No kerf, 1=Left (G41), 2=Right (G42). Tis instruction </w:t>
            </w:r>
            <w:proofErr w:type="spellStart"/>
            <w:r>
              <w:rPr>
                <w:sz w:val="20"/>
                <w:szCs w:val="20"/>
              </w:rPr>
              <w:t>shoul</w:t>
            </w:r>
            <w:proofErr w:type="spellEnd"/>
            <w:r>
              <w:rPr>
                <w:sz w:val="20"/>
                <w:szCs w:val="20"/>
              </w:rPr>
              <w:t xml:space="preserve"> </w:t>
            </w:r>
            <w:proofErr w:type="spellStart"/>
            <w:r>
              <w:rPr>
                <w:sz w:val="20"/>
                <w:szCs w:val="20"/>
              </w:rPr>
              <w:t>nomraly</w:t>
            </w:r>
            <w:proofErr w:type="spellEnd"/>
            <w:r>
              <w:rPr>
                <w:sz w:val="20"/>
                <w:szCs w:val="20"/>
              </w:rPr>
              <w:t xml:space="preserve"> be written to the CNC-file. When using all kind of bevel cutting and when using IGEMS internal toll radius compensation this value is always 0.</w:t>
            </w:r>
            <w:r>
              <w:rPr>
                <w:sz w:val="20"/>
                <w:szCs w:val="20"/>
              </w:rPr>
              <w:br/>
              <w:t>Note! See also $side that have a similar meaning.</w:t>
            </w:r>
          </w:p>
        </w:tc>
      </w:tr>
      <w:tr w:rsidR="00EF7D16" w:rsidRPr="00520759" w14:paraId="5EBC0433"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8FAAD" w14:textId="32C917C3" w:rsidR="00EF7D16" w:rsidRPr="00520759" w:rsidRDefault="00EF7D16" w:rsidP="00EF7D16">
            <w:pPr>
              <w:rPr>
                <w:szCs w:val="18"/>
              </w:rPr>
            </w:pPr>
            <w:r>
              <w:rPr>
                <w:sz w:val="20"/>
                <w:szCs w:val="20"/>
              </w:rPr>
              <w:t>$</w:t>
            </w:r>
            <w:proofErr w:type="spellStart"/>
            <w:r>
              <w:rPr>
                <w:sz w:val="20"/>
                <w:szCs w:val="20"/>
              </w:rPr>
              <w:t>jetvalveon</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AB5819B" w14:textId="67A15B3F" w:rsidR="00EF7D16" w:rsidRDefault="00EF7D16" w:rsidP="00EF7D16">
            <w:pPr>
              <w:jc w:val="center"/>
              <w:rPr>
                <w:szCs w:val="18"/>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A1171" w14:textId="34365DB3" w:rsidR="00EF7D16" w:rsidRDefault="00EF7D16" w:rsidP="00EF7D16">
            <w:pPr>
              <w:rPr>
                <w:szCs w:val="18"/>
              </w:rPr>
            </w:pPr>
            <w:r>
              <w:rPr>
                <w:sz w:val="20"/>
                <w:szCs w:val="20"/>
              </w:rPr>
              <w:t>This value is the time in seconds that it takes for the waterjet valve to react after the CNC have send the signal Water ON. This is normally very short probably around 0.1 to 0.2 seconds.</w:t>
            </w:r>
          </w:p>
        </w:tc>
      </w:tr>
      <w:tr w:rsidR="00EF7D16" w:rsidRPr="00520759" w14:paraId="248BABE7"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D459E" w14:textId="5D193E1E" w:rsidR="00EF7D16" w:rsidRPr="00520759" w:rsidRDefault="00EF7D16" w:rsidP="00EF7D16">
            <w:pPr>
              <w:rPr>
                <w:sz w:val="20"/>
                <w:szCs w:val="18"/>
              </w:rPr>
            </w:pPr>
            <w:r>
              <w:rPr>
                <w:sz w:val="20"/>
                <w:szCs w:val="20"/>
              </w:rPr>
              <w:t>$</w:t>
            </w:r>
            <w:proofErr w:type="spellStart"/>
            <w:r>
              <w:rPr>
                <w:sz w:val="20"/>
                <w:szCs w:val="20"/>
              </w:rPr>
              <w:t>jetabrasiveon</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134656F" w14:textId="0259FC1C" w:rsidR="00EF7D16" w:rsidRPr="00520759" w:rsidRDefault="00EF7D16" w:rsidP="00EF7D16">
            <w:pPr>
              <w:jc w:val="center"/>
              <w:rPr>
                <w:sz w:val="20"/>
                <w:szCs w:val="18"/>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244583" w14:textId="3EF6B399" w:rsidR="00EF7D16" w:rsidRPr="00520759" w:rsidRDefault="00EF7D16" w:rsidP="00EF7D16">
            <w:pPr>
              <w:rPr>
                <w:sz w:val="20"/>
                <w:szCs w:val="18"/>
              </w:rPr>
            </w:pPr>
            <w:r>
              <w:rPr>
                <w:sz w:val="20"/>
                <w:szCs w:val="20"/>
              </w:rPr>
              <w:t>This is the time it takes for the abrasive to arrive the material after the CNC have send the signal Abrasive On. The value is depending on the length of the hose and other equipment. Probably around 1 to 3 seconds.</w:t>
            </w:r>
          </w:p>
        </w:tc>
      </w:tr>
      <w:tr w:rsidR="00EF7D16" w:rsidRPr="00031E5D" w14:paraId="7F747D7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2BD45" w14:textId="66462DFB" w:rsidR="00EF7D16" w:rsidRPr="00031E5D" w:rsidRDefault="00EF7D16" w:rsidP="00EF7D16">
            <w:pPr>
              <w:rPr>
                <w:sz w:val="20"/>
                <w:szCs w:val="16"/>
              </w:rPr>
            </w:pPr>
            <w:r>
              <w:rPr>
                <w:sz w:val="20"/>
                <w:szCs w:val="20"/>
              </w:rPr>
              <w:t>$</w:t>
            </w:r>
            <w:proofErr w:type="spellStart"/>
            <w:r>
              <w:rPr>
                <w:sz w:val="20"/>
                <w:szCs w:val="20"/>
              </w:rPr>
              <w:t>jetabrasiveoff</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103E285" w14:textId="2CAF41B4" w:rsidR="00EF7D16" w:rsidRPr="00031E5D" w:rsidRDefault="00EF7D16" w:rsidP="00EF7D16">
            <w:pPr>
              <w:jc w:val="center"/>
              <w:rPr>
                <w:sz w:val="20"/>
                <w:szCs w:val="16"/>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5FC14" w14:textId="556E6788" w:rsidR="00EF7D16" w:rsidRPr="00031E5D" w:rsidRDefault="00EF7D16" w:rsidP="00EF7D16">
            <w:pPr>
              <w:rPr>
                <w:sz w:val="18"/>
                <w:szCs w:val="14"/>
              </w:rPr>
            </w:pPr>
            <w:r>
              <w:rPr>
                <w:sz w:val="20"/>
                <w:szCs w:val="20"/>
              </w:rPr>
              <w:t>This is the time it takes to empty the hose after the Abrasive has been turned off. The value is also depending on the length of the abrasive hose. Normal value is around 1 to 3 seconds.</w:t>
            </w:r>
          </w:p>
        </w:tc>
      </w:tr>
      <w:tr w:rsidR="00EF7D16" w:rsidRPr="000011A3" w14:paraId="76E35C95" w14:textId="77777777" w:rsidTr="003542F6">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3C59F" w14:textId="56D20BF5" w:rsidR="00EF7D16" w:rsidRPr="000011A3" w:rsidRDefault="00EF7D16" w:rsidP="00EF7D16">
            <w:pPr>
              <w:rPr>
                <w:sz w:val="20"/>
                <w:szCs w:val="18"/>
              </w:rPr>
            </w:pPr>
            <w:r>
              <w:rPr>
                <w:sz w:val="20"/>
                <w:szCs w:val="20"/>
              </w:rPr>
              <w:t>$</w:t>
            </w:r>
            <w:proofErr w:type="spellStart"/>
            <w:r>
              <w:rPr>
                <w:sz w:val="20"/>
                <w:szCs w:val="20"/>
              </w:rPr>
              <w:t>jetvalveoff</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6311E89" w14:textId="4CF95C37" w:rsidR="00EF7D16" w:rsidRPr="000011A3" w:rsidRDefault="00EF7D16" w:rsidP="00EF7D16">
            <w:pPr>
              <w:jc w:val="center"/>
              <w:rPr>
                <w:sz w:val="20"/>
                <w:szCs w:val="18"/>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D22F7" w14:textId="3DF817DA" w:rsidR="00EF7D16" w:rsidRPr="000011A3" w:rsidRDefault="00EF7D16" w:rsidP="00EF7D16">
            <w:pPr>
              <w:rPr>
                <w:sz w:val="20"/>
                <w:szCs w:val="18"/>
              </w:rPr>
            </w:pPr>
            <w:r>
              <w:rPr>
                <w:sz w:val="20"/>
                <w:szCs w:val="20"/>
              </w:rPr>
              <w:t>This is the time it takes for the waterjet valve to turn of the water. This time is depending on the equipment, Normal values 0.2 to 2 seconds</w:t>
            </w:r>
          </w:p>
        </w:tc>
      </w:tr>
      <w:tr w:rsidR="00EF7D16" w:rsidRPr="00D35F7A" w14:paraId="49EF2B9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28363" w14:textId="77777777" w:rsidR="00EF7D16" w:rsidRPr="00D35F7A" w:rsidRDefault="00EF7D16" w:rsidP="00EF7D16">
            <w:pPr>
              <w:rPr>
                <w:sz w:val="20"/>
                <w:szCs w:val="20"/>
              </w:rPr>
            </w:pPr>
            <w:r w:rsidRPr="00D35F7A">
              <w:rPr>
                <w:sz w:val="20"/>
                <w:szCs w:val="20"/>
              </w:rPr>
              <w:t>$</w:t>
            </w:r>
            <w:proofErr w:type="spellStart"/>
            <w:r w:rsidRPr="00D35F7A">
              <w:rPr>
                <w:sz w:val="20"/>
                <w:szCs w:val="20"/>
              </w:rPr>
              <w:t>lowatoff</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2C74215" w14:textId="77777777" w:rsidR="00EF7D16" w:rsidRPr="00D35F7A"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3F06A7" w14:textId="77777777" w:rsidR="00EF7D16" w:rsidRPr="00D35F7A" w:rsidRDefault="00EF7D16" w:rsidP="00EF7D16">
            <w:pPr>
              <w:rPr>
                <w:sz w:val="20"/>
                <w:szCs w:val="20"/>
              </w:rPr>
            </w:pPr>
            <w:r>
              <w:rPr>
                <w:sz w:val="20"/>
                <w:szCs w:val="20"/>
              </w:rPr>
              <w:t>If this cut should end in low pressure, to have the value correct for next piercing.</w:t>
            </w:r>
          </w:p>
        </w:tc>
      </w:tr>
      <w:tr w:rsidR="00EF7D16" w:rsidRPr="00265B45" w14:paraId="785EBFDE"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67B0B8" w14:textId="77777777" w:rsidR="00EF7D16" w:rsidRPr="00D21BF0" w:rsidRDefault="00EF7D16" w:rsidP="00EF7D16">
            <w:pPr>
              <w:rPr>
                <w:sz w:val="20"/>
                <w:szCs w:val="20"/>
              </w:rPr>
            </w:pPr>
            <w:r w:rsidRPr="00D21BF0">
              <w:rPr>
                <w:sz w:val="20"/>
                <w:szCs w:val="20"/>
              </w:rPr>
              <w:t>$</w:t>
            </w:r>
            <w:proofErr w:type="spellStart"/>
            <w:r w:rsidRPr="00D21BF0">
              <w:rPr>
                <w:sz w:val="20"/>
                <w:szCs w:val="20"/>
              </w:rPr>
              <w:t>lowhigh</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FF36885" w14:textId="77777777" w:rsidR="00EF7D16" w:rsidRPr="00D21BF0"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FDA2E4" w14:textId="77777777" w:rsidR="00EF7D16" w:rsidRPr="00D21BF0" w:rsidRDefault="00EF7D16" w:rsidP="00EF7D16">
            <w:pPr>
              <w:rPr>
                <w:sz w:val="20"/>
                <w:szCs w:val="20"/>
              </w:rPr>
            </w:pPr>
            <w:r>
              <w:rPr>
                <w:sz w:val="20"/>
                <w:szCs w:val="20"/>
              </w:rPr>
              <w:t xml:space="preserve">If it's a low pressure piercing without optimizing. </w:t>
            </w:r>
            <w:r w:rsidRPr="00056192">
              <w:rPr>
                <w:b/>
                <w:sz w:val="20"/>
                <w:szCs w:val="20"/>
              </w:rPr>
              <w:t>Note!</w:t>
            </w:r>
            <w:r>
              <w:rPr>
                <w:sz w:val="20"/>
                <w:szCs w:val="20"/>
              </w:rPr>
              <w:t xml:space="preserve"> The variable $high is also T in this case, be sure to test $</w:t>
            </w:r>
            <w:proofErr w:type="spellStart"/>
            <w:r>
              <w:rPr>
                <w:sz w:val="20"/>
                <w:szCs w:val="20"/>
              </w:rPr>
              <w:t>lowhigh</w:t>
            </w:r>
            <w:proofErr w:type="spellEnd"/>
            <w:r>
              <w:rPr>
                <w:sz w:val="20"/>
                <w:szCs w:val="20"/>
              </w:rPr>
              <w:t xml:space="preserve"> first in a COND function.</w:t>
            </w:r>
          </w:p>
        </w:tc>
      </w:tr>
      <w:tr w:rsidR="00EF7D16" w:rsidRPr="00265B45" w14:paraId="0E4B8A8A"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F3ACF2" w14:textId="77777777" w:rsidR="00EF7D16" w:rsidRPr="004B020E" w:rsidRDefault="00EF7D16" w:rsidP="00EF7D16">
            <w:pPr>
              <w:rPr>
                <w:sz w:val="20"/>
                <w:szCs w:val="20"/>
              </w:rPr>
            </w:pPr>
            <w:r w:rsidRPr="004B020E">
              <w:rPr>
                <w:sz w:val="20"/>
                <w:szCs w:val="20"/>
              </w:rPr>
              <w:t>$</w:t>
            </w:r>
            <w:proofErr w:type="spellStart"/>
            <w:r w:rsidRPr="004B020E">
              <w:rPr>
                <w:sz w:val="20"/>
                <w:szCs w:val="20"/>
              </w:rPr>
              <w:t>maxslope</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03E9F26" w14:textId="77777777" w:rsidR="00EF7D16" w:rsidRPr="004B020E" w:rsidRDefault="00EF7D16" w:rsidP="00EF7D16">
            <w:pPr>
              <w:jc w:val="center"/>
              <w:rPr>
                <w:sz w:val="20"/>
                <w:szCs w:val="20"/>
              </w:rPr>
            </w:pPr>
            <w:r w:rsidRPr="004B020E">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6C497A" w14:textId="77777777" w:rsidR="00EF7D16" w:rsidRPr="004B020E" w:rsidRDefault="00EF7D16" w:rsidP="00EF7D16">
            <w:pPr>
              <w:rPr>
                <w:sz w:val="20"/>
                <w:szCs w:val="20"/>
              </w:rPr>
            </w:pPr>
            <w:r w:rsidRPr="004B020E">
              <w:rPr>
                <w:sz w:val="20"/>
                <w:szCs w:val="20"/>
              </w:rPr>
              <w:t xml:space="preserve">Maximum cutting angle that will be used on </w:t>
            </w:r>
            <w:r>
              <w:rPr>
                <w:sz w:val="20"/>
                <w:szCs w:val="20"/>
              </w:rPr>
              <w:t xml:space="preserve">actual geometry. </w:t>
            </w:r>
            <w:r w:rsidRPr="004B020E">
              <w:rPr>
                <w:sz w:val="20"/>
                <w:szCs w:val="20"/>
              </w:rPr>
              <w:t>Note! This variable has</w:t>
            </w:r>
            <w:r>
              <w:rPr>
                <w:sz w:val="20"/>
                <w:szCs w:val="20"/>
              </w:rPr>
              <w:t xml:space="preserve"> another meaning in the Header</w:t>
            </w:r>
            <w:r w:rsidRPr="004B020E">
              <w:rPr>
                <w:sz w:val="20"/>
                <w:szCs w:val="20"/>
              </w:rPr>
              <w:t xml:space="preserve"> f</w:t>
            </w:r>
            <w:r>
              <w:rPr>
                <w:sz w:val="20"/>
                <w:szCs w:val="20"/>
              </w:rPr>
              <w:t>unction. The value is not negative and in degree</w:t>
            </w:r>
            <w:r w:rsidRPr="004B020E">
              <w:rPr>
                <w:sz w:val="20"/>
                <w:szCs w:val="20"/>
              </w:rPr>
              <w:t>.</w:t>
            </w:r>
          </w:p>
        </w:tc>
      </w:tr>
      <w:tr w:rsidR="00EF7D16" w:rsidRPr="00265B45" w14:paraId="29F7FE38"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E92F9" w14:textId="77777777" w:rsidR="00EF7D16" w:rsidRDefault="00EF7D16" w:rsidP="00EF7D16">
            <w:pPr>
              <w:rPr>
                <w:sz w:val="20"/>
                <w:szCs w:val="20"/>
              </w:rPr>
            </w:pPr>
            <w:r>
              <w:rPr>
                <w:sz w:val="20"/>
                <w:szCs w:val="20"/>
              </w:rPr>
              <w:t>$marking</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1290ED5" w14:textId="77777777" w:rsidR="00EF7D16"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AD9F1" w14:textId="77777777" w:rsidR="00EF7D16" w:rsidRDefault="00EF7D16" w:rsidP="00EF7D16">
            <w:pPr>
              <w:rPr>
                <w:sz w:val="20"/>
                <w:szCs w:val="20"/>
              </w:rPr>
            </w:pPr>
            <w:r>
              <w:rPr>
                <w:sz w:val="20"/>
                <w:szCs w:val="20"/>
              </w:rPr>
              <w:t>The variable is T if the cutoff belongs to a marking else this variable is nil</w:t>
            </w:r>
          </w:p>
        </w:tc>
      </w:tr>
      <w:tr w:rsidR="00EF7D16" w:rsidRPr="00924A6C" w14:paraId="730B89D2"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F0BA8B" w14:textId="0D6104A3" w:rsidR="00EF7D16" w:rsidRPr="00924A6C" w:rsidRDefault="00EF7D16" w:rsidP="00EF7D16">
            <w:pPr>
              <w:rPr>
                <w:sz w:val="20"/>
                <w:szCs w:val="20"/>
              </w:rPr>
            </w:pPr>
            <w:r w:rsidRPr="00924A6C">
              <w:rPr>
                <w:sz w:val="20"/>
                <w:szCs w:val="20"/>
              </w:rPr>
              <w:t>$path5x</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5312810" w14:textId="4166050C" w:rsidR="00EF7D16" w:rsidRPr="00924A6C" w:rsidRDefault="00EF7D16" w:rsidP="00EF7D16">
            <w:pPr>
              <w:jc w:val="center"/>
              <w:rPr>
                <w:sz w:val="20"/>
                <w:szCs w:val="20"/>
              </w:rPr>
            </w:pPr>
            <w:r w:rsidRPr="00924A6C">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DA9ED1" w14:textId="72003799" w:rsidR="00EF7D16" w:rsidRPr="00924A6C" w:rsidRDefault="00EF7D16" w:rsidP="00EF7D16">
            <w:pPr>
              <w:rPr>
                <w:sz w:val="20"/>
                <w:szCs w:val="20"/>
              </w:rPr>
            </w:pPr>
            <w:r w:rsidRPr="00924A6C">
              <w:rPr>
                <w:sz w:val="20"/>
                <w:szCs w:val="20"/>
              </w:rPr>
              <w:t>Actual path requires 5-axis kinematic</w:t>
            </w:r>
          </w:p>
        </w:tc>
      </w:tr>
      <w:tr w:rsidR="00EF7D16" w:rsidRPr="00265B45" w14:paraId="72A149B6"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CE4AB" w14:textId="0417AA6A" w:rsidR="00EF7D16" w:rsidRPr="00965794" w:rsidRDefault="00EF7D16" w:rsidP="00EF7D16">
            <w:pPr>
              <w:rPr>
                <w:sz w:val="20"/>
                <w:szCs w:val="20"/>
              </w:rPr>
            </w:pPr>
            <w:r w:rsidRPr="00965794">
              <w:rPr>
                <w:sz w:val="20"/>
                <w:szCs w:val="20"/>
              </w:rPr>
              <w:t>$</w:t>
            </w:r>
            <w:proofErr w:type="spellStart"/>
            <w:r w:rsidRPr="00965794">
              <w:rPr>
                <w:sz w:val="20"/>
                <w:szCs w:val="20"/>
              </w:rPr>
              <w:t>piercingpos</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2CD5874" w14:textId="17341F2E" w:rsidR="00EF7D16" w:rsidRPr="00965794" w:rsidRDefault="00EF7D16" w:rsidP="00EF7D16">
            <w:pPr>
              <w:jc w:val="center"/>
              <w:rPr>
                <w:sz w:val="20"/>
                <w:szCs w:val="20"/>
              </w:rPr>
            </w:pPr>
            <w:r w:rsidRPr="00965794">
              <w:rPr>
                <w:sz w:val="20"/>
                <w:szCs w:val="20"/>
              </w:rPr>
              <w:t>List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C715EE" w14:textId="6FAEEFDA" w:rsidR="00EF7D16" w:rsidRPr="00965794" w:rsidRDefault="00EF7D16" w:rsidP="00EF7D16">
            <w:pPr>
              <w:rPr>
                <w:sz w:val="20"/>
                <w:szCs w:val="20"/>
              </w:rPr>
            </w:pPr>
            <w:r w:rsidRPr="00965794">
              <w:rPr>
                <w:sz w:val="20"/>
                <w:szCs w:val="20"/>
              </w:rPr>
              <w:t xml:space="preserve">A list of three reals describing </w:t>
            </w:r>
            <w:r>
              <w:rPr>
                <w:sz w:val="20"/>
                <w:szCs w:val="20"/>
              </w:rPr>
              <w:t>the piercing position from the actual zero point. Note the third real is always from the bottom of the material.</w:t>
            </w:r>
          </w:p>
        </w:tc>
      </w:tr>
      <w:tr w:rsidR="00EF7D16" w:rsidRPr="00934290" w14:paraId="0B1B416A"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5796D9" w14:textId="44E03825" w:rsidR="00EF7D16" w:rsidRPr="00965794" w:rsidRDefault="00EF7D16" w:rsidP="00EF7D16">
            <w:pPr>
              <w:rPr>
                <w:sz w:val="20"/>
                <w:szCs w:val="20"/>
              </w:rPr>
            </w:pPr>
            <w:r w:rsidRPr="00965794">
              <w:rPr>
                <w:sz w:val="20"/>
                <w:szCs w:val="20"/>
              </w:rPr>
              <w:t>$probe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842E7FC" w14:textId="4B4FC352" w:rsidR="00EF7D16" w:rsidRPr="00965794" w:rsidRDefault="00EF7D16" w:rsidP="00EF7D16">
            <w:pPr>
              <w:jc w:val="center"/>
              <w:rPr>
                <w:sz w:val="20"/>
                <w:szCs w:val="20"/>
              </w:rPr>
            </w:pPr>
            <w:r w:rsidRPr="00965794">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93519" w14:textId="77777777" w:rsidR="00EF7D16" w:rsidRPr="00965794" w:rsidRDefault="00EF7D16" w:rsidP="00EF7D16">
            <w:pPr>
              <w:rPr>
                <w:sz w:val="20"/>
                <w:szCs w:val="20"/>
              </w:rPr>
            </w:pPr>
            <w:r w:rsidRPr="00965794">
              <w:rPr>
                <w:sz w:val="20"/>
                <w:szCs w:val="20"/>
              </w:rPr>
              <w:t xml:space="preserve">This variable can be used on IGEMS CNC and instruct the controller what </w:t>
            </w:r>
            <w:proofErr w:type="spellStart"/>
            <w:r w:rsidRPr="00965794">
              <w:rPr>
                <w:sz w:val="20"/>
                <w:szCs w:val="20"/>
              </w:rPr>
              <w:t>sensoring</w:t>
            </w:r>
            <w:proofErr w:type="spellEnd"/>
            <w:r w:rsidRPr="00965794">
              <w:rPr>
                <w:sz w:val="20"/>
                <w:szCs w:val="20"/>
              </w:rPr>
              <w:t xml:space="preserve"> mode that should be used when using the Automatic </w:t>
            </w:r>
            <w:proofErr w:type="spellStart"/>
            <w:r w:rsidRPr="00965794">
              <w:rPr>
                <w:sz w:val="20"/>
                <w:szCs w:val="20"/>
              </w:rPr>
              <w:t>sensoring</w:t>
            </w:r>
            <w:proofErr w:type="spellEnd"/>
            <w:r w:rsidRPr="00965794">
              <w:rPr>
                <w:sz w:val="20"/>
                <w:szCs w:val="20"/>
              </w:rPr>
              <w:t xml:space="preserve"> function.</w:t>
            </w:r>
            <w:r w:rsidRPr="00965794">
              <w:rPr>
                <w:sz w:val="20"/>
                <w:szCs w:val="20"/>
              </w:rPr>
              <w:br/>
              <w:t>0=Use previous Z height probing for the Z-level.</w:t>
            </w:r>
          </w:p>
          <w:p w14:paraId="464BF0D9" w14:textId="77777777" w:rsidR="00EF7D16" w:rsidRPr="00965794" w:rsidRDefault="00EF7D16" w:rsidP="00EF7D16">
            <w:pPr>
              <w:rPr>
                <w:sz w:val="20"/>
                <w:szCs w:val="20"/>
              </w:rPr>
            </w:pPr>
            <w:r w:rsidRPr="00965794">
              <w:rPr>
                <w:sz w:val="20"/>
                <w:szCs w:val="20"/>
              </w:rPr>
              <w:t>1=Make a new Z-height probing.</w:t>
            </w:r>
          </w:p>
          <w:p w14:paraId="53DD95B2" w14:textId="0834589A" w:rsidR="00EF7D16" w:rsidRPr="00965794" w:rsidRDefault="00EF7D16" w:rsidP="00EF7D16">
            <w:pPr>
              <w:rPr>
                <w:sz w:val="20"/>
                <w:szCs w:val="20"/>
              </w:rPr>
            </w:pPr>
            <w:r w:rsidRPr="00965794">
              <w:rPr>
                <w:sz w:val="20"/>
                <w:szCs w:val="20"/>
              </w:rPr>
              <w:t xml:space="preserve">2=Use Stamping </w:t>
            </w:r>
            <w:proofErr w:type="spellStart"/>
            <w:r w:rsidRPr="00965794">
              <w:rPr>
                <w:sz w:val="20"/>
                <w:szCs w:val="20"/>
              </w:rPr>
              <w:t>sensoring</w:t>
            </w:r>
            <w:proofErr w:type="spellEnd"/>
            <w:r w:rsidRPr="00965794">
              <w:rPr>
                <w:sz w:val="20"/>
                <w:szCs w:val="20"/>
              </w:rPr>
              <w:t xml:space="preserve"> (for straight cuts)</w:t>
            </w:r>
          </w:p>
          <w:p w14:paraId="63D06131" w14:textId="77777777" w:rsidR="00EF7D16" w:rsidRPr="00965794" w:rsidRDefault="00EF7D16" w:rsidP="00EF7D16">
            <w:pPr>
              <w:rPr>
                <w:sz w:val="20"/>
                <w:szCs w:val="20"/>
              </w:rPr>
            </w:pPr>
            <w:r w:rsidRPr="00965794">
              <w:rPr>
                <w:sz w:val="20"/>
                <w:szCs w:val="20"/>
              </w:rPr>
              <w:t xml:space="preserve">3=Use Dragging </w:t>
            </w:r>
            <w:proofErr w:type="spellStart"/>
            <w:r w:rsidRPr="00965794">
              <w:rPr>
                <w:sz w:val="20"/>
                <w:szCs w:val="20"/>
              </w:rPr>
              <w:t>sensoring</w:t>
            </w:r>
            <w:proofErr w:type="spellEnd"/>
            <w:r w:rsidRPr="00965794">
              <w:rPr>
                <w:sz w:val="20"/>
                <w:szCs w:val="20"/>
              </w:rPr>
              <w:t xml:space="preserve"> (for bevel cuts)</w:t>
            </w:r>
          </w:p>
          <w:p w14:paraId="19CA90A1" w14:textId="680C72CA" w:rsidR="00EF7D16" w:rsidRPr="00965794" w:rsidRDefault="00EF7D16" w:rsidP="00EF7D16">
            <w:pPr>
              <w:rPr>
                <w:sz w:val="20"/>
                <w:szCs w:val="20"/>
              </w:rPr>
            </w:pPr>
            <w:r w:rsidRPr="00965794">
              <w:rPr>
                <w:sz w:val="20"/>
                <w:szCs w:val="20"/>
              </w:rPr>
              <w:t>Note this will probably be released in 2021.1</w:t>
            </w:r>
          </w:p>
        </w:tc>
      </w:tr>
      <w:tr w:rsidR="00EF7D16" w:rsidRPr="00265B45" w14:paraId="6D2DDCB8"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07400" w14:textId="77777777" w:rsidR="00EF7D16" w:rsidRDefault="00EF7D16" w:rsidP="00EF7D16">
            <w:pPr>
              <w:rPr>
                <w:sz w:val="20"/>
                <w:szCs w:val="20"/>
              </w:rPr>
            </w:pPr>
            <w:r>
              <w:rPr>
                <w:sz w:val="20"/>
                <w:szCs w:val="20"/>
              </w:rPr>
              <w:t>$</w:t>
            </w:r>
            <w:proofErr w:type="spellStart"/>
            <w:r>
              <w:rPr>
                <w:sz w:val="20"/>
                <w:szCs w:val="20"/>
              </w:rPr>
              <w:t>pstat</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2CEECAF" w14:textId="77777777" w:rsidR="00EF7D16" w:rsidRDefault="00EF7D16" w:rsidP="00EF7D16">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AB064" w14:textId="77777777" w:rsidR="00EF7D16" w:rsidRDefault="00EF7D16" w:rsidP="00EF7D16">
            <w:pPr>
              <w:rPr>
                <w:sz w:val="20"/>
                <w:szCs w:val="20"/>
              </w:rPr>
            </w:pPr>
            <w:r>
              <w:rPr>
                <w:sz w:val="20"/>
                <w:szCs w:val="20"/>
              </w:rPr>
              <w:t>Piercing time on for stationary piercing (you can normally use $time that have the time for the actual piercing type).</w:t>
            </w:r>
          </w:p>
        </w:tc>
      </w:tr>
      <w:tr w:rsidR="00EF7D16" w:rsidRPr="00265B45" w14:paraId="14187DC7"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96A5E" w14:textId="77777777" w:rsidR="00EF7D16" w:rsidRDefault="00EF7D16" w:rsidP="00EF7D16">
            <w:pPr>
              <w:rPr>
                <w:sz w:val="20"/>
                <w:szCs w:val="20"/>
              </w:rPr>
            </w:pPr>
            <w:r>
              <w:rPr>
                <w:sz w:val="20"/>
                <w:szCs w:val="20"/>
              </w:rPr>
              <w:t>$</w:t>
            </w:r>
            <w:proofErr w:type="spellStart"/>
            <w:r>
              <w:rPr>
                <w:sz w:val="20"/>
                <w:szCs w:val="20"/>
              </w:rPr>
              <w:t>ptype</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3F264CD" w14:textId="77777777" w:rsidR="00EF7D16" w:rsidRDefault="00EF7D16" w:rsidP="00EF7D16">
            <w:pPr>
              <w:jc w:val="center"/>
              <w:rPr>
                <w:sz w:val="20"/>
                <w:szCs w:val="20"/>
              </w:rPr>
            </w:pPr>
            <w:r>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11DF57" w14:textId="77777777" w:rsidR="00EF7D16" w:rsidRDefault="00EF7D16" w:rsidP="00EF7D16">
            <w:pPr>
              <w:rPr>
                <w:sz w:val="20"/>
                <w:szCs w:val="20"/>
              </w:rPr>
            </w:pPr>
            <w:r>
              <w:rPr>
                <w:sz w:val="20"/>
                <w:szCs w:val="20"/>
              </w:rPr>
              <w:t>The piercing type:</w:t>
            </w:r>
          </w:p>
          <w:p w14:paraId="49B208C3" w14:textId="77777777" w:rsidR="00EF7D16" w:rsidRDefault="00EF7D16" w:rsidP="00EF7D16">
            <w:pPr>
              <w:rPr>
                <w:sz w:val="20"/>
                <w:szCs w:val="20"/>
              </w:rPr>
            </w:pPr>
            <w:r>
              <w:rPr>
                <w:sz w:val="20"/>
                <w:szCs w:val="20"/>
              </w:rPr>
              <w:t>-2=Point marking</w:t>
            </w:r>
          </w:p>
          <w:p w14:paraId="4E06F9EE" w14:textId="77777777" w:rsidR="00EF7D16" w:rsidRDefault="00EF7D16" w:rsidP="00EF7D16">
            <w:pPr>
              <w:rPr>
                <w:sz w:val="20"/>
                <w:szCs w:val="20"/>
              </w:rPr>
            </w:pPr>
            <w:r>
              <w:rPr>
                <w:sz w:val="20"/>
                <w:szCs w:val="20"/>
              </w:rPr>
              <w:t>-1=Marking</w:t>
            </w:r>
          </w:p>
          <w:p w14:paraId="7CAEF82C" w14:textId="77777777" w:rsidR="00EF7D16" w:rsidRDefault="00EF7D16" w:rsidP="00EF7D16">
            <w:pPr>
              <w:rPr>
                <w:sz w:val="20"/>
                <w:szCs w:val="20"/>
              </w:rPr>
            </w:pPr>
            <w:r>
              <w:rPr>
                <w:sz w:val="20"/>
                <w:szCs w:val="20"/>
              </w:rPr>
              <w:t>0=Blind lead</w:t>
            </w:r>
          </w:p>
          <w:p w14:paraId="5F73B295" w14:textId="77777777" w:rsidR="00EF7D16" w:rsidRDefault="00EF7D16" w:rsidP="00EF7D16">
            <w:pPr>
              <w:rPr>
                <w:sz w:val="20"/>
                <w:szCs w:val="20"/>
              </w:rPr>
            </w:pPr>
            <w:r>
              <w:rPr>
                <w:sz w:val="20"/>
                <w:szCs w:val="20"/>
              </w:rPr>
              <w:t>1=Linear piercing</w:t>
            </w:r>
          </w:p>
          <w:p w14:paraId="7496EF0B" w14:textId="77777777" w:rsidR="00EF7D16" w:rsidRDefault="00EF7D16" w:rsidP="00EF7D16">
            <w:pPr>
              <w:rPr>
                <w:sz w:val="20"/>
                <w:szCs w:val="20"/>
              </w:rPr>
            </w:pPr>
            <w:r>
              <w:rPr>
                <w:sz w:val="20"/>
                <w:szCs w:val="20"/>
              </w:rPr>
              <w:t>2=Stationary piercing</w:t>
            </w:r>
          </w:p>
          <w:p w14:paraId="5D5D6EEF" w14:textId="77777777" w:rsidR="00EF7D16" w:rsidRDefault="00EF7D16" w:rsidP="00EF7D16">
            <w:pPr>
              <w:rPr>
                <w:sz w:val="20"/>
                <w:szCs w:val="20"/>
              </w:rPr>
            </w:pPr>
            <w:r>
              <w:rPr>
                <w:sz w:val="20"/>
                <w:szCs w:val="20"/>
              </w:rPr>
              <w:t>3=Circular piercing</w:t>
            </w:r>
          </w:p>
          <w:p w14:paraId="64759D11" w14:textId="03BCDC3F" w:rsidR="00EF7D16" w:rsidRDefault="00EF7D16" w:rsidP="00EF7D16">
            <w:pPr>
              <w:rPr>
                <w:sz w:val="20"/>
                <w:szCs w:val="20"/>
              </w:rPr>
            </w:pPr>
            <w:r>
              <w:rPr>
                <w:sz w:val="20"/>
                <w:szCs w:val="20"/>
              </w:rPr>
              <w:t>4=Drilling with no optimizing (Se also the drilling function)</w:t>
            </w:r>
          </w:p>
          <w:p w14:paraId="0F1771A4" w14:textId="77777777" w:rsidR="00EF7D16" w:rsidRDefault="00EF7D16" w:rsidP="00EF7D16">
            <w:pPr>
              <w:rPr>
                <w:sz w:val="20"/>
                <w:szCs w:val="20"/>
              </w:rPr>
            </w:pPr>
            <w:r>
              <w:rPr>
                <w:sz w:val="20"/>
                <w:szCs w:val="20"/>
              </w:rPr>
              <w:t>5=Air start</w:t>
            </w:r>
          </w:p>
          <w:p w14:paraId="116F599A" w14:textId="77777777" w:rsidR="00EF7D16" w:rsidRDefault="00EF7D16" w:rsidP="00EF7D16">
            <w:pPr>
              <w:rPr>
                <w:sz w:val="20"/>
                <w:szCs w:val="20"/>
              </w:rPr>
            </w:pPr>
            <w:r>
              <w:rPr>
                <w:sz w:val="20"/>
                <w:szCs w:val="20"/>
              </w:rPr>
              <w:t>6=User</w:t>
            </w:r>
          </w:p>
          <w:p w14:paraId="77CD252F" w14:textId="77777777" w:rsidR="00EF7D16" w:rsidRDefault="00EF7D16" w:rsidP="00EF7D16">
            <w:pPr>
              <w:rPr>
                <w:sz w:val="20"/>
                <w:szCs w:val="20"/>
              </w:rPr>
            </w:pPr>
            <w:r>
              <w:rPr>
                <w:sz w:val="20"/>
                <w:szCs w:val="20"/>
              </w:rPr>
              <w:t xml:space="preserve">(The piercing type 4 means drilling and it do not use the Piercing function, it </w:t>
            </w:r>
            <w:proofErr w:type="gramStart"/>
            <w:r>
              <w:rPr>
                <w:sz w:val="20"/>
                <w:szCs w:val="20"/>
              </w:rPr>
              <w:t>use</w:t>
            </w:r>
            <w:proofErr w:type="gramEnd"/>
            <w:r>
              <w:rPr>
                <w:sz w:val="20"/>
                <w:szCs w:val="20"/>
              </w:rPr>
              <w:t xml:space="preserve"> the drilling function.)</w:t>
            </w:r>
          </w:p>
        </w:tc>
      </w:tr>
      <w:tr w:rsidR="00EF7D16" w:rsidRPr="00265B45" w14:paraId="3E8F793F"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9DFEF5" w14:textId="77777777" w:rsidR="00EF7D16" w:rsidRPr="00680004" w:rsidRDefault="00EF7D16" w:rsidP="00EF7D16">
            <w:pPr>
              <w:rPr>
                <w:sz w:val="20"/>
                <w:szCs w:val="20"/>
              </w:rPr>
            </w:pPr>
            <w:r w:rsidRPr="00680004">
              <w:rPr>
                <w:sz w:val="20"/>
                <w:szCs w:val="20"/>
              </w:rPr>
              <w:t>$side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A4AB14D" w14:textId="77777777" w:rsidR="00EF7D16" w:rsidRDefault="00EF7D16" w:rsidP="00EF7D16">
            <w:pPr>
              <w:jc w:val="center"/>
              <w:rPr>
                <w:szCs w:val="20"/>
              </w:rPr>
            </w:pPr>
            <w:r>
              <w:rPr>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0CEEF" w14:textId="5C090172" w:rsidR="00EF7D16" w:rsidRDefault="00EF7D16" w:rsidP="00EF7D16">
            <w:pPr>
              <w:rPr>
                <w:szCs w:val="20"/>
              </w:rPr>
            </w:pPr>
            <w:r w:rsidRPr="005474C6">
              <w:rPr>
                <w:sz w:val="20"/>
                <w:szCs w:val="20"/>
              </w:rPr>
              <w:t xml:space="preserve">The variable gives information about the </w:t>
            </w:r>
            <w:r>
              <w:rPr>
                <w:sz w:val="20"/>
                <w:szCs w:val="20"/>
              </w:rPr>
              <w:t xml:space="preserve">tool side used when making the toolpath. This value is 0, 1 or 2 also when IGEMS Internal tool radius compensation </w:t>
            </w:r>
            <w:proofErr w:type="gramStart"/>
            <w:r>
              <w:rPr>
                <w:sz w:val="20"/>
                <w:szCs w:val="20"/>
              </w:rPr>
              <w:t>are</w:t>
            </w:r>
            <w:proofErr w:type="gramEnd"/>
            <w:r>
              <w:rPr>
                <w:sz w:val="20"/>
                <w:szCs w:val="20"/>
              </w:rPr>
              <w:t xml:space="preserve"> used. This variable is similar as $kerf, but for special cases when it’s important to know the kerf side. 1 or 2 does not means that G41 or G42 should be used in the CNC-file.</w:t>
            </w:r>
          </w:p>
        </w:tc>
      </w:tr>
      <w:tr w:rsidR="00EF7D16" w:rsidRPr="00A1458F" w14:paraId="3A4D75F5"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2B383C" w14:textId="77777777" w:rsidR="00EF7D16" w:rsidRPr="00A1458F" w:rsidRDefault="00EF7D16" w:rsidP="00EF7D16">
            <w:pPr>
              <w:rPr>
                <w:sz w:val="20"/>
                <w:szCs w:val="20"/>
              </w:rPr>
            </w:pPr>
            <w:r>
              <w:rPr>
                <w:sz w:val="20"/>
                <w:szCs w:val="20"/>
              </w:rPr>
              <w:t>$</w:t>
            </w:r>
            <w:proofErr w:type="spellStart"/>
            <w:r>
              <w:rPr>
                <w:sz w:val="20"/>
                <w:szCs w:val="20"/>
              </w:rPr>
              <w:t>speedramp</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219212E" w14:textId="77777777" w:rsidR="00EF7D16" w:rsidRPr="00A1458F"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A8AD8" w14:textId="77777777" w:rsidR="00EF7D16" w:rsidRPr="00A1458F" w:rsidRDefault="00EF7D16" w:rsidP="00EF7D16">
            <w:pPr>
              <w:rPr>
                <w:sz w:val="20"/>
                <w:szCs w:val="20"/>
              </w:rPr>
            </w:pPr>
            <w:r>
              <w:rPr>
                <w:sz w:val="20"/>
                <w:szCs w:val="20"/>
              </w:rPr>
              <w:t xml:space="preserve">Flag for the speed optimization command. </w:t>
            </w:r>
          </w:p>
        </w:tc>
      </w:tr>
      <w:tr w:rsidR="00EF7D16" w:rsidRPr="008C1A76" w14:paraId="4007415B"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B30AA6" w14:textId="77777777" w:rsidR="00EF7D16" w:rsidRPr="008C1A76" w:rsidRDefault="00EF7D16" w:rsidP="00EF7D16">
            <w:pPr>
              <w:rPr>
                <w:sz w:val="20"/>
                <w:szCs w:val="20"/>
              </w:rPr>
            </w:pPr>
            <w:r w:rsidRPr="008C1A76">
              <w:rPr>
                <w:sz w:val="20"/>
                <w:szCs w:val="20"/>
              </w:rPr>
              <w:t>$</w:t>
            </w:r>
            <w:proofErr w:type="spellStart"/>
            <w:r w:rsidRPr="008C1A76">
              <w:rPr>
                <w:sz w:val="20"/>
                <w:szCs w:val="20"/>
              </w:rPr>
              <w:t>startindex</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7AC698F" w14:textId="77777777" w:rsidR="00EF7D16" w:rsidRPr="008C1A76" w:rsidRDefault="00EF7D16" w:rsidP="00EF7D16">
            <w:pPr>
              <w:jc w:val="center"/>
              <w:rPr>
                <w:sz w:val="20"/>
                <w:szCs w:val="20"/>
              </w:rPr>
            </w:pPr>
            <w:r w:rsidRPr="008C1A76">
              <w:rPr>
                <w:sz w:val="20"/>
                <w:szCs w:val="20"/>
              </w:rPr>
              <w:t>Int</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A51F7" w14:textId="2260E3C9" w:rsidR="00EF7D16" w:rsidRPr="008C1A76" w:rsidRDefault="00EF7D16" w:rsidP="00EF7D16">
            <w:pPr>
              <w:rPr>
                <w:sz w:val="20"/>
                <w:szCs w:val="20"/>
              </w:rPr>
            </w:pPr>
            <w:r w:rsidRPr="008C1A76">
              <w:rPr>
                <w:sz w:val="20"/>
                <w:szCs w:val="20"/>
              </w:rPr>
              <w:t>New in IGEMS2.LSP: A counter for each new pie</w:t>
            </w:r>
            <w:r>
              <w:rPr>
                <w:sz w:val="20"/>
                <w:szCs w:val="20"/>
              </w:rPr>
              <w:t>rcing, pre-piercing or marking. The counter starts with 1 at the first piercing. See also $</w:t>
            </w:r>
            <w:proofErr w:type="spellStart"/>
            <w:r>
              <w:rPr>
                <w:sz w:val="20"/>
                <w:szCs w:val="20"/>
              </w:rPr>
              <w:t>startmax</w:t>
            </w:r>
            <w:proofErr w:type="spellEnd"/>
            <w:r>
              <w:rPr>
                <w:sz w:val="20"/>
                <w:szCs w:val="20"/>
              </w:rPr>
              <w:t xml:space="preserve"> at the HEADER</w:t>
            </w:r>
          </w:p>
        </w:tc>
      </w:tr>
      <w:tr w:rsidR="00EF7D16" w:rsidRPr="00265B45" w14:paraId="5388C45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3049E" w14:textId="77777777" w:rsidR="00EF7D16" w:rsidRPr="00B47F3E" w:rsidRDefault="00EF7D16" w:rsidP="00EF7D16">
            <w:pPr>
              <w:rPr>
                <w:sz w:val="20"/>
                <w:szCs w:val="20"/>
              </w:rPr>
            </w:pPr>
            <w:r w:rsidRPr="00B47F3E">
              <w:rPr>
                <w:sz w:val="20"/>
                <w:szCs w:val="20"/>
              </w:rPr>
              <w:t>$</w:t>
            </w:r>
            <w:proofErr w:type="spellStart"/>
            <w:r w:rsidRPr="00B47F3E">
              <w:rPr>
                <w:sz w:val="20"/>
                <w:szCs w:val="20"/>
              </w:rPr>
              <w:t>starttan</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EB502F4" w14:textId="77777777" w:rsidR="00EF7D16" w:rsidRPr="00B47F3E" w:rsidRDefault="00EF7D16" w:rsidP="00EF7D16">
            <w:pPr>
              <w:jc w:val="center"/>
              <w:rPr>
                <w:sz w:val="20"/>
                <w:szCs w:val="20"/>
              </w:rPr>
            </w:pPr>
            <w:r w:rsidRPr="00B47F3E">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F37AA" w14:textId="77777777" w:rsidR="00EF7D16" w:rsidRDefault="00EF7D16" w:rsidP="00EF7D16">
            <w:pPr>
              <w:rPr>
                <w:sz w:val="20"/>
                <w:szCs w:val="20"/>
              </w:rPr>
            </w:pPr>
            <w:r w:rsidRPr="00B47F3E">
              <w:rPr>
                <w:sz w:val="20"/>
                <w:szCs w:val="20"/>
              </w:rPr>
              <w:t>Angle of the first cutting direction on the geometry.</w:t>
            </w:r>
            <w:r>
              <w:rPr>
                <w:sz w:val="20"/>
                <w:szCs w:val="20"/>
              </w:rPr>
              <w:t xml:space="preserve"> Note this value is in radians.</w:t>
            </w:r>
          </w:p>
          <w:p w14:paraId="71473352" w14:textId="77777777" w:rsidR="00EF7D16" w:rsidRPr="00B47F3E" w:rsidRDefault="00EF7D16" w:rsidP="00EF7D16">
            <w:pPr>
              <w:rPr>
                <w:sz w:val="20"/>
                <w:szCs w:val="20"/>
              </w:rPr>
            </w:pPr>
            <w:r>
              <w:rPr>
                <w:sz w:val="20"/>
                <w:szCs w:val="20"/>
              </w:rPr>
              <w:t>This variable is also available in the RAPID function.</w:t>
            </w:r>
          </w:p>
        </w:tc>
      </w:tr>
      <w:tr w:rsidR="00EF7D16" w:rsidRPr="00680004" w14:paraId="699731EE"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E0B357" w14:textId="77777777" w:rsidR="00EF7D16" w:rsidRPr="00680004" w:rsidRDefault="00EF7D16" w:rsidP="00EF7D16">
            <w:pPr>
              <w:rPr>
                <w:sz w:val="20"/>
                <w:szCs w:val="20"/>
              </w:rPr>
            </w:pPr>
            <w:r w:rsidRPr="00680004">
              <w:rPr>
                <w:sz w:val="20"/>
                <w:szCs w:val="20"/>
              </w:rPr>
              <w:t>$</w:t>
            </w:r>
            <w:proofErr w:type="spellStart"/>
            <w:r w:rsidRPr="00680004">
              <w:rPr>
                <w:sz w:val="20"/>
                <w:szCs w:val="20"/>
              </w:rPr>
              <w:t>tacflag</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74CEEDE" w14:textId="77777777" w:rsidR="00EF7D16" w:rsidRPr="00680004"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48175" w14:textId="77777777" w:rsidR="00EF7D16" w:rsidRPr="00680004" w:rsidRDefault="00EF7D16" w:rsidP="00EF7D16">
            <w:pPr>
              <w:rPr>
                <w:sz w:val="20"/>
                <w:szCs w:val="20"/>
              </w:rPr>
            </w:pPr>
            <w:r>
              <w:rPr>
                <w:sz w:val="20"/>
                <w:szCs w:val="20"/>
              </w:rPr>
              <w:t>This 2D geometry should be cut with TAC</w:t>
            </w:r>
          </w:p>
        </w:tc>
      </w:tr>
      <w:tr w:rsidR="00EF7D16" w:rsidRPr="00265B45" w14:paraId="63D4D67D"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35BCA" w14:textId="77777777" w:rsidR="00EF7D16" w:rsidRDefault="00EF7D16" w:rsidP="00EF7D16">
            <w:pPr>
              <w:rPr>
                <w:sz w:val="20"/>
                <w:szCs w:val="20"/>
              </w:rPr>
            </w:pPr>
            <w:r>
              <w:rPr>
                <w:sz w:val="20"/>
                <w:szCs w:val="20"/>
              </w:rPr>
              <w:t>$time</w:t>
            </w:r>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6C5368A" w14:textId="77777777" w:rsidR="00EF7D16" w:rsidRDefault="00EF7D16" w:rsidP="00EF7D16">
            <w:pPr>
              <w:jc w:val="center"/>
              <w:rPr>
                <w:sz w:val="20"/>
                <w:szCs w:val="20"/>
              </w:rPr>
            </w:pPr>
            <w:r>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CA2407" w14:textId="1D1E060E" w:rsidR="00EF7D16" w:rsidRDefault="00EF7D16" w:rsidP="00EF7D16">
            <w:pPr>
              <w:rPr>
                <w:sz w:val="20"/>
                <w:szCs w:val="20"/>
              </w:rPr>
            </w:pPr>
            <w:r>
              <w:rPr>
                <w:sz w:val="20"/>
                <w:szCs w:val="20"/>
              </w:rPr>
              <w:t>The time for the piercing</w:t>
            </w:r>
            <w:r w:rsidR="00AA3833">
              <w:rPr>
                <w:sz w:val="20"/>
                <w:szCs w:val="20"/>
              </w:rPr>
              <w:t>.</w:t>
            </w:r>
          </w:p>
        </w:tc>
      </w:tr>
      <w:tr w:rsidR="00EF7D16" w:rsidRPr="00265B45" w14:paraId="1844ECB3"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357138" w14:textId="77777777" w:rsidR="00EF7D16" w:rsidRDefault="00EF7D16" w:rsidP="00EF7D16">
            <w:pPr>
              <w:rPr>
                <w:sz w:val="20"/>
                <w:szCs w:val="20"/>
              </w:rPr>
            </w:pPr>
            <w:r>
              <w:rPr>
                <w:sz w:val="20"/>
                <w:szCs w:val="20"/>
              </w:rPr>
              <w:t>$</w:t>
            </w:r>
            <w:proofErr w:type="spellStart"/>
            <w:r>
              <w:rPr>
                <w:sz w:val="20"/>
                <w:szCs w:val="20"/>
              </w:rPr>
              <w:t>useabr</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8455C31" w14:textId="77777777" w:rsidR="00EF7D16"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EE9E89" w14:textId="77777777" w:rsidR="00EF7D16" w:rsidRDefault="00EF7D16" w:rsidP="00EF7D16">
            <w:pPr>
              <w:rPr>
                <w:sz w:val="20"/>
                <w:szCs w:val="20"/>
              </w:rPr>
            </w:pPr>
            <w:r>
              <w:rPr>
                <w:sz w:val="20"/>
                <w:szCs w:val="20"/>
              </w:rPr>
              <w:t>Is T if abrasive should be used else nil</w:t>
            </w:r>
          </w:p>
        </w:tc>
      </w:tr>
      <w:tr w:rsidR="00EF7D16" w:rsidRPr="00812886" w14:paraId="55E4191D"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95D7B" w14:textId="77777777" w:rsidR="00EF7D16" w:rsidRPr="00812886" w:rsidRDefault="00EF7D16" w:rsidP="00EF7D16">
            <w:pPr>
              <w:rPr>
                <w:sz w:val="20"/>
                <w:szCs w:val="20"/>
              </w:rPr>
            </w:pPr>
            <w:r w:rsidRPr="00812886">
              <w:rPr>
                <w:sz w:val="20"/>
                <w:szCs w:val="20"/>
              </w:rPr>
              <w:t>$</w:t>
            </w:r>
            <w:proofErr w:type="spellStart"/>
            <w:r w:rsidRPr="00812886">
              <w:rPr>
                <w:sz w:val="20"/>
                <w:szCs w:val="20"/>
              </w:rPr>
              <w:t>usebevel</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EC3F1FA" w14:textId="77777777" w:rsidR="00EF7D16" w:rsidRPr="00812886"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26E9CD" w14:textId="77777777" w:rsidR="00EF7D16" w:rsidRPr="00812886" w:rsidRDefault="00EF7D16" w:rsidP="00EF7D16">
            <w:pPr>
              <w:rPr>
                <w:sz w:val="20"/>
                <w:szCs w:val="20"/>
              </w:rPr>
            </w:pPr>
            <w:r>
              <w:rPr>
                <w:sz w:val="20"/>
                <w:szCs w:val="20"/>
              </w:rPr>
              <w:t>This value is T if the actual cut has Bevel cuts.</w:t>
            </w:r>
          </w:p>
        </w:tc>
      </w:tr>
      <w:tr w:rsidR="00EF7D16" w:rsidRPr="003C3422" w14:paraId="34B39D62"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45DDB" w14:textId="77777777" w:rsidR="00EF7D16" w:rsidRPr="003C3422" w:rsidRDefault="00EF7D16" w:rsidP="00EF7D16">
            <w:pPr>
              <w:rPr>
                <w:sz w:val="20"/>
                <w:szCs w:val="20"/>
              </w:rPr>
            </w:pPr>
            <w:r w:rsidRPr="003C3422">
              <w:rPr>
                <w:sz w:val="20"/>
                <w:szCs w:val="20"/>
              </w:rPr>
              <w:t>$</w:t>
            </w:r>
            <w:proofErr w:type="spellStart"/>
            <w:r w:rsidRPr="003C3422">
              <w:rPr>
                <w:sz w:val="20"/>
                <w:szCs w:val="20"/>
              </w:rPr>
              <w:t>usebeveltac</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EB158BF" w14:textId="77777777" w:rsidR="00EF7D16" w:rsidRPr="003C3422"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A68E72" w14:textId="77777777" w:rsidR="00EF7D16" w:rsidRPr="003C3422" w:rsidRDefault="00EF7D16" w:rsidP="00EF7D16">
            <w:pPr>
              <w:rPr>
                <w:sz w:val="20"/>
                <w:szCs w:val="20"/>
              </w:rPr>
            </w:pPr>
            <w:r>
              <w:rPr>
                <w:sz w:val="20"/>
                <w:szCs w:val="20"/>
              </w:rPr>
              <w:t>This value is T if TAC is activated on Bevel cuts</w:t>
            </w:r>
          </w:p>
        </w:tc>
      </w:tr>
      <w:tr w:rsidR="00EF7D16" w:rsidRPr="00077EA6" w14:paraId="1BBC74C9"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976B7" w14:textId="77777777" w:rsidR="00EF7D16" w:rsidRPr="00077EA6" w:rsidRDefault="00EF7D16" w:rsidP="00EF7D16">
            <w:pPr>
              <w:rPr>
                <w:sz w:val="20"/>
                <w:szCs w:val="20"/>
              </w:rPr>
            </w:pPr>
            <w:r>
              <w:rPr>
                <w:sz w:val="20"/>
                <w:szCs w:val="20"/>
              </w:rPr>
              <w:t>$</w:t>
            </w:r>
            <w:proofErr w:type="spellStart"/>
            <w:r>
              <w:rPr>
                <w:sz w:val="20"/>
                <w:szCs w:val="20"/>
              </w:rPr>
              <w:t>use</w:t>
            </w:r>
            <w:r w:rsidRPr="00077EA6">
              <w:rPr>
                <w:sz w:val="20"/>
                <w:szCs w:val="20"/>
              </w:rPr>
              <w:t>tac</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53C3A93" w14:textId="77777777" w:rsidR="00EF7D16" w:rsidRPr="00077EA6" w:rsidRDefault="00EF7D16" w:rsidP="00EF7D16">
            <w:pPr>
              <w:jc w:val="center"/>
              <w:rPr>
                <w:sz w:val="20"/>
                <w:szCs w:val="20"/>
              </w:rPr>
            </w:pPr>
            <w:r w:rsidRPr="00077EA6">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FE90E" w14:textId="77777777" w:rsidR="00EF7D16" w:rsidRPr="00077EA6" w:rsidRDefault="00EF7D16" w:rsidP="00EF7D16">
            <w:pPr>
              <w:rPr>
                <w:sz w:val="20"/>
                <w:szCs w:val="20"/>
              </w:rPr>
            </w:pPr>
            <w:r>
              <w:rPr>
                <w:sz w:val="20"/>
                <w:szCs w:val="20"/>
              </w:rPr>
              <w:t xml:space="preserve">This value is T if TAC will be used on the actual 2D-geometry. </w:t>
            </w:r>
            <w:r>
              <w:rPr>
                <w:sz w:val="20"/>
                <w:szCs w:val="20"/>
              </w:rPr>
              <w:br/>
            </w:r>
            <w:r w:rsidRPr="00D72D7F">
              <w:rPr>
                <w:b/>
                <w:sz w:val="20"/>
                <w:szCs w:val="20"/>
              </w:rPr>
              <w:t>Note!</w:t>
            </w:r>
            <w:r>
              <w:rPr>
                <w:sz w:val="20"/>
                <w:szCs w:val="20"/>
              </w:rPr>
              <w:t xml:space="preserve"> This flag is nil on all Bevel cuts.</w:t>
            </w:r>
          </w:p>
        </w:tc>
      </w:tr>
      <w:tr w:rsidR="00EF7D16" w:rsidRPr="00C120C9" w14:paraId="2DE22221"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90D6D" w14:textId="77777777" w:rsidR="00EF7D16" w:rsidRPr="00C120C9" w:rsidRDefault="00EF7D16" w:rsidP="00EF7D16">
            <w:pPr>
              <w:rPr>
                <w:sz w:val="20"/>
                <w:szCs w:val="20"/>
              </w:rPr>
            </w:pPr>
            <w:r w:rsidRPr="00C120C9">
              <w:rPr>
                <w:sz w:val="20"/>
                <w:szCs w:val="20"/>
              </w:rPr>
              <w:t>$</w:t>
            </w:r>
            <w:proofErr w:type="spellStart"/>
            <w:r w:rsidRPr="00C120C9">
              <w:rPr>
                <w:sz w:val="20"/>
                <w:szCs w:val="20"/>
              </w:rPr>
              <w:t>vaccumAssist</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CE4D03C" w14:textId="77777777" w:rsidR="00EF7D16" w:rsidRPr="00C120C9" w:rsidRDefault="00EF7D16" w:rsidP="00EF7D16">
            <w:pPr>
              <w:jc w:val="center"/>
              <w:rPr>
                <w:sz w:val="20"/>
                <w:szCs w:val="20"/>
              </w:rPr>
            </w:pPr>
            <w:r w:rsidRPr="00C120C9">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56C23" w14:textId="77777777" w:rsidR="00EF7D16" w:rsidRPr="00C120C9" w:rsidRDefault="00EF7D16" w:rsidP="00EF7D16">
            <w:pPr>
              <w:rPr>
                <w:sz w:val="20"/>
                <w:szCs w:val="20"/>
              </w:rPr>
            </w:pPr>
            <w:r w:rsidRPr="00C120C9">
              <w:rPr>
                <w:sz w:val="20"/>
                <w:szCs w:val="20"/>
              </w:rPr>
              <w:t>This value is T is vacuum assist should be used on low pressure piercings.</w:t>
            </w:r>
            <w:r w:rsidRPr="00C120C9">
              <w:rPr>
                <w:sz w:val="20"/>
                <w:szCs w:val="20"/>
              </w:rPr>
              <w:br/>
              <w:t>The function is only activated on Sheet wise, Tool wise and Part wise pre-piercing.</w:t>
            </w:r>
          </w:p>
        </w:tc>
      </w:tr>
      <w:tr w:rsidR="00EF7D16" w:rsidRPr="00C120C9" w14:paraId="01415794"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4144B" w14:textId="77777777" w:rsidR="00EF7D16" w:rsidRPr="00C120C9" w:rsidRDefault="00EF7D16" w:rsidP="00EF7D16">
            <w:pPr>
              <w:rPr>
                <w:sz w:val="20"/>
                <w:szCs w:val="20"/>
              </w:rPr>
            </w:pPr>
            <w:r w:rsidRPr="00C120C9">
              <w:rPr>
                <w:sz w:val="20"/>
                <w:szCs w:val="20"/>
              </w:rPr>
              <w:t>$</w:t>
            </w:r>
            <w:proofErr w:type="spellStart"/>
            <w:r w:rsidRPr="00C120C9">
              <w:rPr>
                <w:sz w:val="20"/>
                <w:szCs w:val="20"/>
              </w:rPr>
              <w:t>vacuumOndelay</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9CB7173" w14:textId="77777777" w:rsidR="00EF7D16" w:rsidRPr="00C120C9" w:rsidRDefault="00EF7D16" w:rsidP="00EF7D16">
            <w:pPr>
              <w:jc w:val="center"/>
              <w:rPr>
                <w:sz w:val="20"/>
                <w:szCs w:val="20"/>
              </w:rPr>
            </w:pPr>
            <w:r w:rsidRPr="00C120C9">
              <w:rPr>
                <w:sz w:val="20"/>
                <w:szCs w:val="20"/>
              </w:rPr>
              <w:t>Real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C3606" w14:textId="77777777" w:rsidR="00EF7D16" w:rsidRPr="00C120C9" w:rsidRDefault="00EF7D16" w:rsidP="00EF7D16">
            <w:pPr>
              <w:rPr>
                <w:sz w:val="20"/>
                <w:szCs w:val="20"/>
              </w:rPr>
            </w:pPr>
            <w:r w:rsidRPr="00C120C9">
              <w:rPr>
                <w:sz w:val="20"/>
                <w:szCs w:val="20"/>
              </w:rPr>
              <w:t>Delay time between vacuum on and abrasive on</w:t>
            </w:r>
          </w:p>
        </w:tc>
      </w:tr>
      <w:tr w:rsidR="00EF7D16" w14:paraId="76558642" w14:textId="77777777" w:rsidTr="00AB1D34">
        <w:tc>
          <w:tcPr>
            <w:tcW w:w="17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9829C" w14:textId="77777777" w:rsidR="00EF7D16" w:rsidRDefault="00EF7D16" w:rsidP="00EF7D16">
            <w:pPr>
              <w:rPr>
                <w:sz w:val="20"/>
                <w:szCs w:val="20"/>
              </w:rPr>
            </w:pPr>
            <w:r>
              <w:rPr>
                <w:sz w:val="20"/>
                <w:szCs w:val="20"/>
              </w:rPr>
              <w:t>$</w:t>
            </w:r>
            <w:proofErr w:type="spellStart"/>
            <w:r>
              <w:rPr>
                <w:sz w:val="20"/>
                <w:szCs w:val="20"/>
              </w:rPr>
              <w:t>wacode</w:t>
            </w:r>
            <w:proofErr w:type="spellEnd"/>
          </w:p>
        </w:tc>
        <w:tc>
          <w:tcPr>
            <w:tcW w:w="7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7A47D34" w14:textId="77777777" w:rsidR="00EF7D16" w:rsidRDefault="00EF7D16" w:rsidP="00EF7D16">
            <w:pPr>
              <w:jc w:val="center"/>
              <w:rPr>
                <w:sz w:val="20"/>
                <w:szCs w:val="20"/>
              </w:rPr>
            </w:pPr>
            <w:r>
              <w:rPr>
                <w:sz w:val="20"/>
                <w:szCs w:val="20"/>
              </w:rPr>
              <w:t>Bool</w:t>
            </w:r>
          </w:p>
        </w:tc>
        <w:tc>
          <w:tcPr>
            <w:tcW w:w="76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413BA" w14:textId="77777777" w:rsidR="00EF7D16" w:rsidRDefault="00EF7D16" w:rsidP="00EF7D16">
            <w:pPr>
              <w:rPr>
                <w:sz w:val="20"/>
                <w:szCs w:val="20"/>
              </w:rPr>
            </w:pPr>
            <w:r>
              <w:rPr>
                <w:sz w:val="20"/>
                <w:szCs w:val="20"/>
              </w:rPr>
              <w:t>Is T if different codes should be used for Abrasive and water on. Is nil if only one code should be used.</w:t>
            </w:r>
          </w:p>
        </w:tc>
      </w:tr>
    </w:tbl>
    <w:p w14:paraId="4A0C7AF3" w14:textId="77777777" w:rsidR="00D90884" w:rsidRDefault="00D90884" w:rsidP="00D90884">
      <w:pPr>
        <w:pStyle w:val="LISPSAMPLE"/>
        <w:rPr>
          <w:b/>
        </w:rPr>
      </w:pPr>
      <w:bookmarkStart w:id="57" w:name="_QUALITY"/>
      <w:bookmarkEnd w:id="57"/>
      <w:r>
        <w:rPr>
          <w:b/>
        </w:rPr>
        <w:t>Example 1:</w:t>
      </w:r>
      <w:r>
        <w:rPr>
          <w:b/>
        </w:rPr>
        <w:br/>
        <w:t>This example will create a circular piercing by adding normal G1, G3 codes. This will be done by the internal function (CIRC-PIERCING).</w:t>
      </w:r>
    </w:p>
    <w:p w14:paraId="5BD5A88C" w14:textId="77777777" w:rsidR="00D90884" w:rsidRDefault="00D90884" w:rsidP="00D90884">
      <w:pPr>
        <w:pStyle w:val="LISPSAMPLE"/>
      </w:pPr>
      <w:r>
        <w:t>(DEFUN piercing()</w:t>
      </w:r>
      <w:r>
        <w:br/>
        <w:t xml:space="preserve">  (WRITE (STRCAT (NTXT) "(PIERCING TYPE " (ITOA $</w:t>
      </w:r>
      <w:proofErr w:type="spellStart"/>
      <w:r>
        <w:t>ptype</w:t>
      </w:r>
      <w:proofErr w:type="spellEnd"/>
      <w:r>
        <w:t>) ")"))</w:t>
      </w:r>
      <w:r>
        <w:br/>
        <w:t xml:space="preserve">  (COND</w:t>
      </w:r>
      <w:r>
        <w:br/>
        <w:t xml:space="preserve">    ((AND $</w:t>
      </w:r>
      <w:proofErr w:type="spellStart"/>
      <w:r>
        <w:t>useabr</w:t>
      </w:r>
      <w:proofErr w:type="spellEnd"/>
      <w:r>
        <w:t xml:space="preserve"> $</w:t>
      </w:r>
      <w:proofErr w:type="spellStart"/>
      <w:r>
        <w:t>wacode</w:t>
      </w:r>
      <w:proofErr w:type="spellEnd"/>
      <w:r>
        <w:t xml:space="preserve">); </w:t>
      </w:r>
      <w:r w:rsidRPr="00D90884">
        <w:rPr>
          <w:highlight w:val="lightGray"/>
        </w:rPr>
        <w:t>If abrasive should be used and the machine use different codes for water and abrasive</w:t>
      </w:r>
      <w:r>
        <w:br/>
        <w:t xml:space="preserve">      (WRITE (STRCAT (NTXT) "M4 (WATER ON)"))</w:t>
      </w:r>
      <w:r>
        <w:br/>
        <w:t xml:space="preserve">      (DELAY $delay)</w:t>
      </w:r>
      <w:r>
        <w:br/>
        <w:t xml:space="preserve">      (WRITE (STRCAT (NTXT) "M6 (ABRASIVE ON)")))</w:t>
      </w:r>
      <w:r>
        <w:br/>
        <w:t xml:space="preserve">    ($</w:t>
      </w:r>
      <w:proofErr w:type="spellStart"/>
      <w:r>
        <w:t>useabr</w:t>
      </w:r>
      <w:proofErr w:type="spellEnd"/>
      <w:r>
        <w:t xml:space="preserve"> ; </w:t>
      </w:r>
      <w:r w:rsidRPr="00D90884">
        <w:rPr>
          <w:highlight w:val="lightGray"/>
        </w:rPr>
        <w:t>If abrasive should be used</w:t>
      </w:r>
      <w:r>
        <w:br/>
        <w:t xml:space="preserve">      (WRITE (STRCAT (NTXT) "M10 (WATER AND ABRASIVE ON)")))</w:t>
      </w:r>
      <w:r>
        <w:br/>
        <w:t xml:space="preserve">    (T       ; </w:t>
      </w:r>
      <w:r w:rsidRPr="00D90884">
        <w:rPr>
          <w:highlight w:val="lightGray"/>
        </w:rPr>
        <w:t>If no abrasive should be used</w:t>
      </w:r>
      <w:r>
        <w:br/>
        <w:t xml:space="preserve">      (WRITE (STRCAT (NTXT) "M4 (WATER ON)")))</w:t>
      </w:r>
      <w:r>
        <w:br/>
        <w:t xml:space="preserve">  )</w:t>
      </w:r>
      <w:r>
        <w:br/>
        <w:t xml:space="preserve">  (IF $circ </w:t>
      </w:r>
      <w:r>
        <w:br/>
        <w:t xml:space="preserve">    (CIRC-PIERCING) ; </w:t>
      </w:r>
      <w:r w:rsidRPr="00D90884">
        <w:rPr>
          <w:highlight w:val="lightGray"/>
        </w:rPr>
        <w:t>Use circular piercing. IGEMS will add all needed movements automatically.</w:t>
      </w:r>
      <w:r>
        <w:br/>
        <w:t xml:space="preserve"> </w:t>
      </w:r>
      <w:proofErr w:type="gramStart"/>
      <w:r>
        <w:t xml:space="preserve">   (</w:t>
      </w:r>
      <w:proofErr w:type="gramEnd"/>
      <w:r>
        <w:t xml:space="preserve">DELAY $time)   ; </w:t>
      </w:r>
      <w:r w:rsidRPr="00D90884">
        <w:rPr>
          <w:highlight w:val="lightGray"/>
        </w:rPr>
        <w:t>If not using circular piercing, then add a delay time</w:t>
      </w:r>
      <w:r>
        <w:br/>
        <w:t xml:space="preserve">  )</w:t>
      </w:r>
      <w:r>
        <w:br/>
        <w:t>)</w:t>
      </w:r>
      <w:r>
        <w:br/>
      </w:r>
      <w:r>
        <w:rPr>
          <w:b/>
        </w:rPr>
        <w:t>The example above will generate a CNC-file as below.</w:t>
      </w:r>
    </w:p>
    <w:p w14:paraId="2EAFEEC2" w14:textId="77777777" w:rsidR="00D90884" w:rsidRDefault="00D90884" w:rsidP="00D90884">
      <w:pPr>
        <w:pStyle w:val="CNC"/>
      </w:pPr>
      <w:r>
        <w:t>N19 (PIERCING TYPE 3)</w:t>
      </w:r>
    </w:p>
    <w:p w14:paraId="2E675188" w14:textId="77777777" w:rsidR="00D90884" w:rsidRDefault="00D90884" w:rsidP="00D90884">
      <w:pPr>
        <w:pStyle w:val="CNC"/>
      </w:pPr>
      <w:r>
        <w:t>N20 M4 (WATER ON)</w:t>
      </w:r>
    </w:p>
    <w:p w14:paraId="4CAFAC11" w14:textId="77777777" w:rsidR="00D90884" w:rsidRDefault="00D90884" w:rsidP="00D90884">
      <w:pPr>
        <w:pStyle w:val="CNC"/>
      </w:pPr>
      <w:r>
        <w:t>N21 G04 F1.1</w:t>
      </w:r>
    </w:p>
    <w:p w14:paraId="0A68E3F7" w14:textId="77777777" w:rsidR="00D90884" w:rsidRDefault="00D90884" w:rsidP="00D90884">
      <w:pPr>
        <w:pStyle w:val="CNC"/>
      </w:pPr>
      <w:r>
        <w:t>N22 M6 (ABRASIVE ON)</w:t>
      </w:r>
    </w:p>
    <w:p w14:paraId="74FE41C2" w14:textId="77777777" w:rsidR="00D90884" w:rsidRPr="005A5DC7" w:rsidRDefault="00D90884" w:rsidP="00D90884">
      <w:pPr>
        <w:pStyle w:val="CNC"/>
      </w:pPr>
      <w:r w:rsidRPr="005A5DC7">
        <w:t>N23 G01 X130.016 Y164.665 F273</w:t>
      </w:r>
    </w:p>
    <w:p w14:paraId="592DB72C" w14:textId="77777777" w:rsidR="00D90884" w:rsidRPr="005A5DC7" w:rsidRDefault="00D90884" w:rsidP="00D90884">
      <w:pPr>
        <w:pStyle w:val="CNC"/>
      </w:pPr>
      <w:r w:rsidRPr="005A5DC7">
        <w:t>N24 G03 X128.616 Y164.665 I-0.7 J0 F273</w:t>
      </w:r>
    </w:p>
    <w:p w14:paraId="49D8EB06" w14:textId="77777777" w:rsidR="00D90884" w:rsidRPr="005A5DC7" w:rsidRDefault="00D90884" w:rsidP="00D90884">
      <w:pPr>
        <w:pStyle w:val="CNC"/>
      </w:pPr>
      <w:r w:rsidRPr="005A5DC7">
        <w:t>N25 G03 X130.016 Y164.665 I0.7 J0 F273</w:t>
      </w:r>
    </w:p>
    <w:p w14:paraId="21BD2F6E" w14:textId="77777777" w:rsidR="00D90884" w:rsidRPr="005A5DC7" w:rsidRDefault="00D90884" w:rsidP="00D90884">
      <w:pPr>
        <w:pStyle w:val="CNC"/>
      </w:pPr>
      <w:r w:rsidRPr="005A5DC7">
        <w:t>N26 G03 X128.616 Y164.665 I-0.7 J0 F273</w:t>
      </w:r>
    </w:p>
    <w:p w14:paraId="71D1582A" w14:textId="77777777" w:rsidR="00D90884" w:rsidRPr="005A5DC7" w:rsidRDefault="00D90884" w:rsidP="00D90884">
      <w:pPr>
        <w:pStyle w:val="CNC"/>
      </w:pPr>
      <w:r w:rsidRPr="005A5DC7">
        <w:t>N27 G03 X130.016 Y164.665 I0.7 J0 F273</w:t>
      </w:r>
    </w:p>
    <w:p w14:paraId="07302EDC" w14:textId="77777777" w:rsidR="00D90884" w:rsidRPr="005A5DC7" w:rsidRDefault="00D90884" w:rsidP="00D90884">
      <w:pPr>
        <w:pStyle w:val="CNC"/>
      </w:pPr>
      <w:r w:rsidRPr="005A5DC7">
        <w:t>N28 G03 X128.616 Y164.665 I-0.7 J0 F273</w:t>
      </w:r>
    </w:p>
    <w:p w14:paraId="5E825B1A" w14:textId="77777777" w:rsidR="00D90884" w:rsidRPr="005A5DC7" w:rsidRDefault="00D90884" w:rsidP="00D90884">
      <w:pPr>
        <w:pStyle w:val="CNC"/>
      </w:pPr>
      <w:r w:rsidRPr="005A5DC7">
        <w:t>N29 G03 X130.016 Y164.665 I0.7 J0 F273</w:t>
      </w:r>
    </w:p>
    <w:p w14:paraId="49EDE297" w14:textId="77777777" w:rsidR="00D90884" w:rsidRPr="005A5DC7" w:rsidRDefault="00D90884" w:rsidP="00D90884">
      <w:pPr>
        <w:pStyle w:val="CNC"/>
      </w:pPr>
      <w:r w:rsidRPr="005A5DC7">
        <w:t>N30 G03 X128.616 Y164.665 I-0.7 J0 F273</w:t>
      </w:r>
    </w:p>
    <w:p w14:paraId="461A9525" w14:textId="77777777" w:rsidR="00D90884" w:rsidRPr="005A5DC7" w:rsidRDefault="00D90884" w:rsidP="00D90884">
      <w:pPr>
        <w:pStyle w:val="CNC"/>
      </w:pPr>
      <w:r w:rsidRPr="005A5DC7">
        <w:t>N31 G03 X130.016 Y164.665 I0.7 J0 F273</w:t>
      </w:r>
    </w:p>
    <w:p w14:paraId="04D88190" w14:textId="77777777" w:rsidR="00D90884" w:rsidRPr="005A5DC7" w:rsidRDefault="00D90884" w:rsidP="00D90884">
      <w:pPr>
        <w:pStyle w:val="CNC"/>
      </w:pPr>
      <w:r w:rsidRPr="005A5DC7">
        <w:t>N32 G03 X128.616 Y164.665 I-0.7 J0 F273</w:t>
      </w:r>
    </w:p>
    <w:p w14:paraId="00EF31FB" w14:textId="77777777" w:rsidR="00D90884" w:rsidRPr="005A5DC7" w:rsidRDefault="00D90884" w:rsidP="00D90884">
      <w:pPr>
        <w:pStyle w:val="CNC"/>
      </w:pPr>
      <w:r w:rsidRPr="005A5DC7">
        <w:t>N33 G03 X130.016 Y164.665 I0.7 J0 F273</w:t>
      </w:r>
    </w:p>
    <w:p w14:paraId="735D144A" w14:textId="77777777" w:rsidR="00D90884" w:rsidRPr="005A5DC7" w:rsidRDefault="00D90884" w:rsidP="00D90884">
      <w:pPr>
        <w:pStyle w:val="CNC"/>
      </w:pPr>
      <w:r w:rsidRPr="005A5DC7">
        <w:t>N34 G03 X128.616 Y164.665 I-0.7 J0 F273</w:t>
      </w:r>
    </w:p>
    <w:p w14:paraId="54E05E3B" w14:textId="77777777" w:rsidR="00D90884" w:rsidRPr="005A5DC7" w:rsidRDefault="00D90884" w:rsidP="00D90884">
      <w:pPr>
        <w:pStyle w:val="CNC"/>
      </w:pPr>
      <w:r w:rsidRPr="005A5DC7">
        <w:t>N35 G03 X130.016 Y164.665 I0.7 J0 F273</w:t>
      </w:r>
    </w:p>
    <w:p w14:paraId="3E8BF2D9" w14:textId="77777777" w:rsidR="00D90884" w:rsidRPr="005A5DC7" w:rsidRDefault="00D90884" w:rsidP="00D90884">
      <w:pPr>
        <w:pStyle w:val="CNC"/>
      </w:pPr>
      <w:r w:rsidRPr="005A5DC7">
        <w:t>N36 G03 X128.616 Y164.665 I-0.7 J0 F273</w:t>
      </w:r>
    </w:p>
    <w:p w14:paraId="19F03A83" w14:textId="77777777" w:rsidR="00D90884" w:rsidRPr="005A5DC7" w:rsidRDefault="00D90884" w:rsidP="00D90884">
      <w:pPr>
        <w:pStyle w:val="CNC"/>
      </w:pPr>
      <w:r w:rsidRPr="005A5DC7">
        <w:t>N37 G03 X130.016 Y164.665 I0.7 J0 F273</w:t>
      </w:r>
    </w:p>
    <w:p w14:paraId="3001789A" w14:textId="77777777" w:rsidR="00D90884" w:rsidRPr="005A5DC7" w:rsidRDefault="00D90884" w:rsidP="00D90884">
      <w:pPr>
        <w:pStyle w:val="CNC"/>
      </w:pPr>
      <w:r w:rsidRPr="005A5DC7">
        <w:t>N38 G03 X128.616 Y164.665 I-0.7 J0 F273</w:t>
      </w:r>
    </w:p>
    <w:p w14:paraId="437C6A96" w14:textId="77777777" w:rsidR="00D90884" w:rsidRPr="005A5DC7" w:rsidRDefault="00D90884" w:rsidP="00D90884">
      <w:pPr>
        <w:pStyle w:val="CNC"/>
      </w:pPr>
      <w:r w:rsidRPr="005A5DC7">
        <w:t>N39 G03 X130.016 Y164.665 I0.7 J0 F273</w:t>
      </w:r>
    </w:p>
    <w:p w14:paraId="1711D0A4" w14:textId="77777777" w:rsidR="00D90884" w:rsidRPr="005A5DC7" w:rsidRDefault="00D90884" w:rsidP="00D90884">
      <w:pPr>
        <w:pStyle w:val="CNC"/>
      </w:pPr>
      <w:r w:rsidRPr="005A5DC7">
        <w:t>N40 G03 X129.202 Y165.356 I-0.7 J0 F273</w:t>
      </w:r>
    </w:p>
    <w:p w14:paraId="217DD662" w14:textId="77777777" w:rsidR="00D90884" w:rsidRDefault="00D90884" w:rsidP="00D90884">
      <w:pPr>
        <w:pStyle w:val="CNC"/>
      </w:pPr>
      <w:r>
        <w:t>N41 G01 X129.316 Y164.665 F273</w:t>
      </w:r>
    </w:p>
    <w:p w14:paraId="739626EB" w14:textId="77777777" w:rsidR="00D90884" w:rsidRDefault="00D90884" w:rsidP="00D90884">
      <w:pPr>
        <w:pStyle w:val="CNC"/>
      </w:pPr>
      <w:r>
        <w:t>N42 G01 G41 X130.968 Y168.308 F34.8</w:t>
      </w:r>
    </w:p>
    <w:p w14:paraId="626003D9" w14:textId="77777777" w:rsidR="00D90884" w:rsidRDefault="00D90884" w:rsidP="00D90884">
      <w:pPr>
        <w:pStyle w:val="LISPSAMPLE"/>
        <w:rPr>
          <w:b/>
          <w:sz w:val="20"/>
        </w:rPr>
      </w:pPr>
      <w:r>
        <w:rPr>
          <w:b/>
          <w:sz w:val="20"/>
        </w:rPr>
        <w:t>Example 2:</w:t>
      </w:r>
      <w:r>
        <w:rPr>
          <w:b/>
          <w:sz w:val="20"/>
        </w:rPr>
        <w:br/>
        <w:t>If you prefer a more compact CNC-code, then you can replace the (CIRCULAR-PIERCING) function as following example that is made for a Fanuc controller.</w:t>
      </w:r>
    </w:p>
    <w:p w14:paraId="18808D0D" w14:textId="77777777" w:rsidR="00D90884" w:rsidRDefault="00D90884" w:rsidP="00D90884">
      <w:pPr>
        <w:pStyle w:val="LISPSAMPLE"/>
      </w:pPr>
      <w:r>
        <w:t xml:space="preserve">  (IF $circ </w:t>
      </w:r>
      <w:r>
        <w:br/>
        <w:t xml:space="preserve">    (PROGN</w:t>
      </w:r>
      <w:r>
        <w:br/>
        <w:t xml:space="preserve">      ($CLINE $</w:t>
      </w:r>
      <w:proofErr w:type="spellStart"/>
      <w:r>
        <w:t>cpradius</w:t>
      </w:r>
      <w:proofErr w:type="spellEnd"/>
      <w:r>
        <w:t xml:space="preserve"> 0 $</w:t>
      </w:r>
      <w:proofErr w:type="spellStart"/>
      <w:r>
        <w:t>cpfeed</w:t>
      </w:r>
      <w:proofErr w:type="spellEnd"/>
      <w:r>
        <w:t xml:space="preserve">); </w:t>
      </w:r>
      <w:r w:rsidRPr="00D90884">
        <w:rPr>
          <w:highlight w:val="lightGray"/>
        </w:rPr>
        <w:t>Generate a line (G1) with this length</w:t>
      </w:r>
      <w:r>
        <w:br/>
        <w:t xml:space="preserve">      (WRITE (STRCAT (NTXT) "#100=" (ITOA $</w:t>
      </w:r>
      <w:proofErr w:type="spellStart"/>
      <w:r>
        <w:t>cpturns</w:t>
      </w:r>
      <w:proofErr w:type="spellEnd"/>
      <w:r>
        <w:t xml:space="preserve">))); </w:t>
      </w:r>
      <w:r w:rsidRPr="00D90884">
        <w:rPr>
          <w:highlight w:val="lightGray"/>
        </w:rPr>
        <w:t>Set the variable #100 to the number of turns</w:t>
      </w:r>
      <w:r>
        <w:br/>
        <w:t xml:space="preserve">      (SETQ </w:t>
      </w:r>
      <w:proofErr w:type="spellStart"/>
      <w:r>
        <w:t>nline</w:t>
      </w:r>
      <w:proofErr w:type="spellEnd"/>
      <w:r>
        <w:t xml:space="preserve"> $</w:t>
      </w:r>
      <w:proofErr w:type="spellStart"/>
      <w:r>
        <w:t>nnext</w:t>
      </w:r>
      <w:proofErr w:type="spellEnd"/>
      <w:r>
        <w:t xml:space="preserve">); </w:t>
      </w:r>
      <w:r w:rsidRPr="00D90884">
        <w:rPr>
          <w:highlight w:val="lightGray"/>
        </w:rPr>
        <w:t>Save next N number in a variable</w:t>
      </w:r>
      <w:r>
        <w:br/>
        <w:t xml:space="preserve">      ($CCIRCLE (- $</w:t>
      </w:r>
      <w:proofErr w:type="spellStart"/>
      <w:r>
        <w:t>cpradius</w:t>
      </w:r>
      <w:proofErr w:type="spellEnd"/>
      <w:r>
        <w:t>) 0 $</w:t>
      </w:r>
      <w:proofErr w:type="spellStart"/>
      <w:r>
        <w:t>cpfeed</w:t>
      </w:r>
      <w:proofErr w:type="spellEnd"/>
      <w:r>
        <w:t xml:space="preserve">); </w:t>
      </w:r>
      <w:r w:rsidRPr="00D90884">
        <w:rPr>
          <w:highlight w:val="lightGray"/>
        </w:rPr>
        <w:t>Generate a circle</w:t>
      </w:r>
      <w:r>
        <w:br/>
        <w:t xml:space="preserve">      (WRITE (STRCAT (NTXT) "#100=[#100-1]")); </w:t>
      </w:r>
      <w:r w:rsidRPr="00D90884">
        <w:rPr>
          <w:highlight w:val="lightGray"/>
        </w:rPr>
        <w:t>Decrease the variable #100 by 1</w:t>
      </w:r>
      <w:r>
        <w:br/>
        <w:t xml:space="preserve">      (WRITE (STRCAT (NTXT) "IF[#100 GT 0] GOTO " (ITOA </w:t>
      </w:r>
      <w:proofErr w:type="spellStart"/>
      <w:r>
        <w:t>nline</w:t>
      </w:r>
      <w:proofErr w:type="spellEnd"/>
      <w:r>
        <w:t xml:space="preserve">))); </w:t>
      </w:r>
      <w:r w:rsidRPr="00D90884">
        <w:rPr>
          <w:highlight w:val="lightGray"/>
        </w:rPr>
        <w:t>If #100 &gt; 0 then jump back to $CCIRLE line</w:t>
      </w:r>
      <w:r>
        <w:br/>
        <w:t xml:space="preserve">      ($CLINE (- $</w:t>
      </w:r>
      <w:proofErr w:type="spellStart"/>
      <w:r>
        <w:t>cpradius</w:t>
      </w:r>
      <w:proofErr w:type="spellEnd"/>
      <w:r>
        <w:t>) 0 $</w:t>
      </w:r>
      <w:proofErr w:type="spellStart"/>
      <w:r>
        <w:t>cpfeed</w:t>
      </w:r>
      <w:proofErr w:type="spellEnd"/>
      <w:r>
        <w:t xml:space="preserve">)); </w:t>
      </w:r>
      <w:r w:rsidRPr="00D90884">
        <w:rPr>
          <w:highlight w:val="lightGray"/>
        </w:rPr>
        <w:t>Generate a line back to start point</w:t>
      </w:r>
      <w:r>
        <w:br/>
        <w:t xml:space="preserve">   (DELAY $time))</w:t>
      </w:r>
    </w:p>
    <w:p w14:paraId="16AFF0CF" w14:textId="77777777" w:rsidR="00D90884" w:rsidRDefault="00D90884" w:rsidP="00D90884">
      <w:pPr>
        <w:pStyle w:val="CNC"/>
      </w:pPr>
      <w:r>
        <w:t>N19 (PIERCING TYPE 3)</w:t>
      </w:r>
    </w:p>
    <w:p w14:paraId="76B5FACE" w14:textId="77777777" w:rsidR="00D90884" w:rsidRDefault="00D90884" w:rsidP="00D90884">
      <w:pPr>
        <w:pStyle w:val="CNC"/>
      </w:pPr>
      <w:r>
        <w:t>N20 M4 (WATER ON)</w:t>
      </w:r>
    </w:p>
    <w:p w14:paraId="3E63A739" w14:textId="77777777" w:rsidR="00D90884" w:rsidRDefault="00D90884" w:rsidP="00D90884">
      <w:pPr>
        <w:pStyle w:val="CNC"/>
      </w:pPr>
      <w:r>
        <w:t>N21 G04 F1.1</w:t>
      </w:r>
    </w:p>
    <w:p w14:paraId="10130F40" w14:textId="77777777" w:rsidR="00D90884" w:rsidRDefault="00D90884" w:rsidP="00D90884">
      <w:pPr>
        <w:pStyle w:val="CNC"/>
      </w:pPr>
      <w:r>
        <w:t>N22 M6 (ABRASIVE ON)</w:t>
      </w:r>
    </w:p>
    <w:p w14:paraId="463CC00C" w14:textId="77777777" w:rsidR="00D90884" w:rsidRPr="005A5DC7" w:rsidRDefault="00D90884" w:rsidP="00D90884">
      <w:pPr>
        <w:pStyle w:val="CNC"/>
      </w:pPr>
      <w:r w:rsidRPr="005A5DC7">
        <w:t>N23 G01 X130.016 Y164.665 F273</w:t>
      </w:r>
    </w:p>
    <w:p w14:paraId="23A0763C" w14:textId="77777777" w:rsidR="00D90884" w:rsidRPr="005A5DC7" w:rsidRDefault="00D90884" w:rsidP="00D90884">
      <w:pPr>
        <w:pStyle w:val="CNC"/>
      </w:pPr>
      <w:r w:rsidRPr="005A5DC7">
        <w:t>N24 #100=8</w:t>
      </w:r>
    </w:p>
    <w:p w14:paraId="5DE4A886" w14:textId="77777777" w:rsidR="00D90884" w:rsidRPr="005A5DC7" w:rsidRDefault="00D90884" w:rsidP="00D90884">
      <w:pPr>
        <w:pStyle w:val="CNC"/>
      </w:pPr>
      <w:r w:rsidRPr="005A5DC7">
        <w:t>N25 G03 X128.616 Y164.665 I-0.7 J0 F273</w:t>
      </w:r>
    </w:p>
    <w:p w14:paraId="2821F685" w14:textId="77777777" w:rsidR="00D90884" w:rsidRDefault="00D90884" w:rsidP="00D90884">
      <w:pPr>
        <w:pStyle w:val="CNC"/>
      </w:pPr>
      <w:r>
        <w:t>N26 G03 X130.016 Y164.665 I0.7 J0 F273</w:t>
      </w:r>
    </w:p>
    <w:p w14:paraId="39FB1DFD" w14:textId="77777777" w:rsidR="00D90884" w:rsidRDefault="00D90884" w:rsidP="00D90884">
      <w:pPr>
        <w:pStyle w:val="CNC"/>
      </w:pPr>
      <w:r>
        <w:t>N27 #100</w:t>
      </w:r>
      <w:proofErr w:type="gramStart"/>
      <w:r>
        <w:t>=[</w:t>
      </w:r>
      <w:proofErr w:type="gramEnd"/>
      <w:r>
        <w:t>#100-1]</w:t>
      </w:r>
    </w:p>
    <w:p w14:paraId="71BA4C4C" w14:textId="77777777" w:rsidR="00D90884" w:rsidRDefault="00D90884" w:rsidP="00D90884">
      <w:pPr>
        <w:pStyle w:val="CNC"/>
      </w:pPr>
      <w:r>
        <w:t xml:space="preserve">N28 </w:t>
      </w:r>
      <w:proofErr w:type="gramStart"/>
      <w:r>
        <w:t>IF[</w:t>
      </w:r>
      <w:proofErr w:type="gramEnd"/>
      <w:r>
        <w:t>#100 GT 0] GOTO 25</w:t>
      </w:r>
    </w:p>
    <w:p w14:paraId="130DF433" w14:textId="77777777" w:rsidR="00D90884" w:rsidRDefault="00D90884" w:rsidP="00D90884">
      <w:pPr>
        <w:pStyle w:val="CNC"/>
      </w:pPr>
      <w:r>
        <w:t>N29 G01 X129.316 Y164.665 F273</w:t>
      </w:r>
    </w:p>
    <w:p w14:paraId="195E1448" w14:textId="77777777" w:rsidR="00D90884" w:rsidRDefault="00D90884" w:rsidP="00D90884">
      <w:pPr>
        <w:pStyle w:val="CNC"/>
      </w:pPr>
      <w:r>
        <w:t>N30 G01 G41 X130.968 Y168.308 F34.8</w:t>
      </w:r>
    </w:p>
    <w:p w14:paraId="493CDA22" w14:textId="77777777" w:rsidR="00D90884" w:rsidRDefault="00D90884" w:rsidP="00D90884">
      <w:r>
        <w:t xml:space="preserve">The functions $CLINE and $CCIRCLE use the LINE and ARC functions to add the G01 and G03 movements. </w:t>
      </w:r>
    </w:p>
    <w:p w14:paraId="3E892B3C" w14:textId="77777777" w:rsidR="00D90884" w:rsidRDefault="00D90884" w:rsidP="00D90884">
      <w:pPr>
        <w:pStyle w:val="Rubrik4"/>
      </w:pPr>
      <w:bookmarkStart w:id="58" w:name="_Toc359406395"/>
      <w:r>
        <w:t>System variables for Piercing</w:t>
      </w:r>
      <w:bookmarkEnd w:id="58"/>
    </w:p>
    <w:p w14:paraId="2F4C7151" w14:textId="77777777" w:rsidR="00D90884" w:rsidRDefault="00D90884" w:rsidP="00D90884">
      <w:r>
        <w:t xml:space="preserve">By using following system </w:t>
      </w:r>
      <w:proofErr w:type="gramStart"/>
      <w:r>
        <w:t>variables</w:t>
      </w:r>
      <w:proofErr w:type="gramEnd"/>
      <w:r>
        <w:t xml:space="preserve"> you can override the information in the material setting.</w:t>
      </w:r>
    </w:p>
    <w:tbl>
      <w:tblPr>
        <w:tblStyle w:val="Tabellrutnt"/>
        <w:tblW w:w="0" w:type="auto"/>
        <w:tblLook w:val="04A0" w:firstRow="1" w:lastRow="0" w:firstColumn="1" w:lastColumn="0" w:noHBand="0" w:noVBand="1"/>
      </w:tblPr>
      <w:tblGrid>
        <w:gridCol w:w="2727"/>
        <w:gridCol w:w="746"/>
        <w:gridCol w:w="6841"/>
      </w:tblGrid>
      <w:tr w:rsidR="00D90884" w:rsidRPr="00265B45" w14:paraId="18C10393" w14:textId="77777777" w:rsidTr="008504B6">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40612"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AWJStationaryPiercing</w:t>
            </w:r>
            <w:proofErr w:type="spellEnd"/>
            <w:r>
              <w:rPr>
                <w:rFonts w:cs="Tahoma"/>
                <w:color w:val="000000"/>
                <w:sz w:val="20"/>
                <w:szCs w:val="20"/>
                <w:lang w:val="sv-SE" w:bidi="ar-SA"/>
              </w:rPr>
              <w:t>*</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989AB9F" w14:textId="77777777" w:rsidR="00D90884" w:rsidRDefault="00D90884" w:rsidP="00045522">
            <w:pPr>
              <w:jc w:val="center"/>
              <w:rPr>
                <w:sz w:val="20"/>
                <w:szCs w:val="20"/>
              </w:rPr>
            </w:pPr>
            <w:r>
              <w:rPr>
                <w:sz w:val="20"/>
                <w:szCs w:val="20"/>
              </w:rPr>
              <w:t>Real</w:t>
            </w:r>
          </w:p>
        </w:tc>
        <w:tc>
          <w:tcPr>
            <w:tcW w:w="68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89A664" w14:textId="77777777" w:rsidR="00D90884" w:rsidRDefault="00D90884" w:rsidP="00045522">
            <w:pPr>
              <w:rPr>
                <w:sz w:val="20"/>
                <w:szCs w:val="20"/>
              </w:rPr>
            </w:pPr>
            <w:r>
              <w:rPr>
                <w:sz w:val="20"/>
                <w:szCs w:val="20"/>
              </w:rPr>
              <w:t>Piercing time for stationary piercing.</w:t>
            </w:r>
          </w:p>
        </w:tc>
      </w:tr>
      <w:tr w:rsidR="00D90884" w:rsidRPr="00265B45" w14:paraId="0A593B93" w14:textId="77777777" w:rsidTr="008504B6">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2EF8D"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AWJCircularPiercingSpeed</w:t>
            </w:r>
            <w:proofErr w:type="spellEnd"/>
            <w:r>
              <w:rPr>
                <w:rFonts w:cs="Tahoma"/>
                <w:color w:val="000000"/>
                <w:sz w:val="20"/>
                <w:szCs w:val="20"/>
                <w:lang w:val="sv-SE" w:bidi="ar-SA"/>
              </w:rPr>
              <w:t>*</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9CCEB3" w14:textId="77777777" w:rsidR="00D90884" w:rsidRDefault="00D90884" w:rsidP="00045522">
            <w:pPr>
              <w:jc w:val="center"/>
              <w:rPr>
                <w:szCs w:val="20"/>
              </w:rPr>
            </w:pPr>
            <w:r>
              <w:rPr>
                <w:sz w:val="20"/>
                <w:szCs w:val="20"/>
              </w:rPr>
              <w:t>Real</w:t>
            </w:r>
          </w:p>
        </w:tc>
        <w:tc>
          <w:tcPr>
            <w:tcW w:w="68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27C58" w14:textId="77777777" w:rsidR="00D90884" w:rsidRDefault="00D90884" w:rsidP="00045522">
            <w:pPr>
              <w:rPr>
                <w:szCs w:val="20"/>
              </w:rPr>
            </w:pPr>
            <w:r>
              <w:rPr>
                <w:sz w:val="20"/>
                <w:szCs w:val="20"/>
              </w:rPr>
              <w:t>Velocity for circular piercing in mm/min</w:t>
            </w:r>
          </w:p>
        </w:tc>
      </w:tr>
      <w:tr w:rsidR="00D90884" w:rsidRPr="00265B45" w14:paraId="0429B7E0" w14:textId="77777777" w:rsidTr="008504B6">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F36C5"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PiercingDiameter</w:t>
            </w:r>
            <w:proofErr w:type="spellEnd"/>
            <w:r>
              <w:rPr>
                <w:rFonts w:cs="Tahoma"/>
                <w:color w:val="000000"/>
                <w:sz w:val="20"/>
                <w:szCs w:val="20"/>
                <w:lang w:val="sv-SE" w:bidi="ar-SA"/>
              </w:rPr>
              <w:t>*</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5F4D82B" w14:textId="77777777" w:rsidR="00D90884" w:rsidRDefault="00D90884" w:rsidP="00045522">
            <w:pPr>
              <w:jc w:val="center"/>
              <w:rPr>
                <w:sz w:val="20"/>
                <w:szCs w:val="20"/>
              </w:rPr>
            </w:pPr>
            <w:r>
              <w:rPr>
                <w:sz w:val="20"/>
                <w:szCs w:val="20"/>
              </w:rPr>
              <w:t>Real</w:t>
            </w:r>
          </w:p>
        </w:tc>
        <w:tc>
          <w:tcPr>
            <w:tcW w:w="68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5B0BB" w14:textId="77777777" w:rsidR="00D90884" w:rsidRDefault="00D90884" w:rsidP="00045522">
            <w:pPr>
              <w:rPr>
                <w:sz w:val="20"/>
                <w:szCs w:val="20"/>
              </w:rPr>
            </w:pPr>
            <w:r>
              <w:rPr>
                <w:sz w:val="20"/>
                <w:szCs w:val="20"/>
              </w:rPr>
              <w:t xml:space="preserve">The diameter of the movement for circular piercing. Note! By increasing the </w:t>
            </w:r>
            <w:proofErr w:type="gramStart"/>
            <w:r>
              <w:rPr>
                <w:sz w:val="20"/>
                <w:szCs w:val="20"/>
              </w:rPr>
              <w:t>value</w:t>
            </w:r>
            <w:proofErr w:type="gramEnd"/>
            <w:r>
              <w:rPr>
                <w:sz w:val="20"/>
                <w:szCs w:val="20"/>
              </w:rPr>
              <w:t xml:space="preserve"> you the piercing may damage some parts on the drawing.</w:t>
            </w:r>
          </w:p>
        </w:tc>
      </w:tr>
      <w:tr w:rsidR="00D90884" w:rsidRPr="00265B45" w14:paraId="02633AB7" w14:textId="77777777" w:rsidTr="008504B6">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FB9DB"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AWJDelayAfterPiercing</w:t>
            </w:r>
            <w:proofErr w:type="spellEnd"/>
            <w:r>
              <w:rPr>
                <w:rFonts w:cs="Tahoma"/>
                <w:color w:val="000000"/>
                <w:sz w:val="20"/>
                <w:szCs w:val="20"/>
                <w:lang w:val="sv-SE" w:bidi="ar-SA"/>
              </w:rPr>
              <w:t>*</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209EA36" w14:textId="77777777" w:rsidR="00D90884" w:rsidRDefault="00D90884" w:rsidP="00045522">
            <w:pPr>
              <w:jc w:val="center"/>
              <w:rPr>
                <w:sz w:val="20"/>
                <w:szCs w:val="20"/>
              </w:rPr>
            </w:pPr>
            <w:r>
              <w:rPr>
                <w:sz w:val="20"/>
                <w:szCs w:val="20"/>
              </w:rPr>
              <w:t>Real</w:t>
            </w:r>
          </w:p>
        </w:tc>
        <w:tc>
          <w:tcPr>
            <w:tcW w:w="68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6B09CA" w14:textId="77777777" w:rsidR="00D90884" w:rsidRDefault="00D90884" w:rsidP="00045522">
            <w:pPr>
              <w:rPr>
                <w:sz w:val="20"/>
                <w:szCs w:val="20"/>
              </w:rPr>
            </w:pPr>
            <w:r>
              <w:rPr>
                <w:sz w:val="20"/>
                <w:szCs w:val="20"/>
              </w:rPr>
              <w:t>The shortest possible piercing time.</w:t>
            </w:r>
          </w:p>
        </w:tc>
      </w:tr>
      <w:tr w:rsidR="00D90884" w:rsidRPr="00265B45" w14:paraId="502003C4" w14:textId="77777777" w:rsidTr="008504B6">
        <w:tc>
          <w:tcPr>
            <w:tcW w:w="272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D03807" w14:textId="77777777" w:rsidR="00D90884" w:rsidRDefault="00D90884" w:rsidP="00045522">
            <w:pPr>
              <w:rPr>
                <w:rFonts w:cs="Tahoma"/>
                <w:sz w:val="20"/>
                <w:szCs w:val="20"/>
              </w:rPr>
            </w:pPr>
            <w:r>
              <w:rPr>
                <w:rFonts w:cs="Tahoma"/>
                <w:color w:val="000000"/>
                <w:sz w:val="20"/>
                <w:szCs w:val="20"/>
                <w:lang w:val="sv-SE" w:bidi="ar-SA"/>
              </w:rPr>
              <w:t>*</w:t>
            </w:r>
            <w:proofErr w:type="spellStart"/>
            <w:r>
              <w:rPr>
                <w:rFonts w:cs="Tahoma"/>
                <w:color w:val="000000"/>
                <w:sz w:val="20"/>
                <w:szCs w:val="20"/>
                <w:lang w:val="sv-SE" w:bidi="ar-SA"/>
              </w:rPr>
              <w:t>CustomCircularPiercing</w:t>
            </w:r>
            <w:proofErr w:type="spellEnd"/>
            <w:r>
              <w:rPr>
                <w:rFonts w:cs="Tahoma"/>
                <w:color w:val="000000"/>
                <w:sz w:val="20"/>
                <w:szCs w:val="20"/>
                <w:lang w:val="sv-SE" w:bidi="ar-SA"/>
              </w:rPr>
              <w:t>*</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60236B3" w14:textId="77777777" w:rsidR="00D90884" w:rsidRDefault="00D90884" w:rsidP="00045522">
            <w:pPr>
              <w:jc w:val="center"/>
              <w:rPr>
                <w:sz w:val="20"/>
                <w:szCs w:val="20"/>
              </w:rPr>
            </w:pPr>
            <w:r>
              <w:rPr>
                <w:sz w:val="20"/>
                <w:szCs w:val="20"/>
              </w:rPr>
              <w:t>Bool</w:t>
            </w:r>
          </w:p>
        </w:tc>
        <w:tc>
          <w:tcPr>
            <w:tcW w:w="68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F94D87" w14:textId="77777777" w:rsidR="00D90884" w:rsidRDefault="00D90884" w:rsidP="00045522">
            <w:pPr>
              <w:rPr>
                <w:sz w:val="20"/>
                <w:szCs w:val="20"/>
              </w:rPr>
            </w:pPr>
            <w:r>
              <w:rPr>
                <w:sz w:val="20"/>
                <w:szCs w:val="20"/>
              </w:rPr>
              <w:t>Set this variable to T if you don’t use the inbuilt function (CIRC-PIERCING) in other case you will not have a correct simulation or time/cost calculation.</w:t>
            </w:r>
          </w:p>
        </w:tc>
      </w:tr>
    </w:tbl>
    <w:p w14:paraId="773D5A3B" w14:textId="77777777" w:rsidR="00D90884" w:rsidRDefault="00D90884" w:rsidP="00D90884">
      <w:bookmarkStart w:id="59" w:name="_QUALITY_1"/>
      <w:bookmarkEnd w:id="59"/>
    </w:p>
    <w:p w14:paraId="07BB7615" w14:textId="77777777" w:rsidR="00D90884" w:rsidRDefault="00D90884" w:rsidP="00D90884">
      <w:r>
        <w:t>Different machine types use different piercing types</w:t>
      </w:r>
    </w:p>
    <w:p w14:paraId="3DADC5CB" w14:textId="77777777" w:rsidR="00D90884" w:rsidRDefault="00D90884" w:rsidP="00D90884">
      <w:pPr>
        <w:pStyle w:val="Rubrik3"/>
      </w:pPr>
      <w:bookmarkStart w:id="60" w:name="_Toc359406396"/>
      <w:r>
        <w:t>Piercing and leads</w:t>
      </w:r>
      <w:bookmarkEnd w:id="60"/>
    </w:p>
    <w:p w14:paraId="4E89BF22" w14:textId="77777777" w:rsidR="00D90884" w:rsidRDefault="00D90884" w:rsidP="00D90884">
      <w:r>
        <w:t>Following piercing methods should be supported.</w:t>
      </w:r>
    </w:p>
    <w:tbl>
      <w:tblPr>
        <w:tblStyle w:val="Tabellrutnt"/>
        <w:tblW w:w="0" w:type="auto"/>
        <w:tblLook w:val="04A0" w:firstRow="1" w:lastRow="0" w:firstColumn="1" w:lastColumn="0" w:noHBand="0" w:noVBand="1"/>
      </w:tblPr>
      <w:tblGrid>
        <w:gridCol w:w="779"/>
        <w:gridCol w:w="4169"/>
        <w:gridCol w:w="1141"/>
        <w:gridCol w:w="1144"/>
        <w:gridCol w:w="1196"/>
        <w:gridCol w:w="1142"/>
        <w:gridCol w:w="759"/>
      </w:tblGrid>
      <w:tr w:rsidR="00D90884" w:rsidRPr="00291F9C" w14:paraId="2447799D" w14:textId="77777777" w:rsidTr="008504B6">
        <w:tc>
          <w:tcPr>
            <w:tcW w:w="779" w:type="dxa"/>
            <w:shd w:val="pct10" w:color="auto" w:fill="auto"/>
          </w:tcPr>
          <w:p w14:paraId="157652A5" w14:textId="77777777" w:rsidR="00D90884" w:rsidRPr="00291F9C" w:rsidRDefault="00D90884" w:rsidP="00045522">
            <w:pPr>
              <w:rPr>
                <w:rFonts w:cs="Tahoma"/>
                <w:b/>
                <w:sz w:val="20"/>
                <w:szCs w:val="20"/>
              </w:rPr>
            </w:pPr>
            <w:r w:rsidRPr="00291F9C">
              <w:rPr>
                <w:rFonts w:cs="Tahoma"/>
                <w:b/>
                <w:sz w:val="20"/>
                <w:szCs w:val="20"/>
              </w:rPr>
              <w:t>Value</w:t>
            </w:r>
          </w:p>
        </w:tc>
        <w:tc>
          <w:tcPr>
            <w:tcW w:w="4169" w:type="dxa"/>
            <w:shd w:val="pct10" w:color="auto" w:fill="auto"/>
          </w:tcPr>
          <w:p w14:paraId="774D4EDE" w14:textId="77777777" w:rsidR="00D90884" w:rsidRPr="00291F9C" w:rsidRDefault="00D90884" w:rsidP="00045522">
            <w:pPr>
              <w:rPr>
                <w:rFonts w:cs="Tahoma"/>
                <w:b/>
                <w:sz w:val="20"/>
                <w:szCs w:val="20"/>
              </w:rPr>
            </w:pPr>
            <w:r w:rsidRPr="00291F9C">
              <w:rPr>
                <w:rFonts w:cs="Tahoma"/>
                <w:b/>
                <w:sz w:val="20"/>
                <w:szCs w:val="20"/>
              </w:rPr>
              <w:t>Name in the CAM system</w:t>
            </w:r>
          </w:p>
        </w:tc>
        <w:tc>
          <w:tcPr>
            <w:tcW w:w="1141" w:type="dxa"/>
            <w:shd w:val="pct10" w:color="auto" w:fill="auto"/>
          </w:tcPr>
          <w:p w14:paraId="6BD78D10" w14:textId="77777777" w:rsidR="00D90884" w:rsidRPr="00291F9C" w:rsidRDefault="00D90884" w:rsidP="00045522">
            <w:pPr>
              <w:rPr>
                <w:rFonts w:cs="Tahoma"/>
                <w:b/>
                <w:sz w:val="20"/>
                <w:szCs w:val="20"/>
              </w:rPr>
            </w:pPr>
            <w:r w:rsidRPr="00291F9C">
              <w:rPr>
                <w:rFonts w:cs="Tahoma"/>
                <w:b/>
                <w:sz w:val="20"/>
                <w:szCs w:val="20"/>
              </w:rPr>
              <w:t>AWJ</w:t>
            </w:r>
          </w:p>
        </w:tc>
        <w:tc>
          <w:tcPr>
            <w:tcW w:w="1144" w:type="dxa"/>
            <w:shd w:val="pct10" w:color="auto" w:fill="auto"/>
          </w:tcPr>
          <w:p w14:paraId="474B86BD" w14:textId="77777777" w:rsidR="00D90884" w:rsidRPr="00291F9C" w:rsidRDefault="00D90884" w:rsidP="00045522">
            <w:pPr>
              <w:rPr>
                <w:rFonts w:cs="Tahoma"/>
                <w:b/>
                <w:sz w:val="20"/>
                <w:szCs w:val="20"/>
              </w:rPr>
            </w:pPr>
            <w:r w:rsidRPr="00291F9C">
              <w:rPr>
                <w:rFonts w:cs="Tahoma"/>
                <w:b/>
                <w:sz w:val="20"/>
                <w:szCs w:val="20"/>
              </w:rPr>
              <w:t>Water</w:t>
            </w:r>
          </w:p>
        </w:tc>
        <w:tc>
          <w:tcPr>
            <w:tcW w:w="1196" w:type="dxa"/>
            <w:shd w:val="pct10" w:color="auto" w:fill="auto"/>
          </w:tcPr>
          <w:p w14:paraId="377CD81A" w14:textId="77777777" w:rsidR="00D90884" w:rsidRPr="00291F9C" w:rsidRDefault="00D90884" w:rsidP="00045522">
            <w:pPr>
              <w:rPr>
                <w:rFonts w:cs="Tahoma"/>
                <w:b/>
                <w:sz w:val="20"/>
                <w:szCs w:val="20"/>
              </w:rPr>
            </w:pPr>
            <w:r w:rsidRPr="00291F9C">
              <w:rPr>
                <w:rFonts w:cs="Tahoma"/>
                <w:b/>
                <w:sz w:val="20"/>
                <w:szCs w:val="20"/>
              </w:rPr>
              <w:t>Plasma</w:t>
            </w:r>
          </w:p>
        </w:tc>
        <w:tc>
          <w:tcPr>
            <w:tcW w:w="1142" w:type="dxa"/>
            <w:shd w:val="pct10" w:color="auto" w:fill="auto"/>
          </w:tcPr>
          <w:p w14:paraId="4B7B364F" w14:textId="77777777" w:rsidR="00D90884" w:rsidRPr="00291F9C" w:rsidRDefault="00D90884" w:rsidP="00045522">
            <w:pPr>
              <w:rPr>
                <w:rFonts w:cs="Tahoma"/>
                <w:b/>
                <w:sz w:val="20"/>
                <w:szCs w:val="20"/>
              </w:rPr>
            </w:pPr>
            <w:r w:rsidRPr="00291F9C">
              <w:rPr>
                <w:rFonts w:cs="Tahoma"/>
                <w:b/>
                <w:sz w:val="20"/>
                <w:szCs w:val="20"/>
              </w:rPr>
              <w:t>Oxyfuel</w:t>
            </w:r>
          </w:p>
        </w:tc>
        <w:tc>
          <w:tcPr>
            <w:tcW w:w="756" w:type="dxa"/>
            <w:shd w:val="pct10" w:color="auto" w:fill="auto"/>
          </w:tcPr>
          <w:p w14:paraId="50DF5EDF" w14:textId="77777777" w:rsidR="00D90884" w:rsidRPr="00291F9C" w:rsidRDefault="00D90884" w:rsidP="00045522">
            <w:pPr>
              <w:rPr>
                <w:rFonts w:cs="Tahoma"/>
                <w:b/>
                <w:sz w:val="20"/>
                <w:szCs w:val="20"/>
              </w:rPr>
            </w:pPr>
            <w:r w:rsidRPr="00291F9C">
              <w:rPr>
                <w:rFonts w:cs="Tahoma"/>
                <w:b/>
                <w:sz w:val="20"/>
                <w:szCs w:val="20"/>
              </w:rPr>
              <w:t>Laser</w:t>
            </w:r>
          </w:p>
        </w:tc>
      </w:tr>
      <w:tr w:rsidR="00D90884" w:rsidRPr="00291F9C" w14:paraId="4C63BDB3" w14:textId="77777777" w:rsidTr="008504B6">
        <w:tc>
          <w:tcPr>
            <w:tcW w:w="779" w:type="dxa"/>
          </w:tcPr>
          <w:p w14:paraId="65114563" w14:textId="77777777" w:rsidR="00D90884" w:rsidRPr="00291F9C" w:rsidRDefault="00D90884" w:rsidP="00045522">
            <w:pPr>
              <w:rPr>
                <w:rFonts w:cs="Tahoma"/>
                <w:sz w:val="20"/>
                <w:szCs w:val="20"/>
              </w:rPr>
            </w:pPr>
            <w:r w:rsidRPr="00291F9C">
              <w:rPr>
                <w:rFonts w:cs="Tahoma"/>
                <w:sz w:val="20"/>
                <w:szCs w:val="20"/>
              </w:rPr>
              <w:t>0</w:t>
            </w:r>
          </w:p>
        </w:tc>
        <w:tc>
          <w:tcPr>
            <w:tcW w:w="4169" w:type="dxa"/>
          </w:tcPr>
          <w:p w14:paraId="629FE07F" w14:textId="77777777" w:rsidR="00D90884" w:rsidRPr="00291F9C" w:rsidRDefault="00D90884" w:rsidP="00045522">
            <w:pPr>
              <w:rPr>
                <w:rFonts w:cs="Tahoma"/>
                <w:sz w:val="20"/>
                <w:szCs w:val="20"/>
              </w:rPr>
            </w:pPr>
            <w:r w:rsidRPr="00291F9C">
              <w:rPr>
                <w:rFonts w:cs="Tahoma"/>
                <w:sz w:val="20"/>
                <w:szCs w:val="20"/>
              </w:rPr>
              <w:t>Contour start</w:t>
            </w:r>
          </w:p>
        </w:tc>
        <w:tc>
          <w:tcPr>
            <w:tcW w:w="1141" w:type="dxa"/>
            <w:tcBorders>
              <w:bottom w:val="single" w:sz="4" w:space="0" w:color="auto"/>
            </w:tcBorders>
          </w:tcPr>
          <w:p w14:paraId="2A7459CE" w14:textId="77777777" w:rsidR="00D90884" w:rsidRPr="00291F9C" w:rsidRDefault="00D90884" w:rsidP="00045522">
            <w:pPr>
              <w:rPr>
                <w:rFonts w:cs="Tahoma"/>
                <w:sz w:val="20"/>
                <w:szCs w:val="20"/>
              </w:rPr>
            </w:pPr>
            <w:r w:rsidRPr="00291F9C">
              <w:rPr>
                <w:rFonts w:cs="Tahoma"/>
                <w:sz w:val="20"/>
                <w:szCs w:val="20"/>
              </w:rPr>
              <w:t>Y</w:t>
            </w:r>
          </w:p>
        </w:tc>
        <w:tc>
          <w:tcPr>
            <w:tcW w:w="1144" w:type="dxa"/>
          </w:tcPr>
          <w:p w14:paraId="4CA5FC5E" w14:textId="77777777" w:rsidR="00D90884" w:rsidRPr="00291F9C" w:rsidRDefault="00D90884" w:rsidP="00045522">
            <w:pPr>
              <w:rPr>
                <w:rFonts w:cs="Tahoma"/>
                <w:sz w:val="20"/>
                <w:szCs w:val="20"/>
              </w:rPr>
            </w:pPr>
            <w:r w:rsidRPr="00291F9C">
              <w:rPr>
                <w:rFonts w:cs="Tahoma"/>
                <w:sz w:val="20"/>
                <w:szCs w:val="20"/>
              </w:rPr>
              <w:t>Y</w:t>
            </w:r>
          </w:p>
        </w:tc>
        <w:tc>
          <w:tcPr>
            <w:tcW w:w="1196" w:type="dxa"/>
          </w:tcPr>
          <w:p w14:paraId="16CF7566" w14:textId="77777777" w:rsidR="00D90884" w:rsidRPr="00291F9C" w:rsidRDefault="00D90884" w:rsidP="00045522">
            <w:pPr>
              <w:rPr>
                <w:rFonts w:cs="Tahoma"/>
                <w:sz w:val="20"/>
                <w:szCs w:val="20"/>
              </w:rPr>
            </w:pPr>
          </w:p>
        </w:tc>
        <w:tc>
          <w:tcPr>
            <w:tcW w:w="1142" w:type="dxa"/>
          </w:tcPr>
          <w:p w14:paraId="2FD775F7" w14:textId="77777777" w:rsidR="00D90884" w:rsidRPr="00291F9C" w:rsidRDefault="00D90884" w:rsidP="00045522">
            <w:pPr>
              <w:rPr>
                <w:rFonts w:cs="Tahoma"/>
                <w:sz w:val="20"/>
                <w:szCs w:val="20"/>
              </w:rPr>
            </w:pPr>
          </w:p>
        </w:tc>
        <w:tc>
          <w:tcPr>
            <w:tcW w:w="756" w:type="dxa"/>
          </w:tcPr>
          <w:p w14:paraId="77D54923" w14:textId="77777777" w:rsidR="00D90884" w:rsidRPr="00291F9C" w:rsidRDefault="00D90884" w:rsidP="00045522">
            <w:pPr>
              <w:rPr>
                <w:rFonts w:cs="Tahoma"/>
                <w:sz w:val="20"/>
                <w:szCs w:val="20"/>
              </w:rPr>
            </w:pPr>
          </w:p>
        </w:tc>
      </w:tr>
      <w:tr w:rsidR="00D90884" w:rsidRPr="00291F9C" w14:paraId="584C995E" w14:textId="77777777" w:rsidTr="008504B6">
        <w:tc>
          <w:tcPr>
            <w:tcW w:w="779" w:type="dxa"/>
          </w:tcPr>
          <w:p w14:paraId="29714AC7" w14:textId="77777777" w:rsidR="00D90884" w:rsidRPr="00291F9C" w:rsidRDefault="00D90884" w:rsidP="00045522">
            <w:pPr>
              <w:rPr>
                <w:rFonts w:cs="Tahoma"/>
                <w:sz w:val="20"/>
                <w:szCs w:val="20"/>
              </w:rPr>
            </w:pPr>
            <w:r w:rsidRPr="00291F9C">
              <w:rPr>
                <w:rFonts w:cs="Tahoma"/>
                <w:sz w:val="20"/>
                <w:szCs w:val="20"/>
              </w:rPr>
              <w:t>1</w:t>
            </w:r>
          </w:p>
        </w:tc>
        <w:tc>
          <w:tcPr>
            <w:tcW w:w="4169" w:type="dxa"/>
          </w:tcPr>
          <w:p w14:paraId="7A4E8A75" w14:textId="77777777" w:rsidR="00D90884" w:rsidRPr="00291F9C" w:rsidRDefault="00D90884" w:rsidP="00045522">
            <w:pPr>
              <w:rPr>
                <w:rFonts w:cs="Tahoma"/>
                <w:sz w:val="20"/>
                <w:szCs w:val="20"/>
              </w:rPr>
            </w:pPr>
            <w:r w:rsidRPr="00291F9C">
              <w:rPr>
                <w:rFonts w:cs="Tahoma"/>
                <w:sz w:val="20"/>
                <w:szCs w:val="20"/>
              </w:rPr>
              <w:t>Linear ramping (Direct start)</w:t>
            </w:r>
          </w:p>
        </w:tc>
        <w:tc>
          <w:tcPr>
            <w:tcW w:w="1141" w:type="dxa"/>
            <w:shd w:val="pct25" w:color="auto" w:fill="auto"/>
          </w:tcPr>
          <w:p w14:paraId="3222A65D" w14:textId="77777777" w:rsidR="00D90884" w:rsidRPr="00291F9C" w:rsidRDefault="00D90884" w:rsidP="00045522">
            <w:pPr>
              <w:rPr>
                <w:rFonts w:cs="Tahoma"/>
                <w:b/>
                <w:sz w:val="20"/>
                <w:szCs w:val="20"/>
              </w:rPr>
            </w:pPr>
            <w:r w:rsidRPr="00291F9C">
              <w:rPr>
                <w:rFonts w:cs="Tahoma"/>
                <w:b/>
                <w:sz w:val="20"/>
                <w:szCs w:val="20"/>
              </w:rPr>
              <w:t>Y</w:t>
            </w:r>
          </w:p>
        </w:tc>
        <w:tc>
          <w:tcPr>
            <w:tcW w:w="1144" w:type="dxa"/>
            <w:tcBorders>
              <w:bottom w:val="single" w:sz="4" w:space="0" w:color="auto"/>
            </w:tcBorders>
          </w:tcPr>
          <w:p w14:paraId="7654FB00" w14:textId="77777777" w:rsidR="00D90884" w:rsidRPr="00291F9C" w:rsidRDefault="00D90884" w:rsidP="00045522">
            <w:pPr>
              <w:rPr>
                <w:rFonts w:cs="Tahoma"/>
                <w:sz w:val="20"/>
                <w:szCs w:val="20"/>
              </w:rPr>
            </w:pPr>
          </w:p>
        </w:tc>
        <w:tc>
          <w:tcPr>
            <w:tcW w:w="1196" w:type="dxa"/>
            <w:tcBorders>
              <w:bottom w:val="single" w:sz="4" w:space="0" w:color="000000" w:themeColor="text1"/>
            </w:tcBorders>
          </w:tcPr>
          <w:p w14:paraId="352E1833" w14:textId="77777777" w:rsidR="00D90884" w:rsidRPr="00291F9C" w:rsidRDefault="00D90884" w:rsidP="00045522">
            <w:pPr>
              <w:rPr>
                <w:rFonts w:cs="Tahoma"/>
                <w:sz w:val="20"/>
                <w:szCs w:val="20"/>
              </w:rPr>
            </w:pPr>
          </w:p>
        </w:tc>
        <w:tc>
          <w:tcPr>
            <w:tcW w:w="1142" w:type="dxa"/>
            <w:tcBorders>
              <w:bottom w:val="single" w:sz="4" w:space="0" w:color="000000" w:themeColor="text1"/>
            </w:tcBorders>
          </w:tcPr>
          <w:p w14:paraId="44633744" w14:textId="77777777" w:rsidR="00D90884" w:rsidRPr="00291F9C" w:rsidRDefault="00D90884" w:rsidP="00045522">
            <w:pPr>
              <w:rPr>
                <w:rFonts w:cs="Tahoma"/>
                <w:sz w:val="20"/>
                <w:szCs w:val="20"/>
              </w:rPr>
            </w:pPr>
          </w:p>
        </w:tc>
        <w:tc>
          <w:tcPr>
            <w:tcW w:w="756" w:type="dxa"/>
            <w:tcBorders>
              <w:bottom w:val="single" w:sz="4" w:space="0" w:color="000000" w:themeColor="text1"/>
            </w:tcBorders>
          </w:tcPr>
          <w:p w14:paraId="2D4C0445" w14:textId="77777777" w:rsidR="00D90884" w:rsidRPr="00291F9C" w:rsidRDefault="00D90884" w:rsidP="00045522">
            <w:pPr>
              <w:rPr>
                <w:rFonts w:cs="Tahoma"/>
                <w:sz w:val="20"/>
                <w:szCs w:val="20"/>
              </w:rPr>
            </w:pPr>
            <w:r w:rsidRPr="00291F9C">
              <w:rPr>
                <w:rFonts w:cs="Tahoma"/>
                <w:sz w:val="20"/>
                <w:szCs w:val="20"/>
              </w:rPr>
              <w:t>Y</w:t>
            </w:r>
          </w:p>
        </w:tc>
      </w:tr>
      <w:tr w:rsidR="00D90884" w:rsidRPr="00291F9C" w14:paraId="7369AC33" w14:textId="77777777" w:rsidTr="008504B6">
        <w:tc>
          <w:tcPr>
            <w:tcW w:w="779" w:type="dxa"/>
          </w:tcPr>
          <w:p w14:paraId="0DA47DDF" w14:textId="77777777" w:rsidR="00D90884" w:rsidRPr="00291F9C" w:rsidRDefault="00D90884" w:rsidP="00045522">
            <w:pPr>
              <w:rPr>
                <w:rFonts w:cs="Tahoma"/>
                <w:sz w:val="20"/>
                <w:szCs w:val="20"/>
              </w:rPr>
            </w:pPr>
            <w:r w:rsidRPr="00291F9C">
              <w:rPr>
                <w:rFonts w:cs="Tahoma"/>
                <w:sz w:val="20"/>
                <w:szCs w:val="20"/>
              </w:rPr>
              <w:t>2</w:t>
            </w:r>
          </w:p>
        </w:tc>
        <w:tc>
          <w:tcPr>
            <w:tcW w:w="4169" w:type="dxa"/>
          </w:tcPr>
          <w:p w14:paraId="7A7D9BDD" w14:textId="77777777" w:rsidR="00D90884" w:rsidRPr="00291F9C" w:rsidRDefault="00D90884" w:rsidP="00045522">
            <w:pPr>
              <w:rPr>
                <w:rFonts w:cs="Tahoma"/>
                <w:sz w:val="20"/>
                <w:szCs w:val="20"/>
              </w:rPr>
            </w:pPr>
            <w:r w:rsidRPr="00291F9C">
              <w:rPr>
                <w:rFonts w:cs="Tahoma"/>
                <w:sz w:val="20"/>
                <w:szCs w:val="20"/>
              </w:rPr>
              <w:t>Stationary</w:t>
            </w:r>
          </w:p>
        </w:tc>
        <w:tc>
          <w:tcPr>
            <w:tcW w:w="1141" w:type="dxa"/>
          </w:tcPr>
          <w:p w14:paraId="3FD174E8" w14:textId="77777777" w:rsidR="00D90884" w:rsidRPr="00291F9C" w:rsidRDefault="00D90884" w:rsidP="00045522">
            <w:pPr>
              <w:rPr>
                <w:rFonts w:cs="Tahoma"/>
                <w:sz w:val="20"/>
                <w:szCs w:val="20"/>
              </w:rPr>
            </w:pPr>
            <w:r w:rsidRPr="00291F9C">
              <w:rPr>
                <w:rFonts w:cs="Tahoma"/>
                <w:sz w:val="20"/>
                <w:szCs w:val="20"/>
              </w:rPr>
              <w:t>Y</w:t>
            </w:r>
          </w:p>
        </w:tc>
        <w:tc>
          <w:tcPr>
            <w:tcW w:w="1144" w:type="dxa"/>
            <w:shd w:val="pct25" w:color="auto" w:fill="auto"/>
          </w:tcPr>
          <w:p w14:paraId="617EB96D" w14:textId="77777777" w:rsidR="00D90884" w:rsidRPr="00291F9C" w:rsidRDefault="00D90884" w:rsidP="00045522">
            <w:pPr>
              <w:rPr>
                <w:rFonts w:cs="Tahoma"/>
                <w:b/>
                <w:sz w:val="20"/>
                <w:szCs w:val="20"/>
              </w:rPr>
            </w:pPr>
            <w:r w:rsidRPr="00291F9C">
              <w:rPr>
                <w:rFonts w:cs="Tahoma"/>
                <w:b/>
                <w:sz w:val="20"/>
                <w:szCs w:val="20"/>
              </w:rPr>
              <w:t>Y</w:t>
            </w:r>
          </w:p>
        </w:tc>
        <w:tc>
          <w:tcPr>
            <w:tcW w:w="1196" w:type="dxa"/>
            <w:tcBorders>
              <w:bottom w:val="single" w:sz="4" w:space="0" w:color="auto"/>
            </w:tcBorders>
            <w:shd w:val="pct20" w:color="auto" w:fill="auto"/>
          </w:tcPr>
          <w:p w14:paraId="559C7FEF" w14:textId="77777777" w:rsidR="00D90884" w:rsidRPr="00291F9C" w:rsidRDefault="00D90884" w:rsidP="00045522">
            <w:pPr>
              <w:rPr>
                <w:rFonts w:cs="Tahoma"/>
                <w:b/>
                <w:sz w:val="20"/>
                <w:szCs w:val="20"/>
              </w:rPr>
            </w:pPr>
            <w:r w:rsidRPr="00291F9C">
              <w:rPr>
                <w:rFonts w:cs="Tahoma"/>
                <w:b/>
                <w:sz w:val="20"/>
                <w:szCs w:val="20"/>
              </w:rPr>
              <w:t>**</w:t>
            </w:r>
          </w:p>
        </w:tc>
        <w:tc>
          <w:tcPr>
            <w:tcW w:w="1142" w:type="dxa"/>
            <w:tcBorders>
              <w:bottom w:val="single" w:sz="4" w:space="0" w:color="auto"/>
            </w:tcBorders>
            <w:shd w:val="pct20" w:color="auto" w:fill="auto"/>
          </w:tcPr>
          <w:p w14:paraId="6FE4DEE5" w14:textId="77777777" w:rsidR="00D90884" w:rsidRPr="00291F9C" w:rsidRDefault="00D90884" w:rsidP="00045522">
            <w:pPr>
              <w:rPr>
                <w:rFonts w:cs="Tahoma"/>
                <w:b/>
                <w:sz w:val="20"/>
                <w:szCs w:val="20"/>
              </w:rPr>
            </w:pPr>
            <w:r w:rsidRPr="00291F9C">
              <w:rPr>
                <w:rFonts w:cs="Tahoma"/>
                <w:b/>
                <w:sz w:val="20"/>
                <w:szCs w:val="20"/>
              </w:rPr>
              <w:t>**</w:t>
            </w:r>
          </w:p>
        </w:tc>
        <w:tc>
          <w:tcPr>
            <w:tcW w:w="756" w:type="dxa"/>
            <w:tcBorders>
              <w:bottom w:val="single" w:sz="4" w:space="0" w:color="auto"/>
            </w:tcBorders>
            <w:shd w:val="pct20" w:color="auto" w:fill="auto"/>
          </w:tcPr>
          <w:p w14:paraId="3A47E6AF" w14:textId="77777777" w:rsidR="00D90884" w:rsidRPr="00291F9C" w:rsidRDefault="00D90884" w:rsidP="00045522">
            <w:pPr>
              <w:rPr>
                <w:rFonts w:cs="Tahoma"/>
                <w:b/>
                <w:sz w:val="20"/>
                <w:szCs w:val="20"/>
              </w:rPr>
            </w:pPr>
            <w:r w:rsidRPr="00291F9C">
              <w:rPr>
                <w:rFonts w:cs="Tahoma"/>
                <w:b/>
                <w:sz w:val="20"/>
                <w:szCs w:val="20"/>
              </w:rPr>
              <w:t>**</w:t>
            </w:r>
          </w:p>
        </w:tc>
      </w:tr>
      <w:tr w:rsidR="00D90884" w:rsidRPr="00291F9C" w14:paraId="527D7A39" w14:textId="77777777" w:rsidTr="008504B6">
        <w:tc>
          <w:tcPr>
            <w:tcW w:w="779" w:type="dxa"/>
          </w:tcPr>
          <w:p w14:paraId="38001E8F" w14:textId="77777777" w:rsidR="00D90884" w:rsidRPr="00291F9C" w:rsidRDefault="00D90884" w:rsidP="00045522">
            <w:pPr>
              <w:rPr>
                <w:rFonts w:cs="Tahoma"/>
                <w:sz w:val="20"/>
                <w:szCs w:val="20"/>
              </w:rPr>
            </w:pPr>
            <w:r w:rsidRPr="00291F9C">
              <w:rPr>
                <w:rFonts w:cs="Tahoma"/>
                <w:sz w:val="20"/>
                <w:szCs w:val="20"/>
              </w:rPr>
              <w:t>3</w:t>
            </w:r>
          </w:p>
        </w:tc>
        <w:tc>
          <w:tcPr>
            <w:tcW w:w="4169" w:type="dxa"/>
          </w:tcPr>
          <w:p w14:paraId="77A11B81" w14:textId="77777777" w:rsidR="00D90884" w:rsidRPr="00291F9C" w:rsidRDefault="00D90884" w:rsidP="00045522">
            <w:pPr>
              <w:rPr>
                <w:rFonts w:cs="Tahoma"/>
                <w:sz w:val="20"/>
                <w:szCs w:val="20"/>
              </w:rPr>
            </w:pPr>
            <w:r w:rsidRPr="00291F9C">
              <w:rPr>
                <w:rFonts w:cs="Tahoma"/>
                <w:sz w:val="20"/>
                <w:szCs w:val="20"/>
              </w:rPr>
              <w:t>Circular (Name is normal for all types except AWJ)</w:t>
            </w:r>
          </w:p>
        </w:tc>
        <w:tc>
          <w:tcPr>
            <w:tcW w:w="1141" w:type="dxa"/>
          </w:tcPr>
          <w:p w14:paraId="7AA90F9B" w14:textId="77777777" w:rsidR="00D90884" w:rsidRPr="00291F9C" w:rsidRDefault="00D90884" w:rsidP="00045522">
            <w:pPr>
              <w:rPr>
                <w:rFonts w:cs="Tahoma"/>
                <w:sz w:val="20"/>
                <w:szCs w:val="20"/>
              </w:rPr>
            </w:pPr>
            <w:r w:rsidRPr="00291F9C">
              <w:rPr>
                <w:rFonts w:cs="Tahoma"/>
                <w:sz w:val="20"/>
                <w:szCs w:val="20"/>
              </w:rPr>
              <w:t>Y</w:t>
            </w:r>
          </w:p>
        </w:tc>
        <w:tc>
          <w:tcPr>
            <w:tcW w:w="1144" w:type="dxa"/>
          </w:tcPr>
          <w:p w14:paraId="42C8B54E" w14:textId="77777777" w:rsidR="00D90884" w:rsidRPr="00291F9C" w:rsidRDefault="00D90884" w:rsidP="00045522">
            <w:pPr>
              <w:rPr>
                <w:rFonts w:cs="Tahoma"/>
                <w:sz w:val="20"/>
                <w:szCs w:val="20"/>
              </w:rPr>
            </w:pPr>
          </w:p>
        </w:tc>
        <w:tc>
          <w:tcPr>
            <w:tcW w:w="1196" w:type="dxa"/>
            <w:shd w:val="pct25" w:color="auto" w:fill="auto"/>
          </w:tcPr>
          <w:p w14:paraId="28E03EE3" w14:textId="77777777" w:rsidR="00D90884" w:rsidRPr="00291F9C" w:rsidRDefault="00D90884" w:rsidP="00045522">
            <w:pPr>
              <w:rPr>
                <w:rFonts w:cs="Tahoma"/>
                <w:b/>
                <w:sz w:val="20"/>
                <w:szCs w:val="20"/>
              </w:rPr>
            </w:pPr>
            <w:r w:rsidRPr="00291F9C">
              <w:rPr>
                <w:rFonts w:cs="Tahoma"/>
                <w:b/>
                <w:sz w:val="20"/>
                <w:szCs w:val="20"/>
              </w:rPr>
              <w:t>Y*</w:t>
            </w:r>
          </w:p>
        </w:tc>
        <w:tc>
          <w:tcPr>
            <w:tcW w:w="1142" w:type="dxa"/>
            <w:shd w:val="pct25" w:color="auto" w:fill="auto"/>
          </w:tcPr>
          <w:p w14:paraId="3DD9643B" w14:textId="77777777" w:rsidR="00D90884" w:rsidRPr="00291F9C" w:rsidRDefault="00D90884" w:rsidP="00045522">
            <w:pPr>
              <w:rPr>
                <w:rFonts w:cs="Tahoma"/>
                <w:b/>
                <w:sz w:val="20"/>
                <w:szCs w:val="20"/>
              </w:rPr>
            </w:pPr>
            <w:r w:rsidRPr="00291F9C">
              <w:rPr>
                <w:rFonts w:cs="Tahoma"/>
                <w:b/>
                <w:sz w:val="20"/>
                <w:szCs w:val="20"/>
              </w:rPr>
              <w:t>Y*</w:t>
            </w:r>
          </w:p>
        </w:tc>
        <w:tc>
          <w:tcPr>
            <w:tcW w:w="756" w:type="dxa"/>
            <w:shd w:val="pct25" w:color="auto" w:fill="auto"/>
          </w:tcPr>
          <w:p w14:paraId="57E6F623" w14:textId="77777777" w:rsidR="00D90884" w:rsidRPr="00291F9C" w:rsidRDefault="00D90884" w:rsidP="00045522">
            <w:pPr>
              <w:rPr>
                <w:rFonts w:cs="Tahoma"/>
                <w:b/>
                <w:sz w:val="20"/>
                <w:szCs w:val="20"/>
              </w:rPr>
            </w:pPr>
            <w:r w:rsidRPr="00291F9C">
              <w:rPr>
                <w:rFonts w:cs="Tahoma"/>
                <w:b/>
                <w:sz w:val="20"/>
                <w:szCs w:val="20"/>
              </w:rPr>
              <w:t>Y*</w:t>
            </w:r>
          </w:p>
        </w:tc>
      </w:tr>
      <w:tr w:rsidR="00D90884" w:rsidRPr="00291F9C" w14:paraId="3E201FE6" w14:textId="77777777" w:rsidTr="008504B6">
        <w:tc>
          <w:tcPr>
            <w:tcW w:w="779" w:type="dxa"/>
          </w:tcPr>
          <w:p w14:paraId="32C6D0EC" w14:textId="77777777" w:rsidR="00D90884" w:rsidRPr="00291F9C" w:rsidRDefault="00D90884" w:rsidP="00045522">
            <w:pPr>
              <w:rPr>
                <w:rFonts w:cs="Tahoma"/>
                <w:sz w:val="20"/>
                <w:szCs w:val="20"/>
              </w:rPr>
            </w:pPr>
            <w:r w:rsidRPr="00291F9C">
              <w:rPr>
                <w:rFonts w:cs="Tahoma"/>
                <w:sz w:val="20"/>
                <w:szCs w:val="20"/>
              </w:rPr>
              <w:t>4</w:t>
            </w:r>
          </w:p>
        </w:tc>
        <w:tc>
          <w:tcPr>
            <w:tcW w:w="4169" w:type="dxa"/>
          </w:tcPr>
          <w:p w14:paraId="1049BD03" w14:textId="77777777" w:rsidR="00D90884" w:rsidRPr="00291F9C" w:rsidRDefault="00D90884" w:rsidP="00045522">
            <w:pPr>
              <w:rPr>
                <w:rFonts w:cs="Tahoma"/>
                <w:sz w:val="20"/>
                <w:szCs w:val="20"/>
              </w:rPr>
            </w:pPr>
            <w:r w:rsidRPr="00291F9C">
              <w:rPr>
                <w:rFonts w:cs="Tahoma"/>
                <w:sz w:val="20"/>
                <w:szCs w:val="20"/>
              </w:rPr>
              <w:t>Drilled</w:t>
            </w:r>
          </w:p>
        </w:tc>
        <w:tc>
          <w:tcPr>
            <w:tcW w:w="1141" w:type="dxa"/>
          </w:tcPr>
          <w:p w14:paraId="77E4D64E" w14:textId="77777777" w:rsidR="00D90884" w:rsidRPr="00291F9C" w:rsidRDefault="00D90884" w:rsidP="00045522">
            <w:pPr>
              <w:rPr>
                <w:rFonts w:cs="Tahoma"/>
                <w:sz w:val="20"/>
                <w:szCs w:val="20"/>
              </w:rPr>
            </w:pPr>
            <w:r w:rsidRPr="00291F9C">
              <w:rPr>
                <w:rFonts w:cs="Tahoma"/>
                <w:sz w:val="20"/>
                <w:szCs w:val="20"/>
              </w:rPr>
              <w:t>Y</w:t>
            </w:r>
          </w:p>
        </w:tc>
        <w:tc>
          <w:tcPr>
            <w:tcW w:w="1144" w:type="dxa"/>
          </w:tcPr>
          <w:p w14:paraId="20FE73B6" w14:textId="77777777" w:rsidR="00D90884" w:rsidRPr="00291F9C" w:rsidRDefault="00D90884" w:rsidP="00045522">
            <w:pPr>
              <w:rPr>
                <w:rFonts w:cs="Tahoma"/>
                <w:sz w:val="20"/>
                <w:szCs w:val="20"/>
              </w:rPr>
            </w:pPr>
          </w:p>
        </w:tc>
        <w:tc>
          <w:tcPr>
            <w:tcW w:w="1196" w:type="dxa"/>
          </w:tcPr>
          <w:p w14:paraId="5CA9CCE1" w14:textId="77777777" w:rsidR="00D90884" w:rsidRPr="00291F9C" w:rsidRDefault="00D90884" w:rsidP="00045522">
            <w:pPr>
              <w:rPr>
                <w:rFonts w:cs="Tahoma"/>
                <w:sz w:val="20"/>
                <w:szCs w:val="20"/>
              </w:rPr>
            </w:pPr>
            <w:r w:rsidRPr="00291F9C">
              <w:rPr>
                <w:rFonts w:cs="Tahoma"/>
                <w:sz w:val="20"/>
                <w:szCs w:val="20"/>
              </w:rPr>
              <w:t>Y</w:t>
            </w:r>
          </w:p>
        </w:tc>
        <w:tc>
          <w:tcPr>
            <w:tcW w:w="1142" w:type="dxa"/>
          </w:tcPr>
          <w:p w14:paraId="7925C3AE" w14:textId="77777777" w:rsidR="00D90884" w:rsidRPr="00291F9C" w:rsidRDefault="00D90884" w:rsidP="00045522">
            <w:pPr>
              <w:rPr>
                <w:rFonts w:cs="Tahoma"/>
                <w:sz w:val="20"/>
                <w:szCs w:val="20"/>
              </w:rPr>
            </w:pPr>
          </w:p>
        </w:tc>
        <w:tc>
          <w:tcPr>
            <w:tcW w:w="756" w:type="dxa"/>
          </w:tcPr>
          <w:p w14:paraId="38D0D249" w14:textId="77777777" w:rsidR="00D90884" w:rsidRPr="00291F9C" w:rsidRDefault="00D90884" w:rsidP="00045522">
            <w:pPr>
              <w:rPr>
                <w:rFonts w:cs="Tahoma"/>
                <w:sz w:val="20"/>
                <w:szCs w:val="20"/>
              </w:rPr>
            </w:pPr>
          </w:p>
        </w:tc>
      </w:tr>
      <w:tr w:rsidR="00D90884" w:rsidRPr="00291F9C" w14:paraId="39A9B20E" w14:textId="77777777" w:rsidTr="008504B6">
        <w:tc>
          <w:tcPr>
            <w:tcW w:w="779" w:type="dxa"/>
          </w:tcPr>
          <w:p w14:paraId="71748B2D" w14:textId="77777777" w:rsidR="00D90884" w:rsidRPr="00291F9C" w:rsidRDefault="00D90884" w:rsidP="00045522">
            <w:pPr>
              <w:rPr>
                <w:rFonts w:cs="Tahoma"/>
                <w:sz w:val="20"/>
                <w:szCs w:val="20"/>
              </w:rPr>
            </w:pPr>
            <w:r w:rsidRPr="00291F9C">
              <w:rPr>
                <w:rFonts w:cs="Tahoma"/>
                <w:sz w:val="20"/>
                <w:szCs w:val="20"/>
              </w:rPr>
              <w:t>5</w:t>
            </w:r>
          </w:p>
        </w:tc>
        <w:tc>
          <w:tcPr>
            <w:tcW w:w="4169" w:type="dxa"/>
          </w:tcPr>
          <w:p w14:paraId="1F0C2846" w14:textId="77777777" w:rsidR="00D90884" w:rsidRPr="00291F9C" w:rsidRDefault="00D90884" w:rsidP="00045522">
            <w:pPr>
              <w:rPr>
                <w:rFonts w:cs="Tahoma"/>
                <w:sz w:val="20"/>
                <w:szCs w:val="20"/>
              </w:rPr>
            </w:pPr>
            <w:r w:rsidRPr="00291F9C">
              <w:rPr>
                <w:rFonts w:cs="Tahoma"/>
                <w:sz w:val="20"/>
                <w:szCs w:val="20"/>
              </w:rPr>
              <w:t>Air start</w:t>
            </w:r>
          </w:p>
        </w:tc>
        <w:tc>
          <w:tcPr>
            <w:tcW w:w="1141" w:type="dxa"/>
          </w:tcPr>
          <w:p w14:paraId="3071C0B3" w14:textId="77777777" w:rsidR="00D90884" w:rsidRPr="00291F9C" w:rsidRDefault="00D90884" w:rsidP="00045522">
            <w:pPr>
              <w:rPr>
                <w:rFonts w:cs="Tahoma"/>
                <w:sz w:val="20"/>
                <w:szCs w:val="20"/>
              </w:rPr>
            </w:pPr>
            <w:r w:rsidRPr="00291F9C">
              <w:rPr>
                <w:rFonts w:cs="Tahoma"/>
                <w:sz w:val="20"/>
                <w:szCs w:val="20"/>
              </w:rPr>
              <w:t>Y</w:t>
            </w:r>
          </w:p>
        </w:tc>
        <w:tc>
          <w:tcPr>
            <w:tcW w:w="1144" w:type="dxa"/>
          </w:tcPr>
          <w:p w14:paraId="16FA6082" w14:textId="77777777" w:rsidR="00D90884" w:rsidRPr="00291F9C" w:rsidRDefault="00D90884" w:rsidP="00045522">
            <w:pPr>
              <w:rPr>
                <w:rFonts w:cs="Tahoma"/>
                <w:sz w:val="20"/>
                <w:szCs w:val="20"/>
              </w:rPr>
            </w:pPr>
          </w:p>
        </w:tc>
        <w:tc>
          <w:tcPr>
            <w:tcW w:w="1196" w:type="dxa"/>
          </w:tcPr>
          <w:p w14:paraId="1E5507A9" w14:textId="77777777" w:rsidR="00D90884" w:rsidRPr="00291F9C" w:rsidRDefault="00D90884" w:rsidP="00045522">
            <w:pPr>
              <w:rPr>
                <w:rFonts w:cs="Tahoma"/>
                <w:sz w:val="20"/>
                <w:szCs w:val="20"/>
              </w:rPr>
            </w:pPr>
            <w:r w:rsidRPr="00291F9C">
              <w:rPr>
                <w:rFonts w:cs="Tahoma"/>
                <w:sz w:val="20"/>
                <w:szCs w:val="20"/>
              </w:rPr>
              <w:t>Y</w:t>
            </w:r>
          </w:p>
        </w:tc>
        <w:tc>
          <w:tcPr>
            <w:tcW w:w="1142" w:type="dxa"/>
          </w:tcPr>
          <w:p w14:paraId="3F13AD38" w14:textId="77777777" w:rsidR="00D90884" w:rsidRPr="00291F9C" w:rsidRDefault="00D90884" w:rsidP="00045522">
            <w:pPr>
              <w:rPr>
                <w:rFonts w:cs="Tahoma"/>
                <w:sz w:val="20"/>
                <w:szCs w:val="20"/>
              </w:rPr>
            </w:pPr>
            <w:r w:rsidRPr="00291F9C">
              <w:rPr>
                <w:rFonts w:cs="Tahoma"/>
                <w:sz w:val="20"/>
                <w:szCs w:val="20"/>
              </w:rPr>
              <w:t>Y</w:t>
            </w:r>
          </w:p>
        </w:tc>
        <w:tc>
          <w:tcPr>
            <w:tcW w:w="756" w:type="dxa"/>
          </w:tcPr>
          <w:p w14:paraId="70E91A7A" w14:textId="77777777" w:rsidR="00D90884" w:rsidRPr="00291F9C" w:rsidRDefault="00D90884" w:rsidP="00045522">
            <w:pPr>
              <w:rPr>
                <w:rFonts w:cs="Tahoma"/>
                <w:sz w:val="20"/>
                <w:szCs w:val="20"/>
              </w:rPr>
            </w:pPr>
            <w:r w:rsidRPr="00291F9C">
              <w:rPr>
                <w:rFonts w:cs="Tahoma"/>
                <w:sz w:val="20"/>
                <w:szCs w:val="20"/>
              </w:rPr>
              <w:t>Y</w:t>
            </w:r>
          </w:p>
        </w:tc>
      </w:tr>
      <w:tr w:rsidR="00D90884" w:rsidRPr="00291F9C" w14:paraId="4EDE0D64" w14:textId="77777777" w:rsidTr="008504B6">
        <w:tc>
          <w:tcPr>
            <w:tcW w:w="779" w:type="dxa"/>
          </w:tcPr>
          <w:p w14:paraId="3E20A71E" w14:textId="77777777" w:rsidR="00D90884" w:rsidRPr="00291F9C" w:rsidRDefault="00D90884" w:rsidP="00045522">
            <w:pPr>
              <w:rPr>
                <w:rFonts w:cs="Tahoma"/>
                <w:sz w:val="20"/>
                <w:szCs w:val="20"/>
              </w:rPr>
            </w:pPr>
            <w:r w:rsidRPr="00291F9C">
              <w:rPr>
                <w:rFonts w:cs="Tahoma"/>
                <w:sz w:val="20"/>
                <w:szCs w:val="20"/>
              </w:rPr>
              <w:t>6</w:t>
            </w:r>
          </w:p>
        </w:tc>
        <w:tc>
          <w:tcPr>
            <w:tcW w:w="4169" w:type="dxa"/>
          </w:tcPr>
          <w:p w14:paraId="05B7F02F" w14:textId="77777777" w:rsidR="00D90884" w:rsidRPr="00291F9C" w:rsidRDefault="00D90884" w:rsidP="00045522">
            <w:pPr>
              <w:rPr>
                <w:rFonts w:cs="Tahoma"/>
                <w:sz w:val="20"/>
                <w:szCs w:val="20"/>
              </w:rPr>
            </w:pPr>
            <w:r w:rsidRPr="00291F9C">
              <w:rPr>
                <w:rFonts w:cs="Tahoma"/>
                <w:sz w:val="20"/>
                <w:szCs w:val="20"/>
              </w:rPr>
              <w:t>User</w:t>
            </w:r>
          </w:p>
        </w:tc>
        <w:tc>
          <w:tcPr>
            <w:tcW w:w="1141" w:type="dxa"/>
          </w:tcPr>
          <w:p w14:paraId="7C85FD15" w14:textId="77777777" w:rsidR="00D90884" w:rsidRPr="00291F9C" w:rsidRDefault="00D90884" w:rsidP="00045522">
            <w:pPr>
              <w:rPr>
                <w:rFonts w:cs="Tahoma"/>
                <w:sz w:val="20"/>
                <w:szCs w:val="20"/>
              </w:rPr>
            </w:pPr>
            <w:r w:rsidRPr="00291F9C">
              <w:rPr>
                <w:rFonts w:cs="Tahoma"/>
                <w:sz w:val="20"/>
                <w:szCs w:val="20"/>
              </w:rPr>
              <w:t>Y</w:t>
            </w:r>
          </w:p>
        </w:tc>
        <w:tc>
          <w:tcPr>
            <w:tcW w:w="1144" w:type="dxa"/>
          </w:tcPr>
          <w:p w14:paraId="3B4B0FCE" w14:textId="77777777" w:rsidR="00D90884" w:rsidRPr="00291F9C" w:rsidRDefault="00D90884" w:rsidP="00045522">
            <w:pPr>
              <w:rPr>
                <w:rFonts w:cs="Tahoma"/>
                <w:sz w:val="20"/>
                <w:szCs w:val="20"/>
              </w:rPr>
            </w:pPr>
            <w:r w:rsidRPr="00291F9C">
              <w:rPr>
                <w:rFonts w:cs="Tahoma"/>
                <w:sz w:val="20"/>
                <w:szCs w:val="20"/>
              </w:rPr>
              <w:t>Y</w:t>
            </w:r>
          </w:p>
        </w:tc>
        <w:tc>
          <w:tcPr>
            <w:tcW w:w="1196" w:type="dxa"/>
          </w:tcPr>
          <w:p w14:paraId="49AA315F" w14:textId="77777777" w:rsidR="00D90884" w:rsidRPr="00291F9C" w:rsidRDefault="00D90884" w:rsidP="00045522">
            <w:pPr>
              <w:rPr>
                <w:rFonts w:cs="Tahoma"/>
                <w:sz w:val="20"/>
                <w:szCs w:val="20"/>
              </w:rPr>
            </w:pPr>
            <w:r w:rsidRPr="00291F9C">
              <w:rPr>
                <w:rFonts w:cs="Tahoma"/>
                <w:sz w:val="20"/>
                <w:szCs w:val="20"/>
              </w:rPr>
              <w:t>Y</w:t>
            </w:r>
          </w:p>
        </w:tc>
        <w:tc>
          <w:tcPr>
            <w:tcW w:w="1142" w:type="dxa"/>
          </w:tcPr>
          <w:p w14:paraId="2134D3B1" w14:textId="77777777" w:rsidR="00D90884" w:rsidRPr="00291F9C" w:rsidRDefault="00D90884" w:rsidP="00045522">
            <w:pPr>
              <w:rPr>
                <w:rFonts w:cs="Tahoma"/>
                <w:sz w:val="20"/>
                <w:szCs w:val="20"/>
              </w:rPr>
            </w:pPr>
            <w:r w:rsidRPr="00291F9C">
              <w:rPr>
                <w:rFonts w:cs="Tahoma"/>
                <w:sz w:val="20"/>
                <w:szCs w:val="20"/>
              </w:rPr>
              <w:t>Y</w:t>
            </w:r>
          </w:p>
        </w:tc>
        <w:tc>
          <w:tcPr>
            <w:tcW w:w="756" w:type="dxa"/>
          </w:tcPr>
          <w:p w14:paraId="02AA0066" w14:textId="77777777" w:rsidR="00D90884" w:rsidRPr="00291F9C" w:rsidRDefault="00D90884" w:rsidP="00045522">
            <w:pPr>
              <w:rPr>
                <w:rFonts w:cs="Tahoma"/>
                <w:sz w:val="20"/>
                <w:szCs w:val="20"/>
              </w:rPr>
            </w:pPr>
            <w:r w:rsidRPr="00291F9C">
              <w:rPr>
                <w:rFonts w:cs="Tahoma"/>
                <w:sz w:val="20"/>
                <w:szCs w:val="20"/>
              </w:rPr>
              <w:t>Y</w:t>
            </w:r>
          </w:p>
        </w:tc>
      </w:tr>
    </w:tbl>
    <w:p w14:paraId="37B481FC" w14:textId="77777777" w:rsidR="00D90884" w:rsidRDefault="00D90884" w:rsidP="00D90884">
      <w:r>
        <w:t>When switching between machine types, and the piercing type is not supported then it will use the bold type.</w:t>
      </w:r>
      <w:r>
        <w:br/>
        <w:t>* In the CAM system the internal handling is like Circular/Normal. The area around the piercing is checked to not be to close the part or neighbors. The Circle/Normal method can be used in the CAM-system.</w:t>
      </w:r>
    </w:p>
    <w:p w14:paraId="22EB640F" w14:textId="77777777" w:rsidR="00D90884" w:rsidRDefault="00D90884" w:rsidP="00D90884">
      <w:r>
        <w:t>** While postprocessing the method number 3 is changed to method number 2. The method used in the machine is Stationary but circular in the software.</w:t>
      </w:r>
    </w:p>
    <w:bookmarkStart w:id="61" w:name="_PUMPONOFF"/>
    <w:bookmarkEnd w:id="61"/>
    <w:p w14:paraId="3B6A602D" w14:textId="6B70061E" w:rsidR="00D90884" w:rsidRDefault="00694487" w:rsidP="00923209">
      <w:pPr>
        <w:pStyle w:val="Rubrik2"/>
      </w:pPr>
      <w:r>
        <w:fldChar w:fldCharType="begin"/>
      </w:r>
      <w:r>
        <w:instrText xml:space="preserve"> HYPERLINK  \l "_PUMPONOFF" </w:instrText>
      </w:r>
      <w:r>
        <w:fldChar w:fldCharType="separate"/>
      </w:r>
      <w:r w:rsidR="00923209" w:rsidRPr="00694487">
        <w:rPr>
          <w:rStyle w:val="Hyperlnk"/>
          <w:bdr w:val="none" w:sz="0" w:space="0" w:color="auto"/>
        </w:rPr>
        <w:t>PUMPONOFF</w:t>
      </w:r>
      <w:r>
        <w:fldChar w:fldCharType="end"/>
      </w:r>
    </w:p>
    <w:p w14:paraId="33E3C7A2" w14:textId="088DBF64" w:rsidR="00923209" w:rsidRPr="00694487" w:rsidRDefault="00923209" w:rsidP="00923209">
      <w:pPr>
        <w:rPr>
          <w:b/>
          <w:bCs/>
        </w:rPr>
      </w:pPr>
      <w:r w:rsidRPr="00694487">
        <w:rPr>
          <w:b/>
          <w:bCs/>
        </w:rPr>
        <w:t>This function is not available in IGEMS Revision 1</w:t>
      </w:r>
    </w:p>
    <w:p w14:paraId="186E5EBB" w14:textId="750B9A6A" w:rsidR="00694487" w:rsidRDefault="00694487" w:rsidP="00923209">
      <w:r>
        <w:t>It</w:t>
      </w:r>
      <w:r w:rsidR="00923209">
        <w:t xml:space="preserve"> is depending on Machine settings and settings in the Strategy</w:t>
      </w:r>
      <w:r>
        <w:t xml:space="preserve"> if the function is called. It can be called in the beginning and at the end of the </w:t>
      </w:r>
      <w:r w:rsidR="00135AB1">
        <w:t xml:space="preserve">posting </w:t>
      </w:r>
      <w:r>
        <w:t>process.</w:t>
      </w:r>
    </w:p>
    <w:p w14:paraId="2BCAB66F" w14:textId="0985E301" w:rsidR="00694487" w:rsidRDefault="00694487" w:rsidP="00923209">
      <w:r>
        <w:t>Following variables can be used</w:t>
      </w:r>
      <w:r w:rsidR="00B81ED3">
        <w:t>:</w:t>
      </w:r>
    </w:p>
    <w:tbl>
      <w:tblPr>
        <w:tblStyle w:val="Tabellrutnt"/>
        <w:tblW w:w="0" w:type="auto"/>
        <w:tblLook w:val="04A0" w:firstRow="1" w:lastRow="0" w:firstColumn="1" w:lastColumn="0" w:noHBand="0" w:noVBand="1"/>
      </w:tblPr>
      <w:tblGrid>
        <w:gridCol w:w="1671"/>
        <w:gridCol w:w="776"/>
        <w:gridCol w:w="8074"/>
      </w:tblGrid>
      <w:tr w:rsidR="008A5EDD" w:rsidRPr="00265B45" w14:paraId="30ECC4A0"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F2D21" w14:textId="77777777" w:rsidR="008A5EDD" w:rsidRDefault="008A5EDD" w:rsidP="00D844F4">
            <w:pPr>
              <w:rPr>
                <w:sz w:val="20"/>
                <w:szCs w:val="20"/>
              </w:rPr>
            </w:pPr>
            <w:r>
              <w:rPr>
                <w:sz w:val="20"/>
                <w:szCs w:val="20"/>
              </w:rPr>
              <w:t>$bar</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6F3280D" w14:textId="77777777" w:rsidR="008A5EDD" w:rsidRDefault="008A5EDD" w:rsidP="00D844F4">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544520" w14:textId="77777777" w:rsidR="008A5EDD" w:rsidRDefault="008A5EDD" w:rsidP="00D844F4">
            <w:pPr>
              <w:rPr>
                <w:sz w:val="20"/>
                <w:szCs w:val="20"/>
              </w:rPr>
            </w:pPr>
            <w:r>
              <w:rPr>
                <w:sz w:val="20"/>
                <w:szCs w:val="20"/>
              </w:rPr>
              <w:t>The pressure in bar that the pump should be initialized or finished in.</w:t>
            </w:r>
          </w:p>
        </w:tc>
      </w:tr>
      <w:tr w:rsidR="007B0502" w:rsidRPr="007B0502" w14:paraId="2EED7D47"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CCB77" w14:textId="17DDF49F" w:rsidR="007B0502" w:rsidRPr="007B0502" w:rsidRDefault="007B0502" w:rsidP="00D844F4">
            <w:pPr>
              <w:rPr>
                <w:sz w:val="20"/>
                <w:szCs w:val="18"/>
              </w:rPr>
            </w:pPr>
            <w:r w:rsidRPr="007B0502">
              <w:rPr>
                <w:sz w:val="20"/>
                <w:szCs w:val="18"/>
              </w:rPr>
              <w:t>$</w:t>
            </w:r>
            <w:proofErr w:type="spellStart"/>
            <w:r w:rsidRPr="007B0502">
              <w:rPr>
                <w:sz w:val="20"/>
                <w:szCs w:val="18"/>
              </w:rPr>
              <w:t>barunchanged</w:t>
            </w:r>
            <w:proofErr w:type="spellEnd"/>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2A653D9" w14:textId="34DFFE43" w:rsidR="007B0502" w:rsidRPr="007B0502" w:rsidRDefault="007B0502" w:rsidP="00D844F4">
            <w:pPr>
              <w:jc w:val="center"/>
              <w:rPr>
                <w:sz w:val="20"/>
                <w:szCs w:val="18"/>
              </w:rPr>
            </w:pPr>
            <w:r w:rsidRPr="007B0502">
              <w:rPr>
                <w:sz w:val="20"/>
                <w:szCs w:val="18"/>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B677A" w14:textId="7F12E8D9" w:rsidR="007B0502" w:rsidRPr="007B0502" w:rsidRDefault="007B0502" w:rsidP="00D844F4">
            <w:pPr>
              <w:rPr>
                <w:sz w:val="20"/>
                <w:szCs w:val="18"/>
              </w:rPr>
            </w:pPr>
            <w:r>
              <w:rPr>
                <w:sz w:val="20"/>
                <w:szCs w:val="18"/>
              </w:rPr>
              <w:t xml:space="preserve">If the pressure should </w:t>
            </w:r>
            <w:r w:rsidR="008907EF">
              <w:rPr>
                <w:sz w:val="20"/>
                <w:szCs w:val="18"/>
              </w:rPr>
              <w:t>NOT</w:t>
            </w:r>
            <w:r>
              <w:rPr>
                <w:sz w:val="20"/>
                <w:szCs w:val="18"/>
              </w:rPr>
              <w:t xml:space="preserve"> be set or changed.</w:t>
            </w:r>
          </w:p>
        </w:tc>
      </w:tr>
      <w:tr w:rsidR="008A5EDD" w:rsidRPr="00B81ED3" w14:paraId="661E2797"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00C77" w14:textId="77777777" w:rsidR="008A5EDD" w:rsidRPr="00B81ED3" w:rsidRDefault="008A5EDD" w:rsidP="00D844F4">
            <w:pPr>
              <w:rPr>
                <w:sz w:val="20"/>
                <w:szCs w:val="18"/>
              </w:rPr>
            </w:pPr>
            <w:r w:rsidRPr="00B81ED3">
              <w:rPr>
                <w:sz w:val="20"/>
                <w:szCs w:val="18"/>
              </w:rPr>
              <w:t>$metric</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22AD8A4" w14:textId="77777777" w:rsidR="008A5EDD" w:rsidRPr="00B81ED3" w:rsidRDefault="008A5EDD" w:rsidP="00D844F4">
            <w:pPr>
              <w:jc w:val="center"/>
              <w:rPr>
                <w:sz w:val="20"/>
                <w:szCs w:val="18"/>
              </w:rPr>
            </w:pPr>
            <w:r w:rsidRPr="00B81ED3">
              <w:rPr>
                <w:sz w:val="20"/>
                <w:szCs w:val="18"/>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5FA40" w14:textId="77777777" w:rsidR="008A5EDD" w:rsidRPr="00B81ED3" w:rsidRDefault="008A5EDD" w:rsidP="00D844F4">
            <w:pPr>
              <w:rPr>
                <w:sz w:val="20"/>
                <w:szCs w:val="18"/>
              </w:rPr>
            </w:pPr>
            <w:r>
              <w:rPr>
                <w:sz w:val="20"/>
                <w:szCs w:val="18"/>
              </w:rPr>
              <w:t>If CNC output should be using metric system (bar).</w:t>
            </w:r>
          </w:p>
        </w:tc>
      </w:tr>
      <w:tr w:rsidR="00C40C35" w:rsidRPr="0067428B" w14:paraId="361231B2"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84017" w14:textId="00B0399F" w:rsidR="00C40C35" w:rsidRPr="0067428B" w:rsidRDefault="00C40C35" w:rsidP="00D844F4">
            <w:pPr>
              <w:rPr>
                <w:sz w:val="20"/>
                <w:szCs w:val="16"/>
              </w:rPr>
            </w:pPr>
            <w:r w:rsidRPr="0067428B">
              <w:rPr>
                <w:sz w:val="20"/>
                <w:szCs w:val="16"/>
              </w:rPr>
              <w:t>$off</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42F8C7F" w14:textId="619A7FC7" w:rsidR="00C40C35" w:rsidRPr="0067428B" w:rsidRDefault="0067428B" w:rsidP="00D844F4">
            <w:pPr>
              <w:jc w:val="center"/>
              <w:rPr>
                <w:sz w:val="20"/>
                <w:szCs w:val="16"/>
              </w:rPr>
            </w:pPr>
            <w:r w:rsidRPr="0067428B">
              <w:rPr>
                <w:sz w:val="20"/>
                <w:szCs w:val="16"/>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2DAB52" w14:textId="1960A6A3" w:rsidR="00C40C35" w:rsidRPr="0067428B" w:rsidRDefault="0067428B" w:rsidP="00D844F4">
            <w:pPr>
              <w:rPr>
                <w:sz w:val="20"/>
                <w:szCs w:val="16"/>
              </w:rPr>
            </w:pPr>
            <w:r w:rsidRPr="0067428B">
              <w:rPr>
                <w:sz w:val="20"/>
                <w:szCs w:val="16"/>
              </w:rPr>
              <w:t>If pump should be turned off the T</w:t>
            </w:r>
            <w:r>
              <w:rPr>
                <w:sz w:val="20"/>
                <w:szCs w:val="16"/>
              </w:rPr>
              <w:t xml:space="preserve"> else nil</w:t>
            </w:r>
          </w:p>
        </w:tc>
      </w:tr>
      <w:tr w:rsidR="008A5EDD" w:rsidRPr="00265B45" w14:paraId="46AD0AA2"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1AA7E" w14:textId="77777777" w:rsidR="008A5EDD" w:rsidRPr="00587ADB" w:rsidRDefault="008A5EDD" w:rsidP="00D844F4">
            <w:pPr>
              <w:rPr>
                <w:sz w:val="20"/>
                <w:szCs w:val="20"/>
              </w:rPr>
            </w:pPr>
            <w:r w:rsidRPr="00587ADB">
              <w:rPr>
                <w:sz w:val="20"/>
                <w:szCs w:val="20"/>
              </w:rPr>
              <w:t>$</w:t>
            </w:r>
            <w:r>
              <w:rPr>
                <w:sz w:val="20"/>
                <w:szCs w:val="20"/>
              </w:rPr>
              <w:t>on</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556670F" w14:textId="0E5E0745" w:rsidR="008A5EDD" w:rsidRPr="00587ADB" w:rsidRDefault="00C40C35" w:rsidP="00D844F4">
            <w:pPr>
              <w:jc w:val="center"/>
              <w:rPr>
                <w:sz w:val="20"/>
                <w:szCs w:val="20"/>
              </w:rPr>
            </w:pPr>
            <w:r>
              <w:rPr>
                <w:sz w:val="20"/>
                <w:szCs w:val="20"/>
              </w:rPr>
              <w:t>B</w:t>
            </w:r>
            <w:r w:rsidR="008A5EDD">
              <w:rPr>
                <w:sz w:val="20"/>
                <w:szCs w:val="20"/>
              </w:rPr>
              <w:t>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D2950E" w14:textId="66DA515F" w:rsidR="008A5EDD" w:rsidRPr="00587ADB" w:rsidRDefault="00C40C35" w:rsidP="00C40C35">
            <w:pPr>
              <w:rPr>
                <w:sz w:val="20"/>
              </w:rPr>
            </w:pPr>
            <w:r>
              <w:rPr>
                <w:sz w:val="20"/>
              </w:rPr>
              <w:t>I</w:t>
            </w:r>
            <w:r w:rsidR="008A5EDD">
              <w:rPr>
                <w:sz w:val="20"/>
              </w:rPr>
              <w:t>f pump should be turned on then T</w:t>
            </w:r>
            <w:r w:rsidR="0067428B">
              <w:rPr>
                <w:sz w:val="20"/>
              </w:rPr>
              <w:t xml:space="preserve"> else nil</w:t>
            </w:r>
          </w:p>
        </w:tc>
      </w:tr>
      <w:tr w:rsidR="008A5EDD" w:rsidRPr="00265B45" w14:paraId="4E4AC784"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DCCCE" w14:textId="77777777" w:rsidR="008A5EDD" w:rsidRDefault="008A5EDD" w:rsidP="00D844F4">
            <w:pPr>
              <w:rPr>
                <w:sz w:val="20"/>
                <w:szCs w:val="20"/>
              </w:rPr>
            </w:pPr>
            <w:r w:rsidRPr="00694487">
              <w:rPr>
                <w:sz w:val="20"/>
                <w:szCs w:val="20"/>
              </w:rPr>
              <w:t>$</w:t>
            </w:r>
            <w:proofErr w:type="spellStart"/>
            <w:r w:rsidRPr="00694487">
              <w:rPr>
                <w:sz w:val="20"/>
                <w:szCs w:val="20"/>
              </w:rPr>
              <w:t>pressurehandle</w:t>
            </w:r>
            <w:proofErr w:type="spellEnd"/>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026E084" w14:textId="77777777" w:rsidR="008A5EDD" w:rsidRDefault="008A5EDD" w:rsidP="00D844F4">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7FEE29" w14:textId="77777777" w:rsidR="008A5EDD" w:rsidRDefault="008A5EDD" w:rsidP="00D844F4">
            <w:pPr>
              <w:rPr>
                <w:sz w:val="20"/>
                <w:szCs w:val="20"/>
              </w:rPr>
            </w:pPr>
            <w:r>
              <w:rPr>
                <w:sz w:val="20"/>
                <w:szCs w:val="20"/>
              </w:rPr>
              <w:t>0 If the pump pressure cannot be controlled from instructions in the CNC file.</w:t>
            </w:r>
          </w:p>
          <w:p w14:paraId="6CE07C4D" w14:textId="77777777" w:rsidR="008A5EDD" w:rsidRDefault="008A5EDD" w:rsidP="00D844F4">
            <w:pPr>
              <w:rPr>
                <w:sz w:val="20"/>
                <w:szCs w:val="20"/>
              </w:rPr>
            </w:pPr>
            <w:r>
              <w:rPr>
                <w:sz w:val="20"/>
                <w:szCs w:val="20"/>
              </w:rPr>
              <w:t>1 If the pump pressure is handled by two M-code (High and Low pressure)</w:t>
            </w:r>
          </w:p>
          <w:p w14:paraId="7B0D74E7" w14:textId="79DAE300" w:rsidR="008A5EDD" w:rsidRDefault="008A5EDD" w:rsidP="00D844F4">
            <w:pPr>
              <w:rPr>
                <w:sz w:val="20"/>
                <w:szCs w:val="20"/>
              </w:rPr>
            </w:pPr>
            <w:r>
              <w:rPr>
                <w:sz w:val="20"/>
                <w:szCs w:val="20"/>
              </w:rPr>
              <w:t xml:space="preserve">2 If the pump pressure can be set a variable </w:t>
            </w:r>
            <w:r w:rsidR="008907EF">
              <w:rPr>
                <w:sz w:val="20"/>
                <w:szCs w:val="20"/>
              </w:rPr>
              <w:t>pressure</w:t>
            </w:r>
            <w:r>
              <w:rPr>
                <w:sz w:val="20"/>
                <w:szCs w:val="20"/>
              </w:rPr>
              <w:t xml:space="preserve"> from instructions in the CNC file. </w:t>
            </w:r>
          </w:p>
        </w:tc>
      </w:tr>
      <w:tr w:rsidR="008A5EDD" w:rsidRPr="00265B45" w14:paraId="3B6025DA"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D4E7B3" w14:textId="77777777" w:rsidR="008A5EDD" w:rsidRDefault="008A5EDD" w:rsidP="00D844F4">
            <w:pPr>
              <w:rPr>
                <w:sz w:val="20"/>
                <w:szCs w:val="20"/>
              </w:rPr>
            </w:pPr>
            <w:r>
              <w:rPr>
                <w:sz w:val="20"/>
                <w:szCs w:val="20"/>
              </w:rPr>
              <w:t>$psi</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3C98236" w14:textId="77777777" w:rsidR="008A5EDD" w:rsidRDefault="008A5EDD" w:rsidP="00D844F4">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536B3" w14:textId="77777777" w:rsidR="008A5EDD" w:rsidRDefault="008A5EDD" w:rsidP="00D844F4">
            <w:pPr>
              <w:rPr>
                <w:sz w:val="20"/>
                <w:szCs w:val="20"/>
              </w:rPr>
            </w:pPr>
            <w:r>
              <w:rPr>
                <w:sz w:val="20"/>
                <w:szCs w:val="20"/>
              </w:rPr>
              <w:t>The pressure in psi that the pump should be initialized or finished in.</w:t>
            </w:r>
          </w:p>
        </w:tc>
      </w:tr>
      <w:tr w:rsidR="008A5EDD" w:rsidRPr="008A5EDD" w14:paraId="2874079B" w14:textId="77777777" w:rsidTr="00B81ED3">
        <w:tc>
          <w:tcPr>
            <w:tcW w:w="16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8F834" w14:textId="77777777" w:rsidR="008A5EDD" w:rsidRPr="008A5EDD" w:rsidRDefault="008A5EDD" w:rsidP="00D844F4">
            <w:pPr>
              <w:rPr>
                <w:sz w:val="20"/>
                <w:szCs w:val="16"/>
              </w:rPr>
            </w:pPr>
            <w:r w:rsidRPr="008A5EDD">
              <w:rPr>
                <w:sz w:val="20"/>
                <w:szCs w:val="16"/>
              </w:rPr>
              <w:t>$</w:t>
            </w:r>
            <w:proofErr w:type="spellStart"/>
            <w:r w:rsidRPr="008A5EDD">
              <w:rPr>
                <w:sz w:val="20"/>
                <w:szCs w:val="16"/>
              </w:rPr>
              <w:t>usehighbar</w:t>
            </w:r>
            <w:proofErr w:type="spellEnd"/>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176E530" w14:textId="77777777" w:rsidR="008A5EDD" w:rsidRPr="008A5EDD" w:rsidRDefault="008A5EDD" w:rsidP="00D844F4">
            <w:pPr>
              <w:jc w:val="center"/>
              <w:rPr>
                <w:sz w:val="20"/>
                <w:szCs w:val="16"/>
              </w:rPr>
            </w:pPr>
            <w:r w:rsidRPr="008A5EDD">
              <w:rPr>
                <w:sz w:val="20"/>
                <w:szCs w:val="16"/>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35DD7" w14:textId="77777777" w:rsidR="008A5EDD" w:rsidRPr="008A5EDD" w:rsidRDefault="008A5EDD" w:rsidP="008A5EDD">
            <w:pPr>
              <w:rPr>
                <w:sz w:val="20"/>
                <w:szCs w:val="16"/>
              </w:rPr>
            </w:pPr>
            <w:r>
              <w:rPr>
                <w:sz w:val="20"/>
                <w:szCs w:val="16"/>
              </w:rPr>
              <w:t>If the pressure should be initialized or finished in high pressure then value is T else nil</w:t>
            </w:r>
          </w:p>
        </w:tc>
      </w:tr>
    </w:tbl>
    <w:p w14:paraId="59586238" w14:textId="2972363E" w:rsidR="00B81ED3" w:rsidRPr="008907EF" w:rsidRDefault="008A5EDD" w:rsidP="008907EF">
      <w:pPr>
        <w:pStyle w:val="LISPSAMPLE"/>
        <w:rPr>
          <w:b/>
          <w:bCs/>
        </w:rPr>
      </w:pPr>
      <w:bookmarkStart w:id="62" w:name="_QUALITY_2"/>
      <w:bookmarkEnd w:id="62"/>
      <w:r w:rsidRPr="008907EF">
        <w:rPr>
          <w:b/>
          <w:bCs/>
        </w:rPr>
        <w:t>Example</w:t>
      </w:r>
      <w:r w:rsidR="00BF4D96" w:rsidRPr="008907EF">
        <w:rPr>
          <w:b/>
          <w:bCs/>
        </w:rPr>
        <w:t>:</w:t>
      </w:r>
    </w:p>
    <w:p w14:paraId="1F47C24C" w14:textId="4B26CCE5" w:rsidR="008A5EDD" w:rsidRDefault="00C40C35" w:rsidP="00C40C35">
      <w:pPr>
        <w:pStyle w:val="LISPSAMPLE"/>
      </w:pPr>
      <w:r>
        <w:t xml:space="preserve">(DEFUN </w:t>
      </w:r>
      <w:proofErr w:type="spellStart"/>
      <w:r>
        <w:t>pump</w:t>
      </w:r>
      <w:r w:rsidR="008907EF">
        <w:t>o</w:t>
      </w:r>
      <w:r>
        <w:t>n</w:t>
      </w:r>
      <w:r w:rsidR="008907EF">
        <w:t>o</w:t>
      </w:r>
      <w:r>
        <w:t>ff</w:t>
      </w:r>
      <w:proofErr w:type="spellEnd"/>
      <w:r>
        <w:t xml:space="preserve"> ()</w:t>
      </w:r>
      <w:r>
        <w:br/>
        <w:t xml:space="preserve">  (COND</w:t>
      </w:r>
      <w:r>
        <w:br/>
        <w:t xml:space="preserve">    ((= $</w:t>
      </w:r>
      <w:proofErr w:type="spellStart"/>
      <w:r>
        <w:t>pressurehandle</w:t>
      </w:r>
      <w:proofErr w:type="spellEnd"/>
      <w:r>
        <w:t xml:space="preserve"> 0) nil) ; Manual handl</w:t>
      </w:r>
      <w:r w:rsidR="008907EF">
        <w:t>ing</w:t>
      </w:r>
      <w:r>
        <w:t xml:space="preserve"> of pressure = do nothing</w:t>
      </w:r>
      <w:r>
        <w:br/>
        <w:t xml:space="preserve">    ((= $</w:t>
      </w:r>
      <w:proofErr w:type="spellStart"/>
      <w:r>
        <w:t>pressurehandle</w:t>
      </w:r>
      <w:proofErr w:type="spellEnd"/>
      <w:r>
        <w:t xml:space="preserve"> 1) ; M-codes handle pressure</w:t>
      </w:r>
      <w:r>
        <w:br/>
        <w:t xml:space="preserve">      (IF $</w:t>
      </w:r>
      <w:proofErr w:type="spellStart"/>
      <w:r>
        <w:t>usehighbar</w:t>
      </w:r>
      <w:proofErr w:type="spellEnd"/>
      <w:r>
        <w:t xml:space="preserve"> </w:t>
      </w:r>
      <w:r>
        <w:br/>
        <w:t xml:space="preserve">        (WRITE (STRCAT (NTXT) "M77 ;HIGH PRESSURE"))</w:t>
      </w:r>
      <w:r>
        <w:br/>
        <w:t xml:space="preserve">        (WRITE (STRCAT (NTXT) "M76 ;LOW PRESSURE"))))</w:t>
      </w:r>
      <w:r>
        <w:br/>
        <w:t xml:space="preserve">    ((= $</w:t>
      </w:r>
      <w:proofErr w:type="spellStart"/>
      <w:r>
        <w:t>pressurehandle</w:t>
      </w:r>
      <w:proofErr w:type="spellEnd"/>
      <w:r>
        <w:t xml:space="preserve"> 2) ; Variable pressure control</w:t>
      </w:r>
      <w:r>
        <w:br/>
        <w:t xml:space="preserve">      (IF $metric</w:t>
      </w:r>
      <w:r>
        <w:br/>
        <w:t xml:space="preserve">        (WRITE (STRCAT (NTXT) "M47 P" (ITOA $bar) " ;SET PRESSURE")))</w:t>
      </w:r>
      <w:r>
        <w:br/>
        <w:t xml:space="preserve">        (WRITE (STRCAT (NTXT) "M47 P" (ITOA $psi) " ;SET PRESSURE")))))</w:t>
      </w:r>
      <w:r>
        <w:br/>
        <w:t xml:space="preserve">  )</w:t>
      </w:r>
      <w:r>
        <w:br/>
        <w:t xml:space="preserve">  (IF $on</w:t>
      </w:r>
      <w:r>
        <w:br/>
        <w:t xml:space="preserve">    (WRITE (STRCAT (NTXT) "G100 M50 ; Pump start"))</w:t>
      </w:r>
      <w:r>
        <w:br/>
        <w:t xml:space="preserve">    (WRITE (STRCAT (NTXT) "M51 ; Pump off"))</w:t>
      </w:r>
      <w:r>
        <w:br/>
        <w:t xml:space="preserve">  )</w:t>
      </w:r>
      <w:r>
        <w:br/>
        <w:t>)</w:t>
      </w:r>
    </w:p>
    <w:p w14:paraId="7AF8782F" w14:textId="080F9874" w:rsidR="00D90884" w:rsidRDefault="005A5DC7" w:rsidP="00D90884">
      <w:pPr>
        <w:pStyle w:val="Rubrik2"/>
      </w:pPr>
      <w:hyperlink w:anchor="_QUALITY_2" w:history="1">
        <w:bookmarkStart w:id="63" w:name="_Toc359406397"/>
        <w:r w:rsidR="00D90884" w:rsidRPr="000124C2">
          <w:rPr>
            <w:rStyle w:val="Hyperlnk"/>
            <w:bdr w:val="none" w:sz="0" w:space="0" w:color="auto"/>
          </w:rPr>
          <w:t>QUALITY</w:t>
        </w:r>
        <w:bookmarkEnd w:id="63"/>
      </w:hyperlink>
    </w:p>
    <w:p w14:paraId="29279B1C" w14:textId="77777777" w:rsidR="00D90884" w:rsidRDefault="00D90884" w:rsidP="00D90884">
      <w:r>
        <w:t>This function is always activated before the PIERCING function. It can also be used during the cutting. In most controllers we don’t need this event.</w:t>
      </w:r>
    </w:p>
    <w:p w14:paraId="6F765AB5" w14:textId="77777777" w:rsidR="00D90884" w:rsidRDefault="00D90884" w:rsidP="00D90884">
      <w:r>
        <w:t>The QUALITY function can use following variables:</w:t>
      </w:r>
    </w:p>
    <w:tbl>
      <w:tblPr>
        <w:tblStyle w:val="Tabellrutnt"/>
        <w:tblW w:w="0" w:type="auto"/>
        <w:tblLook w:val="04A0" w:firstRow="1" w:lastRow="0" w:firstColumn="1" w:lastColumn="0" w:noHBand="0" w:noVBand="1"/>
      </w:tblPr>
      <w:tblGrid>
        <w:gridCol w:w="1464"/>
        <w:gridCol w:w="776"/>
        <w:gridCol w:w="8074"/>
      </w:tblGrid>
      <w:tr w:rsidR="00D90884" w:rsidRPr="00265B45" w14:paraId="2A7C479B" w14:textId="77777777" w:rsidTr="008504B6">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82D448" w14:textId="77777777" w:rsidR="00D90884" w:rsidRDefault="00D90884" w:rsidP="00045522">
            <w:pPr>
              <w:rPr>
                <w:sz w:val="20"/>
                <w:szCs w:val="20"/>
              </w:rPr>
            </w:pPr>
            <w:r>
              <w:rPr>
                <w:sz w:val="20"/>
                <w:szCs w:val="20"/>
              </w:rPr>
              <w:t>$</w:t>
            </w:r>
            <w:proofErr w:type="spellStart"/>
            <w:r>
              <w:rPr>
                <w:sz w:val="20"/>
                <w:szCs w:val="20"/>
              </w:rPr>
              <w:t>initqua</w:t>
            </w:r>
            <w:proofErr w:type="spellEnd"/>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1691D0" w14:textId="77777777" w:rsidR="00D90884" w:rsidRDefault="00D90884" w:rsidP="00045522">
            <w:pPr>
              <w:jc w:val="center"/>
              <w:rPr>
                <w:sz w:val="20"/>
                <w:szCs w:val="20"/>
              </w:rPr>
            </w:pPr>
            <w:r>
              <w:rPr>
                <w:sz w:val="20"/>
                <w:szCs w:val="20"/>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E4D998" w14:textId="77777777" w:rsidR="00D90884" w:rsidRDefault="00D90884" w:rsidP="00045522">
            <w:pPr>
              <w:rPr>
                <w:sz w:val="20"/>
                <w:szCs w:val="20"/>
              </w:rPr>
            </w:pPr>
            <w:r>
              <w:rPr>
                <w:sz w:val="20"/>
                <w:szCs w:val="20"/>
              </w:rPr>
              <w:t xml:space="preserve">If the quality command is called before the piercing (start quality). If this variable is </w:t>
            </w:r>
            <w:proofErr w:type="gramStart"/>
            <w:r>
              <w:rPr>
                <w:sz w:val="20"/>
                <w:szCs w:val="20"/>
              </w:rPr>
              <w:t>T</w:t>
            </w:r>
            <w:proofErr w:type="gramEnd"/>
            <w:r>
              <w:rPr>
                <w:sz w:val="20"/>
                <w:szCs w:val="20"/>
              </w:rPr>
              <w:t xml:space="preserve"> then $</w:t>
            </w:r>
            <w:proofErr w:type="spellStart"/>
            <w:r>
              <w:rPr>
                <w:sz w:val="20"/>
                <w:szCs w:val="20"/>
              </w:rPr>
              <w:t>chqua</w:t>
            </w:r>
            <w:proofErr w:type="spellEnd"/>
            <w:r>
              <w:rPr>
                <w:sz w:val="20"/>
                <w:szCs w:val="20"/>
              </w:rPr>
              <w:t xml:space="preserve"> is nil and opposite.</w:t>
            </w:r>
          </w:p>
        </w:tc>
      </w:tr>
      <w:tr w:rsidR="00D90884" w:rsidRPr="00265B45" w14:paraId="3D16A4CA" w14:textId="77777777" w:rsidTr="008504B6">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D3BF4D" w14:textId="77777777" w:rsidR="00D90884" w:rsidRDefault="00D90884" w:rsidP="00045522">
            <w:pPr>
              <w:rPr>
                <w:sz w:val="20"/>
                <w:szCs w:val="20"/>
              </w:rPr>
            </w:pPr>
            <w:r>
              <w:rPr>
                <w:sz w:val="20"/>
                <w:szCs w:val="20"/>
              </w:rPr>
              <w:t>$</w:t>
            </w:r>
            <w:proofErr w:type="spellStart"/>
            <w:r>
              <w:rPr>
                <w:sz w:val="20"/>
                <w:szCs w:val="20"/>
              </w:rPr>
              <w:t>chqua</w:t>
            </w:r>
            <w:proofErr w:type="spellEnd"/>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25EDD70" w14:textId="77777777" w:rsidR="00D90884" w:rsidRDefault="00D90884" w:rsidP="00045522">
            <w:pPr>
              <w:jc w:val="center"/>
              <w:rPr>
                <w:sz w:val="20"/>
                <w:szCs w:val="20"/>
              </w:rPr>
            </w:pPr>
            <w:r>
              <w:rPr>
                <w:sz w:val="20"/>
                <w:szCs w:val="20"/>
              </w:rPr>
              <w:t>Bool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20440" w14:textId="77777777" w:rsidR="00D90884" w:rsidRDefault="00D90884" w:rsidP="00045522">
            <w:pPr>
              <w:rPr>
                <w:sz w:val="20"/>
                <w:szCs w:val="20"/>
              </w:rPr>
            </w:pPr>
            <w:r>
              <w:rPr>
                <w:sz w:val="20"/>
                <w:szCs w:val="20"/>
              </w:rPr>
              <w:t>If the quality change is inside a geometry while the cutting process is active then the variable is T else its nil.</w:t>
            </w:r>
          </w:p>
          <w:p w14:paraId="074A010B" w14:textId="77777777" w:rsidR="00D90884" w:rsidRDefault="00D90884" w:rsidP="00045522">
            <w:pPr>
              <w:rPr>
                <w:sz w:val="20"/>
                <w:szCs w:val="20"/>
              </w:rPr>
            </w:pPr>
            <w:r>
              <w:rPr>
                <w:sz w:val="20"/>
                <w:szCs w:val="20"/>
              </w:rPr>
              <w:t xml:space="preserve">If this variable is </w:t>
            </w:r>
            <w:proofErr w:type="gramStart"/>
            <w:r>
              <w:rPr>
                <w:sz w:val="20"/>
                <w:szCs w:val="20"/>
              </w:rPr>
              <w:t>T</w:t>
            </w:r>
            <w:proofErr w:type="gramEnd"/>
            <w:r>
              <w:rPr>
                <w:sz w:val="20"/>
                <w:szCs w:val="20"/>
              </w:rPr>
              <w:t xml:space="preserve"> then $</w:t>
            </w:r>
            <w:proofErr w:type="spellStart"/>
            <w:r>
              <w:rPr>
                <w:sz w:val="20"/>
                <w:szCs w:val="20"/>
              </w:rPr>
              <w:t>initua</w:t>
            </w:r>
            <w:proofErr w:type="spellEnd"/>
            <w:r>
              <w:rPr>
                <w:sz w:val="20"/>
                <w:szCs w:val="20"/>
              </w:rPr>
              <w:t xml:space="preserve"> is nil and opposite.</w:t>
            </w:r>
          </w:p>
        </w:tc>
      </w:tr>
      <w:tr w:rsidR="00D90884" w:rsidRPr="00265B45" w14:paraId="6AA36B66" w14:textId="77777777" w:rsidTr="008504B6">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CB027" w14:textId="77777777" w:rsidR="00D90884" w:rsidRDefault="00D90884" w:rsidP="00045522">
            <w:pPr>
              <w:rPr>
                <w:sz w:val="20"/>
                <w:szCs w:val="20"/>
              </w:rPr>
            </w:pPr>
            <w:r>
              <w:rPr>
                <w:sz w:val="20"/>
                <w:szCs w:val="20"/>
              </w:rPr>
              <w:t>$qua</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9BE88AE" w14:textId="77777777" w:rsidR="00D90884" w:rsidRDefault="00D90884" w:rsidP="00045522">
            <w:pPr>
              <w:jc w:val="center"/>
              <w:rPr>
                <w:sz w:val="20"/>
                <w:szCs w:val="20"/>
              </w:rPr>
            </w:pPr>
            <w:r>
              <w:rPr>
                <w:sz w:val="20"/>
                <w:szCs w:val="20"/>
              </w:rPr>
              <w:t>Int</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8E641C" w14:textId="77777777" w:rsidR="00D90884" w:rsidRDefault="00D90884" w:rsidP="00045522">
            <w:pPr>
              <w:rPr>
                <w:sz w:val="20"/>
                <w:szCs w:val="20"/>
              </w:rPr>
            </w:pPr>
            <w:r>
              <w:rPr>
                <w:sz w:val="20"/>
              </w:rPr>
              <w:t>The quality of the cut. 1=X-Rough, 2=Rough, 3=Medium, 4=Fine and 5 is X-Fine</w:t>
            </w:r>
          </w:p>
        </w:tc>
      </w:tr>
      <w:tr w:rsidR="00D90884" w:rsidRPr="00265B45" w14:paraId="24B6C63D" w14:textId="77777777" w:rsidTr="008504B6">
        <w:tc>
          <w:tcPr>
            <w:tcW w:w="14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5C111B" w14:textId="77777777" w:rsidR="00D90884" w:rsidRPr="00587ADB" w:rsidRDefault="00D90884" w:rsidP="00045522">
            <w:pPr>
              <w:rPr>
                <w:sz w:val="20"/>
                <w:szCs w:val="20"/>
              </w:rPr>
            </w:pPr>
            <w:r w:rsidRPr="00587ADB">
              <w:rPr>
                <w:sz w:val="20"/>
                <w:szCs w:val="20"/>
              </w:rPr>
              <w:t>$f</w:t>
            </w:r>
          </w:p>
        </w:tc>
        <w:tc>
          <w:tcPr>
            <w:tcW w:w="7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909059C" w14:textId="77777777" w:rsidR="00D90884" w:rsidRPr="00587ADB" w:rsidRDefault="00D90884" w:rsidP="00045522">
            <w:pPr>
              <w:jc w:val="center"/>
              <w:rPr>
                <w:sz w:val="20"/>
                <w:szCs w:val="20"/>
              </w:rPr>
            </w:pPr>
            <w:r w:rsidRPr="00587ADB">
              <w:rPr>
                <w:sz w:val="20"/>
                <w:szCs w:val="20"/>
              </w:rPr>
              <w:t>Real</w:t>
            </w:r>
          </w:p>
        </w:tc>
        <w:tc>
          <w:tcPr>
            <w:tcW w:w="807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29127B" w14:textId="77777777" w:rsidR="00D90884" w:rsidRPr="00587ADB" w:rsidRDefault="00D90884" w:rsidP="00045522">
            <w:pPr>
              <w:rPr>
                <w:sz w:val="20"/>
              </w:rPr>
            </w:pPr>
            <w:r w:rsidRPr="00587ADB">
              <w:rPr>
                <w:sz w:val="20"/>
              </w:rPr>
              <w:t>Cutting speed for straight cut in selected quality</w:t>
            </w:r>
          </w:p>
        </w:tc>
      </w:tr>
    </w:tbl>
    <w:p w14:paraId="12DFC590" w14:textId="77777777" w:rsidR="00D90884" w:rsidRDefault="00D90884" w:rsidP="00D90884">
      <w:pPr>
        <w:pStyle w:val="LISPSAMPLE"/>
        <w:rPr>
          <w:b/>
        </w:rPr>
      </w:pPr>
      <w:r>
        <w:rPr>
          <w:b/>
        </w:rPr>
        <w:t>Example:</w:t>
      </w:r>
    </w:p>
    <w:p w14:paraId="2DAAF004" w14:textId="77777777" w:rsidR="00D90884" w:rsidRDefault="00D90884" w:rsidP="00D90884">
      <w:pPr>
        <w:pStyle w:val="LISPSAMPLE"/>
      </w:pPr>
      <w:bookmarkStart w:id="64" w:name="_STOP_1"/>
      <w:bookmarkStart w:id="65" w:name="_STOP"/>
      <w:bookmarkEnd w:id="64"/>
      <w:bookmarkEnd w:id="65"/>
      <w:r>
        <w:t>(DEFUN quality ()</w:t>
      </w:r>
      <w:r>
        <w:br/>
        <w:t xml:space="preserve">  (IF $</w:t>
      </w:r>
      <w:proofErr w:type="spellStart"/>
      <w:r>
        <w:t>chqua</w:t>
      </w:r>
      <w:proofErr w:type="spellEnd"/>
      <w:r>
        <w:br/>
        <w:t xml:space="preserve"> </w:t>
      </w:r>
      <w:proofErr w:type="gramStart"/>
      <w:r>
        <w:t xml:space="preserve">   (</w:t>
      </w:r>
      <w:proofErr w:type="gramEnd"/>
      <w:r>
        <w:t>WRITE (STRCAT (NTXT) " (QUALITY CHANGED TO " (ITOA $qua) " DURING CUTTING)"))</w:t>
      </w:r>
      <w:r>
        <w:br/>
        <w:t xml:space="preserve">    (WRITE (STRCAT (NTXT) " (QUALITY INITIALIZED TO " (ITOA $qua) " BEFORE CUTTING START"))</w:t>
      </w:r>
      <w:r>
        <w:br/>
        <w:t xml:space="preserve">  )</w:t>
      </w:r>
      <w:r>
        <w:br/>
        <w:t>)</w:t>
      </w:r>
    </w:p>
    <w:bookmarkStart w:id="66" w:name="_RAPID"/>
    <w:bookmarkEnd w:id="66"/>
    <w:p w14:paraId="11C6A6F7" w14:textId="77777777" w:rsidR="00D90884" w:rsidRDefault="00D90884" w:rsidP="00D90884">
      <w:pPr>
        <w:pStyle w:val="Rubrik2"/>
      </w:pPr>
      <w:r>
        <w:fldChar w:fldCharType="begin"/>
      </w:r>
      <w:r>
        <w:instrText xml:space="preserve"> HYPERLINK  \l "_RAPID" </w:instrText>
      </w:r>
      <w:r>
        <w:fldChar w:fldCharType="separate"/>
      </w:r>
      <w:bookmarkStart w:id="67" w:name="_Toc359406398"/>
      <w:r w:rsidRPr="00323F90">
        <w:rPr>
          <w:rStyle w:val="Hyperlnk"/>
          <w:bdr w:val="none" w:sz="0" w:space="0" w:color="auto"/>
        </w:rPr>
        <w:t>RAPID</w:t>
      </w:r>
      <w:bookmarkEnd w:id="67"/>
      <w:r>
        <w:fldChar w:fldCharType="end"/>
      </w:r>
    </w:p>
    <w:p w14:paraId="0D001F96" w14:textId="39BA2396" w:rsidR="00D90884" w:rsidRDefault="00D90884" w:rsidP="00D90884">
      <w:r>
        <w:t xml:space="preserve">The rapid function is always activated to move the jet between different positions in </w:t>
      </w:r>
      <w:r w:rsidR="00923209">
        <w:t>non-cutting</w:t>
      </w:r>
      <w:r>
        <w:t xml:space="preserve"> mode.</w:t>
      </w:r>
    </w:p>
    <w:tbl>
      <w:tblPr>
        <w:tblStyle w:val="Tabellrutnt"/>
        <w:tblW w:w="0" w:type="auto"/>
        <w:tblLook w:val="04A0" w:firstRow="1" w:lastRow="0" w:firstColumn="1" w:lastColumn="0" w:noHBand="0" w:noVBand="1"/>
      </w:tblPr>
      <w:tblGrid>
        <w:gridCol w:w="1418"/>
        <w:gridCol w:w="762"/>
        <w:gridCol w:w="7957"/>
      </w:tblGrid>
      <w:tr w:rsidR="00C54808" w14:paraId="15B903DB"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86667" w14:textId="77777777" w:rsidR="00C54808" w:rsidRPr="00C54808" w:rsidRDefault="00C54808" w:rsidP="004658F6">
            <w:pPr>
              <w:rPr>
                <w:sz w:val="20"/>
                <w:szCs w:val="20"/>
              </w:rPr>
            </w:pPr>
            <w:r w:rsidRPr="00C54808">
              <w:rPr>
                <w:sz w:val="20"/>
                <w:szCs w:val="20"/>
              </w:rPr>
              <w:t>$c</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B0D5E01" w14:textId="77777777" w:rsidR="00C54808" w:rsidRPr="00C54808" w:rsidRDefault="00C54808" w:rsidP="004658F6">
            <w:pPr>
              <w:jc w:val="center"/>
              <w:rPr>
                <w:sz w:val="20"/>
                <w:szCs w:val="20"/>
              </w:rPr>
            </w:pPr>
            <w:r w:rsidRPr="00C54808">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DC0502" w14:textId="77777777" w:rsidR="00C54808" w:rsidRPr="00C54808" w:rsidRDefault="00C54808" w:rsidP="004658F6">
            <w:pPr>
              <w:rPr>
                <w:sz w:val="20"/>
                <w:szCs w:val="20"/>
              </w:rPr>
            </w:pPr>
            <w:r w:rsidRPr="00C54808">
              <w:rPr>
                <w:sz w:val="20"/>
                <w:szCs w:val="20"/>
              </w:rPr>
              <w:t>The angle in radians of the 6</w:t>
            </w:r>
            <w:r w:rsidRPr="00C54808">
              <w:rPr>
                <w:sz w:val="20"/>
                <w:szCs w:val="20"/>
                <w:vertAlign w:val="superscript"/>
              </w:rPr>
              <w:t>th</w:t>
            </w:r>
            <w:r w:rsidRPr="00C54808">
              <w:rPr>
                <w:sz w:val="20"/>
                <w:szCs w:val="20"/>
              </w:rPr>
              <w:t xml:space="preserve"> axis. If no rotation unit are in use this variable is always 0.0</w:t>
            </w:r>
          </w:p>
        </w:tc>
      </w:tr>
      <w:tr w:rsidR="00C54808" w14:paraId="5CEDCB89"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5B236" w14:textId="77777777" w:rsidR="00C54808" w:rsidRPr="00676BF5" w:rsidRDefault="00C54808" w:rsidP="00C54808">
            <w:pPr>
              <w:rPr>
                <w:sz w:val="20"/>
                <w:szCs w:val="20"/>
              </w:rPr>
            </w:pPr>
            <w:r w:rsidRPr="00676BF5">
              <w:rPr>
                <w:sz w:val="20"/>
                <w:szCs w:val="20"/>
              </w:rPr>
              <w:t>$</w:t>
            </w:r>
            <w:proofErr w:type="spellStart"/>
            <w:r w:rsidRPr="00676BF5">
              <w:rPr>
                <w:sz w:val="20"/>
                <w:szCs w:val="20"/>
              </w:rPr>
              <w:t>fr</w:t>
            </w:r>
            <w:proofErr w:type="spellEnd"/>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222B0AA" w14:textId="77777777" w:rsidR="00C54808" w:rsidRPr="00676BF5" w:rsidRDefault="00C54808" w:rsidP="00C54808">
            <w:pPr>
              <w:jc w:val="center"/>
              <w:rPr>
                <w:sz w:val="20"/>
                <w:szCs w:val="20"/>
              </w:rPr>
            </w:pPr>
            <w:r w:rsidRPr="00676BF5">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E024BA" w14:textId="77777777" w:rsidR="00C54808" w:rsidRPr="00676BF5" w:rsidRDefault="00C54808" w:rsidP="00C54808">
            <w:pPr>
              <w:rPr>
                <w:sz w:val="20"/>
                <w:szCs w:val="20"/>
              </w:rPr>
            </w:pPr>
            <w:r w:rsidRPr="00676BF5">
              <w:rPr>
                <w:sz w:val="20"/>
                <w:szCs w:val="20"/>
              </w:rPr>
              <w:t>The velocity for the movement in mm/min</w:t>
            </w:r>
          </w:p>
        </w:tc>
      </w:tr>
      <w:tr w:rsidR="00C54808" w14:paraId="657B84BF"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62A0D" w14:textId="77777777" w:rsidR="00C54808" w:rsidRPr="00FE4F60" w:rsidRDefault="00C54808" w:rsidP="00C54808">
            <w:pPr>
              <w:rPr>
                <w:sz w:val="20"/>
                <w:szCs w:val="20"/>
              </w:rPr>
            </w:pPr>
            <w:r w:rsidRPr="00FE4F60">
              <w:rPr>
                <w:sz w:val="20"/>
                <w:szCs w:val="20"/>
              </w:rPr>
              <w:t>$reason</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6A8020C" w14:textId="77777777" w:rsidR="00C54808" w:rsidRPr="00FE4F60" w:rsidRDefault="00C54808" w:rsidP="00C54808">
            <w:pPr>
              <w:jc w:val="center"/>
              <w:rPr>
                <w:sz w:val="20"/>
                <w:szCs w:val="20"/>
              </w:rPr>
            </w:pPr>
            <w:r w:rsidRPr="00FE4F60">
              <w:rPr>
                <w:sz w:val="20"/>
                <w:szCs w:val="20"/>
              </w:rPr>
              <w:t>Int</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637195" w14:textId="77777777" w:rsidR="00C54808" w:rsidRPr="00FE4F60" w:rsidRDefault="00C54808" w:rsidP="00C54808">
            <w:pPr>
              <w:rPr>
                <w:sz w:val="20"/>
                <w:szCs w:val="20"/>
              </w:rPr>
            </w:pPr>
            <w:r w:rsidRPr="00FE4F60">
              <w:rPr>
                <w:sz w:val="20"/>
                <w:szCs w:val="20"/>
              </w:rPr>
              <w:t>0=Normal rapid</w:t>
            </w:r>
          </w:p>
          <w:p w14:paraId="40093832" w14:textId="77777777" w:rsidR="00C54808" w:rsidRPr="00FE4F60" w:rsidRDefault="00C54808" w:rsidP="00C54808">
            <w:pPr>
              <w:rPr>
                <w:sz w:val="20"/>
                <w:szCs w:val="20"/>
              </w:rPr>
            </w:pPr>
            <w:r w:rsidRPr="00FE4F60">
              <w:rPr>
                <w:sz w:val="20"/>
                <w:szCs w:val="20"/>
              </w:rPr>
              <w:t>1=Manual rapid inserted in a part (only between cuttings</w:t>
            </w:r>
            <w:r>
              <w:rPr>
                <w:sz w:val="20"/>
                <w:szCs w:val="20"/>
              </w:rPr>
              <w:t xml:space="preserve"> in 2D</w:t>
            </w:r>
            <w:r w:rsidRPr="00FE4F60">
              <w:rPr>
                <w:sz w:val="20"/>
                <w:szCs w:val="20"/>
              </w:rPr>
              <w:t>)</w:t>
            </w:r>
          </w:p>
          <w:p w14:paraId="3CBDB28D" w14:textId="77777777" w:rsidR="00C54808" w:rsidRDefault="00C54808" w:rsidP="00C54808">
            <w:pPr>
              <w:rPr>
                <w:sz w:val="20"/>
                <w:szCs w:val="20"/>
              </w:rPr>
            </w:pPr>
            <w:r w:rsidRPr="00FE4F60">
              <w:rPr>
                <w:sz w:val="20"/>
                <w:szCs w:val="20"/>
              </w:rPr>
              <w:t>2=Manual rapid inserted in the order command between the parts (only between cuttings)</w:t>
            </w:r>
          </w:p>
          <w:p w14:paraId="5477A3A3" w14:textId="0354D035" w:rsidR="00C54808" w:rsidRDefault="00C54808" w:rsidP="00C54808">
            <w:pPr>
              <w:rPr>
                <w:sz w:val="20"/>
                <w:szCs w:val="20"/>
              </w:rPr>
            </w:pPr>
            <w:r>
              <w:rPr>
                <w:sz w:val="20"/>
                <w:szCs w:val="20"/>
              </w:rPr>
              <w:t>3=Rapid to a drilling point</w:t>
            </w:r>
            <w:r w:rsidR="004927D1">
              <w:rPr>
                <w:sz w:val="20"/>
                <w:szCs w:val="20"/>
              </w:rPr>
              <w:t xml:space="preserve"> (Only in Revision 1)</w:t>
            </w:r>
          </w:p>
          <w:p w14:paraId="0CCD8AF2" w14:textId="77777777" w:rsidR="00C54808" w:rsidRDefault="00C54808" w:rsidP="00C54808">
            <w:pPr>
              <w:rPr>
                <w:sz w:val="20"/>
                <w:szCs w:val="20"/>
              </w:rPr>
            </w:pPr>
            <w:r>
              <w:rPr>
                <w:sz w:val="20"/>
                <w:szCs w:val="20"/>
              </w:rPr>
              <w:t>4=Rapid inside a 3D-5X part (from R2016.3.1080) Note! It is important that the movement are interpolated. If G00 does not interpolate then use G01 with a high speed.</w:t>
            </w:r>
          </w:p>
          <w:p w14:paraId="44581A84" w14:textId="77777777" w:rsidR="00C54808" w:rsidRDefault="00C54808" w:rsidP="00C54808">
            <w:pPr>
              <w:rPr>
                <w:sz w:val="20"/>
                <w:szCs w:val="20"/>
              </w:rPr>
            </w:pPr>
            <w:r>
              <w:rPr>
                <w:sz w:val="20"/>
                <w:szCs w:val="20"/>
              </w:rPr>
              <w:t>5=Rapid inside a 3D-5X part, this is the last movement of the rapid, before piercing.</w:t>
            </w:r>
          </w:p>
          <w:p w14:paraId="02FE0110" w14:textId="77777777" w:rsidR="00C54808" w:rsidRPr="00FE4F60" w:rsidRDefault="00C54808" w:rsidP="00C54808">
            <w:pPr>
              <w:rPr>
                <w:sz w:val="20"/>
                <w:szCs w:val="20"/>
              </w:rPr>
            </w:pPr>
            <w:r>
              <w:rPr>
                <w:sz w:val="20"/>
                <w:szCs w:val="20"/>
              </w:rPr>
              <w:t>6=Rapid to the Stop point generated in 3D-5X</w:t>
            </w:r>
          </w:p>
        </w:tc>
      </w:tr>
      <w:tr w:rsidR="00442B92" w:rsidRPr="00442B92" w14:paraId="42AB01C3"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08D99" w14:textId="77777777" w:rsidR="00442B92" w:rsidRPr="00442B92" w:rsidRDefault="00442B92" w:rsidP="00C54808">
            <w:pPr>
              <w:rPr>
                <w:sz w:val="20"/>
                <w:szCs w:val="20"/>
              </w:rPr>
            </w:pPr>
            <w:r w:rsidRPr="00442B92">
              <w:rPr>
                <w:sz w:val="20"/>
                <w:szCs w:val="20"/>
              </w:rPr>
              <w:t>$</w:t>
            </w:r>
            <w:proofErr w:type="spellStart"/>
            <w:r w:rsidRPr="00442B92">
              <w:rPr>
                <w:sz w:val="20"/>
                <w:szCs w:val="20"/>
              </w:rPr>
              <w:t>starttan</w:t>
            </w:r>
            <w:proofErr w:type="spellEnd"/>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064FAE1" w14:textId="77777777" w:rsidR="00442B92" w:rsidRPr="00442B92" w:rsidRDefault="00442B92" w:rsidP="00C54808">
            <w:pPr>
              <w:jc w:val="center"/>
              <w:rPr>
                <w:sz w:val="20"/>
                <w:szCs w:val="20"/>
              </w:rPr>
            </w:pPr>
            <w:r w:rsidRPr="00442B92">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94A7A" w14:textId="77777777" w:rsidR="00442B92" w:rsidRPr="00442B92" w:rsidRDefault="00442B92" w:rsidP="00C54808">
            <w:pPr>
              <w:rPr>
                <w:sz w:val="20"/>
                <w:szCs w:val="20"/>
              </w:rPr>
            </w:pPr>
            <w:r w:rsidRPr="00442B92">
              <w:rPr>
                <w:sz w:val="20"/>
                <w:szCs w:val="20"/>
              </w:rPr>
              <w:t>Angle of the first cutting direction on the geometry. Note this value is in radians.</w:t>
            </w:r>
            <w:r>
              <w:rPr>
                <w:sz w:val="20"/>
                <w:szCs w:val="20"/>
              </w:rPr>
              <w:t xml:space="preserve"> This variable is also available in the PIERCING and MARKON functions.</w:t>
            </w:r>
          </w:p>
        </w:tc>
      </w:tr>
      <w:tr w:rsidR="00C54808" w14:paraId="73606E4A"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F7D18" w14:textId="77777777" w:rsidR="00C54808" w:rsidRDefault="00C54808" w:rsidP="00C54808">
            <w:pPr>
              <w:rPr>
                <w:sz w:val="20"/>
                <w:szCs w:val="20"/>
              </w:rPr>
            </w:pPr>
            <w:r>
              <w:rPr>
                <w:sz w:val="20"/>
                <w:szCs w:val="20"/>
              </w:rPr>
              <w:t>$x</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11EC0BD" w14:textId="77777777" w:rsidR="00C54808" w:rsidRDefault="00C54808" w:rsidP="00C54808">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D4BCEB" w14:textId="77777777" w:rsidR="00C54808" w:rsidRDefault="00C54808" w:rsidP="00C54808">
            <w:pPr>
              <w:rPr>
                <w:sz w:val="20"/>
                <w:szCs w:val="20"/>
              </w:rPr>
            </w:pPr>
            <w:r>
              <w:rPr>
                <w:sz w:val="20"/>
                <w:szCs w:val="20"/>
              </w:rPr>
              <w:t>The X-coordinate.</w:t>
            </w:r>
          </w:p>
        </w:tc>
      </w:tr>
      <w:tr w:rsidR="00C54808" w14:paraId="2D0DC5B3"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7414CD" w14:textId="77777777" w:rsidR="00C54808" w:rsidRDefault="00C54808" w:rsidP="00C54808">
            <w:pPr>
              <w:rPr>
                <w:sz w:val="20"/>
                <w:szCs w:val="20"/>
              </w:rPr>
            </w:pPr>
            <w:r>
              <w:rPr>
                <w:sz w:val="20"/>
                <w:szCs w:val="20"/>
              </w:rPr>
              <w:t>$y</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14EE97E" w14:textId="77777777" w:rsidR="00C54808" w:rsidRDefault="00C54808" w:rsidP="00C54808">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06BA1" w14:textId="77777777" w:rsidR="00C54808" w:rsidRDefault="00C54808" w:rsidP="00C54808">
            <w:pPr>
              <w:rPr>
                <w:sz w:val="20"/>
                <w:szCs w:val="20"/>
              </w:rPr>
            </w:pPr>
            <w:r>
              <w:rPr>
                <w:sz w:val="20"/>
                <w:szCs w:val="20"/>
              </w:rPr>
              <w:t>The Y-coordinate.</w:t>
            </w:r>
          </w:p>
        </w:tc>
      </w:tr>
      <w:tr w:rsidR="00C54808" w14:paraId="66F71D99" w14:textId="77777777" w:rsidTr="008504B6">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61F13" w14:textId="77777777" w:rsidR="00C54808" w:rsidRPr="00C120C9" w:rsidRDefault="00C54808" w:rsidP="00C54808">
            <w:pPr>
              <w:rPr>
                <w:sz w:val="20"/>
                <w:szCs w:val="20"/>
              </w:rPr>
            </w:pPr>
            <w:r>
              <w:rPr>
                <w:sz w:val="20"/>
                <w:szCs w:val="20"/>
              </w:rPr>
              <w:t>$z</w:t>
            </w:r>
          </w:p>
        </w:tc>
        <w:tc>
          <w:tcPr>
            <w:tcW w:w="7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5CC2D479" w14:textId="77777777" w:rsidR="00C54808" w:rsidRPr="00C120C9" w:rsidRDefault="00C54808" w:rsidP="00C54808">
            <w:pPr>
              <w:jc w:val="center"/>
              <w:rPr>
                <w:sz w:val="20"/>
                <w:szCs w:val="20"/>
              </w:rPr>
            </w:pPr>
            <w:r>
              <w:rPr>
                <w:sz w:val="20"/>
                <w:szCs w:val="20"/>
              </w:rPr>
              <w:t>Real</w:t>
            </w:r>
          </w:p>
        </w:tc>
        <w:tc>
          <w:tcPr>
            <w:tcW w:w="795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5E051E" w14:textId="77777777" w:rsidR="00C54808" w:rsidRPr="00C120C9" w:rsidRDefault="00C54808" w:rsidP="00C54808">
            <w:pPr>
              <w:rPr>
                <w:sz w:val="20"/>
                <w:szCs w:val="20"/>
              </w:rPr>
            </w:pPr>
            <w:r>
              <w:rPr>
                <w:sz w:val="20"/>
                <w:szCs w:val="20"/>
              </w:rPr>
              <w:t>The z-value for the tool refer to table, thickness or highest position. This can be set in the machine setting.</w:t>
            </w:r>
          </w:p>
        </w:tc>
      </w:tr>
    </w:tbl>
    <w:p w14:paraId="31375E49" w14:textId="77777777" w:rsidR="00D90884" w:rsidRDefault="00D90884" w:rsidP="00D90884">
      <w:pPr>
        <w:pStyle w:val="LISPSAMPLE"/>
        <w:rPr>
          <w:b/>
        </w:rPr>
      </w:pPr>
      <w:r>
        <w:rPr>
          <w:b/>
        </w:rPr>
        <w:t>Example:</w:t>
      </w:r>
    </w:p>
    <w:p w14:paraId="3428D8FB" w14:textId="77777777" w:rsidR="00D90884" w:rsidRDefault="00D90884" w:rsidP="00D90884">
      <w:pPr>
        <w:pStyle w:val="LISPSAMPLE"/>
      </w:pPr>
      <w:r>
        <w:t>(DEFUN rapid ()</w:t>
      </w:r>
      <w:r>
        <w:br/>
        <w:t xml:space="preserve">  (WRITE (STRCAT (NTXT) "G00 X" (RTS $x) " Y" (RTS $y)))</w:t>
      </w:r>
      <w:r>
        <w:br/>
        <w:t>)</w:t>
      </w:r>
    </w:p>
    <w:bookmarkStart w:id="68" w:name="_ROTAX"/>
    <w:bookmarkStart w:id="69" w:name="_REWIND"/>
    <w:bookmarkStart w:id="70" w:name="_REFPOS"/>
    <w:bookmarkEnd w:id="68"/>
    <w:bookmarkEnd w:id="69"/>
    <w:bookmarkEnd w:id="70"/>
    <w:p w14:paraId="1E18F372" w14:textId="77777777" w:rsidR="00661181" w:rsidRDefault="00661181" w:rsidP="00D90884">
      <w:pPr>
        <w:pStyle w:val="Rubrik2"/>
      </w:pPr>
      <w:r>
        <w:fldChar w:fldCharType="begin"/>
      </w:r>
      <w:r>
        <w:instrText xml:space="preserve"> HYPERLINK  \l "_REFPOS" </w:instrText>
      </w:r>
      <w:r>
        <w:fldChar w:fldCharType="separate"/>
      </w:r>
      <w:r w:rsidRPr="00661181">
        <w:rPr>
          <w:rStyle w:val="Hyperlnk"/>
          <w:bdr w:val="none" w:sz="0" w:space="0" w:color="auto"/>
        </w:rPr>
        <w:t>REFPOS</w:t>
      </w:r>
      <w:r>
        <w:fldChar w:fldCharType="end"/>
      </w:r>
    </w:p>
    <w:p w14:paraId="3E402339" w14:textId="77777777" w:rsidR="00661181" w:rsidRDefault="00661181" w:rsidP="00661181">
      <w:r>
        <w:t xml:space="preserve">This function will be called if </w:t>
      </w:r>
      <w:r>
        <w:tab/>
        <w:t>the Ref</w:t>
      </w:r>
      <w:r w:rsidR="00D0404A">
        <w:t xml:space="preserve"> </w:t>
      </w:r>
      <w:r>
        <w:t>pos option is used in the toolpath command in 3D-5X.</w:t>
      </w:r>
      <w:r w:rsidR="00A063BA">
        <w:t xml:space="preserve"> The function will be called just before the RAPID to the piercing point before </w:t>
      </w:r>
      <w:proofErr w:type="spellStart"/>
      <w:r w:rsidR="00A063BA">
        <w:t>cuton</w:t>
      </w:r>
      <w:proofErr w:type="spellEnd"/>
      <w:r w:rsidR="00A063BA">
        <w:t>.</w:t>
      </w:r>
      <w:r w:rsidR="001C7E06">
        <w:t xml:space="preserve"> This is similar to the </w:t>
      </w:r>
      <w:hyperlink w:anchor="_DRILLING" w:history="1">
        <w:r w:rsidR="001C7E06" w:rsidRPr="001C7E06">
          <w:rPr>
            <w:rStyle w:val="Hyperlnk"/>
            <w:bdr w:val="none" w:sz="0" w:space="0" w:color="auto"/>
          </w:rPr>
          <w:t>DATAPOINT</w:t>
        </w:r>
      </w:hyperlink>
      <w:r w:rsidR="001C7E06">
        <w:t xml:space="preserve"> command.</w:t>
      </w:r>
    </w:p>
    <w:tbl>
      <w:tblPr>
        <w:tblStyle w:val="Tabellrutnt"/>
        <w:tblW w:w="0" w:type="auto"/>
        <w:tblLook w:val="04A0" w:firstRow="1" w:lastRow="0" w:firstColumn="1" w:lastColumn="0" w:noHBand="0" w:noVBand="1"/>
      </w:tblPr>
      <w:tblGrid>
        <w:gridCol w:w="1298"/>
        <w:gridCol w:w="768"/>
        <w:gridCol w:w="8071"/>
      </w:tblGrid>
      <w:tr w:rsidR="00D0404A" w14:paraId="359F1131"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40E22" w14:textId="77777777" w:rsidR="00D0404A" w:rsidRPr="00676BF5" w:rsidRDefault="00D0404A" w:rsidP="00653D06">
            <w:pPr>
              <w:rPr>
                <w:sz w:val="20"/>
                <w:szCs w:val="20"/>
              </w:rPr>
            </w:pPr>
            <w:r>
              <w:rPr>
                <w:sz w:val="20"/>
                <w:szCs w:val="20"/>
              </w:rPr>
              <w:t>$a</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3EF12AD" w14:textId="77777777" w:rsidR="00D0404A" w:rsidRPr="00676BF5" w:rsidRDefault="00D0404A" w:rsidP="00653D06">
            <w:pPr>
              <w:jc w:val="center"/>
              <w:rPr>
                <w:sz w:val="20"/>
                <w:szCs w:val="20"/>
              </w:rPr>
            </w:pPr>
            <w:r w:rsidRPr="00676BF5">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AC7F5E" w14:textId="77777777" w:rsidR="00D0404A" w:rsidRPr="00676BF5" w:rsidRDefault="00D0404A" w:rsidP="00653D06">
            <w:pPr>
              <w:rPr>
                <w:sz w:val="20"/>
                <w:szCs w:val="20"/>
              </w:rPr>
            </w:pPr>
            <w:r>
              <w:rPr>
                <w:sz w:val="20"/>
                <w:szCs w:val="20"/>
              </w:rPr>
              <w:t>The major axis rotation in radians</w:t>
            </w:r>
          </w:p>
        </w:tc>
      </w:tr>
      <w:tr w:rsidR="00D0404A" w:rsidRPr="00775110" w14:paraId="5EE26964"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6348B0" w14:textId="77777777" w:rsidR="00D0404A" w:rsidRPr="00775110" w:rsidRDefault="00D0404A" w:rsidP="00653D06">
            <w:pPr>
              <w:rPr>
                <w:sz w:val="20"/>
                <w:szCs w:val="20"/>
              </w:rPr>
            </w:pPr>
            <w:r w:rsidRPr="00775110">
              <w:rPr>
                <w:sz w:val="20"/>
                <w:szCs w:val="20"/>
              </w:rPr>
              <w:t>$b</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25E85125" w14:textId="77777777" w:rsidR="00D0404A" w:rsidRPr="00775110" w:rsidRDefault="00D0404A" w:rsidP="00653D06">
            <w:pPr>
              <w:jc w:val="center"/>
              <w:rPr>
                <w:sz w:val="20"/>
                <w:szCs w:val="20"/>
              </w:rPr>
            </w:pPr>
            <w:r w:rsidRPr="00775110">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7DBDAC" w14:textId="77777777" w:rsidR="00D0404A" w:rsidRPr="00775110" w:rsidRDefault="00D0404A" w:rsidP="00653D06">
            <w:pPr>
              <w:rPr>
                <w:sz w:val="20"/>
                <w:szCs w:val="20"/>
              </w:rPr>
            </w:pPr>
            <w:r w:rsidRPr="00775110">
              <w:rPr>
                <w:sz w:val="20"/>
                <w:szCs w:val="20"/>
              </w:rPr>
              <w:t>The secondary axis rotation in radians</w:t>
            </w:r>
          </w:p>
        </w:tc>
      </w:tr>
      <w:tr w:rsidR="00D0404A" w:rsidRPr="00775110" w14:paraId="535AA264"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20F79" w14:textId="77777777" w:rsidR="00D0404A" w:rsidRPr="00A063BA" w:rsidRDefault="00D0404A" w:rsidP="00653D06">
            <w:pPr>
              <w:rPr>
                <w:sz w:val="20"/>
                <w:szCs w:val="20"/>
              </w:rPr>
            </w:pPr>
            <w:r>
              <w:rPr>
                <w:sz w:val="20"/>
                <w:szCs w:val="20"/>
              </w:rPr>
              <w:t>$x</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17486F40"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09901" w14:textId="77777777" w:rsidR="00D0404A" w:rsidRPr="00A063BA" w:rsidRDefault="00D0404A" w:rsidP="00653D06">
            <w:pPr>
              <w:rPr>
                <w:sz w:val="20"/>
                <w:szCs w:val="20"/>
              </w:rPr>
            </w:pPr>
            <w:r>
              <w:rPr>
                <w:sz w:val="20"/>
                <w:szCs w:val="20"/>
              </w:rPr>
              <w:t>The position in X</w:t>
            </w:r>
          </w:p>
        </w:tc>
      </w:tr>
      <w:tr w:rsidR="00D0404A" w:rsidRPr="00775110" w14:paraId="4E641B18"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14A6CD" w14:textId="77777777" w:rsidR="00D0404A" w:rsidRPr="00A063BA" w:rsidRDefault="00D0404A" w:rsidP="00653D06">
            <w:pPr>
              <w:rPr>
                <w:sz w:val="20"/>
                <w:szCs w:val="20"/>
              </w:rPr>
            </w:pPr>
            <w:r>
              <w:rPr>
                <w:sz w:val="20"/>
                <w:szCs w:val="20"/>
              </w:rPr>
              <w:t>$y</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E4FE375"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D5E94D" w14:textId="77777777" w:rsidR="00D0404A" w:rsidRPr="00A063BA" w:rsidRDefault="00D0404A" w:rsidP="00653D06">
            <w:pPr>
              <w:rPr>
                <w:sz w:val="20"/>
                <w:szCs w:val="20"/>
              </w:rPr>
            </w:pPr>
            <w:r>
              <w:rPr>
                <w:sz w:val="20"/>
                <w:szCs w:val="20"/>
              </w:rPr>
              <w:t>The position in Y</w:t>
            </w:r>
          </w:p>
        </w:tc>
      </w:tr>
      <w:tr w:rsidR="00D0404A" w:rsidRPr="00775110" w14:paraId="32DB567E"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045AD" w14:textId="77777777" w:rsidR="00D0404A" w:rsidRPr="00A063BA" w:rsidRDefault="00D0404A" w:rsidP="00653D06">
            <w:pPr>
              <w:rPr>
                <w:sz w:val="20"/>
                <w:szCs w:val="20"/>
              </w:rPr>
            </w:pPr>
            <w:r>
              <w:rPr>
                <w:sz w:val="20"/>
                <w:szCs w:val="20"/>
              </w:rPr>
              <w:t>$z</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B2DF581" w14:textId="77777777" w:rsidR="00D0404A" w:rsidRPr="00A063BA" w:rsidRDefault="00D0404A" w:rsidP="00653D06">
            <w:pPr>
              <w:jc w:val="center"/>
              <w:rPr>
                <w:sz w:val="20"/>
                <w:szCs w:val="20"/>
              </w:rPr>
            </w:pPr>
            <w:r>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305937" w14:textId="77777777" w:rsidR="00D0404A" w:rsidRPr="00A063BA" w:rsidRDefault="00D0404A" w:rsidP="00653D06">
            <w:pPr>
              <w:rPr>
                <w:sz w:val="20"/>
                <w:szCs w:val="20"/>
              </w:rPr>
            </w:pPr>
            <w:r>
              <w:rPr>
                <w:sz w:val="20"/>
                <w:szCs w:val="20"/>
              </w:rPr>
              <w:t>The position in Z</w:t>
            </w:r>
          </w:p>
        </w:tc>
      </w:tr>
      <w:tr w:rsidR="00874041" w:rsidRPr="00775110" w14:paraId="6A45F02E" w14:textId="77777777" w:rsidTr="00653D06">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91EC81" w14:textId="77777777" w:rsidR="00874041" w:rsidRPr="00A063BA" w:rsidRDefault="00874041" w:rsidP="00874041">
            <w:pPr>
              <w:rPr>
                <w:sz w:val="20"/>
                <w:szCs w:val="20"/>
              </w:rPr>
            </w:pPr>
            <w:r>
              <w:rPr>
                <w:sz w:val="20"/>
                <w:szCs w:val="20"/>
              </w:rPr>
              <w:t>$vector</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02AC457" w14:textId="77777777" w:rsidR="00874041" w:rsidRPr="00A063BA" w:rsidRDefault="00874041" w:rsidP="00874041">
            <w:pPr>
              <w:jc w:val="center"/>
              <w:rPr>
                <w:sz w:val="20"/>
                <w:szCs w:val="20"/>
              </w:rPr>
            </w:pPr>
            <w:r>
              <w:rPr>
                <w:sz w:val="20"/>
                <w:szCs w:val="20"/>
              </w:rPr>
              <w:t>List</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B0F46" w14:textId="77777777" w:rsidR="00874041" w:rsidRPr="009E7015" w:rsidRDefault="00874041" w:rsidP="00874041">
            <w:pPr>
              <w:rPr>
                <w:sz w:val="20"/>
                <w:szCs w:val="20"/>
              </w:rPr>
            </w:pPr>
            <w:r w:rsidRPr="009E7015">
              <w:rPr>
                <w:sz w:val="20"/>
                <w:szCs w:val="20"/>
              </w:rPr>
              <w:t>A list of three values that describe the direction of the jet. Example: (0 0 -1)</w:t>
            </w:r>
            <w:r>
              <w:rPr>
                <w:sz w:val="20"/>
                <w:szCs w:val="20"/>
              </w:rPr>
              <w:t xml:space="preserve">. The </w:t>
            </w:r>
            <w:proofErr w:type="gramStart"/>
            <w:r>
              <w:rPr>
                <w:sz w:val="20"/>
                <w:szCs w:val="20"/>
              </w:rPr>
              <w:t>X,Y</w:t>
            </w:r>
            <w:proofErr w:type="gramEnd"/>
            <w:r>
              <w:rPr>
                <w:sz w:val="20"/>
                <w:szCs w:val="20"/>
              </w:rPr>
              <w:t xml:space="preserve"> Z is always in IGEMS coordinates no matter if the Axis direction settings.</w:t>
            </w:r>
          </w:p>
        </w:tc>
      </w:tr>
    </w:tbl>
    <w:p w14:paraId="181C0961" w14:textId="77777777" w:rsidR="00661181" w:rsidRPr="00661181" w:rsidRDefault="00661181" w:rsidP="00D0404A">
      <w:pPr>
        <w:pStyle w:val="LISPSAMPLE"/>
      </w:pPr>
      <w:r>
        <w:t xml:space="preserve">(DEFUN </w:t>
      </w:r>
      <w:proofErr w:type="spellStart"/>
      <w:r>
        <w:t>refpos</w:t>
      </w:r>
      <w:proofErr w:type="spellEnd"/>
      <w:r>
        <w:t xml:space="preserve"> ()</w:t>
      </w:r>
      <w:r w:rsidR="00D0404A">
        <w:br/>
      </w:r>
      <w:r>
        <w:t xml:space="preserve">  (WRITE (STRCAT (NTXT) "(REFPOS X" (RTS $x) " Y" (RTS $y) " Z" (RTS $z) </w:t>
      </w:r>
      <w:r w:rsidR="00D0404A">
        <w:br/>
        <w:t xml:space="preserve">        </w:t>
      </w:r>
      <w:r>
        <w:t>" C"(ATS $a) " A" (ATS $b) " VECTOR:" (TOSTR $vector) ")"))</w:t>
      </w:r>
      <w:r w:rsidR="00D0404A">
        <w:br/>
      </w:r>
      <w:r>
        <w:t>)</w:t>
      </w:r>
    </w:p>
    <w:p w14:paraId="06A07A9A" w14:textId="77777777" w:rsidR="00775110" w:rsidRDefault="005A5DC7" w:rsidP="00D90884">
      <w:pPr>
        <w:pStyle w:val="Rubrik2"/>
      </w:pPr>
      <w:hyperlink w:anchor="_REWIND" w:history="1">
        <w:r w:rsidR="00775110" w:rsidRPr="00775110">
          <w:rPr>
            <w:rStyle w:val="Hyperlnk"/>
            <w:bdr w:val="none" w:sz="0" w:space="0" w:color="auto"/>
          </w:rPr>
          <w:t>REWIND</w:t>
        </w:r>
      </w:hyperlink>
    </w:p>
    <w:p w14:paraId="558C0770" w14:textId="77777777" w:rsidR="00775110" w:rsidRDefault="00775110" w:rsidP="00775110">
      <w:r>
        <w:t xml:space="preserve">IGEMS will automatically call the rewind function if the variable </w:t>
      </w:r>
      <w:r w:rsidRPr="00775110">
        <w:t>*</w:t>
      </w:r>
      <w:proofErr w:type="spellStart"/>
      <w:r w:rsidRPr="00775110">
        <w:t>InternalRewind</w:t>
      </w:r>
      <w:proofErr w:type="spellEnd"/>
      <w:r w:rsidRPr="00775110">
        <w:t>*</w:t>
      </w:r>
      <w:r>
        <w:t xml:space="preserve"> is T.</w:t>
      </w:r>
    </w:p>
    <w:p w14:paraId="780634F1" w14:textId="77777777" w:rsidR="00775110" w:rsidRDefault="00775110" w:rsidP="00775110">
      <w:r>
        <w:t xml:space="preserve">In the beginning of the postprocessor write following: </w:t>
      </w:r>
    </w:p>
    <w:p w14:paraId="2129F8EA" w14:textId="77777777" w:rsidR="00775110" w:rsidRDefault="00775110" w:rsidP="00775110">
      <w:pPr>
        <w:pStyle w:val="LISPSAMPLE"/>
      </w:pPr>
      <w:r>
        <w:t xml:space="preserve">(SETQ </w:t>
      </w:r>
      <w:r w:rsidRPr="00775110">
        <w:t>*</w:t>
      </w:r>
      <w:proofErr w:type="spellStart"/>
      <w:r w:rsidRPr="00775110">
        <w:t>InternalRewind</w:t>
      </w:r>
      <w:proofErr w:type="spellEnd"/>
      <w:r w:rsidRPr="00775110">
        <w:t>*</w:t>
      </w:r>
      <w:r w:rsidR="00F16733">
        <w:t xml:space="preserve"> </w:t>
      </w:r>
      <w:r>
        <w:t>T)</w:t>
      </w:r>
    </w:p>
    <w:p w14:paraId="623EEA1E" w14:textId="77777777" w:rsidR="00775110" w:rsidRDefault="00775110" w:rsidP="00775110">
      <w:r>
        <w:t xml:space="preserve"> If you want to handle the rewind functionality by your own code, set the variable to nil or do not include this line at all.</w:t>
      </w:r>
    </w:p>
    <w:tbl>
      <w:tblPr>
        <w:tblStyle w:val="Tabellrutnt"/>
        <w:tblW w:w="0" w:type="auto"/>
        <w:tblLook w:val="04A0" w:firstRow="1" w:lastRow="0" w:firstColumn="1" w:lastColumn="0" w:noHBand="0" w:noVBand="1"/>
      </w:tblPr>
      <w:tblGrid>
        <w:gridCol w:w="1298"/>
        <w:gridCol w:w="768"/>
        <w:gridCol w:w="8071"/>
      </w:tblGrid>
      <w:tr w:rsidR="00775110" w14:paraId="44355117" w14:textId="77777777" w:rsidTr="00775110">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A87B2F" w14:textId="77777777" w:rsidR="00775110" w:rsidRPr="00676BF5" w:rsidRDefault="00775110" w:rsidP="00143E5E">
            <w:pPr>
              <w:rPr>
                <w:sz w:val="20"/>
                <w:szCs w:val="20"/>
              </w:rPr>
            </w:pPr>
            <w:r>
              <w:rPr>
                <w:sz w:val="20"/>
                <w:szCs w:val="20"/>
              </w:rPr>
              <w:t>$a</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48A7E56" w14:textId="77777777" w:rsidR="00775110" w:rsidRPr="00676BF5" w:rsidRDefault="00775110" w:rsidP="00143E5E">
            <w:pPr>
              <w:jc w:val="center"/>
              <w:rPr>
                <w:sz w:val="20"/>
                <w:szCs w:val="20"/>
              </w:rPr>
            </w:pPr>
            <w:r w:rsidRPr="00676BF5">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D6EED" w14:textId="77777777" w:rsidR="00775110" w:rsidRPr="00676BF5" w:rsidRDefault="00775110" w:rsidP="00143E5E">
            <w:pPr>
              <w:rPr>
                <w:sz w:val="20"/>
                <w:szCs w:val="20"/>
              </w:rPr>
            </w:pPr>
            <w:r>
              <w:rPr>
                <w:sz w:val="20"/>
                <w:szCs w:val="20"/>
              </w:rPr>
              <w:t>The major axis rotation in radians</w:t>
            </w:r>
          </w:p>
        </w:tc>
      </w:tr>
      <w:tr w:rsidR="00775110" w:rsidRPr="00775110" w14:paraId="3EC36D9D" w14:textId="77777777" w:rsidTr="00775110">
        <w:tc>
          <w:tcPr>
            <w:tcW w:w="12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74B4C6" w14:textId="77777777" w:rsidR="00775110" w:rsidRPr="00775110" w:rsidRDefault="00775110" w:rsidP="00143E5E">
            <w:pPr>
              <w:rPr>
                <w:sz w:val="20"/>
                <w:szCs w:val="20"/>
              </w:rPr>
            </w:pPr>
            <w:r w:rsidRPr="00775110">
              <w:rPr>
                <w:sz w:val="20"/>
                <w:szCs w:val="20"/>
              </w:rPr>
              <w:t>$b</w:t>
            </w:r>
          </w:p>
        </w:tc>
        <w:tc>
          <w:tcPr>
            <w:tcW w:w="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447EC78" w14:textId="77777777" w:rsidR="00775110" w:rsidRPr="00775110" w:rsidRDefault="00775110" w:rsidP="00143E5E">
            <w:pPr>
              <w:jc w:val="center"/>
              <w:rPr>
                <w:sz w:val="20"/>
                <w:szCs w:val="20"/>
              </w:rPr>
            </w:pPr>
            <w:r w:rsidRPr="00775110">
              <w:rPr>
                <w:sz w:val="20"/>
                <w:szCs w:val="20"/>
              </w:rPr>
              <w:t>Real</w:t>
            </w:r>
          </w:p>
        </w:tc>
        <w:tc>
          <w:tcPr>
            <w:tcW w:w="807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77795" w14:textId="77777777" w:rsidR="00775110" w:rsidRPr="00775110" w:rsidRDefault="00775110" w:rsidP="00143E5E">
            <w:pPr>
              <w:rPr>
                <w:sz w:val="20"/>
                <w:szCs w:val="20"/>
              </w:rPr>
            </w:pPr>
            <w:r w:rsidRPr="00775110">
              <w:rPr>
                <w:sz w:val="20"/>
                <w:szCs w:val="20"/>
              </w:rPr>
              <w:t>The secondary axis rotation in radians</w:t>
            </w:r>
          </w:p>
        </w:tc>
      </w:tr>
    </w:tbl>
    <w:p w14:paraId="6A50FBBF" w14:textId="77777777" w:rsidR="00775110" w:rsidRDefault="00775110" w:rsidP="00775110">
      <w:pPr>
        <w:pStyle w:val="LISPSAMPLE"/>
      </w:pPr>
      <w:r>
        <w:t xml:space="preserve">(SETQ </w:t>
      </w:r>
      <w:r w:rsidRPr="00775110">
        <w:t>*</w:t>
      </w:r>
      <w:proofErr w:type="spellStart"/>
      <w:r w:rsidRPr="00775110">
        <w:t>InternalRewind</w:t>
      </w:r>
      <w:proofErr w:type="spellEnd"/>
      <w:r w:rsidRPr="00775110">
        <w:t>*</w:t>
      </w:r>
      <w:r w:rsidR="00F16733">
        <w:t xml:space="preserve"> </w:t>
      </w:r>
      <w:r>
        <w:t>T)</w:t>
      </w:r>
      <w:r>
        <w:br/>
      </w:r>
      <w:r w:rsidR="0055550E">
        <w:t>(DEFUN rewind</w:t>
      </w:r>
      <w:r>
        <w:t xml:space="preserve"> ()</w:t>
      </w:r>
      <w:r>
        <w:br/>
        <w:t xml:space="preserve">  (WRITE (STRCAT (NTXT) "M5 (JET OFF)"))</w:t>
      </w:r>
      <w:r>
        <w:br/>
        <w:t xml:space="preserve">  (WRITE (STRCAT (NTXT) "G00 A" (ATS $a) "B" (ATS $b)))</w:t>
      </w:r>
      <w:r>
        <w:br/>
        <w:t xml:space="preserve">  (WRITE (STRCAT (NTXT) "M3 (JET ON)"))</w:t>
      </w:r>
    </w:p>
    <w:p w14:paraId="3FD6B4D0" w14:textId="77777777" w:rsidR="00775110" w:rsidRDefault="00775110" w:rsidP="00775110">
      <w:pPr>
        <w:pStyle w:val="LISPSAMPLE"/>
      </w:pPr>
      <w:r>
        <w:t>)</w:t>
      </w:r>
    </w:p>
    <w:p w14:paraId="2AE37504" w14:textId="77777777" w:rsidR="00D90884" w:rsidRDefault="005A5DC7" w:rsidP="00D90884">
      <w:pPr>
        <w:pStyle w:val="Rubrik2"/>
      </w:pPr>
      <w:hyperlink w:anchor="_ROTAX" w:history="1">
        <w:r w:rsidR="00D90884" w:rsidRPr="00C72B52">
          <w:rPr>
            <w:rStyle w:val="Hyperlnk"/>
            <w:bdr w:val="none" w:sz="0" w:space="0" w:color="auto"/>
          </w:rPr>
          <w:t>ROTAX</w:t>
        </w:r>
      </w:hyperlink>
    </w:p>
    <w:p w14:paraId="730CF20B" w14:textId="77777777" w:rsidR="00D90884" w:rsidRDefault="00D90884" w:rsidP="00D90884">
      <w:r>
        <w:t xml:space="preserve">The </w:t>
      </w:r>
      <w:proofErr w:type="spellStart"/>
      <w:r>
        <w:t>rotax</w:t>
      </w:r>
      <w:proofErr w:type="spellEnd"/>
      <w:r>
        <w:t xml:space="preserve"> function was released in IGEMS R2014.4.533</w:t>
      </w:r>
    </w:p>
    <w:p w14:paraId="52AE76CC" w14:textId="77777777" w:rsidR="00D90884" w:rsidRDefault="00D90884" w:rsidP="00D90884">
      <w:r>
        <w:t>This function is called when a movement of the 5X kinematic is needed and there is no movement in X or Y. If there is no ROTAX function declared in the postprocessor then the LINE command will be called.</w:t>
      </w:r>
    </w:p>
    <w:p w14:paraId="0A10520B" w14:textId="77777777" w:rsidR="00D90884" w:rsidRDefault="00D90884" w:rsidP="00D90884">
      <w:r>
        <w:t>Following variables are available.</w:t>
      </w:r>
    </w:p>
    <w:tbl>
      <w:tblPr>
        <w:tblStyle w:val="Tabellrutnt"/>
        <w:tblW w:w="0" w:type="auto"/>
        <w:tblLook w:val="04A0" w:firstRow="1" w:lastRow="0" w:firstColumn="1" w:lastColumn="0" w:noHBand="0" w:noVBand="1"/>
      </w:tblPr>
      <w:tblGrid>
        <w:gridCol w:w="1354"/>
        <w:gridCol w:w="766"/>
        <w:gridCol w:w="8194"/>
      </w:tblGrid>
      <w:tr w:rsidR="00D90884" w14:paraId="311C4EF0" w14:textId="77777777" w:rsidTr="008504B6">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2832FC" w14:textId="77777777" w:rsidR="00D90884" w:rsidRPr="00FE4F60" w:rsidRDefault="00D90884" w:rsidP="00045522">
            <w:pPr>
              <w:rPr>
                <w:sz w:val="20"/>
                <w:szCs w:val="20"/>
              </w:rPr>
            </w:pPr>
            <w:r>
              <w:rPr>
                <w:sz w:val="20"/>
                <w:szCs w:val="20"/>
              </w:rPr>
              <w:t>$</w:t>
            </w:r>
            <w:proofErr w:type="spellStart"/>
            <w:r>
              <w:rPr>
                <w:sz w:val="20"/>
                <w:szCs w:val="20"/>
              </w:rPr>
              <w:t>arel</w:t>
            </w:r>
            <w:proofErr w:type="spellEnd"/>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3438AFDC" w14:textId="77777777" w:rsidR="00D90884" w:rsidRPr="00FE4F60" w:rsidRDefault="00D90884" w:rsidP="00045522">
            <w:pPr>
              <w:jc w:val="center"/>
              <w:rPr>
                <w:sz w:val="20"/>
                <w:szCs w:val="20"/>
              </w:rPr>
            </w:pPr>
            <w:r>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BF5B3E" w14:textId="77777777" w:rsidR="00D90884" w:rsidRPr="00FE4F60" w:rsidRDefault="00D90884" w:rsidP="00045522">
            <w:pPr>
              <w:rPr>
                <w:sz w:val="20"/>
                <w:szCs w:val="20"/>
              </w:rPr>
            </w:pPr>
            <w:r>
              <w:rPr>
                <w:sz w:val="20"/>
                <w:szCs w:val="20"/>
              </w:rPr>
              <w:t>The relative changing of the primary axis in radians.</w:t>
            </w:r>
          </w:p>
        </w:tc>
      </w:tr>
      <w:tr w:rsidR="00D90884" w14:paraId="6DA6909D" w14:textId="77777777" w:rsidTr="008504B6">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0D18F1" w14:textId="77777777" w:rsidR="00D90884" w:rsidRDefault="00D90884" w:rsidP="00045522">
            <w:pPr>
              <w:rPr>
                <w:sz w:val="20"/>
                <w:szCs w:val="20"/>
              </w:rPr>
            </w:pPr>
            <w:r>
              <w:rPr>
                <w:sz w:val="20"/>
                <w:szCs w:val="20"/>
              </w:rPr>
              <w:t>$</w:t>
            </w:r>
            <w:proofErr w:type="spellStart"/>
            <w:r>
              <w:rPr>
                <w:sz w:val="20"/>
                <w:szCs w:val="20"/>
              </w:rPr>
              <w:t>brel</w:t>
            </w:r>
            <w:proofErr w:type="spellEnd"/>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F82A187" w14:textId="77777777" w:rsidR="00D90884" w:rsidRDefault="00D90884" w:rsidP="00045522">
            <w:pPr>
              <w:jc w:val="center"/>
              <w:rPr>
                <w:sz w:val="20"/>
                <w:szCs w:val="20"/>
              </w:rPr>
            </w:pPr>
            <w:r>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7B98ED" w14:textId="77777777" w:rsidR="00D90884" w:rsidRDefault="00D90884" w:rsidP="00045522">
            <w:pPr>
              <w:rPr>
                <w:sz w:val="20"/>
                <w:szCs w:val="20"/>
              </w:rPr>
            </w:pPr>
            <w:r>
              <w:rPr>
                <w:sz w:val="20"/>
                <w:szCs w:val="20"/>
              </w:rPr>
              <w:t>The relative changing of the secondary axis in radians.</w:t>
            </w:r>
          </w:p>
        </w:tc>
      </w:tr>
      <w:tr w:rsidR="00D90884" w14:paraId="7952F653" w14:textId="77777777" w:rsidTr="008504B6">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06D30B" w14:textId="77777777" w:rsidR="00D90884" w:rsidRPr="00676BF5" w:rsidRDefault="00D90884" w:rsidP="00045522">
            <w:pPr>
              <w:rPr>
                <w:sz w:val="20"/>
                <w:szCs w:val="20"/>
              </w:rPr>
            </w:pPr>
            <w:r>
              <w:rPr>
                <w:sz w:val="20"/>
                <w:szCs w:val="20"/>
              </w:rPr>
              <w:t>$ft</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62DB1826" w14:textId="77777777" w:rsidR="00D90884" w:rsidRPr="00676BF5" w:rsidRDefault="00D90884" w:rsidP="00045522">
            <w:pPr>
              <w:jc w:val="center"/>
              <w:rPr>
                <w:sz w:val="20"/>
                <w:szCs w:val="20"/>
              </w:rPr>
            </w:pPr>
            <w:r w:rsidRPr="00676BF5">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BFC43" w14:textId="77777777" w:rsidR="00D035D6" w:rsidRDefault="00D90884" w:rsidP="00045522">
            <w:pPr>
              <w:rPr>
                <w:sz w:val="20"/>
                <w:szCs w:val="20"/>
              </w:rPr>
            </w:pPr>
            <w:r>
              <w:rPr>
                <w:sz w:val="20"/>
                <w:szCs w:val="20"/>
              </w:rPr>
              <w:t xml:space="preserve">The time it should take for the movement in </w:t>
            </w:r>
            <w:r w:rsidR="00D035D6">
              <w:rPr>
                <w:sz w:val="20"/>
                <w:szCs w:val="20"/>
              </w:rPr>
              <w:t>minutes.</w:t>
            </w:r>
          </w:p>
          <w:p w14:paraId="0A3A4AC4" w14:textId="3F5EA206" w:rsidR="00D90884" w:rsidRPr="00676BF5" w:rsidRDefault="00D035D6" w:rsidP="00045522">
            <w:pPr>
              <w:rPr>
                <w:sz w:val="20"/>
                <w:szCs w:val="20"/>
              </w:rPr>
            </w:pPr>
            <w:r>
              <w:rPr>
                <w:sz w:val="20"/>
                <w:szCs w:val="20"/>
              </w:rPr>
              <w:t>(Note in some older version the time was in seconds for 2D)</w:t>
            </w:r>
          </w:p>
        </w:tc>
      </w:tr>
      <w:tr w:rsidR="00775110" w:rsidRPr="00775110" w14:paraId="5C1574BD" w14:textId="77777777" w:rsidTr="008504B6">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0C609" w14:textId="77777777" w:rsidR="00775110" w:rsidRPr="00775110" w:rsidRDefault="00775110" w:rsidP="00045522">
            <w:pPr>
              <w:rPr>
                <w:sz w:val="20"/>
                <w:szCs w:val="20"/>
              </w:rPr>
            </w:pPr>
            <w:r w:rsidRPr="00775110">
              <w:rPr>
                <w:sz w:val="20"/>
                <w:szCs w:val="20"/>
              </w:rPr>
              <w:t>$a</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47A3916" w14:textId="77777777" w:rsidR="00775110" w:rsidRPr="00775110" w:rsidRDefault="00775110" w:rsidP="00045522">
            <w:pPr>
              <w:jc w:val="center"/>
              <w:rPr>
                <w:sz w:val="20"/>
                <w:szCs w:val="20"/>
              </w:rPr>
            </w:pPr>
            <w:r w:rsidRPr="00775110">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ECD789" w14:textId="77777777" w:rsidR="00775110" w:rsidRPr="00775110" w:rsidRDefault="00775110" w:rsidP="00045522">
            <w:pPr>
              <w:rPr>
                <w:sz w:val="20"/>
                <w:szCs w:val="20"/>
              </w:rPr>
            </w:pPr>
            <w:r w:rsidRPr="00775110">
              <w:rPr>
                <w:sz w:val="20"/>
                <w:szCs w:val="20"/>
              </w:rPr>
              <w:t>The major axis rotation in radians</w:t>
            </w:r>
          </w:p>
        </w:tc>
      </w:tr>
      <w:tr w:rsidR="00775110" w:rsidRPr="00775110" w14:paraId="3C897850" w14:textId="77777777" w:rsidTr="008504B6">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C6BEC" w14:textId="77777777" w:rsidR="00775110" w:rsidRPr="00775110" w:rsidRDefault="00775110" w:rsidP="00045522">
            <w:pPr>
              <w:rPr>
                <w:sz w:val="20"/>
                <w:szCs w:val="20"/>
              </w:rPr>
            </w:pPr>
            <w:r w:rsidRPr="00775110">
              <w:rPr>
                <w:sz w:val="20"/>
                <w:szCs w:val="20"/>
              </w:rPr>
              <w:t>$b</w:t>
            </w:r>
          </w:p>
        </w:tc>
        <w:tc>
          <w:tcPr>
            <w:tcW w:w="7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493520D7" w14:textId="77777777" w:rsidR="00775110" w:rsidRPr="00775110" w:rsidRDefault="00775110" w:rsidP="00045522">
            <w:pPr>
              <w:jc w:val="center"/>
              <w:rPr>
                <w:sz w:val="20"/>
                <w:szCs w:val="20"/>
              </w:rPr>
            </w:pPr>
            <w:r w:rsidRPr="00775110">
              <w:rPr>
                <w:sz w:val="20"/>
                <w:szCs w:val="20"/>
              </w:rPr>
              <w:t>Real</w:t>
            </w:r>
          </w:p>
        </w:tc>
        <w:tc>
          <w:tcPr>
            <w:tcW w:w="8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9A55C" w14:textId="77777777" w:rsidR="00775110" w:rsidRPr="00775110" w:rsidRDefault="00775110" w:rsidP="00045522">
            <w:pPr>
              <w:rPr>
                <w:sz w:val="20"/>
                <w:szCs w:val="20"/>
              </w:rPr>
            </w:pPr>
            <w:r w:rsidRPr="00775110">
              <w:rPr>
                <w:sz w:val="20"/>
                <w:szCs w:val="20"/>
              </w:rPr>
              <w:t>The secondary axis rotation in radians</w:t>
            </w:r>
          </w:p>
        </w:tc>
      </w:tr>
    </w:tbl>
    <w:p w14:paraId="00D97041" w14:textId="77777777" w:rsidR="00D90884" w:rsidRDefault="00D90884" w:rsidP="00D90884">
      <w:r>
        <w:t>Some controller switch automatically to degree/minutes if no X or Y movement will be used.</w:t>
      </w:r>
    </w:p>
    <w:p w14:paraId="30B42343" w14:textId="77777777" w:rsidR="00D90884" w:rsidRDefault="00D90884" w:rsidP="00D90884">
      <w:r>
        <w:t>Following example can be used if the summary of the rotations of primary and secondary axis should be calculated:</w:t>
      </w:r>
    </w:p>
    <w:p w14:paraId="09B99D48" w14:textId="77777777" w:rsidR="00D90884" w:rsidRDefault="00D90884" w:rsidP="00D90884">
      <w:pPr>
        <w:pStyle w:val="LISPSAMPLE"/>
      </w:pPr>
      <w:r>
        <w:t xml:space="preserve">(DEFUN </w:t>
      </w:r>
      <w:proofErr w:type="spellStart"/>
      <w:r>
        <w:t>rotax</w:t>
      </w:r>
      <w:proofErr w:type="spellEnd"/>
      <w:r>
        <w:t xml:space="preserve"> (/ rot)</w:t>
      </w:r>
      <w:r>
        <w:br/>
        <w:t xml:space="preserve">  (SETQ rot (+ (ABS (* (/ 180 PI) $</w:t>
      </w:r>
      <w:proofErr w:type="spellStart"/>
      <w:r>
        <w:t>arel</w:t>
      </w:r>
      <w:proofErr w:type="spellEnd"/>
      <w:r>
        <w:t>)) (ABS (* (/ 180 PI) $</w:t>
      </w:r>
      <w:proofErr w:type="spellStart"/>
      <w:r>
        <w:t>brel</w:t>
      </w:r>
      <w:proofErr w:type="spellEnd"/>
      <w:r>
        <w:t>))))</w:t>
      </w:r>
      <w:r>
        <w:br/>
        <w:t xml:space="preserve">  (SETQ </w:t>
      </w:r>
      <w:proofErr w:type="spellStart"/>
      <w:r>
        <w:t>feedstr</w:t>
      </w:r>
      <w:proofErr w:type="spellEnd"/>
      <w:r>
        <w:t xml:space="preserve"> (STRCAT " F" (RTF (/ rot $ft))))</w:t>
      </w:r>
      <w:r>
        <w:br/>
        <w:t xml:space="preserve">  (WRITE (STRCAT (NTXT) "G1 C"(ATS $a) " A" (ATS $b) </w:t>
      </w:r>
      <w:proofErr w:type="spellStart"/>
      <w:r>
        <w:t>feedstr</w:t>
      </w:r>
      <w:proofErr w:type="spellEnd"/>
      <w:r>
        <w:t>))</w:t>
      </w:r>
      <w:r>
        <w:br/>
        <w:t>)</w:t>
      </w:r>
    </w:p>
    <w:p w14:paraId="30D38D44" w14:textId="77777777" w:rsidR="00D90884" w:rsidRDefault="00D90884" w:rsidP="00D90884">
      <w:r>
        <w:t>Use this example if the speed should be calculated in that rotation axis that have the most rotation:</w:t>
      </w:r>
    </w:p>
    <w:p w14:paraId="3EDF2B14" w14:textId="77777777" w:rsidR="00D90884" w:rsidRDefault="00D90884" w:rsidP="00D90884">
      <w:pPr>
        <w:pStyle w:val="LISPSAMPLE"/>
      </w:pPr>
      <w:r>
        <w:t xml:space="preserve">(DEFUN </w:t>
      </w:r>
      <w:proofErr w:type="spellStart"/>
      <w:r>
        <w:t>rotax</w:t>
      </w:r>
      <w:proofErr w:type="spellEnd"/>
      <w:r>
        <w:t xml:space="preserve"> (/ rot)</w:t>
      </w:r>
      <w:r>
        <w:br/>
        <w:t xml:space="preserve">  (SETQ rot (MAX (ABS (* (/ 180 PI) $</w:t>
      </w:r>
      <w:proofErr w:type="spellStart"/>
      <w:r>
        <w:t>arel</w:t>
      </w:r>
      <w:proofErr w:type="spellEnd"/>
      <w:r>
        <w:t>)) (ABS (* (/ 180 PI) $</w:t>
      </w:r>
      <w:proofErr w:type="spellStart"/>
      <w:r>
        <w:t>brel</w:t>
      </w:r>
      <w:proofErr w:type="spellEnd"/>
      <w:r>
        <w:t>))))</w:t>
      </w:r>
      <w:r>
        <w:br/>
        <w:t xml:space="preserve">  (SETQ </w:t>
      </w:r>
      <w:proofErr w:type="spellStart"/>
      <w:r>
        <w:t>feedstr</w:t>
      </w:r>
      <w:proofErr w:type="spellEnd"/>
      <w:r>
        <w:t xml:space="preserve"> (STRCAT " F" (RTF (/ rot $ft))))</w:t>
      </w:r>
      <w:r>
        <w:br/>
        <w:t xml:space="preserve">  (WRITE (STRCAT (NTXT) "G1 C"(ATS $a) " A" (ATS $b) </w:t>
      </w:r>
      <w:proofErr w:type="spellStart"/>
      <w:r>
        <w:t>feedstr</w:t>
      </w:r>
      <w:proofErr w:type="spellEnd"/>
      <w:r>
        <w:t>))</w:t>
      </w:r>
      <w:r>
        <w:br/>
        <w:t>)</w:t>
      </w:r>
    </w:p>
    <w:p w14:paraId="12847765" w14:textId="77777777" w:rsidR="00D90884" w:rsidRDefault="00D90884" w:rsidP="00D90884">
      <w:r>
        <w:t>Use this example if you want to use speed defined by Invers time (normally G93)</w:t>
      </w:r>
    </w:p>
    <w:p w14:paraId="7EE526AB" w14:textId="77777777" w:rsidR="00D90884" w:rsidRDefault="00D90884" w:rsidP="00D90884">
      <w:pPr>
        <w:pStyle w:val="LISPSAMPLE"/>
      </w:pPr>
      <w:r>
        <w:t xml:space="preserve">(DEFUN </w:t>
      </w:r>
      <w:proofErr w:type="spellStart"/>
      <w:r>
        <w:t>rotax</w:t>
      </w:r>
      <w:proofErr w:type="spellEnd"/>
      <w:r>
        <w:t xml:space="preserve"> ()</w:t>
      </w:r>
      <w:r>
        <w:br/>
        <w:t xml:space="preserve">  </w:t>
      </w:r>
      <w:r w:rsidRPr="00B862AD">
        <w:t xml:space="preserve">(SETQ </w:t>
      </w:r>
      <w:proofErr w:type="spellStart"/>
      <w:r w:rsidRPr="00B862AD">
        <w:t>feedstr</w:t>
      </w:r>
      <w:proofErr w:type="spellEnd"/>
      <w:r w:rsidRPr="00B862AD">
        <w:t xml:space="preserve"> (STRCAT " F"</w:t>
      </w:r>
      <w:r>
        <w:t xml:space="preserve"> (RTOS (/ 1 $ft) 2)))</w:t>
      </w:r>
      <w:r>
        <w:br/>
        <w:t xml:space="preserve">  (WRITE (STRCAT (NTXT) " G93</w:t>
      </w:r>
      <w:r w:rsidRPr="00B862AD">
        <w:t>"</w:t>
      </w:r>
      <w:r>
        <w:t>))</w:t>
      </w:r>
      <w:r>
        <w:br/>
        <w:t xml:space="preserve">  (WRITE (STRCAT (NTXT) "G1 C"(ATS $a) " A" (ATS $b) </w:t>
      </w:r>
      <w:proofErr w:type="spellStart"/>
      <w:r>
        <w:t>feedstr</w:t>
      </w:r>
      <w:proofErr w:type="spellEnd"/>
      <w:r>
        <w:t>))</w:t>
      </w:r>
      <w:r>
        <w:br/>
        <w:t xml:space="preserve">  (WRITE (STRCAT (NTXT) " G94</w:t>
      </w:r>
      <w:r w:rsidRPr="00B862AD">
        <w:t>"</w:t>
      </w:r>
      <w:r>
        <w:t>)</w:t>
      </w:r>
      <w:proofErr w:type="gramStart"/>
      <w:r>
        <w:t>) ;change</w:t>
      </w:r>
      <w:proofErr w:type="gramEnd"/>
      <w:r>
        <w:t xml:space="preserve"> back to mm/min</w:t>
      </w:r>
      <w:r>
        <w:br/>
        <w:t>)</w:t>
      </w:r>
    </w:p>
    <w:p w14:paraId="38096B2D" w14:textId="77777777" w:rsidR="00D90884" w:rsidRDefault="00D90884" w:rsidP="00D90884">
      <w:r>
        <w:t>On some machines the G93 use time (not Invers time)</w:t>
      </w:r>
    </w:p>
    <w:p w14:paraId="5C617D54" w14:textId="39C0DE9E" w:rsidR="00D90884" w:rsidRDefault="00D90884" w:rsidP="00FE0818">
      <w:pPr>
        <w:pStyle w:val="LISPSAMPLE"/>
      </w:pPr>
      <w:r>
        <w:t xml:space="preserve">(DEFUN </w:t>
      </w:r>
      <w:proofErr w:type="spellStart"/>
      <w:r>
        <w:t>rotax</w:t>
      </w:r>
      <w:proofErr w:type="spellEnd"/>
      <w:r>
        <w:t xml:space="preserve"> ()</w:t>
      </w:r>
      <w:r>
        <w:br/>
        <w:t xml:space="preserve">  </w:t>
      </w:r>
      <w:r w:rsidRPr="00B862AD">
        <w:t xml:space="preserve">(SETQ </w:t>
      </w:r>
      <w:proofErr w:type="spellStart"/>
      <w:r w:rsidRPr="00B862AD">
        <w:t>feedstr</w:t>
      </w:r>
      <w:proofErr w:type="spellEnd"/>
      <w:r w:rsidRPr="00B862AD">
        <w:t xml:space="preserve"> (STRCAT " F"</w:t>
      </w:r>
      <w:r>
        <w:t xml:space="preserve"> (RTOS </w:t>
      </w:r>
      <w:r w:rsidR="001E5553">
        <w:t xml:space="preserve">(/ </w:t>
      </w:r>
      <w:r>
        <w:t>$ft</w:t>
      </w:r>
      <w:r w:rsidR="001E5553">
        <w:t xml:space="preserve"> 60.0)</w:t>
      </w:r>
      <w:r>
        <w:t xml:space="preserve"> 3)))</w:t>
      </w:r>
      <w:r w:rsidR="001E5553">
        <w:t>; convert second to minutes</w:t>
      </w:r>
      <w:r>
        <w:br/>
        <w:t xml:space="preserve">  (WRITE (STRCAT (NTXT) " G93</w:t>
      </w:r>
      <w:r w:rsidRPr="00B862AD">
        <w:t>"</w:t>
      </w:r>
      <w:r>
        <w:t>))</w:t>
      </w:r>
      <w:r>
        <w:br/>
        <w:t xml:space="preserve">  (WRITE (STRCAT (NTXT) "G1 C"(ATS $a) " A" (ATS $b) </w:t>
      </w:r>
      <w:proofErr w:type="spellStart"/>
      <w:r>
        <w:t>feedstr</w:t>
      </w:r>
      <w:proofErr w:type="spellEnd"/>
      <w:r>
        <w:t>))</w:t>
      </w:r>
      <w:r>
        <w:br/>
        <w:t xml:space="preserve">  (WRITE (STRCAT (NTXT) " G94</w:t>
      </w:r>
      <w:r w:rsidRPr="00B862AD">
        <w:t>"</w:t>
      </w:r>
      <w:r>
        <w:t>)</w:t>
      </w:r>
      <w:proofErr w:type="gramStart"/>
      <w:r>
        <w:t>) ;change</w:t>
      </w:r>
      <w:proofErr w:type="gramEnd"/>
      <w:r>
        <w:t xml:space="preserve"> back to mm/min</w:t>
      </w:r>
      <w:r>
        <w:br/>
        <w:t>)</w:t>
      </w:r>
    </w:p>
    <w:bookmarkStart w:id="71" w:name="_SRAPID"/>
    <w:bookmarkEnd w:id="71"/>
    <w:p w14:paraId="2311F382" w14:textId="77777777" w:rsidR="00D90884" w:rsidRDefault="00D90884" w:rsidP="00D90884">
      <w:pPr>
        <w:pStyle w:val="Rubrik2"/>
      </w:pPr>
      <w:r>
        <w:fldChar w:fldCharType="begin"/>
      </w:r>
      <w:r>
        <w:instrText xml:space="preserve"> HYPERLINK "" \l "_SRAPID" </w:instrText>
      </w:r>
      <w:r>
        <w:fldChar w:fldCharType="separate"/>
      </w:r>
      <w:bookmarkStart w:id="72" w:name="_Toc359406399"/>
      <w:r w:rsidRPr="000124C2">
        <w:rPr>
          <w:rStyle w:val="Hyperlnk"/>
          <w:bdr w:val="none" w:sz="0" w:space="0" w:color="auto"/>
        </w:rPr>
        <w:t>SRAPID</w:t>
      </w:r>
      <w:bookmarkEnd w:id="72"/>
      <w:r>
        <w:fldChar w:fldCharType="end"/>
      </w:r>
    </w:p>
    <w:p w14:paraId="02B77C9A" w14:textId="77777777" w:rsidR="00D90884" w:rsidRDefault="00D90884" w:rsidP="00D90884">
      <w:r>
        <w:t>The SRAPID function handles the Start rapid points that can be entered from the part order command. The function is called in the beginning of postprocessing.</w:t>
      </w:r>
    </w:p>
    <w:p w14:paraId="5433C02A" w14:textId="77777777" w:rsidR="00D90884" w:rsidRDefault="00D90884" w:rsidP="00D90884">
      <w:r>
        <w:t>The SRAPID function can use following variables.</w:t>
      </w:r>
    </w:p>
    <w:tbl>
      <w:tblPr>
        <w:tblStyle w:val="Tabellrutnt"/>
        <w:tblW w:w="0" w:type="auto"/>
        <w:tblLook w:val="04A0" w:firstRow="1" w:lastRow="0" w:firstColumn="1" w:lastColumn="0" w:noHBand="0" w:noVBand="1"/>
      </w:tblPr>
      <w:tblGrid>
        <w:gridCol w:w="1430"/>
        <w:gridCol w:w="811"/>
        <w:gridCol w:w="8073"/>
      </w:tblGrid>
      <w:tr w:rsidR="00D90884" w:rsidRPr="00265B45" w14:paraId="132D2479" w14:textId="77777777" w:rsidTr="008504B6">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5FE925" w14:textId="77777777" w:rsidR="00D90884" w:rsidRDefault="00D90884" w:rsidP="00045522">
            <w:pPr>
              <w:rPr>
                <w:sz w:val="20"/>
                <w:szCs w:val="20"/>
              </w:rPr>
            </w:pPr>
            <w:r>
              <w:rPr>
                <w:sz w:val="20"/>
                <w:szCs w:val="20"/>
              </w:rPr>
              <w:t>$</w:t>
            </w:r>
            <w:proofErr w:type="spellStart"/>
            <w:r>
              <w:rPr>
                <w:sz w:val="20"/>
                <w:szCs w:val="20"/>
              </w:rPr>
              <w:t>attrib</w:t>
            </w:r>
            <w:proofErr w:type="spellEnd"/>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A8011C6" w14:textId="77777777" w:rsidR="00D90884" w:rsidRDefault="00D90884" w:rsidP="00045522">
            <w:pPr>
              <w:jc w:val="center"/>
              <w:rPr>
                <w:sz w:val="20"/>
                <w:szCs w:val="20"/>
              </w:rPr>
            </w:pPr>
            <w:r>
              <w:rPr>
                <w:sz w:val="20"/>
                <w:szCs w:val="20"/>
              </w:rPr>
              <w:t>String</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36B0E4" w14:textId="77777777" w:rsidR="00D90884" w:rsidRDefault="00D90884" w:rsidP="00045522">
            <w:pPr>
              <w:rPr>
                <w:sz w:val="20"/>
                <w:szCs w:val="20"/>
              </w:rPr>
            </w:pPr>
            <w:r>
              <w:rPr>
                <w:sz w:val="20"/>
                <w:szCs w:val="20"/>
              </w:rPr>
              <w:t>This is a text string with the text attribute (used to handle different equipment)</w:t>
            </w:r>
          </w:p>
        </w:tc>
      </w:tr>
      <w:tr w:rsidR="00D90884" w:rsidRPr="00265B45" w14:paraId="597DE8ED" w14:textId="77777777" w:rsidTr="008504B6">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D035C" w14:textId="77777777" w:rsidR="00D90884" w:rsidRDefault="00D90884" w:rsidP="00045522">
            <w:pPr>
              <w:rPr>
                <w:sz w:val="20"/>
                <w:szCs w:val="20"/>
              </w:rPr>
            </w:pPr>
            <w:r>
              <w:rPr>
                <w:sz w:val="20"/>
                <w:szCs w:val="20"/>
              </w:rPr>
              <w:t>$x</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AD6AC40" w14:textId="77777777" w:rsidR="00D90884" w:rsidRDefault="00D90884" w:rsidP="00045522">
            <w:pPr>
              <w:jc w:val="center"/>
              <w:rPr>
                <w:sz w:val="20"/>
                <w:szCs w:val="20"/>
              </w:rPr>
            </w:pPr>
            <w:r>
              <w:rPr>
                <w:sz w:val="20"/>
                <w:szCs w:val="20"/>
              </w:rPr>
              <w:t>Real</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AE633" w14:textId="77777777" w:rsidR="00D90884" w:rsidRDefault="00D90884" w:rsidP="00045522">
            <w:pPr>
              <w:rPr>
                <w:sz w:val="20"/>
                <w:szCs w:val="20"/>
              </w:rPr>
            </w:pPr>
            <w:r>
              <w:rPr>
                <w:sz w:val="20"/>
                <w:szCs w:val="20"/>
              </w:rPr>
              <w:t>The X-coordinate of the endpoint of the movement.</w:t>
            </w:r>
          </w:p>
        </w:tc>
      </w:tr>
      <w:tr w:rsidR="00D90884" w:rsidRPr="00265B45" w14:paraId="32C84BFB" w14:textId="77777777" w:rsidTr="008504B6">
        <w:tc>
          <w:tcPr>
            <w:tcW w:w="14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5DA0FE" w14:textId="77777777" w:rsidR="00D90884" w:rsidRDefault="00D90884" w:rsidP="00045522">
            <w:pPr>
              <w:rPr>
                <w:sz w:val="20"/>
                <w:szCs w:val="20"/>
              </w:rPr>
            </w:pPr>
            <w:r>
              <w:rPr>
                <w:sz w:val="20"/>
                <w:szCs w:val="20"/>
              </w:rPr>
              <w:t>$y</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8F60264" w14:textId="77777777" w:rsidR="00D90884" w:rsidRDefault="00D90884" w:rsidP="00045522">
            <w:pPr>
              <w:jc w:val="center"/>
              <w:rPr>
                <w:sz w:val="20"/>
                <w:szCs w:val="20"/>
              </w:rPr>
            </w:pPr>
            <w:r>
              <w:rPr>
                <w:sz w:val="20"/>
                <w:szCs w:val="20"/>
              </w:rPr>
              <w:t>Real</w:t>
            </w:r>
          </w:p>
        </w:tc>
        <w:tc>
          <w:tcPr>
            <w:tcW w:w="807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6B988" w14:textId="77777777" w:rsidR="00D90884" w:rsidRDefault="00D90884" w:rsidP="00045522">
            <w:pPr>
              <w:rPr>
                <w:sz w:val="20"/>
                <w:szCs w:val="20"/>
              </w:rPr>
            </w:pPr>
            <w:r>
              <w:rPr>
                <w:sz w:val="20"/>
                <w:szCs w:val="20"/>
              </w:rPr>
              <w:t>The Y-coordinate of the endpoint of the movement.</w:t>
            </w:r>
          </w:p>
        </w:tc>
      </w:tr>
    </w:tbl>
    <w:p w14:paraId="4917B127" w14:textId="77777777" w:rsidR="00D90884" w:rsidRDefault="00D90884" w:rsidP="00D90884">
      <w:r>
        <w:t>The SRAPID will never be called to handle normal rapid events.</w:t>
      </w:r>
    </w:p>
    <w:bookmarkStart w:id="73" w:name="_STOP_2"/>
    <w:bookmarkEnd w:id="73"/>
    <w:p w14:paraId="2CF3FE42" w14:textId="77777777" w:rsidR="00D90884" w:rsidRDefault="00D90884" w:rsidP="00D90884">
      <w:pPr>
        <w:pStyle w:val="Rubrik2"/>
      </w:pPr>
      <w:r>
        <w:fldChar w:fldCharType="begin"/>
      </w:r>
      <w:r>
        <w:instrText>HYPERLINK  \l "_STOP_2"</w:instrText>
      </w:r>
      <w:r>
        <w:fldChar w:fldCharType="separate"/>
      </w:r>
      <w:bookmarkStart w:id="74" w:name="_Toc359406400"/>
      <w:r w:rsidRPr="000124C2">
        <w:rPr>
          <w:rStyle w:val="Hyperlnk"/>
          <w:bdr w:val="none" w:sz="0" w:space="0" w:color="auto"/>
        </w:rPr>
        <w:t>STOP</w:t>
      </w:r>
      <w:bookmarkEnd w:id="74"/>
      <w:r>
        <w:fldChar w:fldCharType="end"/>
      </w:r>
    </w:p>
    <w:p w14:paraId="276E02B2" w14:textId="77777777" w:rsidR="00D90884" w:rsidRDefault="00D90884" w:rsidP="00D90884">
      <w:r>
        <w:t>The stop event is used to generate a stop in the cutting process.</w:t>
      </w:r>
    </w:p>
    <w:p w14:paraId="426A1C8A" w14:textId="77777777" w:rsidR="00D90884" w:rsidRDefault="00D90884" w:rsidP="00D90884">
      <w:r>
        <w:t>Following variables are available.</w:t>
      </w:r>
    </w:p>
    <w:tbl>
      <w:tblPr>
        <w:tblStyle w:val="Tabellrutnt"/>
        <w:tblW w:w="0" w:type="auto"/>
        <w:tblLook w:val="04A0" w:firstRow="1" w:lastRow="0" w:firstColumn="1" w:lastColumn="0" w:noHBand="0" w:noVBand="1"/>
      </w:tblPr>
      <w:tblGrid>
        <w:gridCol w:w="1461"/>
        <w:gridCol w:w="810"/>
        <w:gridCol w:w="8043"/>
      </w:tblGrid>
      <w:tr w:rsidR="00D90884" w:rsidRPr="00265B45" w14:paraId="1415EDC5" w14:textId="77777777" w:rsidTr="008504B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D5A49C" w14:textId="77777777" w:rsidR="00D90884" w:rsidRDefault="00D90884" w:rsidP="00045522">
            <w:pPr>
              <w:rPr>
                <w:sz w:val="20"/>
                <w:szCs w:val="20"/>
              </w:rPr>
            </w:pPr>
            <w:r>
              <w:rPr>
                <w:sz w:val="20"/>
                <w:szCs w:val="20"/>
              </w:rPr>
              <w:t>$msg</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18E3A4" w14:textId="77777777" w:rsidR="00D90884" w:rsidRDefault="00D90884" w:rsidP="00045522">
            <w:pPr>
              <w:jc w:val="center"/>
              <w:rPr>
                <w:sz w:val="20"/>
                <w:szCs w:val="20"/>
              </w:rPr>
            </w:pPr>
            <w:r>
              <w:rPr>
                <w:sz w:val="20"/>
                <w:szCs w:val="20"/>
              </w:rPr>
              <w:t>String</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1E4DE" w14:textId="77777777" w:rsidR="00925659" w:rsidRDefault="00D90884" w:rsidP="00925659">
            <w:pPr>
              <w:rPr>
                <w:sz w:val="20"/>
                <w:szCs w:val="20"/>
              </w:rPr>
            </w:pPr>
            <w:r>
              <w:rPr>
                <w:sz w:val="20"/>
                <w:szCs w:val="20"/>
              </w:rPr>
              <w:t>A text message that is added in the Edit toolpath or Order command or an automatic generated text that comes from the stop options in the Method window.</w:t>
            </w:r>
          </w:p>
        </w:tc>
      </w:tr>
      <w:tr w:rsidR="00925659" w:rsidRPr="00925659" w14:paraId="7F5A9180" w14:textId="77777777" w:rsidTr="008504B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4F5F3B" w14:textId="77777777" w:rsidR="00925659" w:rsidRPr="00925659" w:rsidRDefault="00925659" w:rsidP="00045522">
            <w:pPr>
              <w:rPr>
                <w:sz w:val="20"/>
                <w:szCs w:val="20"/>
              </w:rPr>
            </w:pPr>
            <w:r w:rsidRPr="00925659">
              <w:rPr>
                <w:sz w:val="20"/>
                <w:szCs w:val="20"/>
              </w:rPr>
              <w:t>$</w:t>
            </w:r>
            <w:proofErr w:type="spellStart"/>
            <w:r w:rsidRPr="00925659">
              <w:rPr>
                <w:sz w:val="20"/>
                <w:szCs w:val="20"/>
              </w:rPr>
              <w:t>cond</w:t>
            </w:r>
            <w:proofErr w:type="spellEnd"/>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8052AE9" w14:textId="77777777" w:rsidR="00925659" w:rsidRPr="00925659" w:rsidRDefault="00925659" w:rsidP="00045522">
            <w:pPr>
              <w:jc w:val="center"/>
              <w:rPr>
                <w:sz w:val="20"/>
                <w:szCs w:val="20"/>
              </w:rPr>
            </w:pPr>
            <w:r w:rsidRPr="00925659">
              <w:rPr>
                <w:sz w:val="20"/>
                <w:szCs w:val="20"/>
              </w:rPr>
              <w:t>Bool</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4BE344" w14:textId="77777777" w:rsidR="00925659" w:rsidRPr="00925659" w:rsidRDefault="00925659" w:rsidP="00925659">
            <w:pPr>
              <w:rPr>
                <w:sz w:val="20"/>
                <w:szCs w:val="20"/>
              </w:rPr>
            </w:pPr>
            <w:r>
              <w:rPr>
                <w:sz w:val="20"/>
                <w:szCs w:val="20"/>
              </w:rPr>
              <w:t>The variable is T if the checkbox Conditional is activated in the Stop dialog else nil.</w:t>
            </w:r>
          </w:p>
        </w:tc>
      </w:tr>
      <w:tr w:rsidR="00D90884" w:rsidRPr="00265B45" w14:paraId="42366363" w14:textId="77777777" w:rsidTr="008504B6">
        <w:tc>
          <w:tcPr>
            <w:tcW w:w="14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CC79F" w14:textId="77777777" w:rsidR="00D90884" w:rsidRDefault="00D90884" w:rsidP="00045522">
            <w:pPr>
              <w:rPr>
                <w:sz w:val="20"/>
                <w:szCs w:val="20"/>
              </w:rPr>
            </w:pPr>
            <w:r>
              <w:rPr>
                <w:sz w:val="20"/>
                <w:szCs w:val="20"/>
              </w:rPr>
              <w:t>$reason</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3D2FCCC" w14:textId="77777777" w:rsidR="00D90884" w:rsidRDefault="00D90884" w:rsidP="00045522">
            <w:pPr>
              <w:jc w:val="center"/>
              <w:rPr>
                <w:sz w:val="20"/>
                <w:szCs w:val="20"/>
              </w:rPr>
            </w:pPr>
            <w:r>
              <w:rPr>
                <w:sz w:val="20"/>
                <w:szCs w:val="20"/>
              </w:rPr>
              <w:t>Int</w:t>
            </w:r>
          </w:p>
        </w:tc>
        <w:tc>
          <w:tcPr>
            <w:tcW w:w="80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38F661" w14:textId="77777777" w:rsidR="00D90884" w:rsidRDefault="00D90884" w:rsidP="00045522">
            <w:pPr>
              <w:rPr>
                <w:sz w:val="20"/>
              </w:rPr>
            </w:pPr>
            <w:bookmarkStart w:id="75" w:name="_Hlk40771299"/>
            <w:r>
              <w:rPr>
                <w:sz w:val="20"/>
              </w:rPr>
              <w:t>The reason value has following meaning:</w:t>
            </w:r>
          </w:p>
          <w:p w14:paraId="7F57BB86" w14:textId="427F5A6F" w:rsidR="00152C17" w:rsidRDefault="00152C17" w:rsidP="00045522">
            <w:pPr>
              <w:rPr>
                <w:sz w:val="20"/>
              </w:rPr>
            </w:pPr>
            <w:r>
              <w:rPr>
                <w:sz w:val="20"/>
              </w:rPr>
              <w:t>0=Generated in case of TOOLSET and other automatic generated stops because of not complete postprocessor.</w:t>
            </w:r>
          </w:p>
          <w:p w14:paraId="745099AA" w14:textId="4A036573" w:rsidR="00D90884" w:rsidRDefault="00D90884" w:rsidP="00045522">
            <w:pPr>
              <w:rPr>
                <w:sz w:val="20"/>
              </w:rPr>
            </w:pPr>
            <w:r>
              <w:rPr>
                <w:sz w:val="20"/>
              </w:rPr>
              <w:t>1=A stop generated in the Edit part command.</w:t>
            </w:r>
          </w:p>
          <w:p w14:paraId="5323F1F6" w14:textId="77777777" w:rsidR="00D90884" w:rsidRDefault="00D90884" w:rsidP="00045522">
            <w:pPr>
              <w:rPr>
                <w:sz w:val="20"/>
              </w:rPr>
            </w:pPr>
            <w:r>
              <w:rPr>
                <w:sz w:val="20"/>
              </w:rPr>
              <w:t>2=A stop generated in the Order command.</w:t>
            </w:r>
          </w:p>
          <w:p w14:paraId="25065717" w14:textId="77777777" w:rsidR="00D90884" w:rsidRDefault="00D90884" w:rsidP="00045522">
            <w:pPr>
              <w:rPr>
                <w:sz w:val="20"/>
              </w:rPr>
            </w:pPr>
            <w:r>
              <w:rPr>
                <w:sz w:val="20"/>
              </w:rPr>
              <w:t>3=If the option "Stop after first cut" is activated.</w:t>
            </w:r>
          </w:p>
          <w:p w14:paraId="7F47D655" w14:textId="77777777" w:rsidR="00D90884" w:rsidRDefault="00D90884" w:rsidP="00045522">
            <w:pPr>
              <w:rPr>
                <w:sz w:val="20"/>
              </w:rPr>
            </w:pPr>
            <w:r>
              <w:rPr>
                <w:sz w:val="20"/>
              </w:rPr>
              <w:t>4=If the option "Stop after first part" is activated.</w:t>
            </w:r>
          </w:p>
          <w:p w14:paraId="01F677F0" w14:textId="77777777" w:rsidR="00D90884" w:rsidRDefault="00D90884" w:rsidP="00045522">
            <w:pPr>
              <w:rPr>
                <w:sz w:val="20"/>
              </w:rPr>
            </w:pPr>
            <w:r>
              <w:rPr>
                <w:sz w:val="20"/>
              </w:rPr>
              <w:t>5=If the option "Always pre-piercing is activated". This is mainly developed for 5-axis cutting, the STOP event will be used just before the cutting start.</w:t>
            </w:r>
          </w:p>
          <w:p w14:paraId="6763EBCE" w14:textId="77777777" w:rsidR="00D90884" w:rsidRDefault="00D90884" w:rsidP="00045522">
            <w:pPr>
              <w:rPr>
                <w:sz w:val="20"/>
              </w:rPr>
            </w:pPr>
            <w:r>
              <w:rPr>
                <w:sz w:val="20"/>
              </w:rPr>
              <w:t>6=If no cleaning or pressure release point is specified.</w:t>
            </w:r>
          </w:p>
          <w:p w14:paraId="7F5A31D3" w14:textId="77777777" w:rsidR="00FE0AC8" w:rsidRDefault="00FE0AC8" w:rsidP="00045522">
            <w:pPr>
              <w:rPr>
                <w:sz w:val="20"/>
                <w:szCs w:val="20"/>
              </w:rPr>
            </w:pPr>
            <w:r>
              <w:rPr>
                <w:sz w:val="20"/>
              </w:rPr>
              <w:t>7=Stop generated by the Stop command in 3D-5X</w:t>
            </w:r>
            <w:bookmarkEnd w:id="75"/>
          </w:p>
        </w:tc>
      </w:tr>
    </w:tbl>
    <w:p w14:paraId="3B8FB0FF" w14:textId="77777777" w:rsidR="00D90884" w:rsidRDefault="00D90884" w:rsidP="00D90884"/>
    <w:p w14:paraId="1285ECEC" w14:textId="7F275BB8" w:rsidR="00D90884" w:rsidRDefault="00D90884" w:rsidP="00D90884">
      <w:pPr>
        <w:pStyle w:val="LISPSAMPLE"/>
        <w:rPr>
          <w:b/>
        </w:rPr>
      </w:pPr>
      <w:r>
        <w:rPr>
          <w:b/>
        </w:rPr>
        <w:t>Example 1:</w:t>
      </w:r>
      <w:r>
        <w:rPr>
          <w:b/>
        </w:rPr>
        <w:br/>
        <w:t>This example will add M00 and automatic generated message</w:t>
      </w:r>
    </w:p>
    <w:p w14:paraId="36DEDBBF" w14:textId="77777777" w:rsidR="00D90884" w:rsidRDefault="00D90884" w:rsidP="00D90884">
      <w:pPr>
        <w:pStyle w:val="LISPSAMPLE"/>
      </w:pPr>
      <w:r>
        <w:br/>
        <w:t>(DEFUN stop ()</w:t>
      </w:r>
      <w:r>
        <w:br/>
        <w:t xml:space="preserve">  (WRITE (STRCAT (NTXT) "M00 (" $msg ")"))</w:t>
      </w:r>
      <w:r>
        <w:br/>
        <w:t>)</w:t>
      </w:r>
    </w:p>
    <w:p w14:paraId="1EA10934" w14:textId="77777777" w:rsidR="00D90884" w:rsidRDefault="00D90884" w:rsidP="00D90884">
      <w:pPr>
        <w:pStyle w:val="LISPSAMPLE"/>
        <w:rPr>
          <w:b/>
        </w:rPr>
      </w:pPr>
      <w:r>
        <w:rPr>
          <w:b/>
        </w:rPr>
        <w:t>Example 2:</w:t>
      </w:r>
      <w:r>
        <w:rPr>
          <w:b/>
        </w:rPr>
        <w:br/>
        <w:t>This example shows how the STOP event can be customized. Depending on the $reason you can add different information to the CNC-file.</w:t>
      </w:r>
    </w:p>
    <w:p w14:paraId="22EAC910" w14:textId="77777777" w:rsidR="00D90884" w:rsidRDefault="00D90884" w:rsidP="00D90884">
      <w:pPr>
        <w:pStyle w:val="LISPSAMPLE"/>
      </w:pPr>
      <w:bookmarkStart w:id="76" w:name="_TOOLUP"/>
      <w:bookmarkEnd w:id="76"/>
      <w:r>
        <w:t>(DEFUN stop ()</w:t>
      </w:r>
      <w:r>
        <w:br/>
        <w:t xml:space="preserve">  (COND</w:t>
      </w:r>
      <w:r>
        <w:br/>
        <w:t xml:space="preserve">    ((= $REASON 1)</w:t>
      </w:r>
      <w:r>
        <w:br/>
        <w:t xml:space="preserve">      (WRITE (STRCAT (NTXT) "M00 (STOP IN EDIT PART MESSAGE: " $msg ")")))</w:t>
      </w:r>
      <w:r>
        <w:br/>
        <w:t xml:space="preserve">    ((= $REASON 2)</w:t>
      </w:r>
      <w:r>
        <w:br/>
        <w:t xml:space="preserve">      (WRITE (STRCAT (NTXT) "M00 (STOP IN ORDER MESSAGE: " $msg ")")))</w:t>
      </w:r>
      <w:r>
        <w:br/>
        <w:t xml:space="preserve">    ((= $REASON 3)</w:t>
      </w:r>
      <w:r>
        <w:br/>
        <w:t xml:space="preserve">      (WRITE (STRCAT (NTXT) "M00 (STOP AFTER FIRST CUT)")))</w:t>
      </w:r>
      <w:r>
        <w:br/>
        <w:t xml:space="preserve">    ((= $reason 4)</w:t>
      </w:r>
      <w:r>
        <w:br/>
        <w:t xml:space="preserve">      (WRITE (STRCAT (NTXT) "M00 (STOP AFTER FIRST PART)")))</w:t>
      </w:r>
      <w:r>
        <w:br/>
        <w:t xml:space="preserve">    ((= $reason 5)</w:t>
      </w:r>
      <w:r>
        <w:br/>
        <w:t xml:space="preserve">      (WRITE (STRCAT (NTXT) "M00 (STOP BEFORE 5X-CUTTING)")))</w:t>
      </w:r>
      <w:r>
        <w:br/>
        <w:t xml:space="preserve">  )</w:t>
      </w:r>
      <w:r>
        <w:br/>
        <w:t>)</w:t>
      </w:r>
    </w:p>
    <w:bookmarkStart w:id="77" w:name="_TOOLUP_1"/>
    <w:bookmarkStart w:id="78" w:name="_TEXT"/>
    <w:bookmarkEnd w:id="77"/>
    <w:bookmarkEnd w:id="78"/>
    <w:p w14:paraId="243034FE" w14:textId="77777777" w:rsidR="00D90884" w:rsidRDefault="00D90884" w:rsidP="00D90884">
      <w:pPr>
        <w:pStyle w:val="Rubrik2"/>
      </w:pPr>
      <w:r>
        <w:fldChar w:fldCharType="begin"/>
      </w:r>
      <w:r>
        <w:instrText xml:space="preserve"> HYPERLINK "" \l "_TOOLUP_1" </w:instrText>
      </w:r>
      <w:r>
        <w:fldChar w:fldCharType="separate"/>
      </w:r>
      <w:bookmarkStart w:id="79" w:name="_Toc359406401"/>
      <w:r w:rsidRPr="000124C2">
        <w:rPr>
          <w:rStyle w:val="Hyperlnk"/>
          <w:bdr w:val="none" w:sz="0" w:space="0" w:color="auto"/>
        </w:rPr>
        <w:t>TEXT</w:t>
      </w:r>
      <w:bookmarkEnd w:id="79"/>
      <w:r>
        <w:fldChar w:fldCharType="end"/>
      </w:r>
    </w:p>
    <w:p w14:paraId="686DC75E" w14:textId="77777777" w:rsidR="00D90884" w:rsidRDefault="00D90884" w:rsidP="00D90884">
      <w:r>
        <w:t xml:space="preserve">Normally all text </w:t>
      </w:r>
      <w:proofErr w:type="gramStart"/>
      <w:r>
        <w:t>are</w:t>
      </w:r>
      <w:proofErr w:type="gramEnd"/>
      <w:r>
        <w:t xml:space="preserve"> generated with the configured marking device and then MARKON, LINES, ARCS MARKOFF events are used in to generate the text. This event can be used if you want to use other equipment than the normal marking device.</w:t>
      </w:r>
    </w:p>
    <w:p w14:paraId="56864BD8" w14:textId="77777777" w:rsidR="00D90884" w:rsidRDefault="00D90884" w:rsidP="00D90884">
      <w:r>
        <w:t>The event has following variables:</w:t>
      </w:r>
    </w:p>
    <w:tbl>
      <w:tblPr>
        <w:tblStyle w:val="Tabellrutnt"/>
        <w:tblW w:w="0" w:type="auto"/>
        <w:tblLook w:val="04A0" w:firstRow="1" w:lastRow="0" w:firstColumn="1" w:lastColumn="0" w:noHBand="0" w:noVBand="1"/>
      </w:tblPr>
      <w:tblGrid>
        <w:gridCol w:w="1493"/>
        <w:gridCol w:w="810"/>
        <w:gridCol w:w="8011"/>
      </w:tblGrid>
      <w:tr w:rsidR="00D90884" w:rsidRPr="00265B45" w14:paraId="2F294C04"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18907B" w14:textId="77777777" w:rsidR="00D90884" w:rsidRDefault="00D90884" w:rsidP="00045522">
            <w:pPr>
              <w:rPr>
                <w:rFonts w:cs="Tahoma"/>
                <w:sz w:val="20"/>
                <w:szCs w:val="20"/>
              </w:rPr>
            </w:pPr>
            <w:r>
              <w:rPr>
                <w:rFonts w:cs="Tahoma"/>
                <w:sz w:val="20"/>
                <w:szCs w:val="20"/>
              </w:rPr>
              <w:t>$angle</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E6BB7EB" w14:textId="77777777" w:rsidR="00D90884" w:rsidRDefault="00D90884" w:rsidP="00045522">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B8850" w14:textId="77777777" w:rsidR="00D90884" w:rsidRDefault="00D90884" w:rsidP="00045522">
            <w:pPr>
              <w:rPr>
                <w:rFonts w:cs="Tahoma"/>
                <w:sz w:val="20"/>
                <w:szCs w:val="20"/>
              </w:rPr>
            </w:pPr>
            <w:r>
              <w:rPr>
                <w:rFonts w:cs="Tahoma"/>
                <w:sz w:val="20"/>
                <w:szCs w:val="20"/>
              </w:rPr>
              <w:t>The angle of the text</w:t>
            </w:r>
          </w:p>
        </w:tc>
      </w:tr>
      <w:tr w:rsidR="00D90884" w:rsidRPr="00265B45" w14:paraId="39A2D3DD"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5FEF5" w14:textId="77777777" w:rsidR="00D90884" w:rsidRDefault="00D90884" w:rsidP="00045522">
            <w:pPr>
              <w:rPr>
                <w:rFonts w:cs="Tahoma"/>
                <w:sz w:val="20"/>
                <w:szCs w:val="20"/>
              </w:rPr>
            </w:pPr>
            <w:r>
              <w:rPr>
                <w:rFonts w:cs="Tahoma"/>
                <w:sz w:val="20"/>
                <w:szCs w:val="20"/>
              </w:rPr>
              <w:t>$</w:t>
            </w:r>
            <w:proofErr w:type="spellStart"/>
            <w:r>
              <w:rPr>
                <w:rFonts w:cs="Tahoma"/>
                <w:sz w:val="20"/>
                <w:szCs w:val="20"/>
              </w:rPr>
              <w:t>attrib</w:t>
            </w:r>
            <w:proofErr w:type="spellEnd"/>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422DE1D" w14:textId="77777777" w:rsidR="00D90884" w:rsidRDefault="00D90884" w:rsidP="00045522">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C198" w14:textId="77777777" w:rsidR="00D90884" w:rsidRDefault="00D90884" w:rsidP="00045522">
            <w:pPr>
              <w:spacing w:line="240" w:lineRule="auto"/>
              <w:rPr>
                <w:rFonts w:cs="Tahoma"/>
                <w:sz w:val="20"/>
                <w:szCs w:val="20"/>
              </w:rPr>
            </w:pPr>
            <w:r>
              <w:rPr>
                <w:rFonts w:cs="Tahoma"/>
                <w:sz w:val="20"/>
                <w:szCs w:val="20"/>
              </w:rPr>
              <w:t xml:space="preserve">The </w:t>
            </w:r>
            <w:proofErr w:type="spellStart"/>
            <w:r>
              <w:rPr>
                <w:rFonts w:cs="Tahoma"/>
                <w:sz w:val="20"/>
                <w:szCs w:val="20"/>
              </w:rPr>
              <w:t>attrib</w:t>
            </w:r>
            <w:proofErr w:type="spellEnd"/>
            <w:r>
              <w:rPr>
                <w:rFonts w:cs="Tahoma"/>
                <w:sz w:val="20"/>
                <w:szCs w:val="20"/>
              </w:rPr>
              <w:t xml:space="preserve"> at </w:t>
            </w:r>
            <w:proofErr w:type="gramStart"/>
            <w:r>
              <w:rPr>
                <w:rFonts w:cs="Tahoma"/>
                <w:sz w:val="20"/>
                <w:szCs w:val="20"/>
              </w:rPr>
              <w:t>is</w:t>
            </w:r>
            <w:proofErr w:type="gramEnd"/>
            <w:r>
              <w:rPr>
                <w:rFonts w:cs="Tahoma"/>
                <w:sz w:val="20"/>
                <w:szCs w:val="20"/>
              </w:rPr>
              <w:t xml:space="preserve"> was given in the Marking command.</w:t>
            </w:r>
          </w:p>
        </w:tc>
      </w:tr>
      <w:tr w:rsidR="00D90884" w14:paraId="62DE5252"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6917D" w14:textId="77777777" w:rsidR="00D90884" w:rsidRDefault="00D90884" w:rsidP="00045522">
            <w:pPr>
              <w:rPr>
                <w:rFonts w:cs="Tahoma"/>
                <w:sz w:val="20"/>
                <w:szCs w:val="20"/>
              </w:rPr>
            </w:pPr>
            <w:r>
              <w:rPr>
                <w:rFonts w:cs="Tahoma"/>
                <w:sz w:val="20"/>
                <w:szCs w:val="20"/>
              </w:rPr>
              <w:t>$height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F2837D6" w14:textId="77777777" w:rsidR="00D90884" w:rsidRDefault="00D90884" w:rsidP="00045522">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F2D4E6" w14:textId="77777777" w:rsidR="00D90884" w:rsidRDefault="00D90884" w:rsidP="00045522">
            <w:pPr>
              <w:rPr>
                <w:rFonts w:cs="Tahoma"/>
                <w:sz w:val="20"/>
                <w:szCs w:val="20"/>
              </w:rPr>
            </w:pPr>
            <w:r>
              <w:rPr>
                <w:rFonts w:cs="Tahoma"/>
                <w:sz w:val="20"/>
                <w:szCs w:val="20"/>
              </w:rPr>
              <w:t>The text height</w:t>
            </w:r>
          </w:p>
        </w:tc>
      </w:tr>
      <w:tr w:rsidR="00D90884" w:rsidRPr="00265B45" w14:paraId="13912B07"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08FAAB" w14:textId="77777777" w:rsidR="00D90884" w:rsidRDefault="00D90884" w:rsidP="00045522">
            <w:pPr>
              <w:rPr>
                <w:rFonts w:cs="Tahoma"/>
                <w:sz w:val="20"/>
                <w:szCs w:val="20"/>
              </w:rPr>
            </w:pPr>
            <w:r>
              <w:rPr>
                <w:rFonts w:cs="Tahoma"/>
                <w:sz w:val="20"/>
                <w:szCs w:val="20"/>
              </w:rPr>
              <w:t>$length</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18534A9" w14:textId="77777777" w:rsidR="00D90884" w:rsidRDefault="00D90884" w:rsidP="00045522">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41F643" w14:textId="77777777" w:rsidR="00D90884" w:rsidRDefault="00D90884" w:rsidP="00045522">
            <w:pPr>
              <w:rPr>
                <w:rFonts w:cs="Tahoma"/>
                <w:sz w:val="20"/>
                <w:szCs w:val="20"/>
              </w:rPr>
            </w:pPr>
            <w:r>
              <w:rPr>
                <w:rFonts w:cs="Tahoma"/>
                <w:sz w:val="20"/>
                <w:szCs w:val="20"/>
              </w:rPr>
              <w:t>The length of the text</w:t>
            </w:r>
          </w:p>
        </w:tc>
      </w:tr>
      <w:tr w:rsidR="00D90884" w:rsidRPr="00265B45" w14:paraId="3827E33C"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2C7858" w14:textId="77777777" w:rsidR="00D90884" w:rsidRDefault="00D90884" w:rsidP="00045522">
            <w:pPr>
              <w:rPr>
                <w:rFonts w:cs="Tahoma"/>
                <w:sz w:val="20"/>
                <w:szCs w:val="20"/>
              </w:rPr>
            </w:pPr>
            <w:r>
              <w:rPr>
                <w:rFonts w:cs="Tahoma"/>
                <w:sz w:val="20"/>
                <w:szCs w:val="20"/>
              </w:rPr>
              <w:t>$font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C11A8C7" w14:textId="77777777" w:rsidR="00D90884" w:rsidRDefault="00D90884" w:rsidP="00045522">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4A7D7" w14:textId="77777777" w:rsidR="00D90884" w:rsidRDefault="00D90884" w:rsidP="00045522">
            <w:pPr>
              <w:rPr>
                <w:rFonts w:cs="Tahoma"/>
                <w:sz w:val="20"/>
                <w:szCs w:val="20"/>
              </w:rPr>
            </w:pPr>
            <w:r>
              <w:rPr>
                <w:rFonts w:cs="Tahoma"/>
                <w:sz w:val="20"/>
                <w:szCs w:val="20"/>
              </w:rPr>
              <w:t>The name of the text font</w:t>
            </w:r>
          </w:p>
        </w:tc>
      </w:tr>
      <w:tr w:rsidR="00D90884" w14:paraId="7EB733F8"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453FA6" w14:textId="77777777" w:rsidR="00D90884" w:rsidRDefault="00D90884" w:rsidP="00045522">
            <w:pPr>
              <w:rPr>
                <w:rFonts w:cs="Tahoma"/>
                <w:sz w:val="20"/>
                <w:szCs w:val="20"/>
              </w:rPr>
            </w:pPr>
            <w:r>
              <w:rPr>
                <w:rFonts w:cs="Tahoma"/>
                <w:sz w:val="20"/>
                <w:szCs w:val="20"/>
              </w:rPr>
              <w:t>$txt</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4A7AEC1" w14:textId="77777777" w:rsidR="00D90884" w:rsidRDefault="00D90884" w:rsidP="00045522">
            <w:pPr>
              <w:jc w:val="center"/>
              <w:rPr>
                <w:rFonts w:cs="Tahoma"/>
                <w:sz w:val="20"/>
                <w:szCs w:val="20"/>
              </w:rPr>
            </w:pPr>
            <w:r>
              <w:rPr>
                <w:rFonts w:cs="Tahoma"/>
                <w:sz w:val="20"/>
                <w:szCs w:val="20"/>
              </w:rPr>
              <w:t>String</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E7E7DE" w14:textId="77777777" w:rsidR="00D90884" w:rsidRDefault="00D90884" w:rsidP="00045522">
            <w:pPr>
              <w:rPr>
                <w:rFonts w:cs="Tahoma"/>
                <w:sz w:val="20"/>
                <w:szCs w:val="20"/>
              </w:rPr>
            </w:pPr>
            <w:r>
              <w:rPr>
                <w:rFonts w:cs="Tahoma"/>
                <w:sz w:val="20"/>
                <w:szCs w:val="20"/>
              </w:rPr>
              <w:t>The text in Unicode NOTE! This variable is changed from $TEXT</w:t>
            </w:r>
          </w:p>
        </w:tc>
      </w:tr>
      <w:tr w:rsidR="00D90884" w:rsidRPr="00265B45" w14:paraId="01D06545"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51A8E7" w14:textId="77777777" w:rsidR="00D90884" w:rsidRDefault="00D90884" w:rsidP="00045522">
            <w:pPr>
              <w:rPr>
                <w:rFonts w:cs="Tahoma"/>
                <w:sz w:val="20"/>
                <w:szCs w:val="20"/>
              </w:rPr>
            </w:pPr>
            <w:r>
              <w:rPr>
                <w:rFonts w:cs="Tahoma"/>
                <w:sz w:val="20"/>
                <w:szCs w:val="20"/>
              </w:rPr>
              <w:t>$</w:t>
            </w:r>
            <w:proofErr w:type="spellStart"/>
            <w:r>
              <w:rPr>
                <w:rFonts w:cs="Tahoma"/>
                <w:sz w:val="20"/>
                <w:szCs w:val="20"/>
              </w:rPr>
              <w:t>fonttype</w:t>
            </w:r>
            <w:proofErr w:type="spellEnd"/>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8C990D7" w14:textId="77777777" w:rsidR="00D90884" w:rsidRDefault="00D90884" w:rsidP="00045522">
            <w:pPr>
              <w:jc w:val="center"/>
              <w:rPr>
                <w:rFonts w:cs="Tahoma"/>
                <w:sz w:val="20"/>
                <w:szCs w:val="20"/>
              </w:rPr>
            </w:pPr>
            <w:r>
              <w:rPr>
                <w:rFonts w:cs="Tahoma"/>
                <w:sz w:val="20"/>
                <w:szCs w:val="20"/>
              </w:rPr>
              <w:t>Int</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669AA" w14:textId="77777777" w:rsidR="00D90884" w:rsidRDefault="00D90884" w:rsidP="00045522">
            <w:pPr>
              <w:spacing w:line="240" w:lineRule="auto"/>
              <w:rPr>
                <w:rFonts w:cs="Tahoma"/>
                <w:sz w:val="20"/>
                <w:szCs w:val="20"/>
              </w:rPr>
            </w:pPr>
            <w:r>
              <w:rPr>
                <w:rFonts w:cs="Tahoma"/>
                <w:sz w:val="20"/>
                <w:szCs w:val="20"/>
              </w:rPr>
              <w:t>The type of font. 0=</w:t>
            </w:r>
            <w:proofErr w:type="spellStart"/>
            <w:r>
              <w:rPr>
                <w:rFonts w:cs="Tahoma"/>
                <w:sz w:val="20"/>
                <w:szCs w:val="20"/>
              </w:rPr>
              <w:t>trueType</w:t>
            </w:r>
            <w:proofErr w:type="spellEnd"/>
          </w:p>
        </w:tc>
      </w:tr>
      <w:tr w:rsidR="00D90884" w:rsidRPr="00265B45" w14:paraId="0905BDC8"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C9B89F" w14:textId="77777777" w:rsidR="00D90884" w:rsidRDefault="00D90884" w:rsidP="00045522">
            <w:pPr>
              <w:rPr>
                <w:rFonts w:cs="Tahoma"/>
                <w:sz w:val="20"/>
                <w:szCs w:val="20"/>
              </w:rPr>
            </w:pPr>
            <w:r>
              <w:rPr>
                <w:rFonts w:cs="Tahoma"/>
                <w:sz w:val="20"/>
                <w:szCs w:val="20"/>
              </w:rPr>
              <w:t>$x</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FBC7A36" w14:textId="77777777" w:rsidR="00D90884" w:rsidRDefault="00D90884" w:rsidP="00045522">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A96146" w14:textId="77777777" w:rsidR="00D90884" w:rsidRDefault="00D90884" w:rsidP="00045522">
            <w:pPr>
              <w:rPr>
                <w:rFonts w:cs="Tahoma"/>
                <w:sz w:val="20"/>
                <w:szCs w:val="20"/>
              </w:rPr>
            </w:pPr>
            <w:r>
              <w:rPr>
                <w:rFonts w:cs="Tahoma"/>
                <w:sz w:val="20"/>
                <w:szCs w:val="20"/>
              </w:rPr>
              <w:t>The X-coordinate of the center of a box containing the text.</w:t>
            </w:r>
          </w:p>
        </w:tc>
      </w:tr>
      <w:tr w:rsidR="00D90884" w:rsidRPr="00265B45" w14:paraId="3B0880A8" w14:textId="77777777" w:rsidTr="008504B6">
        <w:tc>
          <w:tcPr>
            <w:tcW w:w="14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4E652B" w14:textId="77777777" w:rsidR="00D90884" w:rsidRDefault="00D90884" w:rsidP="00045522">
            <w:pPr>
              <w:rPr>
                <w:rFonts w:cs="Tahoma"/>
                <w:sz w:val="20"/>
                <w:szCs w:val="20"/>
              </w:rPr>
            </w:pPr>
            <w:r>
              <w:rPr>
                <w:rFonts w:cs="Tahoma"/>
                <w:sz w:val="20"/>
                <w:szCs w:val="20"/>
              </w:rPr>
              <w:t>$y</w:t>
            </w:r>
          </w:p>
        </w:tc>
        <w:tc>
          <w:tcPr>
            <w:tcW w:w="8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68BEF59" w14:textId="77777777" w:rsidR="00D90884" w:rsidRDefault="00D90884" w:rsidP="00045522">
            <w:pPr>
              <w:jc w:val="center"/>
              <w:rPr>
                <w:rFonts w:cs="Tahoma"/>
                <w:sz w:val="20"/>
                <w:szCs w:val="20"/>
              </w:rPr>
            </w:pPr>
            <w:r>
              <w:rPr>
                <w:rFonts w:cs="Tahoma"/>
                <w:sz w:val="20"/>
                <w:szCs w:val="20"/>
              </w:rPr>
              <w:t>Real</w:t>
            </w:r>
          </w:p>
        </w:tc>
        <w:tc>
          <w:tcPr>
            <w:tcW w:w="80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6A032B" w14:textId="77777777" w:rsidR="00D90884" w:rsidRDefault="00D90884" w:rsidP="00045522">
            <w:pPr>
              <w:rPr>
                <w:rFonts w:cs="Tahoma"/>
                <w:sz w:val="20"/>
                <w:szCs w:val="20"/>
              </w:rPr>
            </w:pPr>
            <w:r>
              <w:rPr>
                <w:rFonts w:cs="Tahoma"/>
                <w:sz w:val="20"/>
                <w:szCs w:val="20"/>
              </w:rPr>
              <w:t>The Y-coordinate of the center of a box containing the text</w:t>
            </w:r>
          </w:p>
        </w:tc>
      </w:tr>
    </w:tbl>
    <w:p w14:paraId="503C866C" w14:textId="77777777" w:rsidR="00D90884" w:rsidRDefault="00D90884" w:rsidP="00D90884">
      <w:r>
        <w:t>Example:</w:t>
      </w:r>
    </w:p>
    <w:p w14:paraId="3CFDAB76" w14:textId="77777777" w:rsidR="00D90884" w:rsidRDefault="00D90884" w:rsidP="00D90884">
      <w:pPr>
        <w:pStyle w:val="LISPSAMPLE"/>
      </w:pPr>
      <w:r>
        <w:t>(DEFUN text ()</w:t>
      </w:r>
      <w:r>
        <w:br/>
        <w:t xml:space="preserve">  (WRITE (STRCAT (NTXT) "G0 X" (RTS x)</w:t>
      </w:r>
    </w:p>
    <w:p w14:paraId="6AA7999E" w14:textId="77777777" w:rsidR="00D90884" w:rsidRDefault="00D90884" w:rsidP="00D90884">
      <w:pPr>
        <w:pStyle w:val="LISPSAMPLE"/>
      </w:pPr>
      <w:r>
        <w:t>)</w:t>
      </w:r>
    </w:p>
    <w:bookmarkStart w:id="80" w:name="_TILT"/>
    <w:bookmarkEnd w:id="80"/>
    <w:p w14:paraId="3ABD34BD" w14:textId="77777777" w:rsidR="00D90884" w:rsidRDefault="00D90884" w:rsidP="00D90884">
      <w:pPr>
        <w:pStyle w:val="Rubrik2"/>
      </w:pPr>
      <w:r>
        <w:fldChar w:fldCharType="begin"/>
      </w:r>
      <w:r>
        <w:instrText xml:space="preserve"> HYPERLINK  \l "_TILT" </w:instrText>
      </w:r>
      <w:r>
        <w:fldChar w:fldCharType="separate"/>
      </w:r>
      <w:bookmarkStart w:id="81" w:name="_Toc359406402"/>
      <w:r w:rsidRPr="00354E8A">
        <w:rPr>
          <w:rStyle w:val="Hyperlnk"/>
          <w:bdr w:val="none" w:sz="0" w:space="0" w:color="auto"/>
        </w:rPr>
        <w:t>TILT</w:t>
      </w:r>
      <w:bookmarkEnd w:id="81"/>
      <w:r>
        <w:fldChar w:fldCharType="end"/>
      </w:r>
    </w:p>
    <w:p w14:paraId="079D178C" w14:textId="77777777" w:rsidR="00D90884" w:rsidRDefault="00D90884" w:rsidP="00D90884">
      <w:r>
        <w:t xml:space="preserve">This function is called if you have 5-axis equipment ant you need to make a movement in the A and B or one of the </w:t>
      </w:r>
      <w:proofErr w:type="gramStart"/>
      <w:r>
        <w:t>axis</w:t>
      </w:r>
      <w:proofErr w:type="gramEnd"/>
      <w:r>
        <w:t xml:space="preserve"> without any movement in X or Y.</w:t>
      </w:r>
    </w:p>
    <w:tbl>
      <w:tblPr>
        <w:tblStyle w:val="Tabellrutnt"/>
        <w:tblW w:w="0" w:type="auto"/>
        <w:tblLook w:val="04A0" w:firstRow="1" w:lastRow="0" w:firstColumn="1" w:lastColumn="0" w:noHBand="0" w:noVBand="1"/>
      </w:tblPr>
      <w:tblGrid>
        <w:gridCol w:w="1009"/>
        <w:gridCol w:w="792"/>
        <w:gridCol w:w="8336"/>
      </w:tblGrid>
      <w:tr w:rsidR="00D90884" w:rsidRPr="00354E8A" w14:paraId="48415BE2" w14:textId="77777777" w:rsidTr="00045522">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D0404" w14:textId="77777777" w:rsidR="00D90884" w:rsidRPr="00354E8A" w:rsidRDefault="00D90884" w:rsidP="00045522">
            <w:pPr>
              <w:rPr>
                <w:sz w:val="20"/>
                <w:szCs w:val="20"/>
              </w:rPr>
            </w:pPr>
            <w:r w:rsidRPr="00354E8A">
              <w:rPr>
                <w:sz w:val="20"/>
                <w:szCs w:val="20"/>
              </w:rPr>
              <w:t>$a</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FE319" w14:textId="77777777" w:rsidR="00D90884" w:rsidRPr="00354E8A" w:rsidRDefault="00D90884" w:rsidP="00045522">
            <w:pPr>
              <w:jc w:val="center"/>
              <w:rPr>
                <w:sz w:val="20"/>
                <w:szCs w:val="20"/>
              </w:rPr>
            </w:pPr>
            <w:r w:rsidRPr="00354E8A">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A8012A" w14:textId="77777777" w:rsidR="00D90884" w:rsidRPr="00354E8A" w:rsidRDefault="00D90884" w:rsidP="00045522">
            <w:pPr>
              <w:rPr>
                <w:sz w:val="20"/>
                <w:szCs w:val="20"/>
              </w:rPr>
            </w:pPr>
            <w:r w:rsidRPr="00354E8A">
              <w:rPr>
                <w:sz w:val="20"/>
                <w:szCs w:val="20"/>
              </w:rPr>
              <w:t>The angle in radians of the major axis. If no 5-axis equipment are in use this variable is always 0.</w:t>
            </w:r>
          </w:p>
        </w:tc>
      </w:tr>
      <w:tr w:rsidR="00D90884" w:rsidRPr="00354E8A" w14:paraId="546FCF31" w14:textId="77777777" w:rsidTr="00045522">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6ECCB7" w14:textId="77777777" w:rsidR="00D90884" w:rsidRPr="00354E8A" w:rsidRDefault="00D90884" w:rsidP="00045522">
            <w:pPr>
              <w:rPr>
                <w:sz w:val="20"/>
                <w:szCs w:val="20"/>
              </w:rPr>
            </w:pPr>
            <w:r w:rsidRPr="00354E8A">
              <w:rPr>
                <w:sz w:val="20"/>
                <w:szCs w:val="20"/>
              </w:rPr>
              <w:t>$b</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B03EBA" w14:textId="77777777" w:rsidR="00D90884" w:rsidRPr="00354E8A" w:rsidRDefault="00D90884" w:rsidP="00045522">
            <w:pPr>
              <w:jc w:val="center"/>
              <w:rPr>
                <w:sz w:val="20"/>
                <w:szCs w:val="20"/>
              </w:rPr>
            </w:pPr>
            <w:r w:rsidRPr="00354E8A">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6352E4" w14:textId="77777777" w:rsidR="00D90884" w:rsidRPr="00354E8A" w:rsidRDefault="00D90884" w:rsidP="00045522">
            <w:pPr>
              <w:rPr>
                <w:sz w:val="20"/>
                <w:szCs w:val="20"/>
              </w:rPr>
            </w:pPr>
            <w:r w:rsidRPr="00354E8A">
              <w:rPr>
                <w:sz w:val="20"/>
                <w:szCs w:val="20"/>
              </w:rPr>
              <w:t xml:space="preserve">The angle in radians of the minor axis. If no </w:t>
            </w:r>
            <w:proofErr w:type="gramStart"/>
            <w:r w:rsidRPr="00354E8A">
              <w:rPr>
                <w:sz w:val="20"/>
                <w:szCs w:val="20"/>
              </w:rPr>
              <w:t>5 axis</w:t>
            </w:r>
            <w:proofErr w:type="gramEnd"/>
            <w:r w:rsidRPr="00354E8A">
              <w:rPr>
                <w:sz w:val="20"/>
                <w:szCs w:val="20"/>
              </w:rPr>
              <w:t xml:space="preserve"> equipment are in use this variable is always 0</w:t>
            </w:r>
          </w:p>
        </w:tc>
      </w:tr>
      <w:tr w:rsidR="00D90884" w:rsidRPr="008709CC" w14:paraId="05FFCF73" w14:textId="77777777" w:rsidTr="00045522">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6C66E3" w14:textId="77777777" w:rsidR="00D90884" w:rsidRPr="008709CC" w:rsidRDefault="00D90884" w:rsidP="00045522">
            <w:pPr>
              <w:rPr>
                <w:sz w:val="20"/>
                <w:szCs w:val="20"/>
              </w:rPr>
            </w:pPr>
            <w:r w:rsidRPr="008709CC">
              <w:rPr>
                <w:sz w:val="20"/>
                <w:szCs w:val="20"/>
              </w:rPr>
              <w:t>$reason</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B3F55F" w14:textId="77777777" w:rsidR="00D90884" w:rsidRPr="008709CC" w:rsidRDefault="00D90884" w:rsidP="00045522">
            <w:pPr>
              <w:jc w:val="center"/>
              <w:rPr>
                <w:sz w:val="20"/>
                <w:szCs w:val="20"/>
              </w:rPr>
            </w:pPr>
            <w:r w:rsidRPr="008709CC">
              <w:rPr>
                <w:sz w:val="20"/>
                <w:szCs w:val="20"/>
              </w:rPr>
              <w:t>Int</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90E5C" w14:textId="77777777" w:rsidR="00D90884" w:rsidRDefault="00D90884" w:rsidP="00045522">
            <w:pPr>
              <w:rPr>
                <w:sz w:val="20"/>
                <w:szCs w:val="20"/>
              </w:rPr>
            </w:pPr>
            <w:r w:rsidRPr="008709CC">
              <w:rPr>
                <w:sz w:val="20"/>
                <w:szCs w:val="20"/>
              </w:rPr>
              <w:t>The $reason means following:</w:t>
            </w:r>
          </w:p>
          <w:p w14:paraId="6D08B8E2" w14:textId="77777777" w:rsidR="009812EC" w:rsidRDefault="009812EC" w:rsidP="00045522">
            <w:pPr>
              <w:rPr>
                <w:sz w:val="20"/>
                <w:szCs w:val="20"/>
              </w:rPr>
            </w:pPr>
            <w:r>
              <w:rPr>
                <w:sz w:val="20"/>
                <w:szCs w:val="20"/>
              </w:rPr>
              <w:t>1=Rotate axis straight if no tilt is needed (Added May 16, 2019 before the $reason was 4)</w:t>
            </w:r>
          </w:p>
          <w:p w14:paraId="02A9B1AA" w14:textId="77777777" w:rsidR="00D90884" w:rsidRDefault="00D90884" w:rsidP="00045522">
            <w:pPr>
              <w:rPr>
                <w:sz w:val="20"/>
                <w:szCs w:val="20"/>
              </w:rPr>
            </w:pPr>
            <w:r>
              <w:rPr>
                <w:sz w:val="20"/>
                <w:szCs w:val="20"/>
              </w:rPr>
              <w:t>2=Rotate the axis for tilted piercing.</w:t>
            </w:r>
          </w:p>
          <w:p w14:paraId="4311681A" w14:textId="77777777" w:rsidR="00D90884" w:rsidRDefault="00D90884" w:rsidP="00045522">
            <w:pPr>
              <w:rPr>
                <w:sz w:val="20"/>
                <w:szCs w:val="20"/>
              </w:rPr>
            </w:pPr>
            <w:r>
              <w:rPr>
                <w:sz w:val="20"/>
                <w:szCs w:val="20"/>
              </w:rPr>
              <w:t>3=Rotate the A axis to correct angle before piercing</w:t>
            </w:r>
          </w:p>
          <w:p w14:paraId="0DD380C5" w14:textId="77777777" w:rsidR="00D90884" w:rsidRPr="008709CC" w:rsidRDefault="00D90884" w:rsidP="00045522">
            <w:pPr>
              <w:rPr>
                <w:sz w:val="20"/>
                <w:szCs w:val="20"/>
              </w:rPr>
            </w:pPr>
            <w:r>
              <w:rPr>
                <w:sz w:val="20"/>
                <w:szCs w:val="20"/>
              </w:rPr>
              <w:t xml:space="preserve">4: Called from the </w:t>
            </w:r>
            <w:proofErr w:type="spellStart"/>
            <w:r>
              <w:rPr>
                <w:sz w:val="20"/>
                <w:szCs w:val="20"/>
              </w:rPr>
              <w:t>fotter</w:t>
            </w:r>
            <w:proofErr w:type="spellEnd"/>
          </w:p>
        </w:tc>
      </w:tr>
      <w:tr w:rsidR="00D90884" w:rsidRPr="00354E8A" w14:paraId="56495902" w14:textId="77777777" w:rsidTr="00045522">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62600" w14:textId="77777777" w:rsidR="00D90884" w:rsidRPr="00B47F3E" w:rsidRDefault="00D90884" w:rsidP="00045522">
            <w:pPr>
              <w:rPr>
                <w:sz w:val="20"/>
                <w:szCs w:val="20"/>
              </w:rPr>
            </w:pPr>
            <w:r w:rsidRPr="00B47F3E">
              <w:rPr>
                <w:sz w:val="20"/>
                <w:szCs w:val="20"/>
              </w:rPr>
              <w:t>$</w:t>
            </w:r>
            <w:proofErr w:type="spellStart"/>
            <w:r w:rsidRPr="00B47F3E">
              <w:rPr>
                <w:sz w:val="20"/>
                <w:szCs w:val="20"/>
              </w:rPr>
              <w:t>starttan</w:t>
            </w:r>
            <w:proofErr w:type="spellEnd"/>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ACA2D1" w14:textId="77777777" w:rsidR="00D90884" w:rsidRPr="00B47F3E" w:rsidRDefault="00D90884" w:rsidP="00045522">
            <w:pPr>
              <w:jc w:val="center"/>
              <w:rPr>
                <w:sz w:val="20"/>
                <w:szCs w:val="20"/>
              </w:rPr>
            </w:pPr>
            <w:r w:rsidRPr="00B47F3E">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EF1D72" w14:textId="77777777" w:rsidR="00D90884" w:rsidRPr="00B47F3E" w:rsidRDefault="00D90884" w:rsidP="00045522">
            <w:pPr>
              <w:rPr>
                <w:sz w:val="20"/>
                <w:szCs w:val="20"/>
              </w:rPr>
            </w:pPr>
            <w:r w:rsidRPr="00B47F3E">
              <w:rPr>
                <w:sz w:val="20"/>
                <w:szCs w:val="20"/>
              </w:rPr>
              <w:t>Angle of the first cutting direction on the geometry.</w:t>
            </w:r>
            <w:r>
              <w:rPr>
                <w:sz w:val="20"/>
                <w:szCs w:val="20"/>
              </w:rPr>
              <w:t xml:space="preserve"> Note this value is in radians.</w:t>
            </w:r>
          </w:p>
        </w:tc>
      </w:tr>
    </w:tbl>
    <w:p w14:paraId="56E87D37" w14:textId="77777777" w:rsidR="00D90884" w:rsidRDefault="00D90884" w:rsidP="00D90884">
      <w:bookmarkStart w:id="82" w:name="_TOOLUP_2"/>
      <w:bookmarkEnd w:id="82"/>
      <w:r>
        <w:t>In versions later than 2014.4.538 you can control the order between the TOOLDOWN and TILT functions. This can be done by adding the variable *</w:t>
      </w:r>
      <w:proofErr w:type="spellStart"/>
      <w:r>
        <w:t>TiltDownOrder</w:t>
      </w:r>
      <w:proofErr w:type="spellEnd"/>
      <w:r>
        <w:t xml:space="preserve">* in the postprocessor. If the variable is omitted or set to nil then the TOOLDOWN function will be called before TILT (Normal of safety reason). If the variable is </w:t>
      </w:r>
      <w:proofErr w:type="gramStart"/>
      <w:r>
        <w:t>T</w:t>
      </w:r>
      <w:proofErr w:type="gramEnd"/>
      <w:r>
        <w:t xml:space="preserve"> then the TILT function will be called before the TOOLDOWN.</w:t>
      </w:r>
    </w:p>
    <w:p w14:paraId="30187881" w14:textId="77777777" w:rsidR="00D90884" w:rsidRDefault="005A5DC7" w:rsidP="00D90884">
      <w:pPr>
        <w:pStyle w:val="Rubrik2"/>
      </w:pPr>
      <w:hyperlink w:anchor="_TOOLUP_2" w:history="1">
        <w:bookmarkStart w:id="83" w:name="_Toc359406403"/>
        <w:r w:rsidR="00D90884" w:rsidRPr="000124C2">
          <w:rPr>
            <w:rStyle w:val="Hyperlnk"/>
            <w:bdr w:val="none" w:sz="0" w:space="0" w:color="auto"/>
          </w:rPr>
          <w:t>TOOLUP</w:t>
        </w:r>
        <w:bookmarkEnd w:id="83"/>
      </w:hyperlink>
    </w:p>
    <w:p w14:paraId="35D3B851" w14:textId="77777777" w:rsidR="00D90884" w:rsidRDefault="00D90884" w:rsidP="00D90884">
      <w:r>
        <w:t xml:space="preserve">This function is only used if the machine has a movable Z-axis that can be controlled from the CNC-file (read more). </w:t>
      </w:r>
      <w:r>
        <w:br/>
        <w:t xml:space="preserve">It’s called every time the tool should be moved up from cutting position to a specified lift height. A function named TOOLUP must be included in the postprocessor. </w:t>
      </w:r>
    </w:p>
    <w:p w14:paraId="1652D1E5" w14:textId="77777777" w:rsidR="00D90884" w:rsidRDefault="00D90884" w:rsidP="00D90884">
      <w:r>
        <w:t>Following variable is available.</w:t>
      </w:r>
    </w:p>
    <w:tbl>
      <w:tblPr>
        <w:tblStyle w:val="Tabellrutnt"/>
        <w:tblW w:w="0" w:type="auto"/>
        <w:tblLook w:val="04A0" w:firstRow="1" w:lastRow="0" w:firstColumn="1" w:lastColumn="0" w:noHBand="0" w:noVBand="1"/>
      </w:tblPr>
      <w:tblGrid>
        <w:gridCol w:w="1415"/>
        <w:gridCol w:w="804"/>
        <w:gridCol w:w="7918"/>
      </w:tblGrid>
      <w:tr w:rsidR="00D90884" w:rsidRPr="00265B45" w14:paraId="2DFD029D"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B0933" w14:textId="77777777" w:rsidR="00D90884" w:rsidRDefault="00D90884" w:rsidP="00045522">
            <w:pPr>
              <w:rPr>
                <w:rFonts w:cs="Tahoma"/>
                <w:szCs w:val="20"/>
              </w:rPr>
            </w:pPr>
            <w:r>
              <w:rPr>
                <w:rFonts w:cs="Tahoma"/>
                <w:sz w:val="20"/>
                <w:szCs w:val="20"/>
              </w:rPr>
              <w:t>$msg</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3AC9630" w14:textId="77777777" w:rsidR="00D90884" w:rsidRDefault="00D90884" w:rsidP="00045522">
            <w:pPr>
              <w:jc w:val="center"/>
              <w:rPr>
                <w:rFonts w:cs="Tahoma"/>
                <w:szCs w:val="20"/>
              </w:rPr>
            </w:pPr>
            <w:r>
              <w:rPr>
                <w:rFonts w:cs="Tahoma"/>
                <w:sz w:val="20"/>
                <w:szCs w:val="20"/>
              </w:rPr>
              <w:t>String</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0A6CCE" w14:textId="77777777" w:rsidR="00D90884" w:rsidRDefault="00D90884" w:rsidP="00045522">
            <w:pPr>
              <w:rPr>
                <w:rFonts w:cs="Tahoma"/>
                <w:szCs w:val="20"/>
              </w:rPr>
            </w:pPr>
            <w:r>
              <w:rPr>
                <w:rFonts w:cs="Tahoma"/>
                <w:sz w:val="20"/>
                <w:szCs w:val="20"/>
              </w:rPr>
              <w:t xml:space="preserve">An automatic generated text that </w:t>
            </w:r>
            <w:proofErr w:type="gramStart"/>
            <w:r>
              <w:rPr>
                <w:rFonts w:cs="Tahoma"/>
                <w:sz w:val="20"/>
                <w:szCs w:val="20"/>
              </w:rPr>
              <w:t>describe</w:t>
            </w:r>
            <w:proofErr w:type="gramEnd"/>
            <w:r>
              <w:rPr>
                <w:rFonts w:cs="Tahoma"/>
                <w:sz w:val="20"/>
                <w:szCs w:val="20"/>
              </w:rPr>
              <w:t xml:space="preserve"> the reason of </w:t>
            </w:r>
            <w:proofErr w:type="spellStart"/>
            <w:r>
              <w:rPr>
                <w:rFonts w:cs="Tahoma"/>
                <w:sz w:val="20"/>
                <w:szCs w:val="20"/>
              </w:rPr>
              <w:t>Toolup</w:t>
            </w:r>
            <w:proofErr w:type="spellEnd"/>
          </w:p>
        </w:tc>
      </w:tr>
      <w:tr w:rsidR="00D90884" w:rsidRPr="00265B45" w14:paraId="67462591"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5A0A77" w14:textId="77777777" w:rsidR="00D90884" w:rsidRPr="00676BF5" w:rsidRDefault="00D90884" w:rsidP="00045522">
            <w:pPr>
              <w:rPr>
                <w:rFonts w:cs="Tahoma"/>
                <w:sz w:val="20"/>
                <w:szCs w:val="20"/>
              </w:rPr>
            </w:pPr>
            <w:r w:rsidRPr="00676BF5">
              <w:rPr>
                <w:rFonts w:cs="Tahoma"/>
                <w:sz w:val="20"/>
                <w:szCs w:val="20"/>
              </w:rPr>
              <w:t>$fz</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F50515F" w14:textId="77777777" w:rsidR="00D90884" w:rsidRPr="00676BF5" w:rsidRDefault="00D90884" w:rsidP="00045522">
            <w:pPr>
              <w:jc w:val="center"/>
              <w:rPr>
                <w:rFonts w:cs="Tahoma"/>
                <w:sz w:val="20"/>
                <w:szCs w:val="20"/>
              </w:rPr>
            </w:pPr>
            <w:r w:rsidRPr="00676BF5">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E70B3" w14:textId="77777777" w:rsidR="00D90884" w:rsidRPr="00676BF5" w:rsidRDefault="00D90884" w:rsidP="00045522">
            <w:pPr>
              <w:rPr>
                <w:rFonts w:cs="Tahoma"/>
                <w:sz w:val="20"/>
                <w:szCs w:val="20"/>
              </w:rPr>
            </w:pPr>
            <w:r w:rsidRPr="00676BF5">
              <w:rPr>
                <w:rFonts w:cs="Tahoma"/>
                <w:sz w:val="20"/>
                <w:szCs w:val="20"/>
              </w:rPr>
              <w:t>The velocity for the rapid speed in mm/min</w:t>
            </w:r>
          </w:p>
        </w:tc>
      </w:tr>
      <w:tr w:rsidR="00D90884" w:rsidRPr="00265B45" w14:paraId="7F36939E"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1C21C4" w14:textId="77777777" w:rsidR="00D90884" w:rsidRDefault="00D90884" w:rsidP="00045522">
            <w:pPr>
              <w:rPr>
                <w:rFonts w:cs="Tahoma"/>
                <w:szCs w:val="20"/>
              </w:rPr>
            </w:pPr>
            <w:r w:rsidRPr="00F05D5C">
              <w:rPr>
                <w:rFonts w:cs="Tahoma"/>
                <w:sz w:val="20"/>
                <w:szCs w:val="20"/>
              </w:rPr>
              <w:t>$stroke</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74819DF" w14:textId="77777777" w:rsidR="00D90884" w:rsidRDefault="00D90884" w:rsidP="00045522">
            <w:pPr>
              <w:jc w:val="center"/>
              <w:rPr>
                <w:rFonts w:cs="Tahoma"/>
                <w:szCs w:val="20"/>
              </w:rPr>
            </w:pPr>
            <w:r w:rsidRPr="00F05D5C">
              <w:rPr>
                <w:rFonts w:cs="Tahoma"/>
                <w:sz w:val="20"/>
                <w:szCs w:val="20"/>
              </w:rPr>
              <w:t>Bool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15464B" w14:textId="77777777" w:rsidR="00D90884" w:rsidRPr="00F05D5C" w:rsidRDefault="00D90884" w:rsidP="00045522">
            <w:pPr>
              <w:rPr>
                <w:rFonts w:cs="Tahoma"/>
                <w:sz w:val="20"/>
                <w:szCs w:val="20"/>
              </w:rPr>
            </w:pPr>
            <w:r>
              <w:rPr>
                <w:rFonts w:cs="Tahoma"/>
                <w:sz w:val="20"/>
                <w:szCs w:val="20"/>
              </w:rPr>
              <w:t>If the pneumatic stroke should be used</w:t>
            </w:r>
          </w:p>
        </w:tc>
      </w:tr>
      <w:tr w:rsidR="00D90884" w:rsidRPr="00265B45" w14:paraId="705F19B4"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A1593" w14:textId="77777777" w:rsidR="00D90884" w:rsidRDefault="00D90884" w:rsidP="00045522">
            <w:pPr>
              <w:rPr>
                <w:rFonts w:cs="Tahoma"/>
                <w:sz w:val="20"/>
                <w:szCs w:val="20"/>
              </w:rPr>
            </w:pPr>
            <w:r>
              <w:rPr>
                <w:rFonts w:cs="Tahoma"/>
                <w:sz w:val="20"/>
                <w:szCs w:val="20"/>
              </w:rPr>
              <w:t>$reason</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2AA87F0" w14:textId="77777777" w:rsidR="00D90884" w:rsidRDefault="00D90884" w:rsidP="00045522">
            <w:pPr>
              <w:jc w:val="center"/>
              <w:rPr>
                <w:rFonts w:cs="Tahoma"/>
                <w:sz w:val="20"/>
                <w:szCs w:val="20"/>
              </w:rPr>
            </w:pPr>
            <w:r>
              <w:rPr>
                <w:rFonts w:cs="Tahoma"/>
                <w:sz w:val="20"/>
                <w:szCs w:val="20"/>
              </w:rPr>
              <w:t>Int</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2DCC72" w14:textId="77777777" w:rsidR="00D90884" w:rsidRDefault="00D90884" w:rsidP="00045522">
            <w:pPr>
              <w:spacing w:line="240" w:lineRule="auto"/>
              <w:rPr>
                <w:rFonts w:cs="Tahoma"/>
                <w:sz w:val="20"/>
                <w:szCs w:val="20"/>
              </w:rPr>
            </w:pPr>
            <w:r>
              <w:rPr>
                <w:rFonts w:cs="Tahoma"/>
                <w:sz w:val="20"/>
                <w:szCs w:val="20"/>
              </w:rPr>
              <w:t>The reason means following</w:t>
            </w:r>
          </w:p>
          <w:p w14:paraId="2F08E51E" w14:textId="77777777" w:rsidR="00D90884" w:rsidRDefault="00D90884" w:rsidP="00045522">
            <w:pPr>
              <w:spacing w:line="240" w:lineRule="auto"/>
              <w:rPr>
                <w:rFonts w:cs="Tahoma"/>
                <w:sz w:val="20"/>
                <w:szCs w:val="20"/>
              </w:rPr>
            </w:pPr>
            <w:r>
              <w:rPr>
                <w:rFonts w:cs="Tahoma"/>
                <w:sz w:val="20"/>
                <w:szCs w:val="20"/>
              </w:rPr>
              <w:t>(0=Called if you have a fixed Z)</w:t>
            </w:r>
          </w:p>
          <w:p w14:paraId="034A701E" w14:textId="77777777" w:rsidR="00D90884" w:rsidRDefault="00D90884" w:rsidP="00045522">
            <w:pPr>
              <w:spacing w:line="240" w:lineRule="auto"/>
              <w:rPr>
                <w:rFonts w:cs="Tahoma"/>
                <w:sz w:val="20"/>
                <w:szCs w:val="20"/>
              </w:rPr>
            </w:pPr>
            <w:r>
              <w:rPr>
                <w:rFonts w:cs="Tahoma"/>
                <w:sz w:val="20"/>
                <w:szCs w:val="20"/>
              </w:rPr>
              <w:t>1=Initialization in the beginning of the file.</w:t>
            </w:r>
          </w:p>
          <w:p w14:paraId="59BBD58F" w14:textId="77777777" w:rsidR="00D90884" w:rsidRDefault="00D90884" w:rsidP="00045522">
            <w:pPr>
              <w:spacing w:line="240" w:lineRule="auto"/>
              <w:rPr>
                <w:rFonts w:cs="Tahoma"/>
                <w:sz w:val="20"/>
                <w:szCs w:val="20"/>
              </w:rPr>
            </w:pPr>
            <w:r>
              <w:rPr>
                <w:rFonts w:cs="Tahoma"/>
                <w:sz w:val="20"/>
                <w:szCs w:val="20"/>
              </w:rPr>
              <w:t>2=Between drillings</w:t>
            </w:r>
          </w:p>
          <w:p w14:paraId="15FCC4AB" w14:textId="77777777" w:rsidR="00D90884" w:rsidRDefault="00D90884" w:rsidP="00045522">
            <w:pPr>
              <w:spacing w:line="240" w:lineRule="auto"/>
              <w:rPr>
                <w:rFonts w:cs="Tahoma"/>
                <w:sz w:val="20"/>
                <w:szCs w:val="20"/>
              </w:rPr>
            </w:pPr>
            <w:r>
              <w:rPr>
                <w:rFonts w:cs="Tahoma"/>
                <w:sz w:val="20"/>
                <w:szCs w:val="20"/>
              </w:rPr>
              <w:t>3=Between markings</w:t>
            </w:r>
          </w:p>
          <w:p w14:paraId="1D1185F3" w14:textId="77777777" w:rsidR="00D90884" w:rsidRDefault="00056192" w:rsidP="00045522">
            <w:pPr>
              <w:spacing w:line="240" w:lineRule="auto"/>
              <w:rPr>
                <w:rFonts w:cs="Tahoma"/>
                <w:sz w:val="20"/>
                <w:szCs w:val="20"/>
              </w:rPr>
            </w:pPr>
            <w:r>
              <w:rPr>
                <w:rFonts w:cs="Tahoma"/>
                <w:sz w:val="20"/>
                <w:szCs w:val="20"/>
              </w:rPr>
              <w:t>4=Between pre-</w:t>
            </w:r>
            <w:r w:rsidR="00D90884">
              <w:rPr>
                <w:rFonts w:cs="Tahoma"/>
                <w:sz w:val="20"/>
                <w:szCs w:val="20"/>
              </w:rPr>
              <w:t>piercings</w:t>
            </w:r>
          </w:p>
          <w:p w14:paraId="444C8D19" w14:textId="77777777" w:rsidR="00D90884" w:rsidRDefault="00D90884" w:rsidP="00045522">
            <w:pPr>
              <w:spacing w:line="240" w:lineRule="auto"/>
              <w:rPr>
                <w:rFonts w:cs="Tahoma"/>
                <w:sz w:val="20"/>
                <w:szCs w:val="20"/>
              </w:rPr>
            </w:pPr>
            <w:r>
              <w:rPr>
                <w:rFonts w:cs="Tahoma"/>
                <w:sz w:val="20"/>
                <w:szCs w:val="20"/>
              </w:rPr>
              <w:t>5=Between cuts in a part</w:t>
            </w:r>
          </w:p>
          <w:p w14:paraId="47CDDF68" w14:textId="77777777" w:rsidR="00D90884" w:rsidRDefault="00D90884" w:rsidP="00045522">
            <w:pPr>
              <w:spacing w:line="240" w:lineRule="auto"/>
              <w:rPr>
                <w:rFonts w:cs="Tahoma"/>
                <w:sz w:val="20"/>
                <w:szCs w:val="20"/>
              </w:rPr>
            </w:pPr>
            <w:r>
              <w:rPr>
                <w:rFonts w:cs="Tahoma"/>
                <w:sz w:val="20"/>
                <w:szCs w:val="20"/>
              </w:rPr>
              <w:t>6=Between two parts in cutting</w:t>
            </w:r>
          </w:p>
          <w:p w14:paraId="40008521" w14:textId="77777777" w:rsidR="00D90884" w:rsidRDefault="00D90884" w:rsidP="00045522">
            <w:pPr>
              <w:spacing w:line="240" w:lineRule="auto"/>
              <w:rPr>
                <w:rFonts w:cs="Tahoma"/>
                <w:sz w:val="20"/>
                <w:szCs w:val="20"/>
              </w:rPr>
            </w:pPr>
            <w:r>
              <w:rPr>
                <w:rFonts w:cs="Tahoma"/>
                <w:sz w:val="20"/>
                <w:szCs w:val="20"/>
              </w:rPr>
              <w:t>7=After cleaning or pressure educe.</w:t>
            </w:r>
          </w:p>
          <w:p w14:paraId="6F000F7D" w14:textId="77777777" w:rsidR="00810B39" w:rsidRDefault="00056192" w:rsidP="00056192">
            <w:pPr>
              <w:spacing w:line="240" w:lineRule="auto"/>
              <w:rPr>
                <w:rFonts w:cs="Tahoma"/>
                <w:sz w:val="20"/>
                <w:szCs w:val="20"/>
              </w:rPr>
            </w:pPr>
            <w:r>
              <w:rPr>
                <w:rFonts w:cs="Tahoma"/>
                <w:sz w:val="20"/>
                <w:szCs w:val="20"/>
              </w:rPr>
              <w:t xml:space="preserve">8=If the movement is in 3X. This is the case </w:t>
            </w:r>
            <w:r w:rsidR="00810B39">
              <w:rPr>
                <w:rFonts w:cs="Tahoma"/>
                <w:sz w:val="20"/>
                <w:szCs w:val="20"/>
              </w:rPr>
              <w:t>if you make a tilted rapid in 3D-5X.</w:t>
            </w:r>
            <w:r>
              <w:rPr>
                <w:rFonts w:cs="Tahoma"/>
                <w:sz w:val="20"/>
                <w:szCs w:val="20"/>
              </w:rPr>
              <w:t xml:space="preserve"> In this case you should use also $x and $y.</w:t>
            </w:r>
          </w:p>
        </w:tc>
      </w:tr>
      <w:tr w:rsidR="00810B39" w:rsidRPr="00810B39" w14:paraId="38E639F7"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A12CB" w14:textId="77777777" w:rsidR="00810B39" w:rsidRPr="00810B39" w:rsidRDefault="00810B39" w:rsidP="00045522">
            <w:pPr>
              <w:rPr>
                <w:rFonts w:cs="Tahoma"/>
                <w:sz w:val="20"/>
                <w:szCs w:val="20"/>
              </w:rPr>
            </w:pPr>
            <w:r w:rsidRPr="00810B39">
              <w:rPr>
                <w:rFonts w:cs="Tahoma"/>
                <w:sz w:val="20"/>
                <w:szCs w:val="20"/>
              </w:rPr>
              <w:t>$x</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7F5FA7B8" w14:textId="77777777" w:rsidR="00810B39" w:rsidRPr="00810B39" w:rsidRDefault="00810B39" w:rsidP="00045522">
            <w:pPr>
              <w:jc w:val="center"/>
              <w:rPr>
                <w:rFonts w:cs="Tahoma"/>
                <w:sz w:val="20"/>
                <w:szCs w:val="20"/>
              </w:rPr>
            </w:pPr>
            <w:r w:rsidRPr="00810B39">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B243F8" w14:textId="77777777" w:rsidR="00810B39" w:rsidRPr="00810B39" w:rsidRDefault="00810B39" w:rsidP="00045522">
            <w:pPr>
              <w:spacing w:line="240" w:lineRule="auto"/>
              <w:rPr>
                <w:rFonts w:cs="Tahoma"/>
                <w:sz w:val="20"/>
                <w:szCs w:val="20"/>
              </w:rPr>
            </w:pPr>
            <w:r w:rsidRPr="00810B39">
              <w:rPr>
                <w:rFonts w:cs="Tahoma"/>
                <w:sz w:val="20"/>
                <w:szCs w:val="20"/>
              </w:rPr>
              <w:t xml:space="preserve">Are used if the </w:t>
            </w:r>
            <w:proofErr w:type="spellStart"/>
            <w:r w:rsidRPr="00810B39">
              <w:rPr>
                <w:rFonts w:cs="Tahoma"/>
                <w:sz w:val="20"/>
                <w:szCs w:val="20"/>
              </w:rPr>
              <w:t>toolup</w:t>
            </w:r>
            <w:proofErr w:type="spellEnd"/>
            <w:r w:rsidRPr="00810B39">
              <w:rPr>
                <w:rFonts w:cs="Tahoma"/>
                <w:sz w:val="20"/>
                <w:szCs w:val="20"/>
              </w:rPr>
              <w:t xml:space="preserve"> are a 3X movement, this is the case when $reason is 8.</w:t>
            </w:r>
          </w:p>
        </w:tc>
      </w:tr>
      <w:tr w:rsidR="00810B39" w:rsidRPr="00810B39" w14:paraId="1BEB6A56"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A8D66" w14:textId="77777777" w:rsidR="00810B39" w:rsidRPr="00810B39" w:rsidRDefault="00810B39" w:rsidP="00810B39">
            <w:pPr>
              <w:rPr>
                <w:rFonts w:cs="Tahoma"/>
                <w:sz w:val="20"/>
                <w:szCs w:val="20"/>
              </w:rPr>
            </w:pPr>
            <w:r w:rsidRPr="00810B39">
              <w:rPr>
                <w:rFonts w:cs="Tahoma"/>
                <w:sz w:val="20"/>
                <w:szCs w:val="20"/>
              </w:rPr>
              <w:t>$y</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tcPr>
          <w:p w14:paraId="0E1F65A3" w14:textId="77777777" w:rsidR="00810B39" w:rsidRPr="00810B39" w:rsidRDefault="00810B39" w:rsidP="00810B39">
            <w:pPr>
              <w:jc w:val="center"/>
              <w:rPr>
                <w:rFonts w:cs="Tahoma"/>
                <w:sz w:val="20"/>
                <w:szCs w:val="20"/>
              </w:rPr>
            </w:pPr>
            <w:r>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8AE120" w14:textId="77777777" w:rsidR="00810B39" w:rsidRPr="00810B39" w:rsidRDefault="00810B39" w:rsidP="00810B39">
            <w:pPr>
              <w:spacing w:line="240" w:lineRule="auto"/>
              <w:rPr>
                <w:rFonts w:cs="Tahoma"/>
                <w:sz w:val="20"/>
                <w:szCs w:val="20"/>
              </w:rPr>
            </w:pPr>
            <w:r w:rsidRPr="00810B39">
              <w:rPr>
                <w:rFonts w:cs="Tahoma"/>
                <w:sz w:val="20"/>
                <w:szCs w:val="20"/>
              </w:rPr>
              <w:t xml:space="preserve">Are used if the </w:t>
            </w:r>
            <w:proofErr w:type="spellStart"/>
            <w:r w:rsidRPr="00810B39">
              <w:rPr>
                <w:rFonts w:cs="Tahoma"/>
                <w:sz w:val="20"/>
                <w:szCs w:val="20"/>
              </w:rPr>
              <w:t>toolup</w:t>
            </w:r>
            <w:proofErr w:type="spellEnd"/>
            <w:r w:rsidRPr="00810B39">
              <w:rPr>
                <w:rFonts w:cs="Tahoma"/>
                <w:sz w:val="20"/>
                <w:szCs w:val="20"/>
              </w:rPr>
              <w:t xml:space="preserve"> are a 3X movement, this is the case when $reason is 8.</w:t>
            </w:r>
          </w:p>
        </w:tc>
      </w:tr>
      <w:tr w:rsidR="00810B39" w:rsidRPr="00265B45" w14:paraId="0A75E899"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B1353" w14:textId="77777777" w:rsidR="00810B39" w:rsidRDefault="00810B39" w:rsidP="00810B39">
            <w:pPr>
              <w:rPr>
                <w:rFonts w:cs="Tahoma"/>
                <w:sz w:val="20"/>
                <w:szCs w:val="20"/>
              </w:rPr>
            </w:pPr>
            <w:r>
              <w:rPr>
                <w:rFonts w:cs="Tahoma"/>
                <w:sz w:val="20"/>
                <w:szCs w:val="20"/>
              </w:rPr>
              <w:t>$z</w:t>
            </w:r>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E0125D5" w14:textId="77777777" w:rsidR="00810B39" w:rsidRDefault="00810B39" w:rsidP="00810B39">
            <w:pPr>
              <w:jc w:val="center"/>
              <w:rPr>
                <w:rFonts w:cs="Tahoma"/>
                <w:sz w:val="20"/>
                <w:szCs w:val="20"/>
              </w:rPr>
            </w:pPr>
            <w:r>
              <w:rPr>
                <w:rFonts w:cs="Tahoma"/>
                <w:sz w:val="20"/>
                <w:szCs w:val="20"/>
              </w:rPr>
              <w:t>Real</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50537" w14:textId="77777777" w:rsidR="00810B39" w:rsidRDefault="00810B39" w:rsidP="00810B39">
            <w:pPr>
              <w:rPr>
                <w:rFonts w:cs="Tahoma"/>
                <w:sz w:val="20"/>
                <w:szCs w:val="20"/>
              </w:rPr>
            </w:pPr>
            <w:r>
              <w:rPr>
                <w:rFonts w:cs="Tahoma"/>
                <w:sz w:val="20"/>
                <w:szCs w:val="20"/>
              </w:rPr>
              <w:t>The lift height in mm. The value is checked against over travel and can't exceed Max Z-axis movement minus the material thickness and the Standoff.</w:t>
            </w:r>
          </w:p>
        </w:tc>
      </w:tr>
      <w:tr w:rsidR="00810B39" w:rsidRPr="00265B45" w14:paraId="10834108" w14:textId="77777777" w:rsidTr="00810B39">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68F259" w14:textId="77777777" w:rsidR="00810B39" w:rsidRDefault="00810B39" w:rsidP="00810B39">
            <w:pPr>
              <w:rPr>
                <w:rFonts w:cs="Tahoma"/>
                <w:sz w:val="20"/>
                <w:szCs w:val="20"/>
              </w:rPr>
            </w:pPr>
            <w:r>
              <w:rPr>
                <w:rFonts w:cs="Tahoma"/>
                <w:sz w:val="20"/>
                <w:szCs w:val="20"/>
              </w:rPr>
              <w:t>$</w:t>
            </w:r>
            <w:proofErr w:type="spellStart"/>
            <w:r>
              <w:rPr>
                <w:rFonts w:cs="Tahoma"/>
                <w:sz w:val="20"/>
                <w:szCs w:val="20"/>
              </w:rPr>
              <w:t>zmode</w:t>
            </w:r>
            <w:proofErr w:type="spellEnd"/>
          </w:p>
        </w:tc>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D262616" w14:textId="77777777" w:rsidR="00810B39" w:rsidRDefault="00810B39" w:rsidP="00810B39">
            <w:pPr>
              <w:jc w:val="center"/>
              <w:rPr>
                <w:rFonts w:cs="Tahoma"/>
                <w:sz w:val="20"/>
                <w:szCs w:val="20"/>
              </w:rPr>
            </w:pPr>
            <w:r>
              <w:rPr>
                <w:rFonts w:cs="Tahoma"/>
                <w:sz w:val="20"/>
                <w:szCs w:val="20"/>
              </w:rPr>
              <w:t>Int</w:t>
            </w:r>
          </w:p>
        </w:tc>
        <w:tc>
          <w:tcPr>
            <w:tcW w:w="79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8FE718" w14:textId="77777777" w:rsidR="00810B39" w:rsidRDefault="00810B39" w:rsidP="00810B39">
            <w:pPr>
              <w:rPr>
                <w:rFonts w:cs="Tahoma"/>
                <w:sz w:val="20"/>
                <w:szCs w:val="20"/>
              </w:rPr>
            </w:pPr>
            <w:r>
              <w:rPr>
                <w:rFonts w:cs="Tahoma"/>
                <w:sz w:val="20"/>
                <w:szCs w:val="20"/>
              </w:rPr>
              <w:t>The $</w:t>
            </w:r>
            <w:proofErr w:type="spellStart"/>
            <w:r>
              <w:rPr>
                <w:rFonts w:cs="Tahoma"/>
                <w:sz w:val="20"/>
                <w:szCs w:val="20"/>
              </w:rPr>
              <w:t>zmode</w:t>
            </w:r>
            <w:proofErr w:type="spellEnd"/>
            <w:r>
              <w:rPr>
                <w:rFonts w:cs="Tahoma"/>
                <w:sz w:val="20"/>
                <w:szCs w:val="20"/>
              </w:rPr>
              <w:t xml:space="preserve"> have following meaning.</w:t>
            </w:r>
          </w:p>
          <w:p w14:paraId="3AA15A09" w14:textId="77777777" w:rsidR="00810B39" w:rsidRDefault="00810B39" w:rsidP="00810B39">
            <w:pPr>
              <w:rPr>
                <w:rFonts w:cs="Tahoma"/>
                <w:sz w:val="20"/>
                <w:szCs w:val="20"/>
              </w:rPr>
            </w:pPr>
            <w:r>
              <w:rPr>
                <w:rFonts w:cs="Tahoma"/>
                <w:sz w:val="20"/>
                <w:szCs w:val="20"/>
              </w:rPr>
              <w:t>0=Fixed Z-axis.</w:t>
            </w:r>
          </w:p>
          <w:p w14:paraId="5B07EEB3" w14:textId="77777777" w:rsidR="00810B39" w:rsidRDefault="00810B39" w:rsidP="00810B39">
            <w:pPr>
              <w:rPr>
                <w:rFonts w:cs="Tahoma"/>
                <w:sz w:val="20"/>
                <w:szCs w:val="20"/>
              </w:rPr>
            </w:pPr>
            <w:r>
              <w:rPr>
                <w:rFonts w:cs="Tahoma"/>
                <w:sz w:val="20"/>
                <w:szCs w:val="20"/>
              </w:rPr>
              <w:t xml:space="preserve">1=Automatic, Up/Down controlled by water </w:t>
            </w:r>
            <w:proofErr w:type="gramStart"/>
            <w:r>
              <w:rPr>
                <w:rFonts w:cs="Tahoma"/>
                <w:sz w:val="20"/>
                <w:szCs w:val="20"/>
              </w:rPr>
              <w:t>On</w:t>
            </w:r>
            <w:proofErr w:type="gramEnd"/>
            <w:r>
              <w:rPr>
                <w:rFonts w:cs="Tahoma"/>
                <w:sz w:val="20"/>
                <w:szCs w:val="20"/>
              </w:rPr>
              <w:t>/Off.</w:t>
            </w:r>
          </w:p>
          <w:p w14:paraId="5A5D244A" w14:textId="77777777" w:rsidR="00810B39" w:rsidRDefault="00810B39" w:rsidP="00810B39">
            <w:pPr>
              <w:rPr>
                <w:rFonts w:cs="Tahoma"/>
                <w:sz w:val="20"/>
                <w:szCs w:val="20"/>
              </w:rPr>
            </w:pPr>
            <w:r>
              <w:rPr>
                <w:rFonts w:cs="Tahoma"/>
                <w:sz w:val="20"/>
                <w:szCs w:val="20"/>
              </w:rPr>
              <w:t>2=Up/Down with separate M-codes.</w:t>
            </w:r>
          </w:p>
          <w:p w14:paraId="42460DDD" w14:textId="77777777" w:rsidR="00810B39" w:rsidRDefault="00810B39" w:rsidP="00810B39">
            <w:pPr>
              <w:rPr>
                <w:rFonts w:cs="Tahoma"/>
                <w:sz w:val="20"/>
                <w:szCs w:val="20"/>
              </w:rPr>
            </w:pPr>
            <w:r>
              <w:rPr>
                <w:rFonts w:cs="Tahoma"/>
                <w:sz w:val="20"/>
                <w:szCs w:val="20"/>
              </w:rPr>
              <w:t>3=Up/Down controlled by Z-coordinates.</w:t>
            </w:r>
          </w:p>
          <w:p w14:paraId="148EAF1B" w14:textId="77777777" w:rsidR="00810B39" w:rsidRDefault="00810B39" w:rsidP="00810B39">
            <w:pPr>
              <w:rPr>
                <w:rFonts w:cs="Tahoma"/>
                <w:sz w:val="20"/>
                <w:szCs w:val="20"/>
              </w:rPr>
            </w:pPr>
            <w:r>
              <w:rPr>
                <w:rFonts w:cs="Tahoma"/>
                <w:sz w:val="20"/>
                <w:szCs w:val="20"/>
              </w:rPr>
              <w:t xml:space="preserve">4=Automatic Height sensor that are controlled by water </w:t>
            </w:r>
            <w:proofErr w:type="gramStart"/>
            <w:r>
              <w:rPr>
                <w:rFonts w:cs="Tahoma"/>
                <w:sz w:val="20"/>
                <w:szCs w:val="20"/>
              </w:rPr>
              <w:t>On</w:t>
            </w:r>
            <w:proofErr w:type="gramEnd"/>
            <w:r>
              <w:rPr>
                <w:rFonts w:cs="Tahoma"/>
                <w:sz w:val="20"/>
                <w:szCs w:val="20"/>
              </w:rPr>
              <w:t>/Off.</w:t>
            </w:r>
          </w:p>
          <w:p w14:paraId="40E04DCA" w14:textId="77777777" w:rsidR="00810B39" w:rsidRDefault="00810B39" w:rsidP="00810B39">
            <w:pPr>
              <w:rPr>
                <w:rFonts w:cs="Tahoma"/>
                <w:sz w:val="20"/>
                <w:szCs w:val="20"/>
              </w:rPr>
            </w:pPr>
            <w:r>
              <w:rPr>
                <w:rFonts w:cs="Tahoma"/>
                <w:sz w:val="20"/>
                <w:szCs w:val="20"/>
              </w:rPr>
              <w:t>5=Height sensor that are controlled by M-codes.</w:t>
            </w:r>
          </w:p>
          <w:p w14:paraId="781513F3" w14:textId="77777777" w:rsidR="00810B39" w:rsidRDefault="00810B39" w:rsidP="00810B39">
            <w:pPr>
              <w:rPr>
                <w:rFonts w:cs="Tahoma"/>
                <w:sz w:val="20"/>
                <w:szCs w:val="20"/>
              </w:rPr>
            </w:pPr>
            <w:r>
              <w:rPr>
                <w:rFonts w:cs="Tahoma"/>
                <w:sz w:val="20"/>
                <w:szCs w:val="20"/>
              </w:rPr>
              <w:t>6=Height sensor that are controlled by Z-coordinates.</w:t>
            </w:r>
          </w:p>
          <w:p w14:paraId="5BAB3BC0" w14:textId="77777777" w:rsidR="00810B39" w:rsidRDefault="00810B39" w:rsidP="00810B39">
            <w:pPr>
              <w:rPr>
                <w:rFonts w:cs="Tahoma"/>
                <w:sz w:val="20"/>
                <w:szCs w:val="20"/>
              </w:rPr>
            </w:pPr>
            <w:r>
              <w:rPr>
                <w:rFonts w:cs="Tahoma"/>
                <w:sz w:val="20"/>
                <w:szCs w:val="20"/>
              </w:rPr>
              <w:t>7=By measuring probe information.</w:t>
            </w:r>
          </w:p>
          <w:p w14:paraId="532012EF" w14:textId="77777777" w:rsidR="00810B39" w:rsidRDefault="00810B39" w:rsidP="00810B39">
            <w:pPr>
              <w:rPr>
                <w:rFonts w:cs="Tahoma"/>
                <w:sz w:val="20"/>
                <w:szCs w:val="20"/>
              </w:rPr>
            </w:pPr>
            <w:r>
              <w:rPr>
                <w:rFonts w:cs="Tahoma"/>
                <w:sz w:val="20"/>
                <w:szCs w:val="20"/>
              </w:rPr>
              <w:t>If the machine has a pneumatic stroke, then this can be used together with all options above.</w:t>
            </w:r>
          </w:p>
        </w:tc>
      </w:tr>
    </w:tbl>
    <w:p w14:paraId="16627A18" w14:textId="77777777" w:rsidR="00D90884" w:rsidRPr="00B95DA1" w:rsidRDefault="00D90884" w:rsidP="00D90884">
      <w:pPr>
        <w:pStyle w:val="LISPSAMPLE"/>
        <w:rPr>
          <w:b/>
          <w:lang w:val="sv-SE"/>
        </w:rPr>
      </w:pPr>
      <w:proofErr w:type="spellStart"/>
      <w:r w:rsidRPr="00B95DA1">
        <w:rPr>
          <w:b/>
          <w:lang w:val="sv-SE"/>
        </w:rPr>
        <w:t>Example</w:t>
      </w:r>
      <w:proofErr w:type="spellEnd"/>
      <w:r w:rsidRPr="00B95DA1">
        <w:rPr>
          <w:b/>
          <w:lang w:val="sv-SE"/>
        </w:rPr>
        <w:t>:</w:t>
      </w:r>
    </w:p>
    <w:p w14:paraId="5AF2A84F" w14:textId="77777777" w:rsidR="00D90884" w:rsidRPr="005A184A" w:rsidRDefault="00D90884" w:rsidP="00D90884">
      <w:pPr>
        <w:pStyle w:val="LISPSAMPLE"/>
        <w:rPr>
          <w:lang w:val="sv-SE"/>
        </w:rPr>
      </w:pPr>
      <w:r w:rsidRPr="005A184A">
        <w:rPr>
          <w:highlight w:val="yellow"/>
          <w:lang w:val="sv-SE"/>
        </w:rPr>
        <w:t>ITS WRONG £mode skulle vara 6 men ger 5</w:t>
      </w:r>
    </w:p>
    <w:p w14:paraId="2A2FC461" w14:textId="77777777" w:rsidR="00D90884" w:rsidRDefault="00D90884" w:rsidP="00D90884">
      <w:pPr>
        <w:pStyle w:val="LISPSAMPLE"/>
      </w:pPr>
      <w:r>
        <w:t xml:space="preserve">(DEFUN </w:t>
      </w:r>
      <w:proofErr w:type="spellStart"/>
      <w:r>
        <w:t>toolup</w:t>
      </w:r>
      <w:proofErr w:type="spellEnd"/>
      <w:r>
        <w:t>()</w:t>
      </w:r>
      <w:r>
        <w:br/>
        <w:t xml:space="preserve">  (IF $sensor (WRITE (STRCAT (NTXT) "M45 (SENSOR OFF, TOOL UP)")))</w:t>
      </w:r>
      <w:r>
        <w:br/>
        <w:t xml:space="preserve">  (COND</w:t>
      </w:r>
      <w:r>
        <w:br/>
        <w:t xml:space="preserve">    ($sensor nil)</w:t>
      </w:r>
      <w:r>
        <w:br/>
        <w:t xml:space="preserve">    ((= $reason 1)</w:t>
      </w:r>
      <w:r>
        <w:br/>
        <w:t xml:space="preserve">       (WRITE (STRCAT (NTXT) "G0 Z" (RTS $z) " (TOOL UP IN BEGINNING OF FILE)"))</w:t>
      </w:r>
      <w:r>
        <w:br/>
        <w:t xml:space="preserve">    ((= $reason 2)</w:t>
      </w:r>
      <w:r>
        <w:br/>
        <w:t xml:space="preserve">       (WRITE (STRCAT (NTXT) "G0 Z" (RTS $z) " (TOOL UP BETWEEN DRILLINGS)"))</w:t>
      </w:r>
      <w:r>
        <w:br/>
        <w:t xml:space="preserve">    ((= $reason 3)</w:t>
      </w:r>
      <w:r>
        <w:br/>
        <w:t xml:space="preserve">       (WRITE (STRCAT (NTXT) "G0 Z" (RTS $z) " (TOOL UP BETWEEN MARKINGS)"))</w:t>
      </w:r>
      <w:r>
        <w:br/>
        <w:t xml:space="preserve">    ((= $reason 4)</w:t>
      </w:r>
      <w:r>
        <w:br/>
        <w:t xml:space="preserve">       (WRITE (STRCAT (NTXT) "G0 Z" (RTS $z) " (TOOL UP BETWEEN PRE PIERCINGS)"))</w:t>
      </w:r>
      <w:r>
        <w:br/>
        <w:t xml:space="preserve">    ((= $reason 5)</w:t>
      </w:r>
      <w:r>
        <w:br/>
        <w:t xml:space="preserve">       (WRITE (STRCAT (NTXT) "G0 Z" (RTS $z) " (TOOL UP BETWEEN CUTS)"))</w:t>
      </w:r>
      <w:r>
        <w:br/>
        <w:t xml:space="preserve">    ((= $reason 6)</w:t>
      </w:r>
      <w:r>
        <w:br/>
        <w:t xml:space="preserve">       (WRITE (STRCAT (NTXT) "G0 Z" (RTS $z) " (TOOL UP AFTER LAST CUT ON PART)"))</w:t>
      </w:r>
      <w:r>
        <w:br/>
        <w:t xml:space="preserve">  )</w:t>
      </w:r>
      <w:r>
        <w:br/>
        <w:t>)</w:t>
      </w:r>
    </w:p>
    <w:bookmarkStart w:id="84" w:name="_TOOLDOWN"/>
    <w:bookmarkEnd w:id="84"/>
    <w:p w14:paraId="058D8360" w14:textId="77777777" w:rsidR="00D90884" w:rsidRDefault="00D90884" w:rsidP="00D90884">
      <w:pPr>
        <w:pStyle w:val="Rubrik2"/>
      </w:pPr>
      <w:r>
        <w:fldChar w:fldCharType="begin"/>
      </w:r>
      <w:r>
        <w:instrText>HYPERLINK  \l "_TOOLDOWN"</w:instrText>
      </w:r>
      <w:r>
        <w:fldChar w:fldCharType="separate"/>
      </w:r>
      <w:bookmarkStart w:id="85" w:name="_Toc359406404"/>
      <w:r w:rsidRPr="000124C2">
        <w:rPr>
          <w:rStyle w:val="Hyperlnk"/>
          <w:bdr w:val="none" w:sz="0" w:space="0" w:color="auto"/>
        </w:rPr>
        <w:t>TOOLDOWN</w:t>
      </w:r>
      <w:bookmarkEnd w:id="85"/>
      <w:r>
        <w:fldChar w:fldCharType="end"/>
      </w:r>
    </w:p>
    <w:p w14:paraId="20F5ADF4" w14:textId="77777777" w:rsidR="00D90884" w:rsidRDefault="00D90884" w:rsidP="00D90884">
      <w:r>
        <w:t>This function should move the tool down to cutting position.</w:t>
      </w:r>
    </w:p>
    <w:p w14:paraId="0C1F2656" w14:textId="77777777" w:rsidR="004C6A9C" w:rsidRDefault="004C6A9C" w:rsidP="00D90884"/>
    <w:tbl>
      <w:tblPr>
        <w:tblStyle w:val="Tabellrutnt"/>
        <w:tblW w:w="0" w:type="auto"/>
        <w:tblLook w:val="04A0" w:firstRow="1" w:lastRow="0" w:firstColumn="1" w:lastColumn="0" w:noHBand="0" w:noVBand="1"/>
      </w:tblPr>
      <w:tblGrid>
        <w:gridCol w:w="1465"/>
        <w:gridCol w:w="927"/>
        <w:gridCol w:w="7497"/>
      </w:tblGrid>
      <w:tr w:rsidR="00D90884" w:rsidRPr="00265B45" w14:paraId="3C79A094"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E69AA" w14:textId="77777777" w:rsidR="00D90884" w:rsidRPr="00676BF5" w:rsidRDefault="00D90884" w:rsidP="00045522">
            <w:pPr>
              <w:rPr>
                <w:rFonts w:cs="Tahoma"/>
                <w:sz w:val="20"/>
                <w:szCs w:val="20"/>
              </w:rPr>
            </w:pPr>
            <w:r w:rsidRPr="00676BF5">
              <w:rPr>
                <w:rFonts w:cs="Tahoma"/>
                <w:sz w:val="20"/>
                <w:szCs w:val="20"/>
              </w:rPr>
              <w:t>$fz</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1DF86FFC" w14:textId="77777777" w:rsidR="00D90884" w:rsidRPr="00676BF5" w:rsidRDefault="00D90884" w:rsidP="00045522">
            <w:pPr>
              <w:jc w:val="center"/>
              <w:rPr>
                <w:rFonts w:cs="Tahoma"/>
                <w:sz w:val="20"/>
                <w:szCs w:val="20"/>
              </w:rPr>
            </w:pPr>
            <w:r w:rsidRPr="00676BF5">
              <w:rPr>
                <w:rFonts w:cs="Tahoma"/>
                <w:sz w:val="20"/>
                <w:szCs w:val="20"/>
              </w:rPr>
              <w:t>Real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CC620" w14:textId="77777777" w:rsidR="00D90884" w:rsidRPr="00676BF5" w:rsidRDefault="00D90884" w:rsidP="00045522">
            <w:pPr>
              <w:rPr>
                <w:rFonts w:cs="Tahoma"/>
                <w:sz w:val="20"/>
                <w:szCs w:val="20"/>
              </w:rPr>
            </w:pPr>
            <w:r w:rsidRPr="00676BF5">
              <w:rPr>
                <w:rFonts w:cs="Tahoma"/>
                <w:sz w:val="20"/>
                <w:szCs w:val="20"/>
              </w:rPr>
              <w:t>The velocity for the rapid speed in mm/min</w:t>
            </w:r>
          </w:p>
        </w:tc>
      </w:tr>
      <w:tr w:rsidR="00D90884" w:rsidRPr="00265B45" w14:paraId="443DCD6D"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21746" w14:textId="77777777" w:rsidR="00D90884" w:rsidRPr="00902E38" w:rsidRDefault="00D90884" w:rsidP="00045522">
            <w:pPr>
              <w:rPr>
                <w:rFonts w:cs="Tahoma"/>
                <w:sz w:val="20"/>
                <w:szCs w:val="20"/>
              </w:rPr>
            </w:pPr>
            <w:r w:rsidRPr="00902E38">
              <w:rPr>
                <w:rFonts w:cs="Tahoma"/>
                <w:sz w:val="20"/>
                <w:szCs w:val="20"/>
              </w:rPr>
              <w:t>$</w:t>
            </w:r>
            <w:proofErr w:type="spellStart"/>
            <w:r w:rsidRPr="00902E38">
              <w:rPr>
                <w:rFonts w:cs="Tahoma"/>
                <w:sz w:val="20"/>
                <w:szCs w:val="20"/>
              </w:rPr>
              <w:t>initdown</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E13932C" w14:textId="77777777" w:rsidR="00D90884" w:rsidRPr="00902E38" w:rsidRDefault="00D90884" w:rsidP="00045522">
            <w:pPr>
              <w:jc w:val="center"/>
              <w:rPr>
                <w:rFonts w:cs="Tahoma"/>
                <w:sz w:val="20"/>
                <w:szCs w:val="20"/>
              </w:rPr>
            </w:pPr>
            <w:r w:rsidRPr="00902E38">
              <w:rPr>
                <w:rFonts w:cs="Tahoma"/>
                <w:sz w:val="20"/>
                <w:szCs w:val="20"/>
              </w:rPr>
              <w:t>Bool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01E868" w14:textId="77777777" w:rsidR="00D90884" w:rsidRPr="00902E38" w:rsidRDefault="00D90884" w:rsidP="00045522">
            <w:pPr>
              <w:rPr>
                <w:rFonts w:cs="Tahoma"/>
                <w:sz w:val="20"/>
                <w:szCs w:val="20"/>
              </w:rPr>
            </w:pPr>
            <w:r w:rsidRPr="00902E38">
              <w:rPr>
                <w:rFonts w:cs="Tahoma"/>
                <w:sz w:val="20"/>
                <w:szCs w:val="20"/>
              </w:rPr>
              <w:t>This variable is T the first time the TOOLDOWN function is called</w:t>
            </w:r>
            <w:r>
              <w:rPr>
                <w:rFonts w:cs="Tahoma"/>
                <w:sz w:val="20"/>
                <w:szCs w:val="20"/>
              </w:rPr>
              <w:t xml:space="preserve"> else nil</w:t>
            </w:r>
          </w:p>
        </w:tc>
      </w:tr>
      <w:tr w:rsidR="00D90884" w:rsidRPr="00265B45" w14:paraId="5FCD00F5"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FE9ACE" w14:textId="77777777" w:rsidR="00D90884" w:rsidRPr="00C56DF5" w:rsidRDefault="00D90884" w:rsidP="00045522">
            <w:pPr>
              <w:rPr>
                <w:rFonts w:cs="Tahoma"/>
                <w:sz w:val="20"/>
                <w:szCs w:val="20"/>
              </w:rPr>
            </w:pPr>
            <w:r w:rsidRPr="00C56DF5">
              <w:rPr>
                <w:rFonts w:cs="Tahoma"/>
                <w:sz w:val="20"/>
                <w:szCs w:val="20"/>
              </w:rPr>
              <w:t>$</w:t>
            </w:r>
            <w:proofErr w:type="spellStart"/>
            <w:r w:rsidRPr="00C56DF5">
              <w:rPr>
                <w:rFonts w:cs="Tahoma"/>
                <w:sz w:val="20"/>
                <w:szCs w:val="20"/>
              </w:rPr>
              <w:t>initpartwice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F8579E5" w14:textId="77777777" w:rsidR="00D90884" w:rsidRPr="00C56DF5" w:rsidRDefault="00D90884" w:rsidP="00045522">
            <w:pPr>
              <w:jc w:val="center"/>
              <w:rPr>
                <w:rFonts w:cs="Tahoma"/>
                <w:sz w:val="20"/>
                <w:szCs w:val="20"/>
              </w:rPr>
            </w:pPr>
            <w:r w:rsidRPr="00C56DF5">
              <w:rPr>
                <w:rFonts w:cs="Tahoma"/>
                <w:sz w:val="20"/>
                <w:szCs w:val="20"/>
              </w:rPr>
              <w:t>Bool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234B5" w14:textId="77777777" w:rsidR="00D90884" w:rsidRPr="00C56DF5" w:rsidRDefault="00D90884" w:rsidP="00045522">
            <w:pPr>
              <w:rPr>
                <w:rFonts w:cs="Tahoma"/>
                <w:sz w:val="20"/>
                <w:szCs w:val="20"/>
              </w:rPr>
            </w:pPr>
            <w:r>
              <w:rPr>
                <w:rFonts w:cs="Tahoma"/>
                <w:sz w:val="20"/>
                <w:szCs w:val="20"/>
              </w:rPr>
              <w:t xml:space="preserve">This variable can be used only in combination with height sensors and if the </w:t>
            </w:r>
            <w:proofErr w:type="spellStart"/>
            <w:r>
              <w:rPr>
                <w:rFonts w:cs="Tahoma"/>
                <w:sz w:val="20"/>
                <w:szCs w:val="20"/>
              </w:rPr>
              <w:t>sensoring</w:t>
            </w:r>
            <w:proofErr w:type="spellEnd"/>
            <w:r>
              <w:rPr>
                <w:rFonts w:cs="Tahoma"/>
                <w:sz w:val="20"/>
                <w:szCs w:val="20"/>
              </w:rPr>
              <w:t xml:space="preserve"> type is </w:t>
            </w:r>
            <w:proofErr w:type="spellStart"/>
            <w:r>
              <w:rPr>
                <w:rFonts w:cs="Tahoma"/>
                <w:sz w:val="20"/>
                <w:szCs w:val="20"/>
              </w:rPr>
              <w:t>Partwice</w:t>
            </w:r>
            <w:proofErr w:type="spellEnd"/>
            <w:r>
              <w:rPr>
                <w:rFonts w:cs="Tahoma"/>
                <w:sz w:val="20"/>
                <w:szCs w:val="20"/>
              </w:rPr>
              <w:t>. The variable is</w:t>
            </w:r>
            <w:r w:rsidRPr="00C56DF5">
              <w:rPr>
                <w:rFonts w:cs="Tahoma"/>
                <w:sz w:val="20"/>
                <w:szCs w:val="20"/>
              </w:rPr>
              <w:t xml:space="preserve"> T the first time the TOOLDOWN function is called after new part has started</w:t>
            </w:r>
            <w:r>
              <w:rPr>
                <w:rFonts w:cs="Tahoma"/>
                <w:sz w:val="20"/>
                <w:szCs w:val="20"/>
              </w:rPr>
              <w:t>, else nil.</w:t>
            </w:r>
          </w:p>
        </w:tc>
      </w:tr>
      <w:tr w:rsidR="00D90884" w:rsidRPr="00265B45" w14:paraId="3E96C63C"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AAA4EC" w14:textId="77777777" w:rsidR="00D90884" w:rsidRPr="00C56DF5" w:rsidRDefault="00D90884" w:rsidP="00045522">
            <w:pPr>
              <w:rPr>
                <w:rFonts w:cs="Tahoma"/>
                <w:sz w:val="20"/>
                <w:szCs w:val="20"/>
              </w:rPr>
            </w:pPr>
            <w:r w:rsidRPr="00C56DF5">
              <w:rPr>
                <w:rFonts w:cs="Tahoma"/>
                <w:sz w:val="20"/>
                <w:szCs w:val="20"/>
              </w:rPr>
              <w:t>$</w:t>
            </w:r>
            <w:proofErr w:type="spellStart"/>
            <w:r w:rsidRPr="00C56DF5">
              <w:rPr>
                <w:rFonts w:cs="Tahoma"/>
                <w:sz w:val="20"/>
                <w:szCs w:val="20"/>
              </w:rPr>
              <w:t>initsheetwice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6B85DD7B" w14:textId="77777777" w:rsidR="00D90884" w:rsidRPr="00C56DF5" w:rsidRDefault="00D90884" w:rsidP="00045522">
            <w:pPr>
              <w:jc w:val="center"/>
              <w:rPr>
                <w:rFonts w:cs="Tahoma"/>
                <w:sz w:val="20"/>
                <w:szCs w:val="20"/>
              </w:rPr>
            </w:pPr>
            <w:r w:rsidRPr="00C56DF5">
              <w:rPr>
                <w:rFonts w:cs="Tahoma"/>
                <w:sz w:val="20"/>
                <w:szCs w:val="20"/>
              </w:rPr>
              <w:t>Bool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8E992B" w14:textId="77777777" w:rsidR="00D90884" w:rsidRPr="00C56DF5" w:rsidRDefault="00D90884" w:rsidP="00045522">
            <w:pPr>
              <w:rPr>
                <w:rFonts w:cs="Tahoma"/>
                <w:sz w:val="20"/>
                <w:szCs w:val="20"/>
              </w:rPr>
            </w:pPr>
            <w:r w:rsidRPr="00C56DF5">
              <w:rPr>
                <w:rFonts w:cs="Tahoma"/>
                <w:sz w:val="20"/>
                <w:szCs w:val="20"/>
              </w:rPr>
              <w:t>This variable</w:t>
            </w:r>
            <w:r>
              <w:rPr>
                <w:rFonts w:cs="Tahoma"/>
                <w:sz w:val="20"/>
                <w:szCs w:val="20"/>
              </w:rPr>
              <w:t xml:space="preserve"> can be used only in combination with height sensors and if the </w:t>
            </w:r>
            <w:proofErr w:type="spellStart"/>
            <w:r>
              <w:rPr>
                <w:rFonts w:cs="Tahoma"/>
                <w:sz w:val="20"/>
                <w:szCs w:val="20"/>
              </w:rPr>
              <w:t>sensoring</w:t>
            </w:r>
            <w:proofErr w:type="spellEnd"/>
            <w:r>
              <w:rPr>
                <w:rFonts w:cs="Tahoma"/>
                <w:sz w:val="20"/>
                <w:szCs w:val="20"/>
              </w:rPr>
              <w:t xml:space="preserve"> type is </w:t>
            </w:r>
            <w:proofErr w:type="spellStart"/>
            <w:r>
              <w:rPr>
                <w:rFonts w:cs="Tahoma"/>
                <w:sz w:val="20"/>
                <w:szCs w:val="20"/>
              </w:rPr>
              <w:t>Sheetwice</w:t>
            </w:r>
            <w:proofErr w:type="spellEnd"/>
            <w:r>
              <w:rPr>
                <w:rFonts w:cs="Tahoma"/>
                <w:sz w:val="20"/>
                <w:szCs w:val="20"/>
              </w:rPr>
              <w:t xml:space="preserve">. The variable </w:t>
            </w:r>
            <w:r w:rsidRPr="00C56DF5">
              <w:rPr>
                <w:rFonts w:cs="Tahoma"/>
                <w:sz w:val="20"/>
                <w:szCs w:val="20"/>
              </w:rPr>
              <w:t>is T the first time the TOOLDOWN is called else nil.</w:t>
            </w:r>
          </w:p>
        </w:tc>
      </w:tr>
      <w:tr w:rsidR="00D90884" w:rsidRPr="00265B45" w14:paraId="37AA95E3"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FCDCE" w14:textId="77777777" w:rsidR="00D90884" w:rsidRDefault="00D90884" w:rsidP="00045522">
            <w:pPr>
              <w:rPr>
                <w:rFonts w:cs="Tahoma"/>
                <w:szCs w:val="20"/>
              </w:rPr>
            </w:pPr>
            <w:r>
              <w:rPr>
                <w:rFonts w:cs="Tahoma"/>
                <w:sz w:val="20"/>
                <w:szCs w:val="20"/>
              </w:rPr>
              <w:t>$msg</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FC721CA" w14:textId="77777777" w:rsidR="00D90884" w:rsidRDefault="00D90884" w:rsidP="00045522">
            <w:pPr>
              <w:jc w:val="center"/>
              <w:rPr>
                <w:rFonts w:cs="Tahoma"/>
                <w:szCs w:val="20"/>
              </w:rPr>
            </w:pPr>
            <w:r>
              <w:rPr>
                <w:rFonts w:cs="Tahoma"/>
                <w:sz w:val="20"/>
                <w:szCs w:val="20"/>
              </w:rPr>
              <w:t>String</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6826EF" w14:textId="7C471BA2" w:rsidR="00D90884" w:rsidRDefault="00D90884" w:rsidP="00045522">
            <w:pPr>
              <w:rPr>
                <w:rFonts w:cs="Tahoma"/>
                <w:szCs w:val="20"/>
              </w:rPr>
            </w:pPr>
            <w:r>
              <w:rPr>
                <w:rFonts w:cs="Tahoma"/>
                <w:sz w:val="20"/>
                <w:szCs w:val="20"/>
              </w:rPr>
              <w:t xml:space="preserve">An automatic generated text that </w:t>
            </w:r>
            <w:r w:rsidR="006B3C07">
              <w:rPr>
                <w:rFonts w:cs="Tahoma"/>
                <w:sz w:val="20"/>
                <w:szCs w:val="20"/>
              </w:rPr>
              <w:t>describes</w:t>
            </w:r>
            <w:r>
              <w:rPr>
                <w:rFonts w:cs="Tahoma"/>
                <w:sz w:val="20"/>
                <w:szCs w:val="20"/>
              </w:rPr>
              <w:t xml:space="preserve"> the reason of </w:t>
            </w:r>
            <w:proofErr w:type="spellStart"/>
            <w:r>
              <w:rPr>
                <w:rFonts w:cs="Tahoma"/>
                <w:sz w:val="20"/>
                <w:szCs w:val="20"/>
              </w:rPr>
              <w:t>Toolup</w:t>
            </w:r>
            <w:proofErr w:type="spellEnd"/>
          </w:p>
        </w:tc>
      </w:tr>
      <w:tr w:rsidR="00D90884" w:rsidRPr="00265B45" w14:paraId="185B2331"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44F112" w14:textId="77777777" w:rsidR="00D90884" w:rsidRPr="00265B45" w:rsidRDefault="00D90884" w:rsidP="00045522">
            <w:pPr>
              <w:rPr>
                <w:rFonts w:cs="Tahoma"/>
                <w:sz w:val="20"/>
                <w:szCs w:val="20"/>
              </w:rPr>
            </w:pPr>
            <w:r w:rsidRPr="00265B45">
              <w:rPr>
                <w:rFonts w:cs="Tahoma"/>
                <w:sz w:val="20"/>
                <w:szCs w:val="20"/>
              </w:rPr>
              <w:t>$reason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3DE0FD95" w14:textId="77777777" w:rsidR="00D90884" w:rsidRPr="00265B45" w:rsidRDefault="00D90884" w:rsidP="00045522">
            <w:pPr>
              <w:jc w:val="center"/>
              <w:rPr>
                <w:rFonts w:cs="Tahoma"/>
                <w:sz w:val="20"/>
                <w:szCs w:val="20"/>
              </w:rPr>
            </w:pPr>
            <w:r w:rsidRPr="00265B45">
              <w:rPr>
                <w:rFonts w:cs="Tahoma"/>
                <w:sz w:val="20"/>
                <w:szCs w:val="20"/>
              </w:rPr>
              <w:t>Int</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CFFE3" w14:textId="77777777" w:rsidR="00D90884" w:rsidRPr="00265B45" w:rsidRDefault="00D90884" w:rsidP="00045522">
            <w:pPr>
              <w:rPr>
                <w:rFonts w:cs="Tahoma"/>
                <w:sz w:val="20"/>
                <w:szCs w:val="20"/>
              </w:rPr>
            </w:pPr>
            <w:r w:rsidRPr="00265B45">
              <w:rPr>
                <w:rFonts w:cs="Tahoma"/>
                <w:sz w:val="20"/>
                <w:szCs w:val="20"/>
              </w:rPr>
              <w:t>The $reason means following:</w:t>
            </w:r>
          </w:p>
          <w:p w14:paraId="1FA1A19A" w14:textId="77777777" w:rsidR="00D90884" w:rsidRDefault="00D90884" w:rsidP="00045522">
            <w:pPr>
              <w:spacing w:line="240" w:lineRule="auto"/>
              <w:rPr>
                <w:rFonts w:cs="Tahoma"/>
                <w:sz w:val="20"/>
                <w:szCs w:val="20"/>
              </w:rPr>
            </w:pPr>
            <w:r>
              <w:rPr>
                <w:rFonts w:cs="Tahoma"/>
                <w:sz w:val="20"/>
                <w:szCs w:val="20"/>
              </w:rPr>
              <w:t>The reason means following</w:t>
            </w:r>
          </w:p>
          <w:p w14:paraId="16C1476C" w14:textId="77777777" w:rsidR="00D90884" w:rsidRDefault="00D90884" w:rsidP="00045522">
            <w:pPr>
              <w:spacing w:line="240" w:lineRule="auto"/>
              <w:rPr>
                <w:rFonts w:cs="Tahoma"/>
                <w:sz w:val="20"/>
                <w:szCs w:val="20"/>
              </w:rPr>
            </w:pPr>
            <w:r>
              <w:rPr>
                <w:rFonts w:cs="Tahoma"/>
                <w:sz w:val="20"/>
                <w:szCs w:val="20"/>
              </w:rPr>
              <w:t>1=Initialization in the beginning of the file.</w:t>
            </w:r>
          </w:p>
          <w:p w14:paraId="0FDDAFBD" w14:textId="77777777" w:rsidR="00D90884" w:rsidRDefault="00D90884" w:rsidP="00045522">
            <w:pPr>
              <w:spacing w:line="240" w:lineRule="auto"/>
              <w:rPr>
                <w:rFonts w:cs="Tahoma"/>
                <w:sz w:val="20"/>
                <w:szCs w:val="20"/>
              </w:rPr>
            </w:pPr>
            <w:r>
              <w:rPr>
                <w:rFonts w:cs="Tahoma"/>
                <w:sz w:val="20"/>
                <w:szCs w:val="20"/>
              </w:rPr>
              <w:t>2=Between drillings</w:t>
            </w:r>
          </w:p>
          <w:p w14:paraId="46AB8D4C" w14:textId="77777777" w:rsidR="00D90884" w:rsidRDefault="00D90884" w:rsidP="00045522">
            <w:pPr>
              <w:spacing w:line="240" w:lineRule="auto"/>
              <w:rPr>
                <w:rFonts w:cs="Tahoma"/>
                <w:sz w:val="20"/>
                <w:szCs w:val="20"/>
              </w:rPr>
            </w:pPr>
            <w:r>
              <w:rPr>
                <w:rFonts w:cs="Tahoma"/>
                <w:sz w:val="20"/>
                <w:szCs w:val="20"/>
              </w:rPr>
              <w:t>3=Between markings</w:t>
            </w:r>
          </w:p>
          <w:p w14:paraId="3E5879D2" w14:textId="77777777" w:rsidR="00D90884" w:rsidRDefault="00D90884" w:rsidP="00045522">
            <w:pPr>
              <w:spacing w:line="240" w:lineRule="auto"/>
              <w:rPr>
                <w:rFonts w:cs="Tahoma"/>
                <w:sz w:val="20"/>
                <w:szCs w:val="20"/>
              </w:rPr>
            </w:pPr>
            <w:r>
              <w:rPr>
                <w:rFonts w:cs="Tahoma"/>
                <w:sz w:val="20"/>
                <w:szCs w:val="20"/>
              </w:rPr>
              <w:t>4=Between pre piercings</w:t>
            </w:r>
          </w:p>
          <w:p w14:paraId="634645A1" w14:textId="77777777" w:rsidR="00D90884" w:rsidRDefault="00D90884" w:rsidP="00045522">
            <w:pPr>
              <w:spacing w:line="240" w:lineRule="auto"/>
              <w:rPr>
                <w:rFonts w:cs="Tahoma"/>
                <w:sz w:val="20"/>
                <w:szCs w:val="20"/>
              </w:rPr>
            </w:pPr>
            <w:r>
              <w:rPr>
                <w:rFonts w:cs="Tahoma"/>
                <w:sz w:val="20"/>
                <w:szCs w:val="20"/>
              </w:rPr>
              <w:t>5=Between cuts in a part</w:t>
            </w:r>
          </w:p>
          <w:p w14:paraId="19EA1140" w14:textId="77777777" w:rsidR="00D90884" w:rsidRDefault="00D90884" w:rsidP="00045522">
            <w:pPr>
              <w:rPr>
                <w:rFonts w:cs="Tahoma"/>
                <w:sz w:val="20"/>
                <w:szCs w:val="20"/>
              </w:rPr>
            </w:pPr>
            <w:r>
              <w:rPr>
                <w:rFonts w:cs="Tahoma"/>
                <w:sz w:val="20"/>
                <w:szCs w:val="20"/>
              </w:rPr>
              <w:t>6=Between two parts in cutting</w:t>
            </w:r>
          </w:p>
          <w:p w14:paraId="43A47CF9" w14:textId="77777777" w:rsidR="00D90884" w:rsidRPr="00265B45" w:rsidRDefault="00D90884" w:rsidP="00045522">
            <w:pPr>
              <w:rPr>
                <w:rFonts w:cs="Tahoma"/>
                <w:sz w:val="20"/>
                <w:szCs w:val="20"/>
              </w:rPr>
            </w:pPr>
            <w:r>
              <w:rPr>
                <w:rFonts w:cs="Tahoma"/>
                <w:sz w:val="20"/>
                <w:szCs w:val="20"/>
              </w:rPr>
              <w:t>7=Before cleaning or pressure reduce.</w:t>
            </w:r>
          </w:p>
        </w:tc>
      </w:tr>
      <w:tr w:rsidR="00D90884" w:rsidRPr="00265B45" w14:paraId="2AF36F78"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1D442" w14:textId="77777777" w:rsidR="00D90884" w:rsidRPr="00F232ED" w:rsidRDefault="00D90884" w:rsidP="00045522">
            <w:pPr>
              <w:rPr>
                <w:rFonts w:cs="Tahoma"/>
                <w:sz w:val="20"/>
                <w:szCs w:val="20"/>
              </w:rPr>
            </w:pPr>
            <w:r w:rsidRPr="00F232ED">
              <w:rPr>
                <w:rFonts w:cs="Tahoma"/>
                <w:sz w:val="20"/>
                <w:szCs w:val="20"/>
              </w:rPr>
              <w:t>$</w:t>
            </w:r>
            <w:proofErr w:type="spellStart"/>
            <w:r w:rsidRPr="00F232ED">
              <w:rPr>
                <w:rFonts w:cs="Tahoma"/>
                <w:sz w:val="20"/>
                <w:szCs w:val="20"/>
              </w:rPr>
              <w:t>sensordist</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7318D06C" w14:textId="77777777" w:rsidR="00D90884" w:rsidRPr="00F232ED" w:rsidRDefault="00D90884" w:rsidP="00045522">
            <w:pPr>
              <w:jc w:val="center"/>
              <w:rPr>
                <w:rFonts w:cs="Tahoma"/>
                <w:sz w:val="20"/>
                <w:szCs w:val="20"/>
              </w:rPr>
            </w:pPr>
            <w:r w:rsidRPr="00F232ED">
              <w:rPr>
                <w:rFonts w:cs="Tahoma"/>
                <w:sz w:val="20"/>
                <w:szCs w:val="20"/>
              </w:rPr>
              <w:t>Real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00C788" w14:textId="77777777" w:rsidR="00D90884" w:rsidRPr="00F232ED" w:rsidRDefault="00D90884" w:rsidP="00045522">
            <w:pPr>
              <w:rPr>
                <w:rFonts w:cs="Tahoma"/>
                <w:sz w:val="20"/>
                <w:szCs w:val="20"/>
              </w:rPr>
            </w:pPr>
            <w:r w:rsidRPr="00F232ED">
              <w:rPr>
                <w:rFonts w:cs="Tahoma"/>
                <w:sz w:val="20"/>
                <w:szCs w:val="20"/>
              </w:rPr>
              <w:t>The distance between each measurement when using Stamping sensor.</w:t>
            </w:r>
            <w:r>
              <w:rPr>
                <w:rFonts w:cs="Tahoma"/>
                <w:sz w:val="20"/>
                <w:szCs w:val="20"/>
              </w:rPr>
              <w:t xml:space="preserve"> The variable </w:t>
            </w:r>
            <w:proofErr w:type="gramStart"/>
            <w:r>
              <w:rPr>
                <w:rFonts w:cs="Tahoma"/>
                <w:sz w:val="20"/>
                <w:szCs w:val="20"/>
              </w:rPr>
              <w:t>are</w:t>
            </w:r>
            <w:proofErr w:type="gramEnd"/>
            <w:r>
              <w:rPr>
                <w:rFonts w:cs="Tahoma"/>
                <w:sz w:val="20"/>
                <w:szCs w:val="20"/>
              </w:rPr>
              <w:t xml:space="preserve"> used to calculate the time between each measurement and are on</w:t>
            </w:r>
            <w:r w:rsidRPr="00F232ED">
              <w:rPr>
                <w:rFonts w:cs="Tahoma"/>
                <w:sz w:val="20"/>
                <w:szCs w:val="20"/>
              </w:rPr>
              <w:t>ly used in AWJ-cutting.</w:t>
            </w:r>
          </w:p>
        </w:tc>
      </w:tr>
      <w:tr w:rsidR="00D90884" w:rsidRPr="00265B45" w14:paraId="490D7781"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0817DF" w14:textId="77777777" w:rsidR="00D90884" w:rsidRPr="00265B45" w:rsidRDefault="00D90884" w:rsidP="00045522">
            <w:pPr>
              <w:rPr>
                <w:rFonts w:cs="Tahoma"/>
                <w:szCs w:val="20"/>
              </w:rPr>
            </w:pPr>
            <w:r w:rsidRPr="003F0B56">
              <w:rPr>
                <w:rFonts w:cs="Tahoma"/>
                <w:sz w:val="20"/>
                <w:szCs w:val="20"/>
              </w:rPr>
              <w:t>$</w:t>
            </w:r>
            <w:proofErr w:type="spellStart"/>
            <w:r w:rsidRPr="003F0B56">
              <w:rPr>
                <w:rFonts w:cs="Tahoma"/>
                <w:sz w:val="20"/>
                <w:szCs w:val="20"/>
              </w:rPr>
              <w:t>sensormode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4988B894" w14:textId="77777777" w:rsidR="00D90884" w:rsidRPr="003F0B56" w:rsidRDefault="00D90884" w:rsidP="00045522">
            <w:pPr>
              <w:jc w:val="center"/>
              <w:rPr>
                <w:rFonts w:cs="Tahoma"/>
                <w:sz w:val="20"/>
                <w:szCs w:val="20"/>
              </w:rPr>
            </w:pPr>
            <w:r w:rsidRPr="003F0B56">
              <w:rPr>
                <w:rFonts w:cs="Tahoma"/>
                <w:sz w:val="20"/>
                <w:szCs w:val="20"/>
              </w:rPr>
              <w:t>Int</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1DD531" w14:textId="77777777" w:rsidR="00D90884" w:rsidRDefault="00D90884" w:rsidP="00045522">
            <w:pPr>
              <w:rPr>
                <w:rFonts w:cs="Tahoma"/>
                <w:sz w:val="20"/>
                <w:szCs w:val="20"/>
              </w:rPr>
            </w:pPr>
            <w:r>
              <w:rPr>
                <w:rFonts w:cs="Tahoma"/>
                <w:sz w:val="20"/>
                <w:szCs w:val="20"/>
              </w:rPr>
              <w:t xml:space="preserve">-1= If no height sensor </w:t>
            </w:r>
            <w:proofErr w:type="gramStart"/>
            <w:r>
              <w:rPr>
                <w:rFonts w:cs="Tahoma"/>
                <w:sz w:val="20"/>
                <w:szCs w:val="20"/>
              </w:rPr>
              <w:t>are</w:t>
            </w:r>
            <w:proofErr w:type="gramEnd"/>
            <w:r>
              <w:rPr>
                <w:rFonts w:cs="Tahoma"/>
                <w:sz w:val="20"/>
                <w:szCs w:val="20"/>
              </w:rPr>
              <w:t xml:space="preserve"> in use.</w:t>
            </w:r>
          </w:p>
          <w:p w14:paraId="1C8880F6" w14:textId="77777777" w:rsidR="00D90884" w:rsidRDefault="00D90884" w:rsidP="00045522">
            <w:pPr>
              <w:rPr>
                <w:rFonts w:cs="Tahoma"/>
                <w:sz w:val="20"/>
                <w:szCs w:val="20"/>
              </w:rPr>
            </w:pPr>
            <w:r>
              <w:rPr>
                <w:rFonts w:cs="Tahoma"/>
                <w:sz w:val="20"/>
                <w:szCs w:val="20"/>
              </w:rPr>
              <w:t>0=</w:t>
            </w:r>
            <w:proofErr w:type="spellStart"/>
            <w:r>
              <w:rPr>
                <w:rFonts w:cs="Tahoma"/>
                <w:sz w:val="20"/>
                <w:szCs w:val="20"/>
              </w:rPr>
              <w:t>Sheetwice</w:t>
            </w:r>
            <w:proofErr w:type="spellEnd"/>
            <w:r>
              <w:rPr>
                <w:rFonts w:cs="Tahoma"/>
                <w:sz w:val="20"/>
                <w:szCs w:val="20"/>
              </w:rPr>
              <w:t xml:space="preserve">. Normal implementation is that the sensor </w:t>
            </w:r>
            <w:proofErr w:type="gramStart"/>
            <w:r>
              <w:rPr>
                <w:rFonts w:cs="Tahoma"/>
                <w:sz w:val="20"/>
                <w:szCs w:val="20"/>
              </w:rPr>
              <w:t>measure</w:t>
            </w:r>
            <w:proofErr w:type="gramEnd"/>
            <w:r>
              <w:rPr>
                <w:rFonts w:cs="Tahoma"/>
                <w:sz w:val="20"/>
                <w:szCs w:val="20"/>
              </w:rPr>
              <w:t xml:space="preserve"> the height once at the start.</w:t>
            </w:r>
          </w:p>
          <w:p w14:paraId="3BC80DC5" w14:textId="77777777" w:rsidR="00D90884" w:rsidRDefault="00D90884" w:rsidP="00045522">
            <w:pPr>
              <w:rPr>
                <w:rFonts w:cs="Tahoma"/>
                <w:sz w:val="20"/>
                <w:szCs w:val="20"/>
              </w:rPr>
            </w:pPr>
            <w:r>
              <w:rPr>
                <w:rFonts w:cs="Tahoma"/>
                <w:sz w:val="20"/>
                <w:szCs w:val="20"/>
              </w:rPr>
              <w:t>1=</w:t>
            </w:r>
            <w:proofErr w:type="spellStart"/>
            <w:r>
              <w:rPr>
                <w:rFonts w:cs="Tahoma"/>
                <w:sz w:val="20"/>
                <w:szCs w:val="20"/>
              </w:rPr>
              <w:t>Partwice</w:t>
            </w:r>
            <w:proofErr w:type="spellEnd"/>
            <w:r>
              <w:rPr>
                <w:rFonts w:cs="Tahoma"/>
                <w:sz w:val="20"/>
                <w:szCs w:val="20"/>
              </w:rPr>
              <w:t xml:space="preserve">. Normal implementation is that the sensor </w:t>
            </w:r>
            <w:proofErr w:type="gramStart"/>
            <w:r>
              <w:rPr>
                <w:rFonts w:cs="Tahoma"/>
                <w:sz w:val="20"/>
                <w:szCs w:val="20"/>
              </w:rPr>
              <w:t>measure</w:t>
            </w:r>
            <w:proofErr w:type="gramEnd"/>
            <w:r>
              <w:rPr>
                <w:rFonts w:cs="Tahoma"/>
                <w:sz w:val="20"/>
                <w:szCs w:val="20"/>
              </w:rPr>
              <w:t xml:space="preserve"> the height at every new part.</w:t>
            </w:r>
          </w:p>
          <w:p w14:paraId="04C52572" w14:textId="77777777" w:rsidR="00D90884" w:rsidRDefault="00D90884" w:rsidP="00045522">
            <w:pPr>
              <w:rPr>
                <w:rFonts w:cs="Tahoma"/>
                <w:sz w:val="20"/>
                <w:szCs w:val="20"/>
              </w:rPr>
            </w:pPr>
            <w:r>
              <w:rPr>
                <w:rFonts w:cs="Tahoma"/>
                <w:sz w:val="20"/>
                <w:szCs w:val="20"/>
              </w:rPr>
              <w:t xml:space="preserve">2=Dragging. The height sensor </w:t>
            </w:r>
            <w:proofErr w:type="gramStart"/>
            <w:r>
              <w:rPr>
                <w:rFonts w:cs="Tahoma"/>
                <w:sz w:val="20"/>
                <w:szCs w:val="20"/>
              </w:rPr>
              <w:t>are</w:t>
            </w:r>
            <w:proofErr w:type="gramEnd"/>
            <w:r>
              <w:rPr>
                <w:rFonts w:cs="Tahoma"/>
                <w:sz w:val="20"/>
                <w:szCs w:val="20"/>
              </w:rPr>
              <w:t xml:space="preserve"> at the material all time.</w:t>
            </w:r>
          </w:p>
          <w:p w14:paraId="1A3A48F4" w14:textId="77777777" w:rsidR="00D90884" w:rsidRPr="003F0B56" w:rsidRDefault="00D90884" w:rsidP="00045522">
            <w:pPr>
              <w:rPr>
                <w:rFonts w:cs="Tahoma"/>
                <w:sz w:val="20"/>
                <w:szCs w:val="20"/>
              </w:rPr>
            </w:pPr>
            <w:r>
              <w:rPr>
                <w:rFonts w:cs="Tahoma"/>
                <w:sz w:val="20"/>
                <w:szCs w:val="20"/>
              </w:rPr>
              <w:t xml:space="preserve">3=Stamping. The height sensor measures the height periodical. The time between the measurements </w:t>
            </w:r>
            <w:proofErr w:type="gramStart"/>
            <w:r>
              <w:rPr>
                <w:rFonts w:cs="Tahoma"/>
                <w:sz w:val="20"/>
                <w:szCs w:val="20"/>
              </w:rPr>
              <w:t>are</w:t>
            </w:r>
            <w:proofErr w:type="gramEnd"/>
            <w:r>
              <w:rPr>
                <w:rFonts w:cs="Tahoma"/>
                <w:sz w:val="20"/>
                <w:szCs w:val="20"/>
              </w:rPr>
              <w:t xml:space="preserve"> controlled by the variable $</w:t>
            </w:r>
            <w:proofErr w:type="spellStart"/>
            <w:r>
              <w:rPr>
                <w:rFonts w:cs="Tahoma"/>
                <w:sz w:val="20"/>
                <w:szCs w:val="20"/>
              </w:rPr>
              <w:t>sensorsec</w:t>
            </w:r>
            <w:proofErr w:type="spellEnd"/>
            <w:r>
              <w:rPr>
                <w:rFonts w:cs="Tahoma"/>
                <w:sz w:val="20"/>
                <w:szCs w:val="20"/>
              </w:rPr>
              <w:t>. See also $</w:t>
            </w:r>
            <w:proofErr w:type="spellStart"/>
            <w:r>
              <w:rPr>
                <w:rFonts w:cs="Tahoma"/>
                <w:sz w:val="20"/>
                <w:szCs w:val="20"/>
              </w:rPr>
              <w:t>sensordist</w:t>
            </w:r>
            <w:proofErr w:type="spellEnd"/>
            <w:r>
              <w:rPr>
                <w:rFonts w:cs="Tahoma"/>
                <w:sz w:val="20"/>
                <w:szCs w:val="20"/>
              </w:rPr>
              <w:t>.</w:t>
            </w:r>
          </w:p>
        </w:tc>
      </w:tr>
      <w:tr w:rsidR="00D90884" w:rsidRPr="00265B45" w14:paraId="7D098546"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AE78EA" w14:textId="77777777" w:rsidR="00D90884" w:rsidRPr="00F232ED" w:rsidRDefault="00D90884" w:rsidP="00045522">
            <w:pPr>
              <w:rPr>
                <w:rFonts w:cs="Tahoma"/>
                <w:sz w:val="20"/>
                <w:szCs w:val="20"/>
              </w:rPr>
            </w:pPr>
            <w:r w:rsidRPr="00F232ED">
              <w:rPr>
                <w:rFonts w:cs="Tahoma"/>
                <w:sz w:val="20"/>
                <w:szCs w:val="20"/>
              </w:rPr>
              <w:t>$</w:t>
            </w:r>
            <w:proofErr w:type="spellStart"/>
            <w:r w:rsidRPr="00F232ED">
              <w:rPr>
                <w:rFonts w:cs="Tahoma"/>
                <w:sz w:val="20"/>
                <w:szCs w:val="20"/>
              </w:rPr>
              <w:t>sensorsec</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46175CF" w14:textId="77777777" w:rsidR="00D90884" w:rsidRPr="00F232ED" w:rsidRDefault="00D90884" w:rsidP="00045522">
            <w:pPr>
              <w:jc w:val="center"/>
              <w:rPr>
                <w:rFonts w:cs="Tahoma"/>
                <w:sz w:val="20"/>
                <w:szCs w:val="20"/>
              </w:rPr>
            </w:pPr>
            <w:r w:rsidRPr="00F232ED">
              <w:rPr>
                <w:rFonts w:cs="Tahoma"/>
                <w:sz w:val="20"/>
                <w:szCs w:val="20"/>
              </w:rPr>
              <w:t>Real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F16702" w14:textId="77777777" w:rsidR="00D90884" w:rsidRPr="00F232ED" w:rsidRDefault="00D90884" w:rsidP="00045522">
            <w:pPr>
              <w:rPr>
                <w:rFonts w:cs="Tahoma"/>
                <w:szCs w:val="20"/>
              </w:rPr>
            </w:pPr>
            <w:r w:rsidRPr="00F232ED">
              <w:rPr>
                <w:rFonts w:cs="Tahoma"/>
                <w:sz w:val="20"/>
                <w:szCs w:val="20"/>
              </w:rPr>
              <w:t>The time between each measurement when using Stamping sensor.</w:t>
            </w:r>
            <w:r>
              <w:rPr>
                <w:rFonts w:cs="Tahoma"/>
                <w:sz w:val="20"/>
                <w:szCs w:val="20"/>
              </w:rPr>
              <w:t xml:space="preserve"> The time is calculated from the variable $</w:t>
            </w:r>
            <w:proofErr w:type="spellStart"/>
            <w:r>
              <w:rPr>
                <w:rFonts w:cs="Tahoma"/>
                <w:sz w:val="20"/>
                <w:szCs w:val="20"/>
              </w:rPr>
              <w:t>sensordist</w:t>
            </w:r>
            <w:proofErr w:type="spellEnd"/>
            <w:r>
              <w:rPr>
                <w:rFonts w:cs="Tahoma"/>
                <w:sz w:val="20"/>
                <w:szCs w:val="20"/>
              </w:rPr>
              <w:t xml:space="preserve"> and the High cutting speed in Normal quality. This variable is only used in AWJ cutting.</w:t>
            </w:r>
          </w:p>
        </w:tc>
      </w:tr>
      <w:tr w:rsidR="00D90884" w:rsidRPr="00265B45" w14:paraId="3EDB3837"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4ACE8E" w14:textId="77777777" w:rsidR="00D90884" w:rsidRDefault="00D90884" w:rsidP="00045522">
            <w:pPr>
              <w:rPr>
                <w:rFonts w:cs="Tahoma"/>
                <w:szCs w:val="20"/>
              </w:rPr>
            </w:pPr>
            <w:r w:rsidRPr="00F05D5C">
              <w:rPr>
                <w:rFonts w:cs="Tahoma"/>
                <w:sz w:val="20"/>
                <w:szCs w:val="20"/>
              </w:rPr>
              <w:t>$stroke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5DE30ECD" w14:textId="77777777" w:rsidR="00D90884" w:rsidRDefault="00D90884" w:rsidP="00045522">
            <w:pPr>
              <w:jc w:val="center"/>
              <w:rPr>
                <w:rFonts w:cs="Tahoma"/>
                <w:szCs w:val="20"/>
              </w:rPr>
            </w:pPr>
            <w:r w:rsidRPr="00F05D5C">
              <w:rPr>
                <w:rFonts w:cs="Tahoma"/>
                <w:sz w:val="20"/>
                <w:szCs w:val="20"/>
              </w:rPr>
              <w:t>Bool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BBB9FE" w14:textId="77777777" w:rsidR="00D90884" w:rsidRPr="00F05D5C" w:rsidRDefault="00D90884" w:rsidP="00045522">
            <w:pPr>
              <w:rPr>
                <w:rFonts w:cs="Tahoma"/>
                <w:sz w:val="20"/>
                <w:szCs w:val="20"/>
              </w:rPr>
            </w:pPr>
            <w:r>
              <w:rPr>
                <w:rFonts w:cs="Tahoma"/>
                <w:sz w:val="20"/>
                <w:szCs w:val="20"/>
              </w:rPr>
              <w:t>If the pneumatic stroke should be used</w:t>
            </w:r>
          </w:p>
        </w:tc>
      </w:tr>
      <w:tr w:rsidR="00D90884" w:rsidRPr="00265B45" w14:paraId="715734FC"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861E1" w14:textId="77777777" w:rsidR="00D90884" w:rsidRDefault="00D90884" w:rsidP="00045522">
            <w:pPr>
              <w:rPr>
                <w:rFonts w:cs="Tahoma"/>
                <w:sz w:val="20"/>
                <w:szCs w:val="20"/>
              </w:rPr>
            </w:pPr>
            <w:r>
              <w:rPr>
                <w:rFonts w:cs="Tahoma"/>
                <w:sz w:val="20"/>
                <w:szCs w:val="20"/>
              </w:rPr>
              <w:t>$z</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0B9FF505" w14:textId="77777777" w:rsidR="00D90884" w:rsidRDefault="00D90884" w:rsidP="00045522">
            <w:pPr>
              <w:jc w:val="center"/>
              <w:rPr>
                <w:rFonts w:cs="Tahoma"/>
                <w:sz w:val="20"/>
                <w:szCs w:val="20"/>
              </w:rPr>
            </w:pPr>
            <w:r>
              <w:rPr>
                <w:rFonts w:cs="Tahoma"/>
                <w:sz w:val="20"/>
                <w:szCs w:val="20"/>
              </w:rPr>
              <w:t>Real</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877319" w14:textId="77777777" w:rsidR="00D90884" w:rsidRDefault="00D90884" w:rsidP="00045522">
            <w:pPr>
              <w:rPr>
                <w:rFonts w:cs="Tahoma"/>
                <w:sz w:val="20"/>
                <w:szCs w:val="20"/>
              </w:rPr>
            </w:pPr>
            <w:r>
              <w:rPr>
                <w:rFonts w:cs="Tahoma"/>
                <w:sz w:val="20"/>
                <w:szCs w:val="20"/>
              </w:rPr>
              <w:t>This value is the same as previous $z that was used to move up the tool.</w:t>
            </w:r>
            <w:r>
              <w:rPr>
                <w:rFonts w:cs="Tahoma"/>
                <w:sz w:val="20"/>
                <w:szCs w:val="20"/>
              </w:rPr>
              <w:br/>
              <w:t>If the tools have not been down, then the value is the maximum lift height minus the thickness of the material.</w:t>
            </w:r>
          </w:p>
        </w:tc>
      </w:tr>
      <w:tr w:rsidR="00D90884" w:rsidRPr="00265B45" w14:paraId="5DC855EE"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89C83" w14:textId="77777777" w:rsidR="00D90884" w:rsidRPr="00F232ED" w:rsidRDefault="00D90884" w:rsidP="00045522">
            <w:pPr>
              <w:rPr>
                <w:rFonts w:cs="Tahoma"/>
                <w:sz w:val="20"/>
                <w:szCs w:val="20"/>
              </w:rPr>
            </w:pPr>
            <w:r w:rsidRPr="00F232ED">
              <w:rPr>
                <w:rFonts w:cs="Tahoma"/>
                <w:sz w:val="20"/>
                <w:szCs w:val="20"/>
              </w:rPr>
              <w:t>$</w:t>
            </w:r>
            <w:proofErr w:type="spellStart"/>
            <w:r w:rsidRPr="00F232ED">
              <w:rPr>
                <w:rFonts w:cs="Tahoma"/>
                <w:sz w:val="20"/>
                <w:szCs w:val="20"/>
              </w:rPr>
              <w:t>zmode</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EB915E6" w14:textId="77777777" w:rsidR="00D90884" w:rsidRPr="00F232ED" w:rsidRDefault="00D90884" w:rsidP="00045522">
            <w:pPr>
              <w:jc w:val="center"/>
              <w:rPr>
                <w:rFonts w:cs="Tahoma"/>
                <w:sz w:val="20"/>
                <w:szCs w:val="20"/>
              </w:rPr>
            </w:pPr>
            <w:r w:rsidRPr="00F232ED">
              <w:rPr>
                <w:rFonts w:cs="Tahoma"/>
                <w:sz w:val="20"/>
                <w:szCs w:val="20"/>
              </w:rPr>
              <w:t>Int</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89D6E6" w14:textId="77777777" w:rsidR="00D90884" w:rsidRDefault="00D90884" w:rsidP="00045522">
            <w:pPr>
              <w:rPr>
                <w:rFonts w:cs="Tahoma"/>
                <w:sz w:val="20"/>
                <w:szCs w:val="20"/>
              </w:rPr>
            </w:pPr>
            <w:r>
              <w:rPr>
                <w:rFonts w:cs="Tahoma"/>
                <w:sz w:val="20"/>
                <w:szCs w:val="20"/>
              </w:rPr>
              <w:t>The $</w:t>
            </w:r>
            <w:proofErr w:type="spellStart"/>
            <w:r>
              <w:rPr>
                <w:rFonts w:cs="Tahoma"/>
                <w:sz w:val="20"/>
                <w:szCs w:val="20"/>
              </w:rPr>
              <w:t>zmode</w:t>
            </w:r>
            <w:proofErr w:type="spellEnd"/>
            <w:r>
              <w:rPr>
                <w:rFonts w:cs="Tahoma"/>
                <w:sz w:val="20"/>
                <w:szCs w:val="20"/>
              </w:rPr>
              <w:t xml:space="preserve"> have following meaning.</w:t>
            </w:r>
          </w:p>
          <w:p w14:paraId="7C05EDD3" w14:textId="77777777" w:rsidR="00D90884" w:rsidRDefault="00D90884" w:rsidP="00045522">
            <w:pPr>
              <w:rPr>
                <w:rFonts w:cs="Tahoma"/>
                <w:sz w:val="20"/>
                <w:szCs w:val="20"/>
              </w:rPr>
            </w:pPr>
            <w:r>
              <w:rPr>
                <w:rFonts w:cs="Tahoma"/>
                <w:sz w:val="20"/>
                <w:szCs w:val="20"/>
              </w:rPr>
              <w:t>0=Fixed Z-axis.</w:t>
            </w:r>
          </w:p>
          <w:p w14:paraId="0A81A14E" w14:textId="77777777" w:rsidR="00D90884" w:rsidRDefault="00D90884" w:rsidP="00045522">
            <w:pPr>
              <w:rPr>
                <w:rFonts w:cs="Tahoma"/>
                <w:sz w:val="20"/>
                <w:szCs w:val="20"/>
              </w:rPr>
            </w:pPr>
            <w:r>
              <w:rPr>
                <w:rFonts w:cs="Tahoma"/>
                <w:sz w:val="20"/>
                <w:szCs w:val="20"/>
              </w:rPr>
              <w:t xml:space="preserve">1=Automatic, Up/Down controlled by water </w:t>
            </w:r>
            <w:proofErr w:type="gramStart"/>
            <w:r>
              <w:rPr>
                <w:rFonts w:cs="Tahoma"/>
                <w:sz w:val="20"/>
                <w:szCs w:val="20"/>
              </w:rPr>
              <w:t>On</w:t>
            </w:r>
            <w:proofErr w:type="gramEnd"/>
            <w:r>
              <w:rPr>
                <w:rFonts w:cs="Tahoma"/>
                <w:sz w:val="20"/>
                <w:szCs w:val="20"/>
              </w:rPr>
              <w:t>/Off.</w:t>
            </w:r>
          </w:p>
          <w:p w14:paraId="2A15E54F" w14:textId="77777777" w:rsidR="00D90884" w:rsidRDefault="00D90884" w:rsidP="00045522">
            <w:pPr>
              <w:rPr>
                <w:rFonts w:cs="Tahoma"/>
                <w:sz w:val="20"/>
                <w:szCs w:val="20"/>
              </w:rPr>
            </w:pPr>
            <w:r>
              <w:rPr>
                <w:rFonts w:cs="Tahoma"/>
                <w:sz w:val="20"/>
                <w:szCs w:val="20"/>
              </w:rPr>
              <w:t>2=Up/Down with separate M-codes.</w:t>
            </w:r>
          </w:p>
          <w:p w14:paraId="250AD57A" w14:textId="77777777" w:rsidR="00D90884" w:rsidRDefault="00D90884" w:rsidP="00045522">
            <w:pPr>
              <w:rPr>
                <w:rFonts w:cs="Tahoma"/>
                <w:sz w:val="20"/>
                <w:szCs w:val="20"/>
              </w:rPr>
            </w:pPr>
            <w:r>
              <w:rPr>
                <w:rFonts w:cs="Tahoma"/>
                <w:sz w:val="20"/>
                <w:szCs w:val="20"/>
              </w:rPr>
              <w:t>3=Up/Down controlled by Z-coordinates.</w:t>
            </w:r>
          </w:p>
          <w:p w14:paraId="2BAC71A1" w14:textId="77777777" w:rsidR="00D90884" w:rsidRDefault="00D90884" w:rsidP="00045522">
            <w:pPr>
              <w:rPr>
                <w:rFonts w:cs="Tahoma"/>
                <w:sz w:val="20"/>
                <w:szCs w:val="20"/>
              </w:rPr>
            </w:pPr>
            <w:r>
              <w:rPr>
                <w:rFonts w:cs="Tahoma"/>
                <w:sz w:val="20"/>
                <w:szCs w:val="20"/>
              </w:rPr>
              <w:t xml:space="preserve">4=Automatic Height sensor that are controlled by water </w:t>
            </w:r>
            <w:proofErr w:type="gramStart"/>
            <w:r>
              <w:rPr>
                <w:rFonts w:cs="Tahoma"/>
                <w:sz w:val="20"/>
                <w:szCs w:val="20"/>
              </w:rPr>
              <w:t>On</w:t>
            </w:r>
            <w:proofErr w:type="gramEnd"/>
            <w:r>
              <w:rPr>
                <w:rFonts w:cs="Tahoma"/>
                <w:sz w:val="20"/>
                <w:szCs w:val="20"/>
              </w:rPr>
              <w:t>/Off.</w:t>
            </w:r>
          </w:p>
          <w:p w14:paraId="118FEBD5" w14:textId="77777777" w:rsidR="00D90884" w:rsidRDefault="00D90884" w:rsidP="00045522">
            <w:pPr>
              <w:rPr>
                <w:rFonts w:cs="Tahoma"/>
                <w:sz w:val="20"/>
                <w:szCs w:val="20"/>
              </w:rPr>
            </w:pPr>
            <w:r>
              <w:rPr>
                <w:rFonts w:cs="Tahoma"/>
                <w:sz w:val="20"/>
                <w:szCs w:val="20"/>
              </w:rPr>
              <w:t>5=Height sensor that are controlled by M-codes.</w:t>
            </w:r>
          </w:p>
          <w:p w14:paraId="595702A6" w14:textId="77777777" w:rsidR="00D90884" w:rsidRDefault="00D90884" w:rsidP="00045522">
            <w:pPr>
              <w:rPr>
                <w:rFonts w:cs="Tahoma"/>
                <w:sz w:val="20"/>
                <w:szCs w:val="20"/>
              </w:rPr>
            </w:pPr>
            <w:r>
              <w:rPr>
                <w:rFonts w:cs="Tahoma"/>
                <w:sz w:val="20"/>
                <w:szCs w:val="20"/>
              </w:rPr>
              <w:t>6=Height sensor that are controlled by Z-coordinates.</w:t>
            </w:r>
          </w:p>
          <w:p w14:paraId="7A0D83F3" w14:textId="77777777" w:rsidR="00D90884" w:rsidRDefault="00D90884" w:rsidP="00045522">
            <w:pPr>
              <w:rPr>
                <w:rFonts w:cs="Tahoma"/>
                <w:sz w:val="20"/>
                <w:szCs w:val="20"/>
              </w:rPr>
            </w:pPr>
            <w:r>
              <w:rPr>
                <w:rFonts w:cs="Tahoma"/>
                <w:sz w:val="20"/>
                <w:szCs w:val="20"/>
              </w:rPr>
              <w:t>7=By measuring probe information.</w:t>
            </w:r>
          </w:p>
          <w:p w14:paraId="738C05D3" w14:textId="77777777" w:rsidR="00D90884" w:rsidRDefault="00D90884" w:rsidP="00045522">
            <w:pPr>
              <w:rPr>
                <w:rFonts w:cs="Tahoma"/>
                <w:sz w:val="20"/>
                <w:szCs w:val="20"/>
              </w:rPr>
            </w:pPr>
            <w:r>
              <w:rPr>
                <w:rFonts w:cs="Tahoma"/>
                <w:sz w:val="20"/>
                <w:szCs w:val="20"/>
              </w:rPr>
              <w:t>If the machine has a pneumatic stroke, then this can be used together with all options above.</w:t>
            </w:r>
          </w:p>
        </w:tc>
      </w:tr>
      <w:tr w:rsidR="00D90884" w:rsidRPr="00265B45" w14:paraId="54C1F805" w14:textId="77777777" w:rsidTr="008504B6">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5630D" w14:textId="77777777" w:rsidR="00D90884" w:rsidRDefault="00D90884" w:rsidP="00045522">
            <w:pPr>
              <w:rPr>
                <w:rFonts w:cs="Tahoma"/>
                <w:sz w:val="20"/>
                <w:szCs w:val="20"/>
              </w:rPr>
            </w:pPr>
            <w:r>
              <w:rPr>
                <w:rFonts w:cs="Tahoma"/>
                <w:sz w:val="20"/>
                <w:szCs w:val="20"/>
              </w:rPr>
              <w:t>$</w:t>
            </w:r>
            <w:proofErr w:type="spellStart"/>
            <w:r>
              <w:rPr>
                <w:rFonts w:cs="Tahoma"/>
                <w:sz w:val="20"/>
                <w:szCs w:val="20"/>
              </w:rPr>
              <w:t>zref</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shd w:val="pct20" w:color="auto" w:fill="auto"/>
            <w:hideMark/>
          </w:tcPr>
          <w:p w14:paraId="2305D087" w14:textId="77777777" w:rsidR="00D90884" w:rsidRDefault="00D90884" w:rsidP="00045522">
            <w:pPr>
              <w:jc w:val="center"/>
              <w:rPr>
                <w:rFonts w:cs="Tahoma"/>
                <w:sz w:val="20"/>
                <w:szCs w:val="20"/>
              </w:rPr>
            </w:pPr>
            <w:r>
              <w:rPr>
                <w:rFonts w:cs="Tahoma"/>
                <w:sz w:val="20"/>
                <w:szCs w:val="20"/>
              </w:rPr>
              <w:t>Bool/Int</w:t>
            </w:r>
          </w:p>
        </w:tc>
        <w:tc>
          <w:tcPr>
            <w:tcW w:w="74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1D869D" w14:textId="77777777" w:rsidR="00D90884" w:rsidRDefault="00D90884" w:rsidP="00045522">
            <w:pPr>
              <w:rPr>
                <w:rFonts w:cs="Tahoma"/>
                <w:sz w:val="20"/>
                <w:szCs w:val="20"/>
              </w:rPr>
            </w:pPr>
            <w:r>
              <w:rPr>
                <w:rFonts w:cs="Tahoma"/>
                <w:sz w:val="20"/>
                <w:szCs w:val="20"/>
              </w:rPr>
              <w:t>This variable is an integer that indicate the closest reference point, measured by the measure function. If you haven’t used the measure function, this variable is nil.</w:t>
            </w:r>
          </w:p>
        </w:tc>
      </w:tr>
    </w:tbl>
    <w:p w14:paraId="3054C07E" w14:textId="77777777" w:rsidR="00D90884" w:rsidRDefault="00D90884" w:rsidP="00D90884">
      <w:pPr>
        <w:pStyle w:val="LISPSAMPLE"/>
        <w:rPr>
          <w:b/>
        </w:rPr>
      </w:pPr>
      <w:r>
        <w:rPr>
          <w:b/>
        </w:rPr>
        <w:t>Example</w:t>
      </w:r>
    </w:p>
    <w:p w14:paraId="3E697219" w14:textId="77777777" w:rsidR="00D90884" w:rsidRDefault="00D90884" w:rsidP="00D90884">
      <w:pPr>
        <w:pStyle w:val="LISPSAMPLE"/>
      </w:pPr>
      <w:r>
        <w:t xml:space="preserve">(DEFUN </w:t>
      </w:r>
      <w:proofErr w:type="spellStart"/>
      <w:r>
        <w:t>tooldown</w:t>
      </w:r>
      <w:proofErr w:type="spellEnd"/>
      <w:r>
        <w:t xml:space="preserve"> ()</w:t>
      </w:r>
      <w:r>
        <w:br/>
        <w:t xml:space="preserve">  (IF $sensor </w:t>
      </w:r>
      <w:r>
        <w:br/>
        <w:t xml:space="preserve"> </w:t>
      </w:r>
      <w:proofErr w:type="gramStart"/>
      <w:r>
        <w:t xml:space="preserve">   (</w:t>
      </w:r>
      <w:proofErr w:type="gramEnd"/>
      <w:r>
        <w:t>WRITE (STRCAT (NTXT) "M44 (SENSOR ON, TOOL DOWN)"))</w:t>
      </w:r>
      <w:r>
        <w:br/>
        <w:t xml:space="preserve">    (WRITE (STRCAT (NTXT) "G0 Z0"))))</w:t>
      </w:r>
      <w:r>
        <w:br/>
        <w:t>)</w:t>
      </w:r>
    </w:p>
    <w:p w14:paraId="6E4AF821" w14:textId="77777777" w:rsidR="00D90884" w:rsidRDefault="00D90884" w:rsidP="00D90884">
      <w:r>
        <w:t>Normally the Z-axis is moved to Z0 or to the same value as the material thickness. The $Z value is a negated $Z value specified in the last TOOLUP event.</w:t>
      </w:r>
    </w:p>
    <w:p w14:paraId="4D1DFC07" w14:textId="77777777" w:rsidR="00D90884" w:rsidRDefault="00D90884" w:rsidP="00D90884">
      <w:r w:rsidRPr="00D11193">
        <w:rPr>
          <w:b/>
        </w:rPr>
        <w:t>Note!</w:t>
      </w:r>
      <w:r>
        <w:t xml:space="preserve"> To adjust the order between TILT and TOOLDOWN se the variable *</w:t>
      </w:r>
      <w:proofErr w:type="spellStart"/>
      <w:r>
        <w:t>TiltDownOrder</w:t>
      </w:r>
      <w:proofErr w:type="spellEnd"/>
      <w:r>
        <w:t>* in the description of the TILT function.</w:t>
      </w:r>
    </w:p>
    <w:p w14:paraId="125A8411" w14:textId="77777777" w:rsidR="004C6A9C" w:rsidRDefault="004C6A9C" w:rsidP="00D90884">
      <w:pPr>
        <w:rPr>
          <w:b/>
        </w:rPr>
      </w:pPr>
      <w:r w:rsidRPr="004C6A9C">
        <w:rPr>
          <w:b/>
        </w:rPr>
        <w:t>Changes in R2016.3.</w:t>
      </w:r>
      <w:r>
        <w:rPr>
          <w:b/>
        </w:rPr>
        <w:t>1058</w:t>
      </w:r>
    </w:p>
    <w:p w14:paraId="35894CC1" w14:textId="77777777" w:rsidR="004C6A9C" w:rsidRDefault="004C6A9C" w:rsidP="00D90884">
      <w:r>
        <w:t xml:space="preserve">The </w:t>
      </w:r>
      <w:proofErr w:type="spellStart"/>
      <w:r>
        <w:t>Tooldown</w:t>
      </w:r>
      <w:proofErr w:type="spellEnd"/>
      <w:r>
        <w:t xml:space="preserve"> function will never be called when using </w:t>
      </w:r>
      <w:proofErr w:type="spellStart"/>
      <w:r>
        <w:t>zmode</w:t>
      </w:r>
      <w:proofErr w:type="spellEnd"/>
      <w:r>
        <w:t xml:space="preserve"> 0. Unless you don’t specify in the postprocessor</w:t>
      </w:r>
    </w:p>
    <w:p w14:paraId="6F525403" w14:textId="77777777" w:rsidR="004C6A9C" w:rsidRDefault="004C6A9C" w:rsidP="00D90884">
      <w:r>
        <w:t xml:space="preserve">(SETQ </w:t>
      </w:r>
      <w:r w:rsidRPr="004C6A9C">
        <w:t>*</w:t>
      </w:r>
      <w:proofErr w:type="spellStart"/>
      <w:r w:rsidRPr="004C6A9C">
        <w:t>ZDownOnFixed</w:t>
      </w:r>
      <w:proofErr w:type="spellEnd"/>
      <w:r w:rsidRPr="004C6A9C">
        <w:t>*</w:t>
      </w:r>
      <w:r>
        <w:t xml:space="preserve"> T). This can be done in the beginning of the postprocessor.</w:t>
      </w:r>
    </w:p>
    <w:p w14:paraId="446DF75E" w14:textId="77777777" w:rsidR="004C6A9C" w:rsidRDefault="001670DD" w:rsidP="001670DD">
      <w:pPr>
        <w:pStyle w:val="Rubrik2"/>
      </w:pPr>
      <w:r>
        <w:t>CALCTOOL5XOFFSET</w:t>
      </w:r>
    </w:p>
    <w:p w14:paraId="49B7A9CA" w14:textId="77777777" w:rsidR="001670DD" w:rsidRDefault="001670DD" w:rsidP="001670DD">
      <w:r>
        <w:t xml:space="preserve">This function can be used if the controller cannot use RTCP. The absolute best solution is if the RTCP calculation is done in the controller, and the coordinates in the CNC file describe the position of the nozzle. This is a workaround if the controller </w:t>
      </w:r>
      <w:proofErr w:type="gramStart"/>
      <w:r>
        <w:t>lack</w:t>
      </w:r>
      <w:proofErr w:type="gramEnd"/>
      <w:r>
        <w:t xml:space="preserve"> that functionality.</w:t>
      </w:r>
    </w:p>
    <w:p w14:paraId="25F97FA7" w14:textId="77777777" w:rsidR="00F014C8" w:rsidRDefault="007C4428" w:rsidP="001670DD">
      <w:r>
        <w:rPr>
          <w:noProof/>
        </w:rPr>
        <w:drawing>
          <wp:inline distT="0" distB="0" distL="0" distR="0" wp14:anchorId="08330F22" wp14:editId="29D84400">
            <wp:extent cx="4013200" cy="1739900"/>
            <wp:effectExtent l="0" t="0" r="0" b="0"/>
            <wp:docPr id="29" name="Bildobjekt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email">
                      <a:extLst>
                        <a:ext uri="{28A0092B-C50C-407E-A947-70E740481C1C}">
                          <a14:useLocalDpi xmlns:a14="http://schemas.microsoft.com/office/drawing/2010/main" val="0"/>
                        </a:ext>
                      </a:extLst>
                    </a:blip>
                    <a:srcRect/>
                    <a:stretch>
                      <a:fillRect/>
                    </a:stretch>
                  </pic:blipFill>
                  <pic:spPr bwMode="auto">
                    <a:xfrm>
                      <a:off x="0" y="0"/>
                      <a:ext cx="4013200" cy="1739900"/>
                    </a:xfrm>
                    <a:prstGeom prst="rect">
                      <a:avLst/>
                    </a:prstGeom>
                    <a:noFill/>
                    <a:ln>
                      <a:noFill/>
                    </a:ln>
                  </pic:spPr>
                </pic:pic>
              </a:graphicData>
            </a:graphic>
          </wp:inline>
        </w:drawing>
      </w:r>
    </w:p>
    <w:p w14:paraId="6FA2F844" w14:textId="77777777" w:rsidR="001670DD" w:rsidRDefault="001670DD" w:rsidP="001670DD">
      <w:r>
        <w:t>Theoretically this function can be used on all kinematic constructions based on two rotation axes.</w:t>
      </w:r>
    </w:p>
    <w:p w14:paraId="5A1B374C" w14:textId="77777777" w:rsidR="001670DD" w:rsidRDefault="001670DD" w:rsidP="001670DD">
      <w:r>
        <w:rPr>
          <w:noProof/>
        </w:rPr>
        <w:drawing>
          <wp:inline distT="0" distB="0" distL="0" distR="0" wp14:anchorId="68B573C3" wp14:editId="1426EFC9">
            <wp:extent cx="6299835" cy="2047875"/>
            <wp:effectExtent l="0" t="0" r="0" b="0"/>
            <wp:docPr id="25" name="Bildobjekt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LCTOOL5XOFFSET.png"/>
                    <pic:cNvPicPr/>
                  </pic:nvPicPr>
                  <pic:blipFill>
                    <a:blip r:embed="rId10" cstate="email">
                      <a:extLst>
                        <a:ext uri="{28A0092B-C50C-407E-A947-70E740481C1C}">
                          <a14:useLocalDpi xmlns:a14="http://schemas.microsoft.com/office/drawing/2010/main" val="0"/>
                        </a:ext>
                      </a:extLst>
                    </a:blip>
                    <a:stretch>
                      <a:fillRect/>
                    </a:stretch>
                  </pic:blipFill>
                  <pic:spPr>
                    <a:xfrm>
                      <a:off x="0" y="0"/>
                      <a:ext cx="6299835" cy="2047875"/>
                    </a:xfrm>
                    <a:prstGeom prst="rect">
                      <a:avLst/>
                    </a:prstGeom>
                  </pic:spPr>
                </pic:pic>
              </a:graphicData>
            </a:graphic>
          </wp:inline>
        </w:drawing>
      </w:r>
    </w:p>
    <w:p w14:paraId="61253C58" w14:textId="77777777" w:rsidR="001670DD" w:rsidRPr="00A22323" w:rsidRDefault="001670DD" w:rsidP="001670DD">
      <w:pPr>
        <w:rPr>
          <w:sz w:val="18"/>
        </w:rPr>
      </w:pPr>
      <w:r w:rsidRPr="00A22323">
        <w:rPr>
          <w:sz w:val="18"/>
        </w:rPr>
        <w:t xml:space="preserve">M=The major axis </w:t>
      </w:r>
      <w:r w:rsidR="00A22323" w:rsidRPr="00A22323">
        <w:rPr>
          <w:sz w:val="18"/>
        </w:rPr>
        <w:t xml:space="preserve">vector </w:t>
      </w:r>
      <w:r w:rsidRPr="00A22323">
        <w:rPr>
          <w:sz w:val="18"/>
        </w:rPr>
        <w:t xml:space="preserve">where </w:t>
      </w:r>
      <w:r w:rsidR="00A22323" w:rsidRPr="00A22323">
        <w:rPr>
          <w:sz w:val="18"/>
        </w:rPr>
        <w:t>the second axis is mounted on</w:t>
      </w:r>
      <w:r w:rsidRPr="00A22323">
        <w:rPr>
          <w:sz w:val="18"/>
        </w:rPr>
        <w:t xml:space="preserve">. S=Secondary axis </w:t>
      </w:r>
      <w:r w:rsidR="00A22323" w:rsidRPr="00A22323">
        <w:rPr>
          <w:sz w:val="18"/>
        </w:rPr>
        <w:t xml:space="preserve">vector </w:t>
      </w:r>
      <w:r w:rsidRPr="00A22323">
        <w:rPr>
          <w:sz w:val="18"/>
        </w:rPr>
        <w:t>that are in another direction</w:t>
      </w:r>
    </w:p>
    <w:p w14:paraId="6C88DEB9" w14:textId="77777777" w:rsidR="00A22323" w:rsidRDefault="00A22323" w:rsidP="00C328B3">
      <w:pPr>
        <w:pStyle w:val="Rubrik4"/>
      </w:pPr>
      <w:r>
        <w:t>E</w:t>
      </w:r>
      <w:r w:rsidR="001670DD">
        <w:t xml:space="preserve">xample 1: </w:t>
      </w:r>
    </w:p>
    <w:p w14:paraId="59D5487B" w14:textId="77777777" w:rsidR="001670DD" w:rsidRDefault="001670DD" w:rsidP="001670DD">
      <w:r>
        <w:t xml:space="preserve">Both rotation vectors go exactly thru the </w:t>
      </w:r>
      <w:r w:rsidR="00A22323">
        <w:t>Tool Center Point</w:t>
      </w:r>
      <w:r>
        <w:t>.</w:t>
      </w:r>
      <w:r w:rsidR="00A22323">
        <w:t xml:space="preserve"> No modification needs to be done.</w:t>
      </w:r>
    </w:p>
    <w:p w14:paraId="664A7877" w14:textId="77777777" w:rsidR="00C328B3" w:rsidRDefault="00A22323" w:rsidP="00C328B3">
      <w:pPr>
        <w:pStyle w:val="Rubrik4"/>
      </w:pPr>
      <w:r>
        <w:t>E</w:t>
      </w:r>
      <w:r w:rsidR="001670DD">
        <w:t>xample 2:</w:t>
      </w:r>
    </w:p>
    <w:p w14:paraId="51FC48A4" w14:textId="77777777" w:rsidR="00C328B3" w:rsidRDefault="00062295" w:rsidP="00C328B3">
      <w:r>
        <w:t xml:space="preserve">The second rotation vector </w:t>
      </w:r>
      <w:r w:rsidR="00F014C8">
        <w:t xml:space="preserve">does not </w:t>
      </w:r>
      <w:r>
        <w:t>go thr</w:t>
      </w:r>
      <w:r w:rsidR="00F014C8">
        <w:t>ough</w:t>
      </w:r>
      <w:r>
        <w:t xml:space="preserve"> the </w:t>
      </w:r>
      <w:r w:rsidR="00A22323">
        <w:t>TCP. By defining the distance in XYZ from TCP to a point on secondary the function will correct for this "error".</w:t>
      </w:r>
    </w:p>
    <w:p w14:paraId="567BAC7E" w14:textId="77777777" w:rsidR="00A22323" w:rsidRDefault="00C328B3" w:rsidP="00C328B3">
      <w:pPr>
        <w:pStyle w:val="LISPSAMPLE"/>
        <w:rPr>
          <w:sz w:val="16"/>
        </w:rPr>
      </w:pPr>
      <w:r w:rsidRPr="00845E3A">
        <w:rPr>
          <w:sz w:val="16"/>
        </w:rPr>
        <w:t xml:space="preserve">(SETQ </w:t>
      </w:r>
      <w:proofErr w:type="spellStart"/>
      <w:r w:rsidRPr="00845E3A">
        <w:rPr>
          <w:sz w:val="16"/>
        </w:rPr>
        <w:t>PointOnMajAxis</w:t>
      </w:r>
      <w:proofErr w:type="spellEnd"/>
      <w:r w:rsidRPr="00845E3A">
        <w:rPr>
          <w:sz w:val="16"/>
        </w:rPr>
        <w:t xml:space="preserve"> (LIST 0.0 0.0 0.0)); zero distance</w:t>
      </w:r>
      <w:r w:rsidRPr="00845E3A">
        <w:rPr>
          <w:sz w:val="16"/>
        </w:rPr>
        <w:br/>
        <w:t xml:space="preserve">(SETQ </w:t>
      </w:r>
      <w:proofErr w:type="spellStart"/>
      <w:r w:rsidRPr="00845E3A">
        <w:rPr>
          <w:sz w:val="16"/>
        </w:rPr>
        <w:t>PointOnSecAxis</w:t>
      </w:r>
      <w:proofErr w:type="spellEnd"/>
      <w:r w:rsidRPr="00845E3A">
        <w:rPr>
          <w:sz w:val="16"/>
        </w:rPr>
        <w:t xml:space="preserve"> (LIST 0.5 0.0 0.0))</w:t>
      </w:r>
    </w:p>
    <w:p w14:paraId="619553B5" w14:textId="77777777" w:rsidR="00D5146D" w:rsidRDefault="00D5146D" w:rsidP="00845E3A">
      <w:r w:rsidRPr="00D5146D">
        <w:rPr>
          <w:b/>
        </w:rPr>
        <w:t>Note!</w:t>
      </w:r>
      <w:r>
        <w:t xml:space="preserve"> The distance must be written in millimeters, even if IGEMS is set to inches.</w:t>
      </w:r>
    </w:p>
    <w:p w14:paraId="38B94336" w14:textId="77777777" w:rsidR="00845E3A" w:rsidRPr="00845E3A" w:rsidRDefault="00845E3A" w:rsidP="00845E3A">
      <w:r>
        <w:t xml:space="preserve">When calculate the distance the </w:t>
      </w:r>
      <w:r w:rsidR="000A49AC">
        <w:t>both axes should be in zero angle.</w:t>
      </w:r>
    </w:p>
    <w:p w14:paraId="36543D25" w14:textId="77777777" w:rsidR="001670DD" w:rsidRDefault="00C328B3" w:rsidP="00C328B3">
      <w:pPr>
        <w:pStyle w:val="Rubrik4"/>
      </w:pPr>
      <w:r>
        <w:t>Example 3 and 4</w:t>
      </w:r>
    </w:p>
    <w:p w14:paraId="58BA75B4" w14:textId="77777777" w:rsidR="00C328B3" w:rsidRDefault="00C328B3" w:rsidP="00C328B3">
      <w:r>
        <w:t xml:space="preserve">In this case both rotations are not correct (they do not intersect exactly with the TCP). Note! The points given can be at any location on the rotation </w:t>
      </w:r>
      <w:r w:rsidR="00F014C8">
        <w:t>axis</w:t>
      </w:r>
      <w:r>
        <w:t>.</w:t>
      </w:r>
    </w:p>
    <w:p w14:paraId="04425C40" w14:textId="77777777" w:rsidR="00C328B3" w:rsidRDefault="00C328B3" w:rsidP="00C328B3">
      <w:pPr>
        <w:pStyle w:val="LISPSAMPLE"/>
        <w:rPr>
          <w:sz w:val="16"/>
        </w:rPr>
      </w:pPr>
      <w:r w:rsidRPr="00845E3A">
        <w:rPr>
          <w:sz w:val="16"/>
        </w:rPr>
        <w:t xml:space="preserve">(SETQ </w:t>
      </w:r>
      <w:proofErr w:type="spellStart"/>
      <w:r w:rsidRPr="00845E3A">
        <w:rPr>
          <w:sz w:val="16"/>
        </w:rPr>
        <w:t>PointOnMajAxis</w:t>
      </w:r>
      <w:proofErr w:type="spellEnd"/>
      <w:r w:rsidRPr="00845E3A">
        <w:rPr>
          <w:sz w:val="16"/>
        </w:rPr>
        <w:t xml:space="preserve"> (LIST x y z)); </w:t>
      </w:r>
      <w:r w:rsidRPr="00845E3A">
        <w:rPr>
          <w:sz w:val="16"/>
        </w:rPr>
        <w:br/>
        <w:t xml:space="preserve">(SETQ </w:t>
      </w:r>
      <w:proofErr w:type="spellStart"/>
      <w:r w:rsidRPr="00845E3A">
        <w:rPr>
          <w:sz w:val="16"/>
        </w:rPr>
        <w:t>PointOnSecAxis</w:t>
      </w:r>
      <w:proofErr w:type="spellEnd"/>
      <w:r w:rsidRPr="00845E3A">
        <w:rPr>
          <w:sz w:val="16"/>
        </w:rPr>
        <w:t xml:space="preserve"> (LIST x y z))</w:t>
      </w:r>
    </w:p>
    <w:p w14:paraId="00D9BF46" w14:textId="77777777" w:rsidR="00D5146D" w:rsidRDefault="00D5146D" w:rsidP="000A49AC">
      <w:r w:rsidRPr="00D5146D">
        <w:rPr>
          <w:b/>
        </w:rPr>
        <w:t>Note!</w:t>
      </w:r>
      <w:r>
        <w:t xml:space="preserve"> The distance must be written in millimeters, even if IGEMS is set to inches.</w:t>
      </w:r>
    </w:p>
    <w:p w14:paraId="3C8B8080" w14:textId="77777777" w:rsidR="000A49AC" w:rsidRPr="00845E3A" w:rsidRDefault="000A49AC" w:rsidP="000A49AC">
      <w:r>
        <w:t>When calculat</w:t>
      </w:r>
      <w:r w:rsidR="00F014C8">
        <w:t>ing</w:t>
      </w:r>
      <w:r>
        <w:t xml:space="preserve"> the distance both axes should be in zero angle.</w:t>
      </w:r>
    </w:p>
    <w:p w14:paraId="4ECD7E73" w14:textId="77777777" w:rsidR="00C328B3" w:rsidRDefault="00C328B3" w:rsidP="00C328B3">
      <w:pPr>
        <w:pStyle w:val="Rubrik4"/>
      </w:pPr>
      <w:r>
        <w:t>Function call</w:t>
      </w:r>
    </w:p>
    <w:p w14:paraId="3C78DFD0" w14:textId="77777777" w:rsidR="00845E3A" w:rsidRDefault="00845E3A" w:rsidP="00C328B3">
      <w:r>
        <w:t xml:space="preserve">The variable </w:t>
      </w:r>
      <w:proofErr w:type="spellStart"/>
      <w:r>
        <w:t>pp_bevelprim</w:t>
      </w:r>
      <w:proofErr w:type="spellEnd"/>
      <w:r>
        <w:t xml:space="preserve"> is the vector direction of the major axis. This variable is normally always set by IGEMS internally but can also be </w:t>
      </w:r>
      <w:r w:rsidR="00F014C8">
        <w:t>redefined</w:t>
      </w:r>
      <w:r>
        <w:t xml:space="preserve"> in the postprocessor. (Example 0,</w:t>
      </w:r>
      <w:proofErr w:type="gramStart"/>
      <w:r>
        <w:t>0,-</w:t>
      </w:r>
      <w:proofErr w:type="gramEnd"/>
      <w:r>
        <w:t>1)</w:t>
      </w:r>
    </w:p>
    <w:p w14:paraId="042F06D5" w14:textId="77777777" w:rsidR="00845E3A" w:rsidRDefault="00845E3A" w:rsidP="00C328B3">
      <w:r>
        <w:t xml:space="preserve">The variable </w:t>
      </w:r>
      <w:proofErr w:type="spellStart"/>
      <w:r>
        <w:t>pp_bevelsec</w:t>
      </w:r>
      <w:proofErr w:type="spellEnd"/>
      <w:r>
        <w:t xml:space="preserve"> is the vector direction of the secondary axis (Example -1, </w:t>
      </w:r>
      <w:proofErr w:type="gramStart"/>
      <w:r>
        <w:t>0,-</w:t>
      </w:r>
      <w:proofErr w:type="gramEnd"/>
      <w:r>
        <w:t>1)</w:t>
      </w:r>
    </w:p>
    <w:p w14:paraId="1B25CBCF" w14:textId="77777777" w:rsidR="00845E3A" w:rsidRDefault="00845E3A" w:rsidP="00C328B3">
      <w:r>
        <w:t>The variable $a is the actual rotation of the major axis, $b is the actual rotation of secondary axis.</w:t>
      </w:r>
    </w:p>
    <w:p w14:paraId="1408810B" w14:textId="77777777" w:rsidR="00845E3A" w:rsidRDefault="00845E3A" w:rsidP="00C328B3"/>
    <w:p w14:paraId="254B495B" w14:textId="77777777" w:rsidR="00C328B3" w:rsidRDefault="00C328B3" w:rsidP="00C328B3">
      <w:r>
        <w:t>By inserting following lines in the functions that generate movements the X Y</w:t>
      </w:r>
      <w:r w:rsidR="00845E3A">
        <w:t xml:space="preserve"> and Z coordinates can be modified to compensate for this error.</w:t>
      </w:r>
    </w:p>
    <w:p w14:paraId="5449F10A" w14:textId="77777777" w:rsidR="00845E3A" w:rsidRDefault="00845E3A" w:rsidP="00845E3A">
      <w:pPr>
        <w:pStyle w:val="LISPSAMPLE"/>
        <w:rPr>
          <w:sz w:val="16"/>
        </w:rPr>
      </w:pPr>
      <w:r w:rsidRPr="00845E3A">
        <w:rPr>
          <w:sz w:val="16"/>
        </w:rPr>
        <w:t>(IF $ab</w:t>
      </w:r>
      <w:r w:rsidRPr="00845E3A">
        <w:rPr>
          <w:sz w:val="16"/>
        </w:rPr>
        <w:br/>
        <w:t xml:space="preserve">  (PROGN</w:t>
      </w:r>
      <w:r w:rsidRPr="00845E3A">
        <w:rPr>
          <w:sz w:val="16"/>
        </w:rPr>
        <w:br/>
        <w:t xml:space="preserve"> </w:t>
      </w:r>
      <w:proofErr w:type="gramStart"/>
      <w:r w:rsidRPr="00845E3A">
        <w:rPr>
          <w:sz w:val="16"/>
        </w:rPr>
        <w:t xml:space="preserve">   (</w:t>
      </w:r>
      <w:proofErr w:type="gramEnd"/>
      <w:r w:rsidRPr="00845E3A">
        <w:rPr>
          <w:sz w:val="16"/>
        </w:rPr>
        <w:t xml:space="preserve">SETQ </w:t>
      </w:r>
      <w:proofErr w:type="spellStart"/>
      <w:r w:rsidRPr="00845E3A">
        <w:rPr>
          <w:sz w:val="16"/>
        </w:rPr>
        <w:t>dxyz</w:t>
      </w:r>
      <w:proofErr w:type="spellEnd"/>
      <w:r w:rsidRPr="00845E3A">
        <w:rPr>
          <w:sz w:val="16"/>
        </w:rPr>
        <w:t xml:space="preserve"> (CALCTOOL5XOFFSET </w:t>
      </w:r>
      <w:proofErr w:type="spellStart"/>
      <w:r w:rsidRPr="00845E3A">
        <w:rPr>
          <w:sz w:val="16"/>
        </w:rPr>
        <w:t>pp_bevelprim</w:t>
      </w:r>
      <w:proofErr w:type="spellEnd"/>
      <w:r w:rsidRPr="00845E3A">
        <w:rPr>
          <w:sz w:val="16"/>
        </w:rPr>
        <w:t xml:space="preserve"> </w:t>
      </w:r>
      <w:proofErr w:type="spellStart"/>
      <w:r w:rsidRPr="00845E3A">
        <w:rPr>
          <w:sz w:val="16"/>
        </w:rPr>
        <w:t>PointOnMajAxis</w:t>
      </w:r>
      <w:proofErr w:type="spellEnd"/>
      <w:r w:rsidRPr="00845E3A">
        <w:rPr>
          <w:sz w:val="16"/>
        </w:rPr>
        <w:t xml:space="preserve"> $a </w:t>
      </w:r>
      <w:proofErr w:type="spellStart"/>
      <w:r w:rsidRPr="00845E3A">
        <w:rPr>
          <w:sz w:val="16"/>
        </w:rPr>
        <w:t>pp_bevelsec</w:t>
      </w:r>
      <w:proofErr w:type="spellEnd"/>
      <w:r w:rsidRPr="00845E3A">
        <w:rPr>
          <w:sz w:val="16"/>
        </w:rPr>
        <w:t xml:space="preserve"> </w:t>
      </w:r>
      <w:proofErr w:type="spellStart"/>
      <w:r w:rsidRPr="00845E3A">
        <w:rPr>
          <w:sz w:val="16"/>
        </w:rPr>
        <w:t>PointOnSecAxis</w:t>
      </w:r>
      <w:proofErr w:type="spellEnd"/>
      <w:r w:rsidRPr="00845E3A">
        <w:rPr>
          <w:sz w:val="16"/>
        </w:rPr>
        <w:t xml:space="preserve"> $b))</w:t>
      </w:r>
      <w:r w:rsidRPr="00845E3A">
        <w:rPr>
          <w:sz w:val="16"/>
        </w:rPr>
        <w:br/>
        <w:t xml:space="preserve">  </w:t>
      </w:r>
      <w:r>
        <w:rPr>
          <w:sz w:val="16"/>
        </w:rPr>
        <w:t xml:space="preserve">  </w:t>
      </w:r>
      <w:r w:rsidRPr="00845E3A">
        <w:rPr>
          <w:sz w:val="16"/>
        </w:rPr>
        <w:t xml:space="preserve">(SETQ $x (- $x (CAR </w:t>
      </w:r>
      <w:proofErr w:type="spellStart"/>
      <w:r w:rsidRPr="00845E3A">
        <w:rPr>
          <w:sz w:val="16"/>
        </w:rPr>
        <w:t>dxyz</w:t>
      </w:r>
      <w:proofErr w:type="spellEnd"/>
      <w:r w:rsidRPr="00845E3A">
        <w:rPr>
          <w:sz w:val="16"/>
        </w:rPr>
        <w:t xml:space="preserve">)) $y (CADR </w:t>
      </w:r>
      <w:proofErr w:type="spellStart"/>
      <w:r w:rsidRPr="00845E3A">
        <w:rPr>
          <w:sz w:val="16"/>
        </w:rPr>
        <w:t>dxyz</w:t>
      </w:r>
      <w:proofErr w:type="spellEnd"/>
      <w:r w:rsidRPr="00845E3A">
        <w:rPr>
          <w:sz w:val="16"/>
        </w:rPr>
        <w:t xml:space="preserve">) $z (CADDR </w:t>
      </w:r>
      <w:proofErr w:type="spellStart"/>
      <w:r w:rsidRPr="00845E3A">
        <w:rPr>
          <w:sz w:val="16"/>
        </w:rPr>
        <w:t>dxyz</w:t>
      </w:r>
      <w:proofErr w:type="spellEnd"/>
      <w:r w:rsidRPr="00845E3A">
        <w:rPr>
          <w:sz w:val="16"/>
        </w:rPr>
        <w:t>))))</w:t>
      </w:r>
    </w:p>
    <w:p w14:paraId="33B0E353" w14:textId="77777777" w:rsidR="00845E3A" w:rsidRPr="00845E3A" w:rsidRDefault="00F014C8" w:rsidP="00845E3A">
      <w:r>
        <w:t xml:space="preserve">Note that it is always better to use </w:t>
      </w:r>
      <w:r w:rsidR="00381449">
        <w:t xml:space="preserve">RTCP </w:t>
      </w:r>
      <w:r>
        <w:t>compensation in the controller if possible.</w:t>
      </w:r>
    </w:p>
    <w:p w14:paraId="240DC710" w14:textId="77777777" w:rsidR="005C77DE" w:rsidRDefault="005C77DE" w:rsidP="005C77DE">
      <w:pPr>
        <w:pStyle w:val="Rubrik2"/>
      </w:pPr>
      <w:r>
        <w:t>*Variables*</w:t>
      </w:r>
    </w:p>
    <w:p w14:paraId="3F9A7778" w14:textId="77777777" w:rsidR="005C77DE" w:rsidRDefault="005C77DE" w:rsidP="005C77DE">
      <w:r>
        <w:t xml:space="preserve">Variables that are ornamented with the * signs </w:t>
      </w:r>
      <w:r w:rsidR="005B35F7">
        <w:t>come</w:t>
      </w:r>
      <w:r>
        <w:t xml:space="preserve"> from the machine, material or the strategy dialogs. If you want to override the settings in those dialogs then you can add those variables directly in the postprocessor. To do this can be confusing for the user, because when he </w:t>
      </w:r>
      <w:proofErr w:type="gramStart"/>
      <w:r>
        <w:t>do</w:t>
      </w:r>
      <w:proofErr w:type="gramEnd"/>
      <w:r>
        <w:t xml:space="preserve"> changes in those dialogs there is no changing in the final CNC-file. If can also have some good cases since the postprocessor will always produce the same result no matter how the machine or strategy is set. Here </w:t>
      </w:r>
      <w:proofErr w:type="gramStart"/>
      <w:r>
        <w:t>is</w:t>
      </w:r>
      <w:proofErr w:type="gramEnd"/>
      <w:r>
        <w:t xml:space="preserve"> some variables that can be used.</w:t>
      </w:r>
    </w:p>
    <w:tbl>
      <w:tblPr>
        <w:tblStyle w:val="Tabellrutnt"/>
        <w:tblW w:w="0" w:type="auto"/>
        <w:tblLayout w:type="fixed"/>
        <w:tblLook w:val="04A0" w:firstRow="1" w:lastRow="0" w:firstColumn="1" w:lastColumn="0" w:noHBand="0" w:noVBand="1"/>
      </w:tblPr>
      <w:tblGrid>
        <w:gridCol w:w="2802"/>
        <w:gridCol w:w="992"/>
        <w:gridCol w:w="6237"/>
      </w:tblGrid>
      <w:tr w:rsidR="005C77DE" w:rsidRPr="005C77DE" w14:paraId="6AD15393" w14:textId="77777777" w:rsidTr="002C3D77">
        <w:tc>
          <w:tcPr>
            <w:tcW w:w="2802" w:type="dxa"/>
            <w:shd w:val="pct10" w:color="auto" w:fill="auto"/>
          </w:tcPr>
          <w:p w14:paraId="23E61B73" w14:textId="77777777" w:rsidR="005C77DE" w:rsidRPr="002C3D77" w:rsidRDefault="005C77DE" w:rsidP="005C77DE">
            <w:pPr>
              <w:rPr>
                <w:b/>
                <w:sz w:val="20"/>
              </w:rPr>
            </w:pPr>
            <w:r w:rsidRPr="002C3D77">
              <w:rPr>
                <w:b/>
                <w:sz w:val="20"/>
              </w:rPr>
              <w:t>Variable</w:t>
            </w:r>
          </w:p>
        </w:tc>
        <w:tc>
          <w:tcPr>
            <w:tcW w:w="992" w:type="dxa"/>
            <w:shd w:val="pct10" w:color="auto" w:fill="auto"/>
          </w:tcPr>
          <w:p w14:paraId="4DB7D0FC" w14:textId="77777777" w:rsidR="005C77DE" w:rsidRPr="002C3D77" w:rsidRDefault="005C77DE" w:rsidP="005C77DE">
            <w:pPr>
              <w:rPr>
                <w:b/>
                <w:sz w:val="20"/>
              </w:rPr>
            </w:pPr>
            <w:r w:rsidRPr="002C3D77">
              <w:rPr>
                <w:b/>
                <w:sz w:val="20"/>
              </w:rPr>
              <w:t>Type</w:t>
            </w:r>
          </w:p>
        </w:tc>
        <w:tc>
          <w:tcPr>
            <w:tcW w:w="6237" w:type="dxa"/>
            <w:shd w:val="pct10" w:color="auto" w:fill="auto"/>
          </w:tcPr>
          <w:p w14:paraId="1FD934F5" w14:textId="77777777" w:rsidR="005C77DE" w:rsidRPr="002C3D77" w:rsidRDefault="005C77DE" w:rsidP="005C77DE">
            <w:pPr>
              <w:rPr>
                <w:b/>
                <w:sz w:val="20"/>
              </w:rPr>
            </w:pPr>
            <w:r w:rsidRPr="002C3D77">
              <w:rPr>
                <w:b/>
                <w:sz w:val="20"/>
              </w:rPr>
              <w:t>Meaning</w:t>
            </w:r>
          </w:p>
        </w:tc>
      </w:tr>
      <w:tr w:rsidR="005C77DE" w14:paraId="3FF1C6EF" w14:textId="77777777" w:rsidTr="002C3D77">
        <w:tc>
          <w:tcPr>
            <w:tcW w:w="2802" w:type="dxa"/>
          </w:tcPr>
          <w:p w14:paraId="7B800D8F" w14:textId="77777777" w:rsidR="005C77DE" w:rsidRPr="002C3D77" w:rsidRDefault="005C77DE" w:rsidP="005C77DE">
            <w:pPr>
              <w:rPr>
                <w:sz w:val="20"/>
              </w:rPr>
            </w:pPr>
            <w:r w:rsidRPr="002C3D77">
              <w:rPr>
                <w:sz w:val="20"/>
              </w:rPr>
              <w:t>*</w:t>
            </w:r>
            <w:proofErr w:type="spellStart"/>
            <w:r w:rsidRPr="002C3D77">
              <w:rPr>
                <w:sz w:val="20"/>
              </w:rPr>
              <w:t>CustomcircularPiercing</w:t>
            </w:r>
            <w:proofErr w:type="spellEnd"/>
            <w:r w:rsidRPr="002C3D77">
              <w:rPr>
                <w:sz w:val="20"/>
              </w:rPr>
              <w:t>*</w:t>
            </w:r>
          </w:p>
        </w:tc>
        <w:tc>
          <w:tcPr>
            <w:tcW w:w="992" w:type="dxa"/>
          </w:tcPr>
          <w:p w14:paraId="7A951B29" w14:textId="77777777" w:rsidR="005C77DE" w:rsidRPr="002C3D77" w:rsidRDefault="005C77DE" w:rsidP="005C77DE">
            <w:pPr>
              <w:rPr>
                <w:sz w:val="20"/>
              </w:rPr>
            </w:pPr>
            <w:r w:rsidRPr="002C3D77">
              <w:rPr>
                <w:sz w:val="20"/>
              </w:rPr>
              <w:t>T or nil</w:t>
            </w:r>
          </w:p>
        </w:tc>
        <w:tc>
          <w:tcPr>
            <w:tcW w:w="6237" w:type="dxa"/>
          </w:tcPr>
          <w:p w14:paraId="453FE99B" w14:textId="77777777" w:rsidR="005C77DE" w:rsidRPr="002C3D77" w:rsidRDefault="005C77DE" w:rsidP="005C77DE">
            <w:pPr>
              <w:rPr>
                <w:sz w:val="20"/>
              </w:rPr>
            </w:pPr>
            <w:r w:rsidRPr="002C3D77">
              <w:rPr>
                <w:sz w:val="20"/>
              </w:rPr>
              <w:t xml:space="preserve">Set this variable to T if the controller </w:t>
            </w:r>
            <w:proofErr w:type="gramStart"/>
            <w:r w:rsidRPr="002C3D77">
              <w:rPr>
                <w:sz w:val="20"/>
              </w:rPr>
              <w:t>generate</w:t>
            </w:r>
            <w:proofErr w:type="gramEnd"/>
            <w:r w:rsidRPr="002C3D77">
              <w:rPr>
                <w:sz w:val="20"/>
              </w:rPr>
              <w:t xml:space="preserve"> the circular movements automatically by an M code or similar.</w:t>
            </w:r>
          </w:p>
        </w:tc>
      </w:tr>
      <w:tr w:rsidR="005C77DE" w14:paraId="21858C9E" w14:textId="77777777" w:rsidTr="002C3D77">
        <w:tc>
          <w:tcPr>
            <w:tcW w:w="2802" w:type="dxa"/>
          </w:tcPr>
          <w:p w14:paraId="3969A0AE" w14:textId="77777777" w:rsidR="005C77DE" w:rsidRPr="002C3D77" w:rsidRDefault="005C77DE" w:rsidP="005C77DE">
            <w:pPr>
              <w:rPr>
                <w:sz w:val="20"/>
              </w:rPr>
            </w:pPr>
            <w:r w:rsidRPr="002C3D77">
              <w:rPr>
                <w:sz w:val="20"/>
              </w:rPr>
              <w:t>*</w:t>
            </w:r>
            <w:proofErr w:type="spellStart"/>
            <w:r w:rsidRPr="002C3D77">
              <w:rPr>
                <w:sz w:val="20"/>
              </w:rPr>
              <w:t>SupressTrailingZeroes</w:t>
            </w:r>
            <w:proofErr w:type="spellEnd"/>
            <w:r w:rsidRPr="002C3D77">
              <w:rPr>
                <w:sz w:val="20"/>
              </w:rPr>
              <w:t>*</w:t>
            </w:r>
          </w:p>
        </w:tc>
        <w:tc>
          <w:tcPr>
            <w:tcW w:w="992" w:type="dxa"/>
          </w:tcPr>
          <w:p w14:paraId="24461598" w14:textId="77777777" w:rsidR="005C77DE" w:rsidRPr="002C3D77" w:rsidRDefault="005C77DE" w:rsidP="005C77DE">
            <w:pPr>
              <w:rPr>
                <w:sz w:val="20"/>
              </w:rPr>
            </w:pPr>
            <w:r w:rsidRPr="002C3D77">
              <w:rPr>
                <w:sz w:val="20"/>
              </w:rPr>
              <w:t>T or nil</w:t>
            </w:r>
          </w:p>
        </w:tc>
        <w:tc>
          <w:tcPr>
            <w:tcW w:w="6237" w:type="dxa"/>
          </w:tcPr>
          <w:p w14:paraId="2FB72EA7" w14:textId="77777777" w:rsidR="005C77DE" w:rsidRPr="002C3D77" w:rsidRDefault="002C3D77" w:rsidP="005C77DE">
            <w:pPr>
              <w:rPr>
                <w:sz w:val="20"/>
              </w:rPr>
            </w:pPr>
            <w:r>
              <w:rPr>
                <w:sz w:val="20"/>
              </w:rPr>
              <w:t xml:space="preserve">T if </w:t>
            </w:r>
            <w:proofErr w:type="spellStart"/>
            <w:r>
              <w:rPr>
                <w:sz w:val="20"/>
              </w:rPr>
              <w:t>trailingz</w:t>
            </w:r>
            <w:r w:rsidR="005C77DE" w:rsidRPr="002C3D77">
              <w:rPr>
                <w:sz w:val="20"/>
              </w:rPr>
              <w:t>eroes</w:t>
            </w:r>
            <w:proofErr w:type="spellEnd"/>
            <w:r w:rsidR="005C77DE" w:rsidRPr="002C3D77">
              <w:rPr>
                <w:sz w:val="20"/>
              </w:rPr>
              <w:t xml:space="preserve"> should be removed</w:t>
            </w:r>
          </w:p>
        </w:tc>
      </w:tr>
      <w:tr w:rsidR="005C77DE" w14:paraId="14437020" w14:textId="77777777" w:rsidTr="002C3D77">
        <w:tc>
          <w:tcPr>
            <w:tcW w:w="2802" w:type="dxa"/>
          </w:tcPr>
          <w:p w14:paraId="1B705BF9" w14:textId="77777777" w:rsidR="005C77DE" w:rsidRPr="002C3D77" w:rsidRDefault="005C77DE" w:rsidP="005C77DE">
            <w:pPr>
              <w:rPr>
                <w:sz w:val="20"/>
              </w:rPr>
            </w:pPr>
            <w:r w:rsidRPr="002C3D77">
              <w:rPr>
                <w:sz w:val="20"/>
              </w:rPr>
              <w:t>*</w:t>
            </w:r>
            <w:proofErr w:type="spellStart"/>
            <w:r w:rsidRPr="002C3D77">
              <w:rPr>
                <w:sz w:val="20"/>
              </w:rPr>
              <w:t>SupressTrailingDots</w:t>
            </w:r>
            <w:proofErr w:type="spellEnd"/>
            <w:r w:rsidRPr="002C3D77">
              <w:rPr>
                <w:sz w:val="20"/>
              </w:rPr>
              <w:t>*</w:t>
            </w:r>
          </w:p>
        </w:tc>
        <w:tc>
          <w:tcPr>
            <w:tcW w:w="992" w:type="dxa"/>
          </w:tcPr>
          <w:p w14:paraId="40851960" w14:textId="77777777" w:rsidR="005C77DE" w:rsidRPr="002C3D77" w:rsidRDefault="005C77DE" w:rsidP="005C77DE">
            <w:pPr>
              <w:rPr>
                <w:sz w:val="20"/>
              </w:rPr>
            </w:pPr>
            <w:r w:rsidRPr="002C3D77">
              <w:rPr>
                <w:sz w:val="20"/>
              </w:rPr>
              <w:t>T or nil</w:t>
            </w:r>
          </w:p>
        </w:tc>
        <w:tc>
          <w:tcPr>
            <w:tcW w:w="6237" w:type="dxa"/>
          </w:tcPr>
          <w:p w14:paraId="4D2B6160" w14:textId="77777777" w:rsidR="005C77DE" w:rsidRPr="002C3D77" w:rsidRDefault="005C77DE" w:rsidP="005C77DE">
            <w:pPr>
              <w:rPr>
                <w:sz w:val="20"/>
              </w:rPr>
            </w:pPr>
            <w:r w:rsidRPr="002C3D77">
              <w:rPr>
                <w:sz w:val="20"/>
              </w:rPr>
              <w:t>T id trailing dots should be removed</w:t>
            </w:r>
          </w:p>
        </w:tc>
      </w:tr>
      <w:tr w:rsidR="005C77DE" w14:paraId="3B5A7EBD" w14:textId="77777777" w:rsidTr="002C3D77">
        <w:tc>
          <w:tcPr>
            <w:tcW w:w="2802" w:type="dxa"/>
          </w:tcPr>
          <w:p w14:paraId="7A3143B4" w14:textId="77777777" w:rsidR="005C77DE" w:rsidRPr="002C3D77" w:rsidRDefault="005C77DE" w:rsidP="005C77DE">
            <w:pPr>
              <w:rPr>
                <w:sz w:val="20"/>
              </w:rPr>
            </w:pPr>
            <w:r w:rsidRPr="002C3D77">
              <w:rPr>
                <w:sz w:val="20"/>
              </w:rPr>
              <w:t>*</w:t>
            </w:r>
            <w:proofErr w:type="spellStart"/>
            <w:r w:rsidRPr="002C3D77">
              <w:rPr>
                <w:sz w:val="20"/>
              </w:rPr>
              <w:t>HeadPrimaryMaxSpeed</w:t>
            </w:r>
            <w:proofErr w:type="spellEnd"/>
            <w:r w:rsidRPr="002C3D77">
              <w:rPr>
                <w:sz w:val="20"/>
              </w:rPr>
              <w:t>*</w:t>
            </w:r>
          </w:p>
        </w:tc>
        <w:tc>
          <w:tcPr>
            <w:tcW w:w="992" w:type="dxa"/>
          </w:tcPr>
          <w:p w14:paraId="4EFF468D" w14:textId="77777777" w:rsidR="005C77DE" w:rsidRPr="002C3D77" w:rsidRDefault="005C77DE" w:rsidP="005C77DE">
            <w:pPr>
              <w:rPr>
                <w:sz w:val="20"/>
              </w:rPr>
            </w:pPr>
            <w:r w:rsidRPr="002C3D77">
              <w:rPr>
                <w:sz w:val="20"/>
              </w:rPr>
              <w:t>number</w:t>
            </w:r>
          </w:p>
        </w:tc>
        <w:tc>
          <w:tcPr>
            <w:tcW w:w="6237" w:type="dxa"/>
          </w:tcPr>
          <w:p w14:paraId="32427A4C" w14:textId="77777777" w:rsidR="005C77DE" w:rsidRPr="002C3D77" w:rsidRDefault="005C77DE" w:rsidP="005C77DE">
            <w:pPr>
              <w:rPr>
                <w:sz w:val="20"/>
              </w:rPr>
            </w:pPr>
            <w:r w:rsidRPr="002C3D77">
              <w:rPr>
                <w:sz w:val="20"/>
              </w:rPr>
              <w:t>Max speed for major axis in degree per second</w:t>
            </w:r>
          </w:p>
        </w:tc>
      </w:tr>
      <w:tr w:rsidR="005C77DE" w14:paraId="2EBF154D" w14:textId="77777777" w:rsidTr="002C3D77">
        <w:tc>
          <w:tcPr>
            <w:tcW w:w="2802" w:type="dxa"/>
          </w:tcPr>
          <w:p w14:paraId="19BCFD4B" w14:textId="77777777" w:rsidR="005C77DE" w:rsidRPr="002C3D77" w:rsidRDefault="005C77DE" w:rsidP="005C77DE">
            <w:pPr>
              <w:rPr>
                <w:sz w:val="20"/>
              </w:rPr>
            </w:pPr>
            <w:r w:rsidRPr="002C3D77">
              <w:rPr>
                <w:sz w:val="20"/>
              </w:rPr>
              <w:t>*</w:t>
            </w:r>
            <w:proofErr w:type="spellStart"/>
            <w:r w:rsidRPr="002C3D77">
              <w:rPr>
                <w:sz w:val="20"/>
              </w:rPr>
              <w:t>HeadSecondaryMaxSpeed</w:t>
            </w:r>
            <w:proofErr w:type="spellEnd"/>
            <w:r w:rsidRPr="002C3D77">
              <w:rPr>
                <w:sz w:val="20"/>
              </w:rPr>
              <w:t>*</w:t>
            </w:r>
          </w:p>
        </w:tc>
        <w:tc>
          <w:tcPr>
            <w:tcW w:w="992" w:type="dxa"/>
          </w:tcPr>
          <w:p w14:paraId="024DD78E" w14:textId="77777777" w:rsidR="005C77DE" w:rsidRPr="002C3D77" w:rsidRDefault="005C77DE" w:rsidP="005C77DE">
            <w:pPr>
              <w:rPr>
                <w:sz w:val="20"/>
              </w:rPr>
            </w:pPr>
            <w:r w:rsidRPr="002C3D77">
              <w:rPr>
                <w:sz w:val="20"/>
              </w:rPr>
              <w:t>number</w:t>
            </w:r>
          </w:p>
        </w:tc>
        <w:tc>
          <w:tcPr>
            <w:tcW w:w="6237" w:type="dxa"/>
          </w:tcPr>
          <w:p w14:paraId="7F5303A0" w14:textId="77777777" w:rsidR="005C77DE" w:rsidRPr="002C3D77" w:rsidRDefault="005C77DE" w:rsidP="005C77DE">
            <w:pPr>
              <w:rPr>
                <w:sz w:val="20"/>
              </w:rPr>
            </w:pPr>
            <w:r w:rsidRPr="002C3D77">
              <w:rPr>
                <w:sz w:val="20"/>
              </w:rPr>
              <w:t>Max speed for secondary axis in degree per second</w:t>
            </w:r>
          </w:p>
        </w:tc>
      </w:tr>
      <w:tr w:rsidR="005C77DE" w14:paraId="35ED1507" w14:textId="77777777" w:rsidTr="002C3D77">
        <w:tc>
          <w:tcPr>
            <w:tcW w:w="2802" w:type="dxa"/>
          </w:tcPr>
          <w:p w14:paraId="73A10569" w14:textId="77777777" w:rsidR="005C77DE" w:rsidRPr="002C3D77" w:rsidRDefault="005C77DE" w:rsidP="005C77DE">
            <w:pPr>
              <w:rPr>
                <w:sz w:val="20"/>
              </w:rPr>
            </w:pPr>
            <w:r w:rsidRPr="002C3D77">
              <w:rPr>
                <w:sz w:val="20"/>
              </w:rPr>
              <w:t>*</w:t>
            </w:r>
            <w:proofErr w:type="spellStart"/>
            <w:r w:rsidRPr="002C3D77">
              <w:rPr>
                <w:sz w:val="20"/>
              </w:rPr>
              <w:t>HeadType</w:t>
            </w:r>
            <w:proofErr w:type="spellEnd"/>
            <w:r w:rsidRPr="002C3D77">
              <w:rPr>
                <w:sz w:val="20"/>
              </w:rPr>
              <w:t>*</w:t>
            </w:r>
          </w:p>
        </w:tc>
        <w:tc>
          <w:tcPr>
            <w:tcW w:w="992" w:type="dxa"/>
          </w:tcPr>
          <w:p w14:paraId="03597034" w14:textId="77777777" w:rsidR="005C77DE" w:rsidRPr="002C3D77" w:rsidRDefault="005C77DE" w:rsidP="005C77DE">
            <w:pPr>
              <w:rPr>
                <w:sz w:val="20"/>
              </w:rPr>
            </w:pPr>
            <w:r w:rsidRPr="002C3D77">
              <w:rPr>
                <w:sz w:val="20"/>
              </w:rPr>
              <w:t>number</w:t>
            </w:r>
          </w:p>
        </w:tc>
        <w:tc>
          <w:tcPr>
            <w:tcW w:w="6237" w:type="dxa"/>
          </w:tcPr>
          <w:p w14:paraId="19323377" w14:textId="77777777" w:rsidR="005C77DE" w:rsidRPr="002C3D77" w:rsidRDefault="005C77DE" w:rsidP="005C77DE">
            <w:pPr>
              <w:rPr>
                <w:sz w:val="20"/>
              </w:rPr>
            </w:pPr>
            <w:r w:rsidRPr="002C3D77">
              <w:rPr>
                <w:sz w:val="20"/>
              </w:rPr>
              <w:t>Set the type of kinematic 5-axis head</w:t>
            </w:r>
          </w:p>
        </w:tc>
      </w:tr>
      <w:tr w:rsidR="005C77DE" w14:paraId="27EBAFAB" w14:textId="77777777" w:rsidTr="002C3D77">
        <w:tc>
          <w:tcPr>
            <w:tcW w:w="2802" w:type="dxa"/>
          </w:tcPr>
          <w:p w14:paraId="634C7B3E" w14:textId="77777777" w:rsidR="005C77DE" w:rsidRPr="002C3D77" w:rsidRDefault="005C77DE" w:rsidP="005C77DE">
            <w:pPr>
              <w:rPr>
                <w:sz w:val="20"/>
              </w:rPr>
            </w:pPr>
            <w:r w:rsidRPr="002C3D77">
              <w:rPr>
                <w:sz w:val="20"/>
              </w:rPr>
              <w:t>*</w:t>
            </w:r>
            <w:proofErr w:type="spellStart"/>
            <w:r w:rsidRPr="002C3D77">
              <w:rPr>
                <w:sz w:val="20"/>
              </w:rPr>
              <w:t>HeadDir</w:t>
            </w:r>
            <w:proofErr w:type="spellEnd"/>
            <w:r w:rsidRPr="002C3D77">
              <w:rPr>
                <w:sz w:val="20"/>
              </w:rPr>
              <w:t>*</w:t>
            </w:r>
          </w:p>
        </w:tc>
        <w:tc>
          <w:tcPr>
            <w:tcW w:w="992" w:type="dxa"/>
          </w:tcPr>
          <w:p w14:paraId="0820E13A" w14:textId="77777777" w:rsidR="005C77DE" w:rsidRPr="002C3D77" w:rsidRDefault="005C77DE" w:rsidP="005C77DE">
            <w:pPr>
              <w:rPr>
                <w:sz w:val="20"/>
              </w:rPr>
            </w:pPr>
            <w:r w:rsidRPr="002C3D77">
              <w:rPr>
                <w:sz w:val="20"/>
              </w:rPr>
              <w:t>number</w:t>
            </w:r>
          </w:p>
        </w:tc>
        <w:tc>
          <w:tcPr>
            <w:tcW w:w="6237" w:type="dxa"/>
          </w:tcPr>
          <w:p w14:paraId="706D3087" w14:textId="77777777" w:rsidR="005C77DE" w:rsidRPr="002C3D77" w:rsidRDefault="005C77DE" w:rsidP="005C77DE">
            <w:pPr>
              <w:rPr>
                <w:sz w:val="20"/>
              </w:rPr>
            </w:pPr>
            <w:r w:rsidRPr="002C3D77">
              <w:rPr>
                <w:sz w:val="20"/>
              </w:rPr>
              <w:t>Set the direction of the 5-axis head</w:t>
            </w:r>
          </w:p>
        </w:tc>
      </w:tr>
      <w:tr w:rsidR="005C77DE" w14:paraId="06ABB950" w14:textId="77777777" w:rsidTr="002C3D77">
        <w:tc>
          <w:tcPr>
            <w:tcW w:w="2802" w:type="dxa"/>
          </w:tcPr>
          <w:p w14:paraId="17BEFA15" w14:textId="77777777" w:rsidR="005C77DE" w:rsidRPr="002C3D77" w:rsidRDefault="005C77DE" w:rsidP="005C77DE">
            <w:pPr>
              <w:rPr>
                <w:sz w:val="20"/>
              </w:rPr>
            </w:pPr>
            <w:r w:rsidRPr="002C3D77">
              <w:rPr>
                <w:sz w:val="20"/>
              </w:rPr>
              <w:t>*</w:t>
            </w:r>
            <w:proofErr w:type="spellStart"/>
            <w:r w:rsidRPr="002C3D77">
              <w:rPr>
                <w:sz w:val="20"/>
              </w:rPr>
              <w:t>HeadTiltAngle</w:t>
            </w:r>
            <w:proofErr w:type="spellEnd"/>
            <w:r w:rsidRPr="002C3D77">
              <w:rPr>
                <w:sz w:val="20"/>
              </w:rPr>
              <w:t>*</w:t>
            </w:r>
          </w:p>
        </w:tc>
        <w:tc>
          <w:tcPr>
            <w:tcW w:w="992" w:type="dxa"/>
          </w:tcPr>
          <w:p w14:paraId="148CABA2" w14:textId="77777777" w:rsidR="005C77DE" w:rsidRPr="002C3D77" w:rsidRDefault="005C77DE" w:rsidP="005C77DE">
            <w:pPr>
              <w:rPr>
                <w:sz w:val="20"/>
              </w:rPr>
            </w:pPr>
            <w:r w:rsidRPr="002C3D77">
              <w:rPr>
                <w:sz w:val="20"/>
              </w:rPr>
              <w:t>number</w:t>
            </w:r>
          </w:p>
        </w:tc>
        <w:tc>
          <w:tcPr>
            <w:tcW w:w="6237" w:type="dxa"/>
          </w:tcPr>
          <w:p w14:paraId="73A11B93" w14:textId="77777777" w:rsidR="005C77DE" w:rsidRPr="002C3D77" w:rsidRDefault="005C77DE" w:rsidP="005C77DE">
            <w:pPr>
              <w:rPr>
                <w:sz w:val="20"/>
              </w:rPr>
            </w:pPr>
            <w:r w:rsidRPr="002C3D77">
              <w:rPr>
                <w:sz w:val="20"/>
              </w:rPr>
              <w:t>The tilt angle of the 5-axis head.</w:t>
            </w:r>
          </w:p>
        </w:tc>
      </w:tr>
      <w:tr w:rsidR="005C77DE" w14:paraId="3F2DEEF7" w14:textId="77777777" w:rsidTr="002C3D77">
        <w:tc>
          <w:tcPr>
            <w:tcW w:w="2802" w:type="dxa"/>
          </w:tcPr>
          <w:p w14:paraId="04F0DC8D" w14:textId="77777777" w:rsidR="005C77DE" w:rsidRPr="002C3D77" w:rsidRDefault="005C77DE" w:rsidP="005C77DE">
            <w:pPr>
              <w:rPr>
                <w:sz w:val="20"/>
              </w:rPr>
            </w:pPr>
            <w:r w:rsidRPr="002C3D77">
              <w:rPr>
                <w:sz w:val="20"/>
              </w:rPr>
              <w:t>*</w:t>
            </w:r>
            <w:proofErr w:type="spellStart"/>
            <w:r w:rsidRPr="002C3D77">
              <w:rPr>
                <w:sz w:val="20"/>
              </w:rPr>
              <w:t>HeadSecondaryReversed</w:t>
            </w:r>
            <w:proofErr w:type="spellEnd"/>
            <w:r w:rsidRPr="002C3D77">
              <w:rPr>
                <w:sz w:val="20"/>
              </w:rPr>
              <w:t>*</w:t>
            </w:r>
          </w:p>
        </w:tc>
        <w:tc>
          <w:tcPr>
            <w:tcW w:w="992" w:type="dxa"/>
          </w:tcPr>
          <w:p w14:paraId="2749C053" w14:textId="77777777" w:rsidR="005C77DE" w:rsidRPr="002C3D77" w:rsidRDefault="005C77DE" w:rsidP="005C77DE">
            <w:pPr>
              <w:rPr>
                <w:sz w:val="20"/>
              </w:rPr>
            </w:pPr>
            <w:r w:rsidRPr="002C3D77">
              <w:rPr>
                <w:sz w:val="20"/>
              </w:rPr>
              <w:t>T or nil</w:t>
            </w:r>
          </w:p>
        </w:tc>
        <w:tc>
          <w:tcPr>
            <w:tcW w:w="6237" w:type="dxa"/>
          </w:tcPr>
          <w:p w14:paraId="53640558" w14:textId="77777777" w:rsidR="005C77DE" w:rsidRPr="002C3D77" w:rsidRDefault="005C77DE" w:rsidP="005C77DE">
            <w:pPr>
              <w:rPr>
                <w:sz w:val="20"/>
              </w:rPr>
            </w:pPr>
            <w:r w:rsidRPr="002C3D77">
              <w:rPr>
                <w:sz w:val="20"/>
              </w:rPr>
              <w:t>If the direction of the rotation should be reversed.</w:t>
            </w:r>
          </w:p>
        </w:tc>
      </w:tr>
    </w:tbl>
    <w:p w14:paraId="60354615" w14:textId="77777777" w:rsidR="005C77DE" w:rsidRDefault="005C77DE" w:rsidP="005C77DE"/>
    <w:p w14:paraId="76CE70FD" w14:textId="77777777" w:rsidR="001670DD" w:rsidRPr="005C77DE" w:rsidRDefault="001670DD" w:rsidP="005C77DE"/>
    <w:p w14:paraId="2F305EBF" w14:textId="67D5E343" w:rsidR="00D90884" w:rsidRDefault="00D90884" w:rsidP="00D90884"/>
    <w:tbl>
      <w:tblPr>
        <w:tblStyle w:val="Tabellrutnt"/>
        <w:tblW w:w="0" w:type="auto"/>
        <w:tblLook w:val="04A0" w:firstRow="1" w:lastRow="0" w:firstColumn="1" w:lastColumn="0" w:noHBand="0" w:noVBand="1"/>
      </w:tblPr>
      <w:tblGrid>
        <w:gridCol w:w="1009"/>
        <w:gridCol w:w="792"/>
        <w:gridCol w:w="8336"/>
      </w:tblGrid>
      <w:tr w:rsidR="00D90884" w:rsidRPr="006D3C70" w14:paraId="4EDCD2E7" w14:textId="77777777" w:rsidTr="00045522">
        <w:tc>
          <w:tcPr>
            <w:tcW w:w="10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F91A9" w14:textId="77777777" w:rsidR="00D90884" w:rsidRPr="00186EFE" w:rsidRDefault="00D90884" w:rsidP="00045522">
            <w:pPr>
              <w:rPr>
                <w:sz w:val="20"/>
                <w:szCs w:val="20"/>
              </w:rPr>
            </w:pPr>
            <w:r w:rsidRPr="00186EFE">
              <w:rPr>
                <w:sz w:val="20"/>
                <w:szCs w:val="20"/>
              </w:rPr>
              <w:t>$z</w:t>
            </w:r>
          </w:p>
        </w:tc>
        <w:tc>
          <w:tcPr>
            <w:tcW w:w="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3FD27" w14:textId="77777777" w:rsidR="00D90884" w:rsidRPr="00186EFE" w:rsidRDefault="00D90884" w:rsidP="00045522">
            <w:pPr>
              <w:jc w:val="center"/>
              <w:rPr>
                <w:sz w:val="20"/>
                <w:szCs w:val="20"/>
              </w:rPr>
            </w:pPr>
            <w:r w:rsidRPr="00186EFE">
              <w:rPr>
                <w:sz w:val="20"/>
                <w:szCs w:val="20"/>
              </w:rPr>
              <w:t>Real</w:t>
            </w:r>
          </w:p>
        </w:tc>
        <w:tc>
          <w:tcPr>
            <w:tcW w:w="83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38548" w14:textId="77777777" w:rsidR="00D90884" w:rsidRPr="00186EFE" w:rsidRDefault="00D90884" w:rsidP="00045522">
            <w:pPr>
              <w:rPr>
                <w:sz w:val="20"/>
                <w:szCs w:val="20"/>
              </w:rPr>
            </w:pPr>
            <w:r w:rsidRPr="00186EFE">
              <w:rPr>
                <w:sz w:val="20"/>
                <w:szCs w:val="20"/>
              </w:rPr>
              <w:t>The position of the Z-axis.</w:t>
            </w:r>
          </w:p>
        </w:tc>
      </w:tr>
    </w:tbl>
    <w:p w14:paraId="0893C728" w14:textId="77777777" w:rsidR="00D90884" w:rsidRDefault="00D90884" w:rsidP="00D90884">
      <w:pPr>
        <w:pStyle w:val="Rubrik2"/>
      </w:pPr>
      <w:r>
        <w:t>Cutting speed on tube cutting</w:t>
      </w:r>
    </w:p>
    <w:p w14:paraId="284BF7D7" w14:textId="77777777" w:rsidR="00D90884" w:rsidRDefault="00D90884" w:rsidP="00D90884">
      <w:r>
        <w:t>The cutting speed on tube cutting must be handled in a different way compared with normal shape cutting in X and Y. The reason is that the tube rotation is usually programmed as a rotation axis in degree per minute and the other movement is programmed in distance/minute.</w:t>
      </w:r>
    </w:p>
    <w:p w14:paraId="056FB053" w14:textId="77777777" w:rsidR="00D90884" w:rsidRDefault="00D90884" w:rsidP="00D90884">
      <w:r>
        <w:rPr>
          <w:noProof/>
          <w:lang w:val="sv-SE" w:eastAsia="sv-SE" w:bidi="ar-SA"/>
        </w:rPr>
        <w:drawing>
          <wp:inline distT="0" distB="0" distL="0" distR="0" wp14:anchorId="34C9B3BC" wp14:editId="63B46BD1">
            <wp:extent cx="2258786" cy="1735086"/>
            <wp:effectExtent l="0" t="0" r="0" b="0"/>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ubeSpeed.png"/>
                    <pic:cNvPicPr/>
                  </pic:nvPicPr>
                  <pic:blipFill>
                    <a:blip r:embed="rId11" cstate="email">
                      <a:extLst>
                        <a:ext uri="{28A0092B-C50C-407E-A947-70E740481C1C}">
                          <a14:useLocalDpi xmlns:a14="http://schemas.microsoft.com/office/drawing/2010/main" val="0"/>
                        </a:ext>
                      </a:extLst>
                    </a:blip>
                    <a:stretch>
                      <a:fillRect/>
                    </a:stretch>
                  </pic:blipFill>
                  <pic:spPr>
                    <a:xfrm>
                      <a:off x="0" y="0"/>
                      <a:ext cx="2271671" cy="1744984"/>
                    </a:xfrm>
                    <a:prstGeom prst="rect">
                      <a:avLst/>
                    </a:prstGeom>
                  </pic:spPr>
                </pic:pic>
              </a:graphicData>
            </a:graphic>
          </wp:inline>
        </w:drawing>
      </w:r>
    </w:p>
    <w:p w14:paraId="28CC22FD" w14:textId="77777777" w:rsidR="00D90884" w:rsidRDefault="00D90884" w:rsidP="00D90884">
      <w:r>
        <w:t xml:space="preserve">When you cut the A geometry there is no rotation of the tube, in this case is possible to use distance/minute programming. When cutting </w:t>
      </w:r>
      <w:proofErr w:type="gramStart"/>
      <w:r>
        <w:t>B</w:t>
      </w:r>
      <w:proofErr w:type="gramEnd"/>
      <w:r>
        <w:t xml:space="preserve"> the only movement is the tube rotation and in this case it’s possible to use speed in degree/ minute. The C geometry is a mix of A and B and in this case it’s not possible to use either speed by distance/minute or degree/minute.</w:t>
      </w:r>
    </w:p>
    <w:p w14:paraId="3A671EA6" w14:textId="77777777" w:rsidR="00D90884" w:rsidRDefault="00D90884" w:rsidP="00D90884">
      <w:pPr>
        <w:pStyle w:val="Rubrik3"/>
      </w:pPr>
      <w:r>
        <w:t>Invers time feed rate definition</w:t>
      </w:r>
    </w:p>
    <w:p w14:paraId="210F9EDF" w14:textId="77777777" w:rsidR="00D90884" w:rsidRDefault="00D90884" w:rsidP="00D90884">
      <w:r>
        <w:t xml:space="preserve">The feed rate should be programmed in invers time and it’s </w:t>
      </w:r>
      <w:proofErr w:type="gramStart"/>
      <w:r>
        <w:t>solves</w:t>
      </w:r>
      <w:proofErr w:type="gramEnd"/>
      <w:r>
        <w:t xml:space="preserve"> the problem when the numerical control must mix different methods. The speed is entered as inverse time for the CNC-controller to finish the block. Since the value can differ al lot between each block it’s important to enter the value on all block that are programmed with invers feed rate definition.</w:t>
      </w:r>
    </w:p>
    <w:p w14:paraId="6F4E9F4F" w14:textId="77777777" w:rsidR="00D90884" w:rsidRDefault="00D90884" w:rsidP="00D90884">
      <w:r w:rsidRPr="002E637F">
        <w:rPr>
          <w:b/>
        </w:rPr>
        <w:t>FDM</w:t>
      </w:r>
      <w:r>
        <w:t>=Feed in mm or inches per minute.</w:t>
      </w:r>
    </w:p>
    <w:p w14:paraId="364292C9" w14:textId="77777777" w:rsidR="00D90884" w:rsidRDefault="00D90884" w:rsidP="00D90884">
      <w:r w:rsidRPr="002E637F">
        <w:rPr>
          <w:b/>
        </w:rPr>
        <w:t>D</w:t>
      </w:r>
      <w:r>
        <w:t>=Path length in mm or inches per minute.</w:t>
      </w:r>
    </w:p>
    <w:p w14:paraId="3305F0E0" w14:textId="77777777" w:rsidR="00D90884" w:rsidRDefault="00D90884" w:rsidP="00D90884"/>
    <w:p w14:paraId="05F6A2A3" w14:textId="77777777" w:rsidR="00D90884" w:rsidRDefault="00D90884" w:rsidP="00D90884">
      <w:r w:rsidRPr="002E637F">
        <w:rPr>
          <w:b/>
        </w:rPr>
        <w:t>F</w:t>
      </w:r>
      <w:r>
        <w:t>=</w:t>
      </w:r>
      <w:r w:rsidRPr="002E637F">
        <w:rPr>
          <w:b/>
        </w:rPr>
        <w:t>FDM/D</w:t>
      </w:r>
    </w:p>
    <w:p w14:paraId="61C9F1D9" w14:textId="77777777" w:rsidR="00D90884" w:rsidRDefault="00D90884" w:rsidP="00D90884">
      <w:r>
        <w:t>Example:</w:t>
      </w:r>
    </w:p>
    <w:p w14:paraId="1B4FF93C" w14:textId="77777777" w:rsidR="00D90884" w:rsidRDefault="00D90884" w:rsidP="00D90884">
      <w:r>
        <w:t>N200 G93 G1 X100 F2</w:t>
      </w:r>
    </w:p>
    <w:p w14:paraId="66193FBF" w14:textId="77777777" w:rsidR="00D90884" w:rsidRDefault="00D90884" w:rsidP="00D90884">
      <w:r>
        <w:t>The time to traverse along the programmed path is 0.5 min. Wanted feed rate is 200mm/min.</w:t>
      </w:r>
    </w:p>
    <w:p w14:paraId="71AF7121" w14:textId="77777777" w:rsidR="00D90884" w:rsidRDefault="00D90884" w:rsidP="00D90884">
      <w:r>
        <w:t>200/100=2</w:t>
      </w:r>
    </w:p>
    <w:p w14:paraId="7293EAA8" w14:textId="77777777" w:rsidR="00D90884" w:rsidRDefault="00D90884" w:rsidP="00D90884">
      <w:r>
        <w:t>The variable $ft can be used in all TUBE functions. The value stored in the variable is the time it should take for the controller to finish the block. To change this value to invers time just divide 1/time</w:t>
      </w:r>
    </w:p>
    <w:p w14:paraId="2F9E2FFC" w14:textId="77777777" w:rsidR="00D90884" w:rsidRDefault="00D90884" w:rsidP="00D90884">
      <w:r>
        <w:t>Example</w:t>
      </w:r>
    </w:p>
    <w:p w14:paraId="62A3A140" w14:textId="77777777" w:rsidR="00D90884" w:rsidRPr="005A4FBF" w:rsidRDefault="00D90884" w:rsidP="00D90884">
      <w:pPr>
        <w:pStyle w:val="LISPSAMPLE"/>
        <w:rPr>
          <w:sz w:val="18"/>
        </w:rPr>
      </w:pPr>
      <w:r w:rsidRPr="005A4FBF">
        <w:rPr>
          <w:sz w:val="18"/>
        </w:rPr>
        <w:t xml:space="preserve">(DEFUN tube-4X (/ </w:t>
      </w:r>
      <w:proofErr w:type="spellStart"/>
      <w:r w:rsidRPr="005A4FBF">
        <w:rPr>
          <w:sz w:val="18"/>
        </w:rPr>
        <w:t>ivt</w:t>
      </w:r>
      <w:proofErr w:type="spellEnd"/>
      <w:r w:rsidRPr="005A4FBF">
        <w:rPr>
          <w:sz w:val="18"/>
        </w:rPr>
        <w:t>)</w:t>
      </w:r>
      <w:r w:rsidRPr="005A4FBF">
        <w:rPr>
          <w:sz w:val="18"/>
        </w:rPr>
        <w:br/>
        <w:t xml:space="preserve">  </w:t>
      </w:r>
      <w:r w:rsidRPr="005A4FBF">
        <w:rPr>
          <w:b/>
          <w:sz w:val="18"/>
        </w:rPr>
        <w:t xml:space="preserve">(SETQ </w:t>
      </w:r>
      <w:proofErr w:type="spellStart"/>
      <w:r w:rsidRPr="005A4FBF">
        <w:rPr>
          <w:b/>
          <w:sz w:val="18"/>
        </w:rPr>
        <w:t>ivt</w:t>
      </w:r>
      <w:proofErr w:type="spellEnd"/>
      <w:r w:rsidRPr="005A4FBF">
        <w:rPr>
          <w:b/>
          <w:sz w:val="18"/>
        </w:rPr>
        <w:t xml:space="preserve"> (/ 1 $ft))</w:t>
      </w:r>
      <w:r w:rsidRPr="005A4FBF">
        <w:rPr>
          <w:sz w:val="18"/>
        </w:rPr>
        <w:br/>
        <w:t xml:space="preserve">  (WRITE (STRCAT "G1 X" (RTS $x) " Y" (RTS $y) " Z" (RTS $z) " C" (ATS $c) " F" (RTOS </w:t>
      </w:r>
      <w:proofErr w:type="spellStart"/>
      <w:r w:rsidRPr="005A4FBF">
        <w:rPr>
          <w:sz w:val="18"/>
        </w:rPr>
        <w:t>ivt</w:t>
      </w:r>
      <w:proofErr w:type="spellEnd"/>
      <w:r w:rsidRPr="005A4FBF">
        <w:rPr>
          <w:sz w:val="18"/>
        </w:rPr>
        <w:t xml:space="preserve"> 4)))</w:t>
      </w:r>
      <w:r w:rsidRPr="005A4FBF">
        <w:rPr>
          <w:sz w:val="18"/>
        </w:rPr>
        <w:br/>
        <w:t>)</w:t>
      </w:r>
    </w:p>
    <w:p w14:paraId="3A6DF1C3" w14:textId="77777777" w:rsidR="00D90884" w:rsidRDefault="00D90884" w:rsidP="00D90884">
      <w:r>
        <w:t>The invers time feed rate definition method may not be supported on all CNC-controller and it may have different G-codes. In many controllers this function can be activated by the G-code G93.</w:t>
      </w:r>
    </w:p>
    <w:p w14:paraId="26E093B1" w14:textId="77777777" w:rsidR="00D90884" w:rsidRDefault="00D90884" w:rsidP="00D90884">
      <w:pPr>
        <w:pStyle w:val="Rubrik4"/>
      </w:pPr>
      <w:r>
        <w:t>Specify the tube axis as a linear axis</w:t>
      </w:r>
    </w:p>
    <w:p w14:paraId="108EBC94" w14:textId="77777777" w:rsidR="00D90884" w:rsidRDefault="00D90884" w:rsidP="00D90884">
      <w:r>
        <w:t>If your CNC-controller does not support invers time feed rate definition than you can set up the tube axis as a linear axis. In this case one lap on the tube axis is the same as moving the linear axis 360 mm. If you have another ratio this must be specified in the postprocessor. This can be done by including following line in the beginning of the postprocessor.</w:t>
      </w:r>
    </w:p>
    <w:p w14:paraId="4EE533FC" w14:textId="77777777" w:rsidR="00D90884" w:rsidRDefault="00D90884" w:rsidP="00D90884">
      <w:r>
        <w:t>Example:</w:t>
      </w:r>
    </w:p>
    <w:p w14:paraId="4A08298E" w14:textId="77777777" w:rsidR="00D90884" w:rsidRPr="005A4FBF" w:rsidRDefault="00D90884" w:rsidP="00D90884">
      <w:pPr>
        <w:pStyle w:val="LISPSAMPLE"/>
        <w:rPr>
          <w:sz w:val="20"/>
          <w:szCs w:val="20"/>
        </w:rPr>
      </w:pPr>
      <w:r w:rsidRPr="005A4FBF">
        <w:rPr>
          <w:sz w:val="20"/>
          <w:szCs w:val="20"/>
        </w:rPr>
        <w:t>(SETQ *</w:t>
      </w:r>
      <w:proofErr w:type="spellStart"/>
      <w:r w:rsidRPr="005A4FBF">
        <w:rPr>
          <w:sz w:val="20"/>
          <w:szCs w:val="20"/>
        </w:rPr>
        <w:t>TubeLap</w:t>
      </w:r>
      <w:proofErr w:type="spellEnd"/>
      <w:r w:rsidRPr="005A4FBF">
        <w:rPr>
          <w:sz w:val="20"/>
          <w:szCs w:val="20"/>
        </w:rPr>
        <w:t>* 100.0)</w:t>
      </w:r>
      <w:r>
        <w:rPr>
          <w:sz w:val="20"/>
          <w:szCs w:val="20"/>
        </w:rPr>
        <w:br/>
      </w:r>
      <w:r>
        <w:rPr>
          <w:sz w:val="20"/>
          <w:szCs w:val="20"/>
        </w:rPr>
        <w:br/>
      </w:r>
      <w:r w:rsidRPr="005A4FBF">
        <w:rPr>
          <w:sz w:val="20"/>
          <w:szCs w:val="20"/>
        </w:rPr>
        <w:t>(DEFUN tube-rotate ()</w:t>
      </w:r>
      <w:r w:rsidRPr="005A4FBF">
        <w:rPr>
          <w:sz w:val="20"/>
          <w:szCs w:val="20"/>
        </w:rPr>
        <w:br/>
        <w:t xml:space="preserve">  (WRITE (STRCAT "G1 C" (RTS 100.0) " F" (RTF $</w:t>
      </w:r>
      <w:proofErr w:type="spellStart"/>
      <w:r w:rsidRPr="005A4FBF">
        <w:rPr>
          <w:sz w:val="20"/>
          <w:szCs w:val="20"/>
        </w:rPr>
        <w:t>fe</w:t>
      </w:r>
      <w:proofErr w:type="spellEnd"/>
      <w:r w:rsidRPr="005A4FBF">
        <w:rPr>
          <w:sz w:val="20"/>
          <w:szCs w:val="20"/>
        </w:rPr>
        <w:t>)))</w:t>
      </w:r>
      <w:r w:rsidRPr="005A4FBF">
        <w:rPr>
          <w:sz w:val="20"/>
          <w:szCs w:val="20"/>
        </w:rPr>
        <w:br/>
        <w:t>)</w:t>
      </w:r>
    </w:p>
    <w:p w14:paraId="362F12B7" w14:textId="77777777" w:rsidR="00D90884" w:rsidRDefault="00D90884" w:rsidP="00D90884">
      <w:r>
        <w:t>If you do like this the IGEMS will calculate all cutting speeds and it’s possible to use the normal method (distance/minute) of handling the cutting speed.</w:t>
      </w:r>
    </w:p>
    <w:p w14:paraId="46EDC00F" w14:textId="77777777" w:rsidR="004A76F4" w:rsidRPr="00522308" w:rsidRDefault="00A5074C" w:rsidP="004A76F4">
      <w:pPr>
        <w:pStyle w:val="Rubrik1"/>
      </w:pPr>
      <w:bookmarkStart w:id="86" w:name="_Toc23341683"/>
      <w:r>
        <w:t>App</w:t>
      </w:r>
      <w:r w:rsidR="004A76F4">
        <w:t>s</w:t>
      </w:r>
      <w:bookmarkEnd w:id="3"/>
      <w:bookmarkEnd w:id="86"/>
    </w:p>
    <w:p w14:paraId="29EDE787" w14:textId="77777777" w:rsidR="004A76F4" w:rsidRPr="00522308" w:rsidRDefault="004A76F4" w:rsidP="004A76F4">
      <w:r>
        <w:rPr>
          <w:noProof/>
          <w:lang w:val="sv-SE" w:eastAsia="sv-SE" w:bidi="ar-SA"/>
        </w:rPr>
        <w:drawing>
          <wp:inline distT="0" distB="0" distL="0" distR="0" wp14:anchorId="7459D7D0" wp14:editId="35B9359B">
            <wp:extent cx="3175000" cy="943610"/>
            <wp:effectExtent l="19050" t="19050" r="25400" b="27940"/>
            <wp:docPr id="872" name="Bild 872" descr="Image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Image672"/>
                    <pic:cNvPicPr>
                      <a:picLocks noChangeAspect="1" noChangeArrowheads="1"/>
                    </pic:cNvPicPr>
                  </pic:nvPicPr>
                  <pic:blipFill>
                    <a:blip r:embed="rId12" cstate="print"/>
                    <a:srcRect/>
                    <a:stretch>
                      <a:fillRect/>
                    </a:stretch>
                  </pic:blipFill>
                  <pic:spPr bwMode="auto">
                    <a:xfrm>
                      <a:off x="0" y="0"/>
                      <a:ext cx="3175000" cy="943610"/>
                    </a:xfrm>
                    <a:prstGeom prst="rect">
                      <a:avLst/>
                    </a:prstGeom>
                    <a:noFill/>
                    <a:ln w="6350">
                      <a:solidFill>
                        <a:srgbClr val="000000"/>
                      </a:solidFill>
                      <a:miter lim="800000"/>
                      <a:headEnd/>
                      <a:tailEnd/>
                    </a:ln>
                    <a:effectLst/>
                  </pic:spPr>
                </pic:pic>
              </a:graphicData>
            </a:graphic>
          </wp:inline>
        </w:drawing>
      </w:r>
    </w:p>
    <w:p w14:paraId="26D7E4FC" w14:textId="77777777" w:rsidR="004A76F4" w:rsidRDefault="004A76F4" w:rsidP="004A76F4">
      <w:r w:rsidRPr="00522308">
        <w:t xml:space="preserve">This </w:t>
      </w:r>
      <w:r>
        <w:t xml:space="preserve">information </w:t>
      </w:r>
      <w:proofErr w:type="gramStart"/>
      <w:r>
        <w:t>describe</w:t>
      </w:r>
      <w:proofErr w:type="gramEnd"/>
      <w:r>
        <w:t xml:space="preserve"> how to </w:t>
      </w:r>
      <w:r w:rsidRPr="00522308">
        <w:t xml:space="preserve">develop special applications and commands for IGEMS by using the programming language </w:t>
      </w:r>
      <w:r>
        <w:t>I</w:t>
      </w:r>
      <w:r w:rsidRPr="00522308">
        <w:t>LISP as developer tools.</w:t>
      </w:r>
      <w:r>
        <w:t xml:space="preserve"> ILISP is normal text files that can be added to the system by the function Load app</w:t>
      </w:r>
    </w:p>
    <w:p w14:paraId="43786134" w14:textId="77777777" w:rsidR="004A76F4" w:rsidRDefault="004A76F4" w:rsidP="004A76F4">
      <w:pPr>
        <w:pStyle w:val="Rubrik2"/>
      </w:pPr>
      <w:bookmarkStart w:id="87" w:name="_Toc335637037"/>
      <w:bookmarkStart w:id="88" w:name="_Toc359406101"/>
      <w:r>
        <w:t>Load app</w:t>
      </w:r>
      <w:bookmarkEnd w:id="87"/>
      <w:bookmarkEnd w:id="88"/>
    </w:p>
    <w:p w14:paraId="7C35D091" w14:textId="77777777" w:rsidR="004A76F4" w:rsidRDefault="004A76F4" w:rsidP="004A76F4">
      <w:pPr>
        <w:keepNext/>
      </w:pPr>
      <w:r>
        <w:rPr>
          <w:noProof/>
          <w:lang w:val="sv-SE" w:eastAsia="sv-SE" w:bidi="ar-SA"/>
        </w:rPr>
        <w:drawing>
          <wp:inline distT="0" distB="0" distL="0" distR="0" wp14:anchorId="1D4A5CA5" wp14:editId="48D0D78B">
            <wp:extent cx="1250950" cy="826770"/>
            <wp:effectExtent l="19050" t="19050" r="25400" b="11430"/>
            <wp:docPr id="873" name="Bild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pic:cNvPicPr>
                      <a:picLocks noChangeAspect="1" noChangeArrowheads="1"/>
                    </pic:cNvPicPr>
                  </pic:nvPicPr>
                  <pic:blipFill>
                    <a:blip r:embed="rId13" cstate="print"/>
                    <a:srcRect/>
                    <a:stretch>
                      <a:fillRect/>
                    </a:stretch>
                  </pic:blipFill>
                  <pic:spPr bwMode="auto">
                    <a:xfrm>
                      <a:off x="0" y="0"/>
                      <a:ext cx="1250950" cy="826770"/>
                    </a:xfrm>
                    <a:prstGeom prst="rect">
                      <a:avLst/>
                    </a:prstGeom>
                    <a:noFill/>
                    <a:ln w="6350">
                      <a:solidFill>
                        <a:srgbClr val="000000"/>
                      </a:solidFill>
                      <a:miter lim="800000"/>
                      <a:headEnd/>
                      <a:tailEnd/>
                    </a:ln>
                    <a:effectLst/>
                  </pic:spPr>
                </pic:pic>
              </a:graphicData>
            </a:graphic>
          </wp:inline>
        </w:drawing>
      </w:r>
    </w:p>
    <w:p w14:paraId="378F5239" w14:textId="77777777" w:rsidR="004A76F4" w:rsidRDefault="004A76F4" w:rsidP="004A76F4">
      <w:r>
        <w:t>Start this command and the following dialog box is shown:</w:t>
      </w:r>
    </w:p>
    <w:p w14:paraId="10521ED0" w14:textId="77777777" w:rsidR="004A76F4" w:rsidRDefault="004A76F4" w:rsidP="004A76F4">
      <w:pPr>
        <w:keepNext/>
      </w:pPr>
      <w:r>
        <w:rPr>
          <w:noProof/>
          <w:lang w:val="sv-SE" w:eastAsia="sv-SE" w:bidi="ar-SA"/>
        </w:rPr>
        <w:drawing>
          <wp:inline distT="0" distB="0" distL="0" distR="0" wp14:anchorId="0EE9D2C8" wp14:editId="3B47E99F">
            <wp:extent cx="2670175" cy="2523490"/>
            <wp:effectExtent l="19050" t="0" r="0" b="0"/>
            <wp:docPr id="874" name="Bild 874" descr="Image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Image674"/>
                    <pic:cNvPicPr>
                      <a:picLocks noChangeAspect="1" noChangeArrowheads="1"/>
                    </pic:cNvPicPr>
                  </pic:nvPicPr>
                  <pic:blipFill>
                    <a:blip r:embed="rId14"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3974DDB1" w14:textId="77777777" w:rsidR="004A76F4" w:rsidRDefault="004A76F4" w:rsidP="004A76F4">
      <w:r>
        <w:t>Press the "Add" button and select the LSP file to add. A small sample is in the APP folder in IGEMS program directory.</w:t>
      </w:r>
    </w:p>
    <w:p w14:paraId="536997C1" w14:textId="77777777" w:rsidR="004A76F4" w:rsidRDefault="004A76F4" w:rsidP="004A76F4">
      <w:r>
        <w:t>Select ….\APP\ANIMALDEMO\ANIMALDEMO.LSP</w:t>
      </w:r>
    </w:p>
    <w:p w14:paraId="14EFB9C2" w14:textId="77777777" w:rsidR="004A76F4" w:rsidRDefault="004A76F4" w:rsidP="004A76F4">
      <w:pPr>
        <w:keepNext/>
      </w:pPr>
      <w:r>
        <w:rPr>
          <w:noProof/>
          <w:lang w:val="sv-SE" w:eastAsia="sv-SE" w:bidi="ar-SA"/>
        </w:rPr>
        <w:drawing>
          <wp:inline distT="0" distB="0" distL="0" distR="0" wp14:anchorId="50DA3D9F" wp14:editId="5F7AD3D4">
            <wp:extent cx="1697355" cy="812165"/>
            <wp:effectExtent l="19050" t="0" r="0" b="0"/>
            <wp:docPr id="875" name="Bild 875" descr="Imag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Image675"/>
                    <pic:cNvPicPr>
                      <a:picLocks noChangeAspect="1" noChangeArrowheads="1"/>
                    </pic:cNvPicPr>
                  </pic:nvPicPr>
                  <pic:blipFill>
                    <a:blip r:embed="rId15"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4BB5F781" w14:textId="77777777" w:rsidR="004A76F4" w:rsidRDefault="004A76F4" w:rsidP="004A76F4">
      <w:r>
        <w:t>Give the application a name.</w:t>
      </w:r>
    </w:p>
    <w:p w14:paraId="1EE4FA44" w14:textId="77777777" w:rsidR="004A76F4" w:rsidRDefault="004A76F4" w:rsidP="004A76F4">
      <w:pPr>
        <w:keepNext/>
      </w:pPr>
      <w:r>
        <w:rPr>
          <w:noProof/>
          <w:lang w:val="sv-SE" w:eastAsia="sv-SE" w:bidi="ar-SA"/>
        </w:rPr>
        <w:drawing>
          <wp:inline distT="0" distB="0" distL="0" distR="0" wp14:anchorId="061D4868" wp14:editId="2C6F6FD6">
            <wp:extent cx="1697355" cy="812165"/>
            <wp:effectExtent l="19050" t="0" r="0" b="0"/>
            <wp:docPr id="876" name="Bild 876" descr="Image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Image676"/>
                    <pic:cNvPicPr>
                      <a:picLocks noChangeAspect="1" noChangeArrowheads="1"/>
                    </pic:cNvPicPr>
                  </pic:nvPicPr>
                  <pic:blipFill>
                    <a:blip r:embed="rId16" cstate="print"/>
                    <a:srcRect/>
                    <a:stretch>
                      <a:fillRect/>
                    </a:stretch>
                  </pic:blipFill>
                  <pic:spPr bwMode="auto">
                    <a:xfrm>
                      <a:off x="0" y="0"/>
                      <a:ext cx="1697355" cy="812165"/>
                    </a:xfrm>
                    <a:prstGeom prst="rect">
                      <a:avLst/>
                    </a:prstGeom>
                    <a:noFill/>
                    <a:ln w="9525">
                      <a:noFill/>
                      <a:miter lim="800000"/>
                      <a:headEnd/>
                      <a:tailEnd/>
                    </a:ln>
                  </pic:spPr>
                </pic:pic>
              </a:graphicData>
            </a:graphic>
          </wp:inline>
        </w:drawing>
      </w:r>
    </w:p>
    <w:p w14:paraId="5161B37B" w14:textId="77777777" w:rsidR="004A76F4" w:rsidRDefault="004A76F4" w:rsidP="004A76F4">
      <w:r>
        <w:t>The applications can be grouped together on the menu.</w:t>
      </w:r>
    </w:p>
    <w:p w14:paraId="2C2F590A" w14:textId="77777777" w:rsidR="004A76F4" w:rsidRDefault="004A76F4" w:rsidP="004A76F4">
      <w:pPr>
        <w:keepNext/>
      </w:pPr>
      <w:r>
        <w:rPr>
          <w:noProof/>
          <w:lang w:val="sv-SE" w:eastAsia="sv-SE" w:bidi="ar-SA"/>
        </w:rPr>
        <w:drawing>
          <wp:inline distT="0" distB="0" distL="0" distR="0" wp14:anchorId="4A22251B" wp14:editId="1AF657C6">
            <wp:extent cx="2670175" cy="2523490"/>
            <wp:effectExtent l="19050" t="0" r="0" b="0"/>
            <wp:docPr id="877" name="Bild 877" descr="Imag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Image677"/>
                    <pic:cNvPicPr>
                      <a:picLocks noChangeAspect="1" noChangeArrowheads="1"/>
                    </pic:cNvPicPr>
                  </pic:nvPicPr>
                  <pic:blipFill>
                    <a:blip r:embed="rId17" cstate="print"/>
                    <a:srcRect/>
                    <a:stretch>
                      <a:fillRect/>
                    </a:stretch>
                  </pic:blipFill>
                  <pic:spPr bwMode="auto">
                    <a:xfrm>
                      <a:off x="0" y="0"/>
                      <a:ext cx="2670175" cy="2523490"/>
                    </a:xfrm>
                    <a:prstGeom prst="rect">
                      <a:avLst/>
                    </a:prstGeom>
                    <a:noFill/>
                    <a:ln w="9525">
                      <a:noFill/>
                      <a:miter lim="800000"/>
                      <a:headEnd/>
                      <a:tailEnd/>
                    </a:ln>
                  </pic:spPr>
                </pic:pic>
              </a:graphicData>
            </a:graphic>
          </wp:inline>
        </w:drawing>
      </w:r>
    </w:p>
    <w:p w14:paraId="2F77A8EE" w14:textId="77777777" w:rsidR="004A76F4" w:rsidRDefault="004A76F4" w:rsidP="004A76F4">
      <w:r>
        <w:t>Press the "Image" button and select an image in the same folder as the LSP file. Click "OK to load the first application.</w:t>
      </w:r>
    </w:p>
    <w:p w14:paraId="1C987334" w14:textId="77777777" w:rsidR="004A76F4" w:rsidRDefault="004A76F4" w:rsidP="004A76F4">
      <w:pPr>
        <w:keepNext/>
      </w:pPr>
      <w:r>
        <w:rPr>
          <w:noProof/>
          <w:lang w:val="sv-SE" w:eastAsia="sv-SE" w:bidi="ar-SA"/>
        </w:rPr>
        <w:drawing>
          <wp:inline distT="0" distB="0" distL="0" distR="0" wp14:anchorId="77920E09" wp14:editId="39315792">
            <wp:extent cx="1594485" cy="951230"/>
            <wp:effectExtent l="19050" t="19050" r="24765" b="20320"/>
            <wp:docPr id="878" name="Bild 878" descr="Image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Image678"/>
                    <pic:cNvPicPr>
                      <a:picLocks noChangeAspect="1" noChangeArrowheads="1"/>
                    </pic:cNvPicPr>
                  </pic:nvPicPr>
                  <pic:blipFill>
                    <a:blip r:embed="rId18" cstate="print"/>
                    <a:srcRect/>
                    <a:stretch>
                      <a:fillRect/>
                    </a:stretch>
                  </pic:blipFill>
                  <pic:spPr bwMode="auto">
                    <a:xfrm>
                      <a:off x="0" y="0"/>
                      <a:ext cx="1594485" cy="951230"/>
                    </a:xfrm>
                    <a:prstGeom prst="rect">
                      <a:avLst/>
                    </a:prstGeom>
                    <a:noFill/>
                    <a:ln w="6350">
                      <a:solidFill>
                        <a:srgbClr val="000000"/>
                      </a:solidFill>
                      <a:miter lim="800000"/>
                      <a:headEnd/>
                      <a:tailEnd/>
                    </a:ln>
                    <a:effectLst/>
                  </pic:spPr>
                </pic:pic>
              </a:graphicData>
            </a:graphic>
          </wp:inline>
        </w:drawing>
      </w:r>
    </w:p>
    <w:p w14:paraId="1F8842F9" w14:textId="77777777" w:rsidR="004A76F4" w:rsidRDefault="004A76F4" w:rsidP="004A76F4">
      <w:r>
        <w:t xml:space="preserve">This is just an example on how to load apps. </w:t>
      </w:r>
    </w:p>
    <w:p w14:paraId="497DFCF5" w14:textId="77777777" w:rsidR="004A76F4" w:rsidRDefault="004A76F4" w:rsidP="004A76F4">
      <w:pPr>
        <w:keepNext/>
      </w:pPr>
      <w:r>
        <w:rPr>
          <w:noProof/>
          <w:lang w:val="sv-SE" w:eastAsia="sv-SE" w:bidi="ar-SA"/>
        </w:rPr>
        <w:drawing>
          <wp:inline distT="0" distB="0" distL="0" distR="0" wp14:anchorId="34F94FE3" wp14:editId="5B7A74C1">
            <wp:extent cx="965835" cy="1485265"/>
            <wp:effectExtent l="19050" t="0" r="5715" b="0"/>
            <wp:docPr id="879" name="Bild 879" descr="Image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Image679"/>
                    <pic:cNvPicPr>
                      <a:picLocks noChangeAspect="1" noChangeArrowheads="1"/>
                    </pic:cNvPicPr>
                  </pic:nvPicPr>
                  <pic:blipFill>
                    <a:blip r:embed="rId19" cstate="print"/>
                    <a:srcRect/>
                    <a:stretch>
                      <a:fillRect/>
                    </a:stretch>
                  </pic:blipFill>
                  <pic:spPr bwMode="auto">
                    <a:xfrm>
                      <a:off x="0" y="0"/>
                      <a:ext cx="965835" cy="1485265"/>
                    </a:xfrm>
                    <a:prstGeom prst="rect">
                      <a:avLst/>
                    </a:prstGeom>
                    <a:noFill/>
                    <a:ln w="9525">
                      <a:noFill/>
                      <a:miter lim="800000"/>
                      <a:headEnd/>
                      <a:tailEnd/>
                    </a:ln>
                  </pic:spPr>
                </pic:pic>
              </a:graphicData>
            </a:graphic>
          </wp:inline>
        </w:drawing>
      </w:r>
    </w:p>
    <w:p w14:paraId="015E2D2E" w14:textId="77777777" w:rsidR="000D07F0" w:rsidRDefault="004A76F4" w:rsidP="00A5074C">
      <w:pPr>
        <w:pStyle w:val="Rubrik3"/>
      </w:pPr>
      <w:bookmarkStart w:id="89" w:name="_Toc359406102"/>
      <w:r>
        <w:t>Script editor</w:t>
      </w:r>
      <w:bookmarkEnd w:id="89"/>
    </w:p>
    <w:p w14:paraId="14F7FFF3" w14:textId="77777777" w:rsidR="004A76F4" w:rsidRDefault="0006282C" w:rsidP="004A76F4">
      <w:r>
        <w:rPr>
          <w:noProof/>
          <w:lang w:val="sv-SE" w:eastAsia="sv-SE" w:bidi="ar-SA"/>
        </w:rPr>
        <w:drawing>
          <wp:inline distT="0" distB="0" distL="0" distR="0" wp14:anchorId="03DE0049" wp14:editId="76BDA0C5">
            <wp:extent cx="1303200" cy="788400"/>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ditor.png"/>
                    <pic:cNvPicPr/>
                  </pic:nvPicPr>
                  <pic:blipFill>
                    <a:blip r:embed="rId20" cstate="email">
                      <a:extLst>
                        <a:ext uri="{28A0092B-C50C-407E-A947-70E740481C1C}">
                          <a14:useLocalDpi xmlns:a14="http://schemas.microsoft.com/office/drawing/2010/main" val="0"/>
                        </a:ext>
                      </a:extLst>
                    </a:blip>
                    <a:stretch>
                      <a:fillRect/>
                    </a:stretch>
                  </pic:blipFill>
                  <pic:spPr>
                    <a:xfrm>
                      <a:off x="0" y="0"/>
                      <a:ext cx="1303200" cy="788400"/>
                    </a:xfrm>
                    <a:prstGeom prst="rect">
                      <a:avLst/>
                    </a:prstGeom>
                  </pic:spPr>
                </pic:pic>
              </a:graphicData>
            </a:graphic>
          </wp:inline>
        </w:drawing>
      </w:r>
    </w:p>
    <w:p w14:paraId="0922D6A3" w14:textId="77777777" w:rsidR="0006282C" w:rsidRDefault="0006282C" w:rsidP="004A76F4">
      <w:r>
        <w:t>ILISP has an inbuilt editor to makes it possible to create and edit ILISP files.</w:t>
      </w:r>
    </w:p>
    <w:p w14:paraId="1890E387" w14:textId="77777777" w:rsidR="00EA6E51" w:rsidRDefault="00EA6E51" w:rsidP="004A76F4">
      <w:r>
        <w:rPr>
          <w:noProof/>
          <w:lang w:val="sv-SE" w:eastAsia="sv-SE" w:bidi="ar-SA"/>
        </w:rPr>
        <w:drawing>
          <wp:inline distT="0" distB="0" distL="0" distR="0" wp14:anchorId="63CDA4DE" wp14:editId="633AC9DD">
            <wp:extent cx="5187600" cy="2804400"/>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itorWindow.png"/>
                    <pic:cNvPicPr/>
                  </pic:nvPicPr>
                  <pic:blipFill>
                    <a:blip r:embed="rId21" cstate="email">
                      <a:extLst>
                        <a:ext uri="{28A0092B-C50C-407E-A947-70E740481C1C}">
                          <a14:useLocalDpi xmlns:a14="http://schemas.microsoft.com/office/drawing/2010/main" val="0"/>
                        </a:ext>
                      </a:extLst>
                    </a:blip>
                    <a:stretch>
                      <a:fillRect/>
                    </a:stretch>
                  </pic:blipFill>
                  <pic:spPr>
                    <a:xfrm>
                      <a:off x="0" y="0"/>
                      <a:ext cx="5187600" cy="2804400"/>
                    </a:xfrm>
                    <a:prstGeom prst="rect">
                      <a:avLst/>
                    </a:prstGeom>
                  </pic:spPr>
                </pic:pic>
              </a:graphicData>
            </a:graphic>
          </wp:inline>
        </w:drawing>
      </w:r>
    </w:p>
    <w:p w14:paraId="097565A2" w14:textId="77777777" w:rsidR="00EA6E51" w:rsidRDefault="00EA6E51" w:rsidP="00EA6E51">
      <w:r>
        <w:t>The first area is for writing the code, the second area is a console where you can type and check ILISP functions.</w:t>
      </w:r>
    </w:p>
    <w:p w14:paraId="77C8C0CB" w14:textId="77777777" w:rsidR="00EA6E51" w:rsidRDefault="00EA6E51" w:rsidP="00EA6E51">
      <w:r>
        <w:rPr>
          <w:noProof/>
          <w:lang w:val="sv-SE" w:eastAsia="sv-SE" w:bidi="ar-SA"/>
        </w:rPr>
        <w:drawing>
          <wp:inline distT="0" distB="0" distL="0" distR="0" wp14:anchorId="615F0EBB" wp14:editId="16C507E8">
            <wp:extent cx="1713600" cy="712800"/>
            <wp:effectExtent l="0" t="0" r="0" b="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sole.png"/>
                    <pic:cNvPicPr/>
                  </pic:nvPicPr>
                  <pic:blipFill>
                    <a:blip r:embed="rId22" cstate="email">
                      <a:extLst>
                        <a:ext uri="{28A0092B-C50C-407E-A947-70E740481C1C}">
                          <a14:useLocalDpi xmlns:a14="http://schemas.microsoft.com/office/drawing/2010/main" val="0"/>
                        </a:ext>
                      </a:extLst>
                    </a:blip>
                    <a:stretch>
                      <a:fillRect/>
                    </a:stretch>
                  </pic:blipFill>
                  <pic:spPr>
                    <a:xfrm>
                      <a:off x="0" y="0"/>
                      <a:ext cx="1713600" cy="712800"/>
                    </a:xfrm>
                    <a:prstGeom prst="rect">
                      <a:avLst/>
                    </a:prstGeom>
                  </pic:spPr>
                </pic:pic>
              </a:graphicData>
            </a:graphic>
          </wp:inline>
        </w:drawing>
      </w:r>
    </w:p>
    <w:p w14:paraId="6B991222" w14:textId="77777777" w:rsidR="00EA6E51" w:rsidRDefault="00EA6E51" w:rsidP="00EA6E51">
      <w:r>
        <w:t>The console area can be minimized by clicking on the button above.</w:t>
      </w:r>
    </w:p>
    <w:p w14:paraId="6A59979D" w14:textId="77777777" w:rsidR="00EA6E51" w:rsidRDefault="00EA6E51" w:rsidP="00EA6E51">
      <w:r>
        <w:rPr>
          <w:noProof/>
          <w:lang w:val="sv-SE" w:eastAsia="sv-SE" w:bidi="ar-SA"/>
        </w:rPr>
        <w:drawing>
          <wp:inline distT="0" distB="0" distL="0" distR="0" wp14:anchorId="1FCD1F4F" wp14:editId="1B36CCE1">
            <wp:extent cx="2084400" cy="828000"/>
            <wp:effectExtent l="0" t="0" r="0" b="0"/>
            <wp:docPr id="7"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elp.png"/>
                    <pic:cNvPicPr/>
                  </pic:nvPicPr>
                  <pic:blipFill>
                    <a:blip r:embed="rId23" cstate="email">
                      <a:extLst>
                        <a:ext uri="{28A0092B-C50C-407E-A947-70E740481C1C}">
                          <a14:useLocalDpi xmlns:a14="http://schemas.microsoft.com/office/drawing/2010/main" val="0"/>
                        </a:ext>
                      </a:extLst>
                    </a:blip>
                    <a:stretch>
                      <a:fillRect/>
                    </a:stretch>
                  </pic:blipFill>
                  <pic:spPr>
                    <a:xfrm>
                      <a:off x="0" y="0"/>
                      <a:ext cx="2084400" cy="828000"/>
                    </a:xfrm>
                    <a:prstGeom prst="rect">
                      <a:avLst/>
                    </a:prstGeom>
                  </pic:spPr>
                </pic:pic>
              </a:graphicData>
            </a:graphic>
          </wp:inline>
        </w:drawing>
      </w:r>
    </w:p>
    <w:p w14:paraId="0A1A4638" w14:textId="77777777" w:rsidR="00EA6E51" w:rsidRPr="004A76F4" w:rsidRDefault="00EA6E51" w:rsidP="00EA6E51">
      <w:r>
        <w:t>By setting the marker on a reserved ILISP word and press F1 or the Help button you can view a description of all ILISP commands.</w:t>
      </w:r>
    </w:p>
    <w:p w14:paraId="2D048034" w14:textId="77777777" w:rsidR="0047000B" w:rsidRDefault="00D32EF5">
      <w:pPr>
        <w:pStyle w:val="Rubrik1"/>
      </w:pPr>
      <w:bookmarkStart w:id="90" w:name="_DEFVAR_1"/>
      <w:bookmarkStart w:id="91" w:name="_DEFVAR"/>
      <w:bookmarkStart w:id="92" w:name="_PART"/>
      <w:bookmarkStart w:id="93" w:name="_Toc359406103"/>
      <w:bookmarkStart w:id="94" w:name="_Toc23341684"/>
      <w:bookmarkEnd w:id="90"/>
      <w:bookmarkEnd w:id="91"/>
      <w:bookmarkEnd w:id="92"/>
      <w:r>
        <w:t>ILISP Functions</w:t>
      </w:r>
      <w:bookmarkEnd w:id="93"/>
      <w:bookmarkEnd w:id="94"/>
    </w:p>
    <w:p w14:paraId="20B704AA" w14:textId="77777777" w:rsidR="0047000B" w:rsidRDefault="0047000B"/>
    <w:p w14:paraId="283AA2F5" w14:textId="77777777" w:rsidR="0047000B" w:rsidRDefault="0047000B"/>
    <w:p w14:paraId="6C8A697E" w14:textId="77777777" w:rsidR="0047000B" w:rsidRDefault="00D32EF5">
      <w:r>
        <w:t>Data types in ILISP</w:t>
      </w:r>
    </w:p>
    <w:p w14:paraId="14FDF479" w14:textId="77777777" w:rsidR="0047000B" w:rsidRDefault="00D32EF5">
      <w:r>
        <w:t>ILISP supports following data types:</w:t>
      </w:r>
    </w:p>
    <w:p w14:paraId="6D98766F"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lists</w:t>
      </w:r>
      <w:proofErr w:type="gramEnd"/>
    </w:p>
    <w:p w14:paraId="0D046E2C"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symbols</w:t>
      </w:r>
      <w:proofErr w:type="gramEnd"/>
    </w:p>
    <w:p w14:paraId="7E034C8C"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strings</w:t>
      </w:r>
      <w:proofErr w:type="gramEnd"/>
    </w:p>
    <w:p w14:paraId="5F9C8A66"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real</w:t>
      </w:r>
      <w:proofErr w:type="gramEnd"/>
      <w:r>
        <w:rPr>
          <w:rFonts w:ascii="Courier New" w:hAnsi="Courier New" w:cs="Courier New"/>
        </w:rPr>
        <w:t xml:space="preserve"> numbers</w:t>
      </w:r>
    </w:p>
    <w:p w14:paraId="1376487E"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integers</w:t>
      </w:r>
      <w:proofErr w:type="gramEnd"/>
    </w:p>
    <w:p w14:paraId="3BC7D0A8" w14:textId="77777777" w:rsidR="0047000B" w:rsidRDefault="00D32EF5">
      <w:pPr>
        <w:pStyle w:val="Oformateradtext"/>
        <w:rPr>
          <w:rFonts w:ascii="Courier New" w:hAnsi="Courier New" w:cs="Courier New"/>
        </w:rPr>
      </w:pPr>
      <w:r>
        <w:rPr>
          <w:rFonts w:ascii="Courier New" w:hAnsi="Courier New" w:cs="Courier New"/>
        </w:rPr>
        <w:t xml:space="preserve">* </w:t>
      </w:r>
      <w:proofErr w:type="gramStart"/>
      <w:r>
        <w:rPr>
          <w:rFonts w:ascii="Courier New" w:hAnsi="Courier New" w:cs="Courier New"/>
        </w:rPr>
        <w:t>file</w:t>
      </w:r>
      <w:proofErr w:type="gramEnd"/>
      <w:r>
        <w:rPr>
          <w:rFonts w:ascii="Courier New" w:hAnsi="Courier New" w:cs="Courier New"/>
        </w:rPr>
        <w:t xml:space="preserve"> descriptors</w:t>
      </w:r>
    </w:p>
    <w:p w14:paraId="7B9C906C" w14:textId="77777777" w:rsidR="0047000B" w:rsidRDefault="00D32EF5">
      <w:pPr>
        <w:pStyle w:val="Oformateradtext"/>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subrs</w:t>
      </w:r>
      <w:proofErr w:type="spellEnd"/>
      <w:proofErr w:type="gramEnd"/>
      <w:r>
        <w:rPr>
          <w:rFonts w:ascii="Courier New" w:hAnsi="Courier New" w:cs="Courier New"/>
        </w:rPr>
        <w:t xml:space="preserve"> (built-in functions)</w:t>
      </w:r>
    </w:p>
    <w:p w14:paraId="405D85CE" w14:textId="77777777" w:rsidR="00EA6E51" w:rsidRDefault="00EA6E51">
      <w:pPr>
        <w:pStyle w:val="Oformateradtext"/>
        <w:rPr>
          <w:rFonts w:ascii="Courier New" w:hAnsi="Courier New" w:cs="Courier New"/>
        </w:rPr>
      </w:pPr>
    </w:p>
    <w:p w14:paraId="5EE3125D" w14:textId="77777777" w:rsidR="0047000B" w:rsidRDefault="0047000B">
      <w:pPr>
        <w:pStyle w:val="Oformateradtext"/>
        <w:rPr>
          <w:rFonts w:ascii="Courier New" w:hAnsi="Courier New" w:cs="Courier New"/>
        </w:rPr>
      </w:pPr>
    </w:p>
    <w:p w14:paraId="48447484" w14:textId="77777777" w:rsidR="0047000B" w:rsidRDefault="00D32EF5">
      <w:r>
        <w:t>ILISP provides numerous predefined functions. Each function is called by giving its name (upper or lower case) as the first element of a list, with the arguments to that function (if any).</w:t>
      </w:r>
    </w:p>
    <w:p w14:paraId="0536DA07" w14:textId="77777777" w:rsidR="0047000B" w:rsidRDefault="00D32EF5">
      <w:pPr>
        <w:pStyle w:val="Rubrik4"/>
      </w:pPr>
      <w:bookmarkStart w:id="95" w:name="_(-_&lt;number&gt;_&lt;number&gt;"/>
      <w:bookmarkStart w:id="96" w:name="_-"/>
      <w:bookmarkStart w:id="97" w:name="_Toc359406104"/>
      <w:bookmarkEnd w:id="95"/>
      <w:bookmarkEnd w:id="96"/>
      <w:r>
        <w:t>(</w:t>
      </w:r>
      <w:hyperlink w:anchor="_(-_&lt;number&gt;_&lt;number&gt;" w:history="1">
        <w:r w:rsidRPr="000124C2">
          <w:rPr>
            <w:rStyle w:val="Hyperlnk"/>
            <w:bdr w:val="none" w:sz="0" w:space="0" w:color="auto"/>
          </w:rPr>
          <w:t>-</w:t>
        </w:r>
      </w:hyperlink>
      <w:r>
        <w:t xml:space="preserve"> &lt;number&gt; &lt;number&gt; ...)</w:t>
      </w:r>
      <w:bookmarkEnd w:id="97"/>
    </w:p>
    <w:p w14:paraId="2456EB81" w14:textId="77777777" w:rsidR="0047000B" w:rsidRDefault="00D32EF5">
      <w:r>
        <w:t>This function subtracts the second &lt;number&gt; from the first and returns the difference. If more than two &lt;number&gt; are given, the sum of the second through last is subtracted from the first, and the final result is returned. If only one &lt;number&gt; is given, the result of subtracting it from zero is returned. This function may be used with reals or integers.</w:t>
      </w:r>
    </w:p>
    <w:p w14:paraId="359566BE" w14:textId="77777777" w:rsidR="0047000B" w:rsidRDefault="00D32EF5">
      <w:pPr>
        <w:pStyle w:val="LISPSAMPLE"/>
      </w:pPr>
      <w:r>
        <w:t>(- 50 40)</w:t>
      </w:r>
      <w:r>
        <w:tab/>
        <w:t>returns 10</w:t>
      </w:r>
      <w:r>
        <w:br/>
        <w:t>(- 40 40.0 2)</w:t>
      </w:r>
      <w:r>
        <w:tab/>
        <w:t>returns 8.0</w:t>
      </w:r>
      <w:r>
        <w:br/>
        <w:t>(- 50 40.0 2.5)</w:t>
      </w:r>
      <w:r>
        <w:tab/>
        <w:t>returns 7.5</w:t>
      </w:r>
      <w:r>
        <w:br/>
        <w:t>(- 8)</w:t>
      </w:r>
      <w:r>
        <w:tab/>
        <w:t>returns -8</w:t>
      </w:r>
      <w:r>
        <w:br/>
        <w:t>(- -8)</w:t>
      </w:r>
      <w:r>
        <w:tab/>
        <w:t>returns 8</w:t>
      </w:r>
    </w:p>
    <w:p w14:paraId="3F934750" w14:textId="77777777" w:rsidR="0047000B" w:rsidRDefault="00D32EF5">
      <w:pPr>
        <w:pStyle w:val="Rubrik4"/>
      </w:pPr>
      <w:bookmarkStart w:id="98" w:name="_(*_&lt;number&gt;_&lt;number&gt;"/>
      <w:bookmarkStart w:id="99" w:name="_*"/>
      <w:bookmarkStart w:id="100" w:name="_Toc359406105"/>
      <w:bookmarkEnd w:id="98"/>
      <w:bookmarkEnd w:id="99"/>
      <w:r>
        <w:t>(</w:t>
      </w:r>
      <w:hyperlink w:anchor="_(*_&lt;number&gt;_&lt;number&gt;" w:history="1">
        <w:r w:rsidRPr="000124C2">
          <w:rPr>
            <w:rStyle w:val="Hyperlnk"/>
            <w:bdr w:val="none" w:sz="0" w:space="0" w:color="auto"/>
          </w:rPr>
          <w:t>*</w:t>
        </w:r>
      </w:hyperlink>
      <w:r>
        <w:t xml:space="preserve"> &lt;number&gt; &lt;number&gt; ...)</w:t>
      </w:r>
      <w:bookmarkEnd w:id="100"/>
    </w:p>
    <w:p w14:paraId="10239C0F" w14:textId="77777777" w:rsidR="0047000B" w:rsidRDefault="00D32EF5">
      <w:r>
        <w:t>This function returns the product of all &lt;number&gt;. It may be used with reals or integers.</w:t>
      </w:r>
    </w:p>
    <w:p w14:paraId="4126B6AD" w14:textId="77777777" w:rsidR="0047000B" w:rsidRDefault="00D32EF5">
      <w:pPr>
        <w:pStyle w:val="LISPSAMPLE"/>
      </w:pPr>
      <w:r>
        <w:t>(* 2 3)</w:t>
      </w:r>
      <w:r>
        <w:tab/>
        <w:t>returns 6</w:t>
      </w:r>
      <w:r>
        <w:br/>
        <w:t>(* 2 3 4.0)</w:t>
      </w:r>
      <w:r>
        <w:tab/>
        <w:t>returns 24</w:t>
      </w:r>
    </w:p>
    <w:p w14:paraId="053AF2C7" w14:textId="77777777" w:rsidR="0047000B" w:rsidRDefault="00D32EF5">
      <w:pPr>
        <w:pStyle w:val="Rubrik4"/>
      </w:pPr>
      <w:bookmarkStart w:id="101" w:name="_(/_&lt;number&gt;_&lt;number&gt;"/>
      <w:bookmarkStart w:id="102" w:name="_/"/>
      <w:bookmarkEnd w:id="101"/>
      <w:bookmarkEnd w:id="102"/>
      <w:r>
        <w:t xml:space="preserve"> </w:t>
      </w:r>
      <w:bookmarkStart w:id="103" w:name="_Toc359406106"/>
      <w:r>
        <w:t>(</w:t>
      </w:r>
      <w:hyperlink w:anchor="_(/_&lt;number&gt;_&lt;number&gt;" w:history="1">
        <w:r w:rsidRPr="000124C2">
          <w:rPr>
            <w:rStyle w:val="Hyperlnk"/>
            <w:bdr w:val="none" w:sz="0" w:space="0" w:color="auto"/>
          </w:rPr>
          <w:t>/</w:t>
        </w:r>
      </w:hyperlink>
      <w:r>
        <w:t xml:space="preserve"> &lt;number&gt; &lt;number&gt; ...)</w:t>
      </w:r>
      <w:bookmarkEnd w:id="103"/>
    </w:p>
    <w:p w14:paraId="41806D4C" w14:textId="77777777" w:rsidR="0047000B" w:rsidRDefault="00D32EF5">
      <w:r>
        <w:t>This function divides the first &lt;number&gt; by the second and returns the quotient. If more than two numbers are given, the first number is divided by the product of the second through last, and the final quotient is returned. This function may be used with reals or integers.</w:t>
      </w:r>
    </w:p>
    <w:p w14:paraId="76EDCE81" w14:textId="77777777" w:rsidR="0047000B" w:rsidRDefault="00D32EF5">
      <w:pPr>
        <w:pStyle w:val="LISPSAMPLE"/>
      </w:pPr>
      <w:r>
        <w:t>(/ 100 2)</w:t>
      </w:r>
      <w:r>
        <w:tab/>
        <w:t>returns 50</w:t>
      </w:r>
      <w:r>
        <w:br/>
        <w:t>(/ 120 2.0)</w:t>
      </w:r>
      <w:r>
        <w:tab/>
        <w:t>returns 60.0</w:t>
      </w:r>
      <w:r>
        <w:br/>
        <w:t>(/ 200 20 2.0)</w:t>
      </w:r>
      <w:r>
        <w:tab/>
        <w:t>returns 5.0</w:t>
      </w:r>
    </w:p>
    <w:p w14:paraId="1C181929" w14:textId="77777777" w:rsidR="0047000B" w:rsidRDefault="00D32EF5">
      <w:pPr>
        <w:pStyle w:val="Rubrik4"/>
      </w:pPr>
      <w:bookmarkStart w:id="104" w:name="_(/=_&lt;atom1&gt;_&lt;atom2&gt;)"/>
      <w:bookmarkStart w:id="105" w:name="_/="/>
      <w:bookmarkStart w:id="106" w:name="_Toc359406107"/>
      <w:bookmarkEnd w:id="104"/>
      <w:bookmarkEnd w:id="105"/>
      <w:r>
        <w:t>(</w:t>
      </w:r>
      <w:hyperlink w:anchor="_(/=_&lt;atom1&gt;_&lt;atom2&gt;)" w:history="1">
        <w:r w:rsidRPr="000124C2">
          <w:rPr>
            <w:rStyle w:val="Hyperlnk"/>
            <w:bdr w:val="none" w:sz="0" w:space="0" w:color="auto"/>
          </w:rPr>
          <w:t>/=</w:t>
        </w:r>
      </w:hyperlink>
      <w:r>
        <w:t xml:space="preserve"> &lt;atom1&gt; &lt;atom2&gt;)</w:t>
      </w:r>
      <w:bookmarkEnd w:id="106"/>
    </w:p>
    <w:p w14:paraId="6389FBC1" w14:textId="77777777" w:rsidR="0047000B" w:rsidRDefault="00D32EF5">
      <w:r>
        <w:t>This is the "not equal to" relational function. It returns T if &lt;atom1&gt; is not numerically equal to &lt;atom2&gt; and nil if the two atoms are numerically equal. The function is valid for numbers and strings.</w:t>
      </w:r>
    </w:p>
    <w:p w14:paraId="3F8C0E5A" w14:textId="77777777" w:rsidR="0047000B" w:rsidRDefault="00D32EF5">
      <w:pPr>
        <w:pStyle w:val="LISPSAMPLE"/>
      </w:pPr>
      <w:r>
        <w:t>(/= 12 12)</w:t>
      </w:r>
      <w:r>
        <w:tab/>
        <w:t>returns nil</w:t>
      </w:r>
      <w:r>
        <w:br/>
        <w:t>(/= 22 4.0)</w:t>
      </w:r>
      <w:r>
        <w:tab/>
        <w:t>returns T</w:t>
      </w:r>
      <w:r>
        <w:br/>
        <w:t>(/= "ABC" "ABC")</w:t>
      </w:r>
      <w:r>
        <w:tab/>
        <w:t>returns nil</w:t>
      </w:r>
      <w:r>
        <w:br/>
        <w:t>(/= "yes" "no")</w:t>
      </w:r>
      <w:r>
        <w:tab/>
        <w:t>returns T</w:t>
      </w:r>
      <w:r>
        <w:br/>
        <w:t>(/= "text" 12)</w:t>
      </w:r>
      <w:r>
        <w:tab/>
        <w:t>returns T</w:t>
      </w:r>
    </w:p>
    <w:p w14:paraId="7B0F7A78" w14:textId="77777777" w:rsidR="0047000B" w:rsidRDefault="00D32EF5">
      <w:pPr>
        <w:pStyle w:val="Rubrik4"/>
      </w:pPr>
      <w:bookmarkStart w:id="107" w:name="_(+__&lt;number&gt;"/>
      <w:bookmarkStart w:id="108" w:name="_(+_&lt;number&gt;_&lt;number&gt;"/>
      <w:bookmarkStart w:id="109" w:name="_+"/>
      <w:bookmarkStart w:id="110" w:name="_(+"/>
      <w:bookmarkStart w:id="111" w:name="_Toc359406108"/>
      <w:bookmarkEnd w:id="107"/>
      <w:bookmarkEnd w:id="108"/>
      <w:bookmarkEnd w:id="109"/>
      <w:bookmarkEnd w:id="110"/>
      <w:r>
        <w:t>(</w:t>
      </w:r>
      <w:hyperlink w:anchor="_(+" w:history="1">
        <w:r w:rsidRPr="000124C2">
          <w:rPr>
            <w:rStyle w:val="Hyperlnk"/>
            <w:bdr w:val="none" w:sz="0" w:space="0" w:color="auto"/>
          </w:rPr>
          <w:t>+</w:t>
        </w:r>
      </w:hyperlink>
      <w:r w:rsidR="00F007B4">
        <w:t xml:space="preserve"> </w:t>
      </w:r>
      <w:r>
        <w:t>&lt;number&gt; &lt;number&gt; ...)</w:t>
      </w:r>
      <w:bookmarkEnd w:id="111"/>
    </w:p>
    <w:p w14:paraId="1BDA3D64" w14:textId="77777777" w:rsidR="0047000B" w:rsidRDefault="00D32EF5">
      <w:r>
        <w:t xml:space="preserve">This function returns the sum of all &lt;number&gt;. It may be used with reals or integers. If all the &lt;number&gt; are integers, the result will be an integer; if any of the &lt;number&gt; are real’s, the integers will be promoted to </w:t>
      </w:r>
      <w:proofErr w:type="gramStart"/>
      <w:r>
        <w:t>real’s</w:t>
      </w:r>
      <w:proofErr w:type="gramEnd"/>
      <w:r>
        <w:t xml:space="preserve"> and the result will be a real.</w:t>
      </w:r>
    </w:p>
    <w:p w14:paraId="1E71D91B" w14:textId="77777777" w:rsidR="0047000B" w:rsidRDefault="00D32EF5">
      <w:pPr>
        <w:pStyle w:val="LISPSAMPLE"/>
      </w:pPr>
      <w:r>
        <w:t>(+ 1 2)</w:t>
      </w:r>
      <w:r>
        <w:tab/>
        <w:t>return 3</w:t>
      </w:r>
      <w:r>
        <w:br/>
        <w:t>(+ 1 2 3 4.5)</w:t>
      </w:r>
      <w:r>
        <w:tab/>
        <w:t>return 10.5</w:t>
      </w:r>
      <w:r>
        <w:br/>
        <w:t>(+ 1 2 3 4.0)</w:t>
      </w:r>
      <w:r>
        <w:tab/>
        <w:t>return 10</w:t>
      </w:r>
    </w:p>
    <w:p w14:paraId="10A2A7FE" w14:textId="77777777" w:rsidR="0047000B" w:rsidRDefault="00D32EF5">
      <w:pPr>
        <w:pStyle w:val="Rubrik4"/>
      </w:pPr>
      <w:bookmarkStart w:id="112" w:name="_(&lt;_&lt;atom&gt;_&lt;atom&gt;"/>
      <w:bookmarkStart w:id="113" w:name="_&lt;"/>
      <w:bookmarkStart w:id="114" w:name="_Toc359406109"/>
      <w:bookmarkEnd w:id="112"/>
      <w:bookmarkEnd w:id="113"/>
      <w:r>
        <w:t>(</w:t>
      </w:r>
      <w:hyperlink w:anchor="_(&lt;_&lt;atom&gt;_&lt;atom&gt;" w:history="1">
        <w:r w:rsidRPr="000124C2">
          <w:rPr>
            <w:rStyle w:val="Hyperlnk"/>
            <w:bdr w:val="none" w:sz="0" w:space="0" w:color="auto"/>
          </w:rPr>
          <w:t>&lt;</w:t>
        </w:r>
      </w:hyperlink>
      <w:r>
        <w:t xml:space="preserve"> &lt;atom&gt; &lt;atom&gt; ...)</w:t>
      </w:r>
      <w:bookmarkEnd w:id="114"/>
    </w:p>
    <w:p w14:paraId="4B13842E" w14:textId="77777777" w:rsidR="0047000B" w:rsidRDefault="00D32EF5">
      <w:r>
        <w:t>This is the "less than" relational function. It returns T if the first &lt;atom&gt; is numerically less than the second and nil otherwise. If more than two atoms are given, T is returned if each atom is less than the &lt;atom&gt; to its right. The function is valid for numbers and strings.</w:t>
      </w:r>
    </w:p>
    <w:p w14:paraId="46C2A86F" w14:textId="77777777" w:rsidR="0047000B" w:rsidRDefault="00D32EF5">
      <w:pPr>
        <w:pStyle w:val="LISPSAMPLE"/>
      </w:pPr>
      <w:r>
        <w:t>(&lt; 22 21)</w:t>
      </w:r>
      <w:r>
        <w:tab/>
        <w:t>returns nil</w:t>
      </w:r>
      <w:r>
        <w:br/>
        <w:t>(&lt; 10 20)</w:t>
      </w:r>
      <w:r>
        <w:tab/>
        <w:t>returns T</w:t>
      </w:r>
      <w:r>
        <w:br/>
        <w:t>(&lt; 1 2 3)</w:t>
      </w:r>
      <w:r>
        <w:tab/>
        <w:t>returns T</w:t>
      </w:r>
      <w:r>
        <w:br/>
        <w:t>(&lt; 3 1 2)</w:t>
      </w:r>
      <w:r>
        <w:tab/>
        <w:t>returns nil</w:t>
      </w:r>
      <w:r>
        <w:br/>
        <w:t>(&lt; "a" "b")</w:t>
      </w:r>
      <w:r>
        <w:tab/>
        <w:t>returns T</w:t>
      </w:r>
    </w:p>
    <w:p w14:paraId="34C48E5B" w14:textId="77777777" w:rsidR="0047000B" w:rsidRDefault="00D32EF5">
      <w:pPr>
        <w:pStyle w:val="Rubrik4"/>
      </w:pPr>
      <w:bookmarkStart w:id="115" w:name="_(&lt;=_&lt;atom&gt;_&lt;atom&gt;"/>
      <w:bookmarkStart w:id="116" w:name="_Toc359406110"/>
      <w:bookmarkEnd w:id="115"/>
      <w:r>
        <w:t>(</w:t>
      </w:r>
      <w:hyperlink w:anchor="_(&lt;=_&lt;atom&gt;_&lt;atom&gt;" w:history="1">
        <w:r w:rsidRPr="000124C2">
          <w:rPr>
            <w:rStyle w:val="Hyperlnk"/>
            <w:bdr w:val="none" w:sz="0" w:space="0" w:color="auto"/>
          </w:rPr>
          <w:t>&lt;=</w:t>
        </w:r>
      </w:hyperlink>
      <w:r>
        <w:t xml:space="preserve"> &lt;atom&gt; &lt;atom&gt; ...)</w:t>
      </w:r>
      <w:bookmarkEnd w:id="116"/>
    </w:p>
    <w:p w14:paraId="7395FF57" w14:textId="77777777" w:rsidR="0047000B" w:rsidRDefault="00D32EF5">
      <w:r>
        <w:t>This is the "less than or equal to" relational function. It returns T if the first &lt;atom&gt; is numerically less than or equal to the second, and nil otherwise. If more than two atoms are given, T is returned if each atom is less than or equal to the &lt;atom&gt; to its right. The function is valid for numbers and strings.</w:t>
      </w:r>
    </w:p>
    <w:p w14:paraId="5C7194FB" w14:textId="77777777" w:rsidR="0047000B" w:rsidRDefault="00D32EF5">
      <w:pPr>
        <w:pStyle w:val="LISPSAMPLE"/>
      </w:pPr>
      <w:r>
        <w:t>(&lt;= 10 11)</w:t>
      </w:r>
      <w:r>
        <w:tab/>
        <w:t>returns T</w:t>
      </w:r>
      <w:r>
        <w:br/>
        <w:t>(&lt;= 99 50.0)</w:t>
      </w:r>
      <w:r>
        <w:tab/>
        <w:t>returns nil</w:t>
      </w:r>
      <w:r>
        <w:br/>
        <w:t>(&lt;= 10 10.0 11)</w:t>
      </w:r>
      <w:r>
        <w:tab/>
        <w:t>returns T</w:t>
      </w:r>
      <w:r>
        <w:br/>
        <w:t>(&lt;= 99 1 2 3)</w:t>
      </w:r>
      <w:r>
        <w:tab/>
        <w:t>returns nil</w:t>
      </w:r>
      <w:r>
        <w:br/>
        <w:t>(&lt;= "a" "A")</w:t>
      </w:r>
      <w:r>
        <w:tab/>
        <w:t>returns T</w:t>
      </w:r>
      <w:r>
        <w:br/>
        <w:t>(&lt;= "AB" "AC")</w:t>
      </w:r>
      <w:r>
        <w:tab/>
        <w:t>returns T</w:t>
      </w:r>
      <w:r>
        <w:br/>
        <w:t>(&lt;= "a" "b" "a")</w:t>
      </w:r>
      <w:r>
        <w:tab/>
        <w:t>returns nil</w:t>
      </w:r>
    </w:p>
    <w:p w14:paraId="0C6D3C13" w14:textId="77777777" w:rsidR="0047000B" w:rsidRDefault="00D32EF5">
      <w:pPr>
        <w:pStyle w:val="Rubrik4"/>
      </w:pPr>
      <w:bookmarkStart w:id="117" w:name="_(=_&lt;atom&gt;_&lt;atom&gt;"/>
      <w:bookmarkStart w:id="118" w:name="_="/>
      <w:bookmarkEnd w:id="117"/>
      <w:bookmarkEnd w:id="118"/>
      <w:r>
        <w:t>(</w:t>
      </w:r>
      <w:hyperlink w:anchor="_(=_&lt;atom&gt;_&lt;atom&gt;" w:history="1">
        <w:r w:rsidRPr="000124C2">
          <w:rPr>
            <w:rStyle w:val="Hyperlnk"/>
            <w:bdr w:val="none" w:sz="0" w:space="0" w:color="auto"/>
          </w:rPr>
          <w:t>=</w:t>
        </w:r>
      </w:hyperlink>
      <w:r>
        <w:t xml:space="preserve"> &lt;atom&gt; &lt;atom&gt; ...)</w:t>
      </w:r>
    </w:p>
    <w:p w14:paraId="55A6650A" w14:textId="77777777" w:rsidR="0047000B" w:rsidRDefault="00D32EF5">
      <w:r>
        <w:t>This is the "equal to" relational function. It returns T if all the specified atoms are numerically equal, and nil otherwise. This function is valid for numbers and strings.</w:t>
      </w:r>
    </w:p>
    <w:p w14:paraId="6B7F1D0D" w14:textId="77777777" w:rsidR="0047000B" w:rsidRDefault="00D32EF5">
      <w:pPr>
        <w:pStyle w:val="LISPSAMPLE"/>
      </w:pPr>
      <w:r>
        <w:t>(= 18.0 18)</w:t>
      </w:r>
      <w:r>
        <w:tab/>
        <w:t>returns T</w:t>
      </w:r>
      <w:r>
        <w:br/>
        <w:t>(= 42 19)</w:t>
      </w:r>
      <w:r>
        <w:tab/>
        <w:t>returns nil</w:t>
      </w:r>
      <w:r>
        <w:br/>
        <w:t>(= "ABC" "</w:t>
      </w:r>
      <w:proofErr w:type="spellStart"/>
      <w:r>
        <w:t>abc</w:t>
      </w:r>
      <w:proofErr w:type="spellEnd"/>
      <w:r>
        <w:t>")</w:t>
      </w:r>
      <w:r>
        <w:tab/>
        <w:t>returns nil</w:t>
      </w:r>
      <w:r>
        <w:br/>
        <w:t>(= "lisp" 14.78)</w:t>
      </w:r>
      <w:r>
        <w:tab/>
        <w:t>returns nil</w:t>
      </w:r>
    </w:p>
    <w:p w14:paraId="068A758F" w14:textId="77777777" w:rsidR="0047000B" w:rsidRDefault="00D32EF5">
      <w:pPr>
        <w:pStyle w:val="Rubrik4"/>
      </w:pPr>
      <w:bookmarkStart w:id="119" w:name="_(&gt;_&lt;atom&gt;_&lt;atom&gt;"/>
      <w:bookmarkStart w:id="120" w:name="_&gt;"/>
      <w:bookmarkStart w:id="121" w:name="_Toc359406112"/>
      <w:bookmarkEnd w:id="119"/>
      <w:bookmarkEnd w:id="120"/>
      <w:r>
        <w:t>(</w:t>
      </w:r>
      <w:hyperlink w:anchor="_(&gt;_&lt;atom&gt;_&lt;atom&gt;" w:history="1">
        <w:r w:rsidRPr="000124C2">
          <w:rPr>
            <w:rStyle w:val="Hyperlnk"/>
            <w:bdr w:val="none" w:sz="0" w:space="0" w:color="auto"/>
          </w:rPr>
          <w:t>&gt;</w:t>
        </w:r>
      </w:hyperlink>
      <w:r>
        <w:t xml:space="preserve"> &lt;atom&gt; &lt;atom&gt; ...)</w:t>
      </w:r>
      <w:bookmarkEnd w:id="121"/>
    </w:p>
    <w:p w14:paraId="08CCAFEA" w14:textId="77777777" w:rsidR="0047000B" w:rsidRDefault="00D32EF5">
      <w:r>
        <w:t>This is the "greater than" relational function. It returns T if the first &lt;atom&gt; is numerically greater than the second and nil otherwise. If more than two atoms are given, T is returned if each atom is greater than the &lt;atom&gt; to its right. The function is valid for numbers and strings.</w:t>
      </w:r>
    </w:p>
    <w:p w14:paraId="2F8569FE" w14:textId="77777777" w:rsidR="0047000B" w:rsidRDefault="00D32EF5">
      <w:pPr>
        <w:pStyle w:val="LISPSAMPLE"/>
      </w:pPr>
      <w:r>
        <w:t>(&gt; 19 17)</w:t>
      </w:r>
      <w:r>
        <w:tab/>
        <w:t>returns T</w:t>
      </w:r>
      <w:r>
        <w:br/>
        <w:t>(&gt; 1 20.0)</w:t>
      </w:r>
      <w:r>
        <w:tab/>
        <w:t>returns nil</w:t>
      </w:r>
      <w:r>
        <w:br/>
        <w:t>(&gt; 5 3 1)</w:t>
      </w:r>
      <w:r>
        <w:tab/>
        <w:t>returns T</w:t>
      </w:r>
      <w:r>
        <w:br/>
        <w:t>(&gt; "A" "B")</w:t>
      </w:r>
      <w:r>
        <w:tab/>
        <w:t>returns nil</w:t>
      </w:r>
      <w:r>
        <w:br/>
        <w:t>(&gt; "a" "A")</w:t>
      </w:r>
      <w:r>
        <w:tab/>
        <w:t>returns T</w:t>
      </w:r>
    </w:p>
    <w:p w14:paraId="2C4001C7" w14:textId="77777777" w:rsidR="0047000B" w:rsidRDefault="00D32EF5">
      <w:pPr>
        <w:pStyle w:val="Rubrik4"/>
      </w:pPr>
      <w:bookmarkStart w:id="122" w:name="_(&gt;=_&lt;atom&gt;_&lt;atom&gt;"/>
      <w:bookmarkStart w:id="123" w:name="_&lt;="/>
      <w:bookmarkStart w:id="124" w:name="_Toc359406113"/>
      <w:bookmarkEnd w:id="122"/>
      <w:bookmarkEnd w:id="123"/>
      <w:r>
        <w:t>(</w:t>
      </w:r>
      <w:hyperlink w:anchor="_(&gt;=_&lt;atom&gt;_&lt;atom&gt;" w:history="1">
        <w:r w:rsidRPr="000124C2">
          <w:rPr>
            <w:rStyle w:val="Hyperlnk"/>
            <w:bdr w:val="none" w:sz="0" w:space="0" w:color="auto"/>
          </w:rPr>
          <w:t>&gt;=</w:t>
        </w:r>
      </w:hyperlink>
      <w:r>
        <w:t xml:space="preserve"> &lt;atom&gt; &lt;atom&gt; ...)</w:t>
      </w:r>
      <w:bookmarkEnd w:id="124"/>
    </w:p>
    <w:p w14:paraId="2E90F43A" w14:textId="77777777" w:rsidR="0047000B" w:rsidRDefault="00D32EF5">
      <w:r>
        <w:t>This is the "greater than or equal to" relational function. It returns T if the first &lt;atom&gt; is numerically greater than or equal to the second and nil otherwise. If more than two atoms are given, T is returned if each atom is greater than or equal to the &lt;atom&gt; to its right. The function is valid for numbers and strings.</w:t>
      </w:r>
    </w:p>
    <w:p w14:paraId="09F6331C" w14:textId="77777777" w:rsidR="0047000B" w:rsidRDefault="00D32EF5">
      <w:pPr>
        <w:pStyle w:val="LISPSAMPLE"/>
      </w:pPr>
      <w:r>
        <w:t>(&gt;= 80.0 14)</w:t>
      </w:r>
      <w:r>
        <w:tab/>
        <w:t>returns T</w:t>
      </w:r>
      <w:r>
        <w:br/>
        <w:t>(&gt;= 10 110.0)</w:t>
      </w:r>
      <w:r>
        <w:tab/>
        <w:t>returns nil</w:t>
      </w:r>
      <w:r>
        <w:br/>
        <w:t>(&gt;= 11.1 10.2 4)</w:t>
      </w:r>
      <w:r>
        <w:tab/>
        <w:t>returns nil</w:t>
      </w:r>
      <w:r>
        <w:br/>
        <w:t>(&gt;= "B" "A")</w:t>
      </w:r>
      <w:r>
        <w:tab/>
        <w:t>returns T</w:t>
      </w:r>
    </w:p>
    <w:p w14:paraId="45136B13" w14:textId="77777777" w:rsidR="0047000B" w:rsidRDefault="00D32EF5">
      <w:pPr>
        <w:pStyle w:val="Rubrik4"/>
      </w:pPr>
      <w:bookmarkStart w:id="125" w:name="_(1-_&lt;number&gt;)"/>
      <w:bookmarkStart w:id="126" w:name="_1-"/>
      <w:bookmarkStart w:id="127" w:name="_Toc359406114"/>
      <w:bookmarkEnd w:id="125"/>
      <w:bookmarkEnd w:id="126"/>
      <w:r>
        <w:t>(</w:t>
      </w:r>
      <w:hyperlink w:anchor="_(1-_&lt;number&gt;)" w:history="1">
        <w:r w:rsidRPr="000124C2">
          <w:rPr>
            <w:rStyle w:val="Hyperlnk"/>
            <w:bdr w:val="none" w:sz="0" w:space="0" w:color="auto"/>
          </w:rPr>
          <w:t>1-</w:t>
        </w:r>
      </w:hyperlink>
      <w:r>
        <w:t xml:space="preserve"> &lt;number&gt;)</w:t>
      </w:r>
      <w:bookmarkEnd w:id="127"/>
    </w:p>
    <w:p w14:paraId="14FF90B2" w14:textId="77777777" w:rsidR="0047000B" w:rsidRDefault="00D32EF5">
      <w:r>
        <w:t xml:space="preserve">This function returns &lt;number&gt; reduced by </w:t>
      </w:r>
      <w:proofErr w:type="gramStart"/>
      <w:r>
        <w:t>1,&lt;</w:t>
      </w:r>
      <w:proofErr w:type="gramEnd"/>
      <w:r>
        <w:t>number&gt; may be a real or an integer.</w:t>
      </w:r>
    </w:p>
    <w:p w14:paraId="2B5EB982" w14:textId="77777777" w:rsidR="0047000B" w:rsidRDefault="00D32EF5">
      <w:pPr>
        <w:pStyle w:val="LISPSAMPLE"/>
      </w:pPr>
      <w:r>
        <w:t xml:space="preserve">(1- -5) </w:t>
      </w:r>
      <w:r>
        <w:tab/>
        <w:t>returns -6</w:t>
      </w:r>
      <w:r>
        <w:br/>
        <w:t xml:space="preserve">(1- 17.5) </w:t>
      </w:r>
      <w:r>
        <w:tab/>
        <w:t>returns 16.5</w:t>
      </w:r>
    </w:p>
    <w:p w14:paraId="6BFF7695" w14:textId="77777777" w:rsidR="0047000B" w:rsidRDefault="00D32EF5">
      <w:pPr>
        <w:pStyle w:val="Rubrik4"/>
      </w:pPr>
      <w:bookmarkStart w:id="128" w:name="_(1+_&lt;number&gt;)"/>
      <w:bookmarkStart w:id="129" w:name="_1+"/>
      <w:bookmarkStart w:id="130" w:name="_Toc359406115"/>
      <w:bookmarkEnd w:id="128"/>
      <w:bookmarkEnd w:id="129"/>
      <w:r>
        <w:t>(</w:t>
      </w:r>
      <w:hyperlink w:anchor="_(1+_&lt;number&gt;)" w:history="1">
        <w:r w:rsidRPr="000124C2">
          <w:rPr>
            <w:rStyle w:val="Hyperlnk"/>
            <w:bdr w:val="none" w:sz="0" w:space="0" w:color="auto"/>
          </w:rPr>
          <w:t>1+</w:t>
        </w:r>
      </w:hyperlink>
      <w:r>
        <w:t xml:space="preserve"> &lt;number&gt;)</w:t>
      </w:r>
      <w:bookmarkEnd w:id="130"/>
    </w:p>
    <w:p w14:paraId="42752179" w14:textId="77777777" w:rsidR="0047000B" w:rsidRDefault="00D32EF5">
      <w:r>
        <w:t>This function returns &lt;number&gt; increased by 1 &lt;number&gt; may be a real or an integer.</w:t>
      </w:r>
    </w:p>
    <w:p w14:paraId="2291F5CD" w14:textId="77777777" w:rsidR="0047000B" w:rsidRDefault="00D32EF5">
      <w:pPr>
        <w:pStyle w:val="LISPSAMPLE"/>
      </w:pPr>
      <w:r>
        <w:t>(1+ 12)</w:t>
      </w:r>
      <w:r>
        <w:tab/>
        <w:t>returns 13</w:t>
      </w:r>
      <w:r>
        <w:br/>
        <w:t>(1+ 99.0)</w:t>
      </w:r>
      <w:r>
        <w:tab/>
        <w:t>returns 100.0</w:t>
      </w:r>
    </w:p>
    <w:p w14:paraId="548F80F4" w14:textId="77777777" w:rsidR="0047000B" w:rsidRDefault="00D32EF5">
      <w:pPr>
        <w:pStyle w:val="Rubrik4"/>
      </w:pPr>
      <w:bookmarkStart w:id="131" w:name="_(ABS_&lt;number&gt;)"/>
      <w:bookmarkStart w:id="132" w:name="_ABS"/>
      <w:bookmarkStart w:id="133" w:name="_(ABS_&lt;number&gt;)_&lt;number&gt;)"/>
      <w:bookmarkStart w:id="134" w:name="_Toc359406116"/>
      <w:bookmarkEnd w:id="131"/>
      <w:bookmarkEnd w:id="132"/>
      <w:bookmarkEnd w:id="133"/>
      <w:r w:rsidRPr="00B300EB">
        <w:t>(</w:t>
      </w:r>
      <w:hyperlink w:anchor="_(ABS_&lt;number&gt;)" w:history="1">
        <w:r w:rsidR="00B300EB" w:rsidRPr="00B300EB">
          <w:rPr>
            <w:rStyle w:val="Hyperlnk"/>
            <w:color w:val="0070C0"/>
            <w:bdr w:val="none" w:sz="0" w:space="0" w:color="auto"/>
          </w:rPr>
          <w:t>ABS</w:t>
        </w:r>
      </w:hyperlink>
      <w:r w:rsidRPr="00B300EB">
        <w:t xml:space="preserve"> &lt;</w:t>
      </w:r>
      <w:r>
        <w:t>number&gt;)</w:t>
      </w:r>
      <w:bookmarkEnd w:id="134"/>
    </w:p>
    <w:p w14:paraId="2052F56C" w14:textId="77777777" w:rsidR="0047000B" w:rsidRDefault="00D32EF5">
      <w:r>
        <w:t>This function returns the absolute value of &lt;number&gt;, &lt;number&gt; may be a real or an integer.</w:t>
      </w:r>
    </w:p>
    <w:p w14:paraId="299DEF7A" w14:textId="6131414F" w:rsidR="0047000B" w:rsidRDefault="00D32EF5">
      <w:pPr>
        <w:pStyle w:val="LISPSAMPLE"/>
      </w:pPr>
      <w:r>
        <w:t>(ABS 44)</w:t>
      </w:r>
      <w:r>
        <w:tab/>
        <w:t>returns 44</w:t>
      </w:r>
      <w:r>
        <w:br/>
        <w:t>(ABS -72.2)</w:t>
      </w:r>
      <w:r>
        <w:tab/>
        <w:t>returns 72.2</w:t>
      </w:r>
    </w:p>
    <w:p w14:paraId="722A1550" w14:textId="59F0A873" w:rsidR="002F4215" w:rsidRDefault="002F4215" w:rsidP="00C508EA">
      <w:pPr>
        <w:pStyle w:val="Rubrik4"/>
      </w:pPr>
      <w:bookmarkStart w:id="135" w:name="_(ACCTIME_&lt;length&gt;_&lt;start"/>
      <w:bookmarkStart w:id="136" w:name="_(ACCCALC_&lt;distance&gt;_&lt;start"/>
      <w:bookmarkEnd w:id="135"/>
      <w:bookmarkEnd w:id="136"/>
      <w:r>
        <w:t>(</w:t>
      </w:r>
      <w:hyperlink w:anchor="_(ACCCALC_&lt;distance&gt;_&lt;start" w:history="1">
        <w:r w:rsidRPr="002F4215">
          <w:rPr>
            <w:rStyle w:val="Hyperlnk"/>
            <w:bdr w:val="none" w:sz="0" w:space="0" w:color="auto"/>
          </w:rPr>
          <w:t>ACCCALC</w:t>
        </w:r>
      </w:hyperlink>
      <w:r>
        <w:t xml:space="preserve"> &lt;distance&gt; &lt;start speed&gt; &lt;end</w:t>
      </w:r>
      <w:r w:rsidR="00B97A8D">
        <w:t xml:space="preserve"> </w:t>
      </w:r>
      <w:r>
        <w:t>speed&gt;)</w:t>
      </w:r>
    </w:p>
    <w:p w14:paraId="68B45880" w14:textId="0555119E" w:rsidR="002F4215" w:rsidRDefault="002F4215" w:rsidP="002F4215">
      <w:r>
        <w:t>The function returns the acceleration in mm/min2</w:t>
      </w:r>
    </w:p>
    <w:p w14:paraId="2B917EBE" w14:textId="1C21DA38" w:rsidR="002F4215" w:rsidRDefault="002F4215" w:rsidP="002F4215">
      <w:pPr>
        <w:pStyle w:val="Rubrik4"/>
      </w:pPr>
      <w:bookmarkStart w:id="137" w:name="_(ACCENDSPEED_&lt;distance&gt;_&lt;start"/>
      <w:bookmarkEnd w:id="137"/>
      <w:r>
        <w:t>(</w:t>
      </w:r>
      <w:hyperlink w:anchor="_(ACCENDSPEED_&lt;distance&gt;_&lt;start" w:history="1">
        <w:r w:rsidRPr="002F4215">
          <w:rPr>
            <w:rStyle w:val="Hyperlnk"/>
            <w:bdr w:val="none" w:sz="0" w:space="0" w:color="auto"/>
          </w:rPr>
          <w:t>ACCENDSPEED</w:t>
        </w:r>
      </w:hyperlink>
      <w:r>
        <w:t xml:space="preserve"> &lt;distance&gt; &lt;start speed&gt; &lt;acceleration&gt;)</w:t>
      </w:r>
    </w:p>
    <w:p w14:paraId="21552BF9" w14:textId="44C4259E" w:rsidR="002F4215" w:rsidRPr="002F4215" w:rsidRDefault="002F4215" w:rsidP="002F4215">
      <w:r>
        <w:t xml:space="preserve">The function returns the actual speed </w:t>
      </w:r>
    </w:p>
    <w:p w14:paraId="39A35BED" w14:textId="472B3F7D" w:rsidR="00C508EA" w:rsidRDefault="00C508EA" w:rsidP="00C508EA">
      <w:pPr>
        <w:pStyle w:val="Rubrik4"/>
      </w:pPr>
      <w:r>
        <w:t>(</w:t>
      </w:r>
      <w:hyperlink w:anchor="_(ACCTIME_&lt;length&gt;_&lt;start" w:history="1">
        <w:r w:rsidRPr="00C508EA">
          <w:rPr>
            <w:rStyle w:val="Hyperlnk"/>
            <w:bdr w:val="none" w:sz="0" w:space="0" w:color="auto"/>
          </w:rPr>
          <w:t>ACCTIME</w:t>
        </w:r>
      </w:hyperlink>
      <w:r>
        <w:t xml:space="preserve"> &lt;</w:t>
      </w:r>
      <w:r w:rsidR="002F4215">
        <w:t>distance</w:t>
      </w:r>
      <w:r>
        <w:t>&gt; &lt;start speed&gt; &lt;end speed&gt;)</w:t>
      </w:r>
    </w:p>
    <w:p w14:paraId="2F1D5F81" w14:textId="444C7251" w:rsidR="00C508EA" w:rsidRDefault="00C508EA" w:rsidP="00C508EA">
      <w:r>
        <w:t>The function returns the speed in minutes it takes for making a linear acceleration between the two speeds. The speeds should be entered as mm/minute.</w:t>
      </w:r>
    </w:p>
    <w:p w14:paraId="2AF8DA7D" w14:textId="77777777" w:rsidR="0047000B" w:rsidRDefault="00D32EF5">
      <w:pPr>
        <w:pStyle w:val="Rubrik4"/>
      </w:pPr>
      <w:bookmarkStart w:id="138" w:name="_(ACOS_&lt;number&gt;)"/>
      <w:bookmarkStart w:id="139" w:name="_ACOS"/>
      <w:bookmarkStart w:id="140" w:name="_Toc359406117"/>
      <w:bookmarkEnd w:id="138"/>
      <w:bookmarkEnd w:id="139"/>
      <w:r>
        <w:t>(</w:t>
      </w:r>
      <w:hyperlink w:anchor="_(ACOS_&lt;number&gt;)" w:history="1">
        <w:r w:rsidRPr="000124C2">
          <w:rPr>
            <w:rStyle w:val="Hyperlnk"/>
            <w:bdr w:val="none" w:sz="0" w:space="0" w:color="auto"/>
          </w:rPr>
          <w:t>ACOS</w:t>
        </w:r>
      </w:hyperlink>
      <w:r>
        <w:t xml:space="preserve"> &lt;number&gt;)</w:t>
      </w:r>
      <w:bookmarkEnd w:id="140"/>
      <w:r w:rsidR="00B300EB">
        <w:t xml:space="preserve"> </w:t>
      </w:r>
    </w:p>
    <w:p w14:paraId="27E2A59C" w14:textId="77777777" w:rsidR="0047000B" w:rsidRDefault="00D32EF5">
      <w:r>
        <w:t>This function returns the result of the inverse cosine function as radians.</w:t>
      </w:r>
    </w:p>
    <w:p w14:paraId="3CF80DFD" w14:textId="77777777" w:rsidR="0047000B" w:rsidRDefault="00D32EF5">
      <w:pPr>
        <w:pStyle w:val="LISPSAMPLE"/>
      </w:pPr>
      <w:r>
        <w:t>(ACOS (/ 100.0 107.7))</w:t>
      </w:r>
      <w:r>
        <w:tab/>
        <w:t>returns 0.38499</w:t>
      </w:r>
    </w:p>
    <w:p w14:paraId="133D8538" w14:textId="77777777" w:rsidR="0047000B" w:rsidRDefault="00D32EF5">
      <w:bookmarkStart w:id="141" w:name="_(ALERT_&lt;string&gt;)"/>
      <w:bookmarkStart w:id="142" w:name="_ALERT"/>
      <w:bookmarkEnd w:id="141"/>
      <w:bookmarkEnd w:id="142"/>
      <w:r>
        <w:t xml:space="preserve">For more information see the </w:t>
      </w:r>
      <w:hyperlink w:anchor="_Geometrical_examples" w:history="1">
        <w:r w:rsidRPr="000124C2">
          <w:rPr>
            <w:rStyle w:val="Hyperlnk"/>
            <w:bdr w:val="none" w:sz="0" w:space="0" w:color="auto"/>
          </w:rPr>
          <w:t>Geometrical example</w:t>
        </w:r>
      </w:hyperlink>
      <w:r>
        <w:t>.</w:t>
      </w:r>
    </w:p>
    <w:p w14:paraId="3A2C74CF" w14:textId="77777777" w:rsidR="0047000B" w:rsidRDefault="00D32EF5">
      <w:pPr>
        <w:pStyle w:val="Rubrik4"/>
      </w:pPr>
      <w:bookmarkStart w:id="143" w:name="_(ALERT_&lt;string&gt;)_1"/>
      <w:bookmarkStart w:id="144" w:name="_Toc359406118"/>
      <w:bookmarkEnd w:id="143"/>
      <w:r>
        <w:t>(</w:t>
      </w:r>
      <w:hyperlink w:anchor="_(ALERT_&lt;string&gt;)_1" w:history="1">
        <w:r w:rsidRPr="000124C2">
          <w:rPr>
            <w:rStyle w:val="Hyperlnk"/>
            <w:bdr w:val="none" w:sz="0" w:space="0" w:color="auto"/>
          </w:rPr>
          <w:t>ALERT</w:t>
        </w:r>
      </w:hyperlink>
      <w:r>
        <w:t xml:space="preserve"> &lt;</w:t>
      </w:r>
      <w:r w:rsidR="00BD6773">
        <w:t>msg</w:t>
      </w:r>
      <w:r>
        <w:t>&gt;)</w:t>
      </w:r>
      <w:bookmarkEnd w:id="144"/>
    </w:p>
    <w:p w14:paraId="5689FD45" w14:textId="77777777" w:rsidR="0047000B" w:rsidRDefault="00D32EF5">
      <w:r>
        <w:t>This function shows a message box with the text &lt;</w:t>
      </w:r>
      <w:r w:rsidR="00BD6773">
        <w:t>msg</w:t>
      </w:r>
      <w:r>
        <w:t>&gt;</w:t>
      </w:r>
    </w:p>
    <w:p w14:paraId="06C61244" w14:textId="77777777" w:rsidR="0047000B" w:rsidRPr="005A5DC7" w:rsidRDefault="00D32EF5">
      <w:pPr>
        <w:pStyle w:val="LISPSAMPLE"/>
        <w:rPr>
          <w:lang w:val="nb-NO"/>
        </w:rPr>
      </w:pPr>
      <w:r w:rsidRPr="005A5DC7">
        <w:rPr>
          <w:lang w:val="nb-NO"/>
        </w:rPr>
        <w:t>(ALERT "Press Enter")</w:t>
      </w:r>
    </w:p>
    <w:p w14:paraId="77B77824" w14:textId="77777777" w:rsidR="00BD6773" w:rsidRPr="005A5DC7" w:rsidRDefault="00BD6773" w:rsidP="00BD6773">
      <w:pPr>
        <w:pStyle w:val="Rubrik4"/>
        <w:rPr>
          <w:rFonts w:ascii="Calibri" w:hAnsi="Calibri"/>
          <w:lang w:val="nb-NO"/>
        </w:rPr>
      </w:pPr>
      <w:bookmarkStart w:id="145" w:name="_(ALERTHELP_&lt;msg&gt;_&lt;bookmark&gt;)"/>
      <w:bookmarkEnd w:id="145"/>
      <w:r w:rsidRPr="005A5DC7">
        <w:rPr>
          <w:lang w:val="nb-NO"/>
        </w:rPr>
        <w:t>(</w:t>
      </w:r>
      <w:hyperlink w:anchor="_(ALERTHELP_&lt;msg&gt;_&lt;bookmark&gt;)" w:history="1">
        <w:r w:rsidRPr="005A5DC7">
          <w:rPr>
            <w:rStyle w:val="Hyperlnk"/>
            <w:bdr w:val="none" w:sz="0" w:space="0" w:color="auto"/>
            <w:lang w:val="nb-NO"/>
          </w:rPr>
          <w:t>ALERTHELP</w:t>
        </w:r>
      </w:hyperlink>
      <w:r w:rsidRPr="005A5DC7">
        <w:rPr>
          <w:lang w:val="nb-NO"/>
        </w:rPr>
        <w:t xml:space="preserve"> &lt;</w:t>
      </w:r>
      <w:proofErr w:type="spellStart"/>
      <w:r w:rsidRPr="005A5DC7">
        <w:rPr>
          <w:lang w:val="nb-NO"/>
        </w:rPr>
        <w:t>msg</w:t>
      </w:r>
      <w:proofErr w:type="spellEnd"/>
      <w:r w:rsidRPr="005A5DC7">
        <w:rPr>
          <w:lang w:val="nb-NO"/>
        </w:rPr>
        <w:t>&gt; &lt;</w:t>
      </w:r>
      <w:proofErr w:type="spellStart"/>
      <w:r w:rsidRPr="005A5DC7">
        <w:rPr>
          <w:lang w:val="nb-NO"/>
        </w:rPr>
        <w:t>bookmark</w:t>
      </w:r>
      <w:proofErr w:type="spellEnd"/>
      <w:r w:rsidRPr="005A5DC7">
        <w:rPr>
          <w:lang w:val="nb-NO"/>
        </w:rPr>
        <w:t>&gt;)</w:t>
      </w:r>
    </w:p>
    <w:p w14:paraId="5488FB2E" w14:textId="77777777" w:rsidR="00BD6773" w:rsidRDefault="00BD6773" w:rsidP="00BD6773">
      <w:r>
        <w:t xml:space="preserve">This function shows a message box with the text &lt;msg&gt;. Clicking on the msg opens the IGEMS.DOC file at the </w:t>
      </w:r>
      <w:proofErr w:type="spellStart"/>
      <w:r>
        <w:t>actial</w:t>
      </w:r>
      <w:proofErr w:type="spellEnd"/>
      <w:r>
        <w:t xml:space="preserve"> bookmark.</w:t>
      </w:r>
    </w:p>
    <w:p w14:paraId="26190887" w14:textId="77777777" w:rsidR="0047000B" w:rsidRDefault="00D32EF5">
      <w:pPr>
        <w:pStyle w:val="Rubrik4"/>
      </w:pPr>
      <w:bookmarkStart w:id="146" w:name="_(AND_&lt;expr&gt;_...)"/>
      <w:bookmarkStart w:id="147" w:name="_AND"/>
      <w:bookmarkStart w:id="148" w:name="_Toc359406119"/>
      <w:bookmarkEnd w:id="146"/>
      <w:bookmarkEnd w:id="147"/>
      <w:r>
        <w:t>(</w:t>
      </w:r>
      <w:hyperlink w:anchor="_(AND_&lt;expr&gt;_...)" w:history="1">
        <w:r w:rsidRPr="000124C2">
          <w:rPr>
            <w:rStyle w:val="Hyperlnk"/>
            <w:bdr w:val="none" w:sz="0" w:space="0" w:color="auto"/>
          </w:rPr>
          <w:t>AND</w:t>
        </w:r>
      </w:hyperlink>
      <w:r>
        <w:t xml:space="preserve"> &lt;expr&gt; ...)</w:t>
      </w:r>
      <w:bookmarkEnd w:id="148"/>
    </w:p>
    <w:p w14:paraId="2968DD57" w14:textId="77777777" w:rsidR="0047000B" w:rsidRDefault="00D32EF5">
      <w:r>
        <w:t>This function returns nil if any of the expressions evaluate to nil, otherwise it returns T.</w:t>
      </w:r>
    </w:p>
    <w:p w14:paraId="37001238" w14:textId="77777777" w:rsidR="0047000B" w:rsidRDefault="00D32EF5">
      <w:pPr>
        <w:pStyle w:val="LISPSAMPLE"/>
      </w:pPr>
      <w:r>
        <w:t>(AND 20.0 -1 T "A")</w:t>
      </w:r>
      <w:r>
        <w:tab/>
        <w:t>returns T</w:t>
      </w:r>
      <w:r>
        <w:br/>
        <w:t>(AND 1 T nil)</w:t>
      </w:r>
      <w:r>
        <w:tab/>
        <w:t>returns nil</w:t>
      </w:r>
    </w:p>
    <w:p w14:paraId="18C7D05A" w14:textId="77777777" w:rsidR="0047000B" w:rsidRDefault="00D32EF5">
      <w:r>
        <w:t>The function is often used together with the CASE or IF function.</w:t>
      </w:r>
    </w:p>
    <w:p w14:paraId="4490D6A6" w14:textId="77777777" w:rsidR="0047000B" w:rsidRDefault="00D32EF5">
      <w:pPr>
        <w:pStyle w:val="Rubrik4"/>
      </w:pPr>
      <w:bookmarkStart w:id="149" w:name="_(ANGLE_&lt;ptl&gt;_&lt;pt2&gt;)"/>
      <w:bookmarkStart w:id="150" w:name="_ANGLE"/>
      <w:bookmarkStart w:id="151" w:name="_Toc359406120"/>
      <w:bookmarkEnd w:id="149"/>
      <w:bookmarkEnd w:id="150"/>
      <w:r>
        <w:t>(</w:t>
      </w:r>
      <w:hyperlink w:anchor="_(ANGLE_&lt;ptl&gt;_&lt;pt2&gt;)" w:history="1">
        <w:r w:rsidRPr="000124C2">
          <w:rPr>
            <w:rStyle w:val="Hyperlnk"/>
            <w:bdr w:val="none" w:sz="0" w:space="0" w:color="auto"/>
          </w:rPr>
          <w:t>ANGLE</w:t>
        </w:r>
      </w:hyperlink>
      <w:r>
        <w:t xml:space="preserve"> &lt;</w:t>
      </w:r>
      <w:proofErr w:type="spellStart"/>
      <w:r>
        <w:t>ptl</w:t>
      </w:r>
      <w:proofErr w:type="spellEnd"/>
      <w:r>
        <w:t>&gt; &lt;pt2&gt;)</w:t>
      </w:r>
      <w:bookmarkEnd w:id="151"/>
    </w:p>
    <w:p w14:paraId="038782DD" w14:textId="77777777" w:rsidR="0047000B" w:rsidRDefault="00D32EF5">
      <w:r>
        <w:t>This function returns the angle between the two points. The result is returned in radians, with angles increasing in the counterclockwise direction. Zero degree is in IGEMS X positive direction.</w:t>
      </w:r>
    </w:p>
    <w:p w14:paraId="00B402A0" w14:textId="77777777" w:rsidR="0047000B" w:rsidRDefault="00D32EF5">
      <w:pPr>
        <w:pStyle w:val="LISPSAMPLE"/>
      </w:pPr>
      <w:r>
        <w:t>(SETQ pt1 (LIST 0.0 0.0))</w:t>
      </w:r>
      <w:r>
        <w:br/>
        <w:t>(SETQ pt2 (LIST 100.0 50.0))</w:t>
      </w:r>
      <w:r>
        <w:br/>
        <w:t>(ANGLE pt1 pt2)</w:t>
      </w:r>
      <w:r>
        <w:tab/>
        <w:t>returns 0.463648</w:t>
      </w:r>
      <w:r>
        <w:br/>
        <w:t>(ANGLE pt2 pt1)</w:t>
      </w:r>
      <w:r>
        <w:tab/>
        <w:t>returns 3.60524</w:t>
      </w:r>
    </w:p>
    <w:p w14:paraId="14D5594B"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57CF4952" w14:textId="77777777" w:rsidR="001B647D" w:rsidRDefault="001B647D">
      <w:pPr>
        <w:pStyle w:val="Rubrik4"/>
      </w:pPr>
      <w:bookmarkStart w:id="152" w:name="_(ANGTOS_&lt;angle&gt;_&lt;precision&gt;)"/>
      <w:bookmarkStart w:id="153" w:name="_ANGTOS"/>
      <w:bookmarkStart w:id="154" w:name="_(ANGDIFF_&lt;angle1&gt;_&lt;angle2&gt;)"/>
      <w:bookmarkStart w:id="155" w:name="_Toc359406121"/>
      <w:bookmarkEnd w:id="152"/>
      <w:bookmarkEnd w:id="153"/>
      <w:bookmarkEnd w:id="154"/>
      <w:r>
        <w:t>(</w:t>
      </w:r>
      <w:hyperlink w:anchor="_(ANGTOS_&lt;angle&gt;_&lt;precision&gt;)" w:history="1">
        <w:r w:rsidRPr="0081557D">
          <w:rPr>
            <w:rStyle w:val="Hyperlnk"/>
            <w:bdr w:val="none" w:sz="0" w:space="0" w:color="auto"/>
          </w:rPr>
          <w:t>ANGDIFF</w:t>
        </w:r>
      </w:hyperlink>
      <w:r>
        <w:t xml:space="preserve"> &lt;angle1&gt; &lt;angle2&gt;)</w:t>
      </w:r>
      <w:bookmarkEnd w:id="155"/>
    </w:p>
    <w:p w14:paraId="463CA12C" w14:textId="77777777" w:rsidR="001B647D" w:rsidRDefault="001B647D" w:rsidP="001B647D">
      <w:r>
        <w:t xml:space="preserve">The function takes two angles in radians and returns the </w:t>
      </w:r>
      <w:r w:rsidR="007F7BD5">
        <w:t xml:space="preserve">shortest </w:t>
      </w:r>
      <w:r>
        <w:t>difference between the angles. The result is always a real value between –PI to +PI.</w:t>
      </w:r>
    </w:p>
    <w:p w14:paraId="1EFFF6FE" w14:textId="77777777" w:rsidR="007F7BD5" w:rsidRDefault="001B647D" w:rsidP="001B647D">
      <w:pPr>
        <w:pStyle w:val="LISPSAMPLE"/>
      </w:pPr>
      <w:r>
        <w:t>(SETQ a1 PI)</w:t>
      </w:r>
      <w:r>
        <w:br/>
        <w:t>(SETQ a2 (- PI))</w:t>
      </w:r>
      <w:r>
        <w:br/>
        <w:t>(ANGDIFF a1 a2)</w:t>
      </w:r>
      <w:r>
        <w:tab/>
        <w:t>returns 0</w:t>
      </w:r>
    </w:p>
    <w:p w14:paraId="5CB3383A" w14:textId="77777777" w:rsidR="007F7BD5" w:rsidRDefault="007F7BD5" w:rsidP="001B647D">
      <w:pPr>
        <w:pStyle w:val="LISPSAMPLE"/>
      </w:pPr>
      <w:r>
        <w:t>(SETQ a3 (* PI 7))</w:t>
      </w:r>
      <w:r>
        <w:br/>
        <w:t>(ANGDIFF a3 a1)</w:t>
      </w:r>
      <w:r>
        <w:tab/>
        <w:t>returns 0</w:t>
      </w:r>
    </w:p>
    <w:p w14:paraId="6280ED9F" w14:textId="77777777" w:rsidR="007F7BD5" w:rsidRDefault="007F7BD5" w:rsidP="001B647D">
      <w:pPr>
        <w:pStyle w:val="LISPSAMPLE"/>
      </w:pPr>
      <w:r>
        <w:t>(ANGDIFF 0.1 -0.1)</w:t>
      </w:r>
      <w:r>
        <w:tab/>
        <w:t>returns -0.2</w:t>
      </w:r>
      <w:r>
        <w:br/>
        <w:t>(ANGDIFF -0.1 0.1)</w:t>
      </w:r>
      <w:r>
        <w:tab/>
        <w:t>returns 0.2</w:t>
      </w:r>
      <w:r>
        <w:br/>
        <w:t>(ANGDIFF 3.14 2)</w:t>
      </w:r>
      <w:r>
        <w:tab/>
        <w:t>returns -1.14</w:t>
      </w:r>
    </w:p>
    <w:p w14:paraId="0728E3D4" w14:textId="77777777" w:rsidR="007F7BD5" w:rsidRDefault="007F7BD5" w:rsidP="007F7BD5">
      <w:r>
        <w:t xml:space="preserve">For more information see the </w:t>
      </w:r>
      <w:hyperlink w:anchor="_Geometrical_examples" w:history="1">
        <w:r w:rsidRPr="000124C2">
          <w:rPr>
            <w:rStyle w:val="Hyperlnk"/>
            <w:bdr w:val="none" w:sz="0" w:space="0" w:color="auto"/>
          </w:rPr>
          <w:t>Geometrical example</w:t>
        </w:r>
      </w:hyperlink>
      <w:r>
        <w:t>.</w:t>
      </w:r>
    </w:p>
    <w:p w14:paraId="46B8E12E" w14:textId="77777777" w:rsidR="0047000B" w:rsidRDefault="00D32EF5">
      <w:pPr>
        <w:pStyle w:val="Rubrik4"/>
      </w:pPr>
      <w:bookmarkStart w:id="156" w:name="_(ANGTOS_&lt;angle&gt;_&lt;precision&gt;"/>
      <w:bookmarkStart w:id="157" w:name="_Toc359406122"/>
      <w:bookmarkEnd w:id="156"/>
      <w:r>
        <w:t>(</w:t>
      </w:r>
      <w:hyperlink w:anchor="_(ANGTOS_&lt;angle&gt;_&lt;precision&gt;" w:history="1">
        <w:r w:rsidRPr="000124C2">
          <w:rPr>
            <w:rStyle w:val="Hyperlnk"/>
            <w:bdr w:val="none" w:sz="0" w:space="0" w:color="auto"/>
          </w:rPr>
          <w:t>ANGTOS</w:t>
        </w:r>
      </w:hyperlink>
      <w:r>
        <w:t xml:space="preserve"> &lt;angle&gt; &lt;precision&gt;</w:t>
      </w:r>
      <w:r w:rsidR="001B2B47">
        <w:t xml:space="preserve"> [raw]</w:t>
      </w:r>
      <w:r>
        <w:t>)</w:t>
      </w:r>
      <w:bookmarkEnd w:id="157"/>
    </w:p>
    <w:p w14:paraId="3DA37F26" w14:textId="77777777" w:rsidR="001B2B47" w:rsidRDefault="00D32EF5">
      <w:r>
        <w:t>The function takes &lt;angle&gt; (a real, in radians) and returns it edited into a string. The argument &lt;precision&gt; control the number of digits.</w:t>
      </w:r>
      <w:r w:rsidR="00A56CE7">
        <w:t xml:space="preserve"> </w:t>
      </w:r>
      <w:r w:rsidR="001B2B47">
        <w:t xml:space="preserve">If the </w:t>
      </w:r>
      <w:r w:rsidR="00A56CE7">
        <w:t xml:space="preserve">optional argument [raw] is </w:t>
      </w:r>
      <w:proofErr w:type="gramStart"/>
      <w:r w:rsidR="00A56CE7">
        <w:t>T</w:t>
      </w:r>
      <w:proofErr w:type="gramEnd"/>
      <w:r w:rsidR="001B2B47">
        <w:t xml:space="preserve"> then the function </w:t>
      </w:r>
      <w:r w:rsidR="00A56CE7">
        <w:t>can returns also negative values.</w:t>
      </w:r>
      <w:r w:rsidR="001B2B47">
        <w:t xml:space="preserve"> </w:t>
      </w:r>
      <w:r w:rsidR="00A56CE7">
        <w:t xml:space="preserve">If the argument [raw] is omitted or nil then the function </w:t>
      </w:r>
      <w:r w:rsidR="00E66718">
        <w:t>returns</w:t>
      </w:r>
      <w:r w:rsidR="00A56CE7">
        <w:t xml:space="preserve"> only </w:t>
      </w:r>
      <w:r w:rsidR="00E66718">
        <w:t xml:space="preserve">positive angles </w:t>
      </w:r>
      <w:r w:rsidR="001B2B47">
        <w:t>between 0</w:t>
      </w:r>
      <w:r w:rsidR="00E66718">
        <w:t xml:space="preserve"> to </w:t>
      </w:r>
      <w:r w:rsidR="001B2B47">
        <w:t>360.</w:t>
      </w:r>
    </w:p>
    <w:p w14:paraId="44519BB0" w14:textId="77777777" w:rsidR="0047000B" w:rsidRDefault="00D32EF5">
      <w:pPr>
        <w:pStyle w:val="LISPSAMPLE"/>
      </w:pPr>
      <w:r>
        <w:t>(ANGTOS PI 3)</w:t>
      </w:r>
      <w:r>
        <w:tab/>
        <w:t>returns "180.000"</w:t>
      </w:r>
      <w:r>
        <w:br/>
        <w:t>(ANGTOS (- PI) 0)</w:t>
      </w:r>
      <w:r>
        <w:tab/>
        <w:t>returns "180"</w:t>
      </w:r>
      <w:r w:rsidR="001B2B47">
        <w:br/>
        <w:t>(ANGTOS (- PI) 0 T)</w:t>
      </w:r>
      <w:r w:rsidR="001B2B47">
        <w:tab/>
        <w:t>returns "-180"</w:t>
      </w:r>
      <w:r w:rsidR="001B2B47">
        <w:br/>
        <w:t>(ANGTOS (* PI 4) 1 nil)</w:t>
      </w:r>
      <w:r w:rsidR="001B2B47">
        <w:tab/>
        <w:t>returns "0.0"</w:t>
      </w:r>
      <w:r w:rsidR="001B2B47">
        <w:br/>
        <w:t>(ANGTOS (* PI 4) 1 T)</w:t>
      </w:r>
      <w:r w:rsidR="001B2B47">
        <w:tab/>
        <w:t>returns "720.0"</w:t>
      </w:r>
      <w:r>
        <w:br/>
        <w:t>(SETQ pt1 (LIST 0.0 0.0))</w:t>
      </w:r>
      <w:r>
        <w:br/>
        <w:t>(SETQ pt2 (LIST 0.0 100.0))</w:t>
      </w:r>
      <w:r>
        <w:br/>
        <w:t>(SETQ a (ANGLE pt1 pt2))</w:t>
      </w:r>
      <w:r>
        <w:br/>
        <w:t>(ANGTOS a 3)</w:t>
      </w:r>
      <w:r>
        <w:tab/>
        <w:t>returns "90.000"</w:t>
      </w:r>
      <w:r>
        <w:br/>
        <w:t>(ANGTOS a 1)</w:t>
      </w:r>
      <w:r>
        <w:tab/>
        <w:t>returns "90.0"</w:t>
      </w:r>
    </w:p>
    <w:p w14:paraId="09CE8256" w14:textId="77777777" w:rsidR="0047000B" w:rsidRDefault="00D32EF5">
      <w:pPr>
        <w:pStyle w:val="Rubrik4"/>
      </w:pPr>
      <w:bookmarkStart w:id="158" w:name="_(APPEND_&lt;expr&gt;_...)"/>
      <w:bookmarkStart w:id="159" w:name="_APPEND"/>
      <w:bookmarkStart w:id="160" w:name="_Toc359406123"/>
      <w:bookmarkEnd w:id="158"/>
      <w:bookmarkEnd w:id="159"/>
      <w:r>
        <w:t>(</w:t>
      </w:r>
      <w:hyperlink w:anchor="_(APPEND_&lt;expr&gt;_...)" w:history="1">
        <w:r w:rsidRPr="000124C2">
          <w:rPr>
            <w:rStyle w:val="Hyperlnk"/>
            <w:bdr w:val="none" w:sz="0" w:space="0" w:color="auto"/>
          </w:rPr>
          <w:t>APPEND</w:t>
        </w:r>
      </w:hyperlink>
      <w:r>
        <w:t xml:space="preserve"> &lt;expr&gt; ...)</w:t>
      </w:r>
      <w:bookmarkEnd w:id="160"/>
    </w:p>
    <w:p w14:paraId="526AD716" w14:textId="77777777" w:rsidR="0047000B" w:rsidRDefault="00D32EF5">
      <w:r>
        <w:t>This function takes any number of lists &lt;expr&gt; and runs them together as one list.</w:t>
      </w:r>
    </w:p>
    <w:p w14:paraId="67CA4985" w14:textId="77777777" w:rsidR="0047000B" w:rsidRDefault="00D32EF5">
      <w:pPr>
        <w:pStyle w:val="LISPSAMPLE"/>
      </w:pPr>
      <w:r>
        <w:t>(APPEND (LIST a b) (LIST 1 d))</w:t>
      </w:r>
      <w:r>
        <w:tab/>
        <w:t>returns (A B 1 D)</w:t>
      </w:r>
      <w:r>
        <w:br/>
        <w:t>(APPEND '((a) (b)) '((c d)))</w:t>
      </w:r>
      <w:r>
        <w:tab/>
        <w:t>returns ((A) (B) (C) (D))</w:t>
      </w:r>
    </w:p>
    <w:p w14:paraId="56736E0C" w14:textId="77777777" w:rsidR="0047000B" w:rsidRDefault="00D32EF5">
      <w:pPr>
        <w:pStyle w:val="Rubrik4"/>
      </w:pPr>
      <w:bookmarkStart w:id="161" w:name="_(APPLY_&lt;function&gt;_&lt;list&gt;)"/>
      <w:bookmarkStart w:id="162" w:name="_APPLY"/>
      <w:bookmarkStart w:id="163" w:name="_Toc359406124"/>
      <w:bookmarkEnd w:id="161"/>
      <w:bookmarkEnd w:id="162"/>
      <w:r>
        <w:t>(</w:t>
      </w:r>
      <w:hyperlink w:anchor="_(APPLY_&lt;function&gt;_&lt;list&gt;)" w:history="1">
        <w:r w:rsidRPr="000124C2">
          <w:rPr>
            <w:rStyle w:val="Hyperlnk"/>
            <w:bdr w:val="none" w:sz="0" w:space="0" w:color="auto"/>
          </w:rPr>
          <w:t>APPLY</w:t>
        </w:r>
      </w:hyperlink>
      <w:r>
        <w:t xml:space="preserve"> &lt;function&gt; &lt;list&gt;)</w:t>
      </w:r>
      <w:bookmarkEnd w:id="163"/>
    </w:p>
    <w:p w14:paraId="2551B06E" w14:textId="77777777" w:rsidR="0047000B" w:rsidRDefault="00D32EF5">
      <w:r>
        <w:t>Executes the function specified by &lt;function&gt; with the arguments given by &lt;list&gt;.</w:t>
      </w:r>
    </w:p>
    <w:p w14:paraId="49EA3F48" w14:textId="77777777" w:rsidR="0047000B" w:rsidRDefault="00D32EF5">
      <w:pPr>
        <w:pStyle w:val="LISPSAMPLE"/>
      </w:pPr>
      <w:r>
        <w:t xml:space="preserve">(APPLY '+ </w:t>
      </w:r>
      <w:proofErr w:type="gramStart"/>
      <w:r>
        <w:t>'( 9</w:t>
      </w:r>
      <w:proofErr w:type="gramEnd"/>
      <w:r>
        <w:t xml:space="preserve"> 5 3)) </w:t>
      </w:r>
      <w:r>
        <w:tab/>
      </w:r>
      <w:r>
        <w:tab/>
      </w:r>
      <w:r>
        <w:tab/>
        <w:t>returns 17</w:t>
      </w:r>
      <w:r>
        <w:br/>
        <w:t>(APPLY 'STRCAT (LIST "A" "b" "c" "-123"))</w:t>
      </w:r>
      <w:r>
        <w:tab/>
        <w:t>returns "AbC-123"</w:t>
      </w:r>
    </w:p>
    <w:p w14:paraId="3A8A8666" w14:textId="5F635FD1" w:rsidR="0047000B" w:rsidRDefault="00D32EF5">
      <w:r>
        <w:t>APPLY works with both built-in functions (</w:t>
      </w:r>
      <w:proofErr w:type="spellStart"/>
      <w:r>
        <w:t>subrs</w:t>
      </w:r>
      <w:proofErr w:type="spellEnd"/>
      <w:r>
        <w:t>) and user-defined functions (those created with either DEFUN or LAMBDA).</w:t>
      </w:r>
    </w:p>
    <w:p w14:paraId="025FC612" w14:textId="49AF7BEB" w:rsidR="00F417D1" w:rsidRDefault="00F417D1" w:rsidP="00F417D1">
      <w:pPr>
        <w:pStyle w:val="Rubrik4"/>
      </w:pPr>
      <w:bookmarkStart w:id="164" w:name="_(ARRAY_&lt;list&gt;)"/>
      <w:bookmarkEnd w:id="164"/>
      <w:r>
        <w:t>(</w:t>
      </w:r>
      <w:hyperlink w:anchor="_(ARRAY_&lt;list&gt;)" w:history="1">
        <w:r w:rsidRPr="00F417D1">
          <w:rPr>
            <w:rStyle w:val="Hyperlnk"/>
            <w:bdr w:val="none" w:sz="0" w:space="0" w:color="auto"/>
          </w:rPr>
          <w:t>ARRAY</w:t>
        </w:r>
      </w:hyperlink>
      <w:r>
        <w:t xml:space="preserve"> &lt;list&gt;)</w:t>
      </w:r>
    </w:p>
    <w:p w14:paraId="6C31D317" w14:textId="09792267" w:rsidR="00F417D1" w:rsidRDefault="00F417D1" w:rsidP="00F417D1">
      <w:r>
        <w:t xml:space="preserve">This function will create an array object. The array function is </w:t>
      </w:r>
      <w:r w:rsidR="000119C5">
        <w:t>evaluating</w:t>
      </w:r>
      <w:r>
        <w:t xml:space="preserve"> much faster than when searching by NTH I normal lists.</w:t>
      </w:r>
    </w:p>
    <w:p w14:paraId="723F6297" w14:textId="5C3C1F49" w:rsidR="00F417D1" w:rsidRPr="00F417D1" w:rsidRDefault="00F417D1" w:rsidP="00F417D1">
      <w:pPr>
        <w:pStyle w:val="LISPSAMPLE"/>
      </w:pPr>
      <w:r>
        <w:t xml:space="preserve">(SETQ </w:t>
      </w:r>
      <w:proofErr w:type="spellStart"/>
      <w:r>
        <w:t>samplelist</w:t>
      </w:r>
      <w:proofErr w:type="spellEnd"/>
      <w:r>
        <w:t xml:space="preserve"> (LIST "A" "B" "C" 15 "YES" "NO" '(10 10 12)))</w:t>
      </w:r>
      <w:r>
        <w:br/>
        <w:t xml:space="preserve">(SETQ fast (ARRAY </w:t>
      </w:r>
      <w:proofErr w:type="spellStart"/>
      <w:r>
        <w:t>samplelist</w:t>
      </w:r>
      <w:proofErr w:type="spellEnd"/>
      <w:r>
        <w:t>))</w:t>
      </w:r>
      <w:r>
        <w:tab/>
      </w:r>
      <w:r>
        <w:tab/>
        <w:t>returns the array object</w:t>
      </w:r>
      <w:r>
        <w:br/>
        <w:t>(NTH 0 fast)</w:t>
      </w:r>
      <w:r>
        <w:tab/>
      </w:r>
      <w:r>
        <w:tab/>
      </w:r>
      <w:r>
        <w:tab/>
        <w:t>returns "A"</w:t>
      </w:r>
      <w:r>
        <w:br/>
        <w:t>(NTH 3 fast)</w:t>
      </w:r>
      <w:r>
        <w:tab/>
      </w:r>
      <w:r>
        <w:tab/>
      </w:r>
      <w:r>
        <w:tab/>
        <w:t>returns 15</w:t>
      </w:r>
      <w:r>
        <w:br/>
        <w:t>(NTH 6 fast)</w:t>
      </w:r>
      <w:r>
        <w:tab/>
      </w:r>
      <w:r>
        <w:tab/>
      </w:r>
      <w:r>
        <w:tab/>
        <w:t>returns (10 10 12)</w:t>
      </w:r>
      <w:r>
        <w:br/>
        <w:t xml:space="preserve">(SETQ result (NTH </w:t>
      </w:r>
      <w:r w:rsidR="000119C5">
        <w:t>4 fast))</w:t>
      </w:r>
      <w:r w:rsidR="000119C5">
        <w:tab/>
      </w:r>
      <w:r w:rsidR="000119C5">
        <w:tab/>
      </w:r>
      <w:r w:rsidR="000119C5">
        <w:tab/>
        <w:t>sets result and returns "YES"</w:t>
      </w:r>
    </w:p>
    <w:p w14:paraId="6F52B757" w14:textId="77777777" w:rsidR="0047000B" w:rsidRDefault="00D32EF5">
      <w:pPr>
        <w:pStyle w:val="Rubrik4"/>
      </w:pPr>
      <w:bookmarkStart w:id="165" w:name="_(ASCII_&lt;string&gt;"/>
      <w:bookmarkStart w:id="166" w:name="_ASCII"/>
      <w:bookmarkStart w:id="167" w:name="_(ASCII_&lt;string&gt;)"/>
      <w:bookmarkStart w:id="168" w:name="_Toc359406125"/>
      <w:bookmarkEnd w:id="165"/>
      <w:bookmarkEnd w:id="166"/>
      <w:bookmarkEnd w:id="167"/>
      <w:r>
        <w:t>(</w:t>
      </w:r>
      <w:hyperlink w:anchor="_(ASCII_&lt;string&gt;)" w:history="1">
        <w:r w:rsidRPr="000124C2">
          <w:rPr>
            <w:rStyle w:val="Hyperlnk"/>
            <w:bdr w:val="none" w:sz="0" w:space="0" w:color="auto"/>
          </w:rPr>
          <w:t>ASCII</w:t>
        </w:r>
      </w:hyperlink>
      <w:r>
        <w:t xml:space="preserve"> &lt;string&gt;)</w:t>
      </w:r>
      <w:bookmarkEnd w:id="168"/>
    </w:p>
    <w:p w14:paraId="53507EF6" w14:textId="77777777" w:rsidR="0047000B" w:rsidRDefault="00D32EF5">
      <w:r>
        <w:t>This function returns the conversion of the first character of &lt;string&gt; into its Unicode character code (an integer).</w:t>
      </w:r>
    </w:p>
    <w:p w14:paraId="52239508" w14:textId="77777777" w:rsidR="0047000B" w:rsidRDefault="00D32EF5">
      <w:pPr>
        <w:pStyle w:val="LISPSAMPLE"/>
      </w:pPr>
      <w:r>
        <w:t>(ASCII "A")</w:t>
      </w:r>
      <w:r>
        <w:tab/>
        <w:t>returns 65</w:t>
      </w:r>
      <w:r>
        <w:br/>
        <w:t>(ASCII "-")</w:t>
      </w:r>
      <w:r>
        <w:tab/>
        <w:t>returns 45</w:t>
      </w:r>
      <w:r>
        <w:br/>
        <w:t>(ASCII "6")</w:t>
      </w:r>
      <w:r>
        <w:tab/>
        <w:t>returns 54</w:t>
      </w:r>
      <w:r>
        <w:br/>
        <w:t>(ASCII "ABCDE")</w:t>
      </w:r>
      <w:r>
        <w:tab/>
        <w:t>returns 65</w:t>
      </w:r>
    </w:p>
    <w:p w14:paraId="3A1942CD" w14:textId="77777777" w:rsidR="0047000B" w:rsidRDefault="00D32EF5">
      <w:pPr>
        <w:pStyle w:val="Rubrik4"/>
      </w:pPr>
      <w:bookmarkStart w:id="169" w:name="_(ASIN_&lt;number&gt;)"/>
      <w:bookmarkStart w:id="170" w:name="_ASIN"/>
      <w:bookmarkStart w:id="171" w:name="_Toc359406126"/>
      <w:bookmarkEnd w:id="169"/>
      <w:bookmarkEnd w:id="170"/>
      <w:r>
        <w:t>(</w:t>
      </w:r>
      <w:hyperlink w:anchor="_(ASIN_&lt;number&gt;)" w:history="1">
        <w:r w:rsidRPr="000124C2">
          <w:rPr>
            <w:rStyle w:val="Hyperlnk"/>
            <w:bdr w:val="none" w:sz="0" w:space="0" w:color="auto"/>
          </w:rPr>
          <w:t>ASIN</w:t>
        </w:r>
      </w:hyperlink>
      <w:r>
        <w:t xml:space="preserve"> &lt;number&gt;)</w:t>
      </w:r>
      <w:bookmarkEnd w:id="171"/>
    </w:p>
    <w:p w14:paraId="762485B7" w14:textId="77777777" w:rsidR="0047000B" w:rsidRDefault="00D32EF5">
      <w:r>
        <w:t>This function returns the result of the inverse sinus function as radians.</w:t>
      </w:r>
    </w:p>
    <w:p w14:paraId="722AB61D" w14:textId="77777777" w:rsidR="0047000B" w:rsidRDefault="00D32EF5">
      <w:pPr>
        <w:pStyle w:val="LISPSAMPLE"/>
      </w:pPr>
      <w:r>
        <w:t>(ASIN (/ 40.0 107.7))</w:t>
      </w:r>
      <w:r>
        <w:tab/>
        <w:t>returns 0.38499</w:t>
      </w:r>
    </w:p>
    <w:p w14:paraId="6B996175"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763CA722" w14:textId="77777777" w:rsidR="0047000B" w:rsidRDefault="00D32EF5">
      <w:pPr>
        <w:pStyle w:val="Rubrik4"/>
      </w:pPr>
      <w:bookmarkStart w:id="172" w:name="_(ASSOC_&lt;item&gt;_&lt;associationlist&gt;)"/>
      <w:bookmarkStart w:id="173" w:name="_ASSOC"/>
      <w:bookmarkStart w:id="174" w:name="_Toc359406127"/>
      <w:bookmarkEnd w:id="172"/>
      <w:bookmarkEnd w:id="173"/>
      <w:r>
        <w:t>(</w:t>
      </w:r>
      <w:hyperlink w:anchor="_(ASSOC_&lt;item&gt;_&lt;associationlist&gt;)" w:history="1">
        <w:r w:rsidRPr="000124C2">
          <w:rPr>
            <w:rStyle w:val="Hyperlnk"/>
            <w:bdr w:val="none" w:sz="0" w:space="0" w:color="auto"/>
          </w:rPr>
          <w:t>ASSOC</w:t>
        </w:r>
      </w:hyperlink>
      <w:r>
        <w:t xml:space="preserve"> &lt;item&gt; &lt;</w:t>
      </w:r>
      <w:proofErr w:type="spellStart"/>
      <w:r>
        <w:t>associationlist</w:t>
      </w:r>
      <w:proofErr w:type="spellEnd"/>
      <w:r>
        <w:t>&gt;)</w:t>
      </w:r>
      <w:bookmarkEnd w:id="174"/>
    </w:p>
    <w:p w14:paraId="0FE4B745" w14:textId="77777777" w:rsidR="0047000B" w:rsidRDefault="00D32EF5">
      <w:r>
        <w:t xml:space="preserve">This function searches the association list for &lt;item&gt; as the key element and returns the entry. If &lt;item&gt; is not found as a key in </w:t>
      </w:r>
      <w:proofErr w:type="spellStart"/>
      <w:r>
        <w:t>associationlist</w:t>
      </w:r>
      <w:proofErr w:type="spellEnd"/>
      <w:r>
        <w:t xml:space="preserve"> then the function returns nil.</w:t>
      </w:r>
    </w:p>
    <w:p w14:paraId="5457858B" w14:textId="77777777" w:rsidR="0047000B" w:rsidRDefault="00D32EF5">
      <w:pPr>
        <w:pStyle w:val="LISPSAMPLE"/>
      </w:pPr>
      <w:r>
        <w:t xml:space="preserve">(SETQ </w:t>
      </w:r>
      <w:proofErr w:type="spellStart"/>
      <w:r>
        <w:t>alist</w:t>
      </w:r>
      <w:proofErr w:type="spellEnd"/>
      <w:r>
        <w:t xml:space="preserve"> (LIST (LIST "JAN" 31) (LIST "FEB" 28) (LIST "MAR" 31) (LIST "APR" 30)))</w:t>
      </w:r>
      <w:r>
        <w:br/>
        <w:t xml:space="preserve">(ASSOC "JAN" </w:t>
      </w:r>
      <w:proofErr w:type="spellStart"/>
      <w:r>
        <w:t>alist</w:t>
      </w:r>
      <w:proofErr w:type="spellEnd"/>
      <w:r>
        <w:t>)</w:t>
      </w:r>
      <w:r>
        <w:tab/>
        <w:t>returns ("JAN" 31)</w:t>
      </w:r>
      <w:r>
        <w:br/>
        <w:t xml:space="preserve">(ASSOC "APR" </w:t>
      </w:r>
      <w:proofErr w:type="spellStart"/>
      <w:r>
        <w:t>alist</w:t>
      </w:r>
      <w:proofErr w:type="spellEnd"/>
      <w:r>
        <w:t>)</w:t>
      </w:r>
      <w:r>
        <w:tab/>
        <w:t>returns ("APR" 30)</w:t>
      </w:r>
      <w:r>
        <w:br/>
        <w:t xml:space="preserve">(ASSOC "JUN" </w:t>
      </w:r>
      <w:proofErr w:type="spellStart"/>
      <w:r>
        <w:t>alist</w:t>
      </w:r>
      <w:proofErr w:type="spellEnd"/>
      <w:r>
        <w:t>)</w:t>
      </w:r>
      <w:r>
        <w:tab/>
        <w:t>returns nil</w:t>
      </w:r>
    </w:p>
    <w:p w14:paraId="3CAAF72B" w14:textId="77777777" w:rsidR="0047000B" w:rsidRDefault="00D32EF5">
      <w:pPr>
        <w:pStyle w:val="Rubrik4"/>
      </w:pPr>
      <w:bookmarkStart w:id="175" w:name="_(ATAN_&lt;num1&gt;_[&lt;num2&gt;])"/>
      <w:bookmarkStart w:id="176" w:name="_ATAN"/>
      <w:bookmarkStart w:id="177" w:name="_Toc359406128"/>
      <w:bookmarkEnd w:id="175"/>
      <w:bookmarkEnd w:id="176"/>
      <w:r>
        <w:t>(</w:t>
      </w:r>
      <w:hyperlink w:anchor="_(ATAN_&lt;num1&gt;_[&lt;num2&gt;])" w:history="1">
        <w:r w:rsidRPr="000124C2">
          <w:rPr>
            <w:rStyle w:val="Hyperlnk"/>
            <w:bdr w:val="none" w:sz="0" w:space="0" w:color="auto"/>
          </w:rPr>
          <w:t>ATAN</w:t>
        </w:r>
      </w:hyperlink>
      <w:r>
        <w:t xml:space="preserve"> &lt;num1&gt; [&lt;num2&gt;])</w:t>
      </w:r>
      <w:bookmarkEnd w:id="177"/>
    </w:p>
    <w:p w14:paraId="05D90604" w14:textId="77777777" w:rsidR="0047000B" w:rsidRDefault="00D32EF5">
      <w:r>
        <w:t>If &lt;num2&gt; is not supplied, ATAN returns the arctangent of &lt;num1&gt; in radians. &lt;Num1&gt; can be negative. The range of angles returned is from -PI to +PI radians.</w:t>
      </w:r>
    </w:p>
    <w:p w14:paraId="71C86F50" w14:textId="77777777" w:rsidR="0047000B" w:rsidRDefault="00D32EF5">
      <w:pPr>
        <w:pStyle w:val="LISPSAMPLE"/>
      </w:pPr>
      <w:r>
        <w:t>(ATAN 0.5)</w:t>
      </w:r>
      <w:r>
        <w:tab/>
        <w:t>returns 0.463648</w:t>
      </w:r>
      <w:r>
        <w:br/>
        <w:t>(ATAN -1.0)</w:t>
      </w:r>
      <w:r>
        <w:tab/>
        <w:t>returns -0.785398</w:t>
      </w:r>
      <w:r>
        <w:br/>
        <w:t>(ATAN 1.0)</w:t>
      </w:r>
      <w:r>
        <w:tab/>
        <w:t>returns 0.785398</w:t>
      </w:r>
    </w:p>
    <w:p w14:paraId="3163422E" w14:textId="77777777" w:rsidR="0047000B" w:rsidRDefault="00D32EF5">
      <w:r>
        <w:t>If both &lt;num1&gt; and &lt;num2&gt; are supplied, the arctangent of &lt;num1/&lt;num2&gt; is returned, in radians. If &lt;num2&gt; is zero, an angle of plus or minus 1.570796 radians (+90° or -90°) is returned, depending on the sign of &lt;num1&gt;</w:t>
      </w:r>
    </w:p>
    <w:p w14:paraId="47EEAAC3" w14:textId="77777777" w:rsidR="0047000B" w:rsidRDefault="00D32EF5">
      <w:pPr>
        <w:pStyle w:val="LISPSAMPLE"/>
      </w:pPr>
      <w:r>
        <w:t>(ATAN 2.0 3.0)</w:t>
      </w:r>
      <w:r>
        <w:tab/>
        <w:t>returns 0.588003</w:t>
      </w:r>
      <w:r>
        <w:br/>
        <w:t xml:space="preserve">(ATAN 2.0 -3.0) </w:t>
      </w:r>
      <w:r>
        <w:tab/>
        <w:t>returns 2.55359</w:t>
      </w:r>
      <w:r>
        <w:br/>
        <w:t>(ANGTOS (ATAN 2.0 -3.0) 4) returns "146.3099"</w:t>
      </w:r>
      <w:r>
        <w:br/>
        <w:t xml:space="preserve">(ATAN 1.0 0.0) </w:t>
      </w:r>
      <w:r>
        <w:tab/>
        <w:t>returns 1.5708</w:t>
      </w:r>
    </w:p>
    <w:p w14:paraId="2A19E2B1"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3E1A70B3" w14:textId="77777777" w:rsidR="0047000B" w:rsidRDefault="00D32EF5">
      <w:pPr>
        <w:pStyle w:val="Rubrik4"/>
      </w:pPr>
      <w:bookmarkStart w:id="178" w:name="_(ATOF_&lt;string&gt;)"/>
      <w:bookmarkStart w:id="179" w:name="_ATOF"/>
      <w:bookmarkStart w:id="180" w:name="_Toc359406129"/>
      <w:bookmarkEnd w:id="178"/>
      <w:bookmarkEnd w:id="179"/>
      <w:r>
        <w:t>(</w:t>
      </w:r>
      <w:hyperlink w:anchor="_(ATOF_&lt;string&gt;)" w:history="1">
        <w:r w:rsidRPr="000124C2">
          <w:rPr>
            <w:rStyle w:val="Hyperlnk"/>
            <w:bdr w:val="none" w:sz="0" w:space="0" w:color="auto"/>
          </w:rPr>
          <w:t>ATOF</w:t>
        </w:r>
      </w:hyperlink>
      <w:r>
        <w:t xml:space="preserve"> &lt;string&gt;)</w:t>
      </w:r>
      <w:bookmarkEnd w:id="180"/>
    </w:p>
    <w:p w14:paraId="1762590C" w14:textId="77777777" w:rsidR="0047000B" w:rsidRPr="00A9438B" w:rsidRDefault="00D32EF5">
      <w:r>
        <w:t xml:space="preserve">This function converts a string to a real </w:t>
      </w:r>
      <w:r w:rsidRPr="00A9438B">
        <w:t>value.</w:t>
      </w:r>
    </w:p>
    <w:p w14:paraId="32FEE8EB" w14:textId="77777777" w:rsidR="0047000B" w:rsidRDefault="00D32EF5">
      <w:pPr>
        <w:pStyle w:val="LISPSAMPLE"/>
      </w:pPr>
      <w:r>
        <w:t>(ATOF "-44")</w:t>
      </w:r>
      <w:r>
        <w:tab/>
        <w:t>returns -44.0</w:t>
      </w:r>
      <w:r>
        <w:br/>
        <w:t>(ATOF "0")</w:t>
      </w:r>
      <w:r>
        <w:tab/>
        <w:t>returns 0.0</w:t>
      </w:r>
      <w:r>
        <w:br/>
        <w:t>(ATOF "TEXT")</w:t>
      </w:r>
      <w:r>
        <w:tab/>
        <w:t>returns 0.0</w:t>
      </w:r>
      <w:r w:rsidR="00A9438B">
        <w:br/>
        <w:t>(ATOF "123.5TEXT")</w:t>
      </w:r>
      <w:r w:rsidR="00A9438B">
        <w:tab/>
        <w:t>returns 123.5</w:t>
      </w:r>
    </w:p>
    <w:p w14:paraId="783A44C0" w14:textId="77777777" w:rsidR="0047000B" w:rsidRDefault="00D32EF5">
      <w:pPr>
        <w:pStyle w:val="Rubrik4"/>
      </w:pPr>
      <w:bookmarkStart w:id="181" w:name="_(ATOI_&lt;string&gt;)"/>
      <w:bookmarkStart w:id="182" w:name="_ATOI"/>
      <w:bookmarkStart w:id="183" w:name="_Toc359406130"/>
      <w:bookmarkEnd w:id="181"/>
      <w:bookmarkEnd w:id="182"/>
      <w:r>
        <w:t>(</w:t>
      </w:r>
      <w:hyperlink w:anchor="_(ATOI_&lt;string&gt;)" w:history="1">
        <w:r w:rsidRPr="000124C2">
          <w:rPr>
            <w:rStyle w:val="Hyperlnk"/>
            <w:bdr w:val="none" w:sz="0" w:space="0" w:color="auto"/>
          </w:rPr>
          <w:t>ATOI</w:t>
        </w:r>
      </w:hyperlink>
      <w:r>
        <w:t xml:space="preserve"> &lt;string&gt;)</w:t>
      </w:r>
      <w:bookmarkEnd w:id="183"/>
    </w:p>
    <w:p w14:paraId="6E6C8198" w14:textId="77777777" w:rsidR="0047000B" w:rsidRDefault="00D32EF5">
      <w:r>
        <w:t>This function converts a string to an integer.</w:t>
      </w:r>
    </w:p>
    <w:p w14:paraId="53B48A32" w14:textId="77777777" w:rsidR="0047000B" w:rsidRDefault="00D32EF5">
      <w:pPr>
        <w:pStyle w:val="LISPSAMPLE"/>
      </w:pPr>
      <w:r>
        <w:t>(ATOI "9.5")</w:t>
      </w:r>
      <w:r>
        <w:tab/>
        <w:t>returns 9</w:t>
      </w:r>
      <w:r>
        <w:br/>
        <w:t>(ATOI "-44")</w:t>
      </w:r>
      <w:r>
        <w:tab/>
        <w:t>returns -44</w:t>
      </w:r>
      <w:r>
        <w:br/>
        <w:t>(ATOI "TEXT")</w:t>
      </w:r>
      <w:r>
        <w:tab/>
        <w:t>returns 0</w:t>
      </w:r>
    </w:p>
    <w:p w14:paraId="5026823F" w14:textId="77777777" w:rsidR="0047000B" w:rsidRDefault="00D32EF5">
      <w:pPr>
        <w:pStyle w:val="Rubrik4"/>
      </w:pPr>
      <w:bookmarkStart w:id="184" w:name="_(ATOM_&lt;item&gt;)"/>
      <w:bookmarkStart w:id="185" w:name="_ATOM"/>
      <w:bookmarkStart w:id="186" w:name="_Toc359406131"/>
      <w:bookmarkEnd w:id="184"/>
      <w:bookmarkEnd w:id="185"/>
      <w:r>
        <w:t>(</w:t>
      </w:r>
      <w:hyperlink w:anchor="_(ATOM_&lt;item&gt;)" w:history="1">
        <w:r w:rsidRPr="000124C2">
          <w:rPr>
            <w:rStyle w:val="Hyperlnk"/>
            <w:bdr w:val="none" w:sz="0" w:space="0" w:color="auto"/>
          </w:rPr>
          <w:t>ATOM</w:t>
        </w:r>
      </w:hyperlink>
      <w:r>
        <w:t xml:space="preserve"> &lt;item&gt;)</w:t>
      </w:r>
      <w:bookmarkEnd w:id="186"/>
    </w:p>
    <w:p w14:paraId="705F7BCF" w14:textId="77777777" w:rsidR="0047000B" w:rsidRDefault="00D32EF5">
      <w:r>
        <w:t>This function returns nil if &lt;item&gt; is a list and T otherwise. Anything that's not a list is considered an atom.</w:t>
      </w:r>
    </w:p>
    <w:p w14:paraId="1A1D94A2" w14:textId="77777777" w:rsidR="0047000B" w:rsidRDefault="00D32EF5">
      <w:pPr>
        <w:pStyle w:val="LISPSAMPLE"/>
      </w:pPr>
      <w:r>
        <w:t>(ATOM nil)</w:t>
      </w:r>
      <w:r>
        <w:tab/>
        <w:t>returns T</w:t>
      </w:r>
      <w:r>
        <w:br/>
        <w:t>(ATOM T)</w:t>
      </w:r>
      <w:r>
        <w:tab/>
        <w:t>returns T</w:t>
      </w:r>
      <w:r>
        <w:br/>
        <w:t>(ATOM "TEXT")</w:t>
      </w:r>
      <w:r>
        <w:tab/>
        <w:t>returns T</w:t>
      </w:r>
      <w:r>
        <w:br/>
        <w:t>(ATOM (LIST 1 2))</w:t>
      </w:r>
      <w:r>
        <w:tab/>
        <w:t>return nil</w:t>
      </w:r>
      <w:r>
        <w:br/>
        <w:t>(ATOM '+)</w:t>
      </w:r>
      <w:r>
        <w:tab/>
        <w:t>return T</w:t>
      </w:r>
    </w:p>
    <w:p w14:paraId="7BDBDBFF" w14:textId="77777777" w:rsidR="0047000B" w:rsidRDefault="00D32EF5">
      <w:pPr>
        <w:pStyle w:val="Rubrik4"/>
      </w:pPr>
      <w:bookmarkStart w:id="187" w:name="_(ATOMS-FAMILY_&lt;format&gt;_[&lt;search-lis"/>
      <w:bookmarkStart w:id="188" w:name="_Toc359406132"/>
      <w:bookmarkEnd w:id="187"/>
      <w:r>
        <w:t>(</w:t>
      </w:r>
      <w:hyperlink w:anchor="_(ATOMS-FAMILY_&lt;format&gt;_[&lt;search-lis" w:history="1">
        <w:r w:rsidRPr="00FF5926">
          <w:rPr>
            <w:rStyle w:val="Hyperlnk"/>
            <w:bdr w:val="none" w:sz="0" w:space="0" w:color="auto"/>
          </w:rPr>
          <w:t>ATOMS-FAMILY</w:t>
        </w:r>
      </w:hyperlink>
      <w:r>
        <w:t xml:space="preserve"> &lt;format&gt; [&lt;search-list&gt;])</w:t>
      </w:r>
      <w:bookmarkEnd w:id="188"/>
    </w:p>
    <w:p w14:paraId="3C93BAFA" w14:textId="77777777" w:rsidR="0047000B" w:rsidRDefault="00D32EF5">
      <w:r>
        <w:t>This function returns a list with all symbol names. If the &lt;format&gt; value is 0 then the list is a list of symbol names. If the &lt;format&gt; value is 1 then the symbol name are converted to strings. The &lt;search-list&gt; should be a list of strings that specify the symbol names you want atoms-family to search for.</w:t>
      </w:r>
    </w:p>
    <w:p w14:paraId="0A78CDAF" w14:textId="77777777" w:rsidR="0047000B" w:rsidRDefault="00D32EF5">
      <w:pPr>
        <w:pStyle w:val="LISPSAMPLE"/>
      </w:pPr>
      <w:r>
        <w:t>(ATOMS-FAMILY 0)</w:t>
      </w:r>
      <w:r>
        <w:tab/>
      </w:r>
      <w:r>
        <w:tab/>
      </w:r>
      <w:r>
        <w:tab/>
        <w:t>returns (+ - * / = APPEND ASCII ...)</w:t>
      </w:r>
      <w:r>
        <w:br/>
        <w:t>(ATOMS-FAMILY 1)</w:t>
      </w:r>
      <w:r>
        <w:tab/>
      </w:r>
      <w:r>
        <w:tab/>
      </w:r>
      <w:r>
        <w:tab/>
        <w:t>returns ("+" "-" "*" "/" ...)</w:t>
      </w:r>
      <w:r>
        <w:br/>
        <w:t xml:space="preserve">(ATOMS-FAMILY 1 (LIST "+" "NOTEXIST"))) </w:t>
      </w:r>
      <w:r>
        <w:tab/>
        <w:t>returns ("+" "nil")</w:t>
      </w:r>
    </w:p>
    <w:p w14:paraId="57776347" w14:textId="77777777" w:rsidR="00F5369C" w:rsidRDefault="00F5369C" w:rsidP="00F5369C">
      <w:pPr>
        <w:pStyle w:val="Rubrik4"/>
      </w:pPr>
      <w:bookmarkStart w:id="189" w:name="_(BEEP_[condition_[soundindex]])"/>
      <w:bookmarkStart w:id="190" w:name="_(BEEP_[condition_[sound]])"/>
      <w:bookmarkStart w:id="191" w:name="_Toc359406133"/>
      <w:bookmarkEnd w:id="189"/>
      <w:bookmarkEnd w:id="190"/>
      <w:r>
        <w:t>(</w:t>
      </w:r>
      <w:hyperlink w:anchor="_(BEEP_[condition_[sound]])" w:history="1">
        <w:r w:rsidRPr="00F5369C">
          <w:rPr>
            <w:rStyle w:val="Hyperlnk"/>
            <w:bdr w:val="none" w:sz="0" w:space="0" w:color="auto"/>
          </w:rPr>
          <w:t>BEEP</w:t>
        </w:r>
      </w:hyperlink>
      <w:r>
        <w:t xml:space="preserve"> [condition [sound]])</w:t>
      </w:r>
      <w:bookmarkEnd w:id="191"/>
    </w:p>
    <w:p w14:paraId="1A28772F" w14:textId="77777777" w:rsidR="00F5369C" w:rsidRDefault="00544E9E" w:rsidP="00F5369C">
      <w:r>
        <w:t xml:space="preserve">This function plays one of windows standard sound. The condition must be a </w:t>
      </w:r>
      <w:proofErr w:type="spellStart"/>
      <w:r>
        <w:t>non nil</w:t>
      </w:r>
      <w:proofErr w:type="spellEnd"/>
      <w:r>
        <w:t xml:space="preserve"> value if the sound should be used.</w:t>
      </w:r>
    </w:p>
    <w:p w14:paraId="1D70F821" w14:textId="77777777" w:rsidR="00544E9E" w:rsidRDefault="00544E9E" w:rsidP="00F5369C">
      <w:r>
        <w:t>The function returns the condition value. If no condition value is used then the function return T.</w:t>
      </w:r>
    </w:p>
    <w:p w14:paraId="11EBCA5B" w14:textId="77777777" w:rsidR="004208BE" w:rsidRDefault="004208BE" w:rsidP="00F5369C">
      <w:r>
        <w:t>If no sound information is given then the function use sound number 2.</w:t>
      </w:r>
    </w:p>
    <w:p w14:paraId="1DBEB9A9" w14:textId="77777777" w:rsidR="000B6C6E" w:rsidRDefault="000B6C6E" w:rsidP="00F5369C">
      <w:r>
        <w:t>The sound value is an integer with following meaning.</w:t>
      </w:r>
    </w:p>
    <w:tbl>
      <w:tblPr>
        <w:tblStyle w:val="Tabellrutnt"/>
        <w:tblW w:w="0" w:type="auto"/>
        <w:tblLook w:val="04A0" w:firstRow="1" w:lastRow="0" w:firstColumn="1" w:lastColumn="0" w:noHBand="0" w:noVBand="1"/>
      </w:tblPr>
      <w:tblGrid>
        <w:gridCol w:w="1268"/>
        <w:gridCol w:w="3686"/>
      </w:tblGrid>
      <w:tr w:rsidR="000B6C6E" w:rsidRPr="004208BE" w14:paraId="21759152" w14:textId="77777777" w:rsidTr="004208BE">
        <w:tc>
          <w:tcPr>
            <w:tcW w:w="1268" w:type="dxa"/>
            <w:shd w:val="pct20" w:color="auto" w:fill="auto"/>
          </w:tcPr>
          <w:p w14:paraId="38E54F81" w14:textId="77777777" w:rsidR="000B6C6E" w:rsidRPr="004208BE" w:rsidRDefault="000B6C6E" w:rsidP="00F5369C">
            <w:pPr>
              <w:rPr>
                <w:b/>
              </w:rPr>
            </w:pPr>
            <w:r w:rsidRPr="004208BE">
              <w:rPr>
                <w:b/>
              </w:rPr>
              <w:t>Sound</w:t>
            </w:r>
          </w:p>
        </w:tc>
        <w:tc>
          <w:tcPr>
            <w:tcW w:w="3686" w:type="dxa"/>
            <w:shd w:val="pct20" w:color="auto" w:fill="auto"/>
          </w:tcPr>
          <w:p w14:paraId="5027C9CD" w14:textId="77777777" w:rsidR="000B6C6E" w:rsidRPr="004208BE" w:rsidRDefault="000B6C6E" w:rsidP="00F5369C">
            <w:pPr>
              <w:rPr>
                <w:b/>
              </w:rPr>
            </w:pPr>
          </w:p>
        </w:tc>
      </w:tr>
      <w:tr w:rsidR="000B6C6E" w14:paraId="4AC69FF1" w14:textId="77777777" w:rsidTr="000B6C6E">
        <w:tc>
          <w:tcPr>
            <w:tcW w:w="1268" w:type="dxa"/>
          </w:tcPr>
          <w:p w14:paraId="3654B415" w14:textId="77777777" w:rsidR="000B6C6E" w:rsidRDefault="000B6C6E" w:rsidP="00F5369C">
            <w:r>
              <w:t>0</w:t>
            </w:r>
          </w:p>
        </w:tc>
        <w:tc>
          <w:tcPr>
            <w:tcW w:w="3686" w:type="dxa"/>
          </w:tcPr>
          <w:p w14:paraId="6A8D536E" w14:textId="77777777" w:rsidR="000B6C6E" w:rsidRDefault="000B6C6E" w:rsidP="00F5369C">
            <w:r>
              <w:t>Exclamation</w:t>
            </w:r>
          </w:p>
        </w:tc>
      </w:tr>
      <w:tr w:rsidR="000B6C6E" w14:paraId="6153C2B3" w14:textId="77777777" w:rsidTr="000B6C6E">
        <w:tc>
          <w:tcPr>
            <w:tcW w:w="1268" w:type="dxa"/>
          </w:tcPr>
          <w:p w14:paraId="40F2B97E" w14:textId="77777777" w:rsidR="000B6C6E" w:rsidRDefault="000B6C6E" w:rsidP="00F5369C">
            <w:r>
              <w:t>1</w:t>
            </w:r>
          </w:p>
        </w:tc>
        <w:tc>
          <w:tcPr>
            <w:tcW w:w="3686" w:type="dxa"/>
          </w:tcPr>
          <w:p w14:paraId="3AC2E18D" w14:textId="77777777" w:rsidR="000B6C6E" w:rsidRDefault="000B6C6E" w:rsidP="00F5369C">
            <w:r>
              <w:t>Asterisk</w:t>
            </w:r>
          </w:p>
        </w:tc>
      </w:tr>
      <w:tr w:rsidR="000B6C6E" w14:paraId="6E20D0B4" w14:textId="77777777" w:rsidTr="000B6C6E">
        <w:tc>
          <w:tcPr>
            <w:tcW w:w="1268" w:type="dxa"/>
          </w:tcPr>
          <w:p w14:paraId="65613D1E" w14:textId="77777777" w:rsidR="000B6C6E" w:rsidRDefault="000B6C6E" w:rsidP="00F5369C">
            <w:r>
              <w:t>2</w:t>
            </w:r>
          </w:p>
        </w:tc>
        <w:tc>
          <w:tcPr>
            <w:tcW w:w="3686" w:type="dxa"/>
          </w:tcPr>
          <w:p w14:paraId="5E729DE9" w14:textId="77777777" w:rsidR="000B6C6E" w:rsidRDefault="000B6C6E" w:rsidP="00F5369C">
            <w:r>
              <w:t>Beep</w:t>
            </w:r>
            <w:r w:rsidR="004208BE">
              <w:t xml:space="preserve"> (default)</w:t>
            </w:r>
          </w:p>
        </w:tc>
      </w:tr>
      <w:tr w:rsidR="000B6C6E" w14:paraId="586277AF" w14:textId="77777777" w:rsidTr="000B6C6E">
        <w:tc>
          <w:tcPr>
            <w:tcW w:w="1268" w:type="dxa"/>
          </w:tcPr>
          <w:p w14:paraId="7BF37A28" w14:textId="77777777" w:rsidR="000B6C6E" w:rsidRDefault="000B6C6E" w:rsidP="00F5369C">
            <w:r>
              <w:t>3</w:t>
            </w:r>
          </w:p>
        </w:tc>
        <w:tc>
          <w:tcPr>
            <w:tcW w:w="3686" w:type="dxa"/>
          </w:tcPr>
          <w:p w14:paraId="46A2389B" w14:textId="77777777" w:rsidR="000B6C6E" w:rsidRDefault="000B6C6E" w:rsidP="00F5369C">
            <w:r>
              <w:t>Hand</w:t>
            </w:r>
          </w:p>
        </w:tc>
      </w:tr>
      <w:tr w:rsidR="000B6C6E" w14:paraId="5BD14791" w14:textId="77777777" w:rsidTr="000B6C6E">
        <w:tc>
          <w:tcPr>
            <w:tcW w:w="1268" w:type="dxa"/>
          </w:tcPr>
          <w:p w14:paraId="54966B8F" w14:textId="77777777" w:rsidR="000B6C6E" w:rsidRDefault="000B6C6E" w:rsidP="00F5369C">
            <w:r>
              <w:t>4</w:t>
            </w:r>
          </w:p>
        </w:tc>
        <w:tc>
          <w:tcPr>
            <w:tcW w:w="3686" w:type="dxa"/>
          </w:tcPr>
          <w:p w14:paraId="29A937E0" w14:textId="77777777" w:rsidR="000B6C6E" w:rsidRDefault="000B6C6E" w:rsidP="00F5369C">
            <w:r>
              <w:t>Question</w:t>
            </w:r>
          </w:p>
        </w:tc>
      </w:tr>
    </w:tbl>
    <w:p w14:paraId="06B3728D" w14:textId="77777777" w:rsidR="000B6C6E" w:rsidRDefault="004208BE" w:rsidP="00F5369C">
      <w:r>
        <w:t>Note! The sound may differ from the information above since the sound can be changed in the control panel.</w:t>
      </w:r>
    </w:p>
    <w:p w14:paraId="2D3E3BC7" w14:textId="77777777" w:rsidR="00544E9E" w:rsidRDefault="000B6C6E" w:rsidP="00544E9E">
      <w:pPr>
        <w:pStyle w:val="LISPSAMPLE"/>
      </w:pPr>
      <w:r>
        <w:t>(</w:t>
      </w:r>
      <w:r w:rsidR="004208BE">
        <w:t>BEEP)</w:t>
      </w:r>
      <w:r w:rsidR="004208BE">
        <w:tab/>
        <w:t>returns T and sound 2</w:t>
      </w:r>
      <w:r w:rsidR="004208BE">
        <w:br/>
        <w:t>(BEEP nil)</w:t>
      </w:r>
      <w:r w:rsidR="004208BE">
        <w:tab/>
        <w:t>returns nil</w:t>
      </w:r>
      <w:r w:rsidR="004208BE">
        <w:br/>
        <w:t>(BEEP (IF (&gt; 2 1) "Yes" nil))</w:t>
      </w:r>
      <w:r w:rsidR="004208BE">
        <w:tab/>
        <w:t>returns "Yes" and sound 2</w:t>
      </w:r>
      <w:r w:rsidR="004208BE">
        <w:br/>
        <w:t>(BEEP 1 3)</w:t>
      </w:r>
      <w:r w:rsidR="004208BE">
        <w:tab/>
        <w:t>returns 1 and sound 3</w:t>
      </w:r>
      <w:r w:rsidR="004208BE">
        <w:br/>
        <w:t>(BEEP T 99)</w:t>
      </w:r>
      <w:r w:rsidR="004208BE">
        <w:tab/>
        <w:t>returns T and sound 2</w:t>
      </w:r>
    </w:p>
    <w:p w14:paraId="47880FBE" w14:textId="77777777" w:rsidR="004208BE" w:rsidRPr="00F5369C" w:rsidRDefault="004208BE" w:rsidP="004208BE">
      <w:r>
        <w:t>The function can for example be used to indicate input error in dialogs.</w:t>
      </w:r>
    </w:p>
    <w:p w14:paraId="49D0CCAE" w14:textId="77777777" w:rsidR="0047000B" w:rsidRDefault="00D32EF5">
      <w:pPr>
        <w:pStyle w:val="Rubrik4"/>
      </w:pPr>
      <w:bookmarkStart w:id="192" w:name="_(BOUNDP_&lt;atom&gt;)"/>
      <w:bookmarkStart w:id="193" w:name="_BOUNDP"/>
      <w:bookmarkStart w:id="194" w:name="_Toc359406134"/>
      <w:bookmarkEnd w:id="192"/>
      <w:bookmarkEnd w:id="193"/>
      <w:r>
        <w:t>(</w:t>
      </w:r>
      <w:hyperlink w:anchor="_(BOUNDP_&lt;atom&gt;)" w:history="1">
        <w:r w:rsidRPr="00FF5926">
          <w:rPr>
            <w:rStyle w:val="Hyperlnk"/>
            <w:bdr w:val="none" w:sz="0" w:space="0" w:color="auto"/>
          </w:rPr>
          <w:t>BOUNDP</w:t>
        </w:r>
      </w:hyperlink>
      <w:r>
        <w:t xml:space="preserve"> &lt;atom&gt;)</w:t>
      </w:r>
      <w:bookmarkEnd w:id="194"/>
    </w:p>
    <w:p w14:paraId="6A491530" w14:textId="77777777" w:rsidR="0047000B" w:rsidRDefault="00D32EF5">
      <w:r>
        <w:t>The function returns T if &lt;atom&gt; has a value bound to it. If no value is bound to &lt;atom&gt; it returns nil.</w:t>
      </w:r>
    </w:p>
    <w:p w14:paraId="10BEB472" w14:textId="77777777" w:rsidR="0047000B" w:rsidRDefault="00544E9E">
      <w:pPr>
        <w:pStyle w:val="LISPSAMPLE"/>
      </w:pPr>
      <w:r>
        <w:t>(SETQ a 1 b nil)</w:t>
      </w:r>
      <w:r w:rsidR="00D32EF5">
        <w:br/>
        <w:t>(BOUNDP 1)</w:t>
      </w:r>
      <w:r w:rsidR="00D32EF5">
        <w:tab/>
        <w:t>returns nil</w:t>
      </w:r>
      <w:r w:rsidR="00D32EF5">
        <w:br/>
        <w:t>(BOUNDP 'a)</w:t>
      </w:r>
      <w:r w:rsidR="00D32EF5">
        <w:tab/>
        <w:t>returns T</w:t>
      </w:r>
      <w:r w:rsidR="00D32EF5">
        <w:br/>
        <w:t>(BOUNDP 'b)</w:t>
      </w:r>
      <w:r w:rsidR="00D32EF5">
        <w:tab/>
        <w:t>returns nil</w:t>
      </w:r>
    </w:p>
    <w:p w14:paraId="7F1D435D" w14:textId="77777777" w:rsidR="0047000B" w:rsidRDefault="00D32EF5">
      <w:pPr>
        <w:pStyle w:val="Rubrik4"/>
      </w:pPr>
      <w:bookmarkStart w:id="195" w:name="_(CADDR_&lt;list&gt;)"/>
      <w:bookmarkStart w:id="196" w:name="_CADDR"/>
      <w:bookmarkStart w:id="197" w:name="_Toc359406135"/>
      <w:bookmarkEnd w:id="195"/>
      <w:bookmarkEnd w:id="196"/>
      <w:r>
        <w:t>(</w:t>
      </w:r>
      <w:hyperlink w:anchor="_(CADDR_&lt;list&gt;)" w:history="1">
        <w:r w:rsidRPr="000124C2">
          <w:rPr>
            <w:rStyle w:val="Hyperlnk"/>
            <w:bdr w:val="none" w:sz="0" w:space="0" w:color="auto"/>
          </w:rPr>
          <w:t>CADDR</w:t>
        </w:r>
      </w:hyperlink>
      <w:r>
        <w:t xml:space="preserve"> &lt;list&gt;)</w:t>
      </w:r>
      <w:bookmarkEnd w:id="197"/>
    </w:p>
    <w:p w14:paraId="20AE51B4" w14:textId="77777777" w:rsidR="0047000B" w:rsidRDefault="00D32EF5">
      <w:r>
        <w:t>The function returns the third object in the list</w:t>
      </w:r>
    </w:p>
    <w:p w14:paraId="5A81373D" w14:textId="77777777" w:rsidR="0047000B" w:rsidRDefault="00D32EF5">
      <w:pPr>
        <w:pStyle w:val="LISPSAMPLE"/>
      </w:pPr>
      <w:r>
        <w:t>(CADDR '(101 102 103))</w:t>
      </w:r>
      <w:r>
        <w:tab/>
      </w:r>
      <w:r>
        <w:tab/>
      </w:r>
      <w:r>
        <w:tab/>
        <w:t>returns 103</w:t>
      </w:r>
      <w:r>
        <w:br/>
        <w:t>(CADDR '((100 101 102) (a b c)) (d)))</w:t>
      </w:r>
      <w:r>
        <w:tab/>
        <w:t>returns (d)</w:t>
      </w:r>
    </w:p>
    <w:p w14:paraId="2A30F8A0" w14:textId="77777777" w:rsidR="0047000B" w:rsidRDefault="00D32EF5">
      <w:r>
        <w:t>For more information see the list section.</w:t>
      </w:r>
    </w:p>
    <w:p w14:paraId="33BEE752" w14:textId="77777777" w:rsidR="0047000B" w:rsidRDefault="00D32EF5">
      <w:pPr>
        <w:pStyle w:val="Rubrik4"/>
      </w:pPr>
      <w:bookmarkStart w:id="198" w:name="_(CADR_&lt;list&gt;)"/>
      <w:bookmarkStart w:id="199" w:name="_CADR"/>
      <w:bookmarkStart w:id="200" w:name="_Toc359406136"/>
      <w:bookmarkEnd w:id="198"/>
      <w:bookmarkEnd w:id="199"/>
      <w:r>
        <w:t>(</w:t>
      </w:r>
      <w:hyperlink w:anchor="_(CADR_&lt;list&gt;)" w:history="1">
        <w:r w:rsidRPr="000124C2">
          <w:rPr>
            <w:rStyle w:val="Hyperlnk"/>
            <w:bdr w:val="none" w:sz="0" w:space="0" w:color="auto"/>
          </w:rPr>
          <w:t>CADR</w:t>
        </w:r>
      </w:hyperlink>
      <w:r>
        <w:t xml:space="preserve"> &lt;list&gt;)</w:t>
      </w:r>
      <w:bookmarkEnd w:id="200"/>
    </w:p>
    <w:p w14:paraId="3DBCFC6C" w14:textId="77777777" w:rsidR="0047000B" w:rsidRDefault="00D32EF5">
      <w:r>
        <w:t>The function returns the second object in the list</w:t>
      </w:r>
    </w:p>
    <w:p w14:paraId="162C8797" w14:textId="77777777" w:rsidR="0047000B" w:rsidRDefault="00D32EF5">
      <w:pPr>
        <w:pStyle w:val="LISPSAMPLE"/>
      </w:pPr>
      <w:r>
        <w:t>(CADR '(101 102 103 104))</w:t>
      </w:r>
      <w:r>
        <w:tab/>
      </w:r>
      <w:r>
        <w:tab/>
        <w:t>returns 102</w:t>
      </w:r>
      <w:r>
        <w:br/>
        <w:t>(CADR '((100 101 102) (a b c)))</w:t>
      </w:r>
      <w:r>
        <w:tab/>
        <w:t>returns (a b c)</w:t>
      </w:r>
    </w:p>
    <w:p w14:paraId="455A62DA" w14:textId="77777777" w:rsidR="0047000B" w:rsidRDefault="00D32EF5">
      <w:r>
        <w:t>For more information see the list section.</w:t>
      </w:r>
    </w:p>
    <w:p w14:paraId="378F2B79" w14:textId="77777777" w:rsidR="0047000B" w:rsidRDefault="00D32EF5">
      <w:pPr>
        <w:pStyle w:val="Rubrik4"/>
      </w:pPr>
      <w:bookmarkStart w:id="201" w:name="_(CAR_&lt;list&gt;)"/>
      <w:bookmarkStart w:id="202" w:name="_CAR"/>
      <w:bookmarkStart w:id="203" w:name="_Toc359406137"/>
      <w:bookmarkEnd w:id="201"/>
      <w:bookmarkEnd w:id="202"/>
      <w:r>
        <w:t>(</w:t>
      </w:r>
      <w:hyperlink w:anchor="_(CAR_&lt;list&gt;)" w:history="1">
        <w:r w:rsidRPr="000124C2">
          <w:rPr>
            <w:rStyle w:val="Hyperlnk"/>
            <w:bdr w:val="none" w:sz="0" w:space="0" w:color="auto"/>
          </w:rPr>
          <w:t>CAR</w:t>
        </w:r>
      </w:hyperlink>
      <w:r>
        <w:t xml:space="preserve"> &lt;list&gt;)</w:t>
      </w:r>
      <w:bookmarkEnd w:id="203"/>
    </w:p>
    <w:p w14:paraId="0A83987A" w14:textId="77777777" w:rsidR="0047000B" w:rsidRDefault="00D32EF5">
      <w:r>
        <w:t>The function returns the first object in the list.</w:t>
      </w:r>
    </w:p>
    <w:p w14:paraId="757D39CA" w14:textId="77777777" w:rsidR="0047000B" w:rsidRDefault="00D32EF5">
      <w:pPr>
        <w:pStyle w:val="LISPSAMPLE"/>
      </w:pPr>
      <w:r>
        <w:t>(CAR '(100 101 102))</w:t>
      </w:r>
      <w:r>
        <w:tab/>
        <w:t>returns 100</w:t>
      </w:r>
      <w:r>
        <w:br/>
        <w:t>(CAR '((1 2) 100 200))</w:t>
      </w:r>
      <w:r>
        <w:tab/>
        <w:t>returns (1 2)</w:t>
      </w:r>
      <w:r>
        <w:br/>
        <w:t>(CAR '())</w:t>
      </w:r>
      <w:r>
        <w:tab/>
        <w:t>returns nil</w:t>
      </w:r>
    </w:p>
    <w:p w14:paraId="601EE06F" w14:textId="77777777" w:rsidR="0047000B" w:rsidRDefault="00D32EF5">
      <w:r>
        <w:t>For more information see the list section.</w:t>
      </w:r>
    </w:p>
    <w:p w14:paraId="1B94EB73" w14:textId="77777777" w:rsidR="0047000B" w:rsidRDefault="00D32EF5">
      <w:pPr>
        <w:pStyle w:val="Rubrik4"/>
      </w:pPr>
      <w:bookmarkStart w:id="204" w:name="_(CDR_&lt;list&gt;)"/>
      <w:bookmarkStart w:id="205" w:name="_CDR"/>
      <w:bookmarkStart w:id="206" w:name="_Toc359406138"/>
      <w:bookmarkEnd w:id="204"/>
      <w:bookmarkEnd w:id="205"/>
      <w:r>
        <w:t>(</w:t>
      </w:r>
      <w:hyperlink w:anchor="_(CDR_&lt;list&gt;)" w:history="1">
        <w:r w:rsidRPr="000124C2">
          <w:rPr>
            <w:rStyle w:val="Hyperlnk"/>
            <w:bdr w:val="none" w:sz="0" w:space="0" w:color="auto"/>
          </w:rPr>
          <w:t>CDR</w:t>
        </w:r>
      </w:hyperlink>
      <w:r>
        <w:t xml:space="preserve"> &lt;list&gt;)</w:t>
      </w:r>
      <w:bookmarkEnd w:id="206"/>
    </w:p>
    <w:p w14:paraId="3B196E8C" w14:textId="77777777" w:rsidR="0047000B" w:rsidRDefault="00D32EF5">
      <w:r>
        <w:t>This function returns the list without the first object in the list.</w:t>
      </w:r>
    </w:p>
    <w:p w14:paraId="59B2CD8B" w14:textId="77777777" w:rsidR="0047000B" w:rsidRDefault="00D32EF5">
      <w:pPr>
        <w:pStyle w:val="LISPSAMPLE"/>
      </w:pPr>
      <w:r>
        <w:t>(CDR '(100 101 102))</w:t>
      </w:r>
      <w:r>
        <w:tab/>
        <w:t>returns (101 102)</w:t>
      </w:r>
      <w:r>
        <w:br/>
        <w:t>(CDR '((100 101) a b))</w:t>
      </w:r>
      <w:r>
        <w:tab/>
        <w:t>returns (a b)</w:t>
      </w:r>
      <w:r>
        <w:br/>
        <w:t>(CDR '())</w:t>
      </w:r>
      <w:r>
        <w:tab/>
        <w:t>returns nil</w:t>
      </w:r>
    </w:p>
    <w:p w14:paraId="3B8441C9" w14:textId="77777777" w:rsidR="0047000B" w:rsidRDefault="00D32EF5">
      <w:r>
        <w:t>When the list argument is a dotted pair, CDR returns the second element without the list.</w:t>
      </w:r>
    </w:p>
    <w:p w14:paraId="5BDC9243" w14:textId="77777777" w:rsidR="0047000B" w:rsidRDefault="00D32EF5">
      <w:pPr>
        <w:pStyle w:val="LISPSAMPLE"/>
      </w:pPr>
      <w:r>
        <w:t>(CDR '(</w:t>
      </w:r>
      <w:proofErr w:type="gramStart"/>
      <w:r>
        <w:t>1 .</w:t>
      </w:r>
      <w:proofErr w:type="gramEnd"/>
      <w:r>
        <w:t xml:space="preserve"> 100))</w:t>
      </w:r>
      <w:r>
        <w:tab/>
        <w:t>returns 100</w:t>
      </w:r>
      <w:r>
        <w:br/>
        <w:t>(CDR '(</w:t>
      </w:r>
      <w:proofErr w:type="gramStart"/>
      <w:r>
        <w:t>2 .</w:t>
      </w:r>
      <w:proofErr w:type="gramEnd"/>
      <w:r>
        <w:t xml:space="preserve"> "INFO"))</w:t>
      </w:r>
      <w:r>
        <w:tab/>
        <w:t>returns "INFO"</w:t>
      </w:r>
    </w:p>
    <w:p w14:paraId="37E3F0CD" w14:textId="77777777" w:rsidR="0047000B" w:rsidRDefault="00D32EF5">
      <w:r>
        <w:t>For more information see the list section.</w:t>
      </w:r>
    </w:p>
    <w:p w14:paraId="3E99C7DB" w14:textId="77777777" w:rsidR="0047000B" w:rsidRDefault="00D32EF5">
      <w:pPr>
        <w:pStyle w:val="Rubrik4"/>
      </w:pPr>
      <w:bookmarkStart w:id="207" w:name="_(CEIL_&lt;number&gt;)"/>
      <w:bookmarkStart w:id="208" w:name="_CEIL"/>
      <w:bookmarkStart w:id="209" w:name="_Toc359406139"/>
      <w:bookmarkEnd w:id="207"/>
      <w:bookmarkEnd w:id="208"/>
      <w:r>
        <w:t>(</w:t>
      </w:r>
      <w:hyperlink w:anchor="_(CEIL_&lt;number&gt;)" w:history="1">
        <w:r w:rsidRPr="000124C2">
          <w:rPr>
            <w:rStyle w:val="Hyperlnk"/>
            <w:bdr w:val="none" w:sz="0" w:space="0" w:color="auto"/>
          </w:rPr>
          <w:t>CEIL</w:t>
        </w:r>
      </w:hyperlink>
      <w:r>
        <w:t xml:space="preserve"> &lt;number&gt;)</w:t>
      </w:r>
      <w:bookmarkEnd w:id="209"/>
    </w:p>
    <w:p w14:paraId="2C94FF2A" w14:textId="60DE63E5" w:rsidR="0047000B" w:rsidRDefault="00D32EF5">
      <w:r>
        <w:t xml:space="preserve">The function </w:t>
      </w:r>
      <w:r w:rsidR="001A4977">
        <w:t>rounds</w:t>
      </w:r>
      <w:r>
        <w:t xml:space="preserve"> up the value to closest value.</w:t>
      </w:r>
      <w:r w:rsidR="001A4977">
        <w:t xml:space="preserve"> See also </w:t>
      </w:r>
      <w:hyperlink w:anchor="_(FIX_&lt;number&gt;)" w:history="1">
        <w:r w:rsidR="001A4977" w:rsidRPr="001A4977">
          <w:rPr>
            <w:rStyle w:val="Hyperlnk"/>
            <w:bdr w:val="none" w:sz="0" w:space="0" w:color="auto"/>
          </w:rPr>
          <w:t>Fix</w:t>
        </w:r>
      </w:hyperlink>
    </w:p>
    <w:p w14:paraId="6B0DC998" w14:textId="77777777" w:rsidR="0047000B" w:rsidRDefault="00D32EF5">
      <w:pPr>
        <w:pStyle w:val="LISPSAMPLE"/>
      </w:pPr>
      <w:r>
        <w:t>(CEIL 1.1)</w:t>
      </w:r>
      <w:r>
        <w:tab/>
        <w:t>returns 2.0</w:t>
      </w:r>
      <w:r>
        <w:br/>
        <w:t>(CEIL -18.9)</w:t>
      </w:r>
      <w:r>
        <w:tab/>
        <w:t>returns -18.0</w:t>
      </w:r>
    </w:p>
    <w:p w14:paraId="0AFBB62C" w14:textId="77777777" w:rsidR="0047000B" w:rsidRDefault="00D32EF5">
      <w:pPr>
        <w:pStyle w:val="Rubrik4"/>
      </w:pPr>
      <w:bookmarkStart w:id="210" w:name="_(CHR_&lt;number&gt;)"/>
      <w:bookmarkStart w:id="211" w:name="_CHR"/>
      <w:bookmarkStart w:id="212" w:name="_Toc359406140"/>
      <w:bookmarkEnd w:id="210"/>
      <w:bookmarkEnd w:id="211"/>
      <w:r>
        <w:t>(</w:t>
      </w:r>
      <w:hyperlink w:anchor="_(CHR_&lt;number&gt;)" w:history="1">
        <w:r w:rsidRPr="000124C2">
          <w:rPr>
            <w:rStyle w:val="Hyperlnk"/>
            <w:bdr w:val="none" w:sz="0" w:space="0" w:color="auto"/>
          </w:rPr>
          <w:t>CHR</w:t>
        </w:r>
      </w:hyperlink>
      <w:r>
        <w:t xml:space="preserve"> &lt;number&gt;)</w:t>
      </w:r>
      <w:bookmarkEnd w:id="212"/>
    </w:p>
    <w:p w14:paraId="75886377" w14:textId="77777777" w:rsidR="0047000B" w:rsidRDefault="00D32EF5">
      <w:r>
        <w:t>This function returns a character that represents that Unicode value. The &lt;number&gt; can be any integer value from 0 to 65535.</w:t>
      </w:r>
    </w:p>
    <w:p w14:paraId="0C5CAFE3" w14:textId="77777777" w:rsidR="0047000B" w:rsidRDefault="00D32EF5">
      <w:pPr>
        <w:pStyle w:val="LISPSAMPLE"/>
      </w:pPr>
      <w:r>
        <w:t>(CHR 65)</w:t>
      </w:r>
      <w:r>
        <w:tab/>
        <w:t>returns "A"</w:t>
      </w:r>
      <w:r>
        <w:br/>
        <w:t>(CHR 66)</w:t>
      </w:r>
      <w:r>
        <w:tab/>
        <w:t>returns "B"</w:t>
      </w:r>
      <w:r>
        <w:br/>
        <w:t>(CHR 333)</w:t>
      </w:r>
      <w:r>
        <w:tab/>
        <w:t>returns "ō"</w:t>
      </w:r>
    </w:p>
    <w:p w14:paraId="5AD4616B" w14:textId="48FBAB80" w:rsidR="00725C0D" w:rsidRDefault="00725C0D" w:rsidP="00725C0D">
      <w:pPr>
        <w:pStyle w:val="Rubrik4"/>
      </w:pPr>
      <w:bookmarkStart w:id="213" w:name="_(CIRCLE3D3P_&lt;3dpoint&gt;_&lt;3dpoint&gt;"/>
      <w:bookmarkEnd w:id="213"/>
      <w:r>
        <w:t>(</w:t>
      </w:r>
      <w:hyperlink w:anchor="_(CIRCLE3D3P_&lt;3dpoint&gt;_&lt;3dpoint&gt;" w:history="1">
        <w:r w:rsidRPr="00725C0D">
          <w:rPr>
            <w:rStyle w:val="Hyperlnk"/>
            <w:bdr w:val="none" w:sz="0" w:space="0" w:color="auto"/>
          </w:rPr>
          <w:t>CIRCLE3D3P</w:t>
        </w:r>
      </w:hyperlink>
      <w:r>
        <w:t xml:space="preserve"> &lt;</w:t>
      </w:r>
      <w:r w:rsidR="00C46D79">
        <w:t>p1</w:t>
      </w:r>
      <w:r>
        <w:t>&gt; &lt;</w:t>
      </w:r>
      <w:r w:rsidR="00C46D79">
        <w:t>p2</w:t>
      </w:r>
      <w:r>
        <w:t>&gt; &lt;</w:t>
      </w:r>
      <w:r w:rsidR="00C46D79">
        <w:t>p3</w:t>
      </w:r>
      <w:r>
        <w:t>&gt;)</w:t>
      </w:r>
    </w:p>
    <w:p w14:paraId="26464C16" w14:textId="76CA3754" w:rsidR="003542F6" w:rsidRDefault="00C46D79" w:rsidP="00725C0D">
      <w:r>
        <w:rPr>
          <w:noProof/>
        </w:rPr>
        <w:drawing>
          <wp:inline distT="0" distB="0" distL="0" distR="0" wp14:anchorId="46B9898D" wp14:editId="0E923B1B">
            <wp:extent cx="946800" cy="1238400"/>
            <wp:effectExtent l="0" t="0" r="0" b="0"/>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46800" cy="1238400"/>
                    </a:xfrm>
                    <a:prstGeom prst="rect">
                      <a:avLst/>
                    </a:prstGeom>
                  </pic:spPr>
                </pic:pic>
              </a:graphicData>
            </a:graphic>
          </wp:inline>
        </w:drawing>
      </w:r>
    </w:p>
    <w:p w14:paraId="20AA2A6D" w14:textId="11063E14" w:rsidR="00725C0D" w:rsidRDefault="00725C0D" w:rsidP="00725C0D">
      <w:r>
        <w:t xml:space="preserve">This function takes 3 3D points in space and returns a list of two lists. The first list is the 3D-center </w:t>
      </w:r>
      <w:r w:rsidR="00C46D79">
        <w:t xml:space="preserve">(cp) </w:t>
      </w:r>
      <w:r>
        <w:t>point and the second is a 3D-direction vector describing the normal from the circle plan</w:t>
      </w:r>
      <w:r w:rsidR="00C46D79">
        <w:t xml:space="preserve"> (</w:t>
      </w:r>
      <w:proofErr w:type="spellStart"/>
      <w:r w:rsidR="00C46D79">
        <w:t>vec</w:t>
      </w:r>
      <w:proofErr w:type="spellEnd"/>
      <w:r w:rsidR="00C46D79">
        <w:t>)</w:t>
      </w:r>
      <w:r>
        <w:t>.</w:t>
      </w:r>
    </w:p>
    <w:p w14:paraId="3B2A684C" w14:textId="77777777" w:rsidR="00725C0D" w:rsidRDefault="00725C0D" w:rsidP="00725C0D">
      <w:pPr>
        <w:pStyle w:val="LISPSAMPLE"/>
        <w:rPr>
          <w:rFonts w:ascii="Calibri" w:hAnsi="Calibri"/>
          <w:szCs w:val="22"/>
        </w:rPr>
      </w:pPr>
      <w:r>
        <w:t>(CIRCLE3D3P '(0 0 0) '(10 20 30) '(2 34 32))</w:t>
      </w:r>
      <w:r>
        <w:tab/>
        <w:t>returns</w:t>
      </w:r>
      <w:r>
        <w:br/>
        <w:t>((-6.97219 22.49272 10.66225) (-0.69148 -0.47312 0.54591))</w:t>
      </w:r>
    </w:p>
    <w:p w14:paraId="64EFF723" w14:textId="7CF5AE8B" w:rsidR="00725C0D" w:rsidRDefault="00725C0D" w:rsidP="00725C0D">
      <w:r>
        <w:t>Since there are two direction vectors that are correct you may to negate values if it should be use to describing the axis vectors in 5-axis kinematic.</w:t>
      </w:r>
    </w:p>
    <w:p w14:paraId="7836012E" w14:textId="6A78FFF3" w:rsidR="00C46D79" w:rsidRDefault="00C46D79" w:rsidP="00C46D79">
      <w:pPr>
        <w:pStyle w:val="Rubrik4"/>
      </w:pPr>
      <w:bookmarkStart w:id="214" w:name="_(CIRCLEPOINTS_&lt;vector&gt;_&lt;radius&gt;"/>
      <w:bookmarkEnd w:id="214"/>
      <w:r>
        <w:t>(</w:t>
      </w:r>
      <w:hyperlink w:anchor="_(CIRCLEPOINTS_&lt;vector&gt;_&lt;radius&gt;" w:history="1">
        <w:r w:rsidRPr="00C46D79">
          <w:rPr>
            <w:rStyle w:val="Hyperlnk"/>
            <w:bdr w:val="none" w:sz="0" w:space="0" w:color="auto"/>
          </w:rPr>
          <w:t>CIRCLEPOINTS</w:t>
        </w:r>
      </w:hyperlink>
      <w:r>
        <w:t xml:space="preserve"> &lt;vector&gt; &lt;radius&gt; &lt;number</w:t>
      </w:r>
      <w:r w:rsidR="00E91D42">
        <w:t>&gt;</w:t>
      </w:r>
      <w:r>
        <w:t>)</w:t>
      </w:r>
    </w:p>
    <w:p w14:paraId="64E8D726" w14:textId="0F8F8028" w:rsidR="00725C0D" w:rsidRDefault="00C46D79" w:rsidP="00725C0D">
      <w:r>
        <w:rPr>
          <w:noProof/>
        </w:rPr>
        <w:drawing>
          <wp:inline distT="0" distB="0" distL="0" distR="0" wp14:anchorId="0BDABD2D" wp14:editId="12382927">
            <wp:extent cx="867600" cy="1206000"/>
            <wp:effectExtent l="0" t="0" r="0" b="0"/>
            <wp:docPr id="33" name="Bildobjekt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67600" cy="1206000"/>
                    </a:xfrm>
                    <a:prstGeom prst="rect">
                      <a:avLst/>
                    </a:prstGeom>
                  </pic:spPr>
                </pic:pic>
              </a:graphicData>
            </a:graphic>
          </wp:inline>
        </w:drawing>
      </w:r>
    </w:p>
    <w:p w14:paraId="0F3440D9" w14:textId="6E27E510" w:rsidR="00C46D79" w:rsidRDefault="00C46D79" w:rsidP="00725C0D">
      <w:r>
        <w:t xml:space="preserve">This function needs a </w:t>
      </w:r>
      <w:r w:rsidR="00E91D42">
        <w:t>&lt;</w:t>
      </w:r>
      <w:r>
        <w:t>vector</w:t>
      </w:r>
      <w:r w:rsidR="00E91D42">
        <w:t>&gt;</w:t>
      </w:r>
      <w:r w:rsidR="003A1209">
        <w:t xml:space="preserve"> </w:t>
      </w:r>
      <w:r w:rsidR="00E91D42">
        <w:t>a &lt;</w:t>
      </w:r>
      <w:r w:rsidR="003A1209">
        <w:t>radius</w:t>
      </w:r>
      <w:r w:rsidR="00E91D42">
        <w:t xml:space="preserve">&gt; and a &lt;number&gt; that describe number of points </w:t>
      </w:r>
      <w:r w:rsidR="003A1209">
        <w:t>that will be located on the theoretical circle.</w:t>
      </w:r>
    </w:p>
    <w:p w14:paraId="7EA6FC26" w14:textId="4060D850" w:rsidR="003A1209" w:rsidRPr="00725C0D" w:rsidRDefault="003A1209" w:rsidP="00E91D42">
      <w:pPr>
        <w:pStyle w:val="LISPSAMPLE"/>
      </w:pPr>
      <w:r>
        <w:t>Example:</w:t>
      </w:r>
      <w:r>
        <w:br/>
        <w:t>(SETQ vector (</w:t>
      </w:r>
      <w:r w:rsidR="00E91D42" w:rsidRPr="00E91D42">
        <w:t>LIST 0.7 0 0.3)</w:t>
      </w:r>
      <w:r>
        <w:br/>
        <w:t>(SETQ radius 10.2)</w:t>
      </w:r>
      <w:r>
        <w:br/>
        <w:t xml:space="preserve">(SETQ pts </w:t>
      </w:r>
      <w:r w:rsidR="00E91D42">
        <w:t>4</w:t>
      </w:r>
      <w:r>
        <w:t>)</w:t>
      </w:r>
      <w:r>
        <w:br/>
        <w:t>(CIRCLEPOINTS vector radius pts)</w:t>
      </w:r>
      <w:r>
        <w:tab/>
        <w:t xml:space="preserve">returns </w:t>
      </w:r>
      <w:r w:rsidR="00E91D42" w:rsidRPr="00E91D42">
        <w:t>((-4.01798 0.0 9.37528) (0.0 -10.2 0.0) (4.01798 0.0 -9.37528) (0.0 10.2 0.0))</w:t>
      </w:r>
    </w:p>
    <w:p w14:paraId="5392BA0D" w14:textId="77777777" w:rsidR="00986009" w:rsidRDefault="00986009" w:rsidP="00986009">
      <w:pPr>
        <w:pStyle w:val="Rubrik4"/>
      </w:pPr>
      <w:bookmarkStart w:id="215" w:name="_(CLIP-GET)"/>
      <w:bookmarkStart w:id="216" w:name="_Toc359406141"/>
      <w:bookmarkEnd w:id="215"/>
      <w:r>
        <w:t>(</w:t>
      </w:r>
      <w:hyperlink w:anchor="_(CLIP-GET)" w:history="1">
        <w:r w:rsidRPr="00986009">
          <w:rPr>
            <w:rStyle w:val="Hyperlnk"/>
            <w:bdr w:val="none" w:sz="0" w:space="0" w:color="auto"/>
          </w:rPr>
          <w:t>CLIP-GET</w:t>
        </w:r>
      </w:hyperlink>
      <w:r>
        <w:t>)</w:t>
      </w:r>
      <w:bookmarkEnd w:id="216"/>
    </w:p>
    <w:p w14:paraId="3EF8581E" w14:textId="77777777" w:rsidR="00986009" w:rsidRDefault="00986009" w:rsidP="00986009">
      <w:r>
        <w:t>This function returns a string with the contents of the clip board. With this function you can for example import information from excel.</w:t>
      </w:r>
    </w:p>
    <w:p w14:paraId="5859571B" w14:textId="77777777" w:rsidR="000930A4" w:rsidRDefault="000930A4" w:rsidP="000930A4">
      <w:pPr>
        <w:pStyle w:val="Rubrik4"/>
      </w:pPr>
      <w:bookmarkStart w:id="217" w:name="_(CLIP-SET_&lt;text&gt;)"/>
      <w:bookmarkEnd w:id="217"/>
      <w:r>
        <w:t>(</w:t>
      </w:r>
      <w:hyperlink w:anchor="_(CLIP-SET_&lt;text&gt;)" w:history="1">
        <w:r w:rsidRPr="000930A4">
          <w:rPr>
            <w:rStyle w:val="Hyperlnk"/>
            <w:bdr w:val="none" w:sz="0" w:space="0" w:color="auto"/>
          </w:rPr>
          <w:t>CLIP-SET</w:t>
        </w:r>
      </w:hyperlink>
      <w:r>
        <w:t xml:space="preserve"> &lt;text&gt;)</w:t>
      </w:r>
    </w:p>
    <w:p w14:paraId="766F8956" w14:textId="77777777" w:rsidR="000930A4" w:rsidRPr="000930A4" w:rsidRDefault="000930A4" w:rsidP="000930A4">
      <w:r>
        <w:t xml:space="preserve">The function </w:t>
      </w:r>
      <w:proofErr w:type="gramStart"/>
      <w:r>
        <w:t>copy</w:t>
      </w:r>
      <w:proofErr w:type="gramEnd"/>
      <w:r>
        <w:t xml:space="preserve"> the &lt;text&gt; to the windows clipboard.</w:t>
      </w:r>
    </w:p>
    <w:p w14:paraId="2FF4A2FA" w14:textId="77777777" w:rsidR="0047000B" w:rsidRDefault="00D32EF5">
      <w:pPr>
        <w:pStyle w:val="Rubrik4"/>
      </w:pPr>
      <w:bookmarkStart w:id="218" w:name="_(CLOSE_&lt;file&gt;)"/>
      <w:bookmarkStart w:id="219" w:name="_CLOSE"/>
      <w:bookmarkStart w:id="220" w:name="_Toc359406142"/>
      <w:bookmarkEnd w:id="218"/>
      <w:bookmarkEnd w:id="219"/>
      <w:r>
        <w:t>(</w:t>
      </w:r>
      <w:hyperlink w:anchor="_(CLOSE_&lt;file&gt;)" w:history="1">
        <w:r w:rsidRPr="000124C2">
          <w:rPr>
            <w:rStyle w:val="Hyperlnk"/>
            <w:bdr w:val="none" w:sz="0" w:space="0" w:color="auto"/>
          </w:rPr>
          <w:t>CLOSE</w:t>
        </w:r>
      </w:hyperlink>
      <w:r>
        <w:t xml:space="preserve"> &lt;file&gt;)</w:t>
      </w:r>
      <w:bookmarkEnd w:id="220"/>
    </w:p>
    <w:p w14:paraId="571D18AD" w14:textId="77777777" w:rsidR="0047000B" w:rsidRDefault="00D32EF5">
      <w:r>
        <w:t>This function closes a file and returns nil. &lt;file&gt; is a file descriptor obtained from the OPEN function. After a CLOSE, the file descriptor is unchanged, but is no longer valid.</w:t>
      </w:r>
    </w:p>
    <w:p w14:paraId="1248861C" w14:textId="77777777" w:rsidR="0047000B" w:rsidRDefault="00D32EF5">
      <w:pPr>
        <w:pStyle w:val="LISPSAMPLE"/>
      </w:pPr>
      <w:r>
        <w:t xml:space="preserve">(SETQ </w:t>
      </w:r>
      <w:proofErr w:type="spellStart"/>
      <w:r>
        <w:t>wfile</w:t>
      </w:r>
      <w:proofErr w:type="spellEnd"/>
      <w:r>
        <w:t xml:space="preserve"> (OPEN "c:/test/test.txt" "w")</w:t>
      </w:r>
      <w:r>
        <w:br/>
        <w:t xml:space="preserve">(WRITE-LINE "First line" </w:t>
      </w:r>
      <w:proofErr w:type="spellStart"/>
      <w:r>
        <w:t>wfile</w:t>
      </w:r>
      <w:proofErr w:type="spellEnd"/>
      <w:r>
        <w:t>)</w:t>
      </w:r>
      <w:r>
        <w:br/>
        <w:t xml:space="preserve">(WRITE-LINE "Second line" </w:t>
      </w:r>
      <w:proofErr w:type="spellStart"/>
      <w:r>
        <w:t>wfile</w:t>
      </w:r>
      <w:proofErr w:type="spellEnd"/>
      <w:r>
        <w:t>)</w:t>
      </w:r>
      <w:r>
        <w:br/>
        <w:t xml:space="preserve">(CLOSE </w:t>
      </w:r>
      <w:proofErr w:type="spellStart"/>
      <w:r>
        <w:t>wfile</w:t>
      </w:r>
      <w:proofErr w:type="spellEnd"/>
      <w:r>
        <w:t>)</w:t>
      </w:r>
      <w:r>
        <w:tab/>
        <w:t>returns nil</w:t>
      </w:r>
    </w:p>
    <w:p w14:paraId="034D8ACF" w14:textId="77777777" w:rsidR="00C97D08" w:rsidRDefault="00C97D08" w:rsidP="00C97D08">
      <w:pPr>
        <w:pStyle w:val="Rubrik4"/>
      </w:pPr>
      <w:bookmarkStart w:id="221" w:name="_(CLS)"/>
      <w:bookmarkEnd w:id="221"/>
      <w:r>
        <w:t>(</w:t>
      </w:r>
      <w:hyperlink w:anchor="_(CLS)" w:history="1">
        <w:r w:rsidRPr="00C97D08">
          <w:rPr>
            <w:rStyle w:val="Hyperlnk"/>
            <w:bdr w:val="none" w:sz="0" w:space="0" w:color="auto"/>
          </w:rPr>
          <w:t>CLS</w:t>
        </w:r>
      </w:hyperlink>
      <w:r>
        <w:t>)</w:t>
      </w:r>
    </w:p>
    <w:p w14:paraId="50D2E83C" w14:textId="77777777" w:rsidR="00C97D08" w:rsidRDefault="00C97D08" w:rsidP="00C97D08">
      <w:r>
        <w:t>Clear the postprocessor console from all text</w:t>
      </w:r>
      <w:r w:rsidR="00147177">
        <w:t>.</w:t>
      </w:r>
    </w:p>
    <w:p w14:paraId="4624391D" w14:textId="77777777" w:rsidR="00147177" w:rsidRDefault="00147177" w:rsidP="00147177">
      <w:pPr>
        <w:pStyle w:val="Rubrik4"/>
      </w:pPr>
      <w:bookmarkStart w:id="222" w:name="_(COMMAND_&lt;command-name&gt;_[visible])"/>
      <w:bookmarkEnd w:id="222"/>
      <w:r>
        <w:t>(</w:t>
      </w:r>
      <w:hyperlink w:anchor="_(COMMAND_&lt;command-name&gt;_[visible])" w:history="1">
        <w:r w:rsidRPr="004E4AF4">
          <w:rPr>
            <w:rStyle w:val="Hyperlnk"/>
            <w:bdr w:val="none" w:sz="0" w:space="0" w:color="auto"/>
          </w:rPr>
          <w:t>COMMAND</w:t>
        </w:r>
      </w:hyperlink>
      <w:r>
        <w:t xml:space="preserve"> &lt;command-name&gt; [visible])</w:t>
      </w:r>
    </w:p>
    <w:p w14:paraId="76AFECEA" w14:textId="77777777" w:rsidR="00147177" w:rsidRDefault="00147177" w:rsidP="00147177">
      <w:r>
        <w:t xml:space="preserve">This function will start any built-in command in IGEMS. If the optional argument [visible] is not nil the command name will not be written on the </w:t>
      </w:r>
      <w:r w:rsidR="004E4AF4">
        <w:t>console</w:t>
      </w:r>
      <w:r>
        <w:t>.</w:t>
      </w:r>
    </w:p>
    <w:p w14:paraId="5620D5FA" w14:textId="77777777" w:rsidR="00147177" w:rsidRDefault="004E4AF4" w:rsidP="004E4AF4">
      <w:pPr>
        <w:pStyle w:val="LISPSAMPLE"/>
      </w:pPr>
      <w:r>
        <w:t>(COMMAND "</w:t>
      </w:r>
      <w:proofErr w:type="spellStart"/>
      <w:r w:rsidRPr="004E4AF4">
        <w:t>CAD.Circle</w:t>
      </w:r>
      <w:proofErr w:type="spellEnd"/>
      <w:r>
        <w:t>" nil)</w:t>
      </w:r>
    </w:p>
    <w:p w14:paraId="44BDB328" w14:textId="77777777" w:rsidR="004E4AF4" w:rsidRPr="00147177" w:rsidRDefault="004E4AF4" w:rsidP="00147177"/>
    <w:p w14:paraId="3C8EEF7B" w14:textId="77777777" w:rsidR="0047000B" w:rsidRDefault="00D32EF5">
      <w:pPr>
        <w:pStyle w:val="Rubrik4"/>
      </w:pPr>
      <w:bookmarkStart w:id="223" w:name="_(COND_(&lt;test1&gt;_&lt;execute1&gt;)"/>
      <w:bookmarkStart w:id="224" w:name="_COND"/>
      <w:bookmarkStart w:id="225" w:name="_Toc359406143"/>
      <w:bookmarkEnd w:id="223"/>
      <w:bookmarkEnd w:id="224"/>
      <w:r>
        <w:t>(</w:t>
      </w:r>
      <w:hyperlink w:anchor="_(COND_(&lt;test1&gt;_&lt;execute1&gt;)" w:history="1">
        <w:r w:rsidRPr="000124C2">
          <w:rPr>
            <w:rStyle w:val="Hyperlnk"/>
            <w:bdr w:val="none" w:sz="0" w:space="0" w:color="auto"/>
          </w:rPr>
          <w:t>COND</w:t>
        </w:r>
      </w:hyperlink>
      <w:r>
        <w:t xml:space="preserve"> (&lt;test1&gt; &lt;execute1&gt;) (&lt;test2&gt; &lt;execute2) ...)</w:t>
      </w:r>
      <w:bookmarkEnd w:id="225"/>
    </w:p>
    <w:p w14:paraId="52861561" w14:textId="77777777" w:rsidR="0047000B" w:rsidRDefault="00D32EF5">
      <w:r>
        <w:t xml:space="preserve">This function accepts any number of arguments. It </w:t>
      </w:r>
      <w:proofErr w:type="gramStart"/>
      <w:r>
        <w:t>evaluate</w:t>
      </w:r>
      <w:proofErr w:type="gramEnd"/>
      <w:r>
        <w:t xml:space="preserve"> the first item in each list until one of then returns a value other than </w:t>
      </w:r>
      <w:proofErr w:type="spellStart"/>
      <w:r>
        <w:t>non nil</w:t>
      </w:r>
      <w:proofErr w:type="spellEnd"/>
      <w:r>
        <w:t xml:space="preserve">. It then </w:t>
      </w:r>
      <w:proofErr w:type="gramStart"/>
      <w:r>
        <w:t>evaluate</w:t>
      </w:r>
      <w:proofErr w:type="gramEnd"/>
      <w:r>
        <w:t xml:space="preserve"> those expressions which follow the tests that succeeded, and returns the value of the last expression.</w:t>
      </w:r>
    </w:p>
    <w:p w14:paraId="7CEEFFF4" w14:textId="77777777" w:rsidR="0047000B" w:rsidRDefault="00D32EF5">
      <w:pPr>
        <w:pStyle w:val="LISPSAMPLE"/>
      </w:pPr>
      <w:r>
        <w:t>(SETQ nr 1)</w:t>
      </w:r>
      <w:r>
        <w:br/>
        <w:t>(COND</w:t>
      </w:r>
      <w:r>
        <w:br/>
        <w:t xml:space="preserve">  ((= nr 0) (PRINC "Number is zero"))</w:t>
      </w:r>
      <w:r>
        <w:br/>
        <w:t xml:space="preserve">  ((= nr 1) (PRINC "Number is one"))</w:t>
      </w:r>
      <w:r>
        <w:br/>
        <w:t xml:space="preserve">  (T     </w:t>
      </w:r>
      <w:proofErr w:type="gramStart"/>
      <w:r>
        <w:t xml:space="preserve">   (</w:t>
      </w:r>
      <w:proofErr w:type="gramEnd"/>
      <w:r>
        <w:t>PRINC "Number is not zero or one"))</w:t>
      </w:r>
      <w:r>
        <w:br/>
        <w:t>)</w:t>
      </w:r>
    </w:p>
    <w:p w14:paraId="77DE2C0C" w14:textId="77777777" w:rsidR="0047000B" w:rsidRDefault="00D32EF5">
      <w:pPr>
        <w:pStyle w:val="Rubrik4"/>
      </w:pPr>
      <w:bookmarkStart w:id="226" w:name="_(CONS_&lt;new&gt;_&lt;list&gt;)"/>
      <w:bookmarkStart w:id="227" w:name="_CONS"/>
      <w:bookmarkStart w:id="228" w:name="_Toc359406144"/>
      <w:bookmarkEnd w:id="226"/>
      <w:bookmarkEnd w:id="227"/>
      <w:r>
        <w:t>(</w:t>
      </w:r>
      <w:hyperlink w:anchor="_(CONS_&lt;new&gt;_&lt;list&gt;)" w:history="1">
        <w:r w:rsidRPr="000124C2">
          <w:rPr>
            <w:rStyle w:val="Hyperlnk"/>
            <w:bdr w:val="none" w:sz="0" w:space="0" w:color="auto"/>
          </w:rPr>
          <w:t>CONS</w:t>
        </w:r>
      </w:hyperlink>
      <w:r>
        <w:t xml:space="preserve"> &lt;new&gt; &lt;list&gt;)</w:t>
      </w:r>
      <w:bookmarkEnd w:id="228"/>
    </w:p>
    <w:p w14:paraId="214CC4AB" w14:textId="77777777" w:rsidR="0047000B" w:rsidRDefault="00D32EF5">
      <w:pPr>
        <w:rPr>
          <w:rFonts w:ascii="Courier New" w:hAnsi="Courier New" w:cs="Courier New"/>
          <w:sz w:val="21"/>
          <w:szCs w:val="21"/>
        </w:rPr>
      </w:pPr>
      <w:r>
        <w:t xml:space="preserve">This function adds a new element in the beginning of the list and returns the </w:t>
      </w:r>
      <w:proofErr w:type="gramStart"/>
      <w:r>
        <w:t>complete</w:t>
      </w:r>
      <w:proofErr w:type="gramEnd"/>
      <w:r>
        <w:t xml:space="preserve"> new list</w:t>
      </w:r>
      <w:r>
        <w:rPr>
          <w:rFonts w:ascii="Courier New" w:hAnsi="Courier New" w:cs="Courier New"/>
          <w:sz w:val="21"/>
          <w:szCs w:val="21"/>
        </w:rPr>
        <w:t>.</w:t>
      </w:r>
    </w:p>
    <w:p w14:paraId="192194C9" w14:textId="77777777" w:rsidR="0047000B" w:rsidRDefault="00D32EF5">
      <w:pPr>
        <w:pStyle w:val="LISPSAMPLE"/>
      </w:pPr>
      <w:r>
        <w:t>(CONS 10 '(20 30 40))</w:t>
      </w:r>
      <w:r>
        <w:tab/>
        <w:t>returns (10 20 30 40)</w:t>
      </w:r>
      <w:r>
        <w:br/>
        <w:t>(CONS a nil)</w:t>
      </w:r>
      <w:r>
        <w:tab/>
        <w:t>returns (a)</w:t>
      </w:r>
      <w:r>
        <w:br/>
        <w:t>(CONS '(a b) '(10 20 30))</w:t>
      </w:r>
      <w:r>
        <w:tab/>
        <w:t>returns ((a b) 10 20 30)</w:t>
      </w:r>
    </w:p>
    <w:p w14:paraId="3855B37E" w14:textId="77777777" w:rsidR="0047000B" w:rsidRDefault="00D32EF5">
      <w:r>
        <w:t>CONS also accept an atom in place of the &lt;list&gt; argument, constructing a structure known as a dotted pair. When displaying a dotted pair, ILISP prints a period, or dot, between its first and second elements. The CDR function can be used to return the second atom of a dotted pair.</w:t>
      </w:r>
    </w:p>
    <w:p w14:paraId="4AD3C5C2" w14:textId="77777777" w:rsidR="0047000B" w:rsidRDefault="00D32EF5">
      <w:pPr>
        <w:pStyle w:val="LISPSAMPLE"/>
      </w:pPr>
      <w:r>
        <w:t>(CONS 'B 22)</w:t>
      </w:r>
      <w:r>
        <w:tab/>
        <w:t>returns (</w:t>
      </w:r>
      <w:proofErr w:type="gramStart"/>
      <w:r>
        <w:t>B .</w:t>
      </w:r>
      <w:proofErr w:type="gramEnd"/>
      <w:r>
        <w:t xml:space="preserve"> 22.0)</w:t>
      </w:r>
      <w:r>
        <w:br/>
        <w:t xml:space="preserve">(CAR (CONS 'B 22) </w:t>
      </w:r>
      <w:r>
        <w:tab/>
        <w:t>returns B</w:t>
      </w:r>
      <w:r>
        <w:br/>
        <w:t>(CDR (CONS 'B 22)</w:t>
      </w:r>
      <w:r>
        <w:tab/>
        <w:t>returns 22</w:t>
      </w:r>
    </w:p>
    <w:p w14:paraId="39568D47" w14:textId="77777777" w:rsidR="0047000B" w:rsidRDefault="00D32EF5">
      <w:r>
        <w:t>A dotted pair is a special kind of list, and is not accepted as an argument by some functions that handle ordinary lists.</w:t>
      </w:r>
    </w:p>
    <w:p w14:paraId="4876A28D" w14:textId="77777777" w:rsidR="0047000B" w:rsidRDefault="00D32EF5">
      <w:pPr>
        <w:pStyle w:val="Rubrik4"/>
      </w:pPr>
      <w:bookmarkStart w:id="229" w:name="_(COS_&lt;angle&gt;)"/>
      <w:bookmarkStart w:id="230" w:name="_COS"/>
      <w:bookmarkStart w:id="231" w:name="_Toc359406145"/>
      <w:bookmarkEnd w:id="229"/>
      <w:bookmarkEnd w:id="230"/>
      <w:r>
        <w:t>(</w:t>
      </w:r>
      <w:hyperlink w:anchor="_(COS_&lt;angle&gt;)" w:history="1">
        <w:r w:rsidRPr="000124C2">
          <w:rPr>
            <w:rStyle w:val="Hyperlnk"/>
            <w:bdr w:val="none" w:sz="0" w:space="0" w:color="auto"/>
          </w:rPr>
          <w:t>COS</w:t>
        </w:r>
      </w:hyperlink>
      <w:r>
        <w:t xml:space="preserve"> &lt;angle&gt;)</w:t>
      </w:r>
      <w:bookmarkEnd w:id="231"/>
    </w:p>
    <w:p w14:paraId="0A46D930" w14:textId="77777777" w:rsidR="0047000B" w:rsidRDefault="00D32EF5">
      <w:r>
        <w:t>This function returns the cosine of &lt;angle&gt;, where &lt;angle&gt; is expressed in radians.</w:t>
      </w:r>
    </w:p>
    <w:p w14:paraId="5B06B15F" w14:textId="77777777" w:rsidR="0047000B" w:rsidRDefault="00D32EF5">
      <w:pPr>
        <w:pStyle w:val="LISPSAMPLE"/>
      </w:pPr>
      <w:r>
        <w:t>(COS 0.0)</w:t>
      </w:r>
      <w:r>
        <w:tab/>
        <w:t>returns 1.0</w:t>
      </w:r>
      <w:r>
        <w:br/>
        <w:t>(COS PI)</w:t>
      </w:r>
      <w:r>
        <w:tab/>
        <w:t>returns -1.0</w:t>
      </w:r>
      <w:r>
        <w:br/>
        <w:t>(COS (* PI 0.5))</w:t>
      </w:r>
      <w:r>
        <w:tab/>
        <w:t>returns 0.0</w:t>
      </w:r>
    </w:p>
    <w:p w14:paraId="2ACF666D" w14:textId="77777777" w:rsidR="0047000B" w:rsidRDefault="00D32EF5">
      <w:bookmarkStart w:id="232" w:name="_(DEFUN_&lt;name&gt;_&lt;argument"/>
      <w:bookmarkStart w:id="233" w:name="_DEFUN"/>
      <w:bookmarkEnd w:id="232"/>
      <w:bookmarkEnd w:id="233"/>
      <w:r>
        <w:t xml:space="preserve">For more information see the </w:t>
      </w:r>
      <w:hyperlink w:anchor="_Geometrical_examples" w:history="1">
        <w:r w:rsidRPr="000124C2">
          <w:rPr>
            <w:rStyle w:val="Hyperlnk"/>
            <w:bdr w:val="none" w:sz="0" w:space="0" w:color="auto"/>
          </w:rPr>
          <w:t>Geometrical example</w:t>
        </w:r>
      </w:hyperlink>
      <w:r>
        <w:t>.</w:t>
      </w:r>
    </w:p>
    <w:p w14:paraId="71992010" w14:textId="77777777" w:rsidR="00835428" w:rsidRDefault="00835428" w:rsidP="00835428">
      <w:pPr>
        <w:pStyle w:val="Rubrik4"/>
      </w:pPr>
      <w:bookmarkStart w:id="234" w:name="_(DATE)"/>
      <w:bookmarkEnd w:id="234"/>
      <w:r>
        <w:t>(</w:t>
      </w:r>
      <w:hyperlink w:anchor="_(DATE)" w:history="1">
        <w:r w:rsidRPr="00835428">
          <w:rPr>
            <w:rStyle w:val="Hyperlnk"/>
            <w:bdr w:val="none" w:sz="0" w:space="0" w:color="auto"/>
          </w:rPr>
          <w:t>DATE</w:t>
        </w:r>
      </w:hyperlink>
      <w:r>
        <w:t>)</w:t>
      </w:r>
    </w:p>
    <w:p w14:paraId="1A6FF60F" w14:textId="77777777" w:rsidR="00835428" w:rsidRDefault="00835428" w:rsidP="00835428">
      <w:r>
        <w:t>The function returns a list with year month day.</w:t>
      </w:r>
    </w:p>
    <w:p w14:paraId="543F54D2" w14:textId="77777777" w:rsidR="00835428" w:rsidRDefault="00835428" w:rsidP="00835428">
      <w:pPr>
        <w:pStyle w:val="LISPSAMPLE"/>
        <w:tabs>
          <w:tab w:val="left" w:pos="567"/>
        </w:tabs>
      </w:pPr>
      <w:r>
        <w:t>(DATE)</w:t>
      </w:r>
      <w:r>
        <w:tab/>
      </w:r>
      <w:r w:rsidRPr="00835428">
        <w:t>returns (2013 11 16)</w:t>
      </w:r>
    </w:p>
    <w:p w14:paraId="1CA5DF0C" w14:textId="1BE6561A" w:rsidR="00835428" w:rsidRDefault="00835428" w:rsidP="00835428">
      <w:r>
        <w:t xml:space="preserve">See also the </w:t>
      </w:r>
      <w:hyperlink w:anchor="_(TIME)" w:history="1">
        <w:r w:rsidRPr="00835428">
          <w:rPr>
            <w:rStyle w:val="Hyperlnk"/>
            <w:bdr w:val="none" w:sz="0" w:space="0" w:color="auto"/>
          </w:rPr>
          <w:t>time</w:t>
        </w:r>
      </w:hyperlink>
      <w:r>
        <w:t xml:space="preserve"> function</w:t>
      </w:r>
    </w:p>
    <w:p w14:paraId="6E81E395" w14:textId="0804B78E" w:rsidR="00B31C2C" w:rsidRDefault="00B31C2C" w:rsidP="00835428"/>
    <w:p w14:paraId="3EF59330" w14:textId="4B6C0FB0" w:rsidR="00B31C2C" w:rsidRDefault="00B31C2C" w:rsidP="00B31C2C">
      <w:pPr>
        <w:pStyle w:val="Rubrik4"/>
        <w:rPr>
          <w:rFonts w:ascii="Calibri" w:hAnsi="Calibri"/>
        </w:rPr>
      </w:pPr>
      <w:bookmarkStart w:id="235" w:name="_(DATETOSTR_&lt;&quot;date&quot;&gt;)"/>
      <w:bookmarkEnd w:id="235"/>
      <w:r>
        <w:t>(</w:t>
      </w:r>
      <w:hyperlink w:anchor="_(DATETOSTR_&lt;&quot;date&quot;&gt;)" w:history="1">
        <w:r w:rsidRPr="003A387A">
          <w:rPr>
            <w:rStyle w:val="Hyperlnk"/>
            <w:bdr w:val="none" w:sz="0" w:space="0" w:color="auto"/>
          </w:rPr>
          <w:t>DATETOSTR</w:t>
        </w:r>
      </w:hyperlink>
      <w:r>
        <w:t xml:space="preserve"> </w:t>
      </w:r>
      <w:r w:rsidR="003A387A">
        <w:t>&lt;</w:t>
      </w:r>
      <w:r>
        <w:t>"date"</w:t>
      </w:r>
      <w:r w:rsidR="003A387A">
        <w:t>&gt;</w:t>
      </w:r>
      <w:r>
        <w:t>)</w:t>
      </w:r>
    </w:p>
    <w:p w14:paraId="6E1C750C" w14:textId="62A44395" w:rsidR="00B31C2C" w:rsidRDefault="00B31C2C" w:rsidP="00B31C2C">
      <w:r>
        <w:t xml:space="preserve">Returns a </w:t>
      </w:r>
      <w:r w:rsidR="003A387A">
        <w:t>string</w:t>
      </w:r>
      <w:r>
        <w:t xml:space="preserve"> with </w:t>
      </w:r>
      <w:r w:rsidR="003A387A">
        <w:t>"YEARMONTHDAY"</w:t>
      </w:r>
    </w:p>
    <w:p w14:paraId="52C189D6" w14:textId="63F88850" w:rsidR="003A387A" w:rsidRDefault="003A387A" w:rsidP="00B31C2C">
      <w:r>
        <w:t>Example:</w:t>
      </w:r>
    </w:p>
    <w:p w14:paraId="5092511C" w14:textId="068D8D4E" w:rsidR="003A387A" w:rsidRDefault="003A387A" w:rsidP="003A387A">
      <w:pPr>
        <w:pStyle w:val="LISPSAMPLE"/>
      </w:pPr>
      <w:r>
        <w:t xml:space="preserve">(DATETOSTR </w:t>
      </w:r>
      <w:r w:rsidRPr="003A387A">
        <w:t>"2020-10-16 12:59:15"</w:t>
      </w:r>
      <w:r>
        <w:t>)</w:t>
      </w:r>
      <w:r>
        <w:tab/>
        <w:t>returns "20201016"</w:t>
      </w:r>
    </w:p>
    <w:p w14:paraId="2C30B766" w14:textId="77777777" w:rsidR="003A387A" w:rsidRDefault="003A387A" w:rsidP="00B31C2C"/>
    <w:p w14:paraId="38026FC5" w14:textId="77777777" w:rsidR="00B31C2C" w:rsidRDefault="00B31C2C" w:rsidP="00835428"/>
    <w:p w14:paraId="226A9246" w14:textId="77777777" w:rsidR="0047000B" w:rsidRDefault="00D32EF5">
      <w:pPr>
        <w:pStyle w:val="Rubrik4"/>
      </w:pPr>
      <w:bookmarkStart w:id="236" w:name="_(DEFUN_&lt;name&gt;_&lt;argument_1"/>
      <w:bookmarkStart w:id="237" w:name="_Toc359406146"/>
      <w:bookmarkEnd w:id="236"/>
      <w:r>
        <w:t>(</w:t>
      </w:r>
      <w:hyperlink w:anchor="_(DEFUN_&lt;name&gt;_&lt;argument_1" w:history="1">
        <w:r w:rsidRPr="000124C2">
          <w:rPr>
            <w:rStyle w:val="Hyperlnk"/>
            <w:bdr w:val="none" w:sz="0" w:space="0" w:color="auto"/>
          </w:rPr>
          <w:t>DEFUN</w:t>
        </w:r>
      </w:hyperlink>
      <w:r>
        <w:t xml:space="preserve"> &lt;name&gt; &lt;argument list&gt; &lt;expressions&gt; ...)</w:t>
      </w:r>
      <w:bookmarkEnd w:id="237"/>
      <w:r w:rsidR="00E046DF">
        <w:t xml:space="preserve"> </w:t>
      </w:r>
    </w:p>
    <w:p w14:paraId="6D7A42C5" w14:textId="77777777" w:rsidR="0047000B" w:rsidRDefault="00D32EF5">
      <w:r>
        <w:t>DEFUN defines a function with the name &lt;name&gt; (note that the function name is automatically Quoted and must not be explicitly Quoted). Following the function name is a list of arguments (possibly void), optionally followed by a slash and the names of one or more local symbols for the function. The slash must be separated from the first local symbol and from the last argument, if any, by at least one space. If no arguments or local symbols are to be declared, an empty set of parentheses must be supplied after the function name.</w:t>
      </w:r>
    </w:p>
    <w:p w14:paraId="06607A61" w14:textId="77777777" w:rsidR="0047000B" w:rsidRDefault="00D32EF5">
      <w:pPr>
        <w:pStyle w:val="LISPSAMPLE"/>
        <w:tabs>
          <w:tab w:val="left" w:pos="4253"/>
        </w:tabs>
      </w:pPr>
      <w:r>
        <w:t xml:space="preserve">(DEFUN sample (a </w:t>
      </w:r>
      <w:proofErr w:type="gramStart"/>
      <w:r>
        <w:t>b)...</w:t>
      </w:r>
      <w:proofErr w:type="gramEnd"/>
      <w:r>
        <w:t xml:space="preserve">) </w:t>
      </w:r>
      <w:r>
        <w:tab/>
      </w:r>
      <w:r>
        <w:tab/>
        <w:t xml:space="preserve">this function takes two </w:t>
      </w:r>
      <w:r w:rsidR="00835428">
        <w:t xml:space="preserve">arguments </w:t>
      </w:r>
      <w:r>
        <w:br/>
        <w:t xml:space="preserve">(DEFUN sample () </w:t>
      </w:r>
      <w:r>
        <w:tab/>
      </w:r>
      <w:r>
        <w:tab/>
        <w:t xml:space="preserve">this function </w:t>
      </w:r>
      <w:proofErr w:type="gramStart"/>
      <w:r>
        <w:t>have</w:t>
      </w:r>
      <w:proofErr w:type="gramEnd"/>
      <w:r>
        <w:t xml:space="preserve"> no </w:t>
      </w:r>
      <w:r w:rsidR="00835428">
        <w:t xml:space="preserve">argument </w:t>
      </w:r>
      <w:r>
        <w:br/>
        <w:t>(DEFUN sample (/ local1 local2)</w:t>
      </w:r>
      <w:r>
        <w:tab/>
        <w:t>this function have two local variables.</w:t>
      </w:r>
      <w:r>
        <w:br/>
        <w:t xml:space="preserve">(DEFUN sample (a / local) </w:t>
      </w:r>
      <w:r>
        <w:tab/>
      </w:r>
      <w:r>
        <w:tab/>
        <w:t>this have one argument and one local variable</w:t>
      </w:r>
    </w:p>
    <w:p w14:paraId="3E4383A0" w14:textId="77777777" w:rsidR="0047000B" w:rsidRDefault="00D32EF5">
      <w:r>
        <w:t>Following the list of arguments and local symbols are one or more expressions to be evaluated when the function is executed.</w:t>
      </w:r>
    </w:p>
    <w:p w14:paraId="3F1D674B" w14:textId="77777777" w:rsidR="0047000B" w:rsidRDefault="00D32EF5">
      <w:r>
        <w:t>The DEFUN function itself returns the name of the function being defined. The local symbols may be used within the function without changing their bindings at outer levels. The function will return the result of the last expression evaluated. All previous expressions in the function have only side effects. The DEFUN function itself returns the name of the function defined.</w:t>
      </w:r>
    </w:p>
    <w:p w14:paraId="66107DBD" w14:textId="77777777" w:rsidR="0047000B" w:rsidRDefault="00D32EF5">
      <w:r>
        <w:t>Never use the name of a built-in function or symbol as &lt;name&gt; since this will make the built-in functions inaccessible.</w:t>
      </w:r>
    </w:p>
    <w:p w14:paraId="21B49F2B" w14:textId="77777777" w:rsidR="00A62FCD" w:rsidRDefault="00A62FCD" w:rsidP="00A62FCD">
      <w:pPr>
        <w:pStyle w:val="Rubrik4"/>
      </w:pPr>
      <w:bookmarkStart w:id="238" w:name="_(DEGTORAD_&lt;degree&gt;)"/>
      <w:bookmarkEnd w:id="238"/>
      <w:r>
        <w:t>(</w:t>
      </w:r>
      <w:hyperlink w:anchor="_(DEGTORAD_&lt;degree&gt;)" w:history="1">
        <w:r w:rsidRPr="00A62FCD">
          <w:rPr>
            <w:rStyle w:val="Hyperlnk"/>
            <w:bdr w:val="none" w:sz="0" w:space="0" w:color="auto"/>
          </w:rPr>
          <w:t>DEGTORAD</w:t>
        </w:r>
      </w:hyperlink>
      <w:r>
        <w:t xml:space="preserve"> &lt;degree&gt;)</w:t>
      </w:r>
    </w:p>
    <w:p w14:paraId="294AF07E" w14:textId="77777777" w:rsidR="00A62FCD" w:rsidRPr="00A62FCD" w:rsidRDefault="00A62FCD" w:rsidP="00A62FCD">
      <w:r>
        <w:t xml:space="preserve">This function </w:t>
      </w:r>
      <w:proofErr w:type="gramStart"/>
      <w:r>
        <w:t>convert</w:t>
      </w:r>
      <w:proofErr w:type="gramEnd"/>
      <w:r>
        <w:t xml:space="preserve"> the &lt;degree&gt; angle to the same value as radians. See also the function </w:t>
      </w:r>
      <w:hyperlink w:anchor="_(RAND)" w:history="1">
        <w:r w:rsidRPr="00A62FCD">
          <w:rPr>
            <w:rStyle w:val="Hyperlnk"/>
            <w:bdr w:val="none" w:sz="0" w:space="0" w:color="auto"/>
          </w:rPr>
          <w:t>RADTODEG</w:t>
        </w:r>
      </w:hyperlink>
    </w:p>
    <w:p w14:paraId="3AF8CA45" w14:textId="77777777" w:rsidR="0047000B" w:rsidRDefault="00D32EF5">
      <w:pPr>
        <w:pStyle w:val="Rubrik4"/>
      </w:pPr>
      <w:bookmarkStart w:id="239" w:name="_(DISTANCE_&lt;pt1&gt;_&lt;pt2&gt;)"/>
      <w:bookmarkStart w:id="240" w:name="_DISTANCE"/>
      <w:bookmarkStart w:id="241" w:name="_Toc359406147"/>
      <w:bookmarkEnd w:id="239"/>
      <w:bookmarkEnd w:id="240"/>
      <w:r>
        <w:t>(</w:t>
      </w:r>
      <w:hyperlink w:anchor="_(DISTANCE_&lt;pt1&gt;_&lt;pt2&gt;)" w:history="1">
        <w:r w:rsidRPr="000124C2">
          <w:rPr>
            <w:rStyle w:val="Hyperlnk"/>
            <w:bdr w:val="none" w:sz="0" w:space="0" w:color="auto"/>
          </w:rPr>
          <w:t>DISTANCE</w:t>
        </w:r>
      </w:hyperlink>
      <w:r>
        <w:t xml:space="preserve"> &lt;pt1&gt; &lt;pt2&gt;</w:t>
      </w:r>
      <w:r w:rsidR="00E046DF">
        <w:t xml:space="preserve"> [force2D]</w:t>
      </w:r>
      <w:r>
        <w:t>)</w:t>
      </w:r>
      <w:bookmarkEnd w:id="241"/>
    </w:p>
    <w:p w14:paraId="75749141" w14:textId="77777777" w:rsidR="0047000B" w:rsidRDefault="00D32EF5">
      <w:r>
        <w:t>This function returns the distance between the points &lt;pt1&gt; and &lt;pt2&gt;.</w:t>
      </w:r>
      <w:r w:rsidR="00DA3286">
        <w:t xml:space="preserve"> </w:t>
      </w:r>
      <w:r w:rsidR="006C12F4">
        <w:t xml:space="preserve"> The two points can have any number of dimensions.</w:t>
      </w:r>
      <w:r w:rsidR="00E046DF">
        <w:t xml:space="preserve"> If the optional argument [force2D] is T then the function returns a 2D distance even if the point arguments are in 3D.</w:t>
      </w:r>
    </w:p>
    <w:p w14:paraId="13F562CD" w14:textId="77777777" w:rsidR="00DA3286" w:rsidRDefault="00D32EF5">
      <w:pPr>
        <w:pStyle w:val="LISPSAMPLE"/>
        <w:tabs>
          <w:tab w:val="clear" w:pos="3402"/>
          <w:tab w:val="left" w:pos="3686"/>
        </w:tabs>
      </w:pPr>
      <w:r>
        <w:t>(SETQ p1 (LIST 0.0 0.0))</w:t>
      </w:r>
      <w:r>
        <w:br/>
        <w:t>(SETQ p2 (LIST 100.0 100.0))</w:t>
      </w:r>
      <w:r>
        <w:br/>
        <w:t>(DISTANCE p1 p2)</w:t>
      </w:r>
      <w:r>
        <w:tab/>
        <w:t>returns 141.421</w:t>
      </w:r>
      <w:r>
        <w:br/>
        <w:t>(DISTANCE p1 p1)</w:t>
      </w:r>
      <w:r>
        <w:tab/>
        <w:t>returns 0.0</w:t>
      </w:r>
      <w:r>
        <w:br/>
        <w:t xml:space="preserve">(DISTANCE (LIST 100.0 0) p1) </w:t>
      </w:r>
      <w:r>
        <w:tab/>
        <w:t>returns 100.0</w:t>
      </w:r>
      <w:r w:rsidR="006C12F4">
        <w:br/>
        <w:t>(SETQ p3 (LIST 0 1 2 3 4))</w:t>
      </w:r>
      <w:r w:rsidR="006C12F4">
        <w:br/>
        <w:t>(SETQ p4 (LIST 5 6 7 8 9))</w:t>
      </w:r>
      <w:r w:rsidR="006C12F4">
        <w:br/>
        <w:t>(DISTANCE p3 p4)</w:t>
      </w:r>
      <w:r w:rsidR="006C12F4">
        <w:tab/>
        <w:t>returns 11.18034</w:t>
      </w:r>
      <w:r w:rsidR="00DA3286">
        <w:br/>
      </w:r>
    </w:p>
    <w:p w14:paraId="47DC136F"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60E275AB" w14:textId="77777777" w:rsidR="00527CA4" w:rsidRDefault="00527CA4">
      <w:pPr>
        <w:pStyle w:val="Rubrik4"/>
      </w:pPr>
      <w:bookmarkStart w:id="242" w:name="_(EQ_&lt;expr1&gt;_&lt;expr2&gt;)"/>
      <w:bookmarkStart w:id="243" w:name="_EQ"/>
      <w:bookmarkStart w:id="244" w:name="_(DISTOF_&lt;expr1&gt;_[min"/>
      <w:bookmarkStart w:id="245" w:name="_DISTOF"/>
      <w:bookmarkStart w:id="246" w:name="_(DISTOF_&lt;expr&gt;_[min"/>
      <w:bookmarkStart w:id="247" w:name="_Toc359406148"/>
      <w:bookmarkEnd w:id="242"/>
      <w:bookmarkEnd w:id="243"/>
      <w:bookmarkEnd w:id="244"/>
      <w:bookmarkEnd w:id="245"/>
      <w:bookmarkEnd w:id="246"/>
      <w:r>
        <w:t>(</w:t>
      </w:r>
      <w:hyperlink w:anchor="_(EQ_&lt;expr1&gt;_&lt;expr2&gt;)" w:history="1">
        <w:r w:rsidRPr="00527CA4">
          <w:rPr>
            <w:rStyle w:val="Hyperlnk"/>
            <w:bdr w:val="none" w:sz="0" w:space="0" w:color="auto"/>
          </w:rPr>
          <w:t>DISTOF</w:t>
        </w:r>
      </w:hyperlink>
      <w:r>
        <w:t xml:space="preserve"> &lt;expr&gt; [min [max]])</w:t>
      </w:r>
      <w:bookmarkEnd w:id="247"/>
    </w:p>
    <w:p w14:paraId="6AC913FC" w14:textId="77777777" w:rsidR="00322AF5" w:rsidRDefault="00527CA4" w:rsidP="00527CA4">
      <w:r>
        <w:t xml:space="preserve">This function takes a string or a numerical value as expr. </w:t>
      </w:r>
    </w:p>
    <w:p w14:paraId="3F1095D8" w14:textId="77777777" w:rsidR="00527CA4" w:rsidRDefault="00527CA4" w:rsidP="00527CA4">
      <w:r>
        <w:t xml:space="preserve">If the expr is a </w:t>
      </w:r>
      <w:proofErr w:type="gramStart"/>
      <w:r>
        <w:t>string</w:t>
      </w:r>
      <w:proofErr w:type="gramEnd"/>
      <w:r>
        <w:t xml:space="preserve"> then</w:t>
      </w:r>
      <w:r w:rsidR="00322AF5">
        <w:t xml:space="preserve"> the function works as follows:</w:t>
      </w:r>
    </w:p>
    <w:p w14:paraId="7A515D80" w14:textId="77777777" w:rsidR="00322AF5" w:rsidRDefault="00322AF5" w:rsidP="00527CA4">
      <w:r>
        <w:t>If the string can be converted to a numerical value and the value is between min and max then the function returns that numerical value else it returns nil</w:t>
      </w:r>
    </w:p>
    <w:p w14:paraId="1E7CF622" w14:textId="77777777" w:rsidR="00322AF5" w:rsidRDefault="00322AF5" w:rsidP="00527CA4">
      <w:r>
        <w:t>If the expr is a numerical value and the value is between min and max then the function returns that value else it returns nil.</w:t>
      </w:r>
    </w:p>
    <w:p w14:paraId="3AFB28EE" w14:textId="77777777" w:rsidR="0068772B" w:rsidRDefault="0068772B" w:rsidP="00527CA4">
      <w:r>
        <w:t>If argument min is nil than the function does not check for a min value.</w:t>
      </w:r>
    </w:p>
    <w:p w14:paraId="505DFD3D" w14:textId="77777777" w:rsidR="0068772B" w:rsidRDefault="0068772B" w:rsidP="00527CA4">
      <w:r>
        <w:t>If the argument max is nil than the function does not check or a max value.</w:t>
      </w:r>
    </w:p>
    <w:p w14:paraId="40C8F1A4" w14:textId="77777777" w:rsidR="00322AF5" w:rsidRDefault="00322AF5" w:rsidP="00322AF5">
      <w:pPr>
        <w:pStyle w:val="LISPSAMPLE"/>
      </w:pPr>
      <w:r>
        <w:t>(DISTOF nil)</w:t>
      </w:r>
      <w:r>
        <w:tab/>
        <w:t>returns nil</w:t>
      </w:r>
      <w:r>
        <w:br/>
        <w:t>(DISTOF T)</w:t>
      </w:r>
      <w:r>
        <w:tab/>
        <w:t>returns nil</w:t>
      </w:r>
      <w:r>
        <w:br/>
        <w:t>(DISTOF "120.2")</w:t>
      </w:r>
      <w:r>
        <w:tab/>
        <w:t>returns 120.2</w:t>
      </w:r>
      <w:r>
        <w:br/>
        <w:t>(DISTOF "120.2" 100 200)</w:t>
      </w:r>
      <w:r>
        <w:tab/>
        <w:t>returns 120.2</w:t>
      </w:r>
      <w:r>
        <w:br/>
        <w:t>(DISTOF "120.2" 121 200)</w:t>
      </w:r>
      <w:r>
        <w:tab/>
        <w:t>returns nil</w:t>
      </w:r>
      <w:r>
        <w:br/>
        <w:t>(DISTOF "120.2" 110 120)</w:t>
      </w:r>
      <w:r>
        <w:tab/>
        <w:t>returns nil</w:t>
      </w:r>
      <w:r>
        <w:br/>
        <w:t>(DISTOF 12)</w:t>
      </w:r>
      <w:r>
        <w:tab/>
        <w:t>returns 12</w:t>
      </w:r>
      <w:r>
        <w:br/>
        <w:t>(DISTOF 12 -20 20)</w:t>
      </w:r>
      <w:r>
        <w:tab/>
        <w:t>returns 12</w:t>
      </w:r>
      <w:r>
        <w:br/>
      </w:r>
      <w:r w:rsidR="00AA63BB">
        <w:t>(DISTOF -22 -20 20)</w:t>
      </w:r>
      <w:r w:rsidR="00AA63BB">
        <w:tab/>
        <w:t>returns nil</w:t>
      </w:r>
      <w:r w:rsidR="00AA63BB">
        <w:br/>
        <w:t>(DISTOF (LIST a b))</w:t>
      </w:r>
      <w:r w:rsidR="00AA63BB">
        <w:tab/>
        <w:t>returns nil</w:t>
      </w:r>
      <w:r w:rsidR="0068772B">
        <w:br/>
        <w:t>(DISTOF "120.2" nil nil)</w:t>
      </w:r>
      <w:r w:rsidR="0068772B">
        <w:tab/>
        <w:t>returns 120.2</w:t>
      </w:r>
      <w:r w:rsidR="0068772B">
        <w:br/>
        <w:t>(DISTOF "120.2" 130 nil)</w:t>
      </w:r>
      <w:r w:rsidR="0068772B">
        <w:tab/>
        <w:t>returns nil</w:t>
      </w:r>
      <w:r w:rsidR="0068772B">
        <w:br/>
        <w:t>(DISTOF "120.2" nil 120)</w:t>
      </w:r>
      <w:r w:rsidR="0068772B">
        <w:tab/>
        <w:t>returns 120.2</w:t>
      </w:r>
      <w:r w:rsidR="0068772B">
        <w:br/>
        <w:t>(DISTOF "120.2" 120 121)</w:t>
      </w:r>
      <w:r w:rsidR="0068772B" w:rsidRPr="0068772B">
        <w:t xml:space="preserve"> </w:t>
      </w:r>
      <w:r w:rsidR="0068772B">
        <w:tab/>
        <w:t>returns 120.2</w:t>
      </w:r>
    </w:p>
    <w:p w14:paraId="77EAEA4E" w14:textId="77777777" w:rsidR="00AA63BB" w:rsidRDefault="00AA63BB" w:rsidP="00AA63BB">
      <w:r>
        <w:t xml:space="preserve">The </w:t>
      </w:r>
      <w:proofErr w:type="spellStart"/>
      <w:r>
        <w:t>distof</w:t>
      </w:r>
      <w:proofErr w:type="spellEnd"/>
      <w:r>
        <w:t xml:space="preserve"> function is often used when programming dialog boxes.</w:t>
      </w:r>
    </w:p>
    <w:p w14:paraId="0A2BA85A" w14:textId="01F09F2B" w:rsidR="009A4C4C" w:rsidRDefault="009A4C4C" w:rsidP="009A4C4C">
      <w:pPr>
        <w:pStyle w:val="Rubrik4"/>
      </w:pPr>
      <w:bookmarkStart w:id="248" w:name="_(DOSTR_&lt;str&gt;)"/>
      <w:bookmarkStart w:id="249" w:name="_(DOSTRING_&lt;str&gt;_&lt;on"/>
      <w:bookmarkEnd w:id="248"/>
      <w:bookmarkEnd w:id="249"/>
      <w:r>
        <w:t>(</w:t>
      </w:r>
      <w:hyperlink w:anchor="_(DOSTRING_&lt;str&gt;_&lt;on" w:history="1">
        <w:r w:rsidRPr="00FB5890">
          <w:rPr>
            <w:rStyle w:val="Hyperlnk"/>
            <w:bdr w:val="none" w:sz="0" w:space="0" w:color="auto"/>
          </w:rPr>
          <w:t>DOST</w:t>
        </w:r>
        <w:r w:rsidR="00FB5890" w:rsidRPr="00FB5890">
          <w:rPr>
            <w:rStyle w:val="Hyperlnk"/>
            <w:bdr w:val="none" w:sz="0" w:space="0" w:color="auto"/>
          </w:rPr>
          <w:t>RING</w:t>
        </w:r>
      </w:hyperlink>
      <w:r>
        <w:t xml:space="preserve"> &lt;str&gt; &lt;on error&gt;)</w:t>
      </w:r>
    </w:p>
    <w:p w14:paraId="47E63B78" w14:textId="77777777" w:rsidR="009A4C4C" w:rsidRDefault="009A4C4C" w:rsidP="00AA63BB">
      <w:r>
        <w:t>The function is similar to the load function but takes a string as input instead of a file. If something goes wrong then the function &lt;on error&gt; is called.</w:t>
      </w:r>
    </w:p>
    <w:p w14:paraId="79FD569B" w14:textId="77777777" w:rsidR="001A06A6" w:rsidRDefault="001A06A6" w:rsidP="001A06A6">
      <w:pPr>
        <w:pStyle w:val="Rubrik4"/>
      </w:pPr>
      <w:bookmarkStart w:id="250" w:name="_(ENVGET_&lt;key&gt;)"/>
      <w:bookmarkEnd w:id="250"/>
      <w:r>
        <w:t>(</w:t>
      </w:r>
      <w:hyperlink w:anchor="_(ENVGET_&lt;key&gt;)" w:history="1">
        <w:r w:rsidRPr="009A4C4C">
          <w:rPr>
            <w:rStyle w:val="Hyperlnk"/>
            <w:bdr w:val="none" w:sz="0" w:space="0" w:color="auto"/>
          </w:rPr>
          <w:t>ENVGET</w:t>
        </w:r>
      </w:hyperlink>
      <w:r>
        <w:t xml:space="preserve"> &lt;key&gt;)</w:t>
      </w:r>
    </w:p>
    <w:p w14:paraId="06F07D63" w14:textId="77777777" w:rsidR="001A06A6" w:rsidRDefault="001A06A6" w:rsidP="001A06A6">
      <w:r>
        <w:t>This function can be used to read operation system environment variables.</w:t>
      </w:r>
    </w:p>
    <w:p w14:paraId="5306E2DB" w14:textId="77777777" w:rsidR="001A06A6" w:rsidRDefault="001A06A6" w:rsidP="001A06A6">
      <w:r>
        <w:t>Example:</w:t>
      </w:r>
    </w:p>
    <w:p w14:paraId="4A39C59F" w14:textId="77777777" w:rsidR="001A06A6" w:rsidRDefault="001A06A6" w:rsidP="001A06A6">
      <w:pPr>
        <w:pStyle w:val="LISPSAMPLE"/>
      </w:pPr>
      <w:r>
        <w:t>(ENVGET "WINDIR")</w:t>
      </w:r>
      <w:r>
        <w:tab/>
        <w:t>returns "C:/WINDOWS"</w:t>
      </w:r>
    </w:p>
    <w:p w14:paraId="255F4B57" w14:textId="77777777" w:rsidR="001A06A6" w:rsidRDefault="001A06A6" w:rsidP="001A06A6">
      <w:pPr>
        <w:pStyle w:val="Rubrik4"/>
      </w:pPr>
      <w:bookmarkStart w:id="251" w:name="_(ENVSET_&lt;key&gt;_&lt;value&gt;)"/>
      <w:bookmarkEnd w:id="251"/>
      <w:r>
        <w:t>(</w:t>
      </w:r>
      <w:hyperlink w:anchor="_(ENVSET_&lt;key&gt;_&lt;value&gt;)" w:history="1">
        <w:r w:rsidRPr="009A4C4C">
          <w:rPr>
            <w:rStyle w:val="Hyperlnk"/>
            <w:bdr w:val="none" w:sz="0" w:space="0" w:color="auto"/>
          </w:rPr>
          <w:t>ENVSET</w:t>
        </w:r>
      </w:hyperlink>
      <w:r>
        <w:t xml:space="preserve"> &lt;key&gt; &lt;value&gt;)</w:t>
      </w:r>
    </w:p>
    <w:p w14:paraId="53DA15A2" w14:textId="77777777" w:rsidR="001A06A6" w:rsidRDefault="001A06A6" w:rsidP="001A06A6">
      <w:r>
        <w:t>This function can create or modify operating system variables</w:t>
      </w:r>
    </w:p>
    <w:p w14:paraId="707CB733" w14:textId="77777777" w:rsidR="001A06A6" w:rsidRDefault="001A06A6" w:rsidP="001A06A6">
      <w:r>
        <w:t>Example:</w:t>
      </w:r>
    </w:p>
    <w:p w14:paraId="7B8D0713" w14:textId="77777777" w:rsidR="001A06A6" w:rsidRPr="001A06A6" w:rsidRDefault="001A06A6" w:rsidP="001A06A6">
      <w:pPr>
        <w:pStyle w:val="LISPSAMPLE"/>
      </w:pPr>
      <w:r w:rsidRPr="001A06A6">
        <w:t xml:space="preserve">(ENVSET "PATH" (STRCAT (ENVGET "PATH") </w:t>
      </w:r>
      <w:proofErr w:type="gramStart"/>
      <w:r w:rsidRPr="001A06A6">
        <w:t>"</w:t>
      </w:r>
      <w:r>
        <w:t>;C</w:t>
      </w:r>
      <w:proofErr w:type="gramEnd"/>
      <w:r>
        <w:t>:</w:t>
      </w:r>
      <w:hyperlink r:id="rId26" w:history="1">
        <w:r w:rsidRPr="001A06A6">
          <w:rPr>
            <w:rStyle w:val="Hyperlnk"/>
            <w:color w:val="auto"/>
            <w:bdr w:val="none" w:sz="0" w:space="0" w:color="auto"/>
          </w:rPr>
          <w:t>\\MYTEMP</w:t>
        </w:r>
      </w:hyperlink>
      <w:r w:rsidRPr="001A06A6">
        <w:t>")</w:t>
      </w:r>
    </w:p>
    <w:p w14:paraId="6C55654D" w14:textId="77777777" w:rsidR="0047000B" w:rsidRDefault="001A06A6">
      <w:pPr>
        <w:pStyle w:val="Rubrik4"/>
      </w:pPr>
      <w:bookmarkStart w:id="252" w:name="_(EQ_&lt;expr1&gt;_&lt;expr2&gt;)_1"/>
      <w:bookmarkStart w:id="253" w:name="_Toc359406149"/>
      <w:bookmarkEnd w:id="252"/>
      <w:r>
        <w:t xml:space="preserve"> </w:t>
      </w:r>
      <w:r w:rsidR="00D32EF5">
        <w:t>(</w:t>
      </w:r>
      <w:hyperlink w:anchor="_(EQ_&lt;expr1&gt;_&lt;expr2&gt;)_1" w:history="1">
        <w:r w:rsidR="00D32EF5" w:rsidRPr="000124C2">
          <w:rPr>
            <w:rStyle w:val="Hyperlnk"/>
            <w:bdr w:val="none" w:sz="0" w:space="0" w:color="auto"/>
          </w:rPr>
          <w:t>EQ</w:t>
        </w:r>
      </w:hyperlink>
      <w:r w:rsidR="00D32EF5">
        <w:t xml:space="preserve"> &lt;expr1&gt; &lt;expr2&gt;)</w:t>
      </w:r>
      <w:bookmarkEnd w:id="253"/>
    </w:p>
    <w:p w14:paraId="231C2F7D" w14:textId="77777777" w:rsidR="0047000B" w:rsidRDefault="00D32EF5">
      <w:proofErr w:type="gramStart"/>
      <w:r>
        <w:t>This functions</w:t>
      </w:r>
      <w:proofErr w:type="gramEnd"/>
      <w:r>
        <w:t xml:space="preserve"> determines whether &lt;expr1&gt; and &lt;expr2&gt; are identical; that is, they are actually bound to the same object (by SETQ, for example). EQ returns T if the two expressions are identical, and nil otherwise. It is typically used to determine whether two lists are actually the same.</w:t>
      </w:r>
    </w:p>
    <w:p w14:paraId="0B569346" w14:textId="77777777" w:rsidR="0047000B" w:rsidRDefault="00D32EF5">
      <w:pPr>
        <w:pStyle w:val="LISPSAMPLE"/>
      </w:pPr>
      <w:r>
        <w:t>(SETQ l1 '(a b c))</w:t>
      </w:r>
      <w:r>
        <w:br/>
        <w:t>(SETQ l2 '(a b c))</w:t>
      </w:r>
      <w:r>
        <w:br/>
        <w:t>(SETQ l3 l2)</w:t>
      </w:r>
      <w:r>
        <w:br/>
        <w:t>(EQ l1 l3)</w:t>
      </w:r>
      <w:r>
        <w:tab/>
        <w:t>returns nil (l1 and l3 are not the same list)</w:t>
      </w:r>
      <w:r>
        <w:br/>
        <w:t>(EQ l2 l3)</w:t>
      </w:r>
      <w:r>
        <w:tab/>
        <w:t>returns T (l2 and l3 are exactly the same list)</w:t>
      </w:r>
    </w:p>
    <w:p w14:paraId="135C9523" w14:textId="77777777" w:rsidR="0047000B" w:rsidRDefault="00D32EF5">
      <w:r>
        <w:t xml:space="preserve">See also the </w:t>
      </w:r>
      <w:hyperlink w:anchor="_(EQUAL_&lt;expr1&gt;_&lt;expr2&gt;" w:history="1">
        <w:r w:rsidRPr="000124C2">
          <w:rPr>
            <w:rStyle w:val="Hyperlnk"/>
            <w:bdr w:val="none" w:sz="0" w:space="0" w:color="auto"/>
          </w:rPr>
          <w:t>EQUAL</w:t>
        </w:r>
      </w:hyperlink>
      <w:r>
        <w:t xml:space="preserve"> function</w:t>
      </w:r>
    </w:p>
    <w:p w14:paraId="61D215BD" w14:textId="77777777" w:rsidR="0047000B" w:rsidRDefault="00D32EF5">
      <w:pPr>
        <w:pStyle w:val="Rubrik4"/>
      </w:pPr>
      <w:bookmarkStart w:id="254" w:name="_(EQUAL_&lt;expr1&gt;_&lt;expr2&gt;"/>
      <w:bookmarkStart w:id="255" w:name="_EQUAL"/>
      <w:bookmarkStart w:id="256" w:name="_Toc359406150"/>
      <w:bookmarkEnd w:id="254"/>
      <w:bookmarkEnd w:id="255"/>
      <w:r>
        <w:t>(</w:t>
      </w:r>
      <w:hyperlink w:anchor="_(EQUAL_&lt;expr1&gt;_&lt;expr2&gt;" w:history="1">
        <w:r w:rsidRPr="000124C2">
          <w:rPr>
            <w:rStyle w:val="Hyperlnk"/>
            <w:bdr w:val="none" w:sz="0" w:space="0" w:color="auto"/>
          </w:rPr>
          <w:t>EQUAL</w:t>
        </w:r>
      </w:hyperlink>
      <w:r>
        <w:t xml:space="preserve"> &lt;expr1&gt; &lt;expr2&gt; [&lt;fuzz&gt;])</w:t>
      </w:r>
      <w:bookmarkEnd w:id="256"/>
    </w:p>
    <w:p w14:paraId="5398CC13" w14:textId="77777777" w:rsidR="0047000B" w:rsidRDefault="00D32EF5">
      <w:r>
        <w:t>This function determines whether &lt;expr1&gt; and &lt;expr2&gt; are equal, that they should evaluate to the same thing.</w:t>
      </w:r>
    </w:p>
    <w:p w14:paraId="27D9DBA1" w14:textId="77777777" w:rsidR="0047000B" w:rsidRDefault="00D32EF5">
      <w:pPr>
        <w:pStyle w:val="LISPSAMPLE"/>
      </w:pPr>
      <w:r>
        <w:t>(SETQ l1 '(a b c))</w:t>
      </w:r>
      <w:r>
        <w:br/>
        <w:t>(SETQ l2 '(a b c))</w:t>
      </w:r>
      <w:r>
        <w:br/>
        <w:t>(SETQ l3 l2)</w:t>
      </w:r>
      <w:r>
        <w:br/>
        <w:t>(EQUAL l1 l3)</w:t>
      </w:r>
      <w:r>
        <w:tab/>
        <w:t>returns T (l1 and l3 are evaluated to the same thing)</w:t>
      </w:r>
      <w:r>
        <w:br/>
        <w:t>(EQUAL l2 l3)</w:t>
      </w:r>
      <w:r>
        <w:tab/>
        <w:t>returns T (l2 and l3 are exactly the same list)</w:t>
      </w:r>
    </w:p>
    <w:p w14:paraId="6BCB8A73" w14:textId="77777777" w:rsidR="0047000B" w:rsidRDefault="00D32EF5">
      <w:r>
        <w:t>Whereas two lists that are EQUAL may not be EQ, atoms that are EQUAL are always EQ as well. In addition, any two lists or atoms that are EQ are always EQUAL.</w:t>
      </w:r>
    </w:p>
    <w:p w14:paraId="7A8B4B3F" w14:textId="77777777" w:rsidR="0047000B" w:rsidRDefault="00D32EF5">
      <w:r>
        <w:t>When comparing two real numbers (or two lists of real numbers, as in points), it is important to realize that two "identical" numbers may differ slightly if different methods were used to calculate them. Therefore, an optional numeric argument, &lt;fuzz&gt;, lets you specify the maximum amount by which &lt;expr1&gt; and &lt;expr2&gt; can differ and still be considered EQUAL.</w:t>
      </w:r>
    </w:p>
    <w:p w14:paraId="4CD29843" w14:textId="77777777" w:rsidR="0047000B" w:rsidRDefault="00D32EF5">
      <w:pPr>
        <w:pStyle w:val="LISPSAMPLE"/>
      </w:pPr>
      <w:r>
        <w:t>(SETQ a 1.123456)</w:t>
      </w:r>
      <w:r>
        <w:br/>
        <w:t>(SETQ b 1.123459)</w:t>
      </w:r>
      <w:r>
        <w:br/>
        <w:t>(EQUAL a b)</w:t>
      </w:r>
      <w:r>
        <w:tab/>
        <w:t>returns nil</w:t>
      </w:r>
      <w:r>
        <w:br/>
        <w:t>(EQUAL a b 0.01)</w:t>
      </w:r>
      <w:r>
        <w:tab/>
        <w:t>returns T</w:t>
      </w:r>
      <w:r>
        <w:br/>
        <w:t>(SETQ p1 (LIST 0.1 100.1))</w:t>
      </w:r>
      <w:r>
        <w:br/>
        <w:t>(SETQ p2 (LIST 0.2 99.9))</w:t>
      </w:r>
      <w:r>
        <w:br/>
        <w:t>(EQUAL p1 p2)</w:t>
      </w:r>
      <w:r>
        <w:tab/>
        <w:t>returns nil</w:t>
      </w:r>
      <w:r>
        <w:br/>
        <w:t>(EQUAL p1 p2 0.5)</w:t>
      </w:r>
      <w:r>
        <w:tab/>
        <w:t>returns T</w:t>
      </w:r>
      <w:r>
        <w:br/>
        <w:t>(EQUAL nil 91 0.1)</w:t>
      </w:r>
      <w:r>
        <w:tab/>
        <w:t>returns nil</w:t>
      </w:r>
    </w:p>
    <w:p w14:paraId="46281D3A" w14:textId="77777777" w:rsidR="001A06A6" w:rsidRPr="00E046DF" w:rsidRDefault="001A06A6" w:rsidP="001A06A6">
      <w:pPr>
        <w:pStyle w:val="Normalwebb"/>
        <w:spacing w:before="225" w:beforeAutospacing="0" w:after="225" w:afterAutospacing="0" w:line="330" w:lineRule="atLeast"/>
        <w:rPr>
          <w:rFonts w:ascii="Lucida Sans Unicode" w:hAnsi="Lucida Sans Unicode" w:cs="Lucida Sans Unicode"/>
          <w:color w:val="2B2E2F"/>
          <w:sz w:val="21"/>
          <w:szCs w:val="21"/>
          <w:lang w:val="en-US"/>
        </w:rPr>
      </w:pPr>
      <w:r w:rsidRPr="00E046DF">
        <w:rPr>
          <w:rFonts w:ascii="Lucida Sans Unicode" w:hAnsi="Lucida Sans Unicode" w:cs="Lucida Sans Unicode"/>
          <w:color w:val="2B2E2F"/>
          <w:sz w:val="21"/>
          <w:szCs w:val="21"/>
          <w:lang w:val="en-US"/>
        </w:rPr>
        <w:t>Functions to read or write operating system environment variables.</w:t>
      </w:r>
      <w:r w:rsidRPr="00E046DF">
        <w:rPr>
          <w:rFonts w:ascii="Lucida Sans Unicode" w:hAnsi="Lucida Sans Unicode" w:cs="Lucida Sans Unicode"/>
          <w:color w:val="2B2E2F"/>
          <w:sz w:val="21"/>
          <w:szCs w:val="21"/>
          <w:lang w:val="en-US"/>
        </w:rPr>
        <w:br/>
        <w:t>(ENVGET key)</w:t>
      </w:r>
      <w:r w:rsidRPr="00E046DF">
        <w:rPr>
          <w:rFonts w:ascii="Lucida Sans Unicode" w:hAnsi="Lucida Sans Unicode" w:cs="Lucida Sans Unicode"/>
          <w:color w:val="2B2E2F"/>
          <w:sz w:val="21"/>
          <w:szCs w:val="21"/>
          <w:lang w:val="en-US"/>
        </w:rPr>
        <w:br/>
        <w:t xml:space="preserve">(ENVSET key value) </w:t>
      </w:r>
    </w:p>
    <w:p w14:paraId="0BF62093" w14:textId="77777777" w:rsidR="001A06A6" w:rsidRDefault="001A06A6" w:rsidP="001A06A6">
      <w:pPr>
        <w:pStyle w:val="LISPSAMPLE"/>
      </w:pPr>
      <w:r>
        <w:rPr>
          <w:rFonts w:ascii="Lucida Sans Unicode" w:hAnsi="Lucida Sans Unicode" w:cs="Lucida Sans Unicode"/>
          <w:color w:val="2B2E2F"/>
        </w:rPr>
        <w:t>Example:</w:t>
      </w:r>
      <w:r>
        <w:rPr>
          <w:rFonts w:ascii="Lucida Sans Unicode" w:hAnsi="Lucida Sans Unicode" w:cs="Lucida Sans Unicode"/>
          <w:color w:val="2B2E2F"/>
        </w:rPr>
        <w:br/>
        <w:t>(</w:t>
      </w:r>
      <w:proofErr w:type="spellStart"/>
      <w:r>
        <w:rPr>
          <w:rFonts w:ascii="Lucida Sans Unicode" w:hAnsi="Lucida Sans Unicode" w:cs="Lucida Sans Unicode"/>
          <w:color w:val="2B2E2F"/>
        </w:rPr>
        <w:t>envset</w:t>
      </w:r>
      <w:proofErr w:type="spellEnd"/>
      <w:r>
        <w:rPr>
          <w:rFonts w:ascii="Lucida Sans Unicode" w:hAnsi="Lucida Sans Unicode" w:cs="Lucida Sans Unicode"/>
          <w:color w:val="2B2E2F"/>
        </w:rPr>
        <w:t xml:space="preserve"> "PATH" (</w:t>
      </w:r>
      <w:proofErr w:type="spellStart"/>
      <w:r>
        <w:rPr>
          <w:rFonts w:ascii="Lucida Sans Unicode" w:hAnsi="Lucida Sans Unicode" w:cs="Lucida Sans Unicode"/>
          <w:color w:val="2B2E2F"/>
        </w:rPr>
        <w:t>strcat</w:t>
      </w:r>
      <w:proofErr w:type="spellEnd"/>
      <w:r>
        <w:rPr>
          <w:rFonts w:ascii="Lucida Sans Unicode" w:hAnsi="Lucida Sans Unicode" w:cs="Lucida Sans Unicode"/>
          <w:color w:val="2B2E2F"/>
        </w:rPr>
        <w:t xml:space="preserve"> (</w:t>
      </w:r>
      <w:proofErr w:type="spellStart"/>
      <w:r>
        <w:rPr>
          <w:rFonts w:ascii="Lucida Sans Unicode" w:hAnsi="Lucida Sans Unicode" w:cs="Lucida Sans Unicode"/>
          <w:color w:val="2B2E2F"/>
        </w:rPr>
        <w:t>envget</w:t>
      </w:r>
      <w:proofErr w:type="spellEnd"/>
      <w:r>
        <w:rPr>
          <w:rFonts w:ascii="Lucida Sans Unicode" w:hAnsi="Lucida Sans Unicode" w:cs="Lucida Sans Unicode"/>
          <w:color w:val="2B2E2F"/>
        </w:rPr>
        <w:t xml:space="preserve"> "PATH") </w:t>
      </w:r>
      <w:proofErr w:type="gramStart"/>
      <w:r>
        <w:rPr>
          <w:rFonts w:ascii="Lucida Sans Unicode" w:hAnsi="Lucida Sans Unicode" w:cs="Lucida Sans Unicode"/>
          <w:color w:val="2B2E2F"/>
        </w:rPr>
        <w:t>";c:\\temp\\</w:t>
      </w:r>
      <w:proofErr w:type="gramEnd"/>
      <w:r>
        <w:rPr>
          <w:rFonts w:ascii="Lucida Sans Unicode" w:hAnsi="Lucida Sans Unicode" w:cs="Lucida Sans Unicode"/>
          <w:color w:val="2B2E2F"/>
        </w:rPr>
        <w:t>"))</w:t>
      </w:r>
    </w:p>
    <w:p w14:paraId="7C4C6D75" w14:textId="77777777" w:rsidR="0047000B" w:rsidRDefault="00D32EF5">
      <w:pPr>
        <w:pStyle w:val="Rubrik4"/>
      </w:pPr>
      <w:bookmarkStart w:id="257" w:name="_(EVAL_&lt;expr&gt;)"/>
      <w:bookmarkStart w:id="258" w:name="_EVAL"/>
      <w:bookmarkStart w:id="259" w:name="_Toc359406151"/>
      <w:bookmarkEnd w:id="257"/>
      <w:bookmarkEnd w:id="258"/>
      <w:r>
        <w:t>(</w:t>
      </w:r>
      <w:hyperlink w:anchor="_(EVAL_&lt;expr&gt;)" w:history="1">
        <w:r w:rsidRPr="000124C2">
          <w:rPr>
            <w:rStyle w:val="Hyperlnk"/>
            <w:bdr w:val="none" w:sz="0" w:space="0" w:color="auto"/>
          </w:rPr>
          <w:t>EVAL</w:t>
        </w:r>
      </w:hyperlink>
      <w:r>
        <w:t xml:space="preserve"> &lt;expr&gt;)</w:t>
      </w:r>
      <w:bookmarkEnd w:id="259"/>
    </w:p>
    <w:p w14:paraId="1B101B57" w14:textId="77777777" w:rsidR="0047000B" w:rsidRDefault="00D32EF5">
      <w:r>
        <w:t xml:space="preserve">Returns the result of </w:t>
      </w:r>
      <w:r w:rsidR="00AE51E7">
        <w:t>an</w:t>
      </w:r>
      <w:r>
        <w:t xml:space="preserve"> evaluation.</w:t>
      </w:r>
    </w:p>
    <w:p w14:paraId="53F59991" w14:textId="77777777" w:rsidR="0047000B" w:rsidRDefault="00D32EF5">
      <w:pPr>
        <w:pStyle w:val="LISPSAMPLE"/>
      </w:pPr>
      <w:r>
        <w:t>(SETQ a -2.0)</w:t>
      </w:r>
      <w:r>
        <w:br/>
        <w:t>(EVAL 99.9)</w:t>
      </w:r>
      <w:r>
        <w:tab/>
        <w:t>returns 99.9</w:t>
      </w:r>
      <w:r>
        <w:br/>
        <w:t>(EVAL a)</w:t>
      </w:r>
      <w:r>
        <w:tab/>
        <w:t>returns -2.0</w:t>
      </w:r>
      <w:r>
        <w:br/>
        <w:t>(EVAL (ABS a))</w:t>
      </w:r>
      <w:r>
        <w:tab/>
        <w:t>returns 2.0</w:t>
      </w:r>
    </w:p>
    <w:p w14:paraId="10113C06" w14:textId="77777777" w:rsidR="00721168" w:rsidRDefault="00AE51E7">
      <w:pPr>
        <w:pStyle w:val="LISPSAMPLE"/>
      </w:pPr>
      <w:r>
        <w:t>(SETQ var7 199.98</w:t>
      </w:r>
      <w:r w:rsidR="00721168">
        <w:t>)</w:t>
      </w:r>
      <w:r w:rsidR="00721168">
        <w:br/>
        <w:t>(SETQ index 7)</w:t>
      </w:r>
      <w:r w:rsidR="00721168">
        <w:br/>
        <w:t>(PRINC (EVAL (READ (STRCAT "VAR" (ITOA index)))</w:t>
      </w:r>
      <w:r w:rsidR="00721168">
        <w:tab/>
      </w:r>
      <w:r>
        <w:t>returns 199.98</w:t>
      </w:r>
    </w:p>
    <w:p w14:paraId="00387EB0" w14:textId="77777777" w:rsidR="00AE51E7" w:rsidRDefault="00AE51E7" w:rsidP="00AE51E7">
      <w:r>
        <w:t xml:space="preserve">See also the </w:t>
      </w:r>
      <w:hyperlink w:anchor="_(SET_'a_&lt;value&gt;)" w:history="1">
        <w:r w:rsidRPr="00AE51E7">
          <w:rPr>
            <w:rStyle w:val="Hyperlnk"/>
            <w:bdr w:val="none" w:sz="0" w:space="0" w:color="auto"/>
          </w:rPr>
          <w:t>SET</w:t>
        </w:r>
      </w:hyperlink>
      <w:r>
        <w:t xml:space="preserve"> function</w:t>
      </w:r>
    </w:p>
    <w:p w14:paraId="1260C483" w14:textId="77777777" w:rsidR="0047000B" w:rsidRDefault="00D32EF5">
      <w:pPr>
        <w:pStyle w:val="Rubrik4"/>
      </w:pPr>
      <w:bookmarkStart w:id="260" w:name="_(EXP_&lt;number&gt;)"/>
      <w:bookmarkStart w:id="261" w:name="_EXP"/>
      <w:bookmarkStart w:id="262" w:name="_Toc359406152"/>
      <w:bookmarkEnd w:id="260"/>
      <w:bookmarkEnd w:id="261"/>
      <w:r>
        <w:t>(</w:t>
      </w:r>
      <w:hyperlink w:anchor="_(EXP_&lt;number&gt;)" w:history="1">
        <w:r w:rsidRPr="000124C2">
          <w:rPr>
            <w:rStyle w:val="Hyperlnk"/>
            <w:bdr w:val="none" w:sz="0" w:space="0" w:color="auto"/>
          </w:rPr>
          <w:t>EXP</w:t>
        </w:r>
      </w:hyperlink>
      <w:r>
        <w:t xml:space="preserve"> &lt;number&gt;)</w:t>
      </w:r>
      <w:bookmarkEnd w:id="262"/>
    </w:p>
    <w:p w14:paraId="255F8D44" w14:textId="77777777" w:rsidR="0047000B" w:rsidRDefault="00D32EF5">
      <w:r>
        <w:t xml:space="preserve">This function returns </w:t>
      </w:r>
      <w:proofErr w:type="spellStart"/>
      <w:r>
        <w:t>e</w:t>
      </w:r>
      <w:proofErr w:type="spellEnd"/>
      <w:r>
        <w:t xml:space="preserve"> raised to the &lt;number&gt; power (natural antilog). It returns a real.</w:t>
      </w:r>
    </w:p>
    <w:p w14:paraId="5DBB29F9" w14:textId="77777777" w:rsidR="0047000B" w:rsidRDefault="00D32EF5">
      <w:pPr>
        <w:pStyle w:val="LISPSAMPLE"/>
      </w:pPr>
      <w:r>
        <w:t xml:space="preserve">(EXP 1. 0) </w:t>
      </w:r>
      <w:r>
        <w:tab/>
        <w:t>returns 2.71828</w:t>
      </w:r>
      <w:r>
        <w:br/>
        <w:t xml:space="preserve">(EXP 2.2) </w:t>
      </w:r>
      <w:r>
        <w:tab/>
        <w:t>returns 9.02501</w:t>
      </w:r>
      <w:r>
        <w:br/>
        <w:t xml:space="preserve">(EXP -0.4) </w:t>
      </w:r>
      <w:r>
        <w:tab/>
        <w:t>returns 0.67032</w:t>
      </w:r>
    </w:p>
    <w:p w14:paraId="70461151" w14:textId="77777777" w:rsidR="0047000B" w:rsidRDefault="00D32EF5">
      <w:pPr>
        <w:pStyle w:val="Rubrik4"/>
      </w:pPr>
      <w:bookmarkStart w:id="263" w:name="_(EXPT_&lt;base&gt;_&lt;power&gt;)"/>
      <w:bookmarkStart w:id="264" w:name="_EXPT"/>
      <w:bookmarkStart w:id="265" w:name="_Toc359406153"/>
      <w:bookmarkEnd w:id="263"/>
      <w:bookmarkEnd w:id="264"/>
      <w:r>
        <w:t>(</w:t>
      </w:r>
      <w:hyperlink w:anchor="_(EXPT_&lt;base&gt;_&lt;power&gt;)" w:history="1">
        <w:r w:rsidRPr="000124C2">
          <w:rPr>
            <w:rStyle w:val="Hyperlnk"/>
            <w:bdr w:val="none" w:sz="0" w:space="0" w:color="auto"/>
          </w:rPr>
          <w:t>EXPT</w:t>
        </w:r>
      </w:hyperlink>
      <w:r>
        <w:t xml:space="preserve"> &lt;base&gt; &lt;power&gt;)</w:t>
      </w:r>
      <w:bookmarkEnd w:id="265"/>
    </w:p>
    <w:p w14:paraId="4B1344CA" w14:textId="77777777" w:rsidR="0047000B" w:rsidRDefault="00D32EF5">
      <w:r>
        <w:t>This function returns &lt;base&gt; raised to the specified &lt;power&gt;. If both arguments are integers, the result is an integer. Otherwise, the result is a real.</w:t>
      </w:r>
    </w:p>
    <w:p w14:paraId="3D42D6AB" w14:textId="77777777" w:rsidR="0047000B" w:rsidRDefault="00D32EF5">
      <w:pPr>
        <w:pStyle w:val="LISPSAMPLE"/>
      </w:pPr>
      <w:r>
        <w:t>(EXPT 10 2)</w:t>
      </w:r>
      <w:r>
        <w:tab/>
        <w:t>returns 100</w:t>
      </w:r>
      <w:r>
        <w:br/>
        <w:t>(EXPT 10 3)</w:t>
      </w:r>
      <w:r>
        <w:tab/>
        <w:t>returns 1000 and is the same as (* 10 10 10)</w:t>
      </w:r>
    </w:p>
    <w:p w14:paraId="48323D6E"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4A6B8099" w14:textId="77777777" w:rsidR="008A6C4A" w:rsidRDefault="008A6C4A" w:rsidP="008A6C4A">
      <w:pPr>
        <w:pStyle w:val="Rubrik4"/>
      </w:pPr>
      <w:bookmarkStart w:id="266" w:name="_Toc359406154"/>
      <w:r>
        <w:t>(</w:t>
      </w:r>
      <w:hyperlink w:anchor="_(FILE-COPY_&lt;source&gt;_&lt;target&gt;" w:history="1">
        <w:r w:rsidRPr="007C5344">
          <w:rPr>
            <w:rStyle w:val="Hyperlnk"/>
            <w:bdr w:val="none" w:sz="0" w:space="0" w:color="auto"/>
          </w:rPr>
          <w:t>FILE-COPY</w:t>
        </w:r>
      </w:hyperlink>
      <w:r>
        <w:t xml:space="preserve"> &lt;source&gt; &lt;target&gt; &lt;overwrite&gt;)</w:t>
      </w:r>
      <w:bookmarkEnd w:id="266"/>
    </w:p>
    <w:p w14:paraId="19314D0B" w14:textId="77777777" w:rsidR="008A6C4A" w:rsidRDefault="008A6C4A">
      <w:r>
        <w:t xml:space="preserve">The function </w:t>
      </w:r>
      <w:proofErr w:type="gramStart"/>
      <w:r>
        <w:t>copy</w:t>
      </w:r>
      <w:proofErr w:type="gramEnd"/>
      <w:r>
        <w:t xml:space="preserve"> a file from source to target.</w:t>
      </w:r>
    </w:p>
    <w:p w14:paraId="13656236" w14:textId="77777777" w:rsidR="00E5526D" w:rsidRDefault="00E5526D" w:rsidP="00E5526D">
      <w:pPr>
        <w:pStyle w:val="Rubrik4"/>
      </w:pPr>
      <w:bookmarkStart w:id="267" w:name="_(FILE-DELETE_&lt;file_name&gt;)"/>
      <w:bookmarkStart w:id="268" w:name="_Toc359406155"/>
      <w:bookmarkEnd w:id="267"/>
      <w:r>
        <w:t>(</w:t>
      </w:r>
      <w:hyperlink w:anchor="_(FILE-DELETE_&lt;file_name&gt;)" w:history="1">
        <w:r w:rsidRPr="007C5344">
          <w:rPr>
            <w:rStyle w:val="Hyperlnk"/>
            <w:bdr w:val="none" w:sz="0" w:space="0" w:color="auto"/>
          </w:rPr>
          <w:t>FILE-DELETE</w:t>
        </w:r>
      </w:hyperlink>
      <w:r>
        <w:t xml:space="preserve"> &lt;file name&gt;)</w:t>
      </w:r>
      <w:bookmarkEnd w:id="268"/>
    </w:p>
    <w:p w14:paraId="33756279" w14:textId="77777777" w:rsidR="00E5526D" w:rsidRDefault="00E5526D">
      <w:r>
        <w:t>The function deletes the file if it exists. You can't delete more than one file at a time. It's not possible to use "*".</w:t>
      </w:r>
    </w:p>
    <w:p w14:paraId="394F7FEB" w14:textId="77777777" w:rsidR="00E5526D" w:rsidRDefault="00E5526D" w:rsidP="00E5526D">
      <w:pPr>
        <w:pStyle w:val="LISPSAMPLE"/>
      </w:pPr>
      <w:r>
        <w:t>(FILE-DELETE "c:/ncdata/100.cnc")</w:t>
      </w:r>
      <w:r>
        <w:tab/>
        <w:t xml:space="preserve">returns T if the </w:t>
      </w:r>
      <w:r w:rsidR="00584DC0">
        <w:t>file exists</w:t>
      </w:r>
      <w:r>
        <w:t xml:space="preserve"> and it was deleted, else the function returns nil</w:t>
      </w:r>
    </w:p>
    <w:p w14:paraId="39EB2A8C" w14:textId="77777777" w:rsidR="00E5526D" w:rsidRDefault="00E5526D" w:rsidP="00E5526D">
      <w:pPr>
        <w:pStyle w:val="Rubrik4"/>
      </w:pPr>
      <w:bookmarkStart w:id="269" w:name="_(FILE-DIRONLY_&lt;file_name&gt;)"/>
      <w:bookmarkStart w:id="270" w:name="_FILE-DIRONLY"/>
      <w:bookmarkStart w:id="271" w:name="_Toc359406156"/>
      <w:bookmarkEnd w:id="269"/>
      <w:bookmarkEnd w:id="270"/>
      <w:r>
        <w:t>(</w:t>
      </w:r>
      <w:hyperlink w:anchor="_(FILE-DIRONLY_&lt;file_name&gt;)" w:history="1">
        <w:r w:rsidRPr="005E7ACB">
          <w:rPr>
            <w:rStyle w:val="Hyperlnk"/>
            <w:bdr w:val="none" w:sz="0" w:space="0" w:color="auto"/>
          </w:rPr>
          <w:t>FILE-DIRONLY</w:t>
        </w:r>
      </w:hyperlink>
      <w:r>
        <w:t xml:space="preserve"> &lt;file name&gt;)</w:t>
      </w:r>
      <w:bookmarkEnd w:id="271"/>
    </w:p>
    <w:p w14:paraId="0DCBFDFA" w14:textId="77777777" w:rsidR="00E5526D" w:rsidRDefault="00E5526D" w:rsidP="00E5526D">
      <w:r>
        <w:t>The</w:t>
      </w:r>
      <w:r w:rsidR="005E7ACB">
        <w:t xml:space="preserve"> function returns the path part from the filename. The last character is always a "/" or "\\"</w:t>
      </w:r>
    </w:p>
    <w:p w14:paraId="65DB0D60" w14:textId="77777777" w:rsidR="005E7ACB" w:rsidRDefault="005E7ACB" w:rsidP="005E7ACB">
      <w:pPr>
        <w:pStyle w:val="LISPSAMPLE"/>
      </w:pPr>
      <w:r>
        <w:t>Example:</w:t>
      </w:r>
      <w:r>
        <w:br/>
        <w:t>(FILE-DIRONLY "C:/NCDATA/MACHINE2/CNC/1008.CNC")</w:t>
      </w:r>
      <w:r>
        <w:tab/>
        <w:t>returns "C:/NCDATA/MACHINE2/CNC/"</w:t>
      </w:r>
      <w:r>
        <w:br/>
      </w:r>
    </w:p>
    <w:p w14:paraId="1F9D0680" w14:textId="77777777" w:rsidR="00E5526D" w:rsidRDefault="00E5526D" w:rsidP="00E5526D">
      <w:pPr>
        <w:pStyle w:val="Rubrik4"/>
      </w:pPr>
      <w:bookmarkStart w:id="272" w:name="_(FILE-EXISTS_&lt;file_name&gt;)"/>
      <w:bookmarkStart w:id="273" w:name="_Toc359406157"/>
      <w:bookmarkEnd w:id="272"/>
      <w:r>
        <w:t>(</w:t>
      </w:r>
      <w:hyperlink w:anchor="_(FILE-EXISTS_&lt;file_name&gt;)" w:history="1">
        <w:r w:rsidRPr="007C5344">
          <w:rPr>
            <w:rStyle w:val="Hyperlnk"/>
            <w:bdr w:val="none" w:sz="0" w:space="0" w:color="auto"/>
          </w:rPr>
          <w:t>FILE-EXISTS</w:t>
        </w:r>
      </w:hyperlink>
      <w:r>
        <w:t xml:space="preserve"> &lt;file name&gt;)</w:t>
      </w:r>
      <w:bookmarkEnd w:id="273"/>
    </w:p>
    <w:p w14:paraId="660F222E" w14:textId="77777777" w:rsidR="00E5526D" w:rsidRDefault="00E5526D" w:rsidP="00E5526D">
      <w:pPr>
        <w:pStyle w:val="Rubrik4"/>
      </w:pPr>
      <w:bookmarkStart w:id="274" w:name="_(FILE-FINDALL_&lt;path&gt;_&lt;mask&gt;)"/>
      <w:bookmarkStart w:id="275" w:name="_Toc359406158"/>
      <w:bookmarkEnd w:id="274"/>
      <w:r>
        <w:t>(</w:t>
      </w:r>
      <w:hyperlink w:anchor="_(FILE-FINDALL_&lt;path&gt;_&lt;mask&gt;)" w:history="1">
        <w:r w:rsidRPr="007C5344">
          <w:rPr>
            <w:rStyle w:val="Hyperlnk"/>
            <w:bdr w:val="none" w:sz="0" w:space="0" w:color="auto"/>
          </w:rPr>
          <w:t>FILE-FINDALL</w:t>
        </w:r>
      </w:hyperlink>
      <w:r>
        <w:t xml:space="preserve"> &lt;path&gt; &lt;mask&gt;</w:t>
      </w:r>
      <w:r w:rsidR="00493382">
        <w:t xml:space="preserve"> [&lt;subfolders&gt;]</w:t>
      </w:r>
      <w:r>
        <w:t>)</w:t>
      </w:r>
      <w:bookmarkEnd w:id="275"/>
    </w:p>
    <w:p w14:paraId="6D9F3C10" w14:textId="1EB22438" w:rsidR="00493382" w:rsidRDefault="00493382" w:rsidP="00493382">
      <w:r>
        <w:t>Create a list of all files specified. If the optional argument &lt;subfolder&gt; is T then all files in the subfolders is also collected to the list.</w:t>
      </w:r>
    </w:p>
    <w:p w14:paraId="33244320" w14:textId="4B2EB8EF" w:rsidR="008D1D4E" w:rsidRDefault="008D1D4E" w:rsidP="008D1D4E">
      <w:pPr>
        <w:pStyle w:val="Rubrik4"/>
      </w:pPr>
      <w:bookmarkStart w:id="276" w:name="_(FILE-FINDALLDIR_&lt;path&gt;_&lt;mask&gt;)"/>
      <w:bookmarkEnd w:id="276"/>
      <w:r>
        <w:t>(</w:t>
      </w:r>
      <w:hyperlink w:anchor="_(FILE-FINDALLDIR_&lt;path&gt;_&lt;mask&gt;)" w:history="1">
        <w:r w:rsidRPr="008D1D4E">
          <w:rPr>
            <w:rStyle w:val="Hyperlnk"/>
            <w:bdr w:val="none" w:sz="0" w:space="0" w:color="auto"/>
          </w:rPr>
          <w:t>FILE-FINDALLDIR</w:t>
        </w:r>
      </w:hyperlink>
      <w:r>
        <w:t xml:space="preserve"> &lt;path&gt; &lt;mask&gt;)</w:t>
      </w:r>
    </w:p>
    <w:p w14:paraId="5A79940C" w14:textId="26129B4A" w:rsidR="008D1D4E" w:rsidRPr="008D1D4E" w:rsidRDefault="008D1D4E" w:rsidP="008D1D4E">
      <w:r>
        <w:t>The function returns a list with all folders located in the specified path.</w:t>
      </w:r>
    </w:p>
    <w:p w14:paraId="10D02D99" w14:textId="77777777" w:rsidR="001A16E8" w:rsidRDefault="001A16E8" w:rsidP="001A16E8">
      <w:pPr>
        <w:pStyle w:val="Rubrik4"/>
      </w:pPr>
      <w:bookmarkStart w:id="277" w:name="_(FILE-MAKEDIR_&lt;path&gt;)"/>
      <w:bookmarkStart w:id="278" w:name="_Toc359406159"/>
      <w:bookmarkEnd w:id="277"/>
      <w:r>
        <w:t>(</w:t>
      </w:r>
      <w:hyperlink w:anchor="_(FILE-MAKEDIR_&lt;path&gt;)" w:history="1">
        <w:r w:rsidRPr="001A16E8">
          <w:rPr>
            <w:rStyle w:val="Hyperlnk"/>
            <w:bdr w:val="none" w:sz="0" w:space="0" w:color="auto"/>
          </w:rPr>
          <w:t>FILE-MAKEDIR</w:t>
        </w:r>
      </w:hyperlink>
      <w:r>
        <w:t xml:space="preserve"> &lt;path&gt;)</w:t>
      </w:r>
      <w:bookmarkEnd w:id="278"/>
    </w:p>
    <w:p w14:paraId="1D71FCC2" w14:textId="77777777" w:rsidR="001A16E8" w:rsidRPr="001A16E8" w:rsidRDefault="001A16E8" w:rsidP="001A16E8">
      <w:r>
        <w:t>Create a directory or multiple directories. The function returns the &lt;path&gt; if success or nil if the function did not success.</w:t>
      </w:r>
    </w:p>
    <w:p w14:paraId="38FA5E77" w14:textId="77777777" w:rsidR="00E5526D" w:rsidRDefault="00E5526D" w:rsidP="00E5526D">
      <w:pPr>
        <w:pStyle w:val="Rubrik4"/>
      </w:pPr>
      <w:bookmarkStart w:id="279" w:name="_(FILE-NAMEONLY_&lt;file_path&gt;"/>
      <w:bookmarkStart w:id="280" w:name="_FILE-NAMEONLY"/>
      <w:bookmarkStart w:id="281" w:name="_Toc359406160"/>
      <w:bookmarkEnd w:id="279"/>
      <w:bookmarkEnd w:id="280"/>
      <w:r>
        <w:t>(</w:t>
      </w:r>
      <w:hyperlink w:anchor="_(FILE-NAMEONLY_&lt;file_path&gt;" w:history="1">
        <w:r w:rsidRPr="005E7ACB">
          <w:rPr>
            <w:rStyle w:val="Hyperlnk"/>
            <w:bdr w:val="none" w:sz="0" w:space="0" w:color="auto"/>
          </w:rPr>
          <w:t>FILE-NAMEONLY</w:t>
        </w:r>
      </w:hyperlink>
      <w:r>
        <w:t xml:space="preserve"> &lt;file path&gt;</w:t>
      </w:r>
      <w:r w:rsidR="00C351DE">
        <w:t xml:space="preserve"> [&lt;remove </w:t>
      </w:r>
      <w:proofErr w:type="spellStart"/>
      <w:r w:rsidR="00C351DE">
        <w:t>ext</w:t>
      </w:r>
      <w:proofErr w:type="spellEnd"/>
      <w:r w:rsidR="00C351DE">
        <w:t>&gt;]</w:t>
      </w:r>
      <w:r>
        <w:t>)</w:t>
      </w:r>
      <w:bookmarkEnd w:id="281"/>
    </w:p>
    <w:p w14:paraId="7806D9B6" w14:textId="77777777" w:rsidR="00C351DE" w:rsidRDefault="00C351DE" w:rsidP="00C351DE">
      <w:r>
        <w:t xml:space="preserve">This function returns the file name </w:t>
      </w:r>
      <w:r w:rsidR="005E7ACB">
        <w:t xml:space="preserve">part </w:t>
      </w:r>
      <w:r>
        <w:t xml:space="preserve">from a complete long </w:t>
      </w:r>
      <w:r w:rsidR="005E7ACB">
        <w:t>filename including drive path and extension. In ILISP you can use forward slash instead of backwards slash.</w:t>
      </w:r>
      <w:r w:rsidR="001955B3">
        <w:t xml:space="preserve"> The optional argument &lt;remove </w:t>
      </w:r>
      <w:proofErr w:type="spellStart"/>
      <w:r w:rsidR="001955B3">
        <w:t>ext</w:t>
      </w:r>
      <w:proofErr w:type="spellEnd"/>
      <w:r w:rsidR="001955B3">
        <w:t xml:space="preserve">&gt; can be included as a </w:t>
      </w:r>
      <w:proofErr w:type="spellStart"/>
      <w:r w:rsidR="001955B3">
        <w:t>non nil</w:t>
      </w:r>
      <w:proofErr w:type="spellEnd"/>
      <w:r w:rsidR="001955B3">
        <w:t xml:space="preserve"> value if you want to remove the extension.</w:t>
      </w:r>
    </w:p>
    <w:p w14:paraId="39DB1D32" w14:textId="77777777" w:rsidR="005E7ACB" w:rsidRDefault="005E7ACB" w:rsidP="00584DC0">
      <w:pPr>
        <w:pStyle w:val="LISPSAMPLE"/>
        <w:tabs>
          <w:tab w:val="left" w:pos="6804"/>
        </w:tabs>
      </w:pPr>
      <w:r>
        <w:t>Example:</w:t>
      </w:r>
      <w:r>
        <w:br/>
        <w:t>(FILE-NAMEONLY "C:/NCDATA/MACHINE2/CNC/1008.CNC")</w:t>
      </w:r>
      <w:r>
        <w:tab/>
        <w:t>returns "1008.CNC"</w:t>
      </w:r>
      <w:r>
        <w:br/>
        <w:t>(FILE-NAMEONLY "C:/NCDATA/MACHINE2/CNC/1008.CNC" T)</w:t>
      </w:r>
      <w:r>
        <w:tab/>
        <w:t>returns "1008"</w:t>
      </w:r>
      <w:r w:rsidR="00584DC0">
        <w:br/>
        <w:t>(FILE-NAMEONLY "C:/NCDATA/MACHINE2/CNC/1008.CNC" nil)</w:t>
      </w:r>
      <w:r w:rsidR="00584DC0">
        <w:tab/>
        <w:t>returns "1008.CNC"</w:t>
      </w:r>
      <w:r w:rsidR="001955B3">
        <w:br/>
        <w:t>(SETQ a 100)</w:t>
      </w:r>
      <w:r w:rsidR="001955B3">
        <w:br/>
        <w:t>(FILE-NAMEONLY "C:\\NCDATA\\MACHINE2\\CNC\\1008.CNC" (= a 100))</w:t>
      </w:r>
      <w:r w:rsidR="001955B3">
        <w:tab/>
        <w:t>returns "1008"</w:t>
      </w:r>
      <w:r>
        <w:br/>
      </w:r>
    </w:p>
    <w:p w14:paraId="25FBC73B" w14:textId="14ABA223" w:rsidR="008A6C4A" w:rsidRDefault="008A6C4A" w:rsidP="008A6C4A">
      <w:pPr>
        <w:pStyle w:val="Rubrik4"/>
      </w:pPr>
      <w:bookmarkStart w:id="282" w:name="_(FILE-OPENDIALOG_&lt;initdir&gt;_&lt;filter&gt;"/>
      <w:bookmarkStart w:id="283" w:name="_Toc359406161"/>
      <w:bookmarkEnd w:id="282"/>
      <w:r>
        <w:t>(</w:t>
      </w:r>
      <w:hyperlink w:anchor="_(FILE-OPENDIALOG_&lt;initdir&gt;_&lt;filter&gt;" w:history="1">
        <w:r w:rsidRPr="008A6C4A">
          <w:rPr>
            <w:rStyle w:val="Hyperlnk"/>
            <w:bdr w:val="none" w:sz="0" w:space="0" w:color="auto"/>
          </w:rPr>
          <w:t>FILE-OPENDIALOG</w:t>
        </w:r>
      </w:hyperlink>
      <w:r>
        <w:t xml:space="preserve"> &lt;</w:t>
      </w:r>
      <w:proofErr w:type="spellStart"/>
      <w:r>
        <w:t>initdir</w:t>
      </w:r>
      <w:proofErr w:type="spellEnd"/>
      <w:r>
        <w:t>&gt; &lt;filter&gt;</w:t>
      </w:r>
      <w:r w:rsidR="006D7CED">
        <w:t xml:space="preserve"> [multiselect]</w:t>
      </w:r>
      <w:r>
        <w:t>)</w:t>
      </w:r>
      <w:bookmarkEnd w:id="283"/>
    </w:p>
    <w:p w14:paraId="4716E186" w14:textId="6C7667BA" w:rsidR="008A6C4A" w:rsidRDefault="008A6C4A" w:rsidP="008A6C4A">
      <w:r>
        <w:t xml:space="preserve">This function shows a </w:t>
      </w:r>
      <w:r w:rsidR="006D7CED">
        <w:t>window</w:t>
      </w:r>
      <w:r>
        <w:t xml:space="preserve"> open dialog with preview area. The function </w:t>
      </w:r>
      <w:hyperlink w:anchor="_(IF_&lt;testexpr&gt;_&lt;thenexpr&gt;" w:history="1">
        <w:r w:rsidRPr="008A6C4A">
          <w:rPr>
            <w:rStyle w:val="Hyperlnk"/>
            <w:bdr w:val="none" w:sz="0" w:space="0" w:color="auto"/>
          </w:rPr>
          <w:t>GETFILED</w:t>
        </w:r>
      </w:hyperlink>
      <w:r>
        <w:t xml:space="preserve"> is a similar function that may be removed in the future. </w:t>
      </w:r>
      <w:r>
        <w:br/>
        <w:t>&lt;</w:t>
      </w:r>
      <w:proofErr w:type="spellStart"/>
      <w:r>
        <w:t>initdir</w:t>
      </w:r>
      <w:proofErr w:type="spellEnd"/>
      <w:r>
        <w:t xml:space="preserve">&gt; is the initial directory for the open dialog. If you want windows to decide then leave this argument as an empty string "". </w:t>
      </w:r>
    </w:p>
    <w:p w14:paraId="53D6A945" w14:textId="15762F34" w:rsidR="008A6C4A" w:rsidRDefault="008A6C4A" w:rsidP="008A6C4A">
      <w:r>
        <w:t xml:space="preserve">&lt;filter&gt; Must be a string. The first part </w:t>
      </w:r>
      <w:r w:rsidR="00AD4B67">
        <w:t>is what should be shown as information, the second part is the filter.</w:t>
      </w:r>
    </w:p>
    <w:p w14:paraId="71FD8F44" w14:textId="1B30DDDD" w:rsidR="006D7CED" w:rsidRDefault="006D7CED" w:rsidP="008A6C4A">
      <w:r>
        <w:t xml:space="preserve">[multiselect] this optional argument is default nil. If </w:t>
      </w:r>
      <w:proofErr w:type="gramStart"/>
      <w:r>
        <w:t>it</w:t>
      </w:r>
      <w:proofErr w:type="gramEnd"/>
      <w:r>
        <w:t xml:space="preserve"> T then the function returns a list with the selected files.</w:t>
      </w:r>
    </w:p>
    <w:p w14:paraId="6D28A2DE" w14:textId="77777777" w:rsidR="00AD4B67" w:rsidRPr="0031700B" w:rsidRDefault="00AD4B67" w:rsidP="0031700B">
      <w:pPr>
        <w:pStyle w:val="LISPSAMPLE"/>
        <w:rPr>
          <w:b/>
        </w:rPr>
      </w:pPr>
      <w:r w:rsidRPr="0031700B">
        <w:rPr>
          <w:b/>
        </w:rPr>
        <w:t>Example:</w:t>
      </w:r>
    </w:p>
    <w:p w14:paraId="4AFD0094" w14:textId="77777777" w:rsidR="00AD4B67" w:rsidRDefault="00AD4B67" w:rsidP="0031700B">
      <w:pPr>
        <w:pStyle w:val="LISPSAMPLE"/>
      </w:pPr>
      <w:r>
        <w:t xml:space="preserve">(FILE-OPENDIALOG "" "All important </w:t>
      </w:r>
      <w:proofErr w:type="gramStart"/>
      <w:r>
        <w:t>files|*.</w:t>
      </w:r>
      <w:r w:rsidR="0031700B">
        <w:t>NC;</w:t>
      </w:r>
      <w:r>
        <w:t>*.CNC</w:t>
      </w:r>
      <w:proofErr w:type="gramEnd"/>
      <w:r>
        <w:t xml:space="preserve">") </w:t>
      </w:r>
    </w:p>
    <w:p w14:paraId="670C1730" w14:textId="77777777" w:rsidR="0031700B" w:rsidRDefault="0031700B" w:rsidP="0031700B">
      <w:r>
        <w:t xml:space="preserve">The example above will ask for a file with extension ".NC" or </w:t>
      </w:r>
      <w:proofErr w:type="gramStart"/>
      <w:r>
        <w:t>".CNC</w:t>
      </w:r>
      <w:proofErr w:type="gramEnd"/>
      <w:r>
        <w:t>"</w:t>
      </w:r>
    </w:p>
    <w:p w14:paraId="55E27C14" w14:textId="77777777" w:rsidR="00EF441E" w:rsidRDefault="00EF441E" w:rsidP="00EF441E">
      <w:pPr>
        <w:pStyle w:val="Rubrik4"/>
      </w:pPr>
      <w:bookmarkStart w:id="284" w:name="_(FILE-READLINES_&lt;file_name&gt;)"/>
      <w:bookmarkEnd w:id="284"/>
      <w:r>
        <w:t>(</w:t>
      </w:r>
      <w:hyperlink w:anchor="_(FILE-READLINES_&lt;file_name&gt;)" w:history="1">
        <w:r w:rsidRPr="00EF441E">
          <w:rPr>
            <w:rStyle w:val="Hyperlnk"/>
            <w:bdr w:val="none" w:sz="0" w:space="0" w:color="auto"/>
          </w:rPr>
          <w:t>FILE-READLINES</w:t>
        </w:r>
      </w:hyperlink>
      <w:r>
        <w:t xml:space="preserve"> &lt;file name&gt;)</w:t>
      </w:r>
    </w:p>
    <w:p w14:paraId="6CBEFDD4" w14:textId="77777777" w:rsidR="00EF441E" w:rsidRDefault="00EF441E" w:rsidP="00EF441E">
      <w:r>
        <w:t>Will open the file and read all strings to a list. The list will be returned.</w:t>
      </w:r>
    </w:p>
    <w:p w14:paraId="761CA3CD" w14:textId="77777777" w:rsidR="00EF441E" w:rsidRPr="00EF441E" w:rsidRDefault="00EF441E" w:rsidP="00EF441E">
      <w:r>
        <w:t xml:space="preserve">If the files </w:t>
      </w:r>
      <w:proofErr w:type="gramStart"/>
      <w:r>
        <w:t>does</w:t>
      </w:r>
      <w:proofErr w:type="gramEnd"/>
      <w:r>
        <w:t xml:space="preserve"> not exists then the function returns nil</w:t>
      </w:r>
    </w:p>
    <w:p w14:paraId="43C4DDFE" w14:textId="5E49612C" w:rsidR="00FE4F26" w:rsidRDefault="00FE4F26">
      <w:pPr>
        <w:pStyle w:val="Rubrik4"/>
      </w:pPr>
      <w:bookmarkStart w:id="285" w:name="_(FILE-SAVEDIALOG_&lt;initdir&gt;_&lt;ext&gt;)"/>
      <w:bookmarkStart w:id="286" w:name="_Toc359406162"/>
      <w:bookmarkEnd w:id="285"/>
      <w:r>
        <w:t>(</w:t>
      </w:r>
      <w:hyperlink w:anchor="_(FILE-SAVEDIALOG_&lt;initdir&gt;_&lt;ext&gt;)" w:history="1">
        <w:r w:rsidRPr="00FC424C">
          <w:rPr>
            <w:rStyle w:val="Hyperlnk"/>
            <w:bdr w:val="none" w:sz="0" w:space="0" w:color="auto"/>
          </w:rPr>
          <w:t>FILE-SAVEDIALOG</w:t>
        </w:r>
      </w:hyperlink>
      <w:r>
        <w:t xml:space="preserve"> &lt;</w:t>
      </w:r>
      <w:proofErr w:type="spellStart"/>
      <w:r>
        <w:t>initdir</w:t>
      </w:r>
      <w:proofErr w:type="spellEnd"/>
      <w:r>
        <w:t>&gt; &lt;</w:t>
      </w:r>
      <w:proofErr w:type="spellStart"/>
      <w:r>
        <w:t>ext</w:t>
      </w:r>
      <w:proofErr w:type="spellEnd"/>
      <w:r>
        <w:t>&gt;</w:t>
      </w:r>
      <w:r w:rsidR="0090546D">
        <w:t xml:space="preserve"> &lt;no warning&gt;</w:t>
      </w:r>
      <w:r>
        <w:t>)</w:t>
      </w:r>
      <w:bookmarkEnd w:id="286"/>
    </w:p>
    <w:p w14:paraId="7285301D" w14:textId="2CD830A0" w:rsidR="001A3006" w:rsidRDefault="00FC424C" w:rsidP="00FE4F26">
      <w:r>
        <w:t xml:space="preserve">The function </w:t>
      </w:r>
      <w:r w:rsidR="0090546D">
        <w:t>shows</w:t>
      </w:r>
      <w:r>
        <w:t xml:space="preserve"> a </w:t>
      </w:r>
      <w:r w:rsidR="0090546D">
        <w:t>window</w:t>
      </w:r>
      <w:r>
        <w:t xml:space="preserve"> save as dialog.</w:t>
      </w:r>
      <w:r w:rsidRPr="00FC424C">
        <w:t xml:space="preserve"> </w:t>
      </w:r>
      <w:r>
        <w:t xml:space="preserve">The function </w:t>
      </w:r>
      <w:hyperlink w:anchor="_(IF_&lt;testexpr&gt;_&lt;thenexpr&gt;" w:history="1">
        <w:r w:rsidRPr="008A6C4A">
          <w:rPr>
            <w:rStyle w:val="Hyperlnk"/>
            <w:bdr w:val="none" w:sz="0" w:space="0" w:color="auto"/>
          </w:rPr>
          <w:t>GETFILED</w:t>
        </w:r>
      </w:hyperlink>
      <w:r>
        <w:t xml:space="preserve"> is a similar function that may be removed in the future. </w:t>
      </w:r>
      <w:r>
        <w:br/>
        <w:t>&lt;</w:t>
      </w:r>
      <w:proofErr w:type="spellStart"/>
      <w:r>
        <w:t>initdir</w:t>
      </w:r>
      <w:proofErr w:type="spellEnd"/>
      <w:r>
        <w:t xml:space="preserve">&gt; is the initial directory for the dialog. </w:t>
      </w:r>
    </w:p>
    <w:p w14:paraId="7A93B660" w14:textId="77777777" w:rsidR="001A3006" w:rsidRDefault="00FC424C" w:rsidP="00FE4F26">
      <w:r>
        <w:t>If you want windows to decide then leave this argument as an empty string "".</w:t>
      </w:r>
      <w:r w:rsidR="001A3006">
        <w:t xml:space="preserve"> </w:t>
      </w:r>
    </w:p>
    <w:p w14:paraId="0FC88C2C" w14:textId="77777777" w:rsidR="001A3006" w:rsidRDefault="001A3006" w:rsidP="00FE4F26">
      <w:r>
        <w:t>If you include a filename, then this filename will be default.</w:t>
      </w:r>
    </w:p>
    <w:p w14:paraId="1BB61AE0" w14:textId="77777777" w:rsidR="00FE4F26" w:rsidRDefault="001A3006" w:rsidP="00FE4F26">
      <w:r>
        <w:t xml:space="preserve">If you include </w:t>
      </w:r>
    </w:p>
    <w:p w14:paraId="3431C144" w14:textId="4021B2B8" w:rsidR="00FC424C" w:rsidRDefault="00FC424C" w:rsidP="00FE4F26">
      <w:r>
        <w:t>&lt;</w:t>
      </w:r>
      <w:proofErr w:type="spellStart"/>
      <w:r>
        <w:t>ext</w:t>
      </w:r>
      <w:proofErr w:type="spellEnd"/>
      <w:r>
        <w:t>&gt; is the default extension of the file to save.</w:t>
      </w:r>
    </w:p>
    <w:p w14:paraId="67D21F99" w14:textId="5EBFA554" w:rsidR="0090546D" w:rsidRDefault="0090546D" w:rsidP="00FE4F26">
      <w:r>
        <w:t xml:space="preserve">If the optional argument </w:t>
      </w:r>
    </w:p>
    <w:p w14:paraId="73D028E3" w14:textId="77777777" w:rsidR="00A06EA9" w:rsidRDefault="001A3006" w:rsidP="00A06EA9">
      <w:pPr>
        <w:pStyle w:val="LISPSAMPLE"/>
      </w:pPr>
      <w:r w:rsidRPr="001A3006">
        <w:t>(FILE-SAVEDIALOG "c:/ncdata/" "txt")</w:t>
      </w:r>
      <w:r>
        <w:tab/>
        <w:t xml:space="preserve">returns nil or </w:t>
      </w:r>
      <w:r w:rsidR="00A06EA9">
        <w:t>filename</w:t>
      </w:r>
      <w:r w:rsidR="00A06EA9">
        <w:br/>
      </w:r>
      <w:r w:rsidR="00A06EA9" w:rsidRPr="001A3006">
        <w:t>(FILE-SAVEDIALOG "</w:t>
      </w:r>
      <w:r w:rsidR="00A06EA9">
        <w:t>test.txt</w:t>
      </w:r>
      <w:r w:rsidR="00A06EA9" w:rsidRPr="001A3006">
        <w:t>" "txt")</w:t>
      </w:r>
      <w:r w:rsidR="00A06EA9">
        <w:tab/>
        <w:t>returns nil or the filename</w:t>
      </w:r>
      <w:r w:rsidR="00A06EA9">
        <w:br/>
      </w:r>
      <w:r w:rsidR="00A06EA9" w:rsidRPr="001A3006">
        <w:t>(FILE-SAVEDIALOG "</w:t>
      </w:r>
      <w:r w:rsidR="00A06EA9">
        <w:t>c:/ncdata/test.txt</w:t>
      </w:r>
      <w:r w:rsidR="00A06EA9" w:rsidRPr="001A3006">
        <w:t>" "txt")</w:t>
      </w:r>
      <w:r w:rsidR="00A06EA9">
        <w:tab/>
        <w:t>returns nil or filename</w:t>
      </w:r>
      <w:r w:rsidR="00A06EA9">
        <w:br/>
      </w:r>
      <w:r w:rsidR="00A06EA9" w:rsidRPr="001A3006">
        <w:t>(FILE-SAVEDIALOG "</w:t>
      </w:r>
      <w:r w:rsidR="00A06EA9">
        <w:t>c:\\ncdata\\test.txt</w:t>
      </w:r>
      <w:r w:rsidR="00A06EA9" w:rsidRPr="001A3006">
        <w:t>" "txt")</w:t>
      </w:r>
      <w:r w:rsidR="00A06EA9">
        <w:tab/>
        <w:t>returns nil or filename</w:t>
      </w:r>
    </w:p>
    <w:p w14:paraId="13BD8ED8" w14:textId="77777777" w:rsidR="003F6AE7" w:rsidRDefault="003F6AE7" w:rsidP="003F6AE7">
      <w:pPr>
        <w:pStyle w:val="Rubrik4"/>
      </w:pPr>
      <w:bookmarkStart w:id="287" w:name="_(FILE-SIZE_&lt;file_name&gt;)"/>
      <w:bookmarkEnd w:id="287"/>
      <w:r>
        <w:t>(</w:t>
      </w:r>
      <w:hyperlink w:anchor="_(FILE-SIZE_&lt;file_name&gt;)" w:history="1">
        <w:r w:rsidRPr="003F6AE7">
          <w:rPr>
            <w:rStyle w:val="Hyperlnk"/>
            <w:bdr w:val="none" w:sz="0" w:space="0" w:color="auto"/>
          </w:rPr>
          <w:t>FILE-SIZE</w:t>
        </w:r>
      </w:hyperlink>
      <w:r>
        <w:t xml:space="preserve"> &lt;file name&gt;)</w:t>
      </w:r>
    </w:p>
    <w:p w14:paraId="6A1DAA0A" w14:textId="77777777" w:rsidR="003F6AE7" w:rsidRPr="003F6AE7" w:rsidRDefault="003F6AE7" w:rsidP="003F6AE7">
      <w:r>
        <w:t xml:space="preserve">The function returns the files size as an integer. If file not exists or if the function cannot return the </w:t>
      </w:r>
      <w:proofErr w:type="gramStart"/>
      <w:r>
        <w:t>size</w:t>
      </w:r>
      <w:proofErr w:type="gramEnd"/>
      <w:r>
        <w:t xml:space="preserve"> then it will return nil.</w:t>
      </w:r>
    </w:p>
    <w:p w14:paraId="0F113CF8" w14:textId="77777777" w:rsidR="00630B64" w:rsidRDefault="00630B64" w:rsidP="00630B64">
      <w:pPr>
        <w:pStyle w:val="Rubrik4"/>
      </w:pPr>
      <w:bookmarkStart w:id="288" w:name="_(FILE-TIME_&lt;file_name&gt;)"/>
      <w:bookmarkEnd w:id="288"/>
      <w:r>
        <w:t>(</w:t>
      </w:r>
      <w:hyperlink w:anchor="_(FILE-TIME_&lt;file_name&gt;)" w:history="1">
        <w:r w:rsidRPr="00630B64">
          <w:rPr>
            <w:rStyle w:val="Hyperlnk"/>
            <w:bdr w:val="none" w:sz="0" w:space="0" w:color="auto"/>
          </w:rPr>
          <w:t>FILE-TIME</w:t>
        </w:r>
      </w:hyperlink>
      <w:r>
        <w:t xml:space="preserve"> &lt;file name&gt;)</w:t>
      </w:r>
    </w:p>
    <w:p w14:paraId="235CA8D3" w14:textId="77777777" w:rsidR="00630B64" w:rsidRDefault="00630B64" w:rsidP="00630B64">
      <w:r>
        <w:t xml:space="preserve">The function returns the complete time for the last change of the file. If the file does not </w:t>
      </w:r>
      <w:r w:rsidR="003F6AE7">
        <w:t>exist</w:t>
      </w:r>
      <w:r>
        <w:t xml:space="preserve"> then the function returns nil.</w:t>
      </w:r>
    </w:p>
    <w:p w14:paraId="34C55901" w14:textId="3FBB7439" w:rsidR="00630B64" w:rsidRDefault="00630B64" w:rsidP="00630B64">
      <w:pPr>
        <w:pStyle w:val="LISPSAMPLE"/>
      </w:pPr>
      <w:r>
        <w:t>(FILE-TIME "c:/ncdata/104.pgm"))</w:t>
      </w:r>
      <w:r>
        <w:tab/>
        <w:t>"2017-03-08 09:50"</w:t>
      </w:r>
    </w:p>
    <w:p w14:paraId="15667E82" w14:textId="656089AB" w:rsidR="000C1B40" w:rsidRDefault="000C1B40" w:rsidP="000C1B40">
      <w:pPr>
        <w:pStyle w:val="Rubrik4"/>
      </w:pPr>
      <w:bookmarkStart w:id="289" w:name="_(FILE-VALIDFILENAME_&lt;name&gt;)"/>
      <w:bookmarkEnd w:id="289"/>
      <w:r>
        <w:t>(</w:t>
      </w:r>
      <w:hyperlink w:anchor="_(FILE-VALIDFILENAME_&lt;name&gt;)" w:history="1">
        <w:r w:rsidRPr="000C1B40">
          <w:rPr>
            <w:rStyle w:val="Hyperlnk"/>
            <w:bdr w:val="none" w:sz="0" w:space="0" w:color="auto"/>
          </w:rPr>
          <w:t>FILE-VALIDFILENAME</w:t>
        </w:r>
      </w:hyperlink>
      <w:r>
        <w:t xml:space="preserve"> &lt;name&gt;)</w:t>
      </w:r>
    </w:p>
    <w:p w14:paraId="1099CFE5" w14:textId="5EF60E3A" w:rsidR="000C1B40" w:rsidRPr="000C1B40" w:rsidRDefault="000C1B40" w:rsidP="000C1B40">
      <w:r>
        <w:t xml:space="preserve">The function takes a string as argument and check if that is a valid filename. The name should be without drive, path and extension. Just the name itself. The function returns the name if OK and nil if the file name is </w:t>
      </w:r>
      <w:proofErr w:type="spellStart"/>
      <w:r>
        <w:t>bot</w:t>
      </w:r>
      <w:proofErr w:type="spellEnd"/>
      <w:r>
        <w:t xml:space="preserve"> valid.</w:t>
      </w:r>
    </w:p>
    <w:p w14:paraId="11F4579A" w14:textId="77777777" w:rsidR="0047000B" w:rsidRDefault="00D32EF5">
      <w:pPr>
        <w:pStyle w:val="Rubrik4"/>
      </w:pPr>
      <w:bookmarkStart w:id="290" w:name="_(FIX_&lt;number&gt;)"/>
      <w:bookmarkStart w:id="291" w:name="_Toc359406163"/>
      <w:bookmarkEnd w:id="290"/>
      <w:r>
        <w:t>(</w:t>
      </w:r>
      <w:hyperlink w:anchor="_(FIX_&lt;number&gt;)" w:history="1">
        <w:r w:rsidRPr="000124C2">
          <w:rPr>
            <w:rStyle w:val="Hyperlnk"/>
            <w:bdr w:val="none" w:sz="0" w:space="0" w:color="auto"/>
          </w:rPr>
          <w:t>FIX</w:t>
        </w:r>
      </w:hyperlink>
      <w:r>
        <w:t xml:space="preserve"> &lt;number&gt;)</w:t>
      </w:r>
      <w:bookmarkEnd w:id="291"/>
    </w:p>
    <w:p w14:paraId="65D1796C" w14:textId="77777777" w:rsidR="0047000B" w:rsidRDefault="00D32EF5">
      <w:r>
        <w:t>This function returns the conversion of &lt;number&gt; into an integer. &lt;number&gt; may be either an integer or a real. If real, it is truncated to the nearest integer by discarding the fractional portion.</w:t>
      </w:r>
    </w:p>
    <w:p w14:paraId="302C1334" w14:textId="77777777" w:rsidR="0047000B" w:rsidRDefault="00D32EF5">
      <w:pPr>
        <w:pStyle w:val="LISPSAMPLE"/>
      </w:pPr>
      <w:r>
        <w:t>(FIX 22)</w:t>
      </w:r>
      <w:r>
        <w:tab/>
        <w:t>returns 22</w:t>
      </w:r>
      <w:r>
        <w:br/>
        <w:t>(FIX 11.9)</w:t>
      </w:r>
      <w:r>
        <w:tab/>
        <w:t>returns 11</w:t>
      </w:r>
      <w:r>
        <w:br/>
        <w:t>(FIX -11.9)</w:t>
      </w:r>
      <w:r>
        <w:tab/>
        <w:t>returns -11</w:t>
      </w:r>
    </w:p>
    <w:p w14:paraId="25E98C1B" w14:textId="77777777" w:rsidR="0047000B" w:rsidRDefault="00D32EF5">
      <w:pPr>
        <w:pStyle w:val="Rubrik4"/>
      </w:pPr>
      <w:bookmarkStart w:id="292" w:name="_(FLOAT_&lt;number&gt;)"/>
      <w:bookmarkStart w:id="293" w:name="_FLOAT"/>
      <w:bookmarkStart w:id="294" w:name="_Toc359406164"/>
      <w:bookmarkEnd w:id="292"/>
      <w:bookmarkEnd w:id="293"/>
      <w:r>
        <w:t>(</w:t>
      </w:r>
      <w:hyperlink w:anchor="_(FLOAT_&lt;number&gt;)" w:history="1">
        <w:r w:rsidRPr="000124C2">
          <w:rPr>
            <w:rStyle w:val="Hyperlnk"/>
            <w:bdr w:val="none" w:sz="0" w:space="0" w:color="auto"/>
          </w:rPr>
          <w:t>FLOAT</w:t>
        </w:r>
      </w:hyperlink>
      <w:r>
        <w:t xml:space="preserve"> &lt;number&gt;)</w:t>
      </w:r>
      <w:bookmarkEnd w:id="294"/>
    </w:p>
    <w:p w14:paraId="0BB0B5F6" w14:textId="77777777" w:rsidR="0047000B" w:rsidRDefault="00D32EF5">
      <w:r>
        <w:t>This function returns the conversion of &lt;number&gt; into a real, &lt;number&gt; may be either an integer or a real.</w:t>
      </w:r>
    </w:p>
    <w:p w14:paraId="15416327" w14:textId="6D0F04A9" w:rsidR="0047000B" w:rsidRDefault="00D32EF5">
      <w:pPr>
        <w:pStyle w:val="LISPSAMPLE"/>
      </w:pPr>
      <w:r>
        <w:t>(FLOAT 12)</w:t>
      </w:r>
      <w:r>
        <w:tab/>
        <w:t>returns 12.0</w:t>
      </w:r>
      <w:r>
        <w:br/>
        <w:t>(FLOAT 19.8)</w:t>
      </w:r>
      <w:r>
        <w:tab/>
        <w:t>returns 19.8</w:t>
      </w:r>
    </w:p>
    <w:p w14:paraId="08859F45" w14:textId="77777777" w:rsidR="0047000B" w:rsidRDefault="00D32EF5">
      <w:pPr>
        <w:pStyle w:val="Rubrik4"/>
      </w:pPr>
      <w:bookmarkStart w:id="295" w:name="_(FLOOR_&lt;number&gt;)"/>
      <w:bookmarkStart w:id="296" w:name="_(FOREACH_&lt;name&gt;_&lt;list&gt;"/>
      <w:bookmarkStart w:id="297" w:name="_FOREACH"/>
      <w:bookmarkStart w:id="298" w:name="_Toc359406165"/>
      <w:bookmarkEnd w:id="295"/>
      <w:bookmarkEnd w:id="296"/>
      <w:bookmarkEnd w:id="297"/>
      <w:r>
        <w:t>(</w:t>
      </w:r>
      <w:hyperlink w:anchor="_(FLOAT_&lt;number&gt;)" w:history="1">
        <w:r w:rsidRPr="000124C2">
          <w:rPr>
            <w:rStyle w:val="Hyperlnk"/>
            <w:bdr w:val="none" w:sz="0" w:space="0" w:color="auto"/>
          </w:rPr>
          <w:t>FOREACH</w:t>
        </w:r>
      </w:hyperlink>
      <w:r w:rsidR="00666A43">
        <w:t xml:space="preserve"> &lt;var</w:t>
      </w:r>
      <w:r>
        <w:t>&gt; &lt;list&gt; &lt;expr&gt;...)</w:t>
      </w:r>
      <w:bookmarkEnd w:id="298"/>
    </w:p>
    <w:p w14:paraId="093BD437" w14:textId="77777777" w:rsidR="0047000B" w:rsidRDefault="00D32EF5">
      <w:r>
        <w:t>This function steps through &lt;list&gt;</w:t>
      </w:r>
      <w:r w:rsidR="00666A43">
        <w:t xml:space="preserve"> assigning each element to &lt;var</w:t>
      </w:r>
      <w:r>
        <w:t>&gt;, and evaluates each &lt;expr&gt; for every element in the list</w:t>
      </w:r>
      <w:r w:rsidR="00666A43">
        <w:t xml:space="preserve"> (or string see below)</w:t>
      </w:r>
      <w:r>
        <w:t>. Any number of &lt;expr&gt; can be specified. FOREACH returns the result of the last &lt;expr&gt; evaluated.</w:t>
      </w:r>
    </w:p>
    <w:p w14:paraId="5748F3A8" w14:textId="77777777" w:rsidR="0047000B" w:rsidRDefault="002D3BDD">
      <w:pPr>
        <w:pStyle w:val="LISPSAMPLE"/>
      </w:pPr>
      <w:r>
        <w:t>(FOREACH s (LIST 10 " "20</w:t>
      </w:r>
      <w:r w:rsidR="00D32EF5">
        <w:t xml:space="preserve"> " " 30) (PRINC s))</w:t>
      </w:r>
    </w:p>
    <w:p w14:paraId="24B85E48" w14:textId="77777777" w:rsidR="0047000B" w:rsidRDefault="00D32EF5">
      <w:r>
        <w:t>The result of this FOREACH should be 10 20 30. The functions return 30</w:t>
      </w:r>
    </w:p>
    <w:p w14:paraId="5005B95C" w14:textId="77777777" w:rsidR="00666A43" w:rsidRDefault="00666A43">
      <w:r>
        <w:t>ILISP also support a string instead of a list.</w:t>
      </w:r>
    </w:p>
    <w:p w14:paraId="06A4EA06" w14:textId="77777777" w:rsidR="00666A43" w:rsidRDefault="00666A43" w:rsidP="00666A43">
      <w:pPr>
        <w:pStyle w:val="LISPSAMPLE"/>
      </w:pPr>
      <w:r>
        <w:t>(FOREACH s "ILISP" (PRINC s))</w:t>
      </w:r>
    </w:p>
    <w:p w14:paraId="7FB2955C" w14:textId="77777777" w:rsidR="00666A43" w:rsidRDefault="00666A43">
      <w:r>
        <w:t xml:space="preserve">The result of this FOREACH should be "I" "L" "I" "S" "P". This variant is powerful to use when parsing </w:t>
      </w:r>
      <w:proofErr w:type="spellStart"/>
      <w:r>
        <w:t>textstrings</w:t>
      </w:r>
      <w:proofErr w:type="spellEnd"/>
      <w:r>
        <w:t>.</w:t>
      </w:r>
    </w:p>
    <w:p w14:paraId="0118D892" w14:textId="77777777" w:rsidR="00A8574D" w:rsidRDefault="00A8574D" w:rsidP="00A8574D">
      <w:pPr>
        <w:pStyle w:val="Rubrik4"/>
      </w:pPr>
      <w:bookmarkStart w:id="299" w:name="_(FUNTOSTR_&lt;function)"/>
      <w:bookmarkEnd w:id="299"/>
      <w:r>
        <w:t>(</w:t>
      </w:r>
      <w:hyperlink w:anchor="_(FUNTOSTR_&lt;function)" w:history="1">
        <w:r w:rsidRPr="00A8574D">
          <w:rPr>
            <w:rStyle w:val="Hyperlnk"/>
            <w:bdr w:val="none" w:sz="0" w:space="0" w:color="auto"/>
          </w:rPr>
          <w:t>FUNTOSTR</w:t>
        </w:r>
      </w:hyperlink>
      <w:r>
        <w:t xml:space="preserve"> &lt;function&gt;)</w:t>
      </w:r>
    </w:p>
    <w:p w14:paraId="31390D1E" w14:textId="77777777" w:rsidR="00A8574D" w:rsidRDefault="00A8574D" w:rsidP="00A8574D">
      <w:r>
        <w:t xml:space="preserve">The function takes a </w:t>
      </w:r>
      <w:proofErr w:type="spellStart"/>
      <w:r>
        <w:t>defun</w:t>
      </w:r>
      <w:proofErr w:type="spellEnd"/>
      <w:r>
        <w:t xml:space="preserve"> as argument and returns the function as text.</w:t>
      </w:r>
    </w:p>
    <w:p w14:paraId="74B8F497" w14:textId="77777777" w:rsidR="003835AC" w:rsidRDefault="003835AC" w:rsidP="003835AC">
      <w:pPr>
        <w:pStyle w:val="LISPSAMPLE"/>
      </w:pPr>
      <w:r>
        <w:t>Example:</w:t>
      </w:r>
    </w:p>
    <w:p w14:paraId="768C2F23" w14:textId="77777777" w:rsidR="00A8574D" w:rsidRPr="00A8574D" w:rsidRDefault="003835AC" w:rsidP="009A117D">
      <w:pPr>
        <w:pStyle w:val="LISPSAMPLE"/>
        <w:tabs>
          <w:tab w:val="left" w:pos="426"/>
        </w:tabs>
      </w:pPr>
      <w:r>
        <w:t xml:space="preserve">(DEFUN </w:t>
      </w:r>
      <w:proofErr w:type="spellStart"/>
      <w:r>
        <w:t>myfunc</w:t>
      </w:r>
      <w:proofErr w:type="spellEnd"/>
      <w:r>
        <w:t xml:space="preserve"> ()</w:t>
      </w:r>
      <w:r>
        <w:br/>
      </w:r>
      <w:r>
        <w:tab/>
        <w:t>(SETQ a 10 b 20)</w:t>
      </w:r>
      <w:r>
        <w:br/>
        <w:t>)</w:t>
      </w:r>
      <w:r w:rsidR="009A117D">
        <w:br/>
        <w:t xml:space="preserve">(FUNTOSTR </w:t>
      </w:r>
      <w:proofErr w:type="spellStart"/>
      <w:r w:rsidR="009A117D">
        <w:t>myfunc</w:t>
      </w:r>
      <w:proofErr w:type="spellEnd"/>
      <w:r w:rsidR="009A117D">
        <w:t>)</w:t>
      </w:r>
      <w:r w:rsidR="009A117D">
        <w:tab/>
        <w:t xml:space="preserve">returns "(DEFUN </w:t>
      </w:r>
      <w:proofErr w:type="spellStart"/>
      <w:r w:rsidR="009A117D">
        <w:t>myfunc</w:t>
      </w:r>
      <w:proofErr w:type="spellEnd"/>
      <w:r w:rsidR="009A117D">
        <w:t xml:space="preserve"> () (SETQ a 10 b 20))"</w:t>
      </w:r>
    </w:p>
    <w:p w14:paraId="7AF9580F" w14:textId="77777777" w:rsidR="00F776E7" w:rsidRDefault="00F776E7" w:rsidP="00F776E7">
      <w:pPr>
        <w:pStyle w:val="Rubrik4"/>
      </w:pPr>
      <w:bookmarkStart w:id="300" w:name="_(GC)"/>
      <w:bookmarkStart w:id="301" w:name="_Toc359406166"/>
      <w:bookmarkEnd w:id="300"/>
      <w:r>
        <w:t>(</w:t>
      </w:r>
      <w:hyperlink w:anchor="_(GC)" w:history="1">
        <w:r w:rsidRPr="00F776E7">
          <w:rPr>
            <w:rStyle w:val="Hyperlnk"/>
            <w:bdr w:val="none" w:sz="0" w:space="0" w:color="auto"/>
          </w:rPr>
          <w:t>GC</w:t>
        </w:r>
      </w:hyperlink>
      <w:r>
        <w:t>)</w:t>
      </w:r>
      <w:bookmarkEnd w:id="301"/>
    </w:p>
    <w:p w14:paraId="4AB42B83" w14:textId="77777777" w:rsidR="00F776E7" w:rsidRPr="00F776E7" w:rsidRDefault="00F776E7" w:rsidP="00F776E7">
      <w:r>
        <w:t>This command makes global garbage collect in the whole IGEMS.</w:t>
      </w:r>
    </w:p>
    <w:p w14:paraId="7CF6285D" w14:textId="77777777" w:rsidR="0047000B" w:rsidRDefault="00D32EF5">
      <w:pPr>
        <w:pStyle w:val="Rubrik4"/>
      </w:pPr>
      <w:bookmarkStart w:id="302" w:name="_(GCD_&lt;num1&gt;_&lt;num2&gt;)"/>
      <w:bookmarkStart w:id="303" w:name="_GCD"/>
      <w:bookmarkStart w:id="304" w:name="_Toc359406167"/>
      <w:bookmarkEnd w:id="302"/>
      <w:bookmarkEnd w:id="303"/>
      <w:r>
        <w:t>(</w:t>
      </w:r>
      <w:hyperlink w:anchor="_(GCD_&lt;num1&gt;_&lt;num2&gt;)" w:history="1">
        <w:r w:rsidRPr="000124C2">
          <w:rPr>
            <w:rStyle w:val="Hyperlnk"/>
            <w:bdr w:val="none" w:sz="0" w:space="0" w:color="auto"/>
          </w:rPr>
          <w:t>GCD</w:t>
        </w:r>
      </w:hyperlink>
      <w:r>
        <w:t xml:space="preserve"> &lt;num1&gt; &lt;num2&gt;)</w:t>
      </w:r>
      <w:bookmarkEnd w:id="304"/>
    </w:p>
    <w:p w14:paraId="0A776795" w14:textId="3C05B589" w:rsidR="0047000B" w:rsidRDefault="00D32EF5">
      <w:r>
        <w:t xml:space="preserve">This function returns the greatest common denominator of &lt;num1&gt; and &lt;num2&gt;. Both </w:t>
      </w:r>
      <w:r w:rsidR="004E2A96">
        <w:t>arguments</w:t>
      </w:r>
      <w:r>
        <w:t xml:space="preserve"> must be </w:t>
      </w:r>
      <w:r w:rsidR="004E2A96">
        <w:t>non-zero</w:t>
      </w:r>
      <w:r>
        <w:t xml:space="preserve"> integers. The result is the largest positive integer that divides the numbers without a remainder.</w:t>
      </w:r>
    </w:p>
    <w:p w14:paraId="21CD72E8" w14:textId="77777777" w:rsidR="0047000B" w:rsidRDefault="00D32EF5">
      <w:pPr>
        <w:pStyle w:val="Oformateradtext"/>
        <w:rPr>
          <w:rFonts w:ascii="Courier New" w:hAnsi="Courier New" w:cs="Courier New"/>
        </w:rPr>
      </w:pPr>
      <w:r>
        <w:rPr>
          <w:rFonts w:ascii="Courier New" w:hAnsi="Courier New" w:cs="Courier New"/>
        </w:rPr>
        <w:t>(GCD 12 4)</w:t>
      </w:r>
      <w:r>
        <w:rPr>
          <w:rFonts w:ascii="Courier New" w:hAnsi="Courier New" w:cs="Courier New"/>
        </w:rPr>
        <w:tab/>
        <w:t>returns 4</w:t>
      </w:r>
    </w:p>
    <w:p w14:paraId="61BDF576" w14:textId="77777777" w:rsidR="0047000B" w:rsidRDefault="00D32EF5">
      <w:pPr>
        <w:pStyle w:val="Oformateradtext"/>
        <w:rPr>
          <w:rFonts w:ascii="Courier New" w:hAnsi="Courier New" w:cs="Courier New"/>
        </w:rPr>
      </w:pPr>
      <w:r>
        <w:rPr>
          <w:rFonts w:ascii="Courier New" w:hAnsi="Courier New" w:cs="Courier New"/>
        </w:rPr>
        <w:t>(GCD 4 8)</w:t>
      </w:r>
      <w:r>
        <w:rPr>
          <w:rFonts w:ascii="Courier New" w:hAnsi="Courier New" w:cs="Courier New"/>
        </w:rPr>
        <w:tab/>
        <w:t>returns 4</w:t>
      </w:r>
    </w:p>
    <w:p w14:paraId="4F7E9F23" w14:textId="77777777" w:rsidR="0047000B" w:rsidRDefault="00D32EF5">
      <w:pPr>
        <w:pStyle w:val="Oformateradtext"/>
        <w:rPr>
          <w:rFonts w:ascii="Courier New" w:hAnsi="Courier New" w:cs="Courier New"/>
        </w:rPr>
      </w:pPr>
      <w:r>
        <w:rPr>
          <w:rFonts w:ascii="Courier New" w:hAnsi="Courier New" w:cs="Courier New"/>
        </w:rPr>
        <w:t>(GCD 8 3)</w:t>
      </w:r>
      <w:r>
        <w:rPr>
          <w:rFonts w:ascii="Courier New" w:hAnsi="Courier New" w:cs="Courier New"/>
        </w:rPr>
        <w:tab/>
        <w:t>returns 1</w:t>
      </w:r>
    </w:p>
    <w:p w14:paraId="47ABD170" w14:textId="77777777" w:rsidR="0047000B" w:rsidRDefault="00D32EF5">
      <w:pPr>
        <w:pStyle w:val="Oformateradtext"/>
        <w:rPr>
          <w:rFonts w:ascii="Courier New" w:hAnsi="Courier New" w:cs="Courier New"/>
        </w:rPr>
      </w:pPr>
      <w:r>
        <w:rPr>
          <w:rFonts w:ascii="Courier New" w:hAnsi="Courier New" w:cs="Courier New"/>
        </w:rPr>
        <w:t>(GCD 25 5)</w:t>
      </w:r>
      <w:r>
        <w:rPr>
          <w:rFonts w:ascii="Courier New" w:hAnsi="Courier New" w:cs="Courier New"/>
        </w:rPr>
        <w:tab/>
        <w:t>returns 5</w:t>
      </w:r>
    </w:p>
    <w:p w14:paraId="258E99B8" w14:textId="77777777" w:rsidR="00F144E6" w:rsidRDefault="00F144E6" w:rsidP="00EE4CB2">
      <w:pPr>
        <w:pStyle w:val="Rubrik4"/>
      </w:pPr>
      <w:bookmarkStart w:id="305" w:name="_(GETDIR_&lt;default&gt;_&lt;flag&gt;)"/>
      <w:bookmarkEnd w:id="305"/>
      <w:r>
        <w:t>(</w:t>
      </w:r>
      <w:hyperlink w:anchor="_(GETDIR_&lt;default&gt;_&lt;flag&gt;)" w:history="1">
        <w:r w:rsidRPr="00EE4CB2">
          <w:rPr>
            <w:rStyle w:val="Hyperlnk"/>
            <w:bdr w:val="none" w:sz="0" w:space="0" w:color="auto"/>
          </w:rPr>
          <w:t>GETDIR</w:t>
        </w:r>
      </w:hyperlink>
      <w:r>
        <w:t xml:space="preserve"> </w:t>
      </w:r>
      <w:r w:rsidR="00EE4CB2">
        <w:t>&lt;default&gt; [&lt;flag&gt;])</w:t>
      </w:r>
    </w:p>
    <w:p w14:paraId="6AABEE20" w14:textId="77777777" w:rsidR="00EE4CB2" w:rsidRDefault="00EE4CB2" w:rsidP="00EE4CB2">
      <w:r>
        <w:t xml:space="preserve">This function </w:t>
      </w:r>
      <w:proofErr w:type="gramStart"/>
      <w:r>
        <w:t>open</w:t>
      </w:r>
      <w:proofErr w:type="gramEnd"/>
      <w:r>
        <w:t xml:space="preserve"> a dialog where the user can select a directory.</w:t>
      </w:r>
    </w:p>
    <w:tbl>
      <w:tblPr>
        <w:tblStyle w:val="Tabellrutnt"/>
        <w:tblW w:w="0" w:type="auto"/>
        <w:tblInd w:w="108" w:type="dxa"/>
        <w:tblLook w:val="04A0" w:firstRow="1" w:lastRow="0" w:firstColumn="1" w:lastColumn="0" w:noHBand="0" w:noVBand="1"/>
      </w:tblPr>
      <w:tblGrid>
        <w:gridCol w:w="851"/>
        <w:gridCol w:w="8253"/>
      </w:tblGrid>
      <w:tr w:rsidR="00EE4CB2" w:rsidRPr="00124E4E" w14:paraId="0749371A" w14:textId="77777777" w:rsidTr="002B68D8">
        <w:tc>
          <w:tcPr>
            <w:tcW w:w="851" w:type="dxa"/>
            <w:shd w:val="pct20" w:color="auto" w:fill="auto"/>
          </w:tcPr>
          <w:p w14:paraId="60DB2A00" w14:textId="77777777" w:rsidR="00EE4CB2" w:rsidRPr="00124E4E" w:rsidRDefault="00EE4CB2" w:rsidP="002B68D8">
            <w:pPr>
              <w:spacing w:before="120" w:after="120"/>
              <w:rPr>
                <w:b/>
                <w:sz w:val="20"/>
                <w:szCs w:val="20"/>
              </w:rPr>
            </w:pPr>
            <w:r>
              <w:rPr>
                <w:b/>
                <w:sz w:val="20"/>
                <w:szCs w:val="20"/>
              </w:rPr>
              <w:t>Flag</w:t>
            </w:r>
          </w:p>
        </w:tc>
        <w:tc>
          <w:tcPr>
            <w:tcW w:w="8253" w:type="dxa"/>
            <w:shd w:val="pct20" w:color="auto" w:fill="auto"/>
          </w:tcPr>
          <w:p w14:paraId="52E71CD0" w14:textId="77777777" w:rsidR="00EE4CB2" w:rsidRPr="00124E4E" w:rsidRDefault="00EE4CB2" w:rsidP="002B68D8">
            <w:pPr>
              <w:spacing w:before="120" w:after="120"/>
              <w:rPr>
                <w:b/>
                <w:sz w:val="20"/>
                <w:szCs w:val="20"/>
              </w:rPr>
            </w:pPr>
            <w:r w:rsidRPr="00124E4E">
              <w:rPr>
                <w:b/>
                <w:sz w:val="20"/>
                <w:szCs w:val="20"/>
              </w:rPr>
              <w:t>Meaning</w:t>
            </w:r>
          </w:p>
        </w:tc>
      </w:tr>
      <w:tr w:rsidR="00EE4CB2" w:rsidRPr="00124E4E" w14:paraId="2FC07A06" w14:textId="77777777" w:rsidTr="002B68D8">
        <w:tc>
          <w:tcPr>
            <w:tcW w:w="851" w:type="dxa"/>
          </w:tcPr>
          <w:p w14:paraId="1ED38443" w14:textId="77777777" w:rsidR="00EE4CB2" w:rsidRPr="00124E4E" w:rsidRDefault="00EE4CB2" w:rsidP="002B68D8">
            <w:pPr>
              <w:rPr>
                <w:sz w:val="20"/>
                <w:szCs w:val="20"/>
              </w:rPr>
            </w:pPr>
            <w:r w:rsidRPr="00124E4E">
              <w:rPr>
                <w:sz w:val="20"/>
                <w:szCs w:val="20"/>
              </w:rPr>
              <w:t>1</w:t>
            </w:r>
          </w:p>
        </w:tc>
        <w:tc>
          <w:tcPr>
            <w:tcW w:w="8253" w:type="dxa"/>
          </w:tcPr>
          <w:p w14:paraId="3385D170" w14:textId="77777777" w:rsidR="00EE4CB2" w:rsidRPr="00124E4E" w:rsidRDefault="00EE4CB2" w:rsidP="002B68D8">
            <w:pPr>
              <w:rPr>
                <w:sz w:val="20"/>
                <w:szCs w:val="20"/>
              </w:rPr>
            </w:pPr>
            <w:r>
              <w:rPr>
                <w:sz w:val="20"/>
                <w:szCs w:val="20"/>
              </w:rPr>
              <w:t>If the flag is 1 then the user can create a new directory</w:t>
            </w:r>
          </w:p>
        </w:tc>
      </w:tr>
    </w:tbl>
    <w:p w14:paraId="061604D6" w14:textId="77777777" w:rsidR="00EE4CB2" w:rsidRDefault="00EE4CB2" w:rsidP="00EE4CB2">
      <w:r>
        <w:t xml:space="preserve">The function return nil if the user </w:t>
      </w:r>
      <w:proofErr w:type="gramStart"/>
      <w:r>
        <w:t>close</w:t>
      </w:r>
      <w:proofErr w:type="gramEnd"/>
      <w:r>
        <w:t xml:space="preserve"> the dialog or the selected directory.</w:t>
      </w:r>
    </w:p>
    <w:p w14:paraId="15C43241" w14:textId="77777777" w:rsidR="00EE4CB2" w:rsidRDefault="00EE4CB2" w:rsidP="00EE4CB2">
      <w:pPr>
        <w:pStyle w:val="LISPSAMPLE"/>
        <w:ind w:left="2608" w:hanging="2608"/>
      </w:pPr>
      <w:r>
        <w:t>(GETDIR "")</w:t>
      </w:r>
      <w:r>
        <w:tab/>
        <w:t>returns the selected directory for example "C:/NCDATA/"</w:t>
      </w:r>
    </w:p>
    <w:p w14:paraId="22C8970C" w14:textId="77777777" w:rsidR="00EE4CB2" w:rsidRPr="00EE4CB2" w:rsidRDefault="00EE4CB2" w:rsidP="00EE4CB2"/>
    <w:p w14:paraId="04575A04" w14:textId="77777777" w:rsidR="00760858" w:rsidRDefault="00760858" w:rsidP="00760858">
      <w:pPr>
        <w:pStyle w:val="Rubrik4"/>
      </w:pPr>
      <w:bookmarkStart w:id="306" w:name="_(IF_&lt;testexpr&gt;_&lt;thenexpr&gt;"/>
      <w:bookmarkStart w:id="307" w:name="_IF"/>
      <w:bookmarkStart w:id="308" w:name="_(GETFILED_&lt;Prompt&gt;_&lt;default&gt;"/>
      <w:bookmarkStart w:id="309" w:name="_GETFILED"/>
      <w:bookmarkStart w:id="310" w:name="_Toc241996883"/>
      <w:bookmarkStart w:id="311" w:name="_Toc359406168"/>
      <w:bookmarkEnd w:id="306"/>
      <w:bookmarkEnd w:id="307"/>
      <w:bookmarkEnd w:id="308"/>
      <w:bookmarkEnd w:id="309"/>
      <w:r w:rsidRPr="00E91E3D">
        <w:t>(</w:t>
      </w:r>
      <w:hyperlink w:anchor="_(IF_&lt;testexpr&gt;_&lt;thenexpr&gt;" w:history="1">
        <w:r w:rsidRPr="00760858">
          <w:rPr>
            <w:rStyle w:val="Hyperlnk"/>
            <w:bdr w:val="none" w:sz="0" w:space="0" w:color="auto"/>
          </w:rPr>
          <w:t>GETFILED</w:t>
        </w:r>
      </w:hyperlink>
      <w:r w:rsidRPr="00E91E3D">
        <w:t xml:space="preserve"> </w:t>
      </w:r>
      <w:r>
        <w:t>&lt;</w:t>
      </w:r>
      <w:r w:rsidRPr="00E91E3D">
        <w:t>Prompt</w:t>
      </w:r>
      <w:r>
        <w:t>&gt; &lt;</w:t>
      </w:r>
      <w:r w:rsidRPr="00E91E3D">
        <w:t>default</w:t>
      </w:r>
      <w:r>
        <w:t>&gt;</w:t>
      </w:r>
      <w:r w:rsidRPr="00E91E3D">
        <w:t xml:space="preserve"> </w:t>
      </w:r>
      <w:r>
        <w:t>&lt;</w:t>
      </w:r>
      <w:r w:rsidRPr="00E91E3D">
        <w:t>extension</w:t>
      </w:r>
      <w:r>
        <w:t>&gt;</w:t>
      </w:r>
      <w:r w:rsidRPr="00E91E3D">
        <w:t xml:space="preserve"> </w:t>
      </w:r>
      <w:r>
        <w:t>&lt;</w:t>
      </w:r>
      <w:r w:rsidRPr="00E91E3D">
        <w:t>flag</w:t>
      </w:r>
      <w:r>
        <w:t>&gt;</w:t>
      </w:r>
      <w:r w:rsidRPr="00E91E3D">
        <w:t>)</w:t>
      </w:r>
      <w:bookmarkEnd w:id="310"/>
      <w:bookmarkEnd w:id="311"/>
    </w:p>
    <w:p w14:paraId="2624F6D7" w14:textId="77777777" w:rsidR="0031700B" w:rsidRPr="0031700B" w:rsidRDefault="0031700B" w:rsidP="0031700B">
      <w:r>
        <w:t xml:space="preserve">Note! </w:t>
      </w:r>
      <w:r w:rsidR="00A06EA9">
        <w:t xml:space="preserve">This function </w:t>
      </w:r>
      <w:r>
        <w:t>may be removed in the future.</w:t>
      </w:r>
      <w:r w:rsidRPr="0031700B">
        <w:t xml:space="preserve"> </w:t>
      </w:r>
      <w:r w:rsidR="00A06EA9">
        <w:br/>
      </w:r>
      <w:r>
        <w:t xml:space="preserve">Please use the function </w:t>
      </w:r>
      <w:hyperlink w:anchor="_(FILE-OPENDIALOG_&lt;initdir&gt;_&lt;filter&gt;" w:history="1">
        <w:r w:rsidRPr="008A6C4A">
          <w:rPr>
            <w:rStyle w:val="Hyperlnk"/>
            <w:bdr w:val="none" w:sz="0" w:space="0" w:color="auto"/>
          </w:rPr>
          <w:t>FILE-OPENDIALOG</w:t>
        </w:r>
      </w:hyperlink>
      <w:r>
        <w:t xml:space="preserve"> or </w:t>
      </w:r>
      <w:hyperlink w:anchor="_(FILE-SAVEDIALOG_&lt;initdir&gt;_&lt;ext&gt;)" w:history="1">
        <w:r w:rsidRPr="00A06EA9">
          <w:rPr>
            <w:rStyle w:val="Hyperlnk"/>
            <w:bdr w:val="none" w:sz="0" w:space="0" w:color="auto"/>
          </w:rPr>
          <w:t>FILE-SAVEDIALOG</w:t>
        </w:r>
      </w:hyperlink>
      <w:r w:rsidR="00A06EA9">
        <w:t xml:space="preserve"> instead of GETFILED</w:t>
      </w:r>
    </w:p>
    <w:p w14:paraId="731E5019" w14:textId="77777777" w:rsidR="00760858" w:rsidRPr="00E91E3D" w:rsidRDefault="00760858" w:rsidP="00760858">
      <w:r w:rsidRPr="00E91E3D">
        <w:t>The function opens a file</w:t>
      </w:r>
      <w:r>
        <w:t xml:space="preserve"> dialog and asks for a file name. </w:t>
      </w:r>
      <w:r>
        <w:br/>
        <w:t>The &lt;prompt&gt; argument must be a string and it will be displayed as the label of the file dialog.</w:t>
      </w:r>
    </w:p>
    <w:p w14:paraId="6CF3BF8C" w14:textId="77777777" w:rsidR="00760858" w:rsidRDefault="00760858" w:rsidP="00760858">
      <w:r>
        <w:t>The &lt;default&gt; argument can be a complete path file name and extension. If the argument is a filename only then cur</w:t>
      </w:r>
      <w:r w:rsidR="0013294F">
        <w:t>rent windows path is used</w:t>
      </w:r>
      <w:r>
        <w:t>.</w:t>
      </w:r>
    </w:p>
    <w:p w14:paraId="5E08506C" w14:textId="77777777" w:rsidR="00760858" w:rsidRDefault="00760858" w:rsidP="00760858">
      <w:r>
        <w:t>The &lt;extension&gt; argument should be without dot, and if it's an empty string then it's means the same as (*).</w:t>
      </w:r>
    </w:p>
    <w:p w14:paraId="0002351A" w14:textId="77777777" w:rsidR="00760858" w:rsidRDefault="00A06EA9" w:rsidP="00760858">
      <w:r>
        <w:t>The &lt;flag&gt; argument</w:t>
      </w:r>
      <w:r w:rsidR="00760858">
        <w:t xml:space="preserve"> is a bit coded integ</w:t>
      </w:r>
      <w:r w:rsidR="00124E4E">
        <w:t>er value with following meaning:</w:t>
      </w:r>
    </w:p>
    <w:tbl>
      <w:tblPr>
        <w:tblStyle w:val="Tabellrutnt"/>
        <w:tblW w:w="0" w:type="auto"/>
        <w:tblInd w:w="108" w:type="dxa"/>
        <w:tblLook w:val="04A0" w:firstRow="1" w:lastRow="0" w:firstColumn="1" w:lastColumn="0" w:noHBand="0" w:noVBand="1"/>
      </w:tblPr>
      <w:tblGrid>
        <w:gridCol w:w="851"/>
        <w:gridCol w:w="8253"/>
      </w:tblGrid>
      <w:tr w:rsidR="00760858" w:rsidRPr="00124E4E" w14:paraId="59F4CAAB" w14:textId="77777777" w:rsidTr="00760858">
        <w:tc>
          <w:tcPr>
            <w:tcW w:w="851" w:type="dxa"/>
            <w:shd w:val="pct20" w:color="auto" w:fill="auto"/>
          </w:tcPr>
          <w:p w14:paraId="6FBBCF34" w14:textId="77777777" w:rsidR="00760858" w:rsidRPr="00124E4E" w:rsidRDefault="00EE4CB2" w:rsidP="00760858">
            <w:pPr>
              <w:spacing w:before="120" w:after="120"/>
              <w:rPr>
                <w:b/>
                <w:sz w:val="20"/>
                <w:szCs w:val="20"/>
              </w:rPr>
            </w:pPr>
            <w:r>
              <w:rPr>
                <w:b/>
                <w:sz w:val="20"/>
                <w:szCs w:val="20"/>
              </w:rPr>
              <w:t>Flag</w:t>
            </w:r>
          </w:p>
        </w:tc>
        <w:tc>
          <w:tcPr>
            <w:tcW w:w="8253" w:type="dxa"/>
            <w:shd w:val="pct20" w:color="auto" w:fill="auto"/>
          </w:tcPr>
          <w:p w14:paraId="1308F6E7" w14:textId="77777777" w:rsidR="00760858" w:rsidRPr="00124E4E" w:rsidRDefault="00760858" w:rsidP="00760858">
            <w:pPr>
              <w:spacing w:before="120" w:after="120"/>
              <w:rPr>
                <w:b/>
                <w:sz w:val="20"/>
                <w:szCs w:val="20"/>
              </w:rPr>
            </w:pPr>
            <w:r w:rsidRPr="00124E4E">
              <w:rPr>
                <w:b/>
                <w:sz w:val="20"/>
                <w:szCs w:val="20"/>
              </w:rPr>
              <w:t>Meaning</w:t>
            </w:r>
          </w:p>
        </w:tc>
      </w:tr>
      <w:tr w:rsidR="00760858" w:rsidRPr="00124E4E" w14:paraId="3DBC9A61" w14:textId="77777777" w:rsidTr="00760858">
        <w:tc>
          <w:tcPr>
            <w:tcW w:w="851" w:type="dxa"/>
          </w:tcPr>
          <w:p w14:paraId="1F0FD84A" w14:textId="77777777" w:rsidR="00760858" w:rsidRPr="00124E4E" w:rsidRDefault="00760858" w:rsidP="00760858">
            <w:pPr>
              <w:rPr>
                <w:sz w:val="20"/>
                <w:szCs w:val="20"/>
              </w:rPr>
            </w:pPr>
            <w:r w:rsidRPr="00124E4E">
              <w:rPr>
                <w:sz w:val="20"/>
                <w:szCs w:val="20"/>
              </w:rPr>
              <w:t>1</w:t>
            </w:r>
          </w:p>
        </w:tc>
        <w:tc>
          <w:tcPr>
            <w:tcW w:w="8253" w:type="dxa"/>
          </w:tcPr>
          <w:p w14:paraId="3DE96460" w14:textId="77777777" w:rsidR="00760858" w:rsidRPr="00124E4E" w:rsidRDefault="00760858" w:rsidP="00760858">
            <w:pPr>
              <w:rPr>
                <w:sz w:val="20"/>
                <w:szCs w:val="20"/>
              </w:rPr>
            </w:pPr>
            <w:r w:rsidRPr="00124E4E">
              <w:rPr>
                <w:sz w:val="20"/>
                <w:szCs w:val="20"/>
              </w:rPr>
              <w:t>Create a file new file.</w:t>
            </w:r>
            <w:r w:rsidR="00124E4E">
              <w:rPr>
                <w:sz w:val="20"/>
                <w:szCs w:val="20"/>
              </w:rPr>
              <w:t xml:space="preserve"> If this bit is not set then the function </w:t>
            </w:r>
            <w:proofErr w:type="gramStart"/>
            <w:r w:rsidR="00124E4E">
              <w:rPr>
                <w:sz w:val="20"/>
                <w:szCs w:val="20"/>
              </w:rPr>
              <w:t>ask</w:t>
            </w:r>
            <w:proofErr w:type="gramEnd"/>
            <w:r w:rsidR="00124E4E">
              <w:rPr>
                <w:sz w:val="20"/>
                <w:szCs w:val="20"/>
              </w:rPr>
              <w:t xml:space="preserve"> for an existing file.</w:t>
            </w:r>
          </w:p>
        </w:tc>
      </w:tr>
      <w:tr w:rsidR="00760858" w:rsidRPr="00124E4E" w14:paraId="60347154" w14:textId="77777777" w:rsidTr="00760858">
        <w:tc>
          <w:tcPr>
            <w:tcW w:w="851" w:type="dxa"/>
          </w:tcPr>
          <w:p w14:paraId="077B5D79" w14:textId="77777777" w:rsidR="00760858" w:rsidRPr="00124E4E" w:rsidRDefault="00760858" w:rsidP="00760858">
            <w:pPr>
              <w:rPr>
                <w:sz w:val="20"/>
                <w:szCs w:val="20"/>
              </w:rPr>
            </w:pPr>
            <w:r w:rsidRPr="00124E4E">
              <w:rPr>
                <w:sz w:val="20"/>
                <w:szCs w:val="20"/>
              </w:rPr>
              <w:t>2</w:t>
            </w:r>
          </w:p>
        </w:tc>
        <w:tc>
          <w:tcPr>
            <w:tcW w:w="8253" w:type="dxa"/>
          </w:tcPr>
          <w:p w14:paraId="22BDA375" w14:textId="77777777" w:rsidR="00760858" w:rsidRPr="00124E4E" w:rsidRDefault="00760858" w:rsidP="00760858">
            <w:pPr>
              <w:rPr>
                <w:sz w:val="20"/>
                <w:szCs w:val="20"/>
              </w:rPr>
            </w:pPr>
          </w:p>
        </w:tc>
      </w:tr>
      <w:tr w:rsidR="00760858" w:rsidRPr="00124E4E" w14:paraId="7159AE0A" w14:textId="77777777" w:rsidTr="00760858">
        <w:tc>
          <w:tcPr>
            <w:tcW w:w="851" w:type="dxa"/>
          </w:tcPr>
          <w:p w14:paraId="56EC9BB3" w14:textId="77777777" w:rsidR="00760858" w:rsidRPr="00124E4E" w:rsidRDefault="00760858" w:rsidP="00760858">
            <w:pPr>
              <w:rPr>
                <w:sz w:val="20"/>
                <w:szCs w:val="20"/>
              </w:rPr>
            </w:pPr>
            <w:r w:rsidRPr="00124E4E">
              <w:rPr>
                <w:sz w:val="20"/>
                <w:szCs w:val="20"/>
              </w:rPr>
              <w:t>4</w:t>
            </w:r>
          </w:p>
        </w:tc>
        <w:tc>
          <w:tcPr>
            <w:tcW w:w="8253" w:type="dxa"/>
          </w:tcPr>
          <w:p w14:paraId="4E1E095A" w14:textId="77777777" w:rsidR="00760858" w:rsidRPr="00124E4E" w:rsidRDefault="00760858" w:rsidP="00760858">
            <w:pPr>
              <w:rPr>
                <w:sz w:val="20"/>
                <w:szCs w:val="20"/>
              </w:rPr>
            </w:pPr>
            <w:r w:rsidRPr="00124E4E">
              <w:rPr>
                <w:sz w:val="20"/>
                <w:szCs w:val="20"/>
              </w:rPr>
              <w:t>Let the user enter an arbitrary file name extension, or no extension at all *</w:t>
            </w:r>
          </w:p>
        </w:tc>
      </w:tr>
      <w:tr w:rsidR="00760858" w:rsidRPr="00124E4E" w14:paraId="5AFF8F3B" w14:textId="77777777" w:rsidTr="00760858">
        <w:tc>
          <w:tcPr>
            <w:tcW w:w="851" w:type="dxa"/>
          </w:tcPr>
          <w:p w14:paraId="1876A880" w14:textId="77777777" w:rsidR="00760858" w:rsidRPr="00124E4E" w:rsidRDefault="00760858" w:rsidP="00760858">
            <w:pPr>
              <w:rPr>
                <w:sz w:val="20"/>
                <w:szCs w:val="20"/>
              </w:rPr>
            </w:pPr>
            <w:r w:rsidRPr="00124E4E">
              <w:rPr>
                <w:sz w:val="20"/>
                <w:szCs w:val="20"/>
              </w:rPr>
              <w:t>8</w:t>
            </w:r>
          </w:p>
        </w:tc>
        <w:tc>
          <w:tcPr>
            <w:tcW w:w="8253" w:type="dxa"/>
          </w:tcPr>
          <w:p w14:paraId="1B2AFB83" w14:textId="77777777" w:rsidR="00760858" w:rsidRPr="00124E4E" w:rsidRDefault="00760858" w:rsidP="00760858">
            <w:pPr>
              <w:rPr>
                <w:sz w:val="20"/>
                <w:szCs w:val="20"/>
              </w:rPr>
            </w:pPr>
            <w:r w:rsidRPr="00124E4E">
              <w:rPr>
                <w:sz w:val="20"/>
                <w:szCs w:val="20"/>
              </w:rPr>
              <w:t>If this bit is set and bit 0 is not set, the function performs a library search for the file name entered. If it finds the file and its directory in the library search path, it strips the path and returns only the file name. (It does not strip the path name if it finds that a file of the same name is in a different directory.) *</w:t>
            </w:r>
          </w:p>
        </w:tc>
      </w:tr>
      <w:tr w:rsidR="00760858" w:rsidRPr="00124E4E" w14:paraId="4DC5C625" w14:textId="77777777" w:rsidTr="00760858">
        <w:tc>
          <w:tcPr>
            <w:tcW w:w="851" w:type="dxa"/>
          </w:tcPr>
          <w:p w14:paraId="19269E95" w14:textId="77777777" w:rsidR="00760858" w:rsidRPr="00124E4E" w:rsidRDefault="00760858" w:rsidP="00760858">
            <w:pPr>
              <w:rPr>
                <w:sz w:val="20"/>
                <w:szCs w:val="20"/>
              </w:rPr>
            </w:pPr>
            <w:r w:rsidRPr="00124E4E">
              <w:rPr>
                <w:sz w:val="20"/>
                <w:szCs w:val="20"/>
              </w:rPr>
              <w:t>16</w:t>
            </w:r>
          </w:p>
        </w:tc>
        <w:tc>
          <w:tcPr>
            <w:tcW w:w="8253" w:type="dxa"/>
          </w:tcPr>
          <w:p w14:paraId="799E6CED" w14:textId="77777777" w:rsidR="00760858" w:rsidRPr="00124E4E" w:rsidRDefault="00760858" w:rsidP="00760858">
            <w:pPr>
              <w:rPr>
                <w:sz w:val="20"/>
                <w:szCs w:val="20"/>
              </w:rPr>
            </w:pPr>
            <w:r w:rsidRPr="00124E4E">
              <w:rPr>
                <w:sz w:val="20"/>
                <w:szCs w:val="20"/>
              </w:rPr>
              <w:t>If this bit is not set, the function returns the entire file name, including the path name. If it’s set it will only return the file name and extension. *</w:t>
            </w:r>
          </w:p>
        </w:tc>
      </w:tr>
      <w:tr w:rsidR="00760858" w:rsidRPr="00124E4E" w14:paraId="6443FECF" w14:textId="77777777" w:rsidTr="00760858">
        <w:tc>
          <w:tcPr>
            <w:tcW w:w="851" w:type="dxa"/>
          </w:tcPr>
          <w:p w14:paraId="374F51A2" w14:textId="77777777" w:rsidR="00760858" w:rsidRPr="00124E4E" w:rsidRDefault="00760858" w:rsidP="00760858">
            <w:pPr>
              <w:rPr>
                <w:sz w:val="20"/>
                <w:szCs w:val="20"/>
              </w:rPr>
            </w:pPr>
            <w:r w:rsidRPr="00124E4E">
              <w:rPr>
                <w:sz w:val="20"/>
                <w:szCs w:val="20"/>
              </w:rPr>
              <w:t>32</w:t>
            </w:r>
          </w:p>
        </w:tc>
        <w:tc>
          <w:tcPr>
            <w:tcW w:w="8253" w:type="dxa"/>
          </w:tcPr>
          <w:p w14:paraId="78FB85AC" w14:textId="77777777" w:rsidR="00760858" w:rsidRPr="00124E4E" w:rsidRDefault="00760858" w:rsidP="00760858">
            <w:pPr>
              <w:rPr>
                <w:sz w:val="20"/>
                <w:szCs w:val="20"/>
              </w:rPr>
            </w:pPr>
            <w:r w:rsidRPr="00124E4E">
              <w:rPr>
                <w:sz w:val="20"/>
                <w:szCs w:val="20"/>
              </w:rPr>
              <w:t>If this bit is set and bit 0 is set (indicating that a new file is being specified), users will not be warned if they are about to overwrite an existing file. The alert box to warn users that a file of the same name already exists will not be displayed; the old file will just be replaced. *</w:t>
            </w:r>
          </w:p>
        </w:tc>
      </w:tr>
      <w:tr w:rsidR="00760858" w:rsidRPr="00124E4E" w14:paraId="6B61989C" w14:textId="77777777" w:rsidTr="00760858">
        <w:tc>
          <w:tcPr>
            <w:tcW w:w="851" w:type="dxa"/>
          </w:tcPr>
          <w:p w14:paraId="1F93379F" w14:textId="77777777" w:rsidR="00760858" w:rsidRPr="00124E4E" w:rsidRDefault="00760858" w:rsidP="00760858">
            <w:pPr>
              <w:rPr>
                <w:sz w:val="20"/>
                <w:szCs w:val="20"/>
              </w:rPr>
            </w:pPr>
            <w:r w:rsidRPr="00124E4E">
              <w:rPr>
                <w:sz w:val="20"/>
                <w:szCs w:val="20"/>
              </w:rPr>
              <w:t>64</w:t>
            </w:r>
          </w:p>
        </w:tc>
        <w:tc>
          <w:tcPr>
            <w:tcW w:w="8253" w:type="dxa"/>
          </w:tcPr>
          <w:p w14:paraId="6DC9A23B" w14:textId="77777777" w:rsidR="00760858" w:rsidRPr="00124E4E" w:rsidRDefault="00760858" w:rsidP="00760858">
            <w:pPr>
              <w:rPr>
                <w:sz w:val="20"/>
                <w:szCs w:val="20"/>
              </w:rPr>
            </w:pPr>
            <w:r w:rsidRPr="00124E4E">
              <w:rPr>
                <w:sz w:val="20"/>
                <w:szCs w:val="20"/>
              </w:rPr>
              <w:t>Do not transfer the remote file if the user specifies a URL. *</w:t>
            </w:r>
          </w:p>
        </w:tc>
      </w:tr>
      <w:tr w:rsidR="00760858" w:rsidRPr="00124E4E" w14:paraId="6FEEB1D2" w14:textId="77777777" w:rsidTr="00760858">
        <w:tc>
          <w:tcPr>
            <w:tcW w:w="851" w:type="dxa"/>
          </w:tcPr>
          <w:p w14:paraId="1A287729" w14:textId="77777777" w:rsidR="00760858" w:rsidRPr="00124E4E" w:rsidRDefault="00760858" w:rsidP="00760858">
            <w:pPr>
              <w:rPr>
                <w:sz w:val="20"/>
                <w:szCs w:val="20"/>
              </w:rPr>
            </w:pPr>
            <w:r w:rsidRPr="00124E4E">
              <w:rPr>
                <w:sz w:val="20"/>
                <w:szCs w:val="20"/>
              </w:rPr>
              <w:t>128</w:t>
            </w:r>
          </w:p>
        </w:tc>
        <w:tc>
          <w:tcPr>
            <w:tcW w:w="8253" w:type="dxa"/>
          </w:tcPr>
          <w:p w14:paraId="1D701552" w14:textId="77777777" w:rsidR="00760858" w:rsidRPr="00124E4E" w:rsidRDefault="00760858" w:rsidP="00760858">
            <w:pPr>
              <w:rPr>
                <w:sz w:val="20"/>
                <w:szCs w:val="20"/>
              </w:rPr>
            </w:pPr>
            <w:r w:rsidRPr="00124E4E">
              <w:rPr>
                <w:sz w:val="20"/>
                <w:szCs w:val="20"/>
              </w:rPr>
              <w:t>Do not allow URLs at all. *</w:t>
            </w:r>
          </w:p>
        </w:tc>
      </w:tr>
    </w:tbl>
    <w:p w14:paraId="3328A69F" w14:textId="77777777" w:rsidR="00760858" w:rsidRPr="00124E4E" w:rsidRDefault="00760858" w:rsidP="00760858">
      <w:pPr>
        <w:rPr>
          <w:szCs w:val="20"/>
        </w:rPr>
      </w:pPr>
      <w:r w:rsidRPr="00124E4E">
        <w:rPr>
          <w:szCs w:val="20"/>
        </w:rPr>
        <w:t>*Not implemented</w:t>
      </w:r>
    </w:p>
    <w:p w14:paraId="398CF9CE" w14:textId="77777777" w:rsidR="00DF42F8" w:rsidRDefault="00DF42F8" w:rsidP="00DF42F8">
      <w:pPr>
        <w:pStyle w:val="Rubrik4"/>
        <w:pBdr>
          <w:top w:val="single" w:sz="4" w:space="1" w:color="auto"/>
          <w:left w:val="single" w:sz="4" w:space="4" w:color="auto"/>
          <w:bottom w:val="single" w:sz="4" w:space="1" w:color="auto"/>
          <w:right w:val="single" w:sz="4" w:space="4" w:color="auto"/>
        </w:pBdr>
      </w:pPr>
      <w:bookmarkStart w:id="312" w:name="_(GETANGLE_&lt;prompt&gt;_[basepoint])"/>
      <w:bookmarkStart w:id="313" w:name="_Toc359406169"/>
      <w:bookmarkEnd w:id="312"/>
      <w:r>
        <w:t>Functions in this box may be replaced by other functions names like</w:t>
      </w:r>
      <w:bookmarkEnd w:id="313"/>
      <w:r>
        <w:t xml:space="preserve"> </w:t>
      </w:r>
    </w:p>
    <w:p w14:paraId="705817B8" w14:textId="77777777" w:rsidR="00DF42F8" w:rsidRDefault="00DF42F8" w:rsidP="00DF42F8">
      <w:pPr>
        <w:pStyle w:val="Rubrik4"/>
        <w:pBdr>
          <w:top w:val="single" w:sz="4" w:space="1" w:color="auto"/>
          <w:left w:val="single" w:sz="4" w:space="4" w:color="auto"/>
          <w:bottom w:val="single" w:sz="4" w:space="1" w:color="auto"/>
          <w:right w:val="single" w:sz="4" w:space="4" w:color="auto"/>
        </w:pBdr>
      </w:pPr>
      <w:bookmarkStart w:id="314" w:name="_Toc359406170"/>
      <w:r>
        <w:t>CAD-GETANGLE, CAD-GETDIST, CAD-GETPOINT, CAD-GETCORNER and so on...</w:t>
      </w:r>
      <w:bookmarkEnd w:id="314"/>
      <w:r w:rsidR="00E010D5">
        <w:t xml:space="preserve"> </w:t>
      </w:r>
    </w:p>
    <w:p w14:paraId="7E92DD69" w14:textId="77777777" w:rsidR="00FC568C" w:rsidRDefault="00FC568C" w:rsidP="00DF42F8">
      <w:pPr>
        <w:pStyle w:val="Rubrik4"/>
        <w:pBdr>
          <w:top w:val="single" w:sz="4" w:space="1" w:color="auto"/>
          <w:left w:val="single" w:sz="4" w:space="4" w:color="auto"/>
          <w:bottom w:val="single" w:sz="4" w:space="1" w:color="auto"/>
          <w:right w:val="single" w:sz="4" w:space="4" w:color="auto"/>
        </w:pBdr>
      </w:pPr>
      <w:bookmarkStart w:id="315" w:name="_Toc359406171"/>
      <w:r>
        <w:t>(</w:t>
      </w:r>
      <w:hyperlink w:anchor="_(GETANGLE_&lt;prompt&gt;_[basepoint])" w:history="1">
        <w:r w:rsidRPr="00CD4882">
          <w:rPr>
            <w:rStyle w:val="Hyperlnk"/>
            <w:bdr w:val="none" w:sz="0" w:space="0" w:color="auto"/>
          </w:rPr>
          <w:t>GETANGLE</w:t>
        </w:r>
      </w:hyperlink>
      <w:r>
        <w:t xml:space="preserve"> &lt;prompt&gt; [basepoint])</w:t>
      </w:r>
      <w:bookmarkEnd w:id="315"/>
      <w:r w:rsidR="00DF42F8">
        <w:t xml:space="preserve"> </w:t>
      </w:r>
    </w:p>
    <w:p w14:paraId="6344F0D1" w14:textId="77777777" w:rsidR="00E010D5" w:rsidRDefault="00FC568C" w:rsidP="00DF42F8">
      <w:pPr>
        <w:pStyle w:val="Rubrik4"/>
        <w:pBdr>
          <w:top w:val="single" w:sz="4" w:space="1" w:color="auto"/>
          <w:left w:val="single" w:sz="4" w:space="4" w:color="auto"/>
          <w:bottom w:val="single" w:sz="4" w:space="1" w:color="auto"/>
          <w:right w:val="single" w:sz="4" w:space="4" w:color="auto"/>
        </w:pBdr>
      </w:pPr>
      <w:bookmarkStart w:id="316" w:name="_(GETDIST_&lt;prompt&gt;_[basepoint])"/>
      <w:bookmarkStart w:id="317" w:name="_Toc359406172"/>
      <w:bookmarkEnd w:id="316"/>
      <w:r>
        <w:t>(</w:t>
      </w:r>
      <w:hyperlink w:anchor="_(GETDIST_&lt;prompt&gt;_[basepoint])" w:history="1">
        <w:r w:rsidRPr="00CD4882">
          <w:rPr>
            <w:rStyle w:val="Hyperlnk"/>
            <w:bdr w:val="none" w:sz="0" w:space="0" w:color="auto"/>
          </w:rPr>
          <w:t>GETDIST</w:t>
        </w:r>
      </w:hyperlink>
      <w:r>
        <w:t xml:space="preserve"> &lt;prompt&gt; [basepoint])</w:t>
      </w:r>
      <w:bookmarkEnd w:id="317"/>
      <w:r w:rsidR="00E010D5" w:rsidRPr="00E010D5">
        <w:t xml:space="preserve"> </w:t>
      </w:r>
      <w:r w:rsidR="00DF42F8">
        <w:t xml:space="preserve"> </w:t>
      </w:r>
    </w:p>
    <w:p w14:paraId="66D75C83" w14:textId="77777777" w:rsidR="00E010D5" w:rsidRPr="00DF42F8" w:rsidRDefault="00E010D5" w:rsidP="00DF42F8">
      <w:pPr>
        <w:pStyle w:val="Rubrik4"/>
        <w:pBdr>
          <w:top w:val="single" w:sz="4" w:space="1" w:color="auto"/>
          <w:left w:val="single" w:sz="4" w:space="4" w:color="auto"/>
          <w:bottom w:val="single" w:sz="4" w:space="1" w:color="auto"/>
          <w:right w:val="single" w:sz="4" w:space="4" w:color="auto"/>
        </w:pBdr>
        <w:rPr>
          <w:lang w:val="sv-SE"/>
        </w:rPr>
      </w:pPr>
      <w:bookmarkStart w:id="318" w:name="_(GETINT_&lt;prompt&gt;_&lt;default&gt;"/>
      <w:bookmarkStart w:id="319" w:name="_Toc359406173"/>
      <w:bookmarkEnd w:id="318"/>
      <w:r w:rsidRPr="00DF42F8">
        <w:rPr>
          <w:lang w:val="sv-SE"/>
        </w:rPr>
        <w:t>(</w:t>
      </w:r>
      <w:hyperlink w:anchor="_(GETINT_&lt;prompt&gt;_&lt;default&gt;" w:history="1">
        <w:r w:rsidRPr="00DF42F8">
          <w:rPr>
            <w:rStyle w:val="Hyperlnk"/>
            <w:bdr w:val="none" w:sz="0" w:space="0" w:color="auto"/>
            <w:lang w:val="sv-SE"/>
          </w:rPr>
          <w:t>GETINT</w:t>
        </w:r>
      </w:hyperlink>
      <w:r w:rsidRPr="00DF42F8">
        <w:rPr>
          <w:lang w:val="sv-SE"/>
        </w:rPr>
        <w:t xml:space="preserve"> &lt;prompt&gt; &lt;default&gt; [min] [max])</w:t>
      </w:r>
      <w:bookmarkEnd w:id="319"/>
    </w:p>
    <w:p w14:paraId="6F04FE94" w14:textId="77777777" w:rsidR="00E010D5" w:rsidRDefault="00E010D5" w:rsidP="00DF42F8">
      <w:pPr>
        <w:pStyle w:val="Rubrik4"/>
        <w:pBdr>
          <w:top w:val="single" w:sz="4" w:space="1" w:color="auto"/>
          <w:left w:val="single" w:sz="4" w:space="4" w:color="auto"/>
          <w:bottom w:val="single" w:sz="4" w:space="1" w:color="auto"/>
          <w:right w:val="single" w:sz="4" w:space="4" w:color="auto"/>
        </w:pBdr>
      </w:pPr>
      <w:bookmarkStart w:id="320" w:name="_(GETPOINT_&lt;prompt&gt;_[basepoint])"/>
      <w:bookmarkStart w:id="321" w:name="_Toc359406174"/>
      <w:bookmarkEnd w:id="320"/>
      <w:r>
        <w:t>(</w:t>
      </w:r>
      <w:hyperlink w:anchor="_(GETPOINT_&lt;prompt&gt;_[basepoint])" w:history="1">
        <w:r w:rsidRPr="00CD4882">
          <w:rPr>
            <w:rStyle w:val="Hyperlnk"/>
            <w:bdr w:val="none" w:sz="0" w:space="0" w:color="auto"/>
          </w:rPr>
          <w:t>GETPOINT</w:t>
        </w:r>
      </w:hyperlink>
      <w:r>
        <w:t xml:space="preserve"> </w:t>
      </w:r>
      <w:r w:rsidR="00101E55">
        <w:t>[base point] &lt;prompt&gt; &lt;object&gt;</w:t>
      </w:r>
      <w:r>
        <w:t>)</w:t>
      </w:r>
      <w:bookmarkEnd w:id="321"/>
    </w:p>
    <w:p w14:paraId="2DA770AC" w14:textId="77777777" w:rsidR="00101E55" w:rsidRPr="00101E55" w:rsidRDefault="00101E55" w:rsidP="00101E55">
      <w:r>
        <w:t>If the base point argument is used, then you can use the object argument. This will drag the object on the screen when you pick the point.</w:t>
      </w:r>
    </w:p>
    <w:p w14:paraId="0B9A4889" w14:textId="77777777" w:rsidR="00101E55" w:rsidRPr="00101E55" w:rsidRDefault="00101E55" w:rsidP="00101E55"/>
    <w:p w14:paraId="38DD5F46" w14:textId="77777777" w:rsidR="00E32436" w:rsidRDefault="00E32436" w:rsidP="00DF42F8">
      <w:pPr>
        <w:pStyle w:val="Rubrik4"/>
        <w:pBdr>
          <w:top w:val="single" w:sz="4" w:space="1" w:color="auto"/>
          <w:left w:val="single" w:sz="4" w:space="4" w:color="auto"/>
          <w:bottom w:val="single" w:sz="4" w:space="1" w:color="auto"/>
          <w:right w:val="single" w:sz="4" w:space="4" w:color="auto"/>
        </w:pBdr>
        <w:rPr>
          <w:lang w:val="en-GB"/>
        </w:rPr>
      </w:pPr>
      <w:bookmarkStart w:id="322" w:name="_(GETREAL_&lt;Prompt&gt;_&lt;default&gt;"/>
      <w:bookmarkStart w:id="323" w:name="_Toc241996885"/>
      <w:bookmarkStart w:id="324" w:name="_Toc359406175"/>
      <w:bookmarkEnd w:id="322"/>
      <w:r w:rsidRPr="00E91E3D">
        <w:rPr>
          <w:lang w:val="en-GB"/>
        </w:rPr>
        <w:t>(</w:t>
      </w:r>
      <w:hyperlink w:anchor="_(GETREAL_&lt;Prompt&gt;_&lt;default&gt;" w:history="1">
        <w:r w:rsidRPr="00CD4882">
          <w:rPr>
            <w:rStyle w:val="Hyperlnk"/>
            <w:bdr w:val="none" w:sz="0" w:space="0" w:color="auto"/>
            <w:lang w:val="en-GB"/>
          </w:rPr>
          <w:t>GETREAL</w:t>
        </w:r>
      </w:hyperlink>
      <w:r w:rsidRPr="00E91E3D">
        <w:rPr>
          <w:lang w:val="en-GB"/>
        </w:rPr>
        <w:t xml:space="preserve"> </w:t>
      </w:r>
      <w:r>
        <w:rPr>
          <w:lang w:val="en-GB"/>
        </w:rPr>
        <w:t>&lt;</w:t>
      </w:r>
      <w:r w:rsidRPr="00E91E3D">
        <w:rPr>
          <w:lang w:val="en-GB"/>
        </w:rPr>
        <w:t>Prompt</w:t>
      </w:r>
      <w:r>
        <w:rPr>
          <w:sz w:val="20"/>
          <w:lang w:val="en-GB"/>
        </w:rPr>
        <w:t>&gt; &lt;</w:t>
      </w:r>
      <w:r w:rsidRPr="00E91E3D">
        <w:rPr>
          <w:lang w:val="en-GB"/>
        </w:rPr>
        <w:t>default</w:t>
      </w:r>
      <w:r>
        <w:rPr>
          <w:lang w:val="en-GB"/>
        </w:rPr>
        <w:t>&gt;</w:t>
      </w:r>
      <w:r w:rsidR="00452CC0">
        <w:rPr>
          <w:lang w:val="en-GB"/>
        </w:rPr>
        <w:t xml:space="preserve"> &lt;min&gt;&lt;max&gt;</w:t>
      </w:r>
      <w:r w:rsidRPr="00E91E3D">
        <w:rPr>
          <w:lang w:val="en-GB"/>
        </w:rPr>
        <w:t>)</w:t>
      </w:r>
      <w:bookmarkEnd w:id="323"/>
      <w:bookmarkEnd w:id="324"/>
    </w:p>
    <w:p w14:paraId="1F9CE06A" w14:textId="77777777" w:rsidR="00E32436" w:rsidRDefault="00E32436" w:rsidP="00DF42F8">
      <w:pPr>
        <w:pBdr>
          <w:top w:val="single" w:sz="4" w:space="1" w:color="auto"/>
          <w:left w:val="single" w:sz="4" w:space="4" w:color="auto"/>
          <w:bottom w:val="single" w:sz="4" w:space="1" w:color="auto"/>
          <w:right w:val="single" w:sz="4" w:space="4" w:color="auto"/>
        </w:pBdr>
        <w:rPr>
          <w:lang w:val="en-GB"/>
        </w:rPr>
      </w:pPr>
      <w:r>
        <w:rPr>
          <w:lang w:val="en-GB"/>
        </w:rPr>
        <w:t>This function shows a dialog that ask for a numerical value.</w:t>
      </w:r>
    </w:p>
    <w:p w14:paraId="605A1022" w14:textId="77777777" w:rsidR="005F0AFC" w:rsidRDefault="005F0AFC" w:rsidP="00DF42F8">
      <w:pPr>
        <w:pStyle w:val="Rubrik4"/>
        <w:pBdr>
          <w:top w:val="single" w:sz="4" w:space="1" w:color="auto"/>
          <w:left w:val="single" w:sz="4" w:space="4" w:color="auto"/>
          <w:bottom w:val="single" w:sz="4" w:space="1" w:color="auto"/>
          <w:right w:val="single" w:sz="4" w:space="4" w:color="auto"/>
        </w:pBdr>
        <w:rPr>
          <w:lang w:val="en-GB"/>
        </w:rPr>
      </w:pPr>
      <w:bookmarkStart w:id="325" w:name="_(GETSTRING_&lt;Prompt&gt;_&lt;default&gt;)"/>
      <w:bookmarkStart w:id="326" w:name="_Toc359406176"/>
      <w:bookmarkEnd w:id="325"/>
      <w:r>
        <w:rPr>
          <w:lang w:val="en-GB"/>
        </w:rPr>
        <w:t>(</w:t>
      </w:r>
      <w:hyperlink w:anchor="_(GETSTRING_&lt;Prompt&gt;_&lt;default&gt;)" w:history="1">
        <w:r w:rsidRPr="005F0AFC">
          <w:rPr>
            <w:rStyle w:val="Hyperlnk"/>
            <w:bdr w:val="none" w:sz="0" w:space="0" w:color="auto"/>
          </w:rPr>
          <w:t>GETSTRING</w:t>
        </w:r>
      </w:hyperlink>
      <w:r>
        <w:rPr>
          <w:lang w:val="en-GB"/>
        </w:rPr>
        <w:t xml:space="preserve"> &lt;Prompt&gt; &lt;default&gt;)</w:t>
      </w:r>
      <w:bookmarkEnd w:id="326"/>
    </w:p>
    <w:p w14:paraId="7A29C915" w14:textId="77777777" w:rsidR="005F0AFC" w:rsidRDefault="005F0AFC" w:rsidP="00E32436">
      <w:pPr>
        <w:rPr>
          <w:lang w:val="en-GB"/>
        </w:rPr>
      </w:pPr>
    </w:p>
    <w:p w14:paraId="30141793" w14:textId="77777777" w:rsidR="00096949" w:rsidRDefault="00096949" w:rsidP="00096949">
      <w:pPr>
        <w:pStyle w:val="Rubrik4"/>
      </w:pPr>
      <w:bookmarkStart w:id="327" w:name="_(GETVAR_&lt;name&gt;)"/>
      <w:bookmarkStart w:id="328" w:name="_GETVAR"/>
      <w:bookmarkStart w:id="329" w:name="_Toc359406177"/>
      <w:bookmarkEnd w:id="327"/>
      <w:bookmarkEnd w:id="328"/>
      <w:r>
        <w:t>(</w:t>
      </w:r>
      <w:hyperlink w:anchor="_(GETVAR_&lt;name&gt;)" w:history="1">
        <w:r w:rsidRPr="005C45B0">
          <w:rPr>
            <w:rStyle w:val="Hyperlnk"/>
            <w:bdr w:val="none" w:sz="0" w:space="0" w:color="auto"/>
          </w:rPr>
          <w:t>GETVAR</w:t>
        </w:r>
      </w:hyperlink>
      <w:r>
        <w:t xml:space="preserve"> &lt;name&gt;)</w:t>
      </w:r>
      <w:bookmarkEnd w:id="329"/>
    </w:p>
    <w:p w14:paraId="0DD94071" w14:textId="77777777" w:rsidR="00096949" w:rsidRDefault="00096949" w:rsidP="00096949">
      <w:r>
        <w:t>This function returns the system variable from IGEMS environment. The &lt;name&gt; must be a valid variable string. Following variables are available:</w:t>
      </w:r>
    </w:p>
    <w:p w14:paraId="6289E0F4" w14:textId="77777777" w:rsidR="00295A48" w:rsidRDefault="00245F65" w:rsidP="00096949">
      <w:pPr>
        <w:pStyle w:val="LISPSAMPLE"/>
      </w:pPr>
      <w:r w:rsidRPr="00E944E1">
        <w:rPr>
          <w:b/>
        </w:rPr>
        <w:t>(GETVAR "DIGFILE")</w:t>
      </w:r>
      <w:r>
        <w:tab/>
        <w:t xml:space="preserve">returns the current drawing file name. If the name </w:t>
      </w:r>
      <w:r w:rsidR="00E944E1">
        <w:t>refers</w:t>
      </w:r>
      <w:r>
        <w:t xml:space="preserve"> to an existing </w:t>
      </w:r>
      <w:proofErr w:type="gramStart"/>
      <w:r>
        <w:t>file</w:t>
      </w:r>
      <w:proofErr w:type="gramEnd"/>
      <w:r>
        <w:t xml:space="preserve"> then the complete path</w:t>
      </w:r>
      <w:r w:rsidR="00E944E1">
        <w:t xml:space="preserve"> </w:t>
      </w:r>
      <w:r>
        <w:t>and extension are returned.</w:t>
      </w:r>
      <w:r w:rsidR="00E944E1">
        <w:br/>
      </w:r>
      <w:r w:rsidR="00E944E1" w:rsidRPr="00E944E1">
        <w:rPr>
          <w:b/>
        </w:rPr>
        <w:t>(GETVAR "FILEIMPORT")</w:t>
      </w:r>
      <w:r w:rsidR="00E944E1" w:rsidRPr="00E944E1">
        <w:t xml:space="preserve"> </w:t>
      </w:r>
      <w:r w:rsidR="00E944E1">
        <w:tab/>
      </w:r>
      <w:r w:rsidR="00E944E1" w:rsidRPr="00E944E1">
        <w:t>This function will return the filename of the latest imported file using Copy/Paste, Drag/Drop or the Import command. (Only filename not path)</w:t>
      </w:r>
      <w:r>
        <w:br/>
      </w:r>
      <w:r w:rsidR="00B318D1">
        <w:rPr>
          <w:b/>
        </w:rPr>
        <w:t>(GETVAR "IGEMSCNC")</w:t>
      </w:r>
      <w:r w:rsidR="00B318D1">
        <w:rPr>
          <w:b/>
        </w:rPr>
        <w:tab/>
      </w:r>
      <w:r w:rsidR="00B318D1">
        <w:rPr>
          <w:bCs/>
        </w:rPr>
        <w:t>returns the complete path and program specified in the IGENS CNC field in the General tab on the Preferences dialog</w:t>
      </w:r>
      <w:r w:rsidR="00B318D1">
        <w:rPr>
          <w:bCs/>
        </w:rPr>
        <w:br/>
      </w:r>
      <w:r w:rsidR="00321368" w:rsidRPr="00E944E1">
        <w:rPr>
          <w:b/>
        </w:rPr>
        <w:t>(GETVAR "LANGUAGE")</w:t>
      </w:r>
      <w:r w:rsidR="00321368">
        <w:tab/>
        <w:t xml:space="preserve">returns the </w:t>
      </w:r>
      <w:hyperlink r:id="rId27" w:history="1">
        <w:r w:rsidR="00321368" w:rsidRPr="00AE2F4F">
          <w:rPr>
            <w:rStyle w:val="Hyperlnk"/>
            <w:bdr w:val="none" w:sz="0" w:space="0" w:color="auto"/>
          </w:rPr>
          <w:t>ISO639-1</w:t>
        </w:r>
      </w:hyperlink>
      <w:r w:rsidR="00321368">
        <w:t xml:space="preserve"> two letter code for the</w:t>
      </w:r>
      <w:r w:rsidR="00E944E1">
        <w:t xml:space="preserve"> </w:t>
      </w:r>
      <w:r w:rsidR="00321368">
        <w:t>language. Example: "se" for English or "se" for Swedish.</w:t>
      </w:r>
      <w:r w:rsidR="00321368">
        <w:br/>
      </w:r>
      <w:r w:rsidR="00096949" w:rsidRPr="00E944E1">
        <w:rPr>
          <w:b/>
        </w:rPr>
        <w:t>(GETVAR "PATHDATA")</w:t>
      </w:r>
      <w:r w:rsidR="00096949">
        <w:tab/>
        <w:t>returns the IGEMS data folder.</w:t>
      </w:r>
      <w:r w:rsidR="00E944E1">
        <w:br/>
      </w:r>
      <w:r w:rsidR="00E944E1" w:rsidRPr="00E944E1">
        <w:rPr>
          <w:b/>
        </w:rPr>
        <w:t>(GETVAR "PATHIMPORT")</w:t>
      </w:r>
      <w:r w:rsidR="00E944E1">
        <w:tab/>
        <w:t xml:space="preserve">returns the </w:t>
      </w:r>
      <w:r w:rsidR="00E944E1" w:rsidRPr="00E944E1">
        <w:t>path to the latest imported file using</w:t>
      </w:r>
      <w:r w:rsidR="00E944E1">
        <w:t xml:space="preserve"> </w:t>
      </w:r>
      <w:r w:rsidR="00E944E1" w:rsidRPr="00E944E1">
        <w:t>Copy/Paste, Drag/Drop or the Import command.</w:t>
      </w:r>
      <w:r w:rsidR="00096949">
        <w:br/>
      </w:r>
      <w:r w:rsidR="00096949" w:rsidRPr="00E944E1">
        <w:rPr>
          <w:b/>
        </w:rPr>
        <w:t>(GETVAR "PATHSHARED")</w:t>
      </w:r>
      <w:r w:rsidR="00096949">
        <w:tab/>
        <w:t>returns the shared folder location.</w:t>
      </w:r>
      <w:r w:rsidR="00096949">
        <w:br/>
      </w:r>
      <w:r w:rsidR="00096949" w:rsidRPr="00E944E1">
        <w:rPr>
          <w:b/>
        </w:rPr>
        <w:t>(GETVAR "PATHBIN")</w:t>
      </w:r>
      <w:r w:rsidR="00096949">
        <w:tab/>
        <w:t>returns IGEMS bin folder.</w:t>
      </w:r>
      <w:r w:rsidR="00096949">
        <w:br/>
      </w:r>
      <w:r w:rsidR="00096949" w:rsidRPr="00E944E1">
        <w:rPr>
          <w:b/>
        </w:rPr>
        <w:t>(GETVAR "PATHROOT")</w:t>
      </w:r>
      <w:r w:rsidR="00096949">
        <w:tab/>
        <w:t>returns IGEMS installation folder.</w:t>
      </w:r>
      <w:r w:rsidR="00096949">
        <w:br/>
      </w:r>
      <w:r w:rsidR="00096949" w:rsidRPr="00E944E1">
        <w:rPr>
          <w:b/>
        </w:rPr>
        <w:t>(GETVAR "PATHSCRIPT")</w:t>
      </w:r>
      <w:r w:rsidR="00096949">
        <w:tab/>
        <w:t>return</w:t>
      </w:r>
      <w:r w:rsidR="00350CD1">
        <w:t>s the location of the latest loaded LISP file</w:t>
      </w:r>
      <w:r>
        <w:br/>
      </w:r>
      <w:r w:rsidR="00D6603E" w:rsidRPr="00E944E1">
        <w:rPr>
          <w:b/>
        </w:rPr>
        <w:t>(GETVAR "PATHTEMP")</w:t>
      </w:r>
      <w:r w:rsidR="00D6603E">
        <w:tab/>
        <w:t>returns windows temp directory</w:t>
      </w:r>
      <w:r w:rsidR="00E944E1">
        <w:br/>
      </w:r>
      <w:r w:rsidR="00321368" w:rsidRPr="00E944E1">
        <w:rPr>
          <w:b/>
        </w:rPr>
        <w:t>(GETVAR "VIEWAREA")</w:t>
      </w:r>
      <w:r w:rsidR="00321368">
        <w:tab/>
        <w:t>returns a list of the currently visible rectangle in the current drawing (x1 y1 x2 y2)</w:t>
      </w:r>
      <w:r w:rsidR="007369EB">
        <w:br/>
      </w:r>
      <w:r w:rsidR="007369EB" w:rsidRPr="00E944E1">
        <w:rPr>
          <w:b/>
        </w:rPr>
        <w:t>(GETVAR "UNITS")</w:t>
      </w:r>
      <w:r w:rsidR="007369EB">
        <w:tab/>
        <w:t>returns actual dimension units 0 for metric and 1 for imperial</w:t>
      </w:r>
      <w:r w:rsidR="00321368">
        <w:br/>
      </w:r>
      <w:r w:rsidRPr="00E944E1">
        <w:rPr>
          <w:b/>
        </w:rPr>
        <w:t>(GETVAR "USERNAME")</w:t>
      </w:r>
      <w:r>
        <w:tab/>
        <w:t>returns the current windows user.</w:t>
      </w:r>
    </w:p>
    <w:p w14:paraId="5E87C96E" w14:textId="77777777" w:rsidR="00295A48" w:rsidRPr="00096949" w:rsidRDefault="00350CD1" w:rsidP="00096949">
      <w:pPr>
        <w:pStyle w:val="LISPSAMPLE"/>
      </w:pPr>
      <w:r>
        <w:br/>
      </w:r>
      <w:r w:rsidR="00295A48">
        <w:t>Example:</w:t>
      </w:r>
      <w:r w:rsidR="00295A48">
        <w:br/>
        <w:t>(GETVAR "PATHDATA")</w:t>
      </w:r>
      <w:r w:rsidR="00295A48">
        <w:tab/>
        <w:t xml:space="preserve">returns </w:t>
      </w:r>
      <w:r w:rsidR="00295A48" w:rsidRPr="00295A48">
        <w:t>"C:/ProgramData/IGEMS Software/IGEMS/10.0.0.0/"</w:t>
      </w:r>
    </w:p>
    <w:p w14:paraId="1A47642B" w14:textId="77777777" w:rsidR="0026760A" w:rsidRDefault="0026760A">
      <w:pPr>
        <w:pStyle w:val="Rubrik4"/>
      </w:pPr>
      <w:bookmarkStart w:id="330" w:name="_(IF_&lt;testexpr&gt;_&lt;thenexpr&gt;_1"/>
      <w:bookmarkStart w:id="331" w:name="_(GUID)"/>
      <w:bookmarkStart w:id="332" w:name="_Toc359406178"/>
      <w:bookmarkEnd w:id="330"/>
      <w:bookmarkEnd w:id="331"/>
      <w:r>
        <w:t>(</w:t>
      </w:r>
      <w:hyperlink w:anchor="_(GUID)" w:history="1">
        <w:r w:rsidRPr="00860042">
          <w:rPr>
            <w:rStyle w:val="Hyperlnk"/>
            <w:bdr w:val="none" w:sz="0" w:space="0" w:color="auto"/>
          </w:rPr>
          <w:t>GUID</w:t>
        </w:r>
      </w:hyperlink>
      <w:r>
        <w:t>)</w:t>
      </w:r>
      <w:bookmarkEnd w:id="332"/>
    </w:p>
    <w:p w14:paraId="3FDA8BFB" w14:textId="77777777" w:rsidR="00860042" w:rsidRDefault="00860042" w:rsidP="00860042">
      <w:r>
        <w:t xml:space="preserve">The function returns a unique windows string. The string can be used as </w:t>
      </w:r>
      <w:r w:rsidR="00B44449">
        <w:t xml:space="preserve">a </w:t>
      </w:r>
      <w:r>
        <w:t>randomly ID.</w:t>
      </w:r>
    </w:p>
    <w:p w14:paraId="3E38E52A" w14:textId="77777777" w:rsidR="00B44449" w:rsidRDefault="006C61E9" w:rsidP="00860042">
      <w:r>
        <w:t>(GUID)</w:t>
      </w:r>
      <w:r>
        <w:tab/>
      </w:r>
      <w:r>
        <w:tab/>
        <w:t xml:space="preserve">can returns </w:t>
      </w:r>
      <w:r w:rsidRPr="006C61E9">
        <w:t>"eb21bb57-9a51-40f4-b0e3-a99d004eaae5"</w:t>
      </w:r>
    </w:p>
    <w:p w14:paraId="27BC52F4" w14:textId="77777777" w:rsidR="006C61E9" w:rsidRPr="00860042" w:rsidRDefault="006C61E9" w:rsidP="00860042">
      <w:r>
        <w:t>(GUID)</w:t>
      </w:r>
      <w:r>
        <w:tab/>
      </w:r>
      <w:r>
        <w:tab/>
        <w:t xml:space="preserve">can returns </w:t>
      </w:r>
      <w:r w:rsidRPr="006C61E9">
        <w:t>"a41cd4d2-2423-473d-bf7b-edd49dba2ad9"</w:t>
      </w:r>
    </w:p>
    <w:p w14:paraId="7EC7142F" w14:textId="77777777" w:rsidR="0047000B" w:rsidRDefault="00D32EF5">
      <w:pPr>
        <w:pStyle w:val="Rubrik4"/>
      </w:pPr>
      <w:bookmarkStart w:id="333" w:name="_Toc359406179"/>
      <w:r>
        <w:t>(</w:t>
      </w:r>
      <w:hyperlink w:anchor="_(IF_&lt;testexpr&gt;_&lt;thenexpr&gt;_1" w:history="1">
        <w:r w:rsidRPr="000124C2">
          <w:rPr>
            <w:rStyle w:val="Hyperlnk"/>
            <w:bdr w:val="none" w:sz="0" w:space="0" w:color="auto"/>
          </w:rPr>
          <w:t>IF</w:t>
        </w:r>
      </w:hyperlink>
      <w:r>
        <w:t xml:space="preserve"> &lt;</w:t>
      </w:r>
      <w:proofErr w:type="spellStart"/>
      <w:r>
        <w:t>testexpr</w:t>
      </w:r>
      <w:proofErr w:type="spellEnd"/>
      <w:r>
        <w:t>&gt; &lt;</w:t>
      </w:r>
      <w:proofErr w:type="spellStart"/>
      <w:r>
        <w:t>thenexpr</w:t>
      </w:r>
      <w:proofErr w:type="spellEnd"/>
      <w:r>
        <w:t>&gt; [&lt;</w:t>
      </w:r>
      <w:proofErr w:type="spellStart"/>
      <w:r>
        <w:t>elseexpr</w:t>
      </w:r>
      <w:proofErr w:type="spellEnd"/>
      <w:r>
        <w:t>&gt;])</w:t>
      </w:r>
      <w:bookmarkEnd w:id="333"/>
    </w:p>
    <w:p w14:paraId="365E3C19" w14:textId="77777777" w:rsidR="0047000B" w:rsidRDefault="00D32EF5">
      <w:r>
        <w:t>This function conditionally evaluates expressions. If &lt;</w:t>
      </w:r>
      <w:proofErr w:type="spellStart"/>
      <w:r>
        <w:t>testexpr</w:t>
      </w:r>
      <w:proofErr w:type="spellEnd"/>
      <w:r>
        <w:t>&gt; is not nil, then it evaluates &lt;</w:t>
      </w:r>
      <w:proofErr w:type="spellStart"/>
      <w:r>
        <w:t>thenexpr</w:t>
      </w:r>
      <w:proofErr w:type="spellEnd"/>
      <w:r>
        <w:t>&gt; otherwise it evaluates &lt;</w:t>
      </w:r>
      <w:proofErr w:type="spellStart"/>
      <w:r>
        <w:t>elseexpr</w:t>
      </w:r>
      <w:proofErr w:type="spellEnd"/>
      <w:r>
        <w:t>&gt;. The last expression &lt;</w:t>
      </w:r>
      <w:proofErr w:type="spellStart"/>
      <w:r>
        <w:t>elseexpr</w:t>
      </w:r>
      <w:proofErr w:type="spellEnd"/>
      <w:r>
        <w:t>&gt; is optional. IF returns the value of the selected expression. If &lt;</w:t>
      </w:r>
      <w:proofErr w:type="spellStart"/>
      <w:r>
        <w:t>elseexpr</w:t>
      </w:r>
      <w:proofErr w:type="spellEnd"/>
      <w:r>
        <w:t>&gt; is missing and &lt;</w:t>
      </w:r>
      <w:proofErr w:type="spellStart"/>
      <w:r>
        <w:t>thenexpr</w:t>
      </w:r>
      <w:proofErr w:type="spellEnd"/>
      <w:r>
        <w:t>&gt; is nil then IF returns nil.</w:t>
      </w:r>
    </w:p>
    <w:p w14:paraId="583449A5" w14:textId="77777777" w:rsidR="0047000B" w:rsidRDefault="00D32EF5">
      <w:pPr>
        <w:pStyle w:val="LISPSAMPLE"/>
      </w:pPr>
      <w:r>
        <w:t>(IF (= T nil) "Same" "Not same")</w:t>
      </w:r>
      <w:r>
        <w:tab/>
        <w:t>returns "Not same"</w:t>
      </w:r>
      <w:r>
        <w:br/>
        <w:t>(IF (= (+ 10 20) 30) "Same" "Not same")</w:t>
      </w:r>
      <w:r>
        <w:tab/>
        <w:t>returns "Same"</w:t>
      </w:r>
      <w:r>
        <w:br/>
        <w:t>(IF (&lt; 22 12) "OK")</w:t>
      </w:r>
      <w:r>
        <w:tab/>
      </w:r>
      <w:r>
        <w:tab/>
      </w:r>
      <w:r>
        <w:tab/>
        <w:t>returns nil</w:t>
      </w:r>
    </w:p>
    <w:p w14:paraId="68FA327B" w14:textId="77777777" w:rsidR="00A9710C" w:rsidRDefault="00A9710C">
      <w:pPr>
        <w:pStyle w:val="Rubrik4"/>
      </w:pPr>
      <w:bookmarkStart w:id="334" w:name="_(LAMBDA_&lt;arguments&gt;_&lt;expr&gt;"/>
      <w:bookmarkStart w:id="335" w:name="_LAMBDA"/>
      <w:bookmarkStart w:id="336" w:name="_(ITOA_&lt;number&gt;)"/>
      <w:bookmarkStart w:id="337" w:name="_ITOA"/>
      <w:bookmarkStart w:id="338" w:name="_(INTERS_&lt;pt1&gt;_&lt;pt2&gt;"/>
      <w:bookmarkStart w:id="339" w:name="_Toc359406180"/>
      <w:bookmarkEnd w:id="334"/>
      <w:bookmarkEnd w:id="335"/>
      <w:bookmarkEnd w:id="336"/>
      <w:bookmarkEnd w:id="337"/>
      <w:bookmarkEnd w:id="338"/>
      <w:r>
        <w:t>(</w:t>
      </w:r>
      <w:hyperlink w:anchor="_(INTERS_&lt;pt1&gt;_&lt;pt2&gt;" w:history="1">
        <w:r w:rsidRPr="00A9710C">
          <w:rPr>
            <w:rStyle w:val="Hyperlnk"/>
            <w:bdr w:val="none" w:sz="0" w:space="0" w:color="auto"/>
          </w:rPr>
          <w:t>INTERS</w:t>
        </w:r>
      </w:hyperlink>
      <w:r>
        <w:t xml:space="preserve"> &lt;line1start&gt; &lt;line1end&gt; &lt;line2start&gt; &lt;line2end&gt; [infinity])</w:t>
      </w:r>
    </w:p>
    <w:p w14:paraId="616F75F8" w14:textId="77777777" w:rsidR="00A9710C" w:rsidRDefault="00A9710C" w:rsidP="00A9710C">
      <w:r>
        <w:t xml:space="preserve">The function returns the intersection point between line1 and line2. If the optional argument [infinity] is nil or omitted then the intersection point must be on both of the lines else the function will </w:t>
      </w:r>
      <w:proofErr w:type="gramStart"/>
      <w:r>
        <w:t>returns</w:t>
      </w:r>
      <w:proofErr w:type="gramEnd"/>
      <w:r>
        <w:t xml:space="preserve"> nil. If the [infinity] argument is </w:t>
      </w:r>
      <w:proofErr w:type="gramStart"/>
      <w:r>
        <w:t>T</w:t>
      </w:r>
      <w:proofErr w:type="gramEnd"/>
      <w:r>
        <w:t xml:space="preserve"> then the function will always return the intersection point. (Not if the lines are parallel).</w:t>
      </w:r>
    </w:p>
    <w:p w14:paraId="0C0D8A68" w14:textId="77777777" w:rsidR="00A9710C" w:rsidRDefault="00A9710C" w:rsidP="00A9710C">
      <w:pPr>
        <w:pStyle w:val="LISPSAMPLE"/>
      </w:pPr>
      <w:r>
        <w:t>(INTERS p1 p2 p3 p4 T)</w:t>
      </w:r>
      <w:r>
        <w:tab/>
        <w:t>returns a point (z y)</w:t>
      </w:r>
    </w:p>
    <w:p w14:paraId="7E836D0D" w14:textId="77777777" w:rsidR="0047000B" w:rsidRDefault="00D32EF5">
      <w:pPr>
        <w:pStyle w:val="Rubrik4"/>
      </w:pPr>
      <w:r>
        <w:t>(</w:t>
      </w:r>
      <w:hyperlink w:anchor="_(LAMBDA_&lt;arguments&gt;_&lt;expr&gt;" w:history="1">
        <w:r w:rsidRPr="000124C2">
          <w:rPr>
            <w:rStyle w:val="Hyperlnk"/>
            <w:bdr w:val="none" w:sz="0" w:space="0" w:color="auto"/>
          </w:rPr>
          <w:t>ITOA</w:t>
        </w:r>
      </w:hyperlink>
      <w:r>
        <w:t xml:space="preserve"> &lt;number&gt;)</w:t>
      </w:r>
      <w:bookmarkEnd w:id="339"/>
    </w:p>
    <w:p w14:paraId="12FB918C" w14:textId="77777777" w:rsidR="0047000B" w:rsidRDefault="00D32EF5">
      <w:r>
        <w:t>The function returns the conversion of an integer or a real value to a string. If the value is a real it will be rounded by standard rules.</w:t>
      </w:r>
    </w:p>
    <w:p w14:paraId="580B6B38" w14:textId="77777777" w:rsidR="0047000B" w:rsidRDefault="00D32EF5">
      <w:pPr>
        <w:pStyle w:val="LISPSAMPLE"/>
      </w:pPr>
      <w:r>
        <w:t>(ITOA 99)</w:t>
      </w:r>
      <w:r>
        <w:tab/>
        <w:t>returns "99"</w:t>
      </w:r>
      <w:r>
        <w:br/>
        <w:t>(ITOA 0)</w:t>
      </w:r>
      <w:r>
        <w:tab/>
        <w:t>returns "0"</w:t>
      </w:r>
      <w:r>
        <w:br/>
        <w:t>(ITOA -6622)</w:t>
      </w:r>
      <w:r>
        <w:tab/>
        <w:t>returns "-6622"</w:t>
      </w:r>
      <w:r>
        <w:br/>
        <w:t>(ITOA 6.5)</w:t>
      </w:r>
      <w:r>
        <w:tab/>
        <w:t>returns "7"</w:t>
      </w:r>
      <w:r>
        <w:br/>
        <w:t>(ITOA 6.4)</w:t>
      </w:r>
      <w:r>
        <w:tab/>
        <w:t>returns "6"</w:t>
      </w:r>
    </w:p>
    <w:p w14:paraId="491D287F" w14:textId="77777777" w:rsidR="00C543A2" w:rsidRDefault="00C543A2" w:rsidP="00C543A2">
      <w:pPr>
        <w:pStyle w:val="Rubrik4"/>
      </w:pPr>
      <w:bookmarkStart w:id="340" w:name="_(KDTREE-CREATE_&lt;list_of"/>
      <w:bookmarkEnd w:id="340"/>
      <w:r>
        <w:t>(</w:t>
      </w:r>
      <w:hyperlink w:anchor="_(KDTREE-CREATE_&lt;list_of" w:history="1">
        <w:r w:rsidRPr="0011237C">
          <w:rPr>
            <w:rStyle w:val="Hyperlnk"/>
            <w:bdr w:val="none" w:sz="0" w:space="0" w:color="auto"/>
          </w:rPr>
          <w:t>KDTREE-CREATE</w:t>
        </w:r>
      </w:hyperlink>
      <w:r>
        <w:t xml:space="preserve"> &lt;list of points&gt;)</w:t>
      </w:r>
    </w:p>
    <w:p w14:paraId="7EA77237" w14:textId="77777777" w:rsidR="00C543A2" w:rsidRDefault="00C543A2" w:rsidP="00C543A2">
      <w:r>
        <w:t xml:space="preserve">The function </w:t>
      </w:r>
      <w:proofErr w:type="gramStart"/>
      <w:r>
        <w:t>create</w:t>
      </w:r>
      <w:proofErr w:type="gramEnd"/>
      <w:r>
        <w:t xml:space="preserve"> a </w:t>
      </w:r>
      <w:proofErr w:type="spellStart"/>
      <w:r>
        <w:t>kdtree</w:t>
      </w:r>
      <w:proofErr w:type="spellEnd"/>
      <w:r>
        <w:t xml:space="preserve"> object from a list of points. The points </w:t>
      </w:r>
      <w:proofErr w:type="gramStart"/>
      <w:r>
        <w:t>has</w:t>
      </w:r>
      <w:proofErr w:type="gramEnd"/>
      <w:r>
        <w:t xml:space="preserve"> to have Y and Y first but can contain any data after this. The function </w:t>
      </w:r>
      <w:proofErr w:type="gramStart"/>
      <w:r>
        <w:t>return</w:t>
      </w:r>
      <w:proofErr w:type="gramEnd"/>
      <w:r>
        <w:t xml:space="preserve"> the </w:t>
      </w:r>
      <w:proofErr w:type="spellStart"/>
      <w:r>
        <w:t>kdtree</w:t>
      </w:r>
      <w:proofErr w:type="spellEnd"/>
      <w:r>
        <w:t xml:space="preserve"> object.</w:t>
      </w:r>
    </w:p>
    <w:p w14:paraId="78D59F43" w14:textId="77777777" w:rsidR="00C543A2" w:rsidRPr="00C543A2" w:rsidRDefault="00C543A2" w:rsidP="00C543A2"/>
    <w:p w14:paraId="364BD423" w14:textId="77777777" w:rsidR="00C543A2" w:rsidRDefault="00C543A2">
      <w:pPr>
        <w:pStyle w:val="LISPSAMPLE"/>
      </w:pPr>
      <w:r w:rsidRPr="00C543A2">
        <w:t>(SETQ p1 (LIST 10 10 "A") p2 (LIST 100 100 "B") p3 (LIST 110 110 "C"))</w:t>
      </w:r>
      <w:r>
        <w:br/>
        <w:t xml:space="preserve">(SETQ </w:t>
      </w:r>
      <w:proofErr w:type="spellStart"/>
      <w:r>
        <w:t>kd</w:t>
      </w:r>
      <w:proofErr w:type="spellEnd"/>
      <w:r>
        <w:t xml:space="preserve"> (KDTREE-CREATE (LIST p1 p2 p3)))</w:t>
      </w:r>
      <w:proofErr w:type="gramStart"/>
      <w:r>
        <w:tab/>
        <w:t>;returns</w:t>
      </w:r>
      <w:proofErr w:type="gramEnd"/>
      <w:r>
        <w:t xml:space="preserve"> the object</w:t>
      </w:r>
    </w:p>
    <w:p w14:paraId="161613DD" w14:textId="77777777" w:rsidR="00C543A2" w:rsidRDefault="00C543A2" w:rsidP="00C543A2">
      <w:pPr>
        <w:pStyle w:val="Rubrik4"/>
      </w:pPr>
      <w:bookmarkStart w:id="341" w:name="_(KDTREE-FINDCLOSEST_&lt;kd&gt;_&lt;point&gt;"/>
      <w:bookmarkEnd w:id="341"/>
      <w:r>
        <w:t>(</w:t>
      </w:r>
      <w:hyperlink w:anchor="_(KDTREE-FINDCLOSEST_&lt;kd&gt;_&lt;point&gt;" w:history="1">
        <w:r w:rsidRPr="0011237C">
          <w:rPr>
            <w:rStyle w:val="Hyperlnk"/>
            <w:bdr w:val="none" w:sz="0" w:space="0" w:color="auto"/>
          </w:rPr>
          <w:t>KDTREE-FINDCLOSEST</w:t>
        </w:r>
      </w:hyperlink>
      <w:r>
        <w:t xml:space="preserve"> &lt;</w:t>
      </w:r>
      <w:proofErr w:type="spellStart"/>
      <w:r>
        <w:t>kd</w:t>
      </w:r>
      <w:proofErr w:type="spellEnd"/>
      <w:r>
        <w:t>&gt; &lt;point&gt; &lt;size&gt; [number of points])</w:t>
      </w:r>
    </w:p>
    <w:p w14:paraId="6804D442" w14:textId="77777777" w:rsidR="00C543A2" w:rsidRDefault="00C543A2" w:rsidP="00512B2A">
      <w:r>
        <w:t xml:space="preserve">Scans the </w:t>
      </w:r>
      <w:proofErr w:type="spellStart"/>
      <w:r>
        <w:t>kd</w:t>
      </w:r>
      <w:proofErr w:type="spellEnd"/>
      <w:r>
        <w:t xml:space="preserve"> tree for the closest point in the rectangle centered at the &lt;point&gt; with half-width size. Returns the list as specified in KDTREE-CREATE, or nil if no points are in the specified rectangle.</w:t>
      </w:r>
    </w:p>
    <w:p w14:paraId="1C4FD30D" w14:textId="77777777" w:rsidR="00C543A2" w:rsidRDefault="00C543A2" w:rsidP="00C543A2">
      <w:pPr>
        <w:pStyle w:val="LISPSAMPLE"/>
      </w:pPr>
    </w:p>
    <w:p w14:paraId="3D6062DA" w14:textId="77777777" w:rsidR="00C543A2" w:rsidRDefault="00C543A2" w:rsidP="00C543A2">
      <w:pPr>
        <w:pStyle w:val="LISPSAMPLE"/>
      </w:pPr>
      <w:r>
        <w:t>(SETQ point (LIST 100 100))</w:t>
      </w:r>
      <w:r>
        <w:br/>
      </w:r>
      <w:r w:rsidRPr="00C543A2">
        <w:t xml:space="preserve">(SETQ </w:t>
      </w:r>
      <w:proofErr w:type="spellStart"/>
      <w:r w:rsidRPr="00C543A2">
        <w:t>ptlist</w:t>
      </w:r>
      <w:proofErr w:type="spellEnd"/>
      <w:r w:rsidRPr="00C543A2">
        <w:t xml:space="preserve"> (KDTREE-FINDCLOSEST </w:t>
      </w:r>
      <w:proofErr w:type="spellStart"/>
      <w:r w:rsidRPr="00C543A2">
        <w:t>kd</w:t>
      </w:r>
      <w:proofErr w:type="spellEnd"/>
      <w:r w:rsidRPr="00C543A2">
        <w:t xml:space="preserve"> </w:t>
      </w:r>
      <w:r>
        <w:t>point</w:t>
      </w:r>
      <w:r w:rsidRPr="00C543A2">
        <w:t xml:space="preserve"> 20 2))</w:t>
      </w:r>
      <w:proofErr w:type="gramStart"/>
      <w:r>
        <w:tab/>
        <w:t>;returns</w:t>
      </w:r>
      <w:proofErr w:type="gramEnd"/>
      <w:r>
        <w:t xml:space="preserve"> </w:t>
      </w:r>
      <w:r w:rsidRPr="00C543A2">
        <w:t>((100 100 "B") (110 110 "C"))</w:t>
      </w:r>
    </w:p>
    <w:p w14:paraId="35BD29D3" w14:textId="77777777" w:rsidR="00512B2A" w:rsidRDefault="00512B2A" w:rsidP="00512B2A">
      <w:pPr>
        <w:pStyle w:val="Rubrik4"/>
      </w:pPr>
      <w:bookmarkStart w:id="342" w:name="_(KDTREE-INSERT_&lt;kd&gt;_&lt;point&gt;)"/>
      <w:bookmarkEnd w:id="342"/>
      <w:r>
        <w:t>(</w:t>
      </w:r>
      <w:hyperlink w:anchor="_(KDTREE-INSERT_&lt;kd&gt;_&lt;point&gt;)" w:history="1">
        <w:r w:rsidRPr="00512B2A">
          <w:rPr>
            <w:rStyle w:val="Hyperlnk"/>
            <w:bdr w:val="none" w:sz="0" w:space="0" w:color="auto"/>
          </w:rPr>
          <w:t>KDTREE-INSERT</w:t>
        </w:r>
      </w:hyperlink>
      <w:r>
        <w:t xml:space="preserve"> &lt;</w:t>
      </w:r>
      <w:proofErr w:type="spellStart"/>
      <w:r>
        <w:t>kd</w:t>
      </w:r>
      <w:proofErr w:type="spellEnd"/>
      <w:r>
        <w:t>&gt; &lt;point&gt;)</w:t>
      </w:r>
    </w:p>
    <w:p w14:paraId="34FA5B52" w14:textId="77777777" w:rsidR="00512B2A" w:rsidRDefault="00512B2A" w:rsidP="00512B2A">
      <w:r>
        <w:t>Insert a new point in an existing KDTREE. The &lt;</w:t>
      </w:r>
      <w:proofErr w:type="spellStart"/>
      <w:r>
        <w:t>kd</w:t>
      </w:r>
      <w:proofErr w:type="spellEnd"/>
      <w:r>
        <w:t>&gt; is the object of an existing KDTREE. The function returns the &lt;</w:t>
      </w:r>
      <w:proofErr w:type="spellStart"/>
      <w:r>
        <w:t>kd</w:t>
      </w:r>
      <w:proofErr w:type="spellEnd"/>
      <w:r>
        <w:t>&gt; object.</w:t>
      </w:r>
    </w:p>
    <w:p w14:paraId="038E2033" w14:textId="77777777" w:rsidR="00512B2A" w:rsidRPr="00512B2A" w:rsidRDefault="00512B2A" w:rsidP="00512B2A">
      <w:pPr>
        <w:pStyle w:val="LISPSAMPLE"/>
      </w:pPr>
      <w:r>
        <w:t>(SETQ new (LIST 123.456 -118 "The new point</w:t>
      </w:r>
      <w:r w:rsidRPr="00C543A2">
        <w:t>")</w:t>
      </w:r>
      <w:r>
        <w:t>)</w:t>
      </w:r>
      <w:r>
        <w:br/>
        <w:t xml:space="preserve">(SETQ </w:t>
      </w:r>
      <w:proofErr w:type="spellStart"/>
      <w:r>
        <w:t>kd</w:t>
      </w:r>
      <w:proofErr w:type="spellEnd"/>
      <w:r>
        <w:t xml:space="preserve"> (KDTREE-INSERT </w:t>
      </w:r>
      <w:proofErr w:type="spellStart"/>
      <w:r>
        <w:t>kd</w:t>
      </w:r>
      <w:proofErr w:type="spellEnd"/>
      <w:r>
        <w:t xml:space="preserve"> new))</w:t>
      </w:r>
      <w:r>
        <w:tab/>
      </w:r>
      <w:r>
        <w:tab/>
        <w:t>returns the object</w:t>
      </w:r>
    </w:p>
    <w:p w14:paraId="7E75FBF9" w14:textId="77777777" w:rsidR="0047000B" w:rsidRDefault="00C543A2">
      <w:pPr>
        <w:pStyle w:val="Rubrik4"/>
      </w:pPr>
      <w:bookmarkStart w:id="343" w:name="_(LAMBDA_&lt;arguments&gt;_&lt;expr&gt;_1"/>
      <w:bookmarkStart w:id="344" w:name="_Toc359406181"/>
      <w:bookmarkEnd w:id="343"/>
      <w:r>
        <w:t xml:space="preserve"> </w:t>
      </w:r>
      <w:r w:rsidR="00D32EF5">
        <w:t>(</w:t>
      </w:r>
      <w:hyperlink w:anchor="_(LAMBDA_&lt;arguments&gt;_&lt;expr&gt;_1" w:history="1">
        <w:r w:rsidR="00D32EF5" w:rsidRPr="000124C2">
          <w:rPr>
            <w:rStyle w:val="Hyperlnk"/>
            <w:bdr w:val="none" w:sz="0" w:space="0" w:color="auto"/>
          </w:rPr>
          <w:t>LAMBDA</w:t>
        </w:r>
      </w:hyperlink>
      <w:r w:rsidR="00D32EF5">
        <w:t xml:space="preserve"> &lt;arguments&gt; &lt;expr&gt; ...)</w:t>
      </w:r>
      <w:bookmarkEnd w:id="344"/>
    </w:p>
    <w:p w14:paraId="0F50692F" w14:textId="77777777" w:rsidR="0047000B" w:rsidRDefault="00D32EF5">
      <w:r>
        <w:t>LAMBDA defines an "anonymous" function. This is typically used when the overhead of defining a new function is not justified. It also makes the programmer's intention more apparent by laying out the function at the spot where it is to be used. LAMBDA returns the value of its last &lt;expr&gt;, and is often used in conjunction with APPLY and/or MAPCAR to perform a function on a list.</w:t>
      </w:r>
    </w:p>
    <w:p w14:paraId="1ADFEEF1" w14:textId="77777777" w:rsidR="0047000B" w:rsidRDefault="00D32EF5">
      <w:pPr>
        <w:pStyle w:val="LISPSAMPLE"/>
      </w:pPr>
      <w:r>
        <w:t>(APPLY '(LAMBDA (x y z) (* x (- y z))) (LIST 5 20 14))</w:t>
      </w:r>
      <w:r>
        <w:tab/>
        <w:t>returns 30</w:t>
      </w:r>
      <w:r>
        <w:br/>
        <w:t>(SETQ q 0)</w:t>
      </w:r>
      <w:r>
        <w:br/>
        <w:t>(MAPCAR '(LAMBDA (x) (SETQ q (1+ q)) (* x 5)) (LIST 2 4 -6 10.2))</w:t>
      </w:r>
      <w:r>
        <w:tab/>
        <w:t xml:space="preserve">returns </w:t>
      </w:r>
      <w:r>
        <w:br/>
        <w:t>(10 20 -30 51.0)</w:t>
      </w:r>
    </w:p>
    <w:p w14:paraId="1BDE563D" w14:textId="77777777" w:rsidR="0047000B" w:rsidRDefault="00D32EF5">
      <w:pPr>
        <w:pStyle w:val="Rubrik4"/>
      </w:pPr>
      <w:bookmarkStart w:id="345" w:name="_(LAST_&lt;list&gt;)"/>
      <w:bookmarkStart w:id="346" w:name="_LAST"/>
      <w:bookmarkStart w:id="347" w:name="_Toc359406182"/>
      <w:bookmarkEnd w:id="345"/>
      <w:bookmarkEnd w:id="346"/>
      <w:r>
        <w:t>(</w:t>
      </w:r>
      <w:hyperlink w:anchor="_(LAST_&lt;list&gt;)" w:history="1">
        <w:r w:rsidRPr="000124C2">
          <w:rPr>
            <w:rStyle w:val="Hyperlnk"/>
            <w:bdr w:val="none" w:sz="0" w:space="0" w:color="auto"/>
          </w:rPr>
          <w:t>LAST</w:t>
        </w:r>
      </w:hyperlink>
      <w:r>
        <w:t xml:space="preserve"> &lt;list&gt;)</w:t>
      </w:r>
      <w:bookmarkEnd w:id="347"/>
    </w:p>
    <w:p w14:paraId="3B9F2EF6" w14:textId="77777777" w:rsidR="0047000B" w:rsidRDefault="00D32EF5">
      <w:r>
        <w:t>This function returns the last element in the &lt;list&gt;.</w:t>
      </w:r>
    </w:p>
    <w:p w14:paraId="64D9742C" w14:textId="77777777" w:rsidR="0047000B" w:rsidRDefault="00D32EF5">
      <w:pPr>
        <w:pStyle w:val="LISPSAMPLE"/>
      </w:pPr>
      <w:r>
        <w:t>(LAST '(a b c d e f))</w:t>
      </w:r>
      <w:r>
        <w:tab/>
        <w:t>returns f</w:t>
      </w:r>
      <w:r>
        <w:br/>
        <w:t>(LAST '(a b c (d e))</w:t>
      </w:r>
      <w:r>
        <w:tab/>
        <w:t>returns (d e)</w:t>
      </w:r>
      <w:r>
        <w:br/>
        <w:t>(LAST nil)</w:t>
      </w:r>
      <w:r>
        <w:tab/>
        <w:t>returns nil</w:t>
      </w:r>
    </w:p>
    <w:p w14:paraId="054AAFE7" w14:textId="77777777" w:rsidR="0047000B" w:rsidRDefault="00D32EF5">
      <w:pPr>
        <w:pStyle w:val="Rubrik4"/>
      </w:pPr>
      <w:bookmarkStart w:id="348" w:name="_(LENGTH_&lt;list&gt;)"/>
      <w:bookmarkStart w:id="349" w:name="_LENGTH"/>
      <w:bookmarkStart w:id="350" w:name="_Toc359406183"/>
      <w:bookmarkEnd w:id="348"/>
      <w:bookmarkEnd w:id="349"/>
      <w:r>
        <w:t>(</w:t>
      </w:r>
      <w:hyperlink w:anchor="_(LENGTH_&lt;list&gt;)" w:history="1">
        <w:r w:rsidRPr="000124C2">
          <w:rPr>
            <w:rStyle w:val="Hyperlnk"/>
            <w:bdr w:val="none" w:sz="0" w:space="0" w:color="auto"/>
          </w:rPr>
          <w:t>LENGTH</w:t>
        </w:r>
      </w:hyperlink>
      <w:r>
        <w:t xml:space="preserve"> &lt;list&gt;)</w:t>
      </w:r>
      <w:bookmarkEnd w:id="350"/>
    </w:p>
    <w:p w14:paraId="1D4AE452" w14:textId="77777777" w:rsidR="0047000B" w:rsidRDefault="00D32EF5">
      <w:r>
        <w:t>This function returns an integer indicating the number of elements in &lt;list&gt;.</w:t>
      </w:r>
    </w:p>
    <w:p w14:paraId="5D25E87E" w14:textId="77777777" w:rsidR="0047000B" w:rsidRDefault="00D32EF5">
      <w:pPr>
        <w:pStyle w:val="LISPSAMPLE"/>
      </w:pPr>
      <w:r>
        <w:t>(LENGTH '(a b 12 17))</w:t>
      </w:r>
      <w:r>
        <w:tab/>
        <w:t>returns 4</w:t>
      </w:r>
      <w:r>
        <w:br/>
        <w:t>(LENGTH (LIST a b))</w:t>
      </w:r>
      <w:r>
        <w:tab/>
        <w:t>returns 2</w:t>
      </w:r>
      <w:r>
        <w:br/>
        <w:t>(LENGTH nil)</w:t>
      </w:r>
      <w:r>
        <w:tab/>
        <w:t>returns 0</w:t>
      </w:r>
    </w:p>
    <w:p w14:paraId="12550749" w14:textId="77777777" w:rsidR="0047000B" w:rsidRDefault="00D32EF5">
      <w:pPr>
        <w:pStyle w:val="Rubrik4"/>
      </w:pPr>
      <w:bookmarkStart w:id="351" w:name="_(LIST_&lt;expr&gt;_...)"/>
      <w:bookmarkStart w:id="352" w:name="_Toc359406184"/>
      <w:bookmarkEnd w:id="351"/>
      <w:r>
        <w:t>(</w:t>
      </w:r>
      <w:hyperlink w:anchor="_(LIST_&lt;expr&gt;_...)" w:history="1">
        <w:r w:rsidRPr="000124C2">
          <w:rPr>
            <w:rStyle w:val="Hyperlnk"/>
            <w:bdr w:val="none" w:sz="0" w:space="0" w:color="auto"/>
          </w:rPr>
          <w:t>LIST</w:t>
        </w:r>
      </w:hyperlink>
      <w:r>
        <w:t xml:space="preserve"> &lt;expr&gt; ...)</w:t>
      </w:r>
      <w:bookmarkEnd w:id="352"/>
    </w:p>
    <w:p w14:paraId="6305495E" w14:textId="77777777" w:rsidR="0047000B" w:rsidRDefault="00D32EF5">
      <w:r>
        <w:t>This function takes any number of expressions &lt;expr&gt; and put them together, returning a list.</w:t>
      </w:r>
    </w:p>
    <w:p w14:paraId="5CDC90C9" w14:textId="77777777" w:rsidR="0047000B" w:rsidRDefault="00D32EF5">
      <w:pPr>
        <w:pStyle w:val="LISPSAMPLE"/>
      </w:pPr>
      <w:r>
        <w:t>(SETQ a 100 b 200)</w:t>
      </w:r>
      <w:r>
        <w:br/>
        <w:t>(LIST 'a 'b 12 9)</w:t>
      </w:r>
      <w:r>
        <w:tab/>
        <w:t>returns (A B 12 9)</w:t>
      </w:r>
      <w:r>
        <w:br/>
        <w:t>(LIST a b 12 9)</w:t>
      </w:r>
      <w:r>
        <w:tab/>
        <w:t>returns (100 200 12 9)</w:t>
      </w:r>
    </w:p>
    <w:p w14:paraId="14AB4F9B" w14:textId="77777777" w:rsidR="0047000B" w:rsidRDefault="00D32EF5">
      <w:pPr>
        <w:pStyle w:val="Rubrik4"/>
      </w:pPr>
      <w:bookmarkStart w:id="353" w:name="_(LISTP_&lt;item&gt;)"/>
      <w:bookmarkStart w:id="354" w:name="_LISTP"/>
      <w:bookmarkStart w:id="355" w:name="_LIST"/>
      <w:bookmarkStart w:id="356" w:name="_Toc359406185"/>
      <w:bookmarkEnd w:id="353"/>
      <w:bookmarkEnd w:id="354"/>
      <w:bookmarkEnd w:id="355"/>
      <w:r>
        <w:t>(</w:t>
      </w:r>
      <w:hyperlink w:anchor="_(LISTP_&lt;item&gt;)" w:history="1">
        <w:r w:rsidRPr="000124C2">
          <w:rPr>
            <w:rStyle w:val="Hyperlnk"/>
            <w:bdr w:val="none" w:sz="0" w:space="0" w:color="auto"/>
          </w:rPr>
          <w:t>LISTP</w:t>
        </w:r>
      </w:hyperlink>
      <w:r>
        <w:t xml:space="preserve"> &lt;item&gt;)</w:t>
      </w:r>
      <w:bookmarkEnd w:id="356"/>
    </w:p>
    <w:p w14:paraId="0B19A5F5" w14:textId="77777777" w:rsidR="0047000B" w:rsidRDefault="00D32EF5">
      <w:r>
        <w:t>This function returns T if &lt;items&gt; is a list, and nil otherwise.</w:t>
      </w:r>
    </w:p>
    <w:p w14:paraId="720067C4" w14:textId="77777777" w:rsidR="0047000B" w:rsidRDefault="00D32EF5">
      <w:pPr>
        <w:pStyle w:val="LISPSAMPLE"/>
      </w:pPr>
      <w:r>
        <w:t>(LISTP '(a b c))</w:t>
      </w:r>
      <w:r>
        <w:tab/>
        <w:t>returns T</w:t>
      </w:r>
      <w:r>
        <w:br/>
        <w:t>(LISTP 'a)</w:t>
      </w:r>
      <w:r>
        <w:tab/>
        <w:t>returns nil</w:t>
      </w:r>
      <w:r>
        <w:br/>
        <w:t>(LISTP nil)</w:t>
      </w:r>
      <w:r>
        <w:tab/>
        <w:t>returns T (nil is an empty list)</w:t>
      </w:r>
    </w:p>
    <w:p w14:paraId="1499BA26" w14:textId="77777777" w:rsidR="0047000B" w:rsidRDefault="00D32EF5">
      <w:pPr>
        <w:pStyle w:val="Rubrik4"/>
      </w:pPr>
      <w:bookmarkStart w:id="357" w:name="_(LOAD_&lt;filename&gt;_[&lt;onfailure&gt;])"/>
      <w:bookmarkStart w:id="358" w:name="_LOAD"/>
      <w:bookmarkStart w:id="359" w:name="_Toc359406186"/>
      <w:bookmarkEnd w:id="357"/>
      <w:bookmarkEnd w:id="358"/>
      <w:r>
        <w:t>(</w:t>
      </w:r>
      <w:hyperlink w:anchor="_(LOAD_&lt;filename&gt;_[&lt;onfailure&gt;])" w:history="1">
        <w:r w:rsidRPr="000124C2">
          <w:rPr>
            <w:rStyle w:val="Hyperlnk"/>
            <w:bdr w:val="none" w:sz="0" w:space="0" w:color="auto"/>
          </w:rPr>
          <w:t>LOAD</w:t>
        </w:r>
      </w:hyperlink>
      <w:r>
        <w:t xml:space="preserve"> &lt;filename&gt; [&lt;</w:t>
      </w:r>
      <w:proofErr w:type="spellStart"/>
      <w:r>
        <w:t>onfailure</w:t>
      </w:r>
      <w:proofErr w:type="spellEnd"/>
      <w:r>
        <w:t>&gt;])</w:t>
      </w:r>
      <w:bookmarkEnd w:id="359"/>
    </w:p>
    <w:p w14:paraId="688705AA" w14:textId="77777777" w:rsidR="0047000B" w:rsidRDefault="00D32EF5">
      <w:r>
        <w:t xml:space="preserve">This function loads a file of LISP expressions and evaluates those expressions. &lt;filename&gt; is a string that represents the filename without extension (an extension of </w:t>
      </w:r>
      <w:proofErr w:type="gramStart"/>
      <w:r>
        <w:t>".</w:t>
      </w:r>
      <w:proofErr w:type="spellStart"/>
      <w:r>
        <w:t>lsp</w:t>
      </w:r>
      <w:proofErr w:type="spellEnd"/>
      <w:proofErr w:type="gramEnd"/>
      <w:r>
        <w:t>" is assumed). &lt;filename&gt; may include a directory prefix, as in "/function/test".)</w:t>
      </w:r>
    </w:p>
    <w:p w14:paraId="1EF13E00" w14:textId="77777777" w:rsidR="0047000B" w:rsidRDefault="00D32EF5">
      <w:r>
        <w:t xml:space="preserve">If the operation is successful, LOAD returns the value of the last expression in the file. If the LOAD operation fails, it normally causes </w:t>
      </w:r>
      <w:proofErr w:type="gramStart"/>
      <w:r>
        <w:t>an</w:t>
      </w:r>
      <w:proofErr w:type="gramEnd"/>
      <w:r>
        <w:t xml:space="preserve"> LISP error. However, if the &lt;</w:t>
      </w:r>
      <w:proofErr w:type="spellStart"/>
      <w:r>
        <w:t>onfailure</w:t>
      </w:r>
      <w:proofErr w:type="spellEnd"/>
      <w:r>
        <w:t xml:space="preserve">&gt; argument is supplied, LOAD returns the value of this argument upon failure instead of giving an error. This allows </w:t>
      </w:r>
      <w:proofErr w:type="gramStart"/>
      <w:r>
        <w:t>an</w:t>
      </w:r>
      <w:proofErr w:type="gramEnd"/>
      <w:r>
        <w:t xml:space="preserve"> LISP application calling LOAD to take alternative action upon failure.</w:t>
      </w:r>
    </w:p>
    <w:p w14:paraId="27E4476A" w14:textId="77777777" w:rsidR="0047000B" w:rsidRDefault="00D32EF5">
      <w:r>
        <w:t>Assume that the file "TEST.LSP" does not exist, then</w:t>
      </w:r>
    </w:p>
    <w:p w14:paraId="7B9476EF" w14:textId="77777777" w:rsidR="0047000B" w:rsidRDefault="00D32EF5">
      <w:pPr>
        <w:pStyle w:val="LISPSAMPLE"/>
      </w:pPr>
      <w:r>
        <w:t xml:space="preserve">(LOAD "C:/IGEMS_R10/LSP/TEST.LSP") </w:t>
      </w:r>
      <w:r>
        <w:tab/>
      </w:r>
      <w:r>
        <w:tab/>
        <w:t>causes a LISP error</w:t>
      </w:r>
      <w:r>
        <w:br/>
        <w:t>(LOAD "C:/IGEMS_R10/LSP/TEST.LSP" "No such file")</w:t>
      </w:r>
      <w:r>
        <w:tab/>
        <w:t>returns "No such file"</w:t>
      </w:r>
    </w:p>
    <w:p w14:paraId="09A3AF54" w14:textId="77777777" w:rsidR="0047000B" w:rsidRDefault="00D32EF5">
      <w:r>
        <w:t xml:space="preserve">If the same file </w:t>
      </w:r>
      <w:proofErr w:type="gramStart"/>
      <w:r>
        <w:t>exist</w:t>
      </w:r>
      <w:proofErr w:type="gramEnd"/>
      <w:r>
        <w:t>.</w:t>
      </w:r>
    </w:p>
    <w:p w14:paraId="6789F0C5" w14:textId="77777777" w:rsidR="0047000B" w:rsidRDefault="00D32EF5">
      <w:pPr>
        <w:pStyle w:val="LISPSAMPLE"/>
      </w:pPr>
      <w:r>
        <w:t>(LOAD "C:/IGEMS_R10/LSP/TEST.LSP")</w:t>
      </w:r>
      <w:r>
        <w:tab/>
      </w:r>
      <w:r>
        <w:tab/>
        <w:t>returns last evaluation</w:t>
      </w:r>
    </w:p>
    <w:p w14:paraId="31E6ABCE" w14:textId="77777777" w:rsidR="0047000B" w:rsidRDefault="00D32EF5">
      <w:r>
        <w:t>The LOAD function can be used from within another LISP function, or even recursively (in the file being loaded).</w:t>
      </w:r>
    </w:p>
    <w:p w14:paraId="7959C96F" w14:textId="77777777" w:rsidR="00BB0B15" w:rsidRDefault="00BB0B15">
      <w:r>
        <w:t xml:space="preserve">Note:  The function </w:t>
      </w:r>
      <w:hyperlink w:anchor="_(GETVAR_&lt;name&gt;)" w:history="1">
        <w:r w:rsidRPr="00BB0B15">
          <w:rPr>
            <w:rStyle w:val="Hyperlnk"/>
            <w:bdr w:val="none" w:sz="0" w:space="0" w:color="auto"/>
          </w:rPr>
          <w:t>GETVAR</w:t>
        </w:r>
      </w:hyperlink>
      <w:r>
        <w:t xml:space="preserve"> is useful to get the address of different IGEMS folders.</w:t>
      </w:r>
    </w:p>
    <w:p w14:paraId="0491B218" w14:textId="77777777" w:rsidR="0047000B" w:rsidRDefault="00D32EF5">
      <w:pPr>
        <w:pStyle w:val="Rubrik4"/>
      </w:pPr>
      <w:bookmarkStart w:id="360" w:name="_(LOG_&lt;number&gt;)"/>
      <w:bookmarkStart w:id="361" w:name="_LOG"/>
      <w:bookmarkStart w:id="362" w:name="_Toc359406187"/>
      <w:bookmarkEnd w:id="360"/>
      <w:bookmarkEnd w:id="361"/>
      <w:r>
        <w:t>(</w:t>
      </w:r>
      <w:hyperlink w:anchor="_(LOG_&lt;number&gt;)" w:history="1">
        <w:r w:rsidRPr="000124C2">
          <w:rPr>
            <w:rStyle w:val="Hyperlnk"/>
            <w:bdr w:val="none" w:sz="0" w:space="0" w:color="auto"/>
          </w:rPr>
          <w:t>LOG</w:t>
        </w:r>
      </w:hyperlink>
      <w:r>
        <w:t xml:space="preserve"> &lt;number&gt;)</w:t>
      </w:r>
      <w:bookmarkEnd w:id="362"/>
    </w:p>
    <w:p w14:paraId="646A057A" w14:textId="77777777" w:rsidR="0047000B" w:rsidRDefault="00D32EF5">
      <w:r>
        <w:t>This function returns the natural log of &lt;number&gt; as a real.</w:t>
      </w:r>
    </w:p>
    <w:p w14:paraId="52611374" w14:textId="77777777" w:rsidR="0047000B" w:rsidRDefault="00D32EF5">
      <w:pPr>
        <w:pStyle w:val="LISPSAMPLE"/>
      </w:pPr>
      <w:r>
        <w:t>(LOG 4.5)</w:t>
      </w:r>
      <w:r>
        <w:tab/>
        <w:t>returns 1.50408</w:t>
      </w:r>
      <w:r>
        <w:br/>
        <w:t>(LOG 1.22)</w:t>
      </w:r>
      <w:r>
        <w:tab/>
        <w:t>returns 0.198851</w:t>
      </w:r>
    </w:p>
    <w:p w14:paraId="713425D3" w14:textId="77777777" w:rsidR="0047000B" w:rsidRDefault="00D32EF5">
      <w:pPr>
        <w:pStyle w:val="Rubrik4"/>
      </w:pPr>
      <w:bookmarkStart w:id="363" w:name="_(LOGAND_&lt;number&gt;_&lt;number&gt;"/>
      <w:bookmarkStart w:id="364" w:name="_LOGAND"/>
      <w:bookmarkStart w:id="365" w:name="_Toc359406188"/>
      <w:bookmarkEnd w:id="363"/>
      <w:bookmarkEnd w:id="364"/>
      <w:r>
        <w:t>(</w:t>
      </w:r>
      <w:hyperlink w:anchor="_(LOGAND_&lt;number&gt;_&lt;number&gt;" w:history="1">
        <w:r w:rsidRPr="000124C2">
          <w:rPr>
            <w:rStyle w:val="Hyperlnk"/>
            <w:bdr w:val="none" w:sz="0" w:space="0" w:color="auto"/>
          </w:rPr>
          <w:t>LOGAND</w:t>
        </w:r>
      </w:hyperlink>
      <w:r>
        <w:t xml:space="preserve"> &lt;number&gt; &lt;number&gt; ...)</w:t>
      </w:r>
      <w:bookmarkEnd w:id="365"/>
    </w:p>
    <w:p w14:paraId="789C03F0" w14:textId="77777777" w:rsidR="0047000B" w:rsidRDefault="00D32EF5">
      <w:r>
        <w:t>This function returns the result of a logical bitwise AND of a list of &lt;number&gt;. The &lt;numbers&gt; must be integers and the result is also an integer.</w:t>
      </w:r>
    </w:p>
    <w:p w14:paraId="14500ACC" w14:textId="77777777" w:rsidR="005924B2" w:rsidRDefault="00F470EB">
      <w:pPr>
        <w:pStyle w:val="LISPSAMPLE"/>
      </w:pPr>
      <w:r>
        <w:t>(LOGAND 4 6)</w:t>
      </w:r>
      <w:r>
        <w:tab/>
        <w:t>returns 4</w:t>
      </w:r>
      <w:r>
        <w:br/>
        <w:t>(LOGAND 4 1)</w:t>
      </w:r>
      <w:r>
        <w:tab/>
        <w:t>returns 0</w:t>
      </w:r>
      <w:r>
        <w:br/>
      </w:r>
      <w:r w:rsidR="00D32EF5">
        <w:t>(LOGAND 2 3 15)</w:t>
      </w:r>
      <w:r w:rsidR="00D32EF5">
        <w:tab/>
        <w:t>returns 2</w:t>
      </w:r>
      <w:r w:rsidR="00D32EF5">
        <w:br/>
        <w:t>(LOGAND 8 3 4)</w:t>
      </w:r>
      <w:r w:rsidR="00D32EF5">
        <w:tab/>
        <w:t>returns 0</w:t>
      </w:r>
    </w:p>
    <w:p w14:paraId="5DBAEA48" w14:textId="77777777" w:rsidR="005924B2" w:rsidRDefault="005924B2" w:rsidP="005924B2"/>
    <w:p w14:paraId="66BAB282" w14:textId="77777777" w:rsidR="0047000B" w:rsidRDefault="005924B2">
      <w:pPr>
        <w:pStyle w:val="LISPSAMPLE"/>
      </w:pPr>
      <w:r>
        <w:t>(LOGAND 7 15 3)</w:t>
      </w:r>
      <w:r>
        <w:tab/>
        <w:t>returns 3</w:t>
      </w:r>
    </w:p>
    <w:tbl>
      <w:tblPr>
        <w:tblStyle w:val="Tabellrutnt"/>
        <w:tblW w:w="0" w:type="auto"/>
        <w:tblLook w:val="04A0" w:firstRow="1" w:lastRow="0" w:firstColumn="1" w:lastColumn="0" w:noHBand="0" w:noVBand="1"/>
      </w:tblPr>
      <w:tblGrid>
        <w:gridCol w:w="1132"/>
        <w:gridCol w:w="1133"/>
        <w:gridCol w:w="1133"/>
        <w:gridCol w:w="1133"/>
        <w:gridCol w:w="1133"/>
        <w:gridCol w:w="1133"/>
        <w:gridCol w:w="1133"/>
      </w:tblGrid>
      <w:tr w:rsidR="0036472B" w14:paraId="00BD3A09" w14:textId="77777777" w:rsidTr="0036472B">
        <w:tc>
          <w:tcPr>
            <w:tcW w:w="1132" w:type="dxa"/>
            <w:tcBorders>
              <w:bottom w:val="single" w:sz="4" w:space="0" w:color="000000" w:themeColor="text1"/>
            </w:tcBorders>
            <w:shd w:val="pct20" w:color="auto" w:fill="auto"/>
          </w:tcPr>
          <w:p w14:paraId="235F03B7" w14:textId="77777777" w:rsidR="0036472B" w:rsidRPr="0036472B" w:rsidRDefault="0036472B" w:rsidP="005924B2">
            <w:r w:rsidRPr="0036472B">
              <w:t>1</w:t>
            </w:r>
            <w:r>
              <w:t xml:space="preserve"> (bit1)</w:t>
            </w:r>
          </w:p>
        </w:tc>
        <w:tc>
          <w:tcPr>
            <w:tcW w:w="1133" w:type="dxa"/>
            <w:tcBorders>
              <w:bottom w:val="single" w:sz="4" w:space="0" w:color="000000" w:themeColor="text1"/>
            </w:tcBorders>
            <w:shd w:val="pct20" w:color="auto" w:fill="auto"/>
          </w:tcPr>
          <w:p w14:paraId="0F1E38D5" w14:textId="77777777" w:rsidR="0036472B" w:rsidRPr="0036472B" w:rsidRDefault="0036472B" w:rsidP="005924B2">
            <w:r w:rsidRPr="0036472B">
              <w:t>2</w:t>
            </w:r>
            <w:r>
              <w:t xml:space="preserve"> (bit 2)</w:t>
            </w:r>
          </w:p>
        </w:tc>
        <w:tc>
          <w:tcPr>
            <w:tcW w:w="1133" w:type="dxa"/>
            <w:tcBorders>
              <w:bottom w:val="single" w:sz="4" w:space="0" w:color="000000" w:themeColor="text1"/>
            </w:tcBorders>
            <w:shd w:val="pct20" w:color="auto" w:fill="auto"/>
          </w:tcPr>
          <w:p w14:paraId="15770372" w14:textId="77777777" w:rsidR="0036472B" w:rsidRDefault="0036472B" w:rsidP="005924B2">
            <w:r>
              <w:t>4 (bit 3)</w:t>
            </w:r>
          </w:p>
        </w:tc>
        <w:tc>
          <w:tcPr>
            <w:tcW w:w="1133" w:type="dxa"/>
            <w:tcBorders>
              <w:bottom w:val="single" w:sz="4" w:space="0" w:color="000000" w:themeColor="text1"/>
            </w:tcBorders>
            <w:shd w:val="pct20" w:color="auto" w:fill="auto"/>
          </w:tcPr>
          <w:p w14:paraId="11CBEB82" w14:textId="77777777" w:rsidR="0036472B" w:rsidRDefault="0036472B" w:rsidP="005924B2">
            <w:r>
              <w:t>8 (bit 4)</w:t>
            </w:r>
          </w:p>
        </w:tc>
        <w:tc>
          <w:tcPr>
            <w:tcW w:w="1133" w:type="dxa"/>
            <w:shd w:val="pct20" w:color="auto" w:fill="auto"/>
          </w:tcPr>
          <w:p w14:paraId="57168B74" w14:textId="77777777" w:rsidR="0036472B" w:rsidRDefault="0036472B" w:rsidP="005924B2">
            <w:r>
              <w:t>16 (bit 5)</w:t>
            </w:r>
          </w:p>
        </w:tc>
        <w:tc>
          <w:tcPr>
            <w:tcW w:w="1133" w:type="dxa"/>
            <w:shd w:val="pct20" w:color="auto" w:fill="auto"/>
          </w:tcPr>
          <w:p w14:paraId="16F0C7F2" w14:textId="77777777" w:rsidR="0036472B" w:rsidRDefault="0036472B" w:rsidP="005924B2">
            <w:r>
              <w:t>32 (bit 6)</w:t>
            </w:r>
          </w:p>
        </w:tc>
        <w:tc>
          <w:tcPr>
            <w:tcW w:w="1133" w:type="dxa"/>
          </w:tcPr>
          <w:p w14:paraId="2E334A7C" w14:textId="77777777" w:rsidR="0036472B" w:rsidRDefault="0036472B" w:rsidP="005924B2"/>
        </w:tc>
      </w:tr>
      <w:tr w:rsidR="005924B2" w14:paraId="441BA271" w14:textId="77777777" w:rsidTr="0036472B">
        <w:tc>
          <w:tcPr>
            <w:tcW w:w="1132" w:type="dxa"/>
            <w:tcBorders>
              <w:bottom w:val="single" w:sz="4" w:space="0" w:color="000000" w:themeColor="text1"/>
            </w:tcBorders>
            <w:shd w:val="clear" w:color="auto" w:fill="auto"/>
          </w:tcPr>
          <w:p w14:paraId="76682D94" w14:textId="77777777" w:rsidR="005924B2" w:rsidRPr="005924B2" w:rsidRDefault="005924B2" w:rsidP="005924B2">
            <w:pPr>
              <w:rPr>
                <w:b/>
              </w:rPr>
            </w:pPr>
            <w:r w:rsidRPr="005924B2">
              <w:rPr>
                <w:b/>
              </w:rPr>
              <w:t>1</w:t>
            </w:r>
          </w:p>
        </w:tc>
        <w:tc>
          <w:tcPr>
            <w:tcW w:w="1133" w:type="dxa"/>
            <w:tcBorders>
              <w:bottom w:val="single" w:sz="4" w:space="0" w:color="000000" w:themeColor="text1"/>
            </w:tcBorders>
            <w:shd w:val="clear" w:color="auto" w:fill="auto"/>
          </w:tcPr>
          <w:p w14:paraId="15A97D75" w14:textId="77777777" w:rsidR="005924B2" w:rsidRPr="005924B2" w:rsidRDefault="005924B2" w:rsidP="005924B2">
            <w:pPr>
              <w:rPr>
                <w:b/>
              </w:rPr>
            </w:pPr>
            <w:r w:rsidRPr="005924B2">
              <w:rPr>
                <w:b/>
              </w:rPr>
              <w:t>2</w:t>
            </w:r>
          </w:p>
        </w:tc>
        <w:tc>
          <w:tcPr>
            <w:tcW w:w="1133" w:type="dxa"/>
            <w:tcBorders>
              <w:bottom w:val="single" w:sz="4" w:space="0" w:color="000000" w:themeColor="text1"/>
            </w:tcBorders>
            <w:shd w:val="clear" w:color="auto" w:fill="auto"/>
          </w:tcPr>
          <w:p w14:paraId="223EA5BB" w14:textId="77777777" w:rsidR="005924B2" w:rsidRDefault="005924B2" w:rsidP="005924B2">
            <w:r>
              <w:t>4</w:t>
            </w:r>
          </w:p>
        </w:tc>
        <w:tc>
          <w:tcPr>
            <w:tcW w:w="1133" w:type="dxa"/>
            <w:tcBorders>
              <w:bottom w:val="single" w:sz="4" w:space="0" w:color="000000" w:themeColor="text1"/>
            </w:tcBorders>
          </w:tcPr>
          <w:p w14:paraId="5868C190" w14:textId="77777777" w:rsidR="005924B2" w:rsidRDefault="005924B2" w:rsidP="005924B2"/>
        </w:tc>
        <w:tc>
          <w:tcPr>
            <w:tcW w:w="1133" w:type="dxa"/>
          </w:tcPr>
          <w:p w14:paraId="45D687DB" w14:textId="77777777" w:rsidR="005924B2" w:rsidRDefault="005924B2" w:rsidP="005924B2"/>
        </w:tc>
        <w:tc>
          <w:tcPr>
            <w:tcW w:w="1133" w:type="dxa"/>
          </w:tcPr>
          <w:p w14:paraId="5226AE88" w14:textId="77777777" w:rsidR="005924B2" w:rsidRDefault="005924B2" w:rsidP="005924B2"/>
        </w:tc>
        <w:tc>
          <w:tcPr>
            <w:tcW w:w="1133" w:type="dxa"/>
          </w:tcPr>
          <w:p w14:paraId="3102664F" w14:textId="77777777" w:rsidR="005924B2" w:rsidRDefault="005924B2" w:rsidP="005924B2">
            <w:r>
              <w:t>=</w:t>
            </w:r>
            <w:r w:rsidR="00544B87">
              <w:t xml:space="preserve"> </w:t>
            </w:r>
            <w:r>
              <w:t>7</w:t>
            </w:r>
          </w:p>
        </w:tc>
      </w:tr>
      <w:tr w:rsidR="005924B2" w14:paraId="00F3F0D8" w14:textId="77777777" w:rsidTr="0036472B">
        <w:tc>
          <w:tcPr>
            <w:tcW w:w="1132" w:type="dxa"/>
            <w:tcBorders>
              <w:bottom w:val="single" w:sz="4" w:space="0" w:color="000000" w:themeColor="text1"/>
            </w:tcBorders>
            <w:shd w:val="clear" w:color="auto" w:fill="auto"/>
          </w:tcPr>
          <w:p w14:paraId="7333964D" w14:textId="77777777" w:rsidR="005924B2" w:rsidRPr="005924B2" w:rsidRDefault="005924B2" w:rsidP="005924B2">
            <w:pPr>
              <w:rPr>
                <w:b/>
              </w:rPr>
            </w:pPr>
            <w:r w:rsidRPr="005924B2">
              <w:rPr>
                <w:b/>
              </w:rPr>
              <w:t>1</w:t>
            </w:r>
          </w:p>
        </w:tc>
        <w:tc>
          <w:tcPr>
            <w:tcW w:w="1133" w:type="dxa"/>
            <w:tcBorders>
              <w:bottom w:val="single" w:sz="4" w:space="0" w:color="000000" w:themeColor="text1"/>
            </w:tcBorders>
            <w:shd w:val="clear" w:color="auto" w:fill="auto"/>
          </w:tcPr>
          <w:p w14:paraId="1D19EC3B" w14:textId="77777777" w:rsidR="005924B2" w:rsidRPr="005924B2" w:rsidRDefault="005924B2" w:rsidP="005924B2">
            <w:pPr>
              <w:rPr>
                <w:b/>
              </w:rPr>
            </w:pPr>
            <w:r w:rsidRPr="005924B2">
              <w:rPr>
                <w:b/>
              </w:rPr>
              <w:t>2</w:t>
            </w:r>
          </w:p>
        </w:tc>
        <w:tc>
          <w:tcPr>
            <w:tcW w:w="1133" w:type="dxa"/>
            <w:shd w:val="clear" w:color="auto" w:fill="auto"/>
          </w:tcPr>
          <w:p w14:paraId="06884869" w14:textId="77777777" w:rsidR="005924B2" w:rsidRDefault="005924B2" w:rsidP="005924B2">
            <w:r>
              <w:t>4</w:t>
            </w:r>
          </w:p>
        </w:tc>
        <w:tc>
          <w:tcPr>
            <w:tcW w:w="1133" w:type="dxa"/>
            <w:shd w:val="clear" w:color="auto" w:fill="auto"/>
          </w:tcPr>
          <w:p w14:paraId="354EA7BB" w14:textId="77777777" w:rsidR="005924B2" w:rsidRDefault="005924B2" w:rsidP="005924B2">
            <w:r>
              <w:t>8</w:t>
            </w:r>
          </w:p>
        </w:tc>
        <w:tc>
          <w:tcPr>
            <w:tcW w:w="1133" w:type="dxa"/>
          </w:tcPr>
          <w:p w14:paraId="258584A1" w14:textId="77777777" w:rsidR="005924B2" w:rsidRDefault="005924B2" w:rsidP="005924B2"/>
        </w:tc>
        <w:tc>
          <w:tcPr>
            <w:tcW w:w="1133" w:type="dxa"/>
          </w:tcPr>
          <w:p w14:paraId="0E3DEA36" w14:textId="77777777" w:rsidR="005924B2" w:rsidRDefault="005924B2" w:rsidP="005924B2"/>
        </w:tc>
        <w:tc>
          <w:tcPr>
            <w:tcW w:w="1133" w:type="dxa"/>
          </w:tcPr>
          <w:p w14:paraId="784EC54C" w14:textId="77777777" w:rsidR="005924B2" w:rsidRDefault="00544B87" w:rsidP="005924B2">
            <w:r>
              <w:t xml:space="preserve">= </w:t>
            </w:r>
            <w:r w:rsidR="005924B2">
              <w:t>15</w:t>
            </w:r>
          </w:p>
        </w:tc>
      </w:tr>
      <w:tr w:rsidR="005924B2" w14:paraId="55AF54E2" w14:textId="77777777" w:rsidTr="0036472B">
        <w:tc>
          <w:tcPr>
            <w:tcW w:w="1132" w:type="dxa"/>
            <w:shd w:val="clear" w:color="auto" w:fill="auto"/>
          </w:tcPr>
          <w:p w14:paraId="296B483D" w14:textId="77777777" w:rsidR="005924B2" w:rsidRPr="005924B2" w:rsidRDefault="005924B2" w:rsidP="005924B2">
            <w:pPr>
              <w:rPr>
                <w:b/>
              </w:rPr>
            </w:pPr>
            <w:r w:rsidRPr="005924B2">
              <w:rPr>
                <w:b/>
              </w:rPr>
              <w:t>1</w:t>
            </w:r>
          </w:p>
        </w:tc>
        <w:tc>
          <w:tcPr>
            <w:tcW w:w="1133" w:type="dxa"/>
            <w:shd w:val="clear" w:color="auto" w:fill="auto"/>
          </w:tcPr>
          <w:p w14:paraId="13BF27BA" w14:textId="77777777" w:rsidR="005924B2" w:rsidRPr="005924B2" w:rsidRDefault="005924B2" w:rsidP="005924B2">
            <w:pPr>
              <w:rPr>
                <w:b/>
              </w:rPr>
            </w:pPr>
            <w:r w:rsidRPr="005924B2">
              <w:rPr>
                <w:b/>
              </w:rPr>
              <w:t>2</w:t>
            </w:r>
          </w:p>
        </w:tc>
        <w:tc>
          <w:tcPr>
            <w:tcW w:w="1133" w:type="dxa"/>
          </w:tcPr>
          <w:p w14:paraId="2763C833" w14:textId="77777777" w:rsidR="005924B2" w:rsidRDefault="005924B2" w:rsidP="005924B2"/>
        </w:tc>
        <w:tc>
          <w:tcPr>
            <w:tcW w:w="1133" w:type="dxa"/>
          </w:tcPr>
          <w:p w14:paraId="3A042282" w14:textId="77777777" w:rsidR="005924B2" w:rsidRDefault="005924B2" w:rsidP="005924B2"/>
        </w:tc>
        <w:tc>
          <w:tcPr>
            <w:tcW w:w="1133" w:type="dxa"/>
          </w:tcPr>
          <w:p w14:paraId="4BACAC7B" w14:textId="77777777" w:rsidR="005924B2" w:rsidRDefault="005924B2" w:rsidP="005924B2"/>
        </w:tc>
        <w:tc>
          <w:tcPr>
            <w:tcW w:w="1133" w:type="dxa"/>
          </w:tcPr>
          <w:p w14:paraId="3A61C559" w14:textId="77777777" w:rsidR="005924B2" w:rsidRDefault="005924B2" w:rsidP="005924B2"/>
        </w:tc>
        <w:tc>
          <w:tcPr>
            <w:tcW w:w="1133" w:type="dxa"/>
          </w:tcPr>
          <w:p w14:paraId="53DCB8EE" w14:textId="77777777" w:rsidR="005924B2" w:rsidRDefault="00544B87" w:rsidP="005924B2">
            <w:r>
              <w:t xml:space="preserve">= </w:t>
            </w:r>
            <w:r w:rsidR="005924B2">
              <w:t>3</w:t>
            </w:r>
          </w:p>
        </w:tc>
      </w:tr>
    </w:tbl>
    <w:p w14:paraId="42583473" w14:textId="77777777" w:rsidR="005924B2" w:rsidRDefault="005924B2">
      <w:pPr>
        <w:pStyle w:val="LISPSAMPLE"/>
      </w:pPr>
      <w:r>
        <w:t>Value 3 (bit 1 and 2) is common for all numbers in the list.</w:t>
      </w:r>
    </w:p>
    <w:p w14:paraId="4CE0EB28" w14:textId="77777777" w:rsidR="0047000B" w:rsidRDefault="00D32EF5">
      <w:pPr>
        <w:pStyle w:val="Rubrik4"/>
      </w:pPr>
      <w:bookmarkStart w:id="366" w:name="_(LOGIOR_&lt;number&gt;_&lt;number&gt;"/>
      <w:bookmarkStart w:id="367" w:name="_LOGIOR"/>
      <w:bookmarkStart w:id="368" w:name="_Toc359406189"/>
      <w:bookmarkEnd w:id="366"/>
      <w:bookmarkEnd w:id="367"/>
      <w:r>
        <w:t>(</w:t>
      </w:r>
      <w:hyperlink w:anchor="_(LOGIOR_&lt;number&gt;_&lt;number&gt;" w:history="1">
        <w:r w:rsidRPr="000124C2">
          <w:rPr>
            <w:rStyle w:val="Hyperlnk"/>
            <w:bdr w:val="none" w:sz="0" w:space="0" w:color="auto"/>
          </w:rPr>
          <w:t>LOGIOR</w:t>
        </w:r>
      </w:hyperlink>
      <w:r>
        <w:t xml:space="preserve"> &lt;number&gt; &lt;number&gt; ...)</w:t>
      </w:r>
      <w:bookmarkEnd w:id="368"/>
    </w:p>
    <w:p w14:paraId="6BAA2D07" w14:textId="77777777" w:rsidR="0047000B" w:rsidRDefault="00D32EF5">
      <w:r>
        <w:t>This function returns the result of a logical bitwise inclusive OR of a list of &lt;numbers&gt;. The &lt;numbers&gt; must be integers, and the result is also an integer.</w:t>
      </w:r>
    </w:p>
    <w:p w14:paraId="7A8E5B07" w14:textId="77777777" w:rsidR="0047000B" w:rsidRDefault="00D32EF5">
      <w:pPr>
        <w:pStyle w:val="LISPSAMPLE"/>
      </w:pPr>
      <w:r>
        <w:t>(LOGIOR 1 2 4)</w:t>
      </w:r>
      <w:r>
        <w:tab/>
        <w:t>returns 3</w:t>
      </w:r>
      <w:r>
        <w:br/>
        <w:t>(LOGIOR 9 3)</w:t>
      </w:r>
      <w:r>
        <w:tab/>
        <w:t>returns 11</w:t>
      </w:r>
    </w:p>
    <w:p w14:paraId="4247148D" w14:textId="77777777" w:rsidR="0047000B" w:rsidRDefault="00D32EF5">
      <w:pPr>
        <w:pStyle w:val="Rubrik4"/>
      </w:pPr>
      <w:bookmarkStart w:id="369" w:name="_(LSH_&lt;num&gt;_&lt;numbits&gt;)"/>
      <w:bookmarkStart w:id="370" w:name="_LSH"/>
      <w:bookmarkStart w:id="371" w:name="_Toc359406190"/>
      <w:bookmarkEnd w:id="369"/>
      <w:bookmarkEnd w:id="370"/>
      <w:r>
        <w:t>(</w:t>
      </w:r>
      <w:hyperlink w:anchor="_(LSH_&lt;num&gt;_&lt;numbits&gt;)" w:history="1">
        <w:r w:rsidRPr="000124C2">
          <w:rPr>
            <w:rStyle w:val="Hyperlnk"/>
            <w:bdr w:val="none" w:sz="0" w:space="0" w:color="auto"/>
          </w:rPr>
          <w:t>LSH</w:t>
        </w:r>
      </w:hyperlink>
      <w:r>
        <w:t xml:space="preserve"> &lt;num&gt; &lt;</w:t>
      </w:r>
      <w:proofErr w:type="spellStart"/>
      <w:r>
        <w:t>numbits</w:t>
      </w:r>
      <w:proofErr w:type="spellEnd"/>
      <w:r>
        <w:t>&gt;)</w:t>
      </w:r>
      <w:bookmarkEnd w:id="371"/>
    </w:p>
    <w:p w14:paraId="3BEC4C8D" w14:textId="77777777" w:rsidR="0047000B" w:rsidRDefault="00D32EF5">
      <w:r>
        <w:t>This function returns the logical bitwise shift of &lt;num&gt; by &lt;</w:t>
      </w:r>
      <w:proofErr w:type="spellStart"/>
      <w:r>
        <w:t>numbits</w:t>
      </w:r>
      <w:proofErr w:type="spellEnd"/>
      <w:r>
        <w:t>&gt;. &lt;num&gt; and &lt;</w:t>
      </w:r>
      <w:proofErr w:type="spellStart"/>
      <w:r>
        <w:t>numbits</w:t>
      </w:r>
      <w:proofErr w:type="spellEnd"/>
      <w:r>
        <w:t>&gt; must be integers, and the result is also an integer. If &lt;</w:t>
      </w:r>
      <w:proofErr w:type="spellStart"/>
      <w:r>
        <w:t>numbits</w:t>
      </w:r>
      <w:proofErr w:type="spellEnd"/>
      <w:r>
        <w:t>&gt; is positive, &lt;num&gt; is shifted to the left, if negative, to the right. In either case, "zero" bits are shifted in, and the bits shifted out are discarded. If a "one" bit is shifted into or out of the top bit of an integer, its sign changes.</w:t>
      </w:r>
    </w:p>
    <w:p w14:paraId="73418334" w14:textId="77777777" w:rsidR="0047000B" w:rsidRDefault="00D32EF5">
      <w:pPr>
        <w:pStyle w:val="LISPSAMPLE"/>
      </w:pPr>
      <w:r>
        <w:t>(LSH 2 1)</w:t>
      </w:r>
      <w:r>
        <w:tab/>
        <w:t>returns 4</w:t>
      </w:r>
      <w:r>
        <w:br/>
        <w:t>(LSH 2 -1)</w:t>
      </w:r>
      <w:r>
        <w:tab/>
        <w:t>returns 1</w:t>
      </w:r>
      <w:r>
        <w:br/>
        <w:t>(LSH 9 1)</w:t>
      </w:r>
      <w:r>
        <w:tab/>
        <w:t>returns 18</w:t>
      </w:r>
      <w:r>
        <w:br/>
        <w:t>(LSH 9 -1)</w:t>
      </w:r>
      <w:r>
        <w:tab/>
        <w:t>returns 4</w:t>
      </w:r>
    </w:p>
    <w:p w14:paraId="335354C2" w14:textId="77777777" w:rsidR="0047000B" w:rsidRDefault="00D32EF5">
      <w:pPr>
        <w:pStyle w:val="Rubrik4"/>
      </w:pPr>
      <w:bookmarkStart w:id="372" w:name="_(MAPCAR_&lt;function&gt;_&lt;list1&gt;"/>
      <w:bookmarkStart w:id="373" w:name="_MAPCAR"/>
      <w:bookmarkStart w:id="374" w:name="_Toc359406191"/>
      <w:bookmarkEnd w:id="372"/>
      <w:bookmarkEnd w:id="373"/>
      <w:r>
        <w:t>(</w:t>
      </w:r>
      <w:hyperlink w:anchor="_(MAPCAR_&lt;function&gt;_&lt;list1&gt;" w:history="1">
        <w:r w:rsidRPr="000124C2">
          <w:rPr>
            <w:rStyle w:val="Hyperlnk"/>
            <w:bdr w:val="none" w:sz="0" w:space="0" w:color="auto"/>
          </w:rPr>
          <w:t>MAPCAR</w:t>
        </w:r>
      </w:hyperlink>
      <w:r>
        <w:t xml:space="preserve"> &lt;function&gt; &lt;list1&gt; ... &lt;</w:t>
      </w:r>
      <w:proofErr w:type="spellStart"/>
      <w:r>
        <w:t>listn</w:t>
      </w:r>
      <w:proofErr w:type="spellEnd"/>
      <w:r>
        <w:t>&gt;)</w:t>
      </w:r>
      <w:bookmarkEnd w:id="374"/>
    </w:p>
    <w:p w14:paraId="1EE75B7D" w14:textId="77777777" w:rsidR="0047000B" w:rsidRDefault="00D32EF5">
      <w:r>
        <w:t>MAPCAR returns the result of executing &lt;function&gt; with the individual elements of &lt;list1&gt; through &lt;</w:t>
      </w:r>
      <w:proofErr w:type="spellStart"/>
      <w:r>
        <w:t>listn</w:t>
      </w:r>
      <w:proofErr w:type="spellEnd"/>
      <w:r>
        <w:t>&gt; supplied as arguments to &lt;function&gt;. The number of &lt;list&gt;s must match the number of arguments required by &lt;function&gt;. The MAPCAR always return a list of the result.</w:t>
      </w:r>
    </w:p>
    <w:p w14:paraId="2CAD890D" w14:textId="77777777" w:rsidR="0047000B" w:rsidRDefault="00D32EF5">
      <w:pPr>
        <w:pStyle w:val="LISPSAMPLE"/>
      </w:pPr>
      <w:r>
        <w:t>(SETQ a 10 b 20 c 30)</w:t>
      </w:r>
      <w:r>
        <w:br/>
        <w:t>(MAPCAR '1+ (LIST a b c))</w:t>
      </w:r>
      <w:r>
        <w:tab/>
        <w:t>returns (11 21 31)</w:t>
      </w:r>
    </w:p>
    <w:p w14:paraId="186F8BDF" w14:textId="77777777" w:rsidR="0047000B" w:rsidRDefault="00D32EF5">
      <w:pPr>
        <w:pStyle w:val="Rubrik4"/>
      </w:pPr>
      <w:bookmarkStart w:id="375" w:name="_(MAX_&lt;number&gt;_&lt;number&gt;"/>
      <w:bookmarkStart w:id="376" w:name="_MAX"/>
      <w:bookmarkStart w:id="377" w:name="_Toc359406192"/>
      <w:bookmarkEnd w:id="375"/>
      <w:bookmarkEnd w:id="376"/>
      <w:r>
        <w:t>(</w:t>
      </w:r>
      <w:hyperlink w:anchor="_(MAX_&lt;number&gt;_&lt;number&gt;" w:history="1">
        <w:r w:rsidRPr="000124C2">
          <w:rPr>
            <w:rStyle w:val="Hyperlnk"/>
            <w:bdr w:val="none" w:sz="0" w:space="0" w:color="auto"/>
          </w:rPr>
          <w:t>MAX</w:t>
        </w:r>
      </w:hyperlink>
      <w:r>
        <w:t xml:space="preserve"> &lt;number&gt; &lt;number&gt; ...)</w:t>
      </w:r>
      <w:bookmarkEnd w:id="377"/>
    </w:p>
    <w:p w14:paraId="0A559CD1" w14:textId="77777777" w:rsidR="0047000B" w:rsidRDefault="00D32EF5">
      <w:r>
        <w:t>This function returns the largest of the &lt;number&gt;s given. Each &lt;number&gt; may be a real or an integer.</w:t>
      </w:r>
    </w:p>
    <w:p w14:paraId="116DB740" w14:textId="77777777" w:rsidR="0047000B" w:rsidRDefault="00D32EF5">
      <w:pPr>
        <w:pStyle w:val="LISPSAMPLE"/>
      </w:pPr>
      <w:r>
        <w:t>(MAX 20 -12 77.1)</w:t>
      </w:r>
      <w:r>
        <w:tab/>
        <w:t>returns 77.18</w:t>
      </w:r>
      <w:r>
        <w:br/>
        <w:t>(MAX -12 -10 -3)</w:t>
      </w:r>
      <w:r>
        <w:tab/>
        <w:t>returns -3</w:t>
      </w:r>
    </w:p>
    <w:p w14:paraId="391BC401" w14:textId="77777777" w:rsidR="0047000B" w:rsidRDefault="00D32EF5">
      <w:pPr>
        <w:pStyle w:val="Rubrik4"/>
      </w:pPr>
      <w:bookmarkStart w:id="378" w:name="_(MEMBER_&lt;expr&gt;_&lt;list&gt;)"/>
      <w:bookmarkStart w:id="379" w:name="_MEMBER"/>
      <w:bookmarkStart w:id="380" w:name="_Toc359406193"/>
      <w:bookmarkEnd w:id="378"/>
      <w:bookmarkEnd w:id="379"/>
      <w:r>
        <w:t>(</w:t>
      </w:r>
      <w:hyperlink w:anchor="_(MEMBER_&lt;expr&gt;_&lt;list&gt;)" w:history="1">
        <w:r w:rsidRPr="000124C2">
          <w:rPr>
            <w:rStyle w:val="Hyperlnk"/>
            <w:bdr w:val="none" w:sz="0" w:space="0" w:color="auto"/>
          </w:rPr>
          <w:t>MEMBER</w:t>
        </w:r>
      </w:hyperlink>
      <w:r>
        <w:t xml:space="preserve"> &lt;expr&gt; &lt;list&gt;)</w:t>
      </w:r>
      <w:bookmarkEnd w:id="380"/>
    </w:p>
    <w:p w14:paraId="793B2537" w14:textId="77777777" w:rsidR="0047000B" w:rsidRDefault="00D32EF5">
      <w:r>
        <w:t>This function searches &lt;list&gt; for an occurrence of &lt;expr&gt; and returns the remainder of &lt;list&gt; starting with the first occurrence of &lt;expr&gt;. If there is no occurrence of &lt;exp&gt; in &lt;list&gt;, MEMBER returns nil.</w:t>
      </w:r>
    </w:p>
    <w:p w14:paraId="6D0F9A6D" w14:textId="77777777" w:rsidR="0047000B" w:rsidRDefault="00D32EF5">
      <w:pPr>
        <w:pStyle w:val="LISPSAMPLE"/>
      </w:pPr>
      <w:r>
        <w:t>(MEMBER 'c '(a b c d e f))</w:t>
      </w:r>
      <w:r>
        <w:tab/>
      </w:r>
      <w:r>
        <w:tab/>
        <w:t>returns (C D E F)</w:t>
      </w:r>
      <w:r>
        <w:br/>
        <w:t>(MEMBER 10 (LIST 9 10 11 12))</w:t>
      </w:r>
      <w:r>
        <w:tab/>
        <w:t>returns (10 11 12)</w:t>
      </w:r>
      <w:r>
        <w:br/>
        <w:t>(MEMBER 10 (LIST 20 30 40))</w:t>
      </w:r>
      <w:r>
        <w:tab/>
        <w:t>returns nil</w:t>
      </w:r>
    </w:p>
    <w:p w14:paraId="0AA433B9" w14:textId="77777777" w:rsidR="0047000B" w:rsidRDefault="00D32EF5">
      <w:pPr>
        <w:pStyle w:val="Rubrik4"/>
      </w:pPr>
      <w:bookmarkStart w:id="381" w:name="_(MIN_&lt;number&gt;_&lt;number&gt;"/>
      <w:bookmarkStart w:id="382" w:name="_MIN"/>
      <w:bookmarkStart w:id="383" w:name="_Toc359406194"/>
      <w:bookmarkEnd w:id="381"/>
      <w:bookmarkEnd w:id="382"/>
      <w:r>
        <w:t>(</w:t>
      </w:r>
      <w:hyperlink w:anchor="_(MIN_&lt;number&gt;_&lt;number&gt;" w:history="1">
        <w:r w:rsidRPr="000124C2">
          <w:rPr>
            <w:rStyle w:val="Hyperlnk"/>
            <w:bdr w:val="none" w:sz="0" w:space="0" w:color="auto"/>
          </w:rPr>
          <w:t>MIN</w:t>
        </w:r>
      </w:hyperlink>
      <w:r>
        <w:t xml:space="preserve"> &lt;number&gt; &lt;number&gt; ...)</w:t>
      </w:r>
      <w:bookmarkEnd w:id="383"/>
    </w:p>
    <w:p w14:paraId="5860F7E1" w14:textId="77777777" w:rsidR="0047000B" w:rsidRDefault="00D32EF5">
      <w:r>
        <w:t>This function returns the smallest of the &lt;number&gt;s given. Each &lt;number&gt; may be a real or an integer.</w:t>
      </w:r>
    </w:p>
    <w:p w14:paraId="1B124B02" w14:textId="77777777" w:rsidR="0047000B" w:rsidRDefault="00D32EF5">
      <w:pPr>
        <w:pStyle w:val="LISPSAMPLE"/>
      </w:pPr>
      <w:r>
        <w:t>(MIN 100 200 300)</w:t>
      </w:r>
      <w:r>
        <w:tab/>
        <w:t>returns 100</w:t>
      </w:r>
      <w:r>
        <w:br/>
        <w:t>(MIN -100 100)</w:t>
      </w:r>
      <w:r>
        <w:tab/>
        <w:t>returns -100</w:t>
      </w:r>
    </w:p>
    <w:p w14:paraId="27D43E28" w14:textId="77777777" w:rsidR="0047000B" w:rsidRDefault="00D32EF5">
      <w:pPr>
        <w:pStyle w:val="Rubrik4"/>
      </w:pPr>
      <w:bookmarkStart w:id="384" w:name="_(MINUSP_&lt;item&gt;)"/>
      <w:bookmarkStart w:id="385" w:name="_MINUSP"/>
      <w:bookmarkStart w:id="386" w:name="_Toc359406195"/>
      <w:bookmarkEnd w:id="384"/>
      <w:bookmarkEnd w:id="385"/>
      <w:r>
        <w:t>(</w:t>
      </w:r>
      <w:hyperlink w:anchor="_(MINUSP_&lt;item&gt;)" w:history="1">
        <w:r w:rsidRPr="000124C2">
          <w:rPr>
            <w:rStyle w:val="Hyperlnk"/>
            <w:bdr w:val="none" w:sz="0" w:space="0" w:color="auto"/>
          </w:rPr>
          <w:t>MINUSP</w:t>
        </w:r>
      </w:hyperlink>
      <w:r>
        <w:t xml:space="preserve"> &lt;item&gt;)</w:t>
      </w:r>
      <w:bookmarkEnd w:id="386"/>
    </w:p>
    <w:p w14:paraId="14614160" w14:textId="77777777" w:rsidR="0047000B" w:rsidRDefault="00D32EF5">
      <w:pPr>
        <w:rPr>
          <w:rFonts w:ascii="Courier New" w:hAnsi="Courier New" w:cs="Courier New"/>
          <w:sz w:val="21"/>
          <w:szCs w:val="21"/>
        </w:rPr>
      </w:pPr>
      <w:r>
        <w:t>This function returns T if &lt;item&gt; is a real or integer and evaluates to a negative value, otherwise it returns nil</w:t>
      </w:r>
    </w:p>
    <w:p w14:paraId="7215C63B" w14:textId="77777777" w:rsidR="0047000B" w:rsidRDefault="00D32EF5">
      <w:pPr>
        <w:pStyle w:val="LISPSAMPLE"/>
      </w:pPr>
      <w:r>
        <w:t>(MINUSP -1)</w:t>
      </w:r>
      <w:r>
        <w:tab/>
        <w:t>returns T</w:t>
      </w:r>
      <w:r>
        <w:br/>
        <w:t>(MINUSP 0.0)</w:t>
      </w:r>
      <w:r>
        <w:tab/>
        <w:t>returns nil</w:t>
      </w:r>
      <w:r>
        <w:br/>
        <w:t>(MINUSP (- 10 12))</w:t>
      </w:r>
      <w:r>
        <w:tab/>
        <w:t>returns T</w:t>
      </w:r>
    </w:p>
    <w:p w14:paraId="4862B4C7" w14:textId="77777777" w:rsidR="0047000B" w:rsidRDefault="00D32EF5">
      <w:pPr>
        <w:pStyle w:val="Rubrik4"/>
      </w:pPr>
      <w:bookmarkStart w:id="387" w:name="_(NOT_&lt;item&gt;)"/>
      <w:bookmarkStart w:id="388" w:name="_NOT"/>
      <w:bookmarkStart w:id="389" w:name="_Toc359406196"/>
      <w:bookmarkEnd w:id="387"/>
      <w:bookmarkEnd w:id="388"/>
      <w:r>
        <w:t>(</w:t>
      </w:r>
      <w:hyperlink w:anchor="_(NOT_&lt;item&gt;)" w:history="1">
        <w:r w:rsidRPr="000124C2">
          <w:rPr>
            <w:rStyle w:val="Hyperlnk"/>
            <w:bdr w:val="none" w:sz="0" w:space="0" w:color="auto"/>
          </w:rPr>
          <w:t>NOT</w:t>
        </w:r>
      </w:hyperlink>
      <w:r>
        <w:t xml:space="preserve"> &lt;item&gt;)</w:t>
      </w:r>
      <w:bookmarkEnd w:id="389"/>
    </w:p>
    <w:p w14:paraId="0DBE0D23" w14:textId="77777777" w:rsidR="0047000B" w:rsidRDefault="00D32EF5">
      <w:r>
        <w:t xml:space="preserve">This function returns T if the expression is nil, and nil otherwise. </w:t>
      </w:r>
    </w:p>
    <w:p w14:paraId="4F0ABF32" w14:textId="77777777" w:rsidR="0047000B" w:rsidRDefault="00D32EF5">
      <w:pPr>
        <w:pStyle w:val="LISPSAMPLE"/>
      </w:pPr>
      <w:r>
        <w:t>(NOT T)</w:t>
      </w:r>
      <w:r>
        <w:tab/>
        <w:t>returns nil</w:t>
      </w:r>
      <w:r>
        <w:br/>
        <w:t>(NOT nil)</w:t>
      </w:r>
      <w:r>
        <w:tab/>
        <w:t>returns T</w:t>
      </w:r>
      <w:r>
        <w:br/>
        <w:t>(NOT 1)</w:t>
      </w:r>
      <w:r>
        <w:tab/>
        <w:t>returns nil</w:t>
      </w:r>
    </w:p>
    <w:p w14:paraId="6A55C5F1" w14:textId="77777777" w:rsidR="0047000B" w:rsidRDefault="00D32EF5">
      <w:pPr>
        <w:pStyle w:val="Rubrik4"/>
      </w:pPr>
      <w:bookmarkStart w:id="390" w:name="_(NTH_&lt;number&gt;_&lt;list&gt;)"/>
      <w:bookmarkStart w:id="391" w:name="_NTH"/>
      <w:bookmarkStart w:id="392" w:name="_Toc359406197"/>
      <w:bookmarkEnd w:id="390"/>
      <w:bookmarkEnd w:id="391"/>
      <w:r>
        <w:t>(</w:t>
      </w:r>
      <w:hyperlink w:anchor="_(NTH_&lt;number&gt;_&lt;list&gt;)" w:history="1">
        <w:r w:rsidRPr="000124C2">
          <w:rPr>
            <w:rStyle w:val="Hyperlnk"/>
            <w:bdr w:val="none" w:sz="0" w:space="0" w:color="auto"/>
          </w:rPr>
          <w:t>NTH</w:t>
        </w:r>
      </w:hyperlink>
      <w:r>
        <w:t xml:space="preserve"> &lt;number&gt; &lt;list&gt;)</w:t>
      </w:r>
      <w:bookmarkEnd w:id="392"/>
    </w:p>
    <w:p w14:paraId="07AAA2B5" w14:textId="5AF4F48B" w:rsidR="000119C5" w:rsidRDefault="00D32EF5">
      <w:r>
        <w:t>This function returns the &lt;number&gt; element of &lt;list&gt;, where &lt;number&gt; is the number of the element to return (zero is the first element). If &lt;number&gt; is greater than &lt;list&gt;s highest element number, nil is returned.</w:t>
      </w:r>
      <w:r w:rsidR="000119C5">
        <w:br/>
        <w:t xml:space="preserve">The NTH function works also on </w:t>
      </w:r>
      <w:hyperlink w:anchor="_(ARRAY_&lt;list&gt;)" w:history="1">
        <w:r w:rsidR="000119C5" w:rsidRPr="000119C5">
          <w:rPr>
            <w:rStyle w:val="Hyperlnk"/>
            <w:bdr w:val="none" w:sz="0" w:space="0" w:color="auto"/>
          </w:rPr>
          <w:t>ARRAY</w:t>
        </w:r>
      </w:hyperlink>
      <w:r w:rsidR="000119C5">
        <w:t xml:space="preserve"> objects</w:t>
      </w:r>
    </w:p>
    <w:p w14:paraId="0D1B81B3" w14:textId="77777777" w:rsidR="0047000B" w:rsidRDefault="00D32EF5">
      <w:pPr>
        <w:pStyle w:val="LISPSAMPLE"/>
      </w:pPr>
      <w:r>
        <w:t>(NTH 0 '(a b c d))</w:t>
      </w:r>
      <w:r>
        <w:tab/>
        <w:t>returns A</w:t>
      </w:r>
      <w:r>
        <w:br/>
        <w:t>(NTH 3 '(a b c d))</w:t>
      </w:r>
      <w:r>
        <w:tab/>
        <w:t>returns D</w:t>
      </w:r>
      <w:r>
        <w:br/>
        <w:t>(NTH 3 '(10 20))</w:t>
      </w:r>
      <w:r>
        <w:tab/>
        <w:t>returns nil</w:t>
      </w:r>
    </w:p>
    <w:p w14:paraId="734B684C" w14:textId="77777777" w:rsidR="0047000B" w:rsidRDefault="00D32EF5">
      <w:pPr>
        <w:pStyle w:val="Rubrik4"/>
      </w:pPr>
      <w:bookmarkStart w:id="393" w:name="_(NULL_&lt;item&gt;)"/>
      <w:bookmarkStart w:id="394" w:name="_NULL"/>
      <w:bookmarkStart w:id="395" w:name="_Toc359406198"/>
      <w:bookmarkEnd w:id="393"/>
      <w:bookmarkEnd w:id="394"/>
      <w:r>
        <w:t>(</w:t>
      </w:r>
      <w:hyperlink w:anchor="_(NULL_&lt;item&gt;)" w:history="1">
        <w:r w:rsidRPr="000124C2">
          <w:rPr>
            <w:rStyle w:val="Hyperlnk"/>
            <w:bdr w:val="none" w:sz="0" w:space="0" w:color="auto"/>
          </w:rPr>
          <w:t>NULL</w:t>
        </w:r>
      </w:hyperlink>
      <w:r>
        <w:t xml:space="preserve"> &lt;item&gt;)</w:t>
      </w:r>
      <w:bookmarkEnd w:id="395"/>
    </w:p>
    <w:p w14:paraId="2EED1542" w14:textId="77777777" w:rsidR="0047000B" w:rsidRDefault="00D32EF5">
      <w:r>
        <w:t>This function returns T if &lt;item&gt; is bound to nil, and nil otherwise. For example, given the following assignments:</w:t>
      </w:r>
    </w:p>
    <w:p w14:paraId="5855634F" w14:textId="77777777" w:rsidR="0047000B" w:rsidRDefault="00D32EF5">
      <w:pPr>
        <w:pStyle w:val="LISPSAMPLE"/>
      </w:pPr>
      <w:r>
        <w:t>(SETQ a "Text")</w:t>
      </w:r>
      <w:r>
        <w:br/>
        <w:t>(SETQ b nil)</w:t>
      </w:r>
      <w:r>
        <w:br/>
        <w:t>(SETQ c 100)</w:t>
      </w:r>
      <w:r>
        <w:br/>
        <w:t>(NULL a)</w:t>
      </w:r>
      <w:r>
        <w:tab/>
        <w:t>returns nil</w:t>
      </w:r>
      <w:r>
        <w:br/>
        <w:t>(NULL b)</w:t>
      </w:r>
      <w:r>
        <w:tab/>
        <w:t>returns T</w:t>
      </w:r>
      <w:r>
        <w:br/>
        <w:t>(NULL c)</w:t>
      </w:r>
    </w:p>
    <w:p w14:paraId="5ECFC1D6" w14:textId="77777777" w:rsidR="0047000B" w:rsidRDefault="00D32EF5">
      <w:pPr>
        <w:pStyle w:val="Rubrik4"/>
      </w:pPr>
      <w:bookmarkStart w:id="396" w:name="_(NUMBERP_&lt;item&gt;)"/>
      <w:bookmarkStart w:id="397" w:name="_NUMBERP"/>
      <w:bookmarkStart w:id="398" w:name="_Toc359406199"/>
      <w:bookmarkEnd w:id="396"/>
      <w:bookmarkEnd w:id="397"/>
      <w:r>
        <w:t>(</w:t>
      </w:r>
      <w:hyperlink w:anchor="_(NUMBERP_&lt;item&gt;)" w:history="1">
        <w:r w:rsidRPr="000124C2">
          <w:rPr>
            <w:rStyle w:val="Hyperlnk"/>
            <w:bdr w:val="none" w:sz="0" w:space="0" w:color="auto"/>
          </w:rPr>
          <w:t>NUMBERP</w:t>
        </w:r>
      </w:hyperlink>
      <w:r>
        <w:t xml:space="preserve"> &lt;item&gt;)</w:t>
      </w:r>
      <w:bookmarkEnd w:id="398"/>
    </w:p>
    <w:p w14:paraId="634C1D69" w14:textId="77777777" w:rsidR="0047000B" w:rsidRDefault="00D32EF5">
      <w:r>
        <w:t>This function returns T if &lt;item&gt; is a real or an integer.</w:t>
      </w:r>
    </w:p>
    <w:p w14:paraId="7A1129D8" w14:textId="77777777" w:rsidR="0047000B" w:rsidRDefault="00D32EF5">
      <w:pPr>
        <w:pStyle w:val="LISPSAMPLE"/>
      </w:pPr>
      <w:r>
        <w:t>(NUMBERP "12")</w:t>
      </w:r>
      <w:r>
        <w:tab/>
        <w:t>returns nil</w:t>
      </w:r>
      <w:r>
        <w:br/>
        <w:t>(NUMBERP 10)</w:t>
      </w:r>
      <w:r>
        <w:tab/>
        <w:t>returns T</w:t>
      </w:r>
      <w:r>
        <w:br/>
        <w:t>(NUMBERP -2)</w:t>
      </w:r>
      <w:r>
        <w:tab/>
        <w:t>returns T</w:t>
      </w:r>
      <w:r>
        <w:br/>
        <w:t>(NUMBERP nil)</w:t>
      </w:r>
      <w:r>
        <w:tab/>
        <w:t>returns nil</w:t>
      </w:r>
    </w:p>
    <w:p w14:paraId="7F7F4877" w14:textId="77777777" w:rsidR="0047000B" w:rsidRDefault="00D32EF5">
      <w:pPr>
        <w:pStyle w:val="Rubrik4"/>
      </w:pPr>
      <w:bookmarkStart w:id="399" w:name="_(OPEN_&lt;filename&gt;_&lt;mode&gt;)"/>
      <w:bookmarkStart w:id="400" w:name="_OPEN"/>
      <w:bookmarkStart w:id="401" w:name="_Toc359406200"/>
      <w:bookmarkEnd w:id="399"/>
      <w:bookmarkEnd w:id="400"/>
      <w:r>
        <w:t>(</w:t>
      </w:r>
      <w:hyperlink w:anchor="_(OPEN_&lt;filename&gt;_&lt;mode&gt;)" w:history="1">
        <w:r w:rsidRPr="000124C2">
          <w:rPr>
            <w:rStyle w:val="Hyperlnk"/>
            <w:bdr w:val="none" w:sz="0" w:space="0" w:color="auto"/>
          </w:rPr>
          <w:t>OPEN</w:t>
        </w:r>
      </w:hyperlink>
      <w:r>
        <w:t xml:space="preserve"> &lt;filename&gt; &lt;mode&gt;</w:t>
      </w:r>
      <w:r w:rsidR="00E2715B">
        <w:t xml:space="preserve"> [encoding]</w:t>
      </w:r>
      <w:r>
        <w:t>)</w:t>
      </w:r>
      <w:bookmarkEnd w:id="401"/>
    </w:p>
    <w:p w14:paraId="510BE6F4" w14:textId="77777777" w:rsidR="00E2715B" w:rsidRDefault="00D32EF5" w:rsidP="00E2715B">
      <w:r>
        <w:t xml:space="preserve">This function opens a file for access by LISP's I/O functions. It returns a file descriptor to be </w:t>
      </w:r>
      <w:r w:rsidR="00E2715B">
        <w:t>used by the other I/O functions</w:t>
      </w:r>
      <w:r w:rsidR="00E2715B">
        <w:br/>
      </w:r>
      <w:r>
        <w:t xml:space="preserve">&lt;filename&gt; </w:t>
      </w:r>
      <w:r w:rsidR="00E2715B">
        <w:t>is a string specifying the name and may include a directory prefix and a drive letter. You can use the backslash instead of the forward slash (but you must use double "\\" to obtain one backslash in a string.)</w:t>
      </w:r>
    </w:p>
    <w:p w14:paraId="50A803DE" w14:textId="77777777" w:rsidR="00E2715B" w:rsidRDefault="00E2715B" w:rsidP="00E2715B">
      <w:pPr>
        <w:pStyle w:val="LISPSAMPLE"/>
      </w:pPr>
      <w:r>
        <w:t xml:space="preserve">(SETQ </w:t>
      </w:r>
      <w:proofErr w:type="spellStart"/>
      <w:r>
        <w:t>fw</w:t>
      </w:r>
      <w:proofErr w:type="spellEnd"/>
      <w:r>
        <w:t xml:space="preserve"> (OPEN "c:/test/test.txt" "w"))</w:t>
      </w:r>
    </w:p>
    <w:p w14:paraId="58A944B2" w14:textId="77777777" w:rsidR="0047000B" w:rsidRDefault="00D32EF5">
      <w:r>
        <w:t xml:space="preserve">&lt;mode&gt; is the read/write flag. It must be a string containing a single </w:t>
      </w:r>
      <w:proofErr w:type="gramStart"/>
      <w:r>
        <w:t>lower case</w:t>
      </w:r>
      <w:proofErr w:type="gramEnd"/>
      <w:r>
        <w:t xml:space="preserve"> letter. The valid mode letters are described in the following table</w:t>
      </w:r>
      <w:r>
        <w:rPr>
          <w:rFonts w:ascii="Courier New" w:hAnsi="Courier New" w:cs="Courier New"/>
          <w:sz w:val="21"/>
          <w:szCs w:val="21"/>
        </w:rPr>
        <w:t>.</w:t>
      </w:r>
      <w:r>
        <w:rPr>
          <w:rFonts w:ascii="Courier New" w:hAnsi="Courier New" w:cs="Courier New"/>
          <w:sz w:val="21"/>
          <w:szCs w:val="21"/>
        </w:rPr>
        <w:br/>
      </w:r>
      <w:r>
        <w:t>"r"</w:t>
      </w:r>
      <w:r>
        <w:tab/>
        <w:t>Open for reading. If &lt;filename&gt; does not exist, nil is returned.</w:t>
      </w:r>
      <w:r>
        <w:br/>
        <w:t>"w"</w:t>
      </w:r>
      <w:r>
        <w:tab/>
        <w:t>Open for writing. If &lt;filename&gt; does not exist, a new file is created and opened. If &lt;filename&gt; already exists, its existing data will be overwritten.</w:t>
      </w:r>
      <w:r>
        <w:br/>
        <w:t>"a"</w:t>
      </w:r>
      <w:r>
        <w:tab/>
        <w:t>Open for appending. If &lt;filename&gt; does not exist, a new file is created and opened. If &lt;filename&gt; already exists, it is opened and positioned at the end of the existing data, so any new data you write in the file will be appended to the existing data.</w:t>
      </w:r>
      <w:r>
        <w:br/>
        <w:t>Assuming that the files named in the following examples do not exist</w:t>
      </w:r>
    </w:p>
    <w:p w14:paraId="70BD53D4" w14:textId="77777777" w:rsidR="0047000B" w:rsidRDefault="00D32EF5">
      <w:pPr>
        <w:pStyle w:val="LISPSAMPLE"/>
      </w:pPr>
      <w:r>
        <w:t xml:space="preserve">(SETQ </w:t>
      </w:r>
      <w:proofErr w:type="spellStart"/>
      <w:r>
        <w:t>fr</w:t>
      </w:r>
      <w:proofErr w:type="spellEnd"/>
      <w:r>
        <w:t xml:space="preserve"> (OPEN "new.txt" "r")) returns nil</w:t>
      </w:r>
      <w:r>
        <w:br/>
        <w:t xml:space="preserve">(SETQ </w:t>
      </w:r>
      <w:proofErr w:type="spellStart"/>
      <w:r>
        <w:t>fw</w:t>
      </w:r>
      <w:proofErr w:type="spellEnd"/>
      <w:r>
        <w:t xml:space="preserve"> (OPEN "new.txt" "w"))</w:t>
      </w:r>
      <w:r>
        <w:tab/>
        <w:t>returns FILE</w:t>
      </w:r>
      <w:r>
        <w:br/>
        <w:t>(SETQ fa (OPEN "new.txt" "a")) returns FILE</w:t>
      </w:r>
    </w:p>
    <w:p w14:paraId="2A45CCD3" w14:textId="77777777" w:rsidR="00E2715B" w:rsidRDefault="00E2715B" w:rsidP="00E2715B">
      <w:r>
        <w:t>&lt;encoding&gt;</w:t>
      </w:r>
      <w:r>
        <w:br/>
      </w:r>
      <w:r w:rsidRPr="00E2715B">
        <w:t xml:space="preserve">If encoding is left out or nil, the file is written in the current windows ANSI codepage. </w:t>
      </w:r>
      <w:r w:rsidRPr="00E2715B">
        <w:br/>
        <w:t xml:space="preserve">If encoding is T, the file is written in utf-8 encoding, which should be used if an ILISP code file is written. </w:t>
      </w:r>
      <w:r w:rsidRPr="00E2715B">
        <w:br/>
        <w:t xml:space="preserve">If encoding is a string, it’s the </w:t>
      </w:r>
      <w:proofErr w:type="spellStart"/>
      <w:r w:rsidRPr="00E2715B">
        <w:t>webname</w:t>
      </w:r>
      <w:proofErr w:type="spellEnd"/>
      <w:r w:rsidRPr="00E2715B">
        <w:t xml:space="preserve"> of the encoding used, for example "utf-8" "</w:t>
      </w:r>
      <w:r>
        <w:t>utf-16" "utf-32" and many more. When creating CNC-files you can left out the encoding argument.</w:t>
      </w:r>
    </w:p>
    <w:p w14:paraId="52CF8834" w14:textId="77777777" w:rsidR="0047000B" w:rsidRDefault="00E2715B">
      <w:pPr>
        <w:pStyle w:val="Rubrik4"/>
      </w:pPr>
      <w:bookmarkStart w:id="402" w:name="_(OR_&lt;expr&gt;_...)"/>
      <w:bookmarkStart w:id="403" w:name="_OR"/>
      <w:bookmarkStart w:id="404" w:name="_Toc359406201"/>
      <w:bookmarkEnd w:id="402"/>
      <w:bookmarkEnd w:id="403"/>
      <w:r>
        <w:t xml:space="preserve"> </w:t>
      </w:r>
      <w:r w:rsidR="00D32EF5">
        <w:t>(</w:t>
      </w:r>
      <w:hyperlink w:anchor="_(OR_&lt;expr&gt;_...)" w:history="1">
        <w:r w:rsidR="00D32EF5" w:rsidRPr="000124C2">
          <w:rPr>
            <w:rStyle w:val="Hyperlnk"/>
            <w:bdr w:val="none" w:sz="0" w:space="0" w:color="auto"/>
          </w:rPr>
          <w:t>OR</w:t>
        </w:r>
      </w:hyperlink>
      <w:r w:rsidR="00D32EF5">
        <w:t xml:space="preserve"> &lt;expr&gt; ...)</w:t>
      </w:r>
      <w:bookmarkEnd w:id="404"/>
    </w:p>
    <w:p w14:paraId="7EA90CA7" w14:textId="77777777" w:rsidR="0047000B" w:rsidRDefault="00D32EF5">
      <w:r>
        <w:t>This function returns the logical OR of a list of expressions. OR evaluates the expressions from left to right, looking for a non-nil expression. If one is found, OR ceases further evaluation and returns T. If all of the expressions are nil, OR returns nil.</w:t>
      </w:r>
    </w:p>
    <w:p w14:paraId="365753BC" w14:textId="77777777" w:rsidR="0047000B" w:rsidRDefault="00D32EF5">
      <w:pPr>
        <w:pStyle w:val="LISPSAMPLE"/>
      </w:pPr>
      <w:r>
        <w:t>(OR nil nil)</w:t>
      </w:r>
      <w:r>
        <w:tab/>
        <w:t>returns nil</w:t>
      </w:r>
      <w:r>
        <w:br/>
        <w:t>(OR T nil)</w:t>
      </w:r>
      <w:r>
        <w:tab/>
        <w:t>returns T</w:t>
      </w:r>
      <w:r>
        <w:br/>
        <w:t>(OR "Text" 12)</w:t>
      </w:r>
      <w:r>
        <w:tab/>
        <w:t>returns T</w:t>
      </w:r>
      <w:r>
        <w:br/>
        <w:t>(OR (= 1 1) (&lt; 1 0))</w:t>
      </w:r>
      <w:r>
        <w:tab/>
        <w:t>returns T</w:t>
      </w:r>
    </w:p>
    <w:p w14:paraId="4F3430E2" w14:textId="77777777" w:rsidR="0047000B" w:rsidRDefault="00D32EF5">
      <w:r>
        <w:t>Or is often use together with IF or COND functions.</w:t>
      </w:r>
    </w:p>
    <w:bookmarkStart w:id="405" w:name="_PI_1"/>
    <w:bookmarkEnd w:id="405"/>
    <w:p w14:paraId="204422EC" w14:textId="77777777" w:rsidR="00D0367C" w:rsidRDefault="00D0367C" w:rsidP="00D0367C">
      <w:pPr>
        <w:pStyle w:val="Rubrik4"/>
      </w:pPr>
      <w:r>
        <w:fldChar w:fldCharType="begin"/>
      </w:r>
      <w:r>
        <w:instrText xml:space="preserve"> HYPERLINK  \l "_PI_1" </w:instrText>
      </w:r>
      <w:r>
        <w:fldChar w:fldCharType="separate"/>
      </w:r>
      <w:r w:rsidRPr="00D0367C">
        <w:rPr>
          <w:rStyle w:val="Hyperlnk"/>
          <w:bdr w:val="none" w:sz="0" w:space="0" w:color="auto"/>
        </w:rPr>
        <w:t>PI</w:t>
      </w:r>
      <w:r>
        <w:fldChar w:fldCharType="end"/>
      </w:r>
    </w:p>
    <w:p w14:paraId="70FC82E3" w14:textId="77777777" w:rsidR="00D0367C" w:rsidRDefault="00D0367C" w:rsidP="00D0367C">
      <w:r>
        <w:t>This is not a function, but rather the constant. It evaluates to approximately 3.1415926.</w:t>
      </w:r>
    </w:p>
    <w:p w14:paraId="22361F6D" w14:textId="77777777" w:rsidR="0047000B" w:rsidRPr="00D0367C" w:rsidRDefault="00D0367C" w:rsidP="00D0367C">
      <w:pPr>
        <w:pStyle w:val="Rubrik4"/>
      </w:pPr>
      <w:bookmarkStart w:id="406" w:name="_PI"/>
      <w:bookmarkStart w:id="407" w:name="_(PING_&lt;ip-string&gt;_&lt;timeout&gt;)"/>
      <w:bookmarkEnd w:id="406"/>
      <w:bookmarkEnd w:id="407"/>
      <w:r w:rsidRPr="00D0367C">
        <w:t>(</w:t>
      </w:r>
      <w:bookmarkStart w:id="408" w:name="_Toc359406202"/>
      <w:r>
        <w:fldChar w:fldCharType="begin"/>
      </w:r>
      <w:r>
        <w:instrText xml:space="preserve"> HYPERLINK  \l "_(PING_&lt;ip-string&gt;_&lt;timeout&gt;)" </w:instrText>
      </w:r>
      <w:r>
        <w:fldChar w:fldCharType="separate"/>
      </w:r>
      <w:r w:rsidR="00D32EF5" w:rsidRPr="00D0367C">
        <w:rPr>
          <w:rStyle w:val="Hyperlnk"/>
          <w:bdr w:val="none" w:sz="0" w:space="0" w:color="auto"/>
        </w:rPr>
        <w:t>PI</w:t>
      </w:r>
      <w:bookmarkEnd w:id="408"/>
      <w:r w:rsidRPr="00D0367C">
        <w:rPr>
          <w:rStyle w:val="Hyperlnk"/>
          <w:bdr w:val="none" w:sz="0" w:space="0" w:color="auto"/>
        </w:rPr>
        <w:t>NG</w:t>
      </w:r>
      <w:r>
        <w:fldChar w:fldCharType="end"/>
      </w:r>
      <w:r w:rsidRPr="00D0367C">
        <w:t xml:space="preserve"> &lt;</w:t>
      </w:r>
      <w:proofErr w:type="spellStart"/>
      <w:r w:rsidRPr="00D0367C">
        <w:t>ip</w:t>
      </w:r>
      <w:proofErr w:type="spellEnd"/>
      <w:r w:rsidRPr="00D0367C">
        <w:t>-string&gt; &lt;timeout&gt;)</w:t>
      </w:r>
    </w:p>
    <w:p w14:paraId="11604DE0" w14:textId="77777777" w:rsidR="00D0367C" w:rsidRDefault="00D0367C" w:rsidP="00D0367C">
      <w:pPr>
        <w:rPr>
          <w:rFonts w:eastAsia="Times New Roman"/>
        </w:rPr>
      </w:pPr>
      <w:r>
        <w:rPr>
          <w:rFonts w:eastAsia="Times New Roman"/>
        </w:rPr>
        <w:t>Checks if a remote connection is available.</w:t>
      </w:r>
    </w:p>
    <w:p w14:paraId="36984379" w14:textId="77777777" w:rsidR="0031578F" w:rsidRDefault="00D0367C" w:rsidP="00D0367C">
      <w:pPr>
        <w:rPr>
          <w:rFonts w:eastAsia="Times New Roman"/>
        </w:rPr>
      </w:pPr>
      <w:r>
        <w:rPr>
          <w:rFonts w:eastAsia="Times New Roman"/>
        </w:rPr>
        <w:t>&lt;</w:t>
      </w:r>
      <w:proofErr w:type="spellStart"/>
      <w:r>
        <w:rPr>
          <w:rFonts w:eastAsia="Times New Roman"/>
        </w:rPr>
        <w:t>ip</w:t>
      </w:r>
      <w:proofErr w:type="spellEnd"/>
      <w:r>
        <w:rPr>
          <w:rFonts w:eastAsia="Times New Roman"/>
        </w:rPr>
        <w:t xml:space="preserve"> string&gt; should be the address of remote computer, for example "192.168.5.110". </w:t>
      </w:r>
    </w:p>
    <w:p w14:paraId="0A613C2C" w14:textId="77777777" w:rsidR="00D0367C" w:rsidRDefault="00D0367C" w:rsidP="00D0367C">
      <w:pPr>
        <w:rPr>
          <w:rFonts w:eastAsia="Times New Roman"/>
        </w:rPr>
      </w:pPr>
      <w:r>
        <w:rPr>
          <w:rFonts w:eastAsia="Times New Roman"/>
        </w:rPr>
        <w:t>The &lt;timeout&gt; argument should be an integer for the timeout in milliseconds before failure (nil) is returned. The function returns T if the remote is responding otherwise nil.</w:t>
      </w:r>
    </w:p>
    <w:p w14:paraId="4F4E14D6" w14:textId="77777777" w:rsidR="0047000B" w:rsidRDefault="00D32EF5">
      <w:pPr>
        <w:pStyle w:val="Rubrik4"/>
      </w:pPr>
      <w:bookmarkStart w:id="409" w:name="_(POLAR_&lt;point&gt;_&lt;angle&gt;"/>
      <w:bookmarkStart w:id="410" w:name="_POLAR"/>
      <w:bookmarkStart w:id="411" w:name="_Toc359406203"/>
      <w:bookmarkEnd w:id="409"/>
      <w:bookmarkEnd w:id="410"/>
      <w:r>
        <w:t>(</w:t>
      </w:r>
      <w:hyperlink w:anchor="_(POLAR_&lt;point&gt;_&lt;angle&gt;" w:history="1">
        <w:r w:rsidRPr="000124C2">
          <w:rPr>
            <w:rStyle w:val="Hyperlnk"/>
            <w:bdr w:val="none" w:sz="0" w:space="0" w:color="auto"/>
          </w:rPr>
          <w:t>POLAR</w:t>
        </w:r>
      </w:hyperlink>
      <w:r>
        <w:t xml:space="preserve"> &lt;point&gt; &lt;angle&gt; &lt;distance&gt;)</w:t>
      </w:r>
      <w:bookmarkEnd w:id="411"/>
    </w:p>
    <w:p w14:paraId="0777664E" w14:textId="46AEF5E9" w:rsidR="00C467C4" w:rsidRDefault="00D32EF5">
      <w:r>
        <w:t>This function returns a point in the &lt;angle&gt; and &lt;distance&gt; from the &lt;point&gt;. The &lt;angle&gt; is expressed in radians from the X axis, with angles increasing in the counterclockwise direction.</w:t>
      </w:r>
      <w:r w:rsidR="00C467C4">
        <w:br/>
      </w:r>
      <w:r w:rsidR="00C467C4" w:rsidRPr="00C467C4">
        <w:rPr>
          <w:b/>
          <w:bCs/>
        </w:rPr>
        <w:t>Note!</w:t>
      </w:r>
      <w:r w:rsidR="00C467C4">
        <w:t xml:space="preserve"> The function always returns a 2D point even if a 3D point is given as argument.</w:t>
      </w:r>
    </w:p>
    <w:p w14:paraId="7CE09C58" w14:textId="77777777" w:rsidR="0047000B" w:rsidRDefault="00D32EF5">
      <w:pPr>
        <w:pStyle w:val="LISPSAMPLE"/>
      </w:pPr>
      <w:r>
        <w:t>(SETQ from (LIST 0 0))</w:t>
      </w:r>
      <w:r>
        <w:br/>
        <w:t>(SETQ ang (* PI 0.5))</w:t>
      </w:r>
      <w:r>
        <w:br/>
        <w:t xml:space="preserve">(SETQ </w:t>
      </w:r>
      <w:proofErr w:type="spellStart"/>
      <w:r>
        <w:t>dist</w:t>
      </w:r>
      <w:proofErr w:type="spellEnd"/>
      <w:r>
        <w:t xml:space="preserve"> 100)</w:t>
      </w:r>
      <w:r>
        <w:br/>
        <w:t xml:space="preserve">(POLAR from ang </w:t>
      </w:r>
      <w:proofErr w:type="spellStart"/>
      <w:r>
        <w:t>dist</w:t>
      </w:r>
      <w:proofErr w:type="spellEnd"/>
      <w:r>
        <w:t>)</w:t>
      </w:r>
      <w:r>
        <w:tab/>
      </w:r>
      <w:r>
        <w:tab/>
        <w:t>returns (0 100)</w:t>
      </w:r>
      <w:r>
        <w:br/>
        <w:t xml:space="preserve">(POLAR from (* ang 0.5) </w:t>
      </w:r>
      <w:proofErr w:type="spellStart"/>
      <w:r>
        <w:t>dist</w:t>
      </w:r>
      <w:proofErr w:type="spellEnd"/>
      <w:r>
        <w:t>)</w:t>
      </w:r>
      <w:r>
        <w:tab/>
        <w:t>returns (70.7107 70.7107)</w:t>
      </w:r>
    </w:p>
    <w:p w14:paraId="4FDAE9CF"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1C4889BC" w14:textId="77777777" w:rsidR="00A51A4B" w:rsidRDefault="00A51A4B">
      <w:pPr>
        <w:pStyle w:val="Rubrik4"/>
      </w:pPr>
      <w:bookmarkStart w:id="412" w:name="_(PRINC_&lt;expr&gt;_[&lt;file"/>
      <w:bookmarkStart w:id="413" w:name="_(PRIN_&lt;text&gt;)"/>
      <w:bookmarkStart w:id="414" w:name="_Toc359406204"/>
      <w:bookmarkEnd w:id="412"/>
      <w:bookmarkEnd w:id="413"/>
      <w:r>
        <w:t>(</w:t>
      </w:r>
      <w:hyperlink w:anchor="_(PRIN_&lt;text&gt;)" w:history="1">
        <w:r w:rsidRPr="00A51A4B">
          <w:rPr>
            <w:rStyle w:val="Hyperlnk"/>
            <w:bdr w:val="none" w:sz="0" w:space="0" w:color="auto"/>
          </w:rPr>
          <w:t>PRIN</w:t>
        </w:r>
      </w:hyperlink>
      <w:r>
        <w:t xml:space="preserve"> &lt;text&gt;)</w:t>
      </w:r>
    </w:p>
    <w:p w14:paraId="25D8BB7A" w14:textId="77777777" w:rsidR="00A51A4B" w:rsidRDefault="00A51A4B" w:rsidP="00A51A4B">
      <w:r>
        <w:t xml:space="preserve">This function </w:t>
      </w:r>
      <w:proofErr w:type="gramStart"/>
      <w:r>
        <w:t>print</w:t>
      </w:r>
      <w:proofErr w:type="gramEnd"/>
      <w:r>
        <w:t xml:space="preserve"> the text on the command line area.</w:t>
      </w:r>
    </w:p>
    <w:p w14:paraId="069D0A6B" w14:textId="77777777" w:rsidR="00A51A4B" w:rsidRDefault="00A51A4B" w:rsidP="00A51A4B">
      <w:pPr>
        <w:pStyle w:val="LISPSAMPLE"/>
      </w:pPr>
      <w:r>
        <w:t>(PRIN "Reading the file")</w:t>
      </w:r>
    </w:p>
    <w:p w14:paraId="51A56F34" w14:textId="77777777" w:rsidR="00A51A4B" w:rsidRDefault="00A51A4B" w:rsidP="00A51A4B">
      <w:r>
        <w:t>The function will return the text and write the text in the area you see below.</w:t>
      </w:r>
      <w:r>
        <w:rPr>
          <w:noProof/>
        </w:rPr>
        <w:drawing>
          <wp:inline distT="0" distB="0" distL="0" distR="0" wp14:anchorId="205E898A" wp14:editId="65CF36A4">
            <wp:extent cx="2325600" cy="594000"/>
            <wp:effectExtent l="0" t="0" r="0" b="0"/>
            <wp:docPr id="22" name="Bildobjek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N.png"/>
                    <pic:cNvPicPr/>
                  </pic:nvPicPr>
                  <pic:blipFill>
                    <a:blip r:embed="rId28" cstate="email">
                      <a:extLst>
                        <a:ext uri="{28A0092B-C50C-407E-A947-70E740481C1C}">
                          <a14:useLocalDpi xmlns:a14="http://schemas.microsoft.com/office/drawing/2010/main" val="0"/>
                        </a:ext>
                      </a:extLst>
                    </a:blip>
                    <a:stretch>
                      <a:fillRect/>
                    </a:stretch>
                  </pic:blipFill>
                  <pic:spPr>
                    <a:xfrm>
                      <a:off x="0" y="0"/>
                      <a:ext cx="2325600" cy="594000"/>
                    </a:xfrm>
                    <a:prstGeom prst="rect">
                      <a:avLst/>
                    </a:prstGeom>
                  </pic:spPr>
                </pic:pic>
              </a:graphicData>
            </a:graphic>
          </wp:inline>
        </w:drawing>
      </w:r>
    </w:p>
    <w:p w14:paraId="52A810E8" w14:textId="77777777" w:rsidR="00A51A4B" w:rsidRPr="00A51A4B" w:rsidRDefault="00A51A4B" w:rsidP="00A51A4B"/>
    <w:p w14:paraId="149D6728" w14:textId="77777777" w:rsidR="00A51A4B" w:rsidRPr="00A51A4B" w:rsidRDefault="00A51A4B" w:rsidP="00A51A4B"/>
    <w:p w14:paraId="758B18F5" w14:textId="77777777" w:rsidR="0047000B" w:rsidRDefault="00D32EF5">
      <w:pPr>
        <w:pStyle w:val="Rubrik4"/>
      </w:pPr>
      <w:r>
        <w:t>(</w:t>
      </w:r>
      <w:hyperlink w:anchor="_(PRINC_&lt;expr&gt;_[&lt;file" w:history="1">
        <w:r w:rsidRPr="000124C2">
          <w:rPr>
            <w:rStyle w:val="Hyperlnk"/>
            <w:bdr w:val="none" w:sz="0" w:space="0" w:color="auto"/>
          </w:rPr>
          <w:t>PRINC</w:t>
        </w:r>
      </w:hyperlink>
      <w:r>
        <w:t xml:space="preserve"> &lt;expr&gt; [&lt;file descriptor&gt;]</w:t>
      </w:r>
      <w:bookmarkEnd w:id="414"/>
    </w:p>
    <w:p w14:paraId="74496E61" w14:textId="77777777" w:rsidR="0047000B" w:rsidRDefault="00D32EF5">
      <w:r>
        <w:t xml:space="preserve">This function prints the &lt;expr&gt; on the </w:t>
      </w:r>
      <w:r w:rsidR="00A51A4B">
        <w:t>console</w:t>
      </w:r>
      <w:r>
        <w:t xml:space="preserve"> or on the file. &lt;expr&gt; can be a string containing control characters.</w:t>
      </w:r>
    </w:p>
    <w:p w14:paraId="401C7759" w14:textId="77777777" w:rsidR="0047000B" w:rsidRDefault="00D32EF5">
      <w:r>
        <w:t>\e</w:t>
      </w:r>
      <w:r>
        <w:tab/>
        <w:t>for escape</w:t>
      </w:r>
    </w:p>
    <w:p w14:paraId="1F1B71C4" w14:textId="77777777" w:rsidR="0047000B" w:rsidRDefault="00D32EF5">
      <w:r>
        <w:t xml:space="preserve">\n </w:t>
      </w:r>
      <w:r>
        <w:tab/>
        <w:t>for newline</w:t>
      </w:r>
    </w:p>
    <w:p w14:paraId="7AE83D46" w14:textId="77777777" w:rsidR="0047000B" w:rsidRDefault="00D32EF5">
      <w:r>
        <w:t xml:space="preserve">\r </w:t>
      </w:r>
      <w:r>
        <w:tab/>
        <w:t>for return</w:t>
      </w:r>
    </w:p>
    <w:p w14:paraId="3A8394CD" w14:textId="77777777" w:rsidR="0047000B" w:rsidRDefault="00D32EF5">
      <w:r>
        <w:t xml:space="preserve">\t </w:t>
      </w:r>
      <w:r>
        <w:tab/>
        <w:t>for tab</w:t>
      </w:r>
    </w:p>
    <w:p w14:paraId="64F04560" w14:textId="77777777" w:rsidR="0047000B" w:rsidRDefault="00D32EF5">
      <w:r>
        <w:t>\</w:t>
      </w:r>
      <w:proofErr w:type="spellStart"/>
      <w:proofErr w:type="gramStart"/>
      <w:r>
        <w:t>nnn</w:t>
      </w:r>
      <w:proofErr w:type="spellEnd"/>
      <w:proofErr w:type="gramEnd"/>
      <w:r>
        <w:t xml:space="preserve"> for the character whose octal code is </w:t>
      </w:r>
      <w:proofErr w:type="spellStart"/>
      <w:r>
        <w:t>nnn</w:t>
      </w:r>
      <w:proofErr w:type="spellEnd"/>
      <w:r>
        <w:t>.</w:t>
      </w:r>
    </w:p>
    <w:p w14:paraId="70A269F6" w14:textId="77777777" w:rsidR="0047000B" w:rsidRDefault="00D32EF5">
      <w:pPr>
        <w:pStyle w:val="LISPSAMPLE"/>
      </w:pPr>
      <w:r>
        <w:t>(PRINC "Part1\tPart2")</w:t>
      </w:r>
      <w:r>
        <w:tab/>
        <w:t>will print "Part1   Part2" and return "Part1\tPart2"</w:t>
      </w:r>
    </w:p>
    <w:p w14:paraId="21C7E666" w14:textId="77777777" w:rsidR="0047000B" w:rsidRDefault="00D32EF5">
      <w:pPr>
        <w:pStyle w:val="Rubrik4"/>
      </w:pPr>
      <w:bookmarkStart w:id="415" w:name="_(PRINT_&lt;expr&gt;_[&lt;file"/>
      <w:bookmarkStart w:id="416" w:name="_PRINT"/>
      <w:bookmarkStart w:id="417" w:name="_Toc359406205"/>
      <w:bookmarkEnd w:id="415"/>
      <w:bookmarkEnd w:id="416"/>
      <w:r>
        <w:t>(</w:t>
      </w:r>
      <w:hyperlink w:anchor="_(PRINT_&lt;expr&gt;_[&lt;file" w:history="1">
        <w:r w:rsidRPr="000124C2">
          <w:rPr>
            <w:rStyle w:val="Hyperlnk"/>
            <w:bdr w:val="none" w:sz="0" w:space="0" w:color="auto"/>
          </w:rPr>
          <w:t>PRINT</w:t>
        </w:r>
      </w:hyperlink>
      <w:r>
        <w:t xml:space="preserve"> &lt;expr&gt; [&lt;file descriptor&gt;])</w:t>
      </w:r>
      <w:bookmarkEnd w:id="417"/>
    </w:p>
    <w:p w14:paraId="0CDE9D6A" w14:textId="77777777" w:rsidR="0047000B" w:rsidRDefault="00D32EF5">
      <w:r>
        <w:t xml:space="preserve">This function prints the &lt;expr&gt; on the </w:t>
      </w:r>
      <w:r w:rsidR="00A51A4B">
        <w:t>console</w:t>
      </w:r>
      <w:r>
        <w:t xml:space="preserve"> or on the file. &lt;expr&gt; can be a string containing control characters. The control characters will be printed out with a leading "\".</w:t>
      </w:r>
    </w:p>
    <w:p w14:paraId="5349B47D" w14:textId="77777777" w:rsidR="0047000B" w:rsidRDefault="00D32EF5">
      <w:pPr>
        <w:pStyle w:val="LISPSAMPLE"/>
      </w:pPr>
      <w:r>
        <w:t>(PRINT "Part1\tPart2") will print "Part1\tPart2" and return "Part1\tPart2"</w:t>
      </w:r>
    </w:p>
    <w:p w14:paraId="4D9DF61A" w14:textId="77777777" w:rsidR="0047000B" w:rsidRDefault="00D32EF5">
      <w:pPr>
        <w:pStyle w:val="Rubrik4"/>
      </w:pPr>
      <w:bookmarkStart w:id="418" w:name="_(PROGN_&lt;expr&gt;_...)"/>
      <w:bookmarkStart w:id="419" w:name="_PROGN"/>
      <w:bookmarkStart w:id="420" w:name="_Toc359406206"/>
      <w:bookmarkEnd w:id="418"/>
      <w:bookmarkEnd w:id="419"/>
      <w:r>
        <w:t>(</w:t>
      </w:r>
      <w:hyperlink w:anchor="_(PROGN_&lt;expr&gt;_...)" w:history="1">
        <w:r w:rsidRPr="000124C2">
          <w:rPr>
            <w:rStyle w:val="Hyperlnk"/>
            <w:bdr w:val="none" w:sz="0" w:space="0" w:color="auto"/>
          </w:rPr>
          <w:t>PROGN</w:t>
        </w:r>
      </w:hyperlink>
      <w:r>
        <w:t xml:space="preserve"> &lt;expr&gt; ...)</w:t>
      </w:r>
      <w:bookmarkEnd w:id="420"/>
    </w:p>
    <w:p w14:paraId="3FF7235B" w14:textId="77777777" w:rsidR="0047000B" w:rsidRDefault="00D32EF5">
      <w:r>
        <w:t>This function evaluates each &lt;expr&gt; sequentially, and returns the value of the last expression. You can use PROGN to evaluate several expressions where only one expression is expected.</w:t>
      </w:r>
    </w:p>
    <w:p w14:paraId="071420B8" w14:textId="77777777" w:rsidR="0047000B" w:rsidRDefault="00D32EF5">
      <w:pPr>
        <w:pStyle w:val="LISPSAMPLE"/>
      </w:pPr>
      <w:r>
        <w:t>(IF (= a b)</w:t>
      </w:r>
      <w:r>
        <w:br/>
        <w:t xml:space="preserve">  (PROGN</w:t>
      </w:r>
      <w:r>
        <w:br/>
        <w:t xml:space="preserve"> </w:t>
      </w:r>
      <w:proofErr w:type="gramStart"/>
      <w:r>
        <w:t xml:space="preserve">   (</w:t>
      </w:r>
      <w:proofErr w:type="gramEnd"/>
      <w:r>
        <w:t>SETQ a (+ a 1.5))</w:t>
      </w:r>
      <w:r>
        <w:br/>
        <w:t xml:space="preserve">    (SETQ b (- b 1.5))</w:t>
      </w:r>
      <w:r>
        <w:br/>
        <w:t xml:space="preserve">  )</w:t>
      </w:r>
      <w:r>
        <w:br/>
        <w:t>)</w:t>
      </w:r>
    </w:p>
    <w:p w14:paraId="2A37F156" w14:textId="77777777" w:rsidR="0047000B" w:rsidRDefault="00D32EF5">
      <w:r>
        <w:t>The IF function normally evaluates one expression. In this example, we have used PROGN to evaluate multiple expressions.</w:t>
      </w:r>
    </w:p>
    <w:p w14:paraId="3F323673" w14:textId="77777777" w:rsidR="0047000B" w:rsidRDefault="00D32EF5">
      <w:pPr>
        <w:pStyle w:val="Rubrik4"/>
      </w:pPr>
      <w:bookmarkStart w:id="421" w:name="_(QUIT_&lt;msg&gt;)"/>
      <w:bookmarkStart w:id="422" w:name="_QUIT"/>
      <w:bookmarkStart w:id="423" w:name="_Toc359406207"/>
      <w:bookmarkEnd w:id="421"/>
      <w:bookmarkEnd w:id="422"/>
      <w:r>
        <w:t>(</w:t>
      </w:r>
      <w:hyperlink w:anchor="_(QUIT_&lt;msg&gt;)" w:history="1">
        <w:r w:rsidRPr="000124C2">
          <w:rPr>
            <w:rStyle w:val="Hyperlnk"/>
            <w:bdr w:val="none" w:sz="0" w:space="0" w:color="auto"/>
          </w:rPr>
          <w:t>QUIT</w:t>
        </w:r>
      </w:hyperlink>
      <w:r>
        <w:t xml:space="preserve"> &lt;msg&gt;)</w:t>
      </w:r>
      <w:bookmarkEnd w:id="423"/>
    </w:p>
    <w:p w14:paraId="045FBB30" w14:textId="77777777" w:rsidR="0047000B" w:rsidRDefault="00D32EF5">
      <w:pPr>
        <w:rPr>
          <w:sz w:val="21"/>
          <w:szCs w:val="21"/>
        </w:rPr>
      </w:pPr>
      <w:r>
        <w:rPr>
          <w:sz w:val="21"/>
          <w:szCs w:val="21"/>
        </w:rPr>
        <w:t>This func</w:t>
      </w:r>
      <w:r>
        <w:t xml:space="preserve">tion </w:t>
      </w:r>
      <w:proofErr w:type="gramStart"/>
      <w:r>
        <w:t>write</w:t>
      </w:r>
      <w:proofErr w:type="gramEnd"/>
      <w:r>
        <w:t xml:space="preserve"> the &lt;msg&gt; on the cons</w:t>
      </w:r>
      <w:r>
        <w:rPr>
          <w:sz w:val="21"/>
          <w:szCs w:val="21"/>
        </w:rPr>
        <w:t xml:space="preserve">ol and </w:t>
      </w:r>
      <w:r>
        <w:t>interrupt</w:t>
      </w:r>
      <w:r>
        <w:rPr>
          <w:sz w:val="21"/>
          <w:szCs w:val="21"/>
        </w:rPr>
        <w:t xml:space="preserve"> the lisp execution.</w:t>
      </w:r>
    </w:p>
    <w:p w14:paraId="679CD902" w14:textId="77777777" w:rsidR="0047000B" w:rsidRDefault="00D32EF5">
      <w:pPr>
        <w:pStyle w:val="LISPSAMPLE"/>
      </w:pPr>
      <w:r>
        <w:t>(QUIT "*Cancel*")</w:t>
      </w:r>
      <w:r>
        <w:tab/>
        <w:t>returns "*Cancel*"</w:t>
      </w:r>
    </w:p>
    <w:p w14:paraId="073E00E4" w14:textId="77777777" w:rsidR="0047000B" w:rsidRDefault="00D32EF5">
      <w:pPr>
        <w:pStyle w:val="Rubrik4"/>
      </w:pPr>
      <w:bookmarkStart w:id="424" w:name="_(QUOTE_&lt;expr&gt;)"/>
      <w:bookmarkStart w:id="425" w:name="_QUOTE"/>
      <w:bookmarkStart w:id="426" w:name="_Toc359406208"/>
      <w:bookmarkEnd w:id="424"/>
      <w:bookmarkEnd w:id="425"/>
      <w:r>
        <w:t>(</w:t>
      </w:r>
      <w:hyperlink w:anchor="_(QUOTE_&lt;expr&gt;)" w:history="1">
        <w:r w:rsidRPr="000124C2">
          <w:rPr>
            <w:rStyle w:val="Hyperlnk"/>
            <w:bdr w:val="none" w:sz="0" w:space="0" w:color="auto"/>
          </w:rPr>
          <w:t>QUOTE</w:t>
        </w:r>
      </w:hyperlink>
      <w:r>
        <w:t xml:space="preserve"> &lt;expr&gt;)</w:t>
      </w:r>
      <w:bookmarkEnd w:id="426"/>
    </w:p>
    <w:p w14:paraId="70B4D22A" w14:textId="77777777" w:rsidR="0047000B" w:rsidRDefault="00D32EF5">
      <w:r>
        <w:t>Returns &lt;expr&gt; unevaluated. This can also be written 'expr.</w:t>
      </w:r>
    </w:p>
    <w:p w14:paraId="63EF7CF5" w14:textId="77777777" w:rsidR="00616D19" w:rsidRDefault="00D32EF5">
      <w:pPr>
        <w:pStyle w:val="LISPSAMPLE"/>
      </w:pPr>
      <w:r>
        <w:t>(SETQ a 100)</w:t>
      </w:r>
      <w:r>
        <w:br/>
        <w:t>(QUOTE a)</w:t>
      </w:r>
      <w:r>
        <w:tab/>
        <w:t>returns A</w:t>
      </w:r>
    </w:p>
    <w:p w14:paraId="7599ABD3" w14:textId="77777777" w:rsidR="00A62FCD" w:rsidRDefault="00A62FCD" w:rsidP="00616D19">
      <w:pPr>
        <w:pStyle w:val="Rubrik4"/>
      </w:pPr>
      <w:bookmarkStart w:id="427" w:name="_(RAND)"/>
      <w:bookmarkStart w:id="428" w:name="_(RADTODEG_&lt;radian&gt;)"/>
      <w:bookmarkStart w:id="429" w:name="_Toc359406209"/>
      <w:bookmarkEnd w:id="427"/>
      <w:bookmarkEnd w:id="428"/>
      <w:r>
        <w:t>(</w:t>
      </w:r>
      <w:hyperlink w:anchor="_(RADTODEG_&lt;radian&gt;)" w:history="1">
        <w:r w:rsidRPr="00A62FCD">
          <w:rPr>
            <w:rStyle w:val="Hyperlnk"/>
            <w:bdr w:val="none" w:sz="0" w:space="0" w:color="auto"/>
          </w:rPr>
          <w:t>RADTODEG</w:t>
        </w:r>
      </w:hyperlink>
      <w:r>
        <w:t xml:space="preserve"> &lt;radian&gt;)</w:t>
      </w:r>
    </w:p>
    <w:p w14:paraId="2361C247" w14:textId="77777777" w:rsidR="00A62FCD" w:rsidRPr="00A62FCD" w:rsidRDefault="00A62FCD" w:rsidP="00A62FCD">
      <w:r>
        <w:t xml:space="preserve">This function </w:t>
      </w:r>
      <w:proofErr w:type="gramStart"/>
      <w:r>
        <w:t>convert</w:t>
      </w:r>
      <w:proofErr w:type="gramEnd"/>
      <w:r>
        <w:t xml:space="preserve"> the angle &lt;radian&gt; to degree. See also the function </w:t>
      </w:r>
      <w:hyperlink w:anchor="_(DEGTORAD_&lt;degree&gt;)" w:history="1">
        <w:r w:rsidRPr="00A62FCD">
          <w:rPr>
            <w:rStyle w:val="Hyperlnk"/>
            <w:bdr w:val="none" w:sz="0" w:space="0" w:color="auto"/>
          </w:rPr>
          <w:t>DEGTORAD</w:t>
        </w:r>
      </w:hyperlink>
    </w:p>
    <w:p w14:paraId="7866E4BF" w14:textId="77777777" w:rsidR="0047000B" w:rsidRDefault="00616D19" w:rsidP="00616D19">
      <w:pPr>
        <w:pStyle w:val="Rubrik4"/>
      </w:pPr>
      <w:r>
        <w:t>(</w:t>
      </w:r>
      <w:hyperlink w:anchor="_(RAND)" w:history="1">
        <w:r w:rsidRPr="00616D19">
          <w:rPr>
            <w:rStyle w:val="Hyperlnk"/>
            <w:bdr w:val="none" w:sz="0" w:space="0" w:color="auto"/>
          </w:rPr>
          <w:t>RAND</w:t>
        </w:r>
      </w:hyperlink>
      <w:r>
        <w:t>)</w:t>
      </w:r>
      <w:bookmarkEnd w:id="429"/>
    </w:p>
    <w:p w14:paraId="1E62741E" w14:textId="77777777" w:rsidR="00616D19" w:rsidRDefault="00616D19" w:rsidP="00616D19">
      <w:r>
        <w:t>The function returns a random value between 0 to 1.</w:t>
      </w:r>
    </w:p>
    <w:p w14:paraId="420D58C6" w14:textId="77777777" w:rsidR="00616D19" w:rsidRPr="00616D19" w:rsidRDefault="00616D19" w:rsidP="00616D19">
      <w:pPr>
        <w:pStyle w:val="LISPSAMPLE"/>
      </w:pPr>
      <w:r>
        <w:t>(RAND)</w:t>
      </w:r>
      <w:r>
        <w:tab/>
        <w:t>returns 0.15806</w:t>
      </w:r>
      <w:r>
        <w:br/>
        <w:t>(RAND)</w:t>
      </w:r>
      <w:r>
        <w:tab/>
        <w:t>returns 0.7271</w:t>
      </w:r>
    </w:p>
    <w:p w14:paraId="15136E69" w14:textId="77777777" w:rsidR="0047000B" w:rsidRDefault="00D32EF5">
      <w:pPr>
        <w:pStyle w:val="Rubrik4"/>
      </w:pPr>
      <w:bookmarkStart w:id="430" w:name="_(READ_&lt;string&gt;)"/>
      <w:bookmarkStart w:id="431" w:name="_READ"/>
      <w:bookmarkStart w:id="432" w:name="_Toc359406210"/>
      <w:bookmarkEnd w:id="430"/>
      <w:bookmarkEnd w:id="431"/>
      <w:r>
        <w:t>(</w:t>
      </w:r>
      <w:hyperlink w:anchor="_(READ_&lt;string&gt;)" w:history="1">
        <w:r w:rsidRPr="000124C2">
          <w:rPr>
            <w:rStyle w:val="Hyperlnk"/>
            <w:bdr w:val="none" w:sz="0" w:space="0" w:color="auto"/>
          </w:rPr>
          <w:t>READ</w:t>
        </w:r>
      </w:hyperlink>
      <w:r>
        <w:t xml:space="preserve"> &lt;string&gt;)</w:t>
      </w:r>
      <w:bookmarkEnd w:id="432"/>
    </w:p>
    <w:p w14:paraId="257F7AC1" w14:textId="77777777" w:rsidR="0047000B" w:rsidRDefault="00D32EF5">
      <w:r>
        <w:t>This function can convert a text to a lisp execution.</w:t>
      </w:r>
      <w:r>
        <w:br/>
        <w:t>The function returns the first list or atom obtained from &lt;string&gt;. &lt;string&gt; must not contain blanks.</w:t>
      </w:r>
    </w:p>
    <w:p w14:paraId="2694F1F7" w14:textId="77777777" w:rsidR="0047000B" w:rsidRDefault="00D32EF5">
      <w:pPr>
        <w:pStyle w:val="LISPSAMPLE"/>
      </w:pPr>
      <w:r>
        <w:t>(SETQ txt "(SETQ a 100"))</w:t>
      </w:r>
      <w:r>
        <w:br/>
        <w:t>(READ txt)</w:t>
      </w:r>
      <w:r>
        <w:tab/>
        <w:t>returns (SETQ a 100)</w:t>
      </w:r>
      <w:r>
        <w:br/>
        <w:t>(EVAL (READ txt))</w:t>
      </w:r>
      <w:r>
        <w:tab/>
        <w:t>returns 100</w:t>
      </w:r>
    </w:p>
    <w:p w14:paraId="3B135EE2" w14:textId="77777777" w:rsidR="0047000B" w:rsidRDefault="00D32EF5">
      <w:pPr>
        <w:pStyle w:val="Rubrik4"/>
      </w:pPr>
      <w:bookmarkStart w:id="433" w:name="_(READ-CHAR_[&lt;file-desc&gt;])"/>
      <w:bookmarkStart w:id="434" w:name="_READ-CHAR"/>
      <w:bookmarkStart w:id="435" w:name="_Toc359406211"/>
      <w:bookmarkEnd w:id="433"/>
      <w:bookmarkEnd w:id="434"/>
      <w:r>
        <w:t>(</w:t>
      </w:r>
      <w:hyperlink w:anchor="_(READ-CHAR_[&lt;file-desc&gt;])" w:history="1">
        <w:r w:rsidRPr="000124C2">
          <w:rPr>
            <w:rStyle w:val="Hyperlnk"/>
            <w:bdr w:val="none" w:sz="0" w:space="0" w:color="auto"/>
          </w:rPr>
          <w:t>READ-CHAR</w:t>
        </w:r>
      </w:hyperlink>
      <w:r>
        <w:t xml:space="preserve"> [&lt;file-desc&gt;])</w:t>
      </w:r>
      <w:bookmarkEnd w:id="435"/>
    </w:p>
    <w:p w14:paraId="712BC8E2" w14:textId="77777777" w:rsidR="0047000B" w:rsidRDefault="00D32EF5">
      <w:r>
        <w:t>This function reads a single character from the keyboard input buffer or from the open file described by &lt;file-desc&gt;. It returns the (integer) ASCII code representing the character read.</w:t>
      </w:r>
    </w:p>
    <w:p w14:paraId="37C67C90" w14:textId="77777777" w:rsidR="0047000B" w:rsidRDefault="00D32EF5">
      <w:r>
        <w:t>If no &lt;file-desc&gt; is specified and there are no characters in the keyboard input buffer, READ-CHAR waits for you to type something at the keyboard (followed by RETURN). For instance, assuming that the keyboard input buffer is empty:</w:t>
      </w:r>
    </w:p>
    <w:p w14:paraId="54A580E5" w14:textId="77777777" w:rsidR="0047000B" w:rsidRDefault="00D32EF5">
      <w:pPr>
        <w:pStyle w:val="LISPSAMPLE"/>
      </w:pPr>
      <w:r>
        <w:t xml:space="preserve">(SETQ </w:t>
      </w:r>
      <w:proofErr w:type="spellStart"/>
      <w:r>
        <w:t>tk</w:t>
      </w:r>
      <w:proofErr w:type="spellEnd"/>
      <w:r>
        <w:t xml:space="preserve"> (READ-CHAR))</w:t>
      </w:r>
    </w:p>
    <w:p w14:paraId="6C4EB033" w14:textId="77777777" w:rsidR="0047000B" w:rsidRDefault="00D32EF5">
      <w:r>
        <w:t xml:space="preserve">will wait for something to be entered. If you type "ABC" followed by RETURN. READ-CHAR will return 65 (the </w:t>
      </w:r>
      <w:proofErr w:type="spellStart"/>
      <w:r>
        <w:t>unicode</w:t>
      </w:r>
      <w:proofErr w:type="spellEnd"/>
      <w:r>
        <w:t xml:space="preserve"> code for the letter "A"). The next three calls to READ-CHAR will return 66, 67. and I 0 (newline). respectively. If another READ-CHAR call is then made, it will again wait for input.</w:t>
      </w:r>
    </w:p>
    <w:p w14:paraId="21CA7AA8" w14:textId="77777777" w:rsidR="0047000B" w:rsidRDefault="00D32EF5">
      <w:pPr>
        <w:pStyle w:val="Rubrik4"/>
      </w:pPr>
      <w:bookmarkStart w:id="436" w:name="_(READ-LINE_[&lt;file-desc&gt;])"/>
      <w:bookmarkStart w:id="437" w:name="_READ-LINE"/>
      <w:bookmarkStart w:id="438" w:name="_Toc359406212"/>
      <w:bookmarkEnd w:id="436"/>
      <w:bookmarkEnd w:id="437"/>
      <w:r>
        <w:t>(</w:t>
      </w:r>
      <w:hyperlink w:anchor="_(READ-LINE_[&lt;file-desc&gt;])" w:history="1">
        <w:r w:rsidRPr="000124C2">
          <w:rPr>
            <w:rStyle w:val="Hyperlnk"/>
            <w:bdr w:val="none" w:sz="0" w:space="0" w:color="auto"/>
          </w:rPr>
          <w:t>READ-LINE</w:t>
        </w:r>
      </w:hyperlink>
      <w:r>
        <w:t xml:space="preserve"> [&lt;file-desc&gt;])</w:t>
      </w:r>
      <w:bookmarkEnd w:id="438"/>
    </w:p>
    <w:p w14:paraId="6FD048AF" w14:textId="77777777" w:rsidR="0047000B" w:rsidRDefault="00D32EF5">
      <w:r>
        <w:t>This function reads a string from the keyboard or from the open file described by &lt;file-desc&gt;. If the end of the file is encountered, READ-LINE returns nil, otherwise it returns the string that was read.</w:t>
      </w:r>
    </w:p>
    <w:p w14:paraId="2481509F" w14:textId="77777777" w:rsidR="0047000B" w:rsidRDefault="00D32EF5">
      <w:pPr>
        <w:pStyle w:val="LISPSAMPLE"/>
      </w:pPr>
      <w:r>
        <w:t xml:space="preserve">(SETQ </w:t>
      </w:r>
      <w:proofErr w:type="spellStart"/>
      <w:r>
        <w:t>fr</w:t>
      </w:r>
      <w:proofErr w:type="spellEnd"/>
      <w:r>
        <w:t xml:space="preserve"> (OPEN "c:/test/test.txt" "r")</w:t>
      </w:r>
      <w:r>
        <w:br/>
        <w:t>(WHILE</w:t>
      </w:r>
      <w:r>
        <w:br/>
        <w:t xml:space="preserve">  (SETQ txt (READ-LINE </w:t>
      </w:r>
      <w:proofErr w:type="spellStart"/>
      <w:r>
        <w:t>fr</w:t>
      </w:r>
      <w:proofErr w:type="spellEnd"/>
      <w:r>
        <w:t>))</w:t>
      </w:r>
      <w:r>
        <w:br/>
        <w:t xml:space="preserve">  (PRINC txt)</w:t>
      </w:r>
      <w:r>
        <w:br/>
        <w:t>)</w:t>
      </w:r>
      <w:r>
        <w:br/>
        <w:t xml:space="preserve">(CLOSE </w:t>
      </w:r>
      <w:proofErr w:type="spellStart"/>
      <w:r>
        <w:t>fr</w:t>
      </w:r>
      <w:proofErr w:type="spellEnd"/>
      <w:r>
        <w:t>)</w:t>
      </w:r>
    </w:p>
    <w:p w14:paraId="0FFE9EBC" w14:textId="77777777" w:rsidR="0047000B" w:rsidRDefault="00D32EF5">
      <w:r>
        <w:t>The example above will open a file, read and print out all lines, when it come to the end of the file it will close the file.</w:t>
      </w:r>
    </w:p>
    <w:p w14:paraId="361C43E6" w14:textId="77777777" w:rsidR="0047000B" w:rsidRDefault="00D32EF5">
      <w:pPr>
        <w:pStyle w:val="Rubrik4"/>
      </w:pPr>
      <w:bookmarkStart w:id="439" w:name="_(REM_&lt;num1&gt;_&lt;num2&gt;"/>
      <w:bookmarkStart w:id="440" w:name="_REM"/>
      <w:bookmarkStart w:id="441" w:name="_Toc359406213"/>
      <w:bookmarkEnd w:id="439"/>
      <w:bookmarkEnd w:id="440"/>
      <w:r>
        <w:t>(</w:t>
      </w:r>
      <w:hyperlink w:anchor="_(REM_&lt;num1&gt;_&lt;num2&gt;" w:history="1">
        <w:r w:rsidRPr="000124C2">
          <w:rPr>
            <w:rStyle w:val="Hyperlnk"/>
            <w:bdr w:val="none" w:sz="0" w:space="0" w:color="auto"/>
          </w:rPr>
          <w:t>REM</w:t>
        </w:r>
      </w:hyperlink>
      <w:r>
        <w:t xml:space="preserve"> &lt;num1&gt; &lt;num2&gt; ...)</w:t>
      </w:r>
      <w:bookmarkEnd w:id="441"/>
    </w:p>
    <w:p w14:paraId="7565B1D5" w14:textId="77777777" w:rsidR="0047000B" w:rsidRDefault="00D32EF5">
      <w:r>
        <w:t>This function divides &lt;num1&gt; by &lt;num2&gt; and returns the remainder &lt;num1&gt; mod &lt;num2&gt;. REM may be used with reals or integers.</w:t>
      </w:r>
    </w:p>
    <w:p w14:paraId="59642C11" w14:textId="77777777" w:rsidR="0047000B" w:rsidRDefault="00D32EF5">
      <w:pPr>
        <w:pStyle w:val="LISPSAMPLE"/>
      </w:pPr>
      <w:r>
        <w:t>(REM 19 6)</w:t>
      </w:r>
      <w:r>
        <w:tab/>
        <w:t>returns 1</w:t>
      </w:r>
      <w:r>
        <w:br/>
        <w:t>(REM 3 2)</w:t>
      </w:r>
      <w:r>
        <w:tab/>
        <w:t>returns 1</w:t>
      </w:r>
      <w:r>
        <w:br/>
        <w:t>(REM 2 2)</w:t>
      </w:r>
      <w:r>
        <w:tab/>
        <w:t>returns 0</w:t>
      </w:r>
      <w:r>
        <w:br/>
        <w:t>(REM 100 2.2)</w:t>
      </w:r>
      <w:r>
        <w:tab/>
        <w:t>returns 1.0</w:t>
      </w:r>
    </w:p>
    <w:p w14:paraId="72FB7365" w14:textId="77777777" w:rsidR="0047000B" w:rsidRDefault="00D32EF5">
      <w:pPr>
        <w:pStyle w:val="Rubrik4"/>
      </w:pPr>
      <w:bookmarkStart w:id="442" w:name="_(REPEAT_&lt;number&gt;_&lt;expr&gt;"/>
      <w:bookmarkStart w:id="443" w:name="_REPEAT"/>
      <w:bookmarkStart w:id="444" w:name="_Toc359406214"/>
      <w:bookmarkEnd w:id="442"/>
      <w:bookmarkEnd w:id="443"/>
      <w:r>
        <w:t>(</w:t>
      </w:r>
      <w:hyperlink w:anchor="_(REPEAT_&lt;number&gt;_&lt;expr&gt;" w:history="1">
        <w:r w:rsidRPr="000124C2">
          <w:rPr>
            <w:rStyle w:val="Hyperlnk"/>
            <w:bdr w:val="none" w:sz="0" w:space="0" w:color="auto"/>
          </w:rPr>
          <w:t>REPEAT</w:t>
        </w:r>
      </w:hyperlink>
      <w:r>
        <w:t xml:space="preserve"> &lt;number&gt; &lt;expr&gt; ...)</w:t>
      </w:r>
      <w:bookmarkEnd w:id="444"/>
    </w:p>
    <w:p w14:paraId="3386E71F" w14:textId="77777777" w:rsidR="0047000B" w:rsidRDefault="00D32EF5">
      <w:r>
        <w:t>The function evaluates each &lt;expr&gt; &lt;number&gt; times and returns the value of the last expression. The &lt;number&gt; must be an integer.</w:t>
      </w:r>
    </w:p>
    <w:p w14:paraId="595D6CCC" w14:textId="77777777" w:rsidR="0047000B" w:rsidRDefault="00D32EF5">
      <w:pPr>
        <w:pStyle w:val="LISPSAMPLE"/>
      </w:pPr>
      <w:r>
        <w:t>(SETQ b 1)</w:t>
      </w:r>
      <w:r>
        <w:br/>
        <w:t>(REPEAT 8</w:t>
      </w:r>
      <w:r>
        <w:br/>
        <w:t xml:space="preserve">  (SETQ b (* b 2))</w:t>
      </w:r>
      <w:r>
        <w:br/>
        <w:t>)</w:t>
      </w:r>
      <w:r>
        <w:br/>
        <w:t>(EVAL b)</w:t>
      </w:r>
      <w:r>
        <w:tab/>
        <w:t>returns 256</w:t>
      </w:r>
    </w:p>
    <w:p w14:paraId="7023B475" w14:textId="77777777" w:rsidR="0047000B" w:rsidRDefault="00D32EF5">
      <w:pPr>
        <w:pStyle w:val="Rubrik4"/>
      </w:pPr>
      <w:bookmarkStart w:id="445" w:name="_(REVERSE_&lt;list&gt;)"/>
      <w:bookmarkStart w:id="446" w:name="_REVERSE"/>
      <w:bookmarkStart w:id="447" w:name="_Toc359406215"/>
      <w:bookmarkEnd w:id="445"/>
      <w:bookmarkEnd w:id="446"/>
      <w:r>
        <w:t>(</w:t>
      </w:r>
      <w:hyperlink w:anchor="_(REVERSE_&lt;list&gt;)" w:history="1">
        <w:r w:rsidRPr="000124C2">
          <w:rPr>
            <w:rStyle w:val="Hyperlnk"/>
            <w:bdr w:val="none" w:sz="0" w:space="0" w:color="auto"/>
          </w:rPr>
          <w:t>REVERSE</w:t>
        </w:r>
      </w:hyperlink>
      <w:r>
        <w:t xml:space="preserve"> &lt;list&gt;)</w:t>
      </w:r>
      <w:bookmarkEnd w:id="447"/>
    </w:p>
    <w:p w14:paraId="24CEF15B" w14:textId="77777777" w:rsidR="0047000B" w:rsidRDefault="00D32EF5">
      <w:r>
        <w:t xml:space="preserve">The function </w:t>
      </w:r>
      <w:proofErr w:type="gramStart"/>
      <w:r>
        <w:t>return</w:t>
      </w:r>
      <w:proofErr w:type="gramEnd"/>
      <w:r>
        <w:t xml:space="preserve"> the list with its elements reversed.</w:t>
      </w:r>
    </w:p>
    <w:p w14:paraId="320DE57C" w14:textId="77777777" w:rsidR="00F144E6" w:rsidRDefault="00F144E6">
      <w:r>
        <w:t>From version 2016.3.1060 the function can be used also on strings</w:t>
      </w:r>
    </w:p>
    <w:p w14:paraId="5A298D14" w14:textId="77777777" w:rsidR="0047000B" w:rsidRDefault="00D32EF5">
      <w:pPr>
        <w:pStyle w:val="LISPSAMPLE"/>
      </w:pPr>
      <w:r>
        <w:t>(REVERSE (LIST 1 2 3 4))</w:t>
      </w:r>
      <w:r>
        <w:tab/>
        <w:t>returns (4 3 2 1)</w:t>
      </w:r>
      <w:r>
        <w:br/>
        <w:t>(REVERSE '((a b) c d)))</w:t>
      </w:r>
      <w:r>
        <w:tab/>
        <w:t>returns (D C (A B))</w:t>
      </w:r>
      <w:r w:rsidR="00717DFD">
        <w:br/>
        <w:t>(REVERSE nil)</w:t>
      </w:r>
      <w:r w:rsidR="00717DFD">
        <w:tab/>
        <w:t>returns nil (nil is an empty list)</w:t>
      </w:r>
      <w:r w:rsidR="00F144E6">
        <w:br/>
        <w:t>(REVERSE "Text")</w:t>
      </w:r>
      <w:r w:rsidR="00F144E6">
        <w:tab/>
        <w:t>return "</w:t>
      </w:r>
      <w:proofErr w:type="spellStart"/>
      <w:r w:rsidR="00F144E6">
        <w:t>txeT</w:t>
      </w:r>
      <w:proofErr w:type="spellEnd"/>
      <w:r w:rsidR="00F144E6">
        <w:t>")</w:t>
      </w:r>
    </w:p>
    <w:p w14:paraId="0716199A" w14:textId="77777777" w:rsidR="001F11AC" w:rsidRDefault="001F11AC" w:rsidP="001F11AC">
      <w:pPr>
        <w:pStyle w:val="Rubrik4"/>
      </w:pPr>
      <w:bookmarkStart w:id="448" w:name="_(ROUND_&lt;value&gt;)"/>
      <w:bookmarkEnd w:id="448"/>
      <w:r>
        <w:t>(</w:t>
      </w:r>
      <w:hyperlink w:anchor="_(ROUND_&lt;value&gt;)" w:history="1">
        <w:r w:rsidRPr="001F11AC">
          <w:rPr>
            <w:rStyle w:val="Hyperlnk"/>
            <w:bdr w:val="none" w:sz="0" w:space="0" w:color="auto"/>
          </w:rPr>
          <w:t>ROUND</w:t>
        </w:r>
      </w:hyperlink>
      <w:r>
        <w:t xml:space="preserve"> &lt;number&gt;)</w:t>
      </w:r>
    </w:p>
    <w:p w14:paraId="75E0DA8B" w14:textId="77777777" w:rsidR="001F11AC" w:rsidRDefault="001F11AC" w:rsidP="001F11AC">
      <w:r>
        <w:t>The function round the value up or down to the closest value.</w:t>
      </w:r>
    </w:p>
    <w:p w14:paraId="4E2D1024" w14:textId="77777777" w:rsidR="001F11AC" w:rsidRDefault="001F11AC" w:rsidP="001F11AC">
      <w:r>
        <w:t>See also the functions CEIL and FLOR.</w:t>
      </w:r>
    </w:p>
    <w:p w14:paraId="31D1027B" w14:textId="77777777" w:rsidR="001F11AC" w:rsidRDefault="001F11AC">
      <w:pPr>
        <w:pStyle w:val="LISPSAMPLE"/>
      </w:pPr>
      <w:r>
        <w:t>(ROUND 0.1)</w:t>
      </w:r>
      <w:r>
        <w:tab/>
        <w:t>returns 0.0</w:t>
      </w:r>
      <w:r>
        <w:br/>
        <w:t>(ROUND 1.49999999999)</w:t>
      </w:r>
      <w:r>
        <w:tab/>
        <w:t>returns 1.0</w:t>
      </w:r>
      <w:r>
        <w:br/>
        <w:t>(ROUND 1.5)</w:t>
      </w:r>
      <w:r>
        <w:tab/>
        <w:t>returns 2.0</w:t>
      </w:r>
      <w:r>
        <w:br/>
        <w:t>(ROUND -100.9)</w:t>
      </w:r>
      <w:r>
        <w:tab/>
        <w:t>returns -101.0</w:t>
      </w:r>
    </w:p>
    <w:p w14:paraId="3A58F483" w14:textId="77777777" w:rsidR="00E4351E" w:rsidRDefault="00E4351E">
      <w:pPr>
        <w:pStyle w:val="LISPSAMPLE"/>
      </w:pPr>
      <w:r>
        <w:t>See also the functions CEIL and FLOR</w:t>
      </w:r>
    </w:p>
    <w:p w14:paraId="01A9188A" w14:textId="77777777" w:rsidR="0047000B" w:rsidRDefault="00D32EF5">
      <w:pPr>
        <w:pStyle w:val="Rubrik4"/>
      </w:pPr>
      <w:bookmarkStart w:id="449" w:name="_(RTOS_&lt;number&gt;_&lt;precision&gt;)"/>
      <w:bookmarkStart w:id="450" w:name="_RTOS"/>
      <w:bookmarkStart w:id="451" w:name="_(RTOS_&lt;number&gt;_&lt;precision&gt;"/>
      <w:bookmarkStart w:id="452" w:name="_Toc359406216"/>
      <w:bookmarkEnd w:id="449"/>
      <w:bookmarkEnd w:id="450"/>
      <w:bookmarkEnd w:id="451"/>
      <w:r>
        <w:t>(</w:t>
      </w:r>
      <w:hyperlink w:anchor="_(RTOS_&lt;number&gt;_&lt;precision&gt;)" w:history="1">
        <w:r w:rsidRPr="000124C2">
          <w:rPr>
            <w:rStyle w:val="Hyperlnk"/>
            <w:bdr w:val="none" w:sz="0" w:space="0" w:color="auto"/>
          </w:rPr>
          <w:t>RTOS</w:t>
        </w:r>
      </w:hyperlink>
      <w:r>
        <w:t xml:space="preserve"> &lt;number&gt; &lt;precision&gt; [&lt;all&gt;])</w:t>
      </w:r>
      <w:bookmarkEnd w:id="452"/>
    </w:p>
    <w:p w14:paraId="4F1F1C88" w14:textId="77777777" w:rsidR="0047000B" w:rsidRDefault="00D32EF5">
      <w:r>
        <w:t>This function converts a number to a string, the &lt;precision&gt; controls the number of digits. If the &lt;all&gt; argument is nil or not included then ending zeroes will be removed.</w:t>
      </w:r>
    </w:p>
    <w:p w14:paraId="7796624C" w14:textId="77777777" w:rsidR="0047000B" w:rsidRDefault="00D32EF5">
      <w:pPr>
        <w:pStyle w:val="LISPSAMPLE"/>
      </w:pPr>
      <w:r>
        <w:t>(RTOS 10 3)</w:t>
      </w:r>
      <w:r>
        <w:tab/>
        <w:t>returns "10"</w:t>
      </w:r>
      <w:r>
        <w:br/>
        <w:t>(RTOS 10 3 T)</w:t>
      </w:r>
      <w:r>
        <w:tab/>
        <w:t>returns "10.000"</w:t>
      </w:r>
      <w:r>
        <w:br/>
        <w:t>(RTOS 12.5 0)</w:t>
      </w:r>
      <w:r>
        <w:tab/>
        <w:t>returns "13"</w:t>
      </w:r>
      <w:r>
        <w:br/>
        <w:t>(RTOS 12.4 0)</w:t>
      </w:r>
      <w:r>
        <w:tab/>
        <w:t>returns "12"</w:t>
      </w:r>
      <w:r>
        <w:br/>
        <w:t>(RTOS 0 8 T)</w:t>
      </w:r>
      <w:r>
        <w:tab/>
        <w:t>returns "0.00000000"</w:t>
      </w:r>
    </w:p>
    <w:p w14:paraId="5F46018E" w14:textId="77777777" w:rsidR="003E6A2E" w:rsidRDefault="003E6A2E" w:rsidP="003E6A2E">
      <w:pPr>
        <w:pStyle w:val="Rubrik4"/>
      </w:pPr>
      <w:bookmarkStart w:id="453" w:name="_(SET_'a_&lt;value&gt;)"/>
      <w:bookmarkStart w:id="454" w:name="_(SET_&lt;'a&gt;_&lt;value&gt;)"/>
      <w:bookmarkStart w:id="455" w:name="_Toc359406217"/>
      <w:bookmarkEnd w:id="453"/>
      <w:bookmarkEnd w:id="454"/>
      <w:r>
        <w:t>(</w:t>
      </w:r>
      <w:hyperlink w:anchor="_(SET_&lt;'a&gt;_&lt;value&gt;)" w:history="1">
        <w:r w:rsidR="005C4388" w:rsidRPr="005C4388">
          <w:rPr>
            <w:rStyle w:val="Hyperlnk"/>
            <w:bdr w:val="none" w:sz="0" w:space="0" w:color="auto"/>
          </w:rPr>
          <w:t>SET</w:t>
        </w:r>
      </w:hyperlink>
      <w:r w:rsidR="005C4388">
        <w:t xml:space="preserve"> </w:t>
      </w:r>
      <w:r>
        <w:t>&lt;'a&gt; &lt;value&gt;)</w:t>
      </w:r>
      <w:bookmarkEnd w:id="455"/>
    </w:p>
    <w:p w14:paraId="1BB69FD8" w14:textId="77777777" w:rsidR="009D485D" w:rsidRDefault="009D485D" w:rsidP="009D485D">
      <w:r>
        <w:t xml:space="preserve">The </w:t>
      </w:r>
      <w:r>
        <w:rPr>
          <w:rStyle w:val="courierbold"/>
        </w:rPr>
        <w:t>set</w:t>
      </w:r>
      <w:r>
        <w:t xml:space="preserve"> function is similar to </w:t>
      </w:r>
      <w:r>
        <w:rPr>
          <w:rStyle w:val="courierbold"/>
        </w:rPr>
        <w:t>SETQ</w:t>
      </w:r>
      <w:r>
        <w:t xml:space="preserve"> except that </w:t>
      </w:r>
      <w:r>
        <w:rPr>
          <w:rStyle w:val="courierbold"/>
        </w:rPr>
        <w:t>set</w:t>
      </w:r>
      <w:r>
        <w:t xml:space="preserve"> evaluates both of its arguments.</w:t>
      </w:r>
    </w:p>
    <w:p w14:paraId="481EF397" w14:textId="77777777" w:rsidR="009D485D" w:rsidRDefault="009D485D" w:rsidP="009D485D">
      <w:pPr>
        <w:pStyle w:val="LISPSAMPLE"/>
      </w:pPr>
      <w:r>
        <w:t>(SETQ index 0)</w:t>
      </w:r>
      <w:r>
        <w:br/>
        <w:t>(REPEAT 10</w:t>
      </w:r>
      <w:r>
        <w:br/>
        <w:t xml:space="preserve">  (SET (READ (STRCAT "VAR" (ITOA index))) (* index 10))</w:t>
      </w:r>
      <w:r>
        <w:br/>
        <w:t>)</w:t>
      </w:r>
      <w:r>
        <w:br/>
        <w:t>(PRINC var5)</w:t>
      </w:r>
      <w:r>
        <w:tab/>
      </w:r>
      <w:r>
        <w:tab/>
        <w:t>returns 50</w:t>
      </w:r>
      <w:r>
        <w:br/>
        <w:t>(PRINC var7)</w:t>
      </w:r>
      <w:r>
        <w:tab/>
      </w:r>
      <w:r>
        <w:tab/>
        <w:t>returns 70</w:t>
      </w:r>
    </w:p>
    <w:p w14:paraId="6673C4B1" w14:textId="77777777" w:rsidR="00AE51E7" w:rsidRPr="009D485D" w:rsidRDefault="00AE51E7" w:rsidP="00AE51E7">
      <w:r>
        <w:t xml:space="preserve">See also the </w:t>
      </w:r>
      <w:hyperlink w:anchor="_(EVAL_&lt;expr&gt;)" w:history="1">
        <w:r w:rsidRPr="00AE51E7">
          <w:rPr>
            <w:rStyle w:val="Hyperlnk"/>
            <w:bdr w:val="none" w:sz="0" w:space="0" w:color="auto"/>
          </w:rPr>
          <w:t>EVAL</w:t>
        </w:r>
      </w:hyperlink>
      <w:r>
        <w:t xml:space="preserve"> function</w:t>
      </w:r>
    </w:p>
    <w:p w14:paraId="024D962B" w14:textId="77777777" w:rsidR="0047000B" w:rsidRDefault="00D32EF5">
      <w:pPr>
        <w:pStyle w:val="Rubrik4"/>
      </w:pPr>
      <w:bookmarkStart w:id="456" w:name="_(SETQ_&lt;sym1&gt;_&lt;expr1&gt;"/>
      <w:bookmarkStart w:id="457" w:name="_SETQ"/>
      <w:bookmarkStart w:id="458" w:name="_Toc359406218"/>
      <w:bookmarkEnd w:id="456"/>
      <w:bookmarkEnd w:id="457"/>
      <w:r>
        <w:t>(</w:t>
      </w:r>
      <w:hyperlink w:anchor="_(SETQ_&lt;sym1&gt;_&lt;expr1&gt;" w:history="1">
        <w:r w:rsidRPr="000124C2">
          <w:rPr>
            <w:rStyle w:val="Hyperlnk"/>
            <w:bdr w:val="none" w:sz="0" w:space="0" w:color="auto"/>
          </w:rPr>
          <w:t>SETQ</w:t>
        </w:r>
      </w:hyperlink>
      <w:r>
        <w:t xml:space="preserve"> &lt;sym1&gt; &lt;expr1&gt; [&lt;sym2&gt; &lt;expr2&gt;] ...)</w:t>
      </w:r>
      <w:bookmarkEnd w:id="458"/>
    </w:p>
    <w:p w14:paraId="75869741" w14:textId="77777777" w:rsidR="0047000B" w:rsidRDefault="00D32EF5">
      <w:r>
        <w:t>This function sets the value of &lt;sym1&gt; to &lt;expr1&gt;, &lt;sym2&gt; to &lt;expr2&gt;, and so on. This is the basic assignment function in LISP. It returns the last &lt;expr&gt;.</w:t>
      </w:r>
    </w:p>
    <w:p w14:paraId="47659C31" w14:textId="77777777" w:rsidR="0047000B" w:rsidRDefault="00D32EF5">
      <w:pPr>
        <w:pStyle w:val="LISPSAMPLE"/>
      </w:pPr>
      <w:r>
        <w:t>(SETQ a 5.0)</w:t>
      </w:r>
      <w:r>
        <w:tab/>
        <w:t>returns 5.0</w:t>
      </w:r>
      <w:r>
        <w:br/>
        <w:t>(SETQ b 100 c 32 d "Text")</w:t>
      </w:r>
    </w:p>
    <w:p w14:paraId="2025CCDC" w14:textId="77777777" w:rsidR="0047000B" w:rsidRDefault="00D32EF5">
      <w:r>
        <w:t>Note! You should never use &lt;symbol names&gt; that are the same as the LISP functions.</w:t>
      </w:r>
    </w:p>
    <w:p w14:paraId="6530CB38" w14:textId="77777777" w:rsidR="0047000B" w:rsidRPr="006D60DA" w:rsidRDefault="00D32EF5">
      <w:pPr>
        <w:pStyle w:val="Rubrik4"/>
      </w:pPr>
      <w:bookmarkStart w:id="459" w:name="_(SIN_&lt;angle&gt;)"/>
      <w:bookmarkStart w:id="460" w:name="_SIN"/>
      <w:bookmarkStart w:id="461" w:name="_Toc359406219"/>
      <w:bookmarkEnd w:id="459"/>
      <w:bookmarkEnd w:id="460"/>
      <w:r w:rsidRPr="00126696">
        <w:t>(</w:t>
      </w:r>
      <w:hyperlink w:anchor="_(SIN_&lt;angle&gt;)" w:history="1">
        <w:r w:rsidRPr="00126696">
          <w:rPr>
            <w:rStyle w:val="Hyperlnk"/>
            <w:bdr w:val="none" w:sz="0" w:space="0" w:color="auto"/>
          </w:rPr>
          <w:t>SIN</w:t>
        </w:r>
      </w:hyperlink>
      <w:r w:rsidRPr="00126696">
        <w:t xml:space="preserve"> &lt;angle&gt;)</w:t>
      </w:r>
      <w:bookmarkEnd w:id="461"/>
    </w:p>
    <w:p w14:paraId="1BF0FF22" w14:textId="77777777" w:rsidR="0047000B" w:rsidRDefault="00D32EF5">
      <w:r>
        <w:t>This function returns the sin of &lt;angle&gt; as a real, where &lt;angle&gt; is expressed in radians.</w:t>
      </w:r>
    </w:p>
    <w:p w14:paraId="07788263" w14:textId="77777777" w:rsidR="0047000B" w:rsidRDefault="00D32EF5">
      <w:pPr>
        <w:pStyle w:val="LISPSAMPLE"/>
      </w:pPr>
      <w:r>
        <w:t>(SIN 1.0)</w:t>
      </w:r>
      <w:r>
        <w:tab/>
        <w:t>returns 0.841471</w:t>
      </w:r>
      <w:r>
        <w:br/>
        <w:t>(SIN 0.5)</w:t>
      </w:r>
      <w:r>
        <w:tab/>
        <w:t>returns 0.479426</w:t>
      </w:r>
      <w:r>
        <w:br/>
        <w:t>(SIN 0)</w:t>
      </w:r>
      <w:r>
        <w:tab/>
        <w:t>returns 0.0</w:t>
      </w:r>
    </w:p>
    <w:p w14:paraId="352ECAEF"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5F2C0ACA" w14:textId="77777777" w:rsidR="00FE0818" w:rsidRDefault="00FE0818" w:rsidP="00FE0818">
      <w:pPr>
        <w:pStyle w:val="Rubrik4"/>
      </w:pPr>
      <w:bookmarkStart w:id="462" w:name="_(SLEEP_&lt;milliseconds&gt;)"/>
      <w:bookmarkEnd w:id="462"/>
      <w:r>
        <w:t>(</w:t>
      </w:r>
      <w:hyperlink w:anchor="_(SLEEP_&lt;milliseconds&gt;)" w:history="1">
        <w:r w:rsidRPr="00FE0818">
          <w:rPr>
            <w:rStyle w:val="Hyperlnk"/>
            <w:bdr w:val="none" w:sz="0" w:space="0" w:color="auto"/>
          </w:rPr>
          <w:t>SLEEP</w:t>
        </w:r>
      </w:hyperlink>
      <w:r>
        <w:t xml:space="preserve"> &lt;milliseconds&gt;)</w:t>
      </w:r>
    </w:p>
    <w:p w14:paraId="37A6CAAA" w14:textId="77777777" w:rsidR="00FE0818" w:rsidRPr="00FE0818" w:rsidRDefault="00FE0818" w:rsidP="00FE0818">
      <w:r>
        <w:t xml:space="preserve">The function </w:t>
      </w:r>
      <w:r w:rsidR="00D719FC">
        <w:t>makes</w:t>
      </w:r>
      <w:r>
        <w:t xml:space="preserve"> a sleep in that time given by the argument.</w:t>
      </w:r>
      <w:r w:rsidR="00D719FC">
        <w:t xml:space="preserve"> This function can sometimes be risky to use. If you use a longer time it needs to be accompanied by the </w:t>
      </w:r>
      <w:hyperlink w:anchor="_(WINBREATH)" w:history="1">
        <w:r w:rsidR="00D719FC" w:rsidRPr="00D719FC">
          <w:rPr>
            <w:rStyle w:val="Hyperlnk"/>
            <w:bdr w:val="none" w:sz="0" w:space="0" w:color="auto"/>
          </w:rPr>
          <w:t>WINBREATH</w:t>
        </w:r>
      </w:hyperlink>
      <w:r w:rsidR="00D719FC">
        <w:t xml:space="preserve"> function.</w:t>
      </w:r>
    </w:p>
    <w:p w14:paraId="14B9A916" w14:textId="77777777" w:rsidR="0047000B" w:rsidRDefault="00D32EF5">
      <w:pPr>
        <w:pStyle w:val="Rubrik4"/>
      </w:pPr>
      <w:bookmarkStart w:id="463" w:name="_(SQRT_&lt;number&gt;)"/>
      <w:bookmarkStart w:id="464" w:name="_SQRT"/>
      <w:bookmarkStart w:id="465" w:name="_Toc359406220"/>
      <w:bookmarkEnd w:id="463"/>
      <w:bookmarkEnd w:id="464"/>
      <w:r>
        <w:t>(</w:t>
      </w:r>
      <w:hyperlink w:anchor="_(SQRT_&lt;number&gt;)" w:history="1">
        <w:r w:rsidRPr="000124C2">
          <w:rPr>
            <w:rStyle w:val="Hyperlnk"/>
            <w:bdr w:val="none" w:sz="0" w:space="0" w:color="auto"/>
          </w:rPr>
          <w:t>SQRT</w:t>
        </w:r>
      </w:hyperlink>
      <w:r>
        <w:t xml:space="preserve"> &lt;number&gt;)</w:t>
      </w:r>
      <w:bookmarkEnd w:id="465"/>
    </w:p>
    <w:p w14:paraId="319875DA" w14:textId="77777777" w:rsidR="0047000B" w:rsidRDefault="00D32EF5">
      <w:r>
        <w:t>This function returns the square root of &lt;number&gt; as a real. The &lt;number&gt; must be positive.</w:t>
      </w:r>
    </w:p>
    <w:p w14:paraId="40EE0343" w14:textId="77777777" w:rsidR="0047000B" w:rsidRDefault="00D32EF5">
      <w:pPr>
        <w:pStyle w:val="LISPSAMPLE"/>
      </w:pPr>
      <w:r>
        <w:t>(SQRT 4)</w:t>
      </w:r>
      <w:r>
        <w:tab/>
        <w:t>returns 2.0</w:t>
      </w:r>
      <w:r>
        <w:br/>
        <w:t>(SQRT 16)</w:t>
      </w:r>
      <w:r>
        <w:tab/>
        <w:t>returns 4.0</w:t>
      </w:r>
      <w:r>
        <w:br/>
        <w:t>(SQRT 2)</w:t>
      </w:r>
      <w:r>
        <w:tab/>
        <w:t>returns 1.41421</w:t>
      </w:r>
    </w:p>
    <w:p w14:paraId="05FFFDBB" w14:textId="77777777" w:rsidR="0047000B" w:rsidRDefault="00D32EF5">
      <w:r>
        <w:t xml:space="preserve">For more information see the </w:t>
      </w:r>
      <w:hyperlink w:anchor="_Geometrical_examples" w:history="1">
        <w:r w:rsidRPr="000124C2">
          <w:rPr>
            <w:rStyle w:val="Hyperlnk"/>
            <w:bdr w:val="none" w:sz="0" w:space="0" w:color="auto"/>
          </w:rPr>
          <w:t>Geometrical example</w:t>
        </w:r>
      </w:hyperlink>
      <w:r>
        <w:t>.</w:t>
      </w:r>
    </w:p>
    <w:p w14:paraId="48B5A0FC" w14:textId="77777777" w:rsidR="0047000B" w:rsidRDefault="00D32EF5">
      <w:pPr>
        <w:pStyle w:val="Rubrik4"/>
      </w:pPr>
      <w:bookmarkStart w:id="466" w:name="_(STARTAPP_&lt;appcmd&gt;_[&lt;file&gt;])"/>
      <w:bookmarkStart w:id="467" w:name="_STARTAPP"/>
      <w:bookmarkStart w:id="468" w:name="_(STARTAPP_&lt;appcmd&gt;_[&lt;file&gt;"/>
      <w:bookmarkStart w:id="469" w:name="_Toc359406221"/>
      <w:bookmarkEnd w:id="466"/>
      <w:bookmarkEnd w:id="467"/>
      <w:bookmarkEnd w:id="468"/>
      <w:r>
        <w:t>(</w:t>
      </w:r>
      <w:hyperlink w:anchor="_(STARTAPP_&lt;appcmd&gt;_[&lt;file&gt;" w:history="1">
        <w:r w:rsidRPr="000124C2">
          <w:rPr>
            <w:rStyle w:val="Hyperlnk"/>
            <w:bdr w:val="none" w:sz="0" w:space="0" w:color="auto"/>
          </w:rPr>
          <w:t>STARTAPP</w:t>
        </w:r>
      </w:hyperlink>
      <w:r w:rsidR="00416A91">
        <w:t xml:space="preserve"> &lt;</w:t>
      </w:r>
      <w:proofErr w:type="spellStart"/>
      <w:r w:rsidR="00416A91">
        <w:t>appcmd</w:t>
      </w:r>
      <w:proofErr w:type="spellEnd"/>
      <w:r w:rsidR="00416A91">
        <w:t>&gt; [&lt;file&gt; &lt;show&gt;</w:t>
      </w:r>
      <w:r w:rsidR="00750516">
        <w:t>]</w:t>
      </w:r>
      <w:r>
        <w:t>)</w:t>
      </w:r>
      <w:bookmarkEnd w:id="469"/>
      <w:r>
        <w:t xml:space="preserve"> </w:t>
      </w:r>
    </w:p>
    <w:p w14:paraId="7AEDCA45" w14:textId="77777777" w:rsidR="0047000B" w:rsidRDefault="00D32EF5">
      <w:r>
        <w:t xml:space="preserve">The command </w:t>
      </w:r>
      <w:proofErr w:type="gramStart"/>
      <w:r>
        <w:t>start</w:t>
      </w:r>
      <w:proofErr w:type="gramEnd"/>
      <w:r>
        <w:t xml:space="preserve"> another windows application. If &lt;</w:t>
      </w:r>
      <w:proofErr w:type="spellStart"/>
      <w:r>
        <w:t>appcmd</w:t>
      </w:r>
      <w:proofErr w:type="spellEnd"/>
      <w:r>
        <w:t xml:space="preserve">&gt; does not include a full path name, </w:t>
      </w:r>
      <w:proofErr w:type="spellStart"/>
      <w:r>
        <w:t>startapp</w:t>
      </w:r>
      <w:proofErr w:type="spellEnd"/>
      <w:r>
        <w:t xml:space="preserve"> searches the directories in the PATH environment variable for the application. An optional string &lt;file&gt; specifies the file name to be opened.</w:t>
      </w:r>
    </w:p>
    <w:p w14:paraId="0F75BA65" w14:textId="77777777" w:rsidR="00416A91" w:rsidRDefault="00416A91">
      <w:r>
        <w:t xml:space="preserve">If the show argument evaluates to </w:t>
      </w:r>
      <w:proofErr w:type="gramStart"/>
      <w:r>
        <w:t>T</w:t>
      </w:r>
      <w:proofErr w:type="gramEnd"/>
      <w:r>
        <w:t xml:space="preserve"> then the </w:t>
      </w:r>
      <w:proofErr w:type="spellStart"/>
      <w:r>
        <w:t>batfile</w:t>
      </w:r>
      <w:proofErr w:type="spellEnd"/>
      <w:r>
        <w:t xml:space="preserve"> will be shown in a window else not. </w:t>
      </w:r>
    </w:p>
    <w:p w14:paraId="327C7BF3" w14:textId="77777777" w:rsidR="0047000B" w:rsidRDefault="00D32EF5">
      <w:pPr>
        <w:pStyle w:val="LISPSAMPLE"/>
        <w:rPr>
          <w:lang w:val="sv-SE"/>
        </w:rPr>
      </w:pPr>
      <w:r>
        <w:rPr>
          <w:lang w:val="sv-SE"/>
        </w:rPr>
        <w:t>(STARTAPP "</w:t>
      </w:r>
      <w:proofErr w:type="spellStart"/>
      <w:r>
        <w:rPr>
          <w:lang w:val="sv-SE"/>
        </w:rPr>
        <w:t>notepad</w:t>
      </w:r>
      <w:proofErr w:type="spellEnd"/>
      <w:r>
        <w:rPr>
          <w:lang w:val="sv-SE"/>
        </w:rPr>
        <w:t>" "c:/ncdata/test.txt")</w:t>
      </w:r>
    </w:p>
    <w:p w14:paraId="6CABE926" w14:textId="77777777" w:rsidR="0047000B" w:rsidRDefault="00D32EF5">
      <w:pPr>
        <w:pStyle w:val="Rubrik4"/>
      </w:pPr>
      <w:bookmarkStart w:id="470" w:name="_(STRCASE_&lt;string&gt;_&lt;lower&gt;)"/>
      <w:bookmarkStart w:id="471" w:name="_STRCASE"/>
      <w:bookmarkStart w:id="472" w:name="_Toc359406222"/>
      <w:bookmarkEnd w:id="470"/>
      <w:bookmarkEnd w:id="471"/>
      <w:r>
        <w:t>(</w:t>
      </w:r>
      <w:hyperlink w:anchor="_(STRCASE_&lt;string&gt;_&lt;lower&gt;)" w:history="1">
        <w:r w:rsidRPr="000124C2">
          <w:rPr>
            <w:rStyle w:val="Hyperlnk"/>
            <w:bdr w:val="none" w:sz="0" w:space="0" w:color="auto"/>
          </w:rPr>
          <w:t>STRCASE</w:t>
        </w:r>
      </w:hyperlink>
      <w:r>
        <w:t xml:space="preserve"> &lt;string&gt; &lt;lower&gt;)</w:t>
      </w:r>
      <w:bookmarkEnd w:id="472"/>
    </w:p>
    <w:p w14:paraId="1A1C48C6" w14:textId="77777777" w:rsidR="0047000B" w:rsidRDefault="00D32EF5">
      <w:r>
        <w:t>STRCASE takes the string specified by the &lt;string&gt; argument and returns a copy with all alphabetic characters converted to upper or lower case, depending on the second argument. &lt;lower&gt;. If &lt;lower&gt; is omitted or evaluates to nil, all alphabetic characters in &lt;string&gt; will be converted to upper case. If &lt;lower&gt; is supplied and is not nil, all alphabetic characters in &lt;string&gt; will be converted to lower case.</w:t>
      </w:r>
    </w:p>
    <w:p w14:paraId="4A20920C" w14:textId="77777777" w:rsidR="0047000B" w:rsidRDefault="00D32EF5">
      <w:pPr>
        <w:pStyle w:val="LISPSAMPLE"/>
      </w:pPr>
      <w:r>
        <w:t>(STRCASE "</w:t>
      </w:r>
      <w:proofErr w:type="spellStart"/>
      <w:r>
        <w:t>SAmpLE</w:t>
      </w:r>
      <w:proofErr w:type="spellEnd"/>
      <w:r>
        <w:t>")</w:t>
      </w:r>
      <w:r>
        <w:tab/>
      </w:r>
      <w:r>
        <w:tab/>
        <w:t>returns "SAMPLE"</w:t>
      </w:r>
      <w:r>
        <w:br/>
        <w:t>(STRCASE "</w:t>
      </w:r>
      <w:proofErr w:type="spellStart"/>
      <w:r>
        <w:t>SAmpLE</w:t>
      </w:r>
      <w:proofErr w:type="spellEnd"/>
      <w:r>
        <w:t>" nil)</w:t>
      </w:r>
      <w:r>
        <w:tab/>
      </w:r>
      <w:r>
        <w:tab/>
        <w:t>returns "SAMPLE"</w:t>
      </w:r>
      <w:r>
        <w:br/>
        <w:t>(STRCASE "</w:t>
      </w:r>
      <w:proofErr w:type="spellStart"/>
      <w:r>
        <w:t>SAmpLE</w:t>
      </w:r>
      <w:proofErr w:type="spellEnd"/>
      <w:r>
        <w:t>" T)</w:t>
      </w:r>
      <w:r>
        <w:tab/>
      </w:r>
      <w:r>
        <w:tab/>
        <w:t>returns "sample"</w:t>
      </w:r>
      <w:r>
        <w:br/>
        <w:t>(STRCASE "</w:t>
      </w:r>
      <w:proofErr w:type="spellStart"/>
      <w:r>
        <w:t>SAmpLE</w:t>
      </w:r>
      <w:proofErr w:type="spellEnd"/>
      <w:r>
        <w:t>" (NUMBERP 1))</w:t>
      </w:r>
      <w:r>
        <w:tab/>
        <w:t>returns "sample"</w:t>
      </w:r>
    </w:p>
    <w:p w14:paraId="5E8FA016" w14:textId="77777777" w:rsidR="0047000B" w:rsidRDefault="00D32EF5">
      <w:pPr>
        <w:pStyle w:val="Rubrik4"/>
      </w:pPr>
      <w:bookmarkStart w:id="473" w:name="_(STRCAT_&lt;string1&gt;_&lt;strinq2&gt;"/>
      <w:bookmarkStart w:id="474" w:name="_STRCAT"/>
      <w:bookmarkStart w:id="475" w:name="_(STRCAT_&lt;string1&gt;_&lt;strinq2&gt;_1"/>
      <w:bookmarkStart w:id="476" w:name="_(STRCAT_&lt;string1&gt;_&lt;strinq2&gt;...)"/>
      <w:bookmarkStart w:id="477" w:name="_Toc359406223"/>
      <w:bookmarkEnd w:id="473"/>
      <w:bookmarkEnd w:id="474"/>
      <w:bookmarkEnd w:id="475"/>
      <w:bookmarkEnd w:id="476"/>
      <w:r>
        <w:t>(</w:t>
      </w:r>
      <w:hyperlink w:anchor="_(STRCAT_&lt;string1&gt;_&lt;strinq2&gt;" w:history="1">
        <w:r w:rsidR="006D60DA" w:rsidRPr="006D60DA">
          <w:rPr>
            <w:rStyle w:val="Hyperlnk"/>
            <w:bdr w:val="none" w:sz="0" w:space="0" w:color="auto"/>
          </w:rPr>
          <w:t>STRCAT</w:t>
        </w:r>
      </w:hyperlink>
      <w:r w:rsidR="006D60DA">
        <w:t xml:space="preserve"> &lt;string1&gt; &lt;strinq2&gt;.</w:t>
      </w:r>
      <w:r>
        <w:t>..)</w:t>
      </w:r>
      <w:bookmarkEnd w:id="477"/>
    </w:p>
    <w:p w14:paraId="46FD6201" w14:textId="77777777" w:rsidR="0047000B" w:rsidRDefault="00D32EF5">
      <w:r>
        <w:t>This function returns a string that is the summary of all &lt;strings&gt;.</w:t>
      </w:r>
    </w:p>
    <w:p w14:paraId="01A59D6E" w14:textId="77777777" w:rsidR="0047000B" w:rsidRDefault="00D32EF5">
      <w:pPr>
        <w:pStyle w:val="LISPSAMPLE"/>
        <w:tabs>
          <w:tab w:val="clear" w:pos="3402"/>
          <w:tab w:val="left" w:pos="3969"/>
        </w:tabs>
      </w:pPr>
      <w:r>
        <w:t>(STRCAT "A" "B" "C" "D")</w:t>
      </w:r>
      <w:r>
        <w:tab/>
        <w:t>returns "ABCD"</w:t>
      </w:r>
      <w:r>
        <w:br/>
        <w:t>(STRCAT "IGEMS_R" (ITOA 10))</w:t>
      </w:r>
      <w:r>
        <w:tab/>
        <w:t>returns "IGEMS_R10"</w:t>
      </w:r>
      <w:r>
        <w:br/>
        <w:t>(STRCAT "A" "" "B")</w:t>
      </w:r>
      <w:r>
        <w:tab/>
        <w:t>returns "AB"</w:t>
      </w:r>
    </w:p>
    <w:p w14:paraId="49952900" w14:textId="77777777" w:rsidR="00B35A42" w:rsidRDefault="00B35A42" w:rsidP="00B35A42">
      <w:pPr>
        <w:pStyle w:val="Rubrik4"/>
      </w:pPr>
      <w:bookmarkStart w:id="478" w:name="_(STRFIND_&lt;find&gt;_&lt;in"/>
      <w:bookmarkEnd w:id="478"/>
      <w:r>
        <w:t>(</w:t>
      </w:r>
      <w:hyperlink w:anchor="_(STRFIND_&lt;find&gt;_&lt;in" w:history="1">
        <w:r w:rsidRPr="00D1179E">
          <w:rPr>
            <w:rStyle w:val="Hyperlnk"/>
            <w:bdr w:val="none" w:sz="0" w:space="0" w:color="auto"/>
          </w:rPr>
          <w:t>STRFIND</w:t>
        </w:r>
      </w:hyperlink>
      <w:r>
        <w:t xml:space="preserve"> &lt;find&gt; &lt;in string&gt;)</w:t>
      </w:r>
    </w:p>
    <w:p w14:paraId="7A52CD00" w14:textId="77777777" w:rsidR="00B35A42" w:rsidRDefault="00B35A42" w:rsidP="00B35A42">
      <w:r>
        <w:t xml:space="preserve">The function search for the string &lt;find&gt; in the string &lt;in string&gt; and returns </w:t>
      </w:r>
      <w:r w:rsidR="00312ADE">
        <w:t xml:space="preserve">the number of characters before the &lt;find&gt; string </w:t>
      </w:r>
      <w:r>
        <w:t>as an integer. If the string &lt;find&gt; not exists, then the function returns nil.</w:t>
      </w:r>
    </w:p>
    <w:p w14:paraId="558F62CC" w14:textId="77777777" w:rsidR="00B35A42" w:rsidRPr="00B35A42" w:rsidRDefault="00B35A42">
      <w:pPr>
        <w:pStyle w:val="LISPSAMPLE"/>
        <w:tabs>
          <w:tab w:val="clear" w:pos="3402"/>
          <w:tab w:val="left" w:pos="3969"/>
        </w:tabs>
      </w:pPr>
      <w:r w:rsidRPr="00B35A42">
        <w:t xml:space="preserve">(STRFIND "" "") </w:t>
      </w:r>
      <w:r>
        <w:tab/>
        <w:t xml:space="preserve">returns </w:t>
      </w:r>
      <w:r w:rsidR="00312ADE">
        <w:t>0</w:t>
      </w:r>
      <w:r>
        <w:br/>
      </w:r>
      <w:r w:rsidRPr="00B35A42">
        <w:t xml:space="preserve">(STRFIND "" "any string") </w:t>
      </w:r>
      <w:r>
        <w:tab/>
        <w:t>returns</w:t>
      </w:r>
      <w:r w:rsidRPr="00B35A42">
        <w:t xml:space="preserve"> nil</w:t>
      </w:r>
      <w:r w:rsidR="00312ADE">
        <w:br/>
        <w:t>(STRFIND " " "lisp is good")</w:t>
      </w:r>
      <w:r w:rsidR="00312ADE">
        <w:tab/>
        <w:t>returns 4</w:t>
      </w:r>
      <w:r w:rsidRPr="00B35A42">
        <w:br/>
        <w:t>(STRFIND "</w:t>
      </w:r>
      <w:proofErr w:type="spellStart"/>
      <w:r w:rsidRPr="00B35A42">
        <w:t>cde</w:t>
      </w:r>
      <w:proofErr w:type="spellEnd"/>
      <w:r w:rsidRPr="00B35A42">
        <w:t>" "</w:t>
      </w:r>
      <w:proofErr w:type="spellStart"/>
      <w:r w:rsidRPr="00B35A42">
        <w:t>abcdef</w:t>
      </w:r>
      <w:proofErr w:type="spellEnd"/>
      <w:r w:rsidRPr="00B35A42">
        <w:t xml:space="preserve">") </w:t>
      </w:r>
      <w:r>
        <w:tab/>
        <w:t>returns</w:t>
      </w:r>
      <w:r w:rsidRPr="00B35A42">
        <w:t xml:space="preserve"> </w:t>
      </w:r>
      <w:r w:rsidR="00312ADE">
        <w:t>2</w:t>
      </w:r>
      <w:r w:rsidRPr="00B35A42">
        <w:br/>
        <w:t>(STRFIND "</w:t>
      </w:r>
      <w:proofErr w:type="spellStart"/>
      <w:r w:rsidRPr="00B35A42">
        <w:t>cde</w:t>
      </w:r>
      <w:proofErr w:type="spellEnd"/>
      <w:r w:rsidRPr="00B35A42">
        <w:t>" "</w:t>
      </w:r>
      <w:proofErr w:type="spellStart"/>
      <w:r w:rsidRPr="00B35A42">
        <w:t>igems</w:t>
      </w:r>
      <w:proofErr w:type="spellEnd"/>
      <w:r w:rsidRPr="00B35A42">
        <w:t xml:space="preserve">") </w:t>
      </w:r>
      <w:r>
        <w:tab/>
        <w:t>returns</w:t>
      </w:r>
      <w:r w:rsidRPr="00B35A42">
        <w:t xml:space="preserve"> nil</w:t>
      </w:r>
    </w:p>
    <w:p w14:paraId="78CE183A" w14:textId="77777777" w:rsidR="0047000B" w:rsidRDefault="00D32EF5">
      <w:pPr>
        <w:pStyle w:val="Rubrik4"/>
      </w:pPr>
      <w:bookmarkStart w:id="479" w:name="_(STRLEN_&lt;string&gt;)"/>
      <w:bookmarkStart w:id="480" w:name="_STRLEN"/>
      <w:bookmarkStart w:id="481" w:name="_Toc359406224"/>
      <w:bookmarkEnd w:id="479"/>
      <w:bookmarkEnd w:id="480"/>
      <w:r>
        <w:t>(</w:t>
      </w:r>
      <w:hyperlink w:anchor="_(STRLEN_&lt;string&gt;)" w:history="1">
        <w:r w:rsidRPr="000124C2">
          <w:rPr>
            <w:rStyle w:val="Hyperlnk"/>
            <w:bdr w:val="none" w:sz="0" w:space="0" w:color="auto"/>
          </w:rPr>
          <w:t>STRLEN</w:t>
        </w:r>
      </w:hyperlink>
      <w:r>
        <w:t xml:space="preserve"> &lt;string&gt;)</w:t>
      </w:r>
      <w:bookmarkEnd w:id="481"/>
    </w:p>
    <w:p w14:paraId="15846D66" w14:textId="77777777" w:rsidR="0047000B" w:rsidRDefault="00D32EF5">
      <w:r>
        <w:t>This function returns the length, in characters, of string &lt;string&gt; as an integer.</w:t>
      </w:r>
    </w:p>
    <w:p w14:paraId="14658D24" w14:textId="77777777" w:rsidR="0047000B" w:rsidRDefault="00D32EF5">
      <w:pPr>
        <w:pStyle w:val="LISPSAMPLE"/>
      </w:pPr>
      <w:r>
        <w:t>(STRLEN "CAD/CAM")</w:t>
      </w:r>
      <w:r>
        <w:tab/>
        <w:t>returns 7</w:t>
      </w:r>
      <w:r>
        <w:br/>
        <w:t>(STRLEN "")</w:t>
      </w:r>
      <w:r>
        <w:tab/>
        <w:t>returns 0</w:t>
      </w:r>
      <w:r>
        <w:br/>
        <w:t>(STRLEN "AB")</w:t>
      </w:r>
      <w:r>
        <w:tab/>
        <w:t>returns 2</w:t>
      </w:r>
    </w:p>
    <w:p w14:paraId="16E46291" w14:textId="77777777" w:rsidR="00A95676" w:rsidRDefault="00A95676" w:rsidP="00A95676">
      <w:pPr>
        <w:pStyle w:val="Rubrik4"/>
      </w:pPr>
      <w:bookmarkStart w:id="482" w:name="_(STRREPLACE_&lt;text&gt;_&lt;replace&gt;"/>
      <w:bookmarkStart w:id="483" w:name="_Toc359406225"/>
      <w:bookmarkEnd w:id="482"/>
      <w:r>
        <w:t>(</w:t>
      </w:r>
      <w:hyperlink w:anchor="_(STRREPLACE_&lt;text&gt;_&lt;replace&gt;" w:history="1">
        <w:r w:rsidRPr="003605E8">
          <w:rPr>
            <w:rStyle w:val="Hyperlnk"/>
            <w:bdr w:val="none" w:sz="0" w:space="0" w:color="auto"/>
          </w:rPr>
          <w:t>STRREPLACE</w:t>
        </w:r>
      </w:hyperlink>
      <w:r>
        <w:t xml:space="preserve"> &lt;text&gt; &lt;replace&gt; &lt;with&gt;)</w:t>
      </w:r>
      <w:bookmarkEnd w:id="483"/>
    </w:p>
    <w:p w14:paraId="52A608E6" w14:textId="77777777" w:rsidR="00A95676" w:rsidRPr="004E3A31" w:rsidRDefault="00A95676" w:rsidP="00A95676">
      <w:r>
        <w:t xml:space="preserve">This function </w:t>
      </w:r>
      <w:proofErr w:type="gramStart"/>
      <w:r>
        <w:t>replace</w:t>
      </w:r>
      <w:proofErr w:type="gramEnd"/>
      <w:r>
        <w:t xml:space="preserve"> all text specified by &lt;replace&gt; with the text specified by the &lt;with&gt; argument in &lt;text&gt;. </w:t>
      </w:r>
      <w:r w:rsidRPr="004E3A31">
        <w:t>All argument must be strings.</w:t>
      </w:r>
    </w:p>
    <w:p w14:paraId="46B0508C" w14:textId="1349D90C" w:rsidR="00750516" w:rsidRDefault="00A95676" w:rsidP="003605E8">
      <w:pPr>
        <w:pStyle w:val="LISPSAMPLE"/>
      </w:pPr>
      <w:r w:rsidRPr="00750516">
        <w:t>(STRREPLACE "ABABIGEMSABAB" "AB" "")</w:t>
      </w:r>
      <w:r w:rsidRPr="00750516">
        <w:tab/>
        <w:t xml:space="preserve">returns </w:t>
      </w:r>
      <w:r w:rsidR="003605E8" w:rsidRPr="00750516">
        <w:t>"</w:t>
      </w:r>
      <w:r w:rsidRPr="00750516">
        <w:t>IGEMS</w:t>
      </w:r>
      <w:r w:rsidR="003605E8" w:rsidRPr="00750516">
        <w:t>"</w:t>
      </w:r>
      <w:r w:rsidR="003605E8" w:rsidRPr="00750516">
        <w:br/>
        <w:t>(STRREPLACE "12,5;14,4" "," ".")</w:t>
      </w:r>
      <w:r w:rsidR="003605E8" w:rsidRPr="00750516">
        <w:tab/>
        <w:t>returns "12.5;14.4"</w:t>
      </w:r>
    </w:p>
    <w:p w14:paraId="131865EC" w14:textId="0A5832E9" w:rsidR="004605E8" w:rsidRDefault="004605E8" w:rsidP="004605E8">
      <w:pPr>
        <w:pStyle w:val="Rubrik4"/>
      </w:pPr>
      <w:bookmarkStart w:id="484" w:name="_(STRS_&lt;text&gt;_[&lt;text&gt;"/>
      <w:bookmarkEnd w:id="484"/>
      <w:r>
        <w:t>(</w:t>
      </w:r>
      <w:hyperlink w:anchor="_(STRS_&lt;text&gt;_[&lt;text&gt;" w:history="1">
        <w:r w:rsidRPr="004605E8">
          <w:rPr>
            <w:rStyle w:val="Hyperlnk"/>
            <w:bdr w:val="none" w:sz="0" w:space="0" w:color="auto"/>
          </w:rPr>
          <w:t>STRS</w:t>
        </w:r>
      </w:hyperlink>
      <w:r>
        <w:t xml:space="preserve"> &lt;text&gt; [&lt;text&gt; …])</w:t>
      </w:r>
    </w:p>
    <w:p w14:paraId="37191211" w14:textId="3F88CB98" w:rsidR="004605E8" w:rsidRDefault="004605E8" w:rsidP="004605E8">
      <w:r>
        <w:t>This function is similar to STRCAT but returns the value with double quotes.</w:t>
      </w:r>
    </w:p>
    <w:p w14:paraId="7DF7599C" w14:textId="7648BCE0" w:rsidR="004605E8" w:rsidRDefault="004605E8" w:rsidP="004605E8">
      <w:r>
        <w:t>Example:</w:t>
      </w:r>
    </w:p>
    <w:p w14:paraId="5247FCF1" w14:textId="39AF6F76" w:rsidR="004605E8" w:rsidRDefault="004605E8" w:rsidP="004605E8">
      <w:pPr>
        <w:pStyle w:val="LISPSAMPLE"/>
      </w:pPr>
      <w:r>
        <w:t>(SETQ year 2021)</w:t>
      </w:r>
      <w:r>
        <w:br/>
        <w:t>(SETQ day "Friday")</w:t>
      </w:r>
      <w:r>
        <w:br/>
        <w:t>(STRS "Year:" (ITOA year) " Day:" day)</w:t>
      </w:r>
      <w:r>
        <w:tab/>
        <w:t>returns ""Year 2021 Day Friday""</w:t>
      </w:r>
    </w:p>
    <w:p w14:paraId="3F45F5AF" w14:textId="6D6D8E3D" w:rsidR="004605E8" w:rsidRPr="004605E8" w:rsidRDefault="004605E8" w:rsidP="004605E8">
      <w:r>
        <w:t>The function is to simplify CLISP code in IGEMS CNC</w:t>
      </w:r>
    </w:p>
    <w:p w14:paraId="750EE166" w14:textId="77777777" w:rsidR="00C619E3" w:rsidRPr="00D17575" w:rsidRDefault="009A3D4B" w:rsidP="009A3D4B">
      <w:pPr>
        <w:pStyle w:val="Rubrik4"/>
      </w:pPr>
      <w:bookmarkStart w:id="485" w:name="_(STRSUB_&lt;text&gt;_&lt;start&gt;"/>
      <w:bookmarkStart w:id="486" w:name="_Toc359406226"/>
      <w:bookmarkEnd w:id="485"/>
      <w:r>
        <w:t>(</w:t>
      </w:r>
      <w:hyperlink w:anchor="_(STRSUB_&lt;text&gt;_&lt;start&gt;" w:history="1">
        <w:r w:rsidRPr="001C2223">
          <w:rPr>
            <w:rStyle w:val="Hyperlnk"/>
            <w:bdr w:val="none" w:sz="0" w:space="0" w:color="auto"/>
          </w:rPr>
          <w:t>STRSUB</w:t>
        </w:r>
      </w:hyperlink>
      <w:r>
        <w:t xml:space="preserve"> &lt;</w:t>
      </w:r>
      <w:r w:rsidR="00C619E3" w:rsidRPr="00D17575">
        <w:t>text</w:t>
      </w:r>
      <w:r>
        <w:t>&gt;</w:t>
      </w:r>
      <w:r w:rsidR="00C619E3" w:rsidRPr="00D17575">
        <w:t xml:space="preserve"> </w:t>
      </w:r>
      <w:r>
        <w:t>&lt;</w:t>
      </w:r>
      <w:r w:rsidR="00C619E3" w:rsidRPr="00D17575">
        <w:t>start</w:t>
      </w:r>
      <w:r>
        <w:t>&gt;</w:t>
      </w:r>
      <w:r w:rsidR="00C619E3" w:rsidRPr="00D17575">
        <w:t xml:space="preserve"> [</w:t>
      </w:r>
      <w:r>
        <w:t xml:space="preserve"> &lt;</w:t>
      </w:r>
      <w:r w:rsidR="00C619E3" w:rsidRPr="00D17575">
        <w:t>end</w:t>
      </w:r>
      <w:r>
        <w:t>&gt;])</w:t>
      </w:r>
      <w:bookmarkEnd w:id="486"/>
    </w:p>
    <w:p w14:paraId="56E9FE63" w14:textId="77777777" w:rsidR="00513CC5" w:rsidRDefault="00513CC5" w:rsidP="00C619E3">
      <w:r w:rsidRPr="00513CC5">
        <w:rPr>
          <w:b/>
        </w:rPr>
        <w:t>Note!</w:t>
      </w:r>
      <w:r>
        <w:t xml:space="preserve"> The normal standard LISP has a function called </w:t>
      </w:r>
      <w:hyperlink w:anchor="_(SUBSTR_&lt;string&gt;_&lt;start&gt;" w:history="1">
        <w:r w:rsidRPr="00513CC5">
          <w:rPr>
            <w:rStyle w:val="Hyperlnk"/>
            <w:bdr w:val="none" w:sz="0" w:space="0" w:color="auto"/>
          </w:rPr>
          <w:t>SUBSTR</w:t>
        </w:r>
      </w:hyperlink>
      <w:r>
        <w:t xml:space="preserve"> this is different from this function.</w:t>
      </w:r>
    </w:p>
    <w:p w14:paraId="69D11160" w14:textId="77777777" w:rsidR="00C619E3" w:rsidRPr="00D17575" w:rsidRDefault="00C619E3" w:rsidP="00C619E3">
      <w:r w:rsidRPr="00D17575">
        <w:t xml:space="preserve">The function returns a substring of the text, starting at the start position of the string and end at the end position of the text. If the end argument is not specified then the substring continues to the end of text. If the end value is smaller </w:t>
      </w:r>
      <w:r w:rsidR="009A3D4B" w:rsidRPr="00D17575">
        <w:t>than</w:t>
      </w:r>
      <w:r w:rsidRPr="00D17575">
        <w:t xml:space="preserve"> the start value then the function returns a</w:t>
      </w:r>
      <w:r w:rsidR="00B35A42">
        <w:t>n</w:t>
      </w:r>
      <w:r w:rsidRPr="00D17575">
        <w:t xml:space="preserve"> empty substring. If the start or end value are negative, the counter starts from the end of the text instead of the start of the text.</w:t>
      </w:r>
    </w:p>
    <w:p w14:paraId="149481EB" w14:textId="1F8C4050" w:rsidR="00005403" w:rsidRDefault="00C619E3" w:rsidP="003605E8">
      <w:pPr>
        <w:pStyle w:val="LISPSAMPLE"/>
      </w:pPr>
      <w:r w:rsidRPr="00D17575">
        <w:t>Example:</w:t>
      </w:r>
      <w:r w:rsidR="00F03EDB">
        <w:br/>
      </w:r>
      <w:r w:rsidR="009A3D4B">
        <w:t>(STRSUB "</w:t>
      </w:r>
      <w:r w:rsidRPr="00D17575">
        <w:t>ABCDEF</w:t>
      </w:r>
      <w:r w:rsidR="009A3D4B">
        <w:t xml:space="preserve">" </w:t>
      </w:r>
      <w:r w:rsidRPr="00D17575">
        <w:t>3)</w:t>
      </w:r>
      <w:r w:rsidRPr="00D17575">
        <w:tab/>
      </w:r>
      <w:r w:rsidRPr="00D17575">
        <w:tab/>
      </w:r>
      <w:r w:rsidR="009A3D4B">
        <w:t>returns "</w:t>
      </w:r>
      <w:r w:rsidRPr="00D17575">
        <w:t>CDEF</w:t>
      </w:r>
      <w:r w:rsidR="009A3D4B">
        <w:t>"</w:t>
      </w:r>
      <w:r w:rsidR="009A3D4B">
        <w:br/>
        <w:t>(STRSUB "</w:t>
      </w:r>
      <w:r w:rsidRPr="00D17575">
        <w:t>ABCDEF</w:t>
      </w:r>
      <w:r w:rsidR="009A3D4B">
        <w:t>"</w:t>
      </w:r>
      <w:r w:rsidRPr="00D17575">
        <w:t xml:space="preserve"> 2 2)</w:t>
      </w:r>
      <w:r w:rsidRPr="00D17575">
        <w:tab/>
      </w:r>
      <w:r w:rsidRPr="00D17575">
        <w:tab/>
      </w:r>
      <w:r w:rsidR="009A3D4B">
        <w:t>returns "</w:t>
      </w:r>
      <w:r w:rsidRPr="00D17575">
        <w:t>B</w:t>
      </w:r>
      <w:r w:rsidR="009A3D4B">
        <w:t>"</w:t>
      </w:r>
      <w:r w:rsidR="009A3D4B">
        <w:br/>
        <w:t>(STRSUB "</w:t>
      </w:r>
      <w:r w:rsidR="00005403">
        <w:t>ABCDEF" 3 5</w:t>
      </w:r>
      <w:r w:rsidR="009A3D4B">
        <w:t>)</w:t>
      </w:r>
      <w:r w:rsidR="00005403">
        <w:tab/>
      </w:r>
      <w:r w:rsidR="009A3D4B">
        <w:tab/>
        <w:t>returns "</w:t>
      </w:r>
      <w:r w:rsidR="00005403">
        <w:t>CDE</w:t>
      </w:r>
      <w:r w:rsidR="009A3D4B">
        <w:t>"</w:t>
      </w:r>
      <w:r w:rsidR="009A3D4B">
        <w:br/>
      </w:r>
      <w:r w:rsidRPr="00D17575">
        <w:t>(</w:t>
      </w:r>
      <w:r w:rsidR="009A3D4B">
        <w:t>STRSUB "</w:t>
      </w:r>
      <w:r w:rsidR="00005403">
        <w:t>ABCDEF</w:t>
      </w:r>
      <w:r w:rsidR="009A3D4B">
        <w:t>"</w:t>
      </w:r>
      <w:r w:rsidR="00005403">
        <w:t xml:space="preserve"> -5)</w:t>
      </w:r>
      <w:r w:rsidR="009A3D4B">
        <w:tab/>
      </w:r>
      <w:r w:rsidR="009A3D4B">
        <w:tab/>
        <w:t>returns "</w:t>
      </w:r>
      <w:r w:rsidR="00005403">
        <w:t>BCDEF</w:t>
      </w:r>
      <w:r w:rsidR="009A3D4B">
        <w:t>"</w:t>
      </w:r>
      <w:r w:rsidR="009A3D4B">
        <w:br/>
        <w:t>(STRSUB "</w:t>
      </w:r>
      <w:r w:rsidR="00F03EDB">
        <w:t>ABCDEF" -6</w:t>
      </w:r>
      <w:r w:rsidR="00005403">
        <w:t xml:space="preserve"> 5)</w:t>
      </w:r>
      <w:r w:rsidR="009A3D4B">
        <w:tab/>
      </w:r>
      <w:r w:rsidR="00005403">
        <w:tab/>
      </w:r>
      <w:r w:rsidR="009A3D4B">
        <w:t>returns "</w:t>
      </w:r>
      <w:r w:rsidR="00F03EDB">
        <w:t>A</w:t>
      </w:r>
      <w:r w:rsidR="00005403">
        <w:t>BCDE</w:t>
      </w:r>
      <w:r w:rsidR="009A3D4B">
        <w:t>"</w:t>
      </w:r>
      <w:r w:rsidR="009A3D4B">
        <w:br/>
        <w:t>(STRSUB "ABCDEF" 2 -2)</w:t>
      </w:r>
      <w:r w:rsidR="009A3D4B">
        <w:tab/>
      </w:r>
      <w:r w:rsidR="009A3D4B">
        <w:tab/>
        <w:t>returns "BCDE"</w:t>
      </w:r>
      <w:r w:rsidR="00005403">
        <w:br/>
        <w:t>(STRSUB "ABCDEF" -5 -1</w:t>
      </w:r>
      <w:r w:rsidR="000740E2">
        <w:t>)</w:t>
      </w:r>
      <w:r w:rsidR="000740E2">
        <w:tab/>
      </w:r>
      <w:r w:rsidR="000740E2">
        <w:tab/>
        <w:t>returns "</w:t>
      </w:r>
      <w:r w:rsidR="00005403">
        <w:t>BCD</w:t>
      </w:r>
      <w:r w:rsidR="000740E2">
        <w:t>E</w:t>
      </w:r>
      <w:r w:rsidR="00005403">
        <w:t>F</w:t>
      </w:r>
      <w:r w:rsidR="000740E2">
        <w:t>"</w:t>
      </w:r>
      <w:r w:rsidR="00005403">
        <w:br/>
        <w:t>(STRSUB "ABCDEF" 10)</w:t>
      </w:r>
      <w:r w:rsidR="00005403">
        <w:tab/>
      </w:r>
      <w:r w:rsidR="00005403">
        <w:tab/>
        <w:t>returns ""</w:t>
      </w:r>
      <w:r w:rsidR="00005403">
        <w:br/>
        <w:t>(STRSUB "ABCDEF" -10)</w:t>
      </w:r>
      <w:r w:rsidR="00005403">
        <w:tab/>
      </w:r>
      <w:r w:rsidR="00005403">
        <w:tab/>
        <w:t>returns</w:t>
      </w:r>
      <w:r w:rsidR="00F03EDB">
        <w:t xml:space="preserve"> </w:t>
      </w:r>
      <w:r w:rsidR="00005403">
        <w:t>"ABCDEF"</w:t>
      </w:r>
    </w:p>
    <w:p w14:paraId="67A8EFB6" w14:textId="5D396999" w:rsidR="004B147B" w:rsidRPr="004B147B" w:rsidRDefault="004B147B" w:rsidP="004B147B">
      <w:pPr>
        <w:pStyle w:val="Rubrik4"/>
      </w:pPr>
      <w:bookmarkStart w:id="487" w:name="_(STRSORT_&lt;list_of"/>
      <w:bookmarkEnd w:id="487"/>
      <w:r w:rsidRPr="004B147B">
        <w:t>(</w:t>
      </w:r>
      <w:hyperlink w:anchor="_(STRSORT_&lt;list_of" w:history="1">
        <w:r w:rsidRPr="004B147B">
          <w:rPr>
            <w:rStyle w:val="Hyperlnk"/>
            <w:bdr w:val="none" w:sz="0" w:space="0" w:color="auto"/>
          </w:rPr>
          <w:t>STRSORT</w:t>
        </w:r>
      </w:hyperlink>
      <w:r w:rsidRPr="004B147B">
        <w:t xml:space="preserve"> &lt;list of strings&gt;)</w:t>
      </w:r>
    </w:p>
    <w:p w14:paraId="570118F2" w14:textId="77777777" w:rsidR="004B147B" w:rsidRDefault="004B147B" w:rsidP="004B147B">
      <w:r>
        <w:t>The function takes a list of strings as argument and returns the list sorted in raising order</w:t>
      </w:r>
    </w:p>
    <w:p w14:paraId="6026D11B" w14:textId="77777777" w:rsidR="004B147B" w:rsidRPr="004B147B" w:rsidRDefault="004B147B" w:rsidP="004B147B">
      <w:r>
        <w:t>(STRSORT (LIST "B" "A" "C" "E" "D"))</w:t>
      </w:r>
      <w:r>
        <w:tab/>
      </w:r>
      <w:r>
        <w:tab/>
        <w:t>returns ("A" "B" "C" "D" "E")</w:t>
      </w:r>
    </w:p>
    <w:p w14:paraId="628BF110" w14:textId="77777777" w:rsidR="004B147B" w:rsidRDefault="004B147B" w:rsidP="003605E8">
      <w:pPr>
        <w:pStyle w:val="LISPSAMPLE"/>
      </w:pPr>
    </w:p>
    <w:p w14:paraId="2048D962" w14:textId="77777777" w:rsidR="00750516" w:rsidRDefault="00750516" w:rsidP="00750516">
      <w:pPr>
        <w:pStyle w:val="Rubrik4"/>
      </w:pPr>
      <w:bookmarkStart w:id="488" w:name="_(STRTRIM_text_[&lt;leading&gt;"/>
      <w:bookmarkStart w:id="489" w:name="_Toc359406227"/>
      <w:bookmarkEnd w:id="488"/>
      <w:r w:rsidRPr="00750516">
        <w:t>(</w:t>
      </w:r>
      <w:hyperlink r:id="rId29" w:history="1">
        <w:r w:rsidRPr="0008237D">
          <w:rPr>
            <w:rStyle w:val="Hyperlnk"/>
            <w:bdr w:val="none" w:sz="0" w:space="0" w:color="auto"/>
          </w:rPr>
          <w:t>STRTRIM</w:t>
        </w:r>
      </w:hyperlink>
      <w:r w:rsidRPr="00750516">
        <w:t xml:space="preserve"> text [</w:t>
      </w:r>
      <w:r>
        <w:t>&lt;leading&gt;</w:t>
      </w:r>
      <w:r w:rsidRPr="00750516">
        <w:t xml:space="preserve"> [</w:t>
      </w:r>
      <w:r>
        <w:t>&lt;ending&gt;</w:t>
      </w:r>
      <w:r w:rsidRPr="00750516">
        <w:t>]])</w:t>
      </w:r>
      <w:bookmarkEnd w:id="489"/>
    </w:p>
    <w:p w14:paraId="25C8433E" w14:textId="77777777" w:rsidR="00F3579F" w:rsidRDefault="00750516" w:rsidP="00750516">
      <w:r>
        <w:t xml:space="preserve">This function removes leading or ending </w:t>
      </w:r>
      <w:r w:rsidR="00F3579F">
        <w:t xml:space="preserve">whitespaces in a string. The &lt;leading&gt; and &lt;ending&gt; argument is by default set to all whitespaces. </w:t>
      </w:r>
      <w:r w:rsidR="00ED4035">
        <w:t>This means ASCII 9, 10, 13 and 32. If you don't want to remove &lt;leading&gt; or &lt;ending&gt; the set the argument to ""</w:t>
      </w:r>
    </w:p>
    <w:p w14:paraId="0EC875AC" w14:textId="77777777" w:rsidR="00ED4035" w:rsidRDefault="00007954" w:rsidP="00007954">
      <w:pPr>
        <w:pStyle w:val="LISPSAMPLE"/>
      </w:pPr>
      <w:r>
        <w:t>(STRTRIM "   IGEMS   ")</w:t>
      </w:r>
      <w:r>
        <w:tab/>
      </w:r>
      <w:r w:rsidR="00ED4035">
        <w:tab/>
      </w:r>
      <w:r>
        <w:tab/>
        <w:t>returns "IGEMS"</w:t>
      </w:r>
      <w:r>
        <w:br/>
      </w:r>
      <w:r w:rsidR="00ED4035">
        <w:t>(SETQ default (STRCAT (CHR 9) (CHR 10) (CHR 13) (CHR 32))</w:t>
      </w:r>
      <w:r w:rsidR="00ED4035">
        <w:br/>
      </w:r>
      <w:r>
        <w:t>(STRTRIM "   IGEMS   "</w:t>
      </w:r>
      <w:r w:rsidR="00ED4035">
        <w:t xml:space="preserve"> default</w:t>
      </w:r>
      <w:r>
        <w:t xml:space="preserve"> </w:t>
      </w:r>
      <w:r w:rsidR="00ED4035">
        <w:t>""</w:t>
      </w:r>
      <w:r>
        <w:t>)</w:t>
      </w:r>
      <w:r w:rsidR="00ED4035">
        <w:tab/>
      </w:r>
      <w:r>
        <w:t>returns "</w:t>
      </w:r>
      <w:r w:rsidR="00ED4035">
        <w:t>IGEMS   "</w:t>
      </w:r>
      <w:r>
        <w:br/>
        <w:t xml:space="preserve">(STRTRIM "   IGEMS   " </w:t>
      </w:r>
      <w:r w:rsidR="00ED4035">
        <w:t>"" default</w:t>
      </w:r>
      <w:r>
        <w:t>)</w:t>
      </w:r>
      <w:r>
        <w:tab/>
        <w:t xml:space="preserve">returns </w:t>
      </w:r>
      <w:r w:rsidR="00ED4035">
        <w:t>"   IGEMS"</w:t>
      </w:r>
    </w:p>
    <w:p w14:paraId="3B56FA49" w14:textId="77777777" w:rsidR="0047000B" w:rsidRDefault="00D32EF5">
      <w:pPr>
        <w:pStyle w:val="Rubrik4"/>
      </w:pPr>
      <w:bookmarkStart w:id="490" w:name="_(SUBST_&lt;new&gt;_&lt;old&gt;"/>
      <w:bookmarkStart w:id="491" w:name="_SUBST"/>
      <w:bookmarkStart w:id="492" w:name="_Toc359406228"/>
      <w:bookmarkEnd w:id="490"/>
      <w:bookmarkEnd w:id="491"/>
      <w:r>
        <w:t>(</w:t>
      </w:r>
      <w:hyperlink r:id="rId30" w:history="1">
        <w:r w:rsidR="006D60DA" w:rsidRPr="006D60DA">
          <w:rPr>
            <w:rStyle w:val="Hyperlnk"/>
            <w:bdr w:val="none" w:sz="0" w:space="0" w:color="auto"/>
          </w:rPr>
          <w:t>SUBST</w:t>
        </w:r>
      </w:hyperlink>
      <w:r w:rsidR="006D60DA">
        <w:t xml:space="preserve"> &lt;new&gt; &lt;old&gt; &lt;list&gt;</w:t>
      </w:r>
      <w:r>
        <w:t>)</w:t>
      </w:r>
      <w:bookmarkEnd w:id="492"/>
    </w:p>
    <w:p w14:paraId="12CCA235" w14:textId="77777777" w:rsidR="0047000B" w:rsidRDefault="00D32EF5">
      <w:r>
        <w:t>This function searches &lt;list&gt; for &lt;old&gt;, and returns a copy of &lt;list&gt; with &lt;new&gt; replaced in every occurrence of &lt;old&gt;. If &lt;old&gt; is not found in &lt;list&gt;, SUBST returns &lt;list&gt; unchanged.</w:t>
      </w:r>
    </w:p>
    <w:p w14:paraId="4F777D01" w14:textId="3670D67B" w:rsidR="0047000B" w:rsidRDefault="00D32EF5">
      <w:pPr>
        <w:pStyle w:val="LISPSAMPLE"/>
      </w:pPr>
      <w:r>
        <w:t>(SUBST new 20 (LIST 20 21 22))</w:t>
      </w:r>
      <w:r>
        <w:tab/>
      </w:r>
      <w:r>
        <w:tab/>
      </w:r>
      <w:r>
        <w:tab/>
        <w:t>returns (nil 21 22)</w:t>
      </w:r>
      <w:r>
        <w:br/>
        <w:t>(SUBST 'new 20 (LIST 20 21 22))</w:t>
      </w:r>
      <w:r>
        <w:tab/>
      </w:r>
      <w:r>
        <w:tab/>
      </w:r>
      <w:r>
        <w:tab/>
        <w:t>returns (NEW 21 22)</w:t>
      </w:r>
      <w:r>
        <w:br/>
        <w:t>(SUBST (LIST 10 20) 20 (LIST 10 20 30 40))</w:t>
      </w:r>
      <w:r>
        <w:tab/>
        <w:t>returns (10 (10 20) 30 40)</w:t>
      </w:r>
      <w:r>
        <w:br/>
        <w:t>(SETQ a nil b nil c nil)</w:t>
      </w:r>
      <w:r>
        <w:br/>
        <w:t>(SUBST T nil (LIST a b c))</w:t>
      </w:r>
      <w:r>
        <w:tab/>
      </w:r>
      <w:r>
        <w:tab/>
      </w:r>
      <w:r>
        <w:tab/>
      </w:r>
      <w:r>
        <w:tab/>
        <w:t xml:space="preserve">returns (T </w:t>
      </w:r>
      <w:proofErr w:type="spellStart"/>
      <w:r>
        <w:t>T</w:t>
      </w:r>
      <w:proofErr w:type="spellEnd"/>
      <w:r>
        <w:t xml:space="preserve"> T)</w:t>
      </w:r>
    </w:p>
    <w:p w14:paraId="36038095" w14:textId="77777777" w:rsidR="0047000B" w:rsidRDefault="00D32EF5">
      <w:pPr>
        <w:pStyle w:val="Rubrik4"/>
      </w:pPr>
      <w:bookmarkStart w:id="493" w:name="_(SUBSTR_&lt;string&gt;_&lt;start&gt;"/>
      <w:bookmarkStart w:id="494" w:name="_SUBSTR"/>
      <w:bookmarkStart w:id="495" w:name="_Toc359406229"/>
      <w:bookmarkEnd w:id="493"/>
      <w:bookmarkEnd w:id="494"/>
      <w:r>
        <w:t>(</w:t>
      </w:r>
      <w:hyperlink w:anchor="_(SUBSTR_&lt;string&gt;_&lt;start&gt;" w:history="1">
        <w:r w:rsidRPr="000124C2">
          <w:rPr>
            <w:rStyle w:val="Hyperlnk"/>
            <w:bdr w:val="none" w:sz="0" w:space="0" w:color="auto"/>
          </w:rPr>
          <w:t>SUBSTR</w:t>
        </w:r>
      </w:hyperlink>
      <w:r>
        <w:t xml:space="preserve"> &lt;string&gt; &lt;start&gt; [&lt;length&gt;])</w:t>
      </w:r>
      <w:bookmarkEnd w:id="495"/>
    </w:p>
    <w:p w14:paraId="3F689937" w14:textId="77777777" w:rsidR="00513CC5" w:rsidRDefault="00513CC5">
      <w:r w:rsidRPr="00513CC5">
        <w:rPr>
          <w:b/>
        </w:rPr>
        <w:t>Note!</w:t>
      </w:r>
      <w:r>
        <w:t xml:space="preserve"> See also the ILISP </w:t>
      </w:r>
      <w:hyperlink w:anchor="_(STRSUB_&lt;text&gt;_&lt;start&gt;" w:history="1">
        <w:r w:rsidRPr="00513CC5">
          <w:rPr>
            <w:rStyle w:val="Hyperlnk"/>
            <w:bdr w:val="none" w:sz="0" w:space="0" w:color="auto"/>
          </w:rPr>
          <w:t>STRSUB</w:t>
        </w:r>
      </w:hyperlink>
      <w:r>
        <w:t xml:space="preserve"> function.</w:t>
      </w:r>
    </w:p>
    <w:p w14:paraId="2ACA9897" w14:textId="77777777" w:rsidR="0047000B" w:rsidRDefault="00D32EF5">
      <w:r>
        <w:t>This function returns a substring of &lt;string&gt;, starting at the &lt;start&gt; character position of &lt;string&gt; and continuing for &lt;length&gt; characters. If &lt;length&gt; is not specified, the substring continues to the end of &lt;string&gt;. &lt;start&gt; (and &lt;length&gt;, if present) must be positive integers. The first character of &lt;string&gt; is character number 1.</w:t>
      </w:r>
    </w:p>
    <w:p w14:paraId="394CA8E1" w14:textId="77777777" w:rsidR="0047000B" w:rsidRDefault="00D32EF5">
      <w:pPr>
        <w:pStyle w:val="LISPSAMPLE"/>
      </w:pPr>
      <w:r>
        <w:t>(SUBSTR "</w:t>
      </w:r>
      <w:proofErr w:type="spellStart"/>
      <w:r>
        <w:t>abcdef</w:t>
      </w:r>
      <w:proofErr w:type="spellEnd"/>
      <w:r>
        <w:t>" 1)</w:t>
      </w:r>
      <w:r>
        <w:tab/>
        <w:t>returns "</w:t>
      </w:r>
      <w:proofErr w:type="spellStart"/>
      <w:r>
        <w:t>abcdedf</w:t>
      </w:r>
      <w:proofErr w:type="spellEnd"/>
      <w:r>
        <w:t>"</w:t>
      </w:r>
      <w:r>
        <w:br/>
        <w:t>(SUBSTR "</w:t>
      </w:r>
      <w:proofErr w:type="spellStart"/>
      <w:r>
        <w:t>abcdef</w:t>
      </w:r>
      <w:proofErr w:type="spellEnd"/>
      <w:r>
        <w:t>" 4)</w:t>
      </w:r>
      <w:r>
        <w:tab/>
        <w:t>returns "def"</w:t>
      </w:r>
      <w:r w:rsidR="004F5D2F">
        <w:br/>
        <w:t>(SUBSTR "ABC" 1 1)</w:t>
      </w:r>
      <w:r w:rsidR="004F5D2F">
        <w:tab/>
        <w:t>returns "A"</w:t>
      </w:r>
      <w:r>
        <w:br/>
        <w:t>(SUBSTR "</w:t>
      </w:r>
      <w:proofErr w:type="spellStart"/>
      <w:r>
        <w:t>abcdef</w:t>
      </w:r>
      <w:proofErr w:type="spellEnd"/>
      <w:r>
        <w:t>" 2 2)</w:t>
      </w:r>
      <w:r>
        <w:tab/>
        <w:t>returns "</w:t>
      </w:r>
      <w:proofErr w:type="spellStart"/>
      <w:r>
        <w:t>bc</w:t>
      </w:r>
      <w:proofErr w:type="spellEnd"/>
      <w:r>
        <w:t>"</w:t>
      </w:r>
    </w:p>
    <w:p w14:paraId="4CF79947" w14:textId="77777777" w:rsidR="00325254" w:rsidRDefault="00325254" w:rsidP="00325254">
      <w:pPr>
        <w:pStyle w:val="Rubrik4"/>
      </w:pPr>
      <w:bookmarkStart w:id="496" w:name="_(TCPIP-SEND_&lt;send_string&gt;"/>
      <w:bookmarkEnd w:id="496"/>
      <w:r>
        <w:t>(</w:t>
      </w:r>
      <w:hyperlink w:anchor="_(TCPIP-SEND_&lt;send_string&gt;" w:history="1">
        <w:r w:rsidRPr="00325254">
          <w:rPr>
            <w:rStyle w:val="Hyperlnk"/>
            <w:bdr w:val="none" w:sz="0" w:space="0" w:color="auto"/>
          </w:rPr>
          <w:t>TCPIP-SEND</w:t>
        </w:r>
      </w:hyperlink>
      <w:r>
        <w:t xml:space="preserve"> &lt;send string&gt; &lt;</w:t>
      </w:r>
      <w:proofErr w:type="spellStart"/>
      <w:r>
        <w:t>ip</w:t>
      </w:r>
      <w:proofErr w:type="spellEnd"/>
      <w:r>
        <w:t xml:space="preserve"> string&gt; &lt;port&gt;)</w:t>
      </w:r>
    </w:p>
    <w:p w14:paraId="51C014F4" w14:textId="77777777" w:rsidR="00325254" w:rsidRPr="00325254" w:rsidRDefault="00325254" w:rsidP="00325254">
      <w:r>
        <w:t>This function sends a string using the TCP-IP protocol to a given address and port.</w:t>
      </w:r>
    </w:p>
    <w:p w14:paraId="50F0BE83" w14:textId="77777777" w:rsidR="0047000B" w:rsidRDefault="00D32EF5">
      <w:pPr>
        <w:pStyle w:val="Rubrik4"/>
      </w:pPr>
      <w:bookmarkStart w:id="497" w:name="_(TAN_&lt;radian&gt;)"/>
      <w:bookmarkStart w:id="498" w:name="_TAN"/>
      <w:bookmarkStart w:id="499" w:name="_Toc359406230"/>
      <w:bookmarkEnd w:id="497"/>
      <w:bookmarkEnd w:id="498"/>
      <w:r>
        <w:t>(</w:t>
      </w:r>
      <w:hyperlink w:anchor="_(TAN_&lt;radian&gt;)" w:history="1">
        <w:r w:rsidRPr="000124C2">
          <w:rPr>
            <w:rStyle w:val="Hyperlnk"/>
            <w:bdr w:val="none" w:sz="0" w:space="0" w:color="auto"/>
          </w:rPr>
          <w:t>TAN</w:t>
        </w:r>
      </w:hyperlink>
      <w:r>
        <w:t xml:space="preserve"> &lt;radian&gt;)</w:t>
      </w:r>
      <w:bookmarkEnd w:id="499"/>
    </w:p>
    <w:p w14:paraId="3EC99AAE" w14:textId="77777777" w:rsidR="0047000B" w:rsidRDefault="00D32EF5">
      <w:r>
        <w:t>The function returns the tangent of an angle in radians.</w:t>
      </w:r>
    </w:p>
    <w:p w14:paraId="573FDF0D" w14:textId="77777777" w:rsidR="0047000B" w:rsidRDefault="00D32EF5">
      <w:pPr>
        <w:pStyle w:val="LISPSAMPLE"/>
      </w:pPr>
      <w:r>
        <w:t>(TAN 0.38044)</w:t>
      </w:r>
      <w:r>
        <w:tab/>
        <w:t>returns 40.0</w:t>
      </w:r>
    </w:p>
    <w:p w14:paraId="485CC765" w14:textId="77777777" w:rsidR="0047000B" w:rsidRDefault="00D32EF5">
      <w:bookmarkStart w:id="500" w:name="_(TYPE_&lt;item&gt;)"/>
      <w:bookmarkStart w:id="501" w:name="_TYPE"/>
      <w:bookmarkEnd w:id="500"/>
      <w:bookmarkEnd w:id="501"/>
      <w:r>
        <w:t xml:space="preserve">For more information see the </w:t>
      </w:r>
      <w:hyperlink w:anchor="_Geometrical_examples" w:history="1">
        <w:r w:rsidRPr="000124C2">
          <w:rPr>
            <w:rStyle w:val="Hyperlnk"/>
            <w:bdr w:val="none" w:sz="0" w:space="0" w:color="auto"/>
          </w:rPr>
          <w:t>Geometrical example</w:t>
        </w:r>
      </w:hyperlink>
      <w:r>
        <w:t>.</w:t>
      </w:r>
    </w:p>
    <w:p w14:paraId="2A5A4715" w14:textId="77777777" w:rsidR="00835428" w:rsidRDefault="00835428" w:rsidP="00835428">
      <w:pPr>
        <w:pStyle w:val="Rubrik4"/>
      </w:pPr>
      <w:bookmarkStart w:id="502" w:name="_(TIME)"/>
      <w:bookmarkEnd w:id="502"/>
      <w:r>
        <w:t>(</w:t>
      </w:r>
      <w:hyperlink w:anchor="_(TIME)" w:history="1">
        <w:r w:rsidRPr="00835428">
          <w:rPr>
            <w:rStyle w:val="Hyperlnk"/>
            <w:bdr w:val="none" w:sz="0" w:space="0" w:color="auto"/>
          </w:rPr>
          <w:t>TIME</w:t>
        </w:r>
      </w:hyperlink>
      <w:r>
        <w:t>)</w:t>
      </w:r>
    </w:p>
    <w:p w14:paraId="6465BEDA" w14:textId="77777777" w:rsidR="00835428" w:rsidRDefault="00835428" w:rsidP="00835428">
      <w:r>
        <w:t>The function returns a list with hours minutes and seconds.</w:t>
      </w:r>
    </w:p>
    <w:p w14:paraId="2E57A350" w14:textId="77777777" w:rsidR="00835428" w:rsidRDefault="00835428" w:rsidP="00835428">
      <w:pPr>
        <w:pStyle w:val="LISPSAMPLE"/>
      </w:pPr>
      <w:r>
        <w:t>(TIME)</w:t>
      </w:r>
      <w:r>
        <w:tab/>
        <w:t>returns (23 45 10)</w:t>
      </w:r>
    </w:p>
    <w:p w14:paraId="73210009" w14:textId="77777777" w:rsidR="00835428" w:rsidRDefault="00835428" w:rsidP="00835428">
      <w:r>
        <w:t xml:space="preserve">See also the </w:t>
      </w:r>
      <w:hyperlink w:anchor="_(DATE)" w:history="1">
        <w:r w:rsidRPr="00835428">
          <w:rPr>
            <w:rStyle w:val="Hyperlnk"/>
            <w:bdr w:val="none" w:sz="0" w:space="0" w:color="auto"/>
          </w:rPr>
          <w:t>date</w:t>
        </w:r>
      </w:hyperlink>
      <w:r>
        <w:t xml:space="preserve"> function.</w:t>
      </w:r>
    </w:p>
    <w:p w14:paraId="540B6084" w14:textId="77777777" w:rsidR="00DC0306" w:rsidRPr="00DC0306" w:rsidRDefault="00DC0306" w:rsidP="00DC0306">
      <w:pPr>
        <w:pStyle w:val="Rubrik4"/>
      </w:pPr>
      <w:bookmarkStart w:id="503" w:name="_(TIMENOW)"/>
      <w:bookmarkEnd w:id="503"/>
      <w:r w:rsidRPr="00DC0306">
        <w:t>(</w:t>
      </w:r>
      <w:hyperlink w:anchor="_(TIMENOW)" w:history="1">
        <w:r w:rsidRPr="00DC0306">
          <w:rPr>
            <w:rStyle w:val="Hyperlnk"/>
            <w:bdr w:val="none" w:sz="0" w:space="0" w:color="auto"/>
          </w:rPr>
          <w:t>TIMENOW</w:t>
        </w:r>
      </w:hyperlink>
      <w:r w:rsidRPr="00DC0306">
        <w:t>)</w:t>
      </w:r>
    </w:p>
    <w:p w14:paraId="53827C8C" w14:textId="77777777" w:rsidR="00DC0306" w:rsidRDefault="00DC0306" w:rsidP="00835428">
      <w:r>
        <w:t>Returns a time object of actual time</w:t>
      </w:r>
    </w:p>
    <w:p w14:paraId="4FF0E378" w14:textId="77777777" w:rsidR="00DC0306" w:rsidRDefault="00DC0306" w:rsidP="00835428"/>
    <w:p w14:paraId="67535FE9" w14:textId="77777777" w:rsidR="00DC0306" w:rsidRDefault="00DC0306" w:rsidP="00DC0306">
      <w:pPr>
        <w:pStyle w:val="Rubrik4"/>
      </w:pPr>
      <w:bookmarkStart w:id="504" w:name="_(TIMESPAN_&lt;end_time&gt;"/>
      <w:bookmarkEnd w:id="504"/>
      <w:r>
        <w:t>(</w:t>
      </w:r>
      <w:hyperlink w:anchor="_(TIMESPAN_&lt;end_time&gt;" w:history="1">
        <w:r w:rsidRPr="00DC0306">
          <w:rPr>
            <w:rStyle w:val="Hyperlnk"/>
            <w:bdr w:val="none" w:sz="0" w:space="0" w:color="auto"/>
          </w:rPr>
          <w:t>TIMESPAN</w:t>
        </w:r>
      </w:hyperlink>
      <w:r>
        <w:t xml:space="preserve"> &lt;end time&gt; &lt;start time&gt;)</w:t>
      </w:r>
    </w:p>
    <w:p w14:paraId="04936E60" w14:textId="77777777" w:rsidR="00DC0306" w:rsidRPr="00835428" w:rsidRDefault="00DC0306" w:rsidP="00835428">
      <w:r>
        <w:t>Returns an integer of the time between the two times as milliseconds</w:t>
      </w:r>
    </w:p>
    <w:p w14:paraId="26FE0E9A" w14:textId="77777777" w:rsidR="006E2B1E" w:rsidRDefault="006E2B1E">
      <w:pPr>
        <w:pStyle w:val="Rubrik4"/>
      </w:pPr>
      <w:bookmarkStart w:id="505" w:name="_(TOSTR_&lt;item&gt;)"/>
      <w:bookmarkStart w:id="506" w:name="_Toc359406231"/>
      <w:bookmarkEnd w:id="505"/>
      <w:r>
        <w:t>(</w:t>
      </w:r>
      <w:hyperlink w:anchor="_(TOSTR_&lt;item&gt;)" w:history="1">
        <w:r w:rsidRPr="006D60DA">
          <w:rPr>
            <w:rStyle w:val="Hyperlnk"/>
            <w:bdr w:val="none" w:sz="0" w:space="0" w:color="auto"/>
          </w:rPr>
          <w:t>TOSTR</w:t>
        </w:r>
      </w:hyperlink>
      <w:r>
        <w:t xml:space="preserve"> &lt;item&gt;)</w:t>
      </w:r>
      <w:bookmarkEnd w:id="506"/>
    </w:p>
    <w:p w14:paraId="7B82E67C" w14:textId="77777777" w:rsidR="006E2B1E" w:rsidRDefault="006E2B1E" w:rsidP="006E2B1E">
      <w:r>
        <w:t>Convert the item to a string</w:t>
      </w:r>
    </w:p>
    <w:p w14:paraId="67D11A41" w14:textId="77777777" w:rsidR="006E2B1E" w:rsidRDefault="006E2B1E" w:rsidP="006E2B1E">
      <w:pPr>
        <w:pStyle w:val="LISPSAMPLE"/>
      </w:pPr>
      <w:r w:rsidRPr="006E2B1E">
        <w:t>(TOSTR (LIST "I</w:t>
      </w:r>
      <w:r>
        <w:t>LISP</w:t>
      </w:r>
      <w:r w:rsidRPr="006E2B1E">
        <w:t>" (LIST 1 2 3)))</w:t>
      </w:r>
      <w:r>
        <w:tab/>
        <w:t xml:space="preserve">returns </w:t>
      </w:r>
      <w:r w:rsidRPr="006E2B1E">
        <w:t>"(\"I</w:t>
      </w:r>
      <w:r>
        <w:t>LISP</w:t>
      </w:r>
      <w:r w:rsidRPr="006E2B1E">
        <w:t>\" (1 2 3))"</w:t>
      </w:r>
    </w:p>
    <w:p w14:paraId="5BE92F84" w14:textId="77777777" w:rsidR="00A8574D" w:rsidRPr="006E2B1E" w:rsidRDefault="00A8574D" w:rsidP="00A8574D">
      <w:r>
        <w:t>See also FUNTOSTR</w:t>
      </w:r>
    </w:p>
    <w:p w14:paraId="1BD0B71E" w14:textId="77777777" w:rsidR="0047000B" w:rsidRDefault="00D32EF5">
      <w:pPr>
        <w:pStyle w:val="Rubrik4"/>
      </w:pPr>
      <w:bookmarkStart w:id="507" w:name="_(TYPE_&lt;item&gt;)_1"/>
      <w:bookmarkStart w:id="508" w:name="_Toc359406232"/>
      <w:bookmarkEnd w:id="507"/>
      <w:r>
        <w:t>(</w:t>
      </w:r>
      <w:hyperlink w:anchor="_(TYPE_&lt;item&gt;)_1" w:history="1">
        <w:r w:rsidRPr="000124C2">
          <w:rPr>
            <w:rStyle w:val="Hyperlnk"/>
            <w:bdr w:val="none" w:sz="0" w:space="0" w:color="auto"/>
          </w:rPr>
          <w:t>TYPE</w:t>
        </w:r>
      </w:hyperlink>
      <w:r>
        <w:t xml:space="preserve"> &lt;item&gt;)</w:t>
      </w:r>
      <w:bookmarkEnd w:id="508"/>
    </w:p>
    <w:p w14:paraId="310DBD69" w14:textId="77777777" w:rsidR="0047000B" w:rsidRDefault="00D32EF5">
      <w:r>
        <w:t>The func</w:t>
      </w:r>
      <w:r w:rsidR="003E4C11">
        <w:t>tion returns the type of &lt;item&gt; as a string</w:t>
      </w:r>
      <w:r>
        <w:t xml:space="preserve"> where type is one of following.</w:t>
      </w:r>
    </w:p>
    <w:p w14:paraId="772831DE" w14:textId="77777777" w:rsidR="0047000B" w:rsidRDefault="00D32EF5">
      <w:pPr>
        <w:pStyle w:val="LISPSAMPLE"/>
      </w:pPr>
      <w:r>
        <w:t>(TYPE 12.2)</w:t>
      </w:r>
      <w:r>
        <w:tab/>
      </w:r>
      <w:r>
        <w:tab/>
        <w:t xml:space="preserve">returns </w:t>
      </w:r>
      <w:r w:rsidR="003E4C11">
        <w:t>"</w:t>
      </w:r>
      <w:r>
        <w:t>REAL</w:t>
      </w:r>
      <w:r w:rsidR="003E4C11">
        <w:t>"</w:t>
      </w:r>
      <w:r>
        <w:br/>
        <w:t>(TYPE (OPEN "test.txt" "r"))</w:t>
      </w:r>
      <w:r>
        <w:tab/>
        <w:t xml:space="preserve">returns </w:t>
      </w:r>
      <w:r w:rsidR="003E4C11">
        <w:t>"</w:t>
      </w:r>
      <w:r>
        <w:t>FILE</w:t>
      </w:r>
      <w:r w:rsidR="003E4C11">
        <w:t>"</w:t>
      </w:r>
      <w:r>
        <w:br/>
        <w:t>(TYPE "text")</w:t>
      </w:r>
      <w:r>
        <w:tab/>
      </w:r>
      <w:r>
        <w:tab/>
        <w:t xml:space="preserve">returns </w:t>
      </w:r>
      <w:r w:rsidR="003E4C11">
        <w:t>"</w:t>
      </w:r>
      <w:r>
        <w:t>STR</w:t>
      </w:r>
      <w:r w:rsidR="003E4C11">
        <w:t>"</w:t>
      </w:r>
      <w:r>
        <w:br/>
        <w:t>(TYPE 66)</w:t>
      </w:r>
      <w:r>
        <w:tab/>
      </w:r>
      <w:r>
        <w:tab/>
        <w:t xml:space="preserve">returns </w:t>
      </w:r>
      <w:r w:rsidR="003E4C11">
        <w:t>"</w:t>
      </w:r>
      <w:r>
        <w:t>INT</w:t>
      </w:r>
      <w:r w:rsidR="003E4C11">
        <w:t>"</w:t>
      </w:r>
      <w:r>
        <w:br/>
        <w:t>(TYPE 'SETQ)</w:t>
      </w:r>
      <w:r>
        <w:tab/>
      </w:r>
      <w:r>
        <w:tab/>
        <w:t xml:space="preserve">returns </w:t>
      </w:r>
      <w:r w:rsidR="003E4C11">
        <w:t>"</w:t>
      </w:r>
      <w:r>
        <w:t>SYM</w:t>
      </w:r>
      <w:r w:rsidR="003E4C11">
        <w:t>"</w:t>
      </w:r>
      <w:r>
        <w:br/>
        <w:t>(TYPE (LIST 1 2))</w:t>
      </w:r>
      <w:r>
        <w:tab/>
      </w:r>
      <w:r>
        <w:tab/>
        <w:t xml:space="preserve">returns </w:t>
      </w:r>
      <w:r w:rsidR="003E4C11">
        <w:t>"</w:t>
      </w:r>
      <w:r>
        <w:t>LIST</w:t>
      </w:r>
      <w:r w:rsidR="003E4C11">
        <w:t>"</w:t>
      </w:r>
      <w:r>
        <w:br/>
        <w:t>(TYPE SETQ)</w:t>
      </w:r>
      <w:r>
        <w:tab/>
      </w:r>
      <w:r>
        <w:tab/>
        <w:t xml:space="preserve">returns </w:t>
      </w:r>
      <w:r w:rsidR="003E4C11">
        <w:t>"</w:t>
      </w:r>
      <w:r>
        <w:t>SUBR</w:t>
      </w:r>
      <w:r w:rsidR="003E4C11">
        <w:t>"</w:t>
      </w:r>
    </w:p>
    <w:p w14:paraId="5C0E11D9" w14:textId="77777777" w:rsidR="0047000B" w:rsidRDefault="006D60DA">
      <w:pPr>
        <w:pStyle w:val="Rubrik4"/>
      </w:pPr>
      <w:bookmarkStart w:id="509" w:name="_(VER)"/>
      <w:bookmarkStart w:id="510" w:name="_VER"/>
      <w:bookmarkStart w:id="511" w:name="_Toc359406233"/>
      <w:bookmarkEnd w:id="509"/>
      <w:bookmarkEnd w:id="510"/>
      <w:r>
        <w:t>(</w:t>
      </w:r>
      <w:hyperlink w:anchor="_(VER)" w:history="1">
        <w:r w:rsidRPr="006D60DA">
          <w:rPr>
            <w:rStyle w:val="Hyperlnk"/>
            <w:bdr w:val="none" w:sz="0" w:space="0" w:color="auto"/>
          </w:rPr>
          <w:t>VER</w:t>
        </w:r>
      </w:hyperlink>
      <w:r w:rsidR="00D32EF5">
        <w:t>)</w:t>
      </w:r>
      <w:bookmarkEnd w:id="511"/>
    </w:p>
    <w:p w14:paraId="22CFA9F2" w14:textId="77777777" w:rsidR="0047000B" w:rsidRDefault="00D32EF5">
      <w:r>
        <w:t>Returns the ILISP version as a text string.</w:t>
      </w:r>
    </w:p>
    <w:p w14:paraId="13B762E9" w14:textId="77777777" w:rsidR="0047000B" w:rsidRDefault="00D32EF5">
      <w:pPr>
        <w:pStyle w:val="LISPSAMPLE"/>
      </w:pPr>
      <w:r>
        <w:t>(VER)</w:t>
      </w:r>
      <w:r>
        <w:tab/>
        <w:t>returns "ILISP 1.0"</w:t>
      </w:r>
    </w:p>
    <w:p w14:paraId="78AE3E77" w14:textId="085DF9AA" w:rsidR="00DD5FC1" w:rsidRDefault="00DD5FC1" w:rsidP="00E655F2">
      <w:pPr>
        <w:pStyle w:val="Rubrik4"/>
      </w:pPr>
      <w:bookmarkStart w:id="512" w:name="_(WINBREATH)"/>
      <w:bookmarkStart w:id="513" w:name="_(WARNING_&lt;&quot;Error_message&quot;&gt;)"/>
      <w:bookmarkEnd w:id="512"/>
      <w:bookmarkEnd w:id="513"/>
      <w:r w:rsidRPr="00DD5FC1">
        <w:t>(</w:t>
      </w:r>
      <w:hyperlink w:anchor="_(WARNING_&lt;&quot;Error_message&quot;&gt;)" w:history="1">
        <w:r w:rsidRPr="00DD5FC1">
          <w:rPr>
            <w:rStyle w:val="Hyperlnk"/>
            <w:bdr w:val="none" w:sz="0" w:space="0" w:color="auto"/>
          </w:rPr>
          <w:t>WARNING</w:t>
        </w:r>
      </w:hyperlink>
      <w:r w:rsidRPr="00DD5FC1">
        <w:t xml:space="preserve"> </w:t>
      </w:r>
      <w:r>
        <w:t>&lt;</w:t>
      </w:r>
      <w:r w:rsidRPr="00DD5FC1">
        <w:t>"</w:t>
      </w:r>
      <w:r>
        <w:t>Text</w:t>
      </w:r>
      <w:r w:rsidRPr="00DD5FC1">
        <w:t>"</w:t>
      </w:r>
      <w:r>
        <w:t>&gt;</w:t>
      </w:r>
      <w:r w:rsidRPr="00DD5FC1">
        <w:t>)</w:t>
      </w:r>
    </w:p>
    <w:p w14:paraId="532D00B1" w14:textId="70E4FB52" w:rsidR="00DD5FC1" w:rsidRDefault="00DD5FC1" w:rsidP="00DD5FC1">
      <w:r>
        <w:t>The function shows the text argument as in a dialog with following design.</w:t>
      </w:r>
    </w:p>
    <w:p w14:paraId="1089A059" w14:textId="77777777" w:rsidR="00DD5FC1" w:rsidRDefault="00DD5FC1" w:rsidP="00DD5FC1">
      <w:r>
        <w:rPr>
          <w:noProof/>
        </w:rPr>
        <w:drawing>
          <wp:inline distT="0" distB="0" distL="0" distR="0" wp14:anchorId="2941705D" wp14:editId="2288B06D">
            <wp:extent cx="1581150" cy="1400175"/>
            <wp:effectExtent l="0" t="0" r="0" b="9525"/>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81150" cy="1400175"/>
                    </a:xfrm>
                    <a:prstGeom prst="rect">
                      <a:avLst/>
                    </a:prstGeom>
                  </pic:spPr>
                </pic:pic>
              </a:graphicData>
            </a:graphic>
          </wp:inline>
        </w:drawing>
      </w:r>
    </w:p>
    <w:p w14:paraId="1D364722" w14:textId="1581C3BF" w:rsidR="00DD5FC1" w:rsidRPr="00DD5FC1" w:rsidRDefault="00DD5FC1" w:rsidP="00DD5FC1">
      <w:r>
        <w:t>The function returns the text.</w:t>
      </w:r>
    </w:p>
    <w:p w14:paraId="7D5A4EBF" w14:textId="08712BE9" w:rsidR="00E655F2" w:rsidRDefault="00E655F2" w:rsidP="00E655F2">
      <w:pPr>
        <w:pStyle w:val="Rubrik4"/>
      </w:pPr>
      <w:r>
        <w:t>(</w:t>
      </w:r>
      <w:hyperlink w:anchor="_(WINBREATH)" w:history="1">
        <w:r w:rsidRPr="00E655F2">
          <w:rPr>
            <w:rStyle w:val="Hyperlnk"/>
            <w:bdr w:val="none" w:sz="0" w:space="0" w:color="auto"/>
          </w:rPr>
          <w:t>WINBREATH</w:t>
        </w:r>
      </w:hyperlink>
      <w:r>
        <w:t>)</w:t>
      </w:r>
    </w:p>
    <w:p w14:paraId="0C8BE7E1" w14:textId="77777777" w:rsidR="005B2982" w:rsidRDefault="005B2982" w:rsidP="005B2982">
      <w:r>
        <w:t>This function can be used when having long processing times to avoid windows to leave the message. Windows not responding. The function should be called for example every 10 second.</w:t>
      </w:r>
      <w:r w:rsidR="00D719FC">
        <w:t xml:space="preserve"> Example together with the </w:t>
      </w:r>
      <w:hyperlink w:anchor="_(SLEEP_&lt;milliseconds&gt;)" w:history="1">
        <w:r w:rsidR="00D719FC" w:rsidRPr="00D719FC">
          <w:rPr>
            <w:rStyle w:val="Hyperlnk"/>
            <w:bdr w:val="none" w:sz="0" w:space="0" w:color="auto"/>
          </w:rPr>
          <w:t>SLEEP</w:t>
        </w:r>
      </w:hyperlink>
      <w:r w:rsidR="00D719FC">
        <w:t xml:space="preserve"> function</w:t>
      </w:r>
    </w:p>
    <w:p w14:paraId="6E4B6B31" w14:textId="77777777" w:rsidR="0047000B" w:rsidRDefault="00D32EF5">
      <w:pPr>
        <w:pStyle w:val="Rubrik4"/>
      </w:pPr>
      <w:bookmarkStart w:id="514" w:name="_(WHILE_&lt;testexpr&gt;_&lt;expr&gt;"/>
      <w:bookmarkStart w:id="515" w:name="_WHILE"/>
      <w:bookmarkStart w:id="516" w:name="_Toc359406234"/>
      <w:bookmarkEnd w:id="514"/>
      <w:bookmarkEnd w:id="515"/>
      <w:r>
        <w:t>(</w:t>
      </w:r>
      <w:hyperlink w:anchor="_(WHILE_&lt;testexpr&gt;_&lt;expr&gt;" w:history="1">
        <w:r w:rsidRPr="000124C2">
          <w:rPr>
            <w:rStyle w:val="Hyperlnk"/>
            <w:bdr w:val="none" w:sz="0" w:space="0" w:color="auto"/>
          </w:rPr>
          <w:t>WHILE</w:t>
        </w:r>
      </w:hyperlink>
      <w:r>
        <w:t xml:space="preserve"> &lt;</w:t>
      </w:r>
      <w:proofErr w:type="spellStart"/>
      <w:r>
        <w:t>testexpr</w:t>
      </w:r>
      <w:proofErr w:type="spellEnd"/>
      <w:r>
        <w:t>&gt; &lt;expr&gt; ...)</w:t>
      </w:r>
      <w:bookmarkEnd w:id="516"/>
    </w:p>
    <w:p w14:paraId="5E5C2971" w14:textId="77777777" w:rsidR="0047000B" w:rsidRDefault="00D32EF5">
      <w:r>
        <w:t>This function evaluates &lt;</w:t>
      </w:r>
      <w:proofErr w:type="spellStart"/>
      <w:r>
        <w:t>testexpr</w:t>
      </w:r>
      <w:proofErr w:type="spellEnd"/>
      <w:r>
        <w:t>&gt; and if not nil then evaluate &lt;expr</w:t>
      </w:r>
      <w:proofErr w:type="gramStart"/>
      <w:r>
        <w:t>&gt; .</w:t>
      </w:r>
      <w:proofErr w:type="gramEnd"/>
      <w:r>
        <w:t xml:space="preserve"> This continues until &lt;</w:t>
      </w:r>
      <w:proofErr w:type="spellStart"/>
      <w:r>
        <w:t>testexpr</w:t>
      </w:r>
      <w:proofErr w:type="spellEnd"/>
      <w:r>
        <w:t>&gt; is nil</w:t>
      </w:r>
    </w:p>
    <w:p w14:paraId="10AEAA99" w14:textId="77777777" w:rsidR="0047000B" w:rsidRDefault="00D32EF5">
      <w:pPr>
        <w:pStyle w:val="LISPSAMPLE"/>
      </w:pPr>
      <w:r>
        <w:t>(SETQ q 0)</w:t>
      </w:r>
      <w:r>
        <w:br/>
        <w:t>(WHILE (&lt; q 10)</w:t>
      </w:r>
      <w:r>
        <w:br/>
        <w:t xml:space="preserve">  (PRINC (ITOA (SETQ q (1+ q))))</w:t>
      </w:r>
      <w:r>
        <w:br/>
        <w:t>)</w:t>
      </w:r>
    </w:p>
    <w:p w14:paraId="17D35B31" w14:textId="77777777" w:rsidR="0047000B" w:rsidRDefault="00D32EF5">
      <w:r>
        <w:t>This will print 1 2 3 4 5 6 7 8 9 10 on the consol and return "10"</w:t>
      </w:r>
    </w:p>
    <w:p w14:paraId="225E35B4" w14:textId="77777777" w:rsidR="0047000B" w:rsidRDefault="00D32EF5">
      <w:pPr>
        <w:pStyle w:val="Rubrik4"/>
      </w:pPr>
      <w:bookmarkStart w:id="517" w:name="_(WRITE-CHAR_&lt;num&gt;_[&lt;file-desc&gt;])"/>
      <w:bookmarkStart w:id="518" w:name="_WRITE-CHAR"/>
      <w:bookmarkStart w:id="519" w:name="_Toc359406235"/>
      <w:bookmarkEnd w:id="517"/>
      <w:bookmarkEnd w:id="518"/>
      <w:r>
        <w:t>(</w:t>
      </w:r>
      <w:hyperlink w:anchor="_(WRITE-CHAR_&lt;num&gt;_[&lt;file-desc&gt;])" w:history="1">
        <w:r w:rsidRPr="000124C2">
          <w:rPr>
            <w:rStyle w:val="Hyperlnk"/>
            <w:bdr w:val="none" w:sz="0" w:space="0" w:color="auto"/>
          </w:rPr>
          <w:t>WRITE-CHAR</w:t>
        </w:r>
      </w:hyperlink>
      <w:r>
        <w:t xml:space="preserve"> &lt;num&gt; [&lt;file-desc&gt;])</w:t>
      </w:r>
      <w:bookmarkEnd w:id="519"/>
    </w:p>
    <w:p w14:paraId="133EF822" w14:textId="77777777" w:rsidR="0047000B" w:rsidRDefault="00D32EF5">
      <w:r>
        <w:t>This function writes one character to the console or to the open file described by &lt;file-desc&gt; &lt;num&gt; is the Unicode for the character to be written, and is also the value returned by the function.</w:t>
      </w:r>
    </w:p>
    <w:p w14:paraId="71C1FD9A" w14:textId="77777777" w:rsidR="0047000B" w:rsidRDefault="00D32EF5">
      <w:pPr>
        <w:pStyle w:val="LISPSAMPLE"/>
      </w:pPr>
      <w:r>
        <w:t>(WRITE-CHAR 333)</w:t>
      </w:r>
      <w:r>
        <w:tab/>
        <w:t>write the character "ö" and returns 319</w:t>
      </w:r>
      <w:r>
        <w:br/>
        <w:t>(WRITE-CHAR 65)</w:t>
      </w:r>
      <w:r>
        <w:tab/>
        <w:t>write the character "A" and returns 65</w:t>
      </w:r>
    </w:p>
    <w:p w14:paraId="3A2AE133" w14:textId="77777777" w:rsidR="0047000B" w:rsidRDefault="00D32EF5">
      <w:pPr>
        <w:pStyle w:val="Rubrik4"/>
      </w:pPr>
      <w:bookmarkStart w:id="520" w:name="_(WRITE-LINE_&lt;string&gt;_[&lt;file-desc&gt;])"/>
      <w:bookmarkStart w:id="521" w:name="_WRITE-LINE"/>
      <w:bookmarkStart w:id="522" w:name="_Toc359406236"/>
      <w:bookmarkEnd w:id="520"/>
      <w:bookmarkEnd w:id="521"/>
      <w:r>
        <w:t>(</w:t>
      </w:r>
      <w:hyperlink w:anchor="_(WRITE-LINE_&lt;string&gt;_[&lt;file-desc&gt;])" w:history="1">
        <w:r w:rsidRPr="000124C2">
          <w:rPr>
            <w:rStyle w:val="Hyperlnk"/>
            <w:bdr w:val="none" w:sz="0" w:space="0" w:color="auto"/>
          </w:rPr>
          <w:t>WRITE-LINE</w:t>
        </w:r>
      </w:hyperlink>
      <w:r>
        <w:t xml:space="preserve"> &lt;string&gt; [&lt;file-desc&gt;])</w:t>
      </w:r>
      <w:bookmarkEnd w:id="522"/>
    </w:p>
    <w:p w14:paraId="1A0E3CDE" w14:textId="77777777" w:rsidR="0047000B" w:rsidRDefault="00D32EF5">
      <w:r>
        <w:t xml:space="preserve">This function writes &lt;string&gt; to the screen or to the open file described by &lt;file-desc&gt;. It returns &lt;string&gt; quoted in the normal manner, but omits the quotes when writing to the file. For example, assuming that </w:t>
      </w:r>
      <w:proofErr w:type="spellStart"/>
      <w:r>
        <w:t>fw</w:t>
      </w:r>
      <w:proofErr w:type="spellEnd"/>
      <w:r>
        <w:t xml:space="preserve"> is a valid open file descriptor:</w:t>
      </w:r>
    </w:p>
    <w:p w14:paraId="2F41D43C" w14:textId="77777777" w:rsidR="0047000B" w:rsidRDefault="00D32EF5">
      <w:pPr>
        <w:pStyle w:val="LISPSAMPLE"/>
      </w:pPr>
      <w:r>
        <w:t xml:space="preserve">(SETQ </w:t>
      </w:r>
      <w:proofErr w:type="spellStart"/>
      <w:r>
        <w:t>fw</w:t>
      </w:r>
      <w:proofErr w:type="spellEnd"/>
      <w:r>
        <w:t xml:space="preserve"> (OPEN "c:/test/test.txt" "w")</w:t>
      </w:r>
      <w:r>
        <w:br/>
        <w:t xml:space="preserve">(WRITE-LINE "First line" </w:t>
      </w:r>
      <w:proofErr w:type="spellStart"/>
      <w:r>
        <w:t>fw</w:t>
      </w:r>
      <w:proofErr w:type="spellEnd"/>
      <w:r>
        <w:t>)</w:t>
      </w:r>
      <w:r>
        <w:br/>
        <w:t xml:space="preserve">(WRITE-LINE "Last line" </w:t>
      </w:r>
      <w:proofErr w:type="spellStart"/>
      <w:r>
        <w:t>fw</w:t>
      </w:r>
      <w:proofErr w:type="spellEnd"/>
      <w:r>
        <w:t>)</w:t>
      </w:r>
      <w:r>
        <w:br/>
        <w:t xml:space="preserve">(CLOSE </w:t>
      </w:r>
      <w:proofErr w:type="spellStart"/>
      <w:r>
        <w:t>fw</w:t>
      </w:r>
      <w:proofErr w:type="spellEnd"/>
      <w:r>
        <w:t>)</w:t>
      </w:r>
    </w:p>
    <w:p w14:paraId="0B77D57F" w14:textId="77777777" w:rsidR="0047000B" w:rsidRDefault="00D32EF5">
      <w:pPr>
        <w:pStyle w:val="Rubrik4"/>
      </w:pPr>
      <w:bookmarkStart w:id="523" w:name="_(ZEROP_&lt;item&gt;)"/>
      <w:bookmarkStart w:id="524" w:name="_ZEROP"/>
      <w:bookmarkStart w:id="525" w:name="_Toc359406237"/>
      <w:bookmarkEnd w:id="523"/>
      <w:bookmarkEnd w:id="524"/>
      <w:r>
        <w:t>(</w:t>
      </w:r>
      <w:hyperlink w:anchor="_(ZEROP_&lt;item&gt;)" w:history="1">
        <w:r w:rsidRPr="000124C2">
          <w:rPr>
            <w:rStyle w:val="Hyperlnk"/>
            <w:bdr w:val="none" w:sz="0" w:space="0" w:color="auto"/>
          </w:rPr>
          <w:t>ZEROP</w:t>
        </w:r>
      </w:hyperlink>
      <w:r>
        <w:t xml:space="preserve"> &lt;item&gt;)</w:t>
      </w:r>
      <w:bookmarkEnd w:id="525"/>
    </w:p>
    <w:p w14:paraId="0F46187F" w14:textId="77777777" w:rsidR="0047000B" w:rsidRDefault="00D32EF5">
      <w:r>
        <w:t>This function returns T if &lt;item&gt; is a real or integer and evaluates to zero, otherwise it returns nil. It is not defined for other &lt;item&gt; types.</w:t>
      </w:r>
    </w:p>
    <w:p w14:paraId="0F266BD3" w14:textId="77777777" w:rsidR="0047000B" w:rsidRDefault="00D32EF5">
      <w:pPr>
        <w:pStyle w:val="LISPSAMPLE"/>
      </w:pPr>
      <w:r>
        <w:t>(ZEROP -1)</w:t>
      </w:r>
      <w:r>
        <w:tab/>
        <w:t>returns nil</w:t>
      </w:r>
      <w:r>
        <w:br/>
        <w:t>(ZEROP 1)</w:t>
      </w:r>
      <w:r>
        <w:tab/>
        <w:t>returns nil</w:t>
      </w:r>
      <w:r>
        <w:br/>
        <w:t>(ZEROP 0.0)</w:t>
      </w:r>
      <w:r>
        <w:tab/>
        <w:t>returns T</w:t>
      </w:r>
      <w:r>
        <w:br/>
        <w:t>(ZEROP (- (* 10 10) 100))</w:t>
      </w:r>
      <w:r>
        <w:tab/>
        <w:t>returns T</w:t>
      </w:r>
    </w:p>
    <w:p w14:paraId="50032D28" w14:textId="77777777" w:rsidR="0047000B" w:rsidRDefault="00D32EF5">
      <w:pPr>
        <w:pStyle w:val="Rubrik4"/>
      </w:pPr>
      <w:bookmarkStart w:id="526" w:name="_(POINTSORT_&lt;pointlist&gt;_&lt;method&gt;)"/>
      <w:bookmarkStart w:id="527" w:name="_Toc359406238"/>
      <w:bookmarkEnd w:id="526"/>
      <w:r>
        <w:t>(</w:t>
      </w:r>
      <w:hyperlink w:anchor="_(POINTSORT_&lt;pointlist&gt;_&lt;method&gt;)" w:history="1">
        <w:r w:rsidRPr="000D43D7">
          <w:rPr>
            <w:rStyle w:val="Hyperlnk"/>
            <w:bdr w:val="none" w:sz="0" w:space="0" w:color="auto"/>
          </w:rPr>
          <w:t>POINTSORT</w:t>
        </w:r>
      </w:hyperlink>
      <w:r>
        <w:t xml:space="preserve"> &lt;</w:t>
      </w:r>
      <w:proofErr w:type="spellStart"/>
      <w:r>
        <w:t>pointlist</w:t>
      </w:r>
      <w:proofErr w:type="spellEnd"/>
      <w:r>
        <w:t>&gt; &lt;method&gt;)</w:t>
      </w:r>
      <w:bookmarkEnd w:id="527"/>
    </w:p>
    <w:p w14:paraId="24E83784" w14:textId="77777777" w:rsidR="0047000B" w:rsidRDefault="00D32EF5">
      <w:r>
        <w:t xml:space="preserve">This function sorts a list of points. The two first arguments in each point-list </w:t>
      </w:r>
      <w:proofErr w:type="gramStart"/>
      <w:r>
        <w:t>is</w:t>
      </w:r>
      <w:proofErr w:type="gramEnd"/>
      <w:r>
        <w:t xml:space="preserve"> the X and Y coordinates. The function can sort in following methods:</w:t>
      </w:r>
    </w:p>
    <w:p w14:paraId="7BA69093" w14:textId="77777777" w:rsidR="0047000B" w:rsidRDefault="00D32EF5">
      <w:r>
        <w:t>-1=The shortest of all methods 0-8.</w:t>
      </w:r>
    </w:p>
    <w:p w14:paraId="40055E80" w14:textId="77777777" w:rsidR="0047000B" w:rsidRDefault="00D32EF5">
      <w:r>
        <w:t>0=Left to tight.</w:t>
      </w:r>
    </w:p>
    <w:p w14:paraId="29071B29" w14:textId="77777777" w:rsidR="0047000B" w:rsidRDefault="00D32EF5">
      <w:r>
        <w:t>1=Right to Left.</w:t>
      </w:r>
    </w:p>
    <w:p w14:paraId="10A9B263" w14:textId="77777777" w:rsidR="0047000B" w:rsidRDefault="00D32EF5">
      <w:r>
        <w:t>2=Bottom to top.</w:t>
      </w:r>
    </w:p>
    <w:p w14:paraId="592D462C" w14:textId="77777777" w:rsidR="0047000B" w:rsidRDefault="00D32EF5">
      <w:r>
        <w:t>3=Top to bottom.</w:t>
      </w:r>
    </w:p>
    <w:p w14:paraId="38E9E764" w14:textId="77777777" w:rsidR="0047000B" w:rsidRDefault="00D32EF5">
      <w:r>
        <w:t>4=Closest from first point.</w:t>
      </w:r>
    </w:p>
    <w:p w14:paraId="005EC644" w14:textId="77777777" w:rsidR="0047000B" w:rsidRDefault="00D32EF5">
      <w:r>
        <w:t>5=Zig zag start Lower left.</w:t>
      </w:r>
    </w:p>
    <w:p w14:paraId="4EE8D780" w14:textId="77777777" w:rsidR="0047000B" w:rsidRDefault="00D32EF5">
      <w:r>
        <w:t>6=</w:t>
      </w:r>
      <w:proofErr w:type="spellStart"/>
      <w:r>
        <w:t>ZigZag</w:t>
      </w:r>
      <w:proofErr w:type="spellEnd"/>
      <w:r>
        <w:t xml:space="preserve"> Start Lower Right.</w:t>
      </w:r>
    </w:p>
    <w:p w14:paraId="55A01733" w14:textId="77777777" w:rsidR="0047000B" w:rsidRDefault="00D32EF5">
      <w:r>
        <w:t>7=</w:t>
      </w:r>
      <w:proofErr w:type="spellStart"/>
      <w:r>
        <w:t>ZigZag</w:t>
      </w:r>
      <w:proofErr w:type="spellEnd"/>
      <w:r>
        <w:t xml:space="preserve"> Start Upper Left.</w:t>
      </w:r>
    </w:p>
    <w:p w14:paraId="79A6F59C" w14:textId="77777777" w:rsidR="0047000B" w:rsidRDefault="00D32EF5">
      <w:r>
        <w:t>8=</w:t>
      </w:r>
      <w:proofErr w:type="spellStart"/>
      <w:r>
        <w:t>ZigZag</w:t>
      </w:r>
      <w:proofErr w:type="spellEnd"/>
      <w:r>
        <w:t xml:space="preserve"> Start Upper right.</w:t>
      </w:r>
    </w:p>
    <w:p w14:paraId="15296C11" w14:textId="77777777" w:rsidR="0047000B" w:rsidRDefault="00D32EF5">
      <w:pPr>
        <w:pStyle w:val="LISPSAMPLE"/>
      </w:pPr>
      <w:r>
        <w:t xml:space="preserve">(SETQ </w:t>
      </w:r>
      <w:proofErr w:type="spellStart"/>
      <w:r>
        <w:t>pointlist</w:t>
      </w:r>
      <w:proofErr w:type="spellEnd"/>
      <w:r>
        <w:t xml:space="preserve"> ‘((10.0 2.0 "text1" 100) (5.0 5.9 "text2" 90))</w:t>
      </w:r>
      <w:r>
        <w:br/>
        <w:t xml:space="preserve">(SETQ sorted (POINTSORT </w:t>
      </w:r>
      <w:proofErr w:type="spellStart"/>
      <w:r>
        <w:t>pointlist</w:t>
      </w:r>
      <w:proofErr w:type="spellEnd"/>
      <w:r>
        <w:t xml:space="preserve"> 1))</w:t>
      </w:r>
      <w:r>
        <w:tab/>
        <w:t xml:space="preserve"> returns ((5.0 5.9 "text2" 90) (10.0 2.0 "text1" 100))</w:t>
      </w:r>
    </w:p>
    <w:p w14:paraId="71238E88" w14:textId="77777777" w:rsidR="0047000B" w:rsidRDefault="0047000B" w:rsidP="00EA4437">
      <w:pPr>
        <w:tabs>
          <w:tab w:val="left" w:pos="426"/>
        </w:tabs>
      </w:pPr>
      <w:bookmarkStart w:id="528" w:name="_(TOGGLELIST_&lt;list&gt;)"/>
      <w:bookmarkEnd w:id="528"/>
    </w:p>
    <w:p w14:paraId="7C1FE6BF" w14:textId="77777777" w:rsidR="0047000B" w:rsidRDefault="003958CA">
      <w:pPr>
        <w:pStyle w:val="Rubrik1"/>
      </w:pPr>
      <w:bookmarkStart w:id="529" w:name="_Toc23341685"/>
      <w:r>
        <w:t>Geometrical example</w:t>
      </w:r>
      <w:bookmarkEnd w:id="529"/>
    </w:p>
    <w:p w14:paraId="6EE42A97" w14:textId="77777777" w:rsidR="0047000B" w:rsidRDefault="00D32EF5">
      <w:r>
        <w:t>This chapter describes more in deep some functionality.</w:t>
      </w:r>
    </w:p>
    <w:p w14:paraId="4242D0C7" w14:textId="77777777" w:rsidR="0047000B" w:rsidRDefault="00D32EF5">
      <w:pPr>
        <w:pStyle w:val="Rubrik2"/>
      </w:pPr>
      <w:bookmarkStart w:id="530" w:name="_Geometrical_examples"/>
      <w:bookmarkStart w:id="531" w:name="_Toc359406240"/>
      <w:bookmarkEnd w:id="530"/>
      <w:r>
        <w:t>Geometrical examples</w:t>
      </w:r>
      <w:bookmarkEnd w:id="531"/>
    </w:p>
    <w:p w14:paraId="185027C1" w14:textId="77777777" w:rsidR="0047000B" w:rsidRDefault="00D32EF5">
      <w:r>
        <w:t>This chapter gives more examples on geometrical functions.</w:t>
      </w:r>
    </w:p>
    <w:p w14:paraId="5611D933" w14:textId="77777777" w:rsidR="0047000B" w:rsidRDefault="00D32EF5">
      <w:r>
        <w:rPr>
          <w:noProof/>
          <w:lang w:val="sv-SE" w:eastAsia="sv-SE" w:bidi="ar-SA"/>
        </w:rPr>
        <w:drawing>
          <wp:inline distT="0" distB="0" distL="0" distR="0" wp14:anchorId="597024AB" wp14:editId="3E3B8DF6">
            <wp:extent cx="2867660" cy="1426210"/>
            <wp:effectExtent l="19050" t="0" r="8890" b="0"/>
            <wp:docPr id="11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32" cstate="print"/>
                    <a:srcRect/>
                    <a:stretch>
                      <a:fillRect/>
                    </a:stretch>
                  </pic:blipFill>
                  <pic:spPr bwMode="auto">
                    <a:xfrm>
                      <a:off x="0" y="0"/>
                      <a:ext cx="2867660" cy="1426210"/>
                    </a:xfrm>
                    <a:prstGeom prst="rect">
                      <a:avLst/>
                    </a:prstGeom>
                    <a:noFill/>
                    <a:ln w="9525">
                      <a:noFill/>
                      <a:miter lim="800000"/>
                      <a:headEnd/>
                      <a:tailEnd/>
                    </a:ln>
                  </pic:spPr>
                </pic:pic>
              </a:graphicData>
            </a:graphic>
          </wp:inline>
        </w:drawing>
      </w:r>
    </w:p>
    <w:p w14:paraId="05C65B50" w14:textId="77777777" w:rsidR="0047000B" w:rsidRDefault="00D32EF5">
      <w:r>
        <w:t xml:space="preserve">All angles must </w:t>
      </w:r>
      <w:proofErr w:type="gramStart"/>
      <w:r>
        <w:t>are</w:t>
      </w:r>
      <w:proofErr w:type="gramEnd"/>
      <w:r>
        <w:t xml:space="preserve"> in radians and will be returns in radians.</w:t>
      </w:r>
      <w:r>
        <w:br/>
        <w:t>P1 and P2 are lists with X and Y coordinates.</w:t>
      </w:r>
      <w:r>
        <w:br/>
        <w:t>Examples:</w:t>
      </w:r>
    </w:p>
    <w:p w14:paraId="25A9C11D" w14:textId="77777777" w:rsidR="0047000B" w:rsidRDefault="00D32EF5">
      <w:pPr>
        <w:pStyle w:val="LISPSAMPLE"/>
        <w:tabs>
          <w:tab w:val="clear" w:pos="3402"/>
          <w:tab w:val="left" w:pos="4536"/>
        </w:tabs>
      </w:pPr>
      <w:r>
        <w:t>(* (SIN V) H)</w:t>
      </w:r>
      <w:r>
        <w:tab/>
        <w:t>returns B</w:t>
      </w:r>
      <w:r>
        <w:br/>
        <w:t>(* (COS V) H)</w:t>
      </w:r>
      <w:r>
        <w:tab/>
        <w:t>returns A</w:t>
      </w:r>
      <w:r>
        <w:br/>
        <w:t>(* (TAN V) A)</w:t>
      </w:r>
      <w:r>
        <w:tab/>
        <w:t>returns B</w:t>
      </w:r>
      <w:r>
        <w:br/>
        <w:t>(ASIN (/ B H))</w:t>
      </w:r>
      <w:r>
        <w:tab/>
        <w:t>returns V</w:t>
      </w:r>
      <w:r>
        <w:br/>
        <w:t>(ACOS (/ A H))</w:t>
      </w:r>
      <w:r>
        <w:tab/>
        <w:t>returns V</w:t>
      </w:r>
      <w:r>
        <w:br/>
        <w:t>(ATAN B A)</w:t>
      </w:r>
      <w:r>
        <w:tab/>
        <w:t>returns V</w:t>
      </w:r>
      <w:r>
        <w:br/>
        <w:t>(ATAN (/ B A))</w:t>
      </w:r>
      <w:r>
        <w:tab/>
        <w:t>returns V</w:t>
      </w:r>
      <w:r>
        <w:br/>
        <w:t>(/ B (SIN V))</w:t>
      </w:r>
      <w:r>
        <w:tab/>
        <w:t>returns H</w:t>
      </w:r>
      <w:r>
        <w:br/>
        <w:t>(/ A (COS V))</w:t>
      </w:r>
      <w:r>
        <w:tab/>
        <w:t>returns H</w:t>
      </w:r>
      <w:r>
        <w:br/>
        <w:t>(/ B (TAN V))</w:t>
      </w:r>
      <w:r>
        <w:tab/>
        <w:t>returns A</w:t>
      </w:r>
      <w:r>
        <w:br/>
        <w:t>(SQRT (+ (EXPT A 2)(EXPT B 2)))</w:t>
      </w:r>
      <w:r>
        <w:tab/>
        <w:t>returns H</w:t>
      </w:r>
      <w:r>
        <w:br/>
        <w:t>(SQRT (+ (* A A) (* B B)))</w:t>
      </w:r>
      <w:r>
        <w:tab/>
        <w:t>returns H</w:t>
      </w:r>
      <w:r>
        <w:br/>
        <w:t>(SQRT (- (* H H) (* A A)))</w:t>
      </w:r>
      <w:r>
        <w:tab/>
        <w:t>returns B</w:t>
      </w:r>
      <w:r>
        <w:br/>
        <w:t>(SQRT (- (* H H) (* B B)))</w:t>
      </w:r>
      <w:r>
        <w:tab/>
        <w:t>returns A</w:t>
      </w:r>
      <w:r>
        <w:br/>
        <w:t>(POLAR p1 V H)</w:t>
      </w:r>
      <w:r>
        <w:tab/>
        <w:t>returns P2</w:t>
      </w:r>
      <w:r>
        <w:br/>
        <w:t>(ANGLE p1 p2)</w:t>
      </w:r>
      <w:r>
        <w:tab/>
        <w:t>returns V</w:t>
      </w:r>
      <w:r>
        <w:br/>
        <w:t>(DISTANCE p1 p2)</w:t>
      </w:r>
      <w:r>
        <w:tab/>
        <w:t>returns H</w:t>
      </w:r>
      <w:r>
        <w:br/>
        <w:t>(ANGTOS v 3)</w:t>
      </w:r>
      <w:r>
        <w:tab/>
        <w:t>returns "DEGREE AS A STRING</w:t>
      </w:r>
      <w:r w:rsidR="000118AF">
        <w:t xml:space="preserve"> WITH 3 DECIMALS</w:t>
      </w:r>
      <w:r>
        <w:t>"</w:t>
      </w:r>
    </w:p>
    <w:p w14:paraId="7C624016" w14:textId="77777777" w:rsidR="0047000B" w:rsidRDefault="00D32EF5">
      <w:r>
        <w:rPr>
          <w:noProof/>
          <w:lang w:val="sv-SE" w:eastAsia="sv-SE" w:bidi="ar-SA"/>
        </w:rPr>
        <w:drawing>
          <wp:inline distT="0" distB="0" distL="0" distR="0" wp14:anchorId="0DC1E80B" wp14:editId="62EFA105">
            <wp:extent cx="3562350" cy="2055495"/>
            <wp:effectExtent l="19050" t="0" r="0" b="0"/>
            <wp:docPr id="115" name="Bild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0"/>
                    <pic:cNvPicPr>
                      <a:picLocks noChangeAspect="1" noChangeArrowheads="1"/>
                    </pic:cNvPicPr>
                  </pic:nvPicPr>
                  <pic:blipFill>
                    <a:blip r:embed="rId33" cstate="print"/>
                    <a:srcRect/>
                    <a:stretch>
                      <a:fillRect/>
                    </a:stretch>
                  </pic:blipFill>
                  <pic:spPr bwMode="auto">
                    <a:xfrm>
                      <a:off x="0" y="0"/>
                      <a:ext cx="3562350" cy="2055495"/>
                    </a:xfrm>
                    <a:prstGeom prst="rect">
                      <a:avLst/>
                    </a:prstGeom>
                    <a:noFill/>
                    <a:ln w="9525">
                      <a:noFill/>
                      <a:miter lim="800000"/>
                      <a:headEnd/>
                      <a:tailEnd/>
                    </a:ln>
                  </pic:spPr>
                </pic:pic>
              </a:graphicData>
            </a:graphic>
          </wp:inline>
        </w:drawing>
      </w:r>
    </w:p>
    <w:p w14:paraId="604181ED" w14:textId="77777777" w:rsidR="0047000B" w:rsidRDefault="00D32EF5">
      <w:r>
        <w:t xml:space="preserve">R is the </w:t>
      </w:r>
      <w:proofErr w:type="gramStart"/>
      <w:r>
        <w:t>radius,</w:t>
      </w:r>
      <w:proofErr w:type="gramEnd"/>
      <w:r>
        <w:t xml:space="preserve"> V is the angle and C is the circumference.</w:t>
      </w:r>
    </w:p>
    <w:p w14:paraId="4C225DB4" w14:textId="77777777" w:rsidR="0047000B" w:rsidRDefault="00D32EF5">
      <w:pPr>
        <w:pStyle w:val="LISPSAMPLE"/>
      </w:pPr>
      <w:r>
        <w:t>(* V R)</w:t>
      </w:r>
      <w:r>
        <w:tab/>
        <w:t>returns C</w:t>
      </w:r>
      <w:r>
        <w:br/>
        <w:t>(/ C V)</w:t>
      </w:r>
      <w:r>
        <w:tab/>
        <w:t>returns R</w:t>
      </w:r>
      <w:r>
        <w:br/>
        <w:t>(/ C R)</w:t>
      </w:r>
      <w:r>
        <w:tab/>
        <w:t>returns V</w:t>
      </w:r>
    </w:p>
    <w:p w14:paraId="5D719EDA" w14:textId="77777777" w:rsidR="0047000B" w:rsidRDefault="00D32EF5">
      <w:r>
        <w:t>Convert degree to radians:</w:t>
      </w:r>
    </w:p>
    <w:p w14:paraId="6AE7F094" w14:textId="77777777" w:rsidR="0047000B" w:rsidRDefault="00D32EF5">
      <w:pPr>
        <w:pStyle w:val="LISPSAMPLE"/>
      </w:pPr>
      <w:r>
        <w:t>(/ (* degree PI) 180.0)</w:t>
      </w:r>
      <w:r>
        <w:tab/>
        <w:t>returns radians</w:t>
      </w:r>
    </w:p>
    <w:p w14:paraId="5F05405F" w14:textId="77777777" w:rsidR="0047000B" w:rsidRDefault="00D32EF5">
      <w:r>
        <w:t>Convert radians to degree:</w:t>
      </w:r>
    </w:p>
    <w:p w14:paraId="678357D9" w14:textId="77777777" w:rsidR="0047000B" w:rsidRDefault="00D32EF5">
      <w:pPr>
        <w:pStyle w:val="LISPSAMPLE"/>
      </w:pPr>
      <w:r>
        <w:t>(* (/ 180 PI) radians)</w:t>
      </w:r>
      <w:r>
        <w:tab/>
        <w:t>returns degree</w:t>
      </w:r>
    </w:p>
    <w:p w14:paraId="34CE09C8" w14:textId="77777777" w:rsidR="0047000B" w:rsidRDefault="000C1A61">
      <w:bookmarkStart w:id="532" w:name="_The_$Reason_variable"/>
      <w:bookmarkStart w:id="533" w:name="_$Reason"/>
      <w:bookmarkEnd w:id="532"/>
      <w:bookmarkEnd w:id="533"/>
      <w:r>
        <w:t>Circle calculations:</w:t>
      </w:r>
    </w:p>
    <w:p w14:paraId="5F5A1159" w14:textId="77777777" w:rsidR="000C1A61" w:rsidRDefault="000C1A61" w:rsidP="000C1A61">
      <w:pPr>
        <w:pStyle w:val="LISPSAMPLE"/>
      </w:pPr>
      <w:r>
        <w:t>(* diameter PI)</w:t>
      </w:r>
      <w:r>
        <w:tab/>
        <w:t xml:space="preserve">returns circumference </w:t>
      </w:r>
      <w:r>
        <w:br/>
        <w:t>(/ circumfe</w:t>
      </w:r>
      <w:r w:rsidR="00463703">
        <w:t>rence PI)</w:t>
      </w:r>
      <w:r w:rsidR="00463703">
        <w:tab/>
        <w:t>returns diameter</w:t>
      </w:r>
      <w:r w:rsidR="00463703">
        <w:br/>
        <w:t xml:space="preserve">(* </w:t>
      </w:r>
      <w:proofErr w:type="spellStart"/>
      <w:r w:rsidR="00463703">
        <w:t>radie</w:t>
      </w:r>
      <w:proofErr w:type="spellEnd"/>
      <w:r w:rsidR="00463703">
        <w:t xml:space="preserve"> </w:t>
      </w:r>
      <w:proofErr w:type="spellStart"/>
      <w:r w:rsidR="00463703">
        <w:t>radie</w:t>
      </w:r>
      <w:proofErr w:type="spellEnd"/>
      <w:r>
        <w:t xml:space="preserve"> PI)</w:t>
      </w:r>
      <w:r>
        <w:tab/>
        <w:t>returns area</w:t>
      </w:r>
      <w:r>
        <w:br/>
      </w:r>
      <w:r w:rsidRPr="000C1A61">
        <w:t>(SQRT (/ area PI))</w:t>
      </w:r>
      <w:r>
        <w:tab/>
        <w:t xml:space="preserve">returns </w:t>
      </w:r>
      <w:proofErr w:type="spellStart"/>
      <w:r>
        <w:t>radie</w:t>
      </w:r>
      <w:proofErr w:type="spellEnd"/>
    </w:p>
    <w:p w14:paraId="1D587F6A" w14:textId="77777777" w:rsidR="00747EEA" w:rsidRDefault="00747EEA" w:rsidP="00747EEA">
      <w:pPr>
        <w:pStyle w:val="Rubrik1"/>
      </w:pPr>
      <w:bookmarkStart w:id="534" w:name="_Toc23341686"/>
      <w:r>
        <w:t>Toolbar</w:t>
      </w:r>
      <w:bookmarkEnd w:id="534"/>
    </w:p>
    <w:p w14:paraId="671CD78D" w14:textId="77777777" w:rsidR="00747EEA" w:rsidRDefault="000C1A61" w:rsidP="00747EEA">
      <w:pPr>
        <w:pStyle w:val="Rubrik4"/>
      </w:pPr>
      <w:bookmarkStart w:id="535" w:name="_(TB-HLP_cmdid_htmlfile"/>
      <w:bookmarkEnd w:id="535"/>
      <w:r>
        <w:br/>
      </w:r>
      <w:r w:rsidR="00747EEA">
        <w:t>(</w:t>
      </w:r>
      <w:hyperlink w:anchor="_(TB-HLP_cmdid_htmlfile" w:history="1">
        <w:r w:rsidR="00747EEA" w:rsidRPr="00747EEA">
          <w:rPr>
            <w:rStyle w:val="Hyperlnk"/>
            <w:bdr w:val="none" w:sz="0" w:space="0" w:color="auto"/>
          </w:rPr>
          <w:t>TB-HLP</w:t>
        </w:r>
      </w:hyperlink>
      <w:r w:rsidR="00747EEA">
        <w:t xml:space="preserve"> </w:t>
      </w:r>
      <w:proofErr w:type="spellStart"/>
      <w:r w:rsidR="00747EEA">
        <w:t>cmdid</w:t>
      </w:r>
      <w:proofErr w:type="spellEnd"/>
      <w:r w:rsidR="00747EEA">
        <w:t xml:space="preserve"> </w:t>
      </w:r>
      <w:proofErr w:type="spellStart"/>
      <w:r w:rsidR="00747EEA">
        <w:t>htmlfile</w:t>
      </w:r>
      <w:proofErr w:type="spellEnd"/>
      <w:r w:rsidR="00747EEA">
        <w:t xml:space="preserve"> [</w:t>
      </w:r>
      <w:proofErr w:type="spellStart"/>
      <w:r w:rsidR="00747EEA">
        <w:t>urlpath</w:t>
      </w:r>
      <w:proofErr w:type="spellEnd"/>
      <w:r w:rsidR="00747EEA">
        <w:t>])</w:t>
      </w:r>
    </w:p>
    <w:p w14:paraId="58863874" w14:textId="77777777" w:rsidR="00747EEA" w:rsidRPr="00E046DF" w:rsidRDefault="00747EEA" w:rsidP="00747EEA">
      <w:pPr>
        <w:pStyle w:val="Normalwebb"/>
        <w:shd w:val="clear" w:color="auto" w:fill="FFFFFF"/>
        <w:spacing w:before="0" w:beforeAutospacing="0" w:after="0" w:afterAutospacing="0" w:line="270" w:lineRule="atLeast"/>
        <w:textAlignment w:val="baseline"/>
        <w:rPr>
          <w:rFonts w:ascii="Lucida Sans Unicode" w:hAnsi="Lucida Sans Unicode" w:cs="Lucida Sans Unicode"/>
          <w:color w:val="555555"/>
          <w:sz w:val="18"/>
          <w:szCs w:val="18"/>
          <w:lang w:val="en-US"/>
        </w:rPr>
      </w:pPr>
      <w:r w:rsidRPr="00E046DF">
        <w:rPr>
          <w:rFonts w:ascii="Lucida Sans Unicode" w:hAnsi="Lucida Sans Unicode" w:cs="Lucida Sans Unicode"/>
          <w:color w:val="555555"/>
          <w:sz w:val="18"/>
          <w:szCs w:val="18"/>
          <w:lang w:val="en-US"/>
        </w:rPr>
        <w:t>Maps a help file to a command.</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 xml:space="preserve">If </w:t>
      </w:r>
      <w:proofErr w:type="spellStart"/>
      <w:r w:rsidRPr="00E046DF">
        <w:rPr>
          <w:rFonts w:ascii="Lucida Sans Unicode" w:hAnsi="Lucida Sans Unicode" w:cs="Lucida Sans Unicode"/>
          <w:color w:val="555555"/>
          <w:sz w:val="18"/>
          <w:szCs w:val="18"/>
          <w:lang w:val="en-US"/>
        </w:rPr>
        <w:t>urlpath</w:t>
      </w:r>
      <w:proofErr w:type="spellEnd"/>
      <w:r w:rsidRPr="00E046DF">
        <w:rPr>
          <w:rFonts w:ascii="Lucida Sans Unicode" w:hAnsi="Lucida Sans Unicode" w:cs="Lucida Sans Unicode"/>
          <w:color w:val="555555"/>
          <w:sz w:val="18"/>
          <w:szCs w:val="18"/>
          <w:lang w:val="en-US"/>
        </w:rPr>
        <w:t xml:space="preserve"> is not given, the </w:t>
      </w:r>
      <w:proofErr w:type="spellStart"/>
      <w:r w:rsidRPr="00E046DF">
        <w:rPr>
          <w:rFonts w:ascii="Lucida Sans Unicode" w:hAnsi="Lucida Sans Unicode" w:cs="Lucida Sans Unicode"/>
          <w:color w:val="555555"/>
          <w:sz w:val="18"/>
          <w:szCs w:val="18"/>
          <w:lang w:val="en-US"/>
        </w:rPr>
        <w:t>urlpath</w:t>
      </w:r>
      <w:proofErr w:type="spellEnd"/>
      <w:r w:rsidRPr="00E046DF">
        <w:rPr>
          <w:rFonts w:ascii="Lucida Sans Unicode" w:hAnsi="Lucida Sans Unicode" w:cs="Lucida Sans Unicode"/>
          <w:color w:val="555555"/>
          <w:sz w:val="18"/>
          <w:szCs w:val="18"/>
          <w:lang w:val="en-US"/>
        </w:rPr>
        <w:t xml:space="preserve"> defaults to:</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w:t>
      </w:r>
      <w:hyperlink r:id="rId34" w:tgtFrame="_blank" w:history="1">
        <w:r w:rsidRPr="00E046DF">
          <w:rPr>
            <w:rStyle w:val="Hyperlnk"/>
            <w:rFonts w:ascii="Lucida Sans Unicode" w:eastAsiaTheme="majorEastAsia" w:hAnsi="Lucida Sans Unicode" w:cs="Lucida Sans Unicode"/>
            <w:color w:val="0088CC"/>
            <w:sz w:val="18"/>
            <w:szCs w:val="18"/>
            <w:lang w:val="en-US"/>
          </w:rPr>
          <w:t>http://www.igems.se/helpX.Y/</w:t>
        </w:r>
      </w:hyperlink>
      <w:r w:rsidRPr="00E046DF">
        <w:rPr>
          <w:rFonts w:ascii="Lucida Sans Unicode" w:hAnsi="Lucida Sans Unicode" w:cs="Lucida Sans Unicode"/>
          <w:color w:val="555555"/>
          <w:sz w:val="18"/>
          <w:szCs w:val="18"/>
          <w:lang w:val="en-US"/>
        </w:rPr>
        <w:t>"</w:t>
      </w:r>
      <w:r w:rsidRPr="00E046DF">
        <w:rPr>
          <w:rStyle w:val="apple-converted-space"/>
          <w:rFonts w:ascii="Lucida Sans Unicode" w:hAnsi="Lucida Sans Unicode" w:cs="Lucida Sans Unicode"/>
          <w:color w:val="555555"/>
          <w:sz w:val="18"/>
          <w:szCs w:val="18"/>
          <w:lang w:val="en-US"/>
        </w:rPr>
        <w:t> </w:t>
      </w:r>
      <w:r w:rsidRPr="00E046DF">
        <w:rPr>
          <w:rFonts w:ascii="Lucida Sans Unicode" w:hAnsi="Lucida Sans Unicode" w:cs="Lucida Sans Unicode"/>
          <w:color w:val="555555"/>
          <w:sz w:val="18"/>
          <w:szCs w:val="18"/>
          <w:lang w:val="en-US"/>
        </w:rPr>
        <w:br/>
        <w:t xml:space="preserve">Where X is major </w:t>
      </w:r>
      <w:proofErr w:type="spellStart"/>
      <w:r w:rsidRPr="00E046DF">
        <w:rPr>
          <w:rFonts w:ascii="Lucida Sans Unicode" w:hAnsi="Lucida Sans Unicode" w:cs="Lucida Sans Unicode"/>
          <w:color w:val="555555"/>
          <w:sz w:val="18"/>
          <w:szCs w:val="18"/>
          <w:lang w:val="en-US"/>
        </w:rPr>
        <w:t>verison</w:t>
      </w:r>
      <w:proofErr w:type="spellEnd"/>
      <w:r w:rsidRPr="00E046DF">
        <w:rPr>
          <w:rFonts w:ascii="Lucida Sans Unicode" w:hAnsi="Lucida Sans Unicode" w:cs="Lucida Sans Unicode"/>
          <w:color w:val="555555"/>
          <w:sz w:val="18"/>
          <w:szCs w:val="18"/>
          <w:lang w:val="en-US"/>
        </w:rPr>
        <w:t xml:space="preserve"> and Y is quarter release number 1 to 4.</w:t>
      </w:r>
    </w:p>
    <w:p w14:paraId="30309A20" w14:textId="77777777" w:rsidR="000C1A61" w:rsidRDefault="000C1A61" w:rsidP="000C1A61">
      <w:pPr>
        <w:pStyle w:val="LISPSAMPLE"/>
      </w:pPr>
    </w:p>
    <w:p w14:paraId="53958B40" w14:textId="71453FFB" w:rsidR="000C1A61" w:rsidRDefault="00005FBC" w:rsidP="00005FBC">
      <w:pPr>
        <w:pStyle w:val="Rubrik1"/>
      </w:pPr>
      <w:r>
        <w:t>Camera</w:t>
      </w:r>
    </w:p>
    <w:p w14:paraId="413EE0C2" w14:textId="77777777" w:rsidR="00005FBC" w:rsidRPr="006D7CED" w:rsidRDefault="00005FBC" w:rsidP="00005FBC">
      <w:pPr>
        <w:rPr>
          <w:rFonts w:eastAsia="Times New Roman"/>
          <w:b/>
          <w:bCs/>
        </w:rPr>
      </w:pPr>
    </w:p>
    <w:p w14:paraId="74DAD678" w14:textId="10E823F3" w:rsidR="00005FBC" w:rsidRDefault="00005FBC" w:rsidP="00005FBC">
      <w:pPr>
        <w:rPr>
          <w:rFonts w:eastAsia="Times New Roman"/>
        </w:rPr>
      </w:pPr>
      <w:r w:rsidRPr="00005FBC">
        <w:rPr>
          <w:rFonts w:eastAsia="Times New Roman"/>
          <w:b/>
          <w:bCs/>
        </w:rPr>
        <w:t>(CAMERA-SNAP &lt;thickness&gt; [position] [camera</w:t>
      </w:r>
      <w:r>
        <w:rPr>
          <w:rFonts w:eastAsia="Times New Roman"/>
          <w:b/>
          <w:bCs/>
        </w:rPr>
        <w:t>-</w:t>
      </w:r>
      <w:r w:rsidRPr="00005FBC">
        <w:rPr>
          <w:rFonts w:eastAsia="Times New Roman"/>
          <w:b/>
          <w:bCs/>
        </w:rPr>
        <w:t>name])</w:t>
      </w:r>
      <w:r w:rsidRPr="00005FBC">
        <w:rPr>
          <w:rFonts w:eastAsia="Times New Roman"/>
        </w:rPr>
        <w:br/>
      </w:r>
      <w:r>
        <w:rPr>
          <w:rFonts w:eastAsia="Times New Roman"/>
        </w:rPr>
        <w:t>&lt;thickness should&gt; be actual thickness, the picture will be scaled for this thickness</w:t>
      </w:r>
    </w:p>
    <w:p w14:paraId="6BEE3E63" w14:textId="2C045DD5" w:rsidR="00005FBC" w:rsidRDefault="00005FBC" w:rsidP="00005FBC">
      <w:pPr>
        <w:rPr>
          <w:rFonts w:eastAsia="Times New Roman"/>
        </w:rPr>
      </w:pPr>
      <w:r>
        <w:rPr>
          <w:rFonts w:eastAsia="Times New Roman"/>
        </w:rPr>
        <w:t>[position] is a list of X and Y in IGEMS world coordinate system. This will be the lower left corner of the picture.</w:t>
      </w:r>
    </w:p>
    <w:p w14:paraId="532B1B00" w14:textId="307E0EEA" w:rsidR="00005FBC" w:rsidRDefault="00DB7C3F" w:rsidP="00005FBC">
      <w:pPr>
        <w:rPr>
          <w:rFonts w:eastAsia="Times New Roman"/>
        </w:rPr>
      </w:pPr>
      <w:r>
        <w:rPr>
          <w:noProof/>
        </w:rPr>
        <w:drawing>
          <wp:inline distT="0" distB="0" distL="0" distR="0" wp14:anchorId="75F27E57" wp14:editId="6F0EF229">
            <wp:extent cx="3535200" cy="1760400"/>
            <wp:effectExtent l="0" t="0" r="0" b="0"/>
            <wp:docPr id="35" name="Bildobjek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35200" cy="1760400"/>
                    </a:xfrm>
                    <a:prstGeom prst="rect">
                      <a:avLst/>
                    </a:prstGeom>
                  </pic:spPr>
                </pic:pic>
              </a:graphicData>
            </a:graphic>
          </wp:inline>
        </w:drawing>
      </w:r>
    </w:p>
    <w:p w14:paraId="15A50575" w14:textId="46F22966" w:rsidR="00005FBC" w:rsidRDefault="00005FBC" w:rsidP="00005FBC">
      <w:pPr>
        <w:rPr>
          <w:rFonts w:eastAsia="Times New Roman"/>
        </w:rPr>
      </w:pPr>
      <w:r>
        <w:rPr>
          <w:rFonts w:eastAsia="Times New Roman"/>
        </w:rPr>
        <w:t>[camera-name] can be 4 different options:</w:t>
      </w:r>
    </w:p>
    <w:p w14:paraId="3E9079C3" w14:textId="42099C80" w:rsidR="00005FBC" w:rsidRPr="00005FBC" w:rsidRDefault="00005FBC" w:rsidP="00005FBC">
      <w:pPr>
        <w:pStyle w:val="Liststycke"/>
        <w:numPr>
          <w:ilvl w:val="0"/>
          <w:numId w:val="40"/>
        </w:numPr>
        <w:rPr>
          <w:rFonts w:eastAsia="Times New Roman"/>
        </w:rPr>
      </w:pPr>
      <w:r w:rsidRPr="00005FBC">
        <w:rPr>
          <w:rFonts w:eastAsia="Times New Roman"/>
        </w:rPr>
        <w:t xml:space="preserve">It can be </w:t>
      </w:r>
      <w:r w:rsidR="00DB7C3F">
        <w:rPr>
          <w:rFonts w:eastAsia="Times New Roman"/>
        </w:rPr>
        <w:t>the</w:t>
      </w:r>
      <w:r w:rsidRPr="00005FBC">
        <w:rPr>
          <w:rFonts w:eastAsia="Times New Roman"/>
        </w:rPr>
        <w:t xml:space="preserve"> Name that identify the camera.</w:t>
      </w:r>
    </w:p>
    <w:p w14:paraId="224EF199" w14:textId="1FFFA3C6" w:rsidR="00005FBC" w:rsidRPr="00005FBC" w:rsidRDefault="00005FBC" w:rsidP="00005FBC">
      <w:pPr>
        <w:pStyle w:val="Liststycke"/>
        <w:numPr>
          <w:ilvl w:val="0"/>
          <w:numId w:val="40"/>
        </w:numPr>
        <w:rPr>
          <w:rFonts w:eastAsia="Times New Roman"/>
        </w:rPr>
      </w:pPr>
      <w:r w:rsidRPr="00005FBC">
        <w:rPr>
          <w:rFonts w:eastAsia="Times New Roman"/>
        </w:rPr>
        <w:t>If it's nil then actual active camera will be used.</w:t>
      </w:r>
    </w:p>
    <w:p w14:paraId="08AF7696" w14:textId="51FAD8D4" w:rsidR="00005FBC" w:rsidRPr="00005FBC" w:rsidRDefault="00005FBC" w:rsidP="00005FBC">
      <w:pPr>
        <w:pStyle w:val="Liststycke"/>
        <w:numPr>
          <w:ilvl w:val="0"/>
          <w:numId w:val="40"/>
        </w:numPr>
        <w:rPr>
          <w:rFonts w:eastAsia="Times New Roman"/>
        </w:rPr>
      </w:pPr>
      <w:r w:rsidRPr="00005FBC">
        <w:rPr>
          <w:rFonts w:eastAsia="Times New Roman"/>
        </w:rPr>
        <w:t>It can be a static IP number defined as a string.</w:t>
      </w:r>
    </w:p>
    <w:p w14:paraId="1F5D0DCA" w14:textId="6533D2F6" w:rsidR="00005FBC" w:rsidRPr="00005FBC" w:rsidRDefault="00005FBC" w:rsidP="00005FBC">
      <w:pPr>
        <w:pStyle w:val="Liststycke"/>
        <w:numPr>
          <w:ilvl w:val="0"/>
          <w:numId w:val="40"/>
        </w:numPr>
        <w:rPr>
          <w:rFonts w:eastAsia="Times New Roman"/>
        </w:rPr>
      </w:pPr>
      <w:r w:rsidRPr="00005FBC">
        <w:rPr>
          <w:rFonts w:eastAsia="Times New Roman"/>
        </w:rPr>
        <w:t xml:space="preserve">It can be the cameras hardware ID </w:t>
      </w:r>
    </w:p>
    <w:p w14:paraId="44A8F8A3" w14:textId="1ABCE241" w:rsidR="00005FBC" w:rsidRPr="006D7CED" w:rsidRDefault="00005FBC" w:rsidP="00005FBC"/>
    <w:p w14:paraId="5B408B16" w14:textId="7E9B2916" w:rsidR="00D30089" w:rsidRPr="00D30089" w:rsidRDefault="00D30089" w:rsidP="00005FBC">
      <w:r w:rsidRPr="00D30089">
        <w:t>In following example, w</w:t>
      </w:r>
      <w:r>
        <w:t>e are using two cameras</w:t>
      </w:r>
    </w:p>
    <w:p w14:paraId="5C7038EC" w14:textId="77777777" w:rsidR="00D30089" w:rsidRPr="006D7CED" w:rsidRDefault="00D30089" w:rsidP="00005FBC">
      <w:pPr>
        <w:rPr>
          <w:rFonts w:ascii="Lucida Console" w:hAnsi="Lucida Console"/>
        </w:rPr>
      </w:pPr>
    </w:p>
    <w:p w14:paraId="03436F42" w14:textId="35308AE6" w:rsidR="00005FBC" w:rsidRPr="00D30089" w:rsidRDefault="00005FBC" w:rsidP="00005FBC">
      <w:pPr>
        <w:rPr>
          <w:rFonts w:ascii="Lucida Console" w:hAnsi="Lucida Console"/>
        </w:rPr>
      </w:pPr>
      <w:r w:rsidRPr="00D30089">
        <w:rPr>
          <w:rFonts w:ascii="Lucida Console" w:hAnsi="Lucida Console"/>
        </w:rPr>
        <w:t>(LOADMACMAT</w:t>
      </w:r>
      <w:proofErr w:type="gramStart"/>
      <w:r w:rsidRPr="00D30089">
        <w:rPr>
          <w:rFonts w:ascii="Lucida Console" w:hAnsi="Lucida Console"/>
        </w:rPr>
        <w:t>) ;</w:t>
      </w:r>
      <w:proofErr w:type="gramEnd"/>
      <w:r w:rsidRPr="00D30089">
        <w:rPr>
          <w:rFonts w:ascii="Lucida Console" w:hAnsi="Lucida Console"/>
        </w:rPr>
        <w:t xml:space="preserve"> </w:t>
      </w:r>
      <w:r w:rsidR="00D30089" w:rsidRPr="00D30089">
        <w:rPr>
          <w:rFonts w:ascii="Lucida Console" w:hAnsi="Lucida Console"/>
        </w:rPr>
        <w:t>loading machine an</w:t>
      </w:r>
      <w:r w:rsidR="00D30089">
        <w:rPr>
          <w:rFonts w:ascii="Lucida Console" w:hAnsi="Lucida Console"/>
        </w:rPr>
        <w:t>d material</w:t>
      </w:r>
    </w:p>
    <w:p w14:paraId="4D0FD82C" w14:textId="77777777" w:rsidR="00005FBC" w:rsidRDefault="00005FBC" w:rsidP="00005FBC">
      <w:pPr>
        <w:rPr>
          <w:rFonts w:ascii="Lucida Console" w:hAnsi="Lucida Console"/>
        </w:rPr>
      </w:pPr>
      <w:r>
        <w:rPr>
          <w:rFonts w:ascii="Lucida Console" w:hAnsi="Lucida Console"/>
        </w:rPr>
        <w:t>(CAMERA-SNAP *</w:t>
      </w:r>
      <w:r>
        <w:rPr>
          <w:rFonts w:ascii="Lucida Console" w:hAnsi="Lucida Console"/>
          <w:b/>
          <w:bCs/>
        </w:rPr>
        <w:t>Thickness</w:t>
      </w:r>
      <w:r>
        <w:rPr>
          <w:rFonts w:ascii="Lucida Console" w:hAnsi="Lucida Console"/>
        </w:rPr>
        <w:t>* (LIST 0.0 0.0) "LEFT CAMERA")</w:t>
      </w:r>
    </w:p>
    <w:p w14:paraId="73E4E3BD" w14:textId="77777777" w:rsidR="00005FBC" w:rsidRDefault="00005FBC" w:rsidP="00005FBC">
      <w:pPr>
        <w:rPr>
          <w:rFonts w:ascii="Lucida Console" w:hAnsi="Lucida Console"/>
        </w:rPr>
      </w:pPr>
      <w:r>
        <w:rPr>
          <w:rFonts w:ascii="Lucida Console" w:hAnsi="Lucida Console"/>
        </w:rPr>
        <w:t>(CAMERA-SNAP *</w:t>
      </w:r>
      <w:r>
        <w:rPr>
          <w:rFonts w:ascii="Lucida Console" w:hAnsi="Lucida Console"/>
          <w:b/>
          <w:bCs/>
        </w:rPr>
        <w:t>Thickness</w:t>
      </w:r>
      <w:r>
        <w:rPr>
          <w:rFonts w:ascii="Lucida Console" w:hAnsi="Lucida Console"/>
        </w:rPr>
        <w:t>* (LIST 2000 0) "RIGHT CAMERA")</w:t>
      </w:r>
    </w:p>
    <w:p w14:paraId="08B461F8" w14:textId="77777777" w:rsidR="00005FBC" w:rsidRPr="00005FBC" w:rsidRDefault="00005FBC" w:rsidP="00005FBC"/>
    <w:p w14:paraId="2B0BF6FC" w14:textId="77777777" w:rsidR="0047000B" w:rsidRDefault="00D32EF5">
      <w:pPr>
        <w:pStyle w:val="Rubrik1"/>
      </w:pPr>
      <w:bookmarkStart w:id="536" w:name="_Toc359406242"/>
      <w:bookmarkStart w:id="537" w:name="_Toc23341687"/>
      <w:r>
        <w:t>Variables</w:t>
      </w:r>
      <w:bookmarkEnd w:id="536"/>
      <w:bookmarkEnd w:id="537"/>
    </w:p>
    <w:p w14:paraId="050EE822" w14:textId="77777777" w:rsidR="0047000B" w:rsidRDefault="0047000B"/>
    <w:p w14:paraId="27EC17E0" w14:textId="77777777" w:rsidR="003958CA" w:rsidRDefault="003958CA" w:rsidP="003958CA">
      <w:proofErr w:type="gramStart"/>
      <w:r>
        <w:t>This rules</w:t>
      </w:r>
      <w:proofErr w:type="gramEnd"/>
      <w:r>
        <w:t xml:space="preserve"> is for IGEMS.LSP and the postprocessor</w:t>
      </w:r>
    </w:p>
    <w:p w14:paraId="275CB6B5" w14:textId="77777777" w:rsidR="003958CA" w:rsidRDefault="003958CA" w:rsidP="003958CA">
      <w:r>
        <w:t>All variables from the Machine, Method and the material settings. *variable*</w:t>
      </w:r>
    </w:p>
    <w:p w14:paraId="2AD9F86D" w14:textId="77777777" w:rsidR="003958CA" w:rsidRDefault="003958CA" w:rsidP="003958CA">
      <w:r>
        <w:t xml:space="preserve">All </w:t>
      </w:r>
      <w:proofErr w:type="spellStart"/>
      <w:r>
        <w:t>untranced</w:t>
      </w:r>
      <w:proofErr w:type="spellEnd"/>
      <w:r>
        <w:t xml:space="preserve"> coordinates pp_</w:t>
      </w:r>
    </w:p>
    <w:p w14:paraId="071C29B2" w14:textId="77777777" w:rsidR="003958CA" w:rsidRDefault="003958CA" w:rsidP="003958CA">
      <w:r>
        <w:t xml:space="preserve">All </w:t>
      </w:r>
      <w:proofErr w:type="spellStart"/>
      <w:r>
        <w:t>transed</w:t>
      </w:r>
      <w:proofErr w:type="spellEnd"/>
      <w:r>
        <w:t xml:space="preserve"> coordinates pp_$</w:t>
      </w:r>
    </w:p>
    <w:p w14:paraId="5E7838B3" w14:textId="77777777" w:rsidR="003958CA" w:rsidRDefault="003958CA" w:rsidP="003958CA">
      <w:r>
        <w:t>All coordinates that should be send to postprocessor $</w:t>
      </w:r>
    </w:p>
    <w:p w14:paraId="45241D38" w14:textId="77777777" w:rsidR="003958CA" w:rsidRDefault="003958CA"/>
    <w:p w14:paraId="1581C04B" w14:textId="77777777" w:rsidR="003958CA" w:rsidRDefault="003958CA"/>
    <w:p w14:paraId="2DBAB3A5" w14:textId="77777777" w:rsidR="0047000B" w:rsidRDefault="00D32EF5">
      <w:proofErr w:type="spellStart"/>
      <w:r>
        <w:t>Exemple</w:t>
      </w:r>
      <w:proofErr w:type="spellEnd"/>
      <w:r>
        <w:t xml:space="preserve"> of passing variables between functions</w:t>
      </w:r>
    </w:p>
    <w:p w14:paraId="6E8A95D5" w14:textId="77777777" w:rsidR="0047000B" w:rsidRDefault="00D32EF5">
      <w:r>
        <w:t xml:space="preserve">If a variable is </w:t>
      </w:r>
      <w:proofErr w:type="gramStart"/>
      <w:r>
        <w:t>local</w:t>
      </w:r>
      <w:proofErr w:type="gramEnd"/>
      <w:r>
        <w:t xml:space="preserve"> it’s still global in a function in an upper level.</w:t>
      </w:r>
    </w:p>
    <w:p w14:paraId="55A304DD" w14:textId="77777777" w:rsidR="0047000B" w:rsidRDefault="00D32EF5">
      <w:r>
        <w:t>The VAR is local in Func1.</w:t>
      </w:r>
    </w:p>
    <w:p w14:paraId="69FE6F1E" w14:textId="77777777" w:rsidR="0047000B" w:rsidRDefault="00D32EF5">
      <w:r>
        <w:t>The Func1 use function CHKVAR.</w:t>
      </w:r>
    </w:p>
    <w:p w14:paraId="60F9D41F" w14:textId="77777777" w:rsidR="0047000B" w:rsidRDefault="00D32EF5">
      <w:r>
        <w:t>The Var is also declared local in the VARCHK function but it can be used as it was passed by argument.</w:t>
      </w:r>
    </w:p>
    <w:p w14:paraId="6B4B9D9F" w14:textId="77777777" w:rsidR="0047000B" w:rsidRDefault="00D32EF5">
      <w:r>
        <w:t>If you change the value of VAR in the VARCHK function, this has no effect of the variable in the FUNC1 function</w:t>
      </w:r>
    </w:p>
    <w:p w14:paraId="4EEAE056" w14:textId="77777777" w:rsidR="0047000B" w:rsidRPr="005A5DC7" w:rsidRDefault="00D32EF5">
      <w:pPr>
        <w:pStyle w:val="LISPSAMPLE"/>
      </w:pPr>
      <w:r w:rsidRPr="005A5DC7">
        <w:t>Example:</w:t>
      </w:r>
    </w:p>
    <w:p w14:paraId="23AD1B96" w14:textId="77777777" w:rsidR="0047000B" w:rsidRPr="005A5DC7" w:rsidRDefault="00D32EF5">
      <w:pPr>
        <w:pStyle w:val="LISPSAMPLE"/>
      </w:pPr>
      <w:r w:rsidRPr="005A5DC7">
        <w:t>(DEFUN func1 (/ var)</w:t>
      </w:r>
      <w:r w:rsidRPr="005A5DC7">
        <w:br/>
        <w:t xml:space="preserve">  (SETQ var "A")</w:t>
      </w:r>
      <w:r w:rsidRPr="005A5DC7">
        <w:br/>
        <w:t xml:space="preserve">  (PRINC "\nFUNC1 var= </w:t>
      </w:r>
      <w:proofErr w:type="gramStart"/>
      <w:r w:rsidRPr="005A5DC7">
        <w:t>")(</w:t>
      </w:r>
      <w:proofErr w:type="gramEnd"/>
      <w:r w:rsidRPr="005A5DC7">
        <w:t>PRINC var)</w:t>
      </w:r>
      <w:r w:rsidRPr="005A5DC7">
        <w:br/>
        <w:t xml:space="preserve">  (VARCHK)</w:t>
      </w:r>
      <w:r w:rsidRPr="005A5DC7">
        <w:br/>
        <w:t xml:space="preserve">  (PRINC "\nFUNC1 var=")(PRINC var)</w:t>
      </w:r>
      <w:r w:rsidRPr="005A5DC7">
        <w:br/>
        <w:t xml:space="preserve">  (PRINC "\n")</w:t>
      </w:r>
      <w:r w:rsidRPr="005A5DC7">
        <w:br/>
        <w:t>)</w:t>
      </w:r>
    </w:p>
    <w:p w14:paraId="430802E3" w14:textId="77777777" w:rsidR="0047000B" w:rsidRPr="005A5DC7" w:rsidRDefault="00D32EF5">
      <w:pPr>
        <w:pStyle w:val="LISPSAMPLE"/>
      </w:pPr>
      <w:r w:rsidRPr="005A5DC7">
        <w:t xml:space="preserve">(DEFUN </w:t>
      </w:r>
      <w:proofErr w:type="spellStart"/>
      <w:r w:rsidRPr="005A5DC7">
        <w:t>varchk</w:t>
      </w:r>
      <w:proofErr w:type="spellEnd"/>
      <w:r w:rsidRPr="005A5DC7">
        <w:t xml:space="preserve"> (/ var)</w:t>
      </w:r>
      <w:r w:rsidRPr="005A5DC7">
        <w:br/>
        <w:t xml:space="preserve">  (PRINC "\</w:t>
      </w:r>
      <w:proofErr w:type="spellStart"/>
      <w:r w:rsidRPr="005A5DC7">
        <w:t>nVARCHK</w:t>
      </w:r>
      <w:proofErr w:type="spellEnd"/>
      <w:r w:rsidRPr="005A5DC7">
        <w:t xml:space="preserve"> var=") (PRINC var)</w:t>
      </w:r>
      <w:r w:rsidRPr="005A5DC7">
        <w:br/>
        <w:t xml:space="preserve">  (SETQ var nil)</w:t>
      </w:r>
      <w:r w:rsidRPr="005A5DC7">
        <w:br/>
        <w:t xml:space="preserve">  (PRINC "\</w:t>
      </w:r>
      <w:proofErr w:type="spellStart"/>
      <w:r w:rsidRPr="005A5DC7">
        <w:t>nVARCHK</w:t>
      </w:r>
      <w:proofErr w:type="spellEnd"/>
      <w:r w:rsidRPr="005A5DC7">
        <w:t xml:space="preserve"> var=") (PRINC var)</w:t>
      </w:r>
      <w:r w:rsidRPr="005A5DC7">
        <w:br/>
        <w:t>)</w:t>
      </w:r>
    </w:p>
    <w:p w14:paraId="25639D8D" w14:textId="77777777" w:rsidR="0047000B" w:rsidRDefault="00D32EF5">
      <w:r>
        <w:t>The function FUNC1 will print following:</w:t>
      </w:r>
    </w:p>
    <w:p w14:paraId="799FF0F4" w14:textId="77777777" w:rsidR="0047000B" w:rsidRDefault="00D32EF5">
      <w:pPr>
        <w:pStyle w:val="CNC"/>
        <w:rPr>
          <w:lang w:val="sv-SE"/>
        </w:rPr>
      </w:pPr>
      <w:r>
        <w:rPr>
          <w:lang w:val="sv-SE"/>
        </w:rPr>
        <w:t>FUNC1 var=A</w:t>
      </w:r>
    </w:p>
    <w:p w14:paraId="07EBAC77" w14:textId="77777777" w:rsidR="0047000B" w:rsidRDefault="00D32EF5">
      <w:pPr>
        <w:pStyle w:val="CNC"/>
        <w:rPr>
          <w:lang w:val="sv-SE"/>
        </w:rPr>
      </w:pPr>
      <w:r>
        <w:rPr>
          <w:lang w:val="sv-SE"/>
        </w:rPr>
        <w:t>VARCHK var= A</w:t>
      </w:r>
    </w:p>
    <w:p w14:paraId="77441364" w14:textId="77777777" w:rsidR="0047000B" w:rsidRPr="005A5DC7" w:rsidRDefault="00D32EF5">
      <w:pPr>
        <w:pStyle w:val="CNC"/>
      </w:pPr>
      <w:r w:rsidRPr="005A5DC7">
        <w:t>VARCHK var= nil</w:t>
      </w:r>
    </w:p>
    <w:p w14:paraId="09A8CC15" w14:textId="77777777" w:rsidR="0047000B" w:rsidRPr="005A5DC7" w:rsidRDefault="00D32EF5">
      <w:pPr>
        <w:pStyle w:val="CNC"/>
      </w:pPr>
      <w:r w:rsidRPr="005A5DC7">
        <w:t>FUNC1 var=A</w:t>
      </w:r>
    </w:p>
    <w:p w14:paraId="2BA9F2B5" w14:textId="77777777" w:rsidR="0047000B" w:rsidRDefault="00D32EF5">
      <w:r>
        <w:t>If the variable is not global in the VARCHK function it will also affect the variable in the FUN1 function.</w:t>
      </w:r>
    </w:p>
    <w:p w14:paraId="31D0E29F" w14:textId="77777777" w:rsidR="0047000B" w:rsidRPr="005A5DC7" w:rsidRDefault="00D32EF5">
      <w:pPr>
        <w:pStyle w:val="LISPSAMPLE"/>
      </w:pPr>
      <w:r w:rsidRPr="005A5DC7">
        <w:t xml:space="preserve">(DEFUN </w:t>
      </w:r>
      <w:proofErr w:type="spellStart"/>
      <w:r w:rsidRPr="005A5DC7">
        <w:t>varchk</w:t>
      </w:r>
      <w:proofErr w:type="spellEnd"/>
      <w:r w:rsidRPr="005A5DC7">
        <w:t xml:space="preserve"> ()</w:t>
      </w:r>
      <w:r w:rsidRPr="005A5DC7">
        <w:br/>
        <w:t xml:space="preserve">  (PRINC "\</w:t>
      </w:r>
      <w:proofErr w:type="spellStart"/>
      <w:r w:rsidRPr="005A5DC7">
        <w:t>nVARCHK</w:t>
      </w:r>
      <w:proofErr w:type="spellEnd"/>
      <w:r w:rsidRPr="005A5DC7">
        <w:t xml:space="preserve"> var=") (PRINC var)</w:t>
      </w:r>
      <w:r w:rsidRPr="005A5DC7">
        <w:br/>
        <w:t xml:space="preserve">  (SETQ var nil)</w:t>
      </w:r>
      <w:r w:rsidRPr="005A5DC7">
        <w:br/>
        <w:t xml:space="preserve">  (PRINC "\</w:t>
      </w:r>
      <w:proofErr w:type="spellStart"/>
      <w:r w:rsidRPr="005A5DC7">
        <w:t>nVARCHK</w:t>
      </w:r>
      <w:proofErr w:type="spellEnd"/>
      <w:r w:rsidRPr="005A5DC7">
        <w:t xml:space="preserve"> var=") (PRINC var)</w:t>
      </w:r>
      <w:r w:rsidRPr="005A5DC7">
        <w:br/>
        <w:t>)</w:t>
      </w:r>
    </w:p>
    <w:p w14:paraId="3592B193" w14:textId="77777777" w:rsidR="0047000B" w:rsidRDefault="00D32EF5">
      <w:r>
        <w:t>The function FUNC1 will print following:</w:t>
      </w:r>
    </w:p>
    <w:p w14:paraId="57B316A3" w14:textId="77777777" w:rsidR="0047000B" w:rsidRDefault="00D32EF5">
      <w:pPr>
        <w:pStyle w:val="CNC"/>
        <w:rPr>
          <w:lang w:val="sv-SE"/>
        </w:rPr>
      </w:pPr>
      <w:r>
        <w:rPr>
          <w:lang w:val="sv-SE"/>
        </w:rPr>
        <w:t>FUNC1 var=A</w:t>
      </w:r>
    </w:p>
    <w:p w14:paraId="0C785AF0" w14:textId="77777777" w:rsidR="0047000B" w:rsidRDefault="00D32EF5">
      <w:pPr>
        <w:pStyle w:val="CNC"/>
        <w:rPr>
          <w:lang w:val="sv-SE"/>
        </w:rPr>
      </w:pPr>
      <w:r>
        <w:rPr>
          <w:lang w:val="sv-SE"/>
        </w:rPr>
        <w:t>VARCHK var= A</w:t>
      </w:r>
    </w:p>
    <w:p w14:paraId="00455600" w14:textId="77777777" w:rsidR="0047000B" w:rsidRPr="005A5DC7" w:rsidRDefault="00D32EF5">
      <w:pPr>
        <w:pStyle w:val="CNC"/>
        <w:rPr>
          <w:lang w:val="nb-NO"/>
        </w:rPr>
      </w:pPr>
      <w:r w:rsidRPr="005A5DC7">
        <w:rPr>
          <w:lang w:val="nb-NO"/>
        </w:rPr>
        <w:t xml:space="preserve">VARCHK var= </w:t>
      </w:r>
      <w:proofErr w:type="spellStart"/>
      <w:r w:rsidRPr="005A5DC7">
        <w:rPr>
          <w:lang w:val="nb-NO"/>
        </w:rPr>
        <w:t>nil</w:t>
      </w:r>
      <w:proofErr w:type="spellEnd"/>
    </w:p>
    <w:p w14:paraId="7F00E2F0" w14:textId="77777777" w:rsidR="0047000B" w:rsidRPr="005A5DC7" w:rsidRDefault="00D32EF5">
      <w:pPr>
        <w:pStyle w:val="CNC"/>
        <w:rPr>
          <w:lang w:val="nb-NO"/>
        </w:rPr>
      </w:pPr>
      <w:r w:rsidRPr="005A5DC7">
        <w:rPr>
          <w:lang w:val="nb-NO"/>
        </w:rPr>
        <w:t>FUNC1 var=</w:t>
      </w:r>
      <w:proofErr w:type="spellStart"/>
      <w:r w:rsidRPr="005A5DC7">
        <w:rPr>
          <w:lang w:val="nb-NO"/>
        </w:rPr>
        <w:t>nil</w:t>
      </w:r>
      <w:proofErr w:type="spellEnd"/>
    </w:p>
    <w:p w14:paraId="600F0015" w14:textId="77777777" w:rsidR="00D32EF5" w:rsidRPr="005A5DC7" w:rsidRDefault="00FE5BBE" w:rsidP="00FE5BBE">
      <w:pPr>
        <w:pStyle w:val="Rubrik1"/>
        <w:rPr>
          <w:lang w:val="nb-NO"/>
        </w:rPr>
      </w:pPr>
      <w:bookmarkStart w:id="538" w:name="_Toc359406243"/>
      <w:bookmarkStart w:id="539" w:name="_Toc23341688"/>
      <w:proofErr w:type="spellStart"/>
      <w:r w:rsidRPr="005A5DC7">
        <w:rPr>
          <w:lang w:val="nb-NO"/>
        </w:rPr>
        <w:t>Dynamic</w:t>
      </w:r>
      <w:proofErr w:type="spellEnd"/>
      <w:r w:rsidRPr="005A5DC7">
        <w:rPr>
          <w:lang w:val="nb-NO"/>
        </w:rPr>
        <w:t xml:space="preserve"> Dialog</w:t>
      </w:r>
      <w:r w:rsidR="00DB320B" w:rsidRPr="005A5DC7">
        <w:rPr>
          <w:lang w:val="nb-NO"/>
        </w:rPr>
        <w:t>s</w:t>
      </w:r>
      <w:bookmarkEnd w:id="538"/>
      <w:bookmarkEnd w:id="539"/>
    </w:p>
    <w:p w14:paraId="3A830743" w14:textId="77777777" w:rsidR="004334F0" w:rsidRDefault="00FE5BBE" w:rsidP="00FE5BBE">
      <w:r>
        <w:t xml:space="preserve">IGEMS have a </w:t>
      </w:r>
      <w:r w:rsidR="004334F0">
        <w:t xml:space="preserve">possibility to create and handle dialog boxed thru the ILISP programming interface. </w:t>
      </w:r>
      <w:r w:rsidR="00B928BF">
        <w:t xml:space="preserve">The dialogs can be used in applications </w:t>
      </w:r>
      <w:r w:rsidR="001D227E">
        <w:t xml:space="preserve">or </w:t>
      </w:r>
      <w:r w:rsidR="00B928BF">
        <w:t>in postprocessors.</w:t>
      </w:r>
    </w:p>
    <w:p w14:paraId="4FBA62D1" w14:textId="77777777" w:rsidR="00F25628" w:rsidRDefault="00F25628" w:rsidP="00F25628">
      <w:pPr>
        <w:pStyle w:val="Rubrik2"/>
      </w:pPr>
      <w:bookmarkStart w:id="540" w:name="_Toc359406244"/>
      <w:r>
        <w:t>Functions that create the dialog</w:t>
      </w:r>
      <w:r w:rsidR="00122286">
        <w:t xml:space="preserve"> objects</w:t>
      </w:r>
      <w:bookmarkEnd w:id="540"/>
    </w:p>
    <w:p w14:paraId="3C6DBEB9" w14:textId="77777777" w:rsidR="00F25628" w:rsidRPr="00F25628" w:rsidRDefault="00F25628" w:rsidP="00F25628">
      <w:r>
        <w:t xml:space="preserve">The function below is used to create the dialog </w:t>
      </w:r>
      <w:proofErr w:type="spellStart"/>
      <w:r>
        <w:t>lauout</w:t>
      </w:r>
      <w:proofErr w:type="spellEnd"/>
      <w:r>
        <w:t>.</w:t>
      </w:r>
    </w:p>
    <w:p w14:paraId="593A8E08" w14:textId="77777777" w:rsidR="004334F0" w:rsidRDefault="00FE5BBE" w:rsidP="004334F0">
      <w:pPr>
        <w:pStyle w:val="Rubrik4"/>
      </w:pPr>
      <w:bookmarkStart w:id="541" w:name="_(GP-DIALOG_&lt;caption&gt;_[attributes..]"/>
      <w:bookmarkStart w:id="542" w:name="_Toc359406245"/>
      <w:bookmarkEnd w:id="541"/>
      <w:r>
        <w:t>(</w:t>
      </w:r>
      <w:hyperlink w:anchor="_(GP-DIALOG_&lt;caption&gt;_[attributes..]" w:history="1">
        <w:r w:rsidR="004334F0" w:rsidRPr="00126696">
          <w:rPr>
            <w:rStyle w:val="Hyperlnk"/>
            <w:bdr w:val="none" w:sz="0" w:space="0" w:color="auto"/>
          </w:rPr>
          <w:t>GP-DIALOG</w:t>
        </w:r>
      </w:hyperlink>
      <w:r w:rsidR="004334F0">
        <w:t xml:space="preserve"> &lt;caption&gt; [</w:t>
      </w:r>
      <w:proofErr w:type="gramStart"/>
      <w:r w:rsidR="004334F0">
        <w:t>attributes</w:t>
      </w:r>
      <w:r w:rsidR="00DB320B">
        <w:t>..</w:t>
      </w:r>
      <w:proofErr w:type="gramEnd"/>
      <w:r w:rsidR="004334F0">
        <w:t>])</w:t>
      </w:r>
      <w:bookmarkEnd w:id="542"/>
    </w:p>
    <w:p w14:paraId="3667A60B" w14:textId="77777777" w:rsidR="001D227E" w:rsidRDefault="004334F0" w:rsidP="001D227E">
      <w:r>
        <w:t>This function creates a dialog</w:t>
      </w:r>
      <w:r w:rsidR="00DB320B">
        <w:t xml:space="preserve"> </w:t>
      </w:r>
      <w:r>
        <w:t>with the text &lt;caption&gt; in the title row.</w:t>
      </w:r>
      <w:r w:rsidR="00EE5445">
        <w:t xml:space="preserve"> The function returns a pointer that should be used </w:t>
      </w:r>
      <w:r w:rsidR="00266981">
        <w:t>as parent to all other object</w:t>
      </w:r>
      <w:r w:rsidR="00DB320B">
        <w:t>s</w:t>
      </w:r>
      <w:r w:rsidR="00266981">
        <w:t xml:space="preserve"> that are </w:t>
      </w:r>
      <w:r w:rsidR="00EE5445">
        <w:t>included in the dialog box.</w:t>
      </w:r>
      <w:r w:rsidR="001D227E" w:rsidRPr="001D227E">
        <w:t xml:space="preserve"> </w:t>
      </w:r>
      <w:r w:rsidR="00C4632D">
        <w:t xml:space="preserve">The </w:t>
      </w:r>
      <w:r w:rsidR="00BB0BDF">
        <w:t>function returns</w:t>
      </w:r>
      <w:r w:rsidR="00BE3854">
        <w:t xml:space="preserve"> the object name of the control</w:t>
      </w:r>
      <w:r w:rsidR="00C4632D">
        <w:t>.</w:t>
      </w:r>
    </w:p>
    <w:p w14:paraId="4159C55E" w14:textId="77777777" w:rsidR="0086496A" w:rsidRDefault="0086496A" w:rsidP="001D227E">
      <w:r>
        <w:t>The attribute MAXBUTTON and MINBUTTON controls if this button should be shown at the upper right corner of the dialog.</w:t>
      </w:r>
    </w:p>
    <w:p w14:paraId="2BF58B08" w14:textId="77777777" w:rsidR="00A7619F" w:rsidRDefault="00A7619F" w:rsidP="00A7619F">
      <w:r>
        <w:t>Following attributes can be used.</w:t>
      </w:r>
    </w:p>
    <w:p w14:paraId="05E36A42" w14:textId="77777777" w:rsidR="00A7619F" w:rsidRDefault="005A5DC7" w:rsidP="00A7619F">
      <w:pPr>
        <w:rPr>
          <w:lang w:bidi="ar-SA"/>
        </w:rPr>
      </w:pPr>
      <w:hyperlink w:anchor="_ACTION" w:history="1">
        <w:r w:rsidR="00A7619F" w:rsidRPr="00A7619F">
          <w:rPr>
            <w:rStyle w:val="Hyperlnk"/>
            <w:bdr w:val="none" w:sz="0" w:space="0" w:color="auto"/>
            <w:lang w:bidi="ar-SA"/>
          </w:rPr>
          <w:t>ACTION</w:t>
        </w:r>
      </w:hyperlink>
      <w:r w:rsidR="00A7619F">
        <w:rPr>
          <w:lang w:bidi="ar-SA"/>
        </w:rPr>
        <w:t xml:space="preserve"> </w:t>
      </w:r>
      <w:hyperlink w:anchor="_CAPTION" w:history="1">
        <w:r w:rsidR="00A7619F" w:rsidRPr="00A7619F">
          <w:rPr>
            <w:rStyle w:val="Hyperlnk"/>
            <w:bdr w:val="none" w:sz="0" w:space="0" w:color="auto"/>
            <w:lang w:bidi="ar-SA"/>
          </w:rPr>
          <w:t>CAPTION</w:t>
        </w:r>
      </w:hyperlink>
      <w:r w:rsidR="00A7619F">
        <w:rPr>
          <w:lang w:bidi="ar-SA"/>
        </w:rPr>
        <w:t xml:space="preserve"> </w:t>
      </w:r>
      <w:hyperlink w:anchor="_CHILDALIGN" w:history="1">
        <w:r w:rsidR="00A7619F" w:rsidRPr="00A7619F">
          <w:rPr>
            <w:rStyle w:val="Hyperlnk"/>
            <w:bdr w:val="none" w:sz="0" w:space="0" w:color="auto"/>
            <w:lang w:bidi="ar-SA"/>
          </w:rPr>
          <w:t>CHILDALIGN</w:t>
        </w:r>
      </w:hyperlink>
      <w:r w:rsidR="00A7619F">
        <w:rPr>
          <w:lang w:bidi="ar-SA"/>
        </w:rPr>
        <w:t xml:space="preserve"> </w:t>
      </w:r>
      <w:hyperlink w:anchor="_CHILDEXPANDX" w:history="1">
        <w:r w:rsidR="00A7619F" w:rsidRPr="00A7619F">
          <w:rPr>
            <w:rStyle w:val="Hyperlnk"/>
            <w:bdr w:val="none" w:sz="0" w:space="0" w:color="auto"/>
            <w:lang w:bidi="ar-SA"/>
          </w:rPr>
          <w:t>CHILDEXPANDX</w:t>
        </w:r>
      </w:hyperlink>
      <w:r w:rsidR="00A7619F">
        <w:rPr>
          <w:lang w:bidi="ar-SA"/>
        </w:rPr>
        <w:t xml:space="preserve"> </w:t>
      </w:r>
      <w:hyperlink w:anchor="_CHILDEXPANDY" w:history="1">
        <w:r w:rsidR="00A7619F" w:rsidRPr="00A7619F">
          <w:rPr>
            <w:rStyle w:val="Hyperlnk"/>
            <w:bdr w:val="none" w:sz="0" w:space="0" w:color="auto"/>
            <w:lang w:bidi="ar-SA"/>
          </w:rPr>
          <w:t>CHILDEXPANDY</w:t>
        </w:r>
      </w:hyperlink>
      <w:r w:rsidR="00A7619F">
        <w:rPr>
          <w:lang w:bidi="ar-SA"/>
        </w:rPr>
        <w:t xml:space="preserve"> </w:t>
      </w:r>
      <w:hyperlink w:anchor="_CHILDUNIFORMH" w:history="1">
        <w:r w:rsidR="00A7619F" w:rsidRPr="00A7619F">
          <w:rPr>
            <w:rStyle w:val="Hyperlnk"/>
            <w:bdr w:val="none" w:sz="0" w:space="0" w:color="auto"/>
            <w:lang w:bidi="ar-SA"/>
          </w:rPr>
          <w:t>CHILDUNIFORMH</w:t>
        </w:r>
      </w:hyperlink>
      <w:r w:rsidR="00A7619F">
        <w:rPr>
          <w:lang w:bidi="ar-SA"/>
        </w:rPr>
        <w:t xml:space="preserve"> </w:t>
      </w:r>
      <w:hyperlink w:anchor="_CHILDUNIFORMW" w:history="1">
        <w:r w:rsidR="00A7619F" w:rsidRPr="00A7619F">
          <w:rPr>
            <w:rStyle w:val="Hyperlnk"/>
            <w:bdr w:val="none" w:sz="0" w:space="0" w:color="auto"/>
            <w:lang w:bidi="ar-SA"/>
          </w:rPr>
          <w:t>CHILDUNIFORMW</w:t>
        </w:r>
      </w:hyperlink>
      <w:r w:rsidR="00A7619F">
        <w:rPr>
          <w:lang w:bidi="ar-SA"/>
        </w:rPr>
        <w:t xml:space="preserve"> </w:t>
      </w:r>
      <w:hyperlink w:anchor="_HEIGHT" w:history="1">
        <w:r w:rsidR="00A7619F" w:rsidRPr="00A7619F">
          <w:rPr>
            <w:rStyle w:val="Hyperlnk"/>
            <w:bdr w:val="none" w:sz="0" w:space="0" w:color="auto"/>
            <w:lang w:bidi="ar-SA"/>
          </w:rPr>
          <w:t>HEIGHT</w:t>
        </w:r>
      </w:hyperlink>
      <w:r w:rsidR="00A7619F">
        <w:rPr>
          <w:lang w:bidi="ar-SA"/>
        </w:rPr>
        <w:t xml:space="preserve"> </w:t>
      </w:r>
      <w:hyperlink w:anchor="_RESIZABLE" w:history="1">
        <w:r w:rsidR="00A7619F" w:rsidRPr="00A7619F">
          <w:rPr>
            <w:rStyle w:val="Hyperlnk"/>
            <w:bdr w:val="none" w:sz="0" w:space="0" w:color="auto"/>
            <w:lang w:bidi="ar-SA"/>
          </w:rPr>
          <w:t>RESIZABLE</w:t>
        </w:r>
      </w:hyperlink>
      <w:r w:rsidR="00A7619F">
        <w:rPr>
          <w:lang w:bidi="ar-SA"/>
        </w:rPr>
        <w:t xml:space="preserve"> </w:t>
      </w:r>
      <w:hyperlink w:anchor="_VERTICAL" w:history="1">
        <w:r w:rsidR="00A7619F" w:rsidRPr="00A7619F">
          <w:rPr>
            <w:rStyle w:val="Hyperlnk"/>
            <w:bdr w:val="none" w:sz="0" w:space="0" w:color="auto"/>
            <w:lang w:bidi="ar-SA"/>
          </w:rPr>
          <w:t>VERTICAL</w:t>
        </w:r>
      </w:hyperlink>
      <w:r w:rsidR="00A7619F">
        <w:rPr>
          <w:lang w:bidi="ar-SA"/>
        </w:rPr>
        <w:t xml:space="preserve"> </w:t>
      </w:r>
      <w:hyperlink w:anchor="_WIDTH" w:history="1">
        <w:r w:rsidR="00A7619F" w:rsidRPr="00A7619F">
          <w:rPr>
            <w:rStyle w:val="Hyperlnk"/>
            <w:bdr w:val="none" w:sz="0" w:space="0" w:color="auto"/>
            <w:lang w:bidi="ar-SA"/>
          </w:rPr>
          <w:t>WIDTH</w:t>
        </w:r>
      </w:hyperlink>
      <w:r w:rsidR="00A7619F">
        <w:rPr>
          <w:lang w:bidi="ar-SA"/>
        </w:rPr>
        <w:t xml:space="preserve"> </w:t>
      </w:r>
      <w:hyperlink w:anchor="_WRAPCOUNT" w:history="1">
        <w:r w:rsidR="00A7619F" w:rsidRPr="00A7619F">
          <w:rPr>
            <w:rStyle w:val="Hyperlnk"/>
            <w:bdr w:val="none" w:sz="0" w:space="0" w:color="auto"/>
            <w:lang w:bidi="ar-SA"/>
          </w:rPr>
          <w:t>WRAPCOUNT</w:t>
        </w:r>
      </w:hyperlink>
      <w:r w:rsidR="00FD5A60">
        <w:rPr>
          <w:rStyle w:val="Hyperlnk"/>
          <w:bdr w:val="none" w:sz="0" w:space="0" w:color="auto"/>
          <w:lang w:bidi="ar-SA"/>
        </w:rPr>
        <w:t xml:space="preserve"> VISIBLE</w:t>
      </w:r>
      <w:r w:rsidR="0086496A">
        <w:rPr>
          <w:rStyle w:val="Hyperlnk"/>
          <w:bdr w:val="none" w:sz="0" w:space="0" w:color="auto"/>
          <w:lang w:bidi="ar-SA"/>
        </w:rPr>
        <w:t xml:space="preserve"> </w:t>
      </w:r>
      <w:r w:rsidR="0086496A" w:rsidRPr="0086496A">
        <w:rPr>
          <w:rStyle w:val="Hyperlnk"/>
          <w:color w:val="auto"/>
          <w:bdr w:val="none" w:sz="0" w:space="0" w:color="auto"/>
          <w:lang w:bidi="ar-SA"/>
        </w:rPr>
        <w:t>MAXBUTTON MINBUTTON</w:t>
      </w:r>
    </w:p>
    <w:p w14:paraId="007009DF" w14:textId="77777777" w:rsidR="00EE5445" w:rsidRDefault="001043E1" w:rsidP="001D227E">
      <w:pPr>
        <w:rPr>
          <w:b/>
        </w:rPr>
      </w:pPr>
      <w:r>
        <w:rPr>
          <w:b/>
        </w:rPr>
        <w:t>Example: 1</w:t>
      </w:r>
    </w:p>
    <w:p w14:paraId="653763B6" w14:textId="77777777" w:rsidR="001D227E" w:rsidRPr="001D227E" w:rsidRDefault="001D227E" w:rsidP="001D227E">
      <w:pPr>
        <w:rPr>
          <w:b/>
        </w:rPr>
      </w:pPr>
      <w:r w:rsidRPr="001D227E">
        <w:rPr>
          <w:b/>
          <w:noProof/>
          <w:lang w:val="sv-SE" w:eastAsia="sv-SE" w:bidi="ar-SA"/>
        </w:rPr>
        <w:drawing>
          <wp:inline distT="0" distB="0" distL="0" distR="0" wp14:anchorId="1E013168" wp14:editId="2ED12E89">
            <wp:extent cx="1351280" cy="511810"/>
            <wp:effectExtent l="19050" t="0" r="1270" b="0"/>
            <wp:docPr id="131"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srcRect/>
                    <a:stretch>
                      <a:fillRect/>
                    </a:stretch>
                  </pic:blipFill>
                  <pic:spPr bwMode="auto">
                    <a:xfrm>
                      <a:off x="0" y="0"/>
                      <a:ext cx="1351280" cy="511810"/>
                    </a:xfrm>
                    <a:prstGeom prst="rect">
                      <a:avLst/>
                    </a:prstGeom>
                    <a:noFill/>
                    <a:ln w="9525">
                      <a:noFill/>
                      <a:miter lim="800000"/>
                      <a:headEnd/>
                      <a:tailEnd/>
                    </a:ln>
                  </pic:spPr>
                </pic:pic>
              </a:graphicData>
            </a:graphic>
          </wp:inline>
        </w:drawing>
      </w:r>
    </w:p>
    <w:p w14:paraId="18F923B3" w14:textId="77777777" w:rsidR="00EE5445" w:rsidRDefault="00A77303" w:rsidP="00EE5445">
      <w:pPr>
        <w:pStyle w:val="LISPSAMPLE"/>
      </w:pPr>
      <w:r>
        <w:t xml:space="preserve">(SETQ </w:t>
      </w:r>
      <w:proofErr w:type="spellStart"/>
      <w:r>
        <w:t>dlg</w:t>
      </w:r>
      <w:proofErr w:type="spellEnd"/>
      <w:r w:rsidR="00EE5445">
        <w:t xml:space="preserve"> (GP-DIALOG "Hello world"))</w:t>
      </w:r>
      <w:r w:rsidR="00EE5445">
        <w:br/>
      </w:r>
      <w:r>
        <w:t xml:space="preserve">(GP-SHOWMODAL </w:t>
      </w:r>
      <w:proofErr w:type="spellStart"/>
      <w:r>
        <w:t>dlg</w:t>
      </w:r>
      <w:proofErr w:type="spellEnd"/>
      <w:r w:rsidR="00EE5445">
        <w:t>)</w:t>
      </w:r>
    </w:p>
    <w:p w14:paraId="28DB3C28" w14:textId="77777777" w:rsidR="008E4643" w:rsidRDefault="008E4643" w:rsidP="008E4643">
      <w:pPr>
        <w:pStyle w:val="Rubrik4"/>
      </w:pPr>
      <w:bookmarkStart w:id="543" w:name="_(GP-BUTTON_&lt;parent&gt;_&lt;caption&gt;"/>
      <w:bookmarkStart w:id="544" w:name="_Toc359406246"/>
      <w:bookmarkEnd w:id="543"/>
      <w:r>
        <w:t>(</w:t>
      </w:r>
      <w:hyperlink w:anchor="_(GP-BUTTON_&lt;parent&gt;_&lt;caption&gt;" w:history="1">
        <w:r w:rsidRPr="00126696">
          <w:rPr>
            <w:rStyle w:val="Hyperlnk"/>
            <w:bdr w:val="none" w:sz="0" w:space="0" w:color="auto"/>
          </w:rPr>
          <w:t>GP-BUTTON</w:t>
        </w:r>
      </w:hyperlink>
      <w:r>
        <w:t xml:space="preserve"> &lt;parent&gt;</w:t>
      </w:r>
      <w:r w:rsidR="00D14597">
        <w:t xml:space="preserve"> &lt;caption&gt;</w:t>
      </w:r>
      <w:r w:rsidR="0083023F">
        <w:t xml:space="preserve"> </w:t>
      </w:r>
      <w:r w:rsidR="00D14597">
        <w:t>[</w:t>
      </w:r>
      <w:proofErr w:type="gramStart"/>
      <w:r w:rsidR="00D14597">
        <w:t>attributes</w:t>
      </w:r>
      <w:r w:rsidR="00DB320B">
        <w:t>..</w:t>
      </w:r>
      <w:proofErr w:type="gramEnd"/>
      <w:r w:rsidR="00D14597">
        <w:t>]</w:t>
      </w:r>
      <w:r>
        <w:t>)</w:t>
      </w:r>
      <w:bookmarkEnd w:id="544"/>
    </w:p>
    <w:p w14:paraId="7D9F91DC" w14:textId="77777777" w:rsidR="001D227E" w:rsidRDefault="00D14597" w:rsidP="00D14597">
      <w:r>
        <w:t>The function creates a button in parent dialog with the text &lt;caption&gt;.</w:t>
      </w:r>
      <w:r w:rsidR="00C4632D">
        <w:t xml:space="preserve"> The function retur</w:t>
      </w:r>
      <w:r w:rsidR="00BE3854">
        <w:t>ns the object name of the control</w:t>
      </w:r>
      <w:r w:rsidR="00C4632D">
        <w:t>.</w:t>
      </w:r>
    </w:p>
    <w:p w14:paraId="6DABA220" w14:textId="77777777" w:rsidR="00A7619F" w:rsidRDefault="00A7619F" w:rsidP="00D14597">
      <w:r>
        <w:t>Following attributes can be used:</w:t>
      </w:r>
    </w:p>
    <w:p w14:paraId="6C77938B" w14:textId="77777777" w:rsidR="00A7619F" w:rsidRDefault="005A5DC7" w:rsidP="00A7619F">
      <w:pPr>
        <w:rPr>
          <w:lang w:bidi="ar-SA"/>
        </w:rPr>
      </w:pPr>
      <w:hyperlink w:anchor="_ACTION" w:history="1">
        <w:r w:rsidR="00A7619F" w:rsidRPr="00A7619F">
          <w:rPr>
            <w:rStyle w:val="Hyperlnk"/>
            <w:bdr w:val="none" w:sz="0" w:space="0" w:color="auto"/>
            <w:lang w:bidi="ar-SA"/>
          </w:rPr>
          <w:t>ACTION</w:t>
        </w:r>
      </w:hyperlink>
      <w:r w:rsidR="00A7619F">
        <w:rPr>
          <w:lang w:bidi="ar-SA"/>
        </w:rPr>
        <w:t xml:space="preserve"> </w:t>
      </w:r>
      <w:hyperlink w:anchor="_ALIGN" w:history="1">
        <w:r w:rsidR="00A7619F" w:rsidRPr="00A7619F">
          <w:rPr>
            <w:rStyle w:val="Hyperlnk"/>
            <w:bdr w:val="none" w:sz="0" w:space="0" w:color="auto"/>
            <w:lang w:bidi="ar-SA"/>
          </w:rPr>
          <w:t>ALIGN</w:t>
        </w:r>
      </w:hyperlink>
      <w:r w:rsidR="00A7619F">
        <w:rPr>
          <w:lang w:bidi="ar-SA"/>
        </w:rPr>
        <w:t xml:space="preserve"> </w:t>
      </w:r>
      <w:hyperlink w:anchor="_CAPTION" w:history="1">
        <w:r w:rsidR="00A7619F" w:rsidRPr="00A7619F">
          <w:rPr>
            <w:rStyle w:val="Hyperlnk"/>
            <w:bdr w:val="none" w:sz="0" w:space="0" w:color="auto"/>
            <w:lang w:bidi="ar-SA"/>
          </w:rPr>
          <w:t>CAPTION</w:t>
        </w:r>
      </w:hyperlink>
      <w:r w:rsidR="00A7619F">
        <w:rPr>
          <w:lang w:bidi="ar-SA"/>
        </w:rPr>
        <w:t xml:space="preserve"> </w:t>
      </w:r>
      <w:hyperlink w:anchor="_DEFAULT" w:history="1">
        <w:r w:rsidR="00A7619F" w:rsidRPr="00A7619F">
          <w:rPr>
            <w:rStyle w:val="Hyperlnk"/>
            <w:bdr w:val="none" w:sz="0" w:space="0" w:color="auto"/>
            <w:lang w:bidi="ar-SA"/>
          </w:rPr>
          <w:t>DEFAULT</w:t>
        </w:r>
      </w:hyperlink>
      <w:r w:rsidR="00A7619F">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A7619F" w:rsidRPr="00A7619F">
          <w:rPr>
            <w:rStyle w:val="Hyperlnk"/>
            <w:bdr w:val="none" w:sz="0" w:space="0" w:color="auto"/>
            <w:lang w:bidi="ar-SA"/>
          </w:rPr>
          <w:t>EXPANDX</w:t>
        </w:r>
      </w:hyperlink>
      <w:r w:rsidR="00A7619F">
        <w:rPr>
          <w:lang w:bidi="ar-SA"/>
        </w:rPr>
        <w:t xml:space="preserve"> </w:t>
      </w:r>
      <w:hyperlink w:anchor="_EXPANDY" w:history="1">
        <w:r w:rsidR="00A7619F" w:rsidRPr="00A7619F">
          <w:rPr>
            <w:rStyle w:val="Hyperlnk"/>
            <w:bdr w:val="none" w:sz="0" w:space="0" w:color="auto"/>
            <w:lang w:bidi="ar-SA"/>
          </w:rPr>
          <w:t>EXPANDY</w:t>
        </w:r>
      </w:hyperlink>
      <w:r w:rsidR="00A7619F">
        <w:rPr>
          <w:lang w:bidi="ar-SA"/>
        </w:rPr>
        <w:t xml:space="preserve"> </w:t>
      </w:r>
      <w:hyperlink w:anchor="_FLAT" w:history="1">
        <w:r w:rsidR="00A7619F" w:rsidRPr="00A7619F">
          <w:rPr>
            <w:rStyle w:val="Hyperlnk"/>
            <w:bdr w:val="none" w:sz="0" w:space="0" w:color="auto"/>
            <w:lang w:bidi="ar-SA"/>
          </w:rPr>
          <w:t>FLAT</w:t>
        </w:r>
      </w:hyperlink>
      <w:r w:rsidR="00A7619F">
        <w:rPr>
          <w:lang w:bidi="ar-SA"/>
        </w:rPr>
        <w:t xml:space="preserve"> </w:t>
      </w:r>
      <w:hyperlink w:anchor="_HEIGHT" w:history="1">
        <w:r w:rsidR="00A7619F" w:rsidRPr="00A7619F">
          <w:rPr>
            <w:rStyle w:val="Hyperlnk"/>
            <w:bdr w:val="none" w:sz="0" w:space="0" w:color="auto"/>
            <w:lang w:bidi="ar-SA"/>
          </w:rPr>
          <w:t>HEIGHT</w:t>
        </w:r>
      </w:hyperlink>
      <w:r w:rsidR="00A7619F">
        <w:rPr>
          <w:lang w:bidi="ar-SA"/>
        </w:rPr>
        <w:t xml:space="preserve"> </w:t>
      </w:r>
      <w:hyperlink w:anchor="_IMAGE" w:history="1">
        <w:r w:rsidR="00A7619F" w:rsidRPr="00A7619F">
          <w:rPr>
            <w:rStyle w:val="Hyperlnk"/>
            <w:bdr w:val="none" w:sz="0" w:space="0" w:color="auto"/>
            <w:lang w:bidi="ar-SA"/>
          </w:rPr>
          <w:t>IMAGE</w:t>
        </w:r>
      </w:hyperlink>
      <w:r w:rsidR="00A7619F">
        <w:rPr>
          <w:lang w:bidi="ar-SA"/>
        </w:rPr>
        <w:t xml:space="preserve"> </w:t>
      </w:r>
      <w:hyperlink w:anchor="_RESPONSE" w:history="1">
        <w:r w:rsidR="00A7619F" w:rsidRPr="00A7619F">
          <w:rPr>
            <w:rStyle w:val="Hyperlnk"/>
            <w:bdr w:val="none" w:sz="0" w:space="0" w:color="auto"/>
            <w:lang w:bidi="ar-SA"/>
          </w:rPr>
          <w:t>RESPONSE</w:t>
        </w:r>
      </w:hyperlink>
      <w:r w:rsidR="00A7619F">
        <w:rPr>
          <w:lang w:bidi="ar-SA"/>
        </w:rPr>
        <w:t xml:space="preserve"> </w:t>
      </w:r>
      <w:hyperlink w:anchor="_UNIFORMH" w:history="1">
        <w:r w:rsidR="00A7619F" w:rsidRPr="00A7619F">
          <w:rPr>
            <w:rStyle w:val="Hyperlnk"/>
            <w:bdr w:val="none" w:sz="0" w:space="0" w:color="auto"/>
            <w:lang w:bidi="ar-SA"/>
          </w:rPr>
          <w:t>UNIFORMH</w:t>
        </w:r>
      </w:hyperlink>
      <w:r w:rsidR="00A7619F">
        <w:rPr>
          <w:lang w:bidi="ar-SA"/>
        </w:rPr>
        <w:t xml:space="preserve"> </w:t>
      </w:r>
      <w:hyperlink w:anchor="_UNIFORMW" w:history="1">
        <w:r w:rsidR="00A7619F" w:rsidRPr="00A7619F">
          <w:rPr>
            <w:rStyle w:val="Hyperlnk"/>
            <w:bdr w:val="none" w:sz="0" w:space="0" w:color="auto"/>
            <w:lang w:bidi="ar-SA"/>
          </w:rPr>
          <w:t>UNIFORMW</w:t>
        </w:r>
      </w:hyperlink>
      <w:r w:rsidR="00A7619F">
        <w:rPr>
          <w:lang w:bidi="ar-SA"/>
        </w:rPr>
        <w:t xml:space="preserve"> </w:t>
      </w:r>
      <w:hyperlink w:anchor="_WIDTH" w:history="1">
        <w:r w:rsidR="00A7619F" w:rsidRPr="00A7619F">
          <w:rPr>
            <w:rStyle w:val="Hyperlnk"/>
            <w:bdr w:val="none" w:sz="0" w:space="0" w:color="auto"/>
            <w:lang w:bidi="ar-SA"/>
          </w:rPr>
          <w:t>WIDTH</w:t>
        </w:r>
      </w:hyperlink>
      <w:r w:rsidR="00A7619F">
        <w:rPr>
          <w:lang w:bidi="ar-SA"/>
        </w:rPr>
        <w:t xml:space="preserve"> </w:t>
      </w:r>
      <w:r w:rsidR="002A7446">
        <w:rPr>
          <w:lang w:bidi="ar-SA"/>
        </w:rPr>
        <w:t>VALUE</w:t>
      </w:r>
      <w:r w:rsidR="00FD5A60">
        <w:rPr>
          <w:lang w:bidi="ar-SA"/>
        </w:rPr>
        <w:t xml:space="preserve"> VISIBLE</w:t>
      </w:r>
    </w:p>
    <w:p w14:paraId="42642751" w14:textId="77777777" w:rsidR="00A7619F" w:rsidRDefault="002A7446" w:rsidP="00D14597">
      <w:r>
        <w:t>The value attribute is read only and can be used for mouse down</w:t>
      </w:r>
    </w:p>
    <w:p w14:paraId="174536F4" w14:textId="77777777" w:rsidR="001D227E" w:rsidRPr="001D227E" w:rsidRDefault="001D227E" w:rsidP="00D14597">
      <w:pPr>
        <w:rPr>
          <w:b/>
        </w:rPr>
      </w:pPr>
      <w:r w:rsidRPr="001D227E">
        <w:rPr>
          <w:b/>
        </w:rPr>
        <w:t>Example</w:t>
      </w:r>
      <w:r w:rsidR="001043E1">
        <w:rPr>
          <w:b/>
        </w:rPr>
        <w:t>: 2</w:t>
      </w:r>
    </w:p>
    <w:p w14:paraId="5559F107" w14:textId="77777777" w:rsidR="00D14597" w:rsidRDefault="001D227E" w:rsidP="00D14597">
      <w:r w:rsidRPr="001D227E">
        <w:rPr>
          <w:noProof/>
          <w:lang w:val="sv-SE" w:eastAsia="sv-SE" w:bidi="ar-SA"/>
        </w:rPr>
        <w:drawing>
          <wp:inline distT="0" distB="0" distL="0" distR="0" wp14:anchorId="29F309C0" wp14:editId="6BC9C544">
            <wp:extent cx="1351280" cy="989330"/>
            <wp:effectExtent l="19050" t="0" r="1270" b="0"/>
            <wp:docPr id="130"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srcRect/>
                    <a:stretch>
                      <a:fillRect/>
                    </a:stretch>
                  </pic:blipFill>
                  <pic:spPr bwMode="auto">
                    <a:xfrm>
                      <a:off x="0" y="0"/>
                      <a:ext cx="1351280" cy="989330"/>
                    </a:xfrm>
                    <a:prstGeom prst="rect">
                      <a:avLst/>
                    </a:prstGeom>
                    <a:noFill/>
                    <a:ln w="9525">
                      <a:noFill/>
                      <a:miter lim="800000"/>
                      <a:headEnd/>
                      <a:tailEnd/>
                    </a:ln>
                  </pic:spPr>
                </pic:pic>
              </a:graphicData>
            </a:graphic>
          </wp:inline>
        </w:drawing>
      </w:r>
    </w:p>
    <w:p w14:paraId="768070D5" w14:textId="77777777" w:rsidR="00D14597" w:rsidRDefault="00A77303" w:rsidP="00D14597">
      <w:pPr>
        <w:pStyle w:val="LISPSAMPLE"/>
      </w:pPr>
      <w:r>
        <w:t xml:space="preserve">(SETQ </w:t>
      </w:r>
      <w:proofErr w:type="spellStart"/>
      <w:r>
        <w:t>dlg</w:t>
      </w:r>
      <w:proofErr w:type="spellEnd"/>
      <w:r w:rsidR="00D14597">
        <w:t xml:space="preserve"> (GP-DIALOG "Hello world"))</w:t>
      </w:r>
      <w:r w:rsidR="00D14597">
        <w:br/>
        <w:t xml:space="preserve">(SETQ button1 (GP-BUTTON </w:t>
      </w:r>
      <w:proofErr w:type="spellStart"/>
      <w:r>
        <w:t>dlg</w:t>
      </w:r>
      <w:proofErr w:type="spellEnd"/>
      <w:r w:rsidR="003B432B">
        <w:t xml:space="preserve"> </w:t>
      </w:r>
      <w:r w:rsidR="00D14597">
        <w:t>"Click"</w:t>
      </w:r>
      <w:r w:rsidR="003B432B">
        <w:t xml:space="preserve"> ENABLED nil</w:t>
      </w:r>
      <w:r w:rsidR="00D14597">
        <w:t>))</w:t>
      </w:r>
      <w:r w:rsidR="00D14597">
        <w:br/>
        <w:t xml:space="preserve">(SETQ </w:t>
      </w:r>
      <w:r w:rsidR="003B432B">
        <w:t>button2</w:t>
      </w:r>
      <w:r w:rsidR="00D14597">
        <w:t xml:space="preserve"> (GP-BUTTON </w:t>
      </w:r>
      <w:proofErr w:type="spellStart"/>
      <w:r>
        <w:t>dlg</w:t>
      </w:r>
      <w:proofErr w:type="spellEnd"/>
      <w:r w:rsidR="003B432B">
        <w:t xml:space="preserve"> </w:t>
      </w:r>
      <w:r w:rsidR="00D14597">
        <w:t>"Close"))</w:t>
      </w:r>
      <w:r>
        <w:br/>
        <w:t xml:space="preserve">(GP-SHOWMODAL </w:t>
      </w:r>
      <w:proofErr w:type="spellStart"/>
      <w:r>
        <w:t>dlg</w:t>
      </w:r>
      <w:proofErr w:type="spellEnd"/>
      <w:r w:rsidR="00D14597">
        <w:t>)</w:t>
      </w:r>
    </w:p>
    <w:p w14:paraId="38758CAC" w14:textId="77777777" w:rsidR="002A7446" w:rsidRDefault="002A7446" w:rsidP="002A7446">
      <w:r>
        <w:t>The VALUE attribute is read only and can be used to check Mouse down. As long as the button is down then the VALUE is T else nil.</w:t>
      </w:r>
    </w:p>
    <w:p w14:paraId="10A26E8A" w14:textId="77777777" w:rsidR="003B432B" w:rsidRDefault="002A7446" w:rsidP="00DB320B">
      <w:pPr>
        <w:pStyle w:val="Rubrik4"/>
      </w:pPr>
      <w:bookmarkStart w:id="545" w:name="_(GP-CHOICE_&lt;parent&gt;_&lt;list&gt;"/>
      <w:bookmarkStart w:id="546" w:name="_Toc359406247"/>
      <w:bookmarkEnd w:id="545"/>
      <w:r>
        <w:t xml:space="preserve"> </w:t>
      </w:r>
      <w:r w:rsidR="00DB320B">
        <w:t>(</w:t>
      </w:r>
      <w:hyperlink w:anchor="_(GP-CHOICE_&lt;parent&gt;_&lt;list&gt;" w:history="1">
        <w:r w:rsidR="00DB320B" w:rsidRPr="00145AF4">
          <w:rPr>
            <w:rStyle w:val="Hyperlnk"/>
            <w:bdr w:val="none" w:sz="0" w:space="0" w:color="auto"/>
          </w:rPr>
          <w:t>GP-CHOICE</w:t>
        </w:r>
      </w:hyperlink>
      <w:r w:rsidR="00DB320B">
        <w:t xml:space="preserve"> &lt;parent&gt; &lt;list&gt; [</w:t>
      </w:r>
      <w:proofErr w:type="gramStart"/>
      <w:r w:rsidR="00DB320B">
        <w:t>attributes..</w:t>
      </w:r>
      <w:proofErr w:type="gramEnd"/>
      <w:r w:rsidR="00DB320B">
        <w:t>])</w:t>
      </w:r>
      <w:bookmarkEnd w:id="546"/>
    </w:p>
    <w:p w14:paraId="4277659F" w14:textId="77777777" w:rsidR="00DB320B" w:rsidRDefault="00DB320B" w:rsidP="00DB320B">
      <w:r>
        <w:t>This function creates a drop-down list in the parent object. The list should be a list of strings or empty.</w:t>
      </w:r>
      <w:r w:rsidR="00C4632D">
        <w:t xml:space="preserve"> The function returns the object name of the </w:t>
      </w:r>
      <w:r w:rsidR="00BE3854">
        <w:t>control</w:t>
      </w:r>
      <w:r w:rsidR="00C4632D">
        <w:t>.</w:t>
      </w:r>
      <w:r w:rsidR="00BE3854" w:rsidRPr="00BE3854">
        <w:t xml:space="preserve"> </w:t>
      </w:r>
      <w:r w:rsidR="00BE3854">
        <w:t>Default width is set to 75.</w:t>
      </w:r>
    </w:p>
    <w:p w14:paraId="79825528" w14:textId="77777777" w:rsidR="002C7518" w:rsidRDefault="002C7518" w:rsidP="002C7518">
      <w:r>
        <w:t>Following attributes can be used:</w:t>
      </w:r>
    </w:p>
    <w:p w14:paraId="1809DBEA" w14:textId="77777777"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r w:rsidR="00653D06">
        <w:rPr>
          <w:lang w:bidi="ar-SA"/>
        </w:rPr>
        <w:t xml:space="preserve">ITEMS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D52C50">
        <w:rPr>
          <w:lang w:bidi="ar-SA"/>
        </w:rPr>
        <w:t xml:space="preserve"> </w:t>
      </w:r>
      <w:r w:rsidR="00FD5A60">
        <w:rPr>
          <w:lang w:bidi="ar-SA"/>
        </w:rPr>
        <w:t>VISIBLE</w:t>
      </w:r>
    </w:p>
    <w:p w14:paraId="4D466790" w14:textId="77777777" w:rsidR="002C7518" w:rsidRDefault="002C7518" w:rsidP="00DB320B"/>
    <w:p w14:paraId="20FFEB10" w14:textId="77777777" w:rsidR="001D227E" w:rsidRPr="001D227E" w:rsidRDefault="001D227E" w:rsidP="00DB320B">
      <w:pPr>
        <w:rPr>
          <w:b/>
          <w:lang w:bidi="ar-SA"/>
        </w:rPr>
      </w:pPr>
      <w:r w:rsidRPr="001D227E">
        <w:rPr>
          <w:b/>
          <w:lang w:bidi="ar-SA"/>
        </w:rPr>
        <w:t>Example</w:t>
      </w:r>
      <w:r w:rsidR="001043E1">
        <w:rPr>
          <w:b/>
          <w:lang w:bidi="ar-SA"/>
        </w:rPr>
        <w:t>: 3</w:t>
      </w:r>
    </w:p>
    <w:p w14:paraId="14E97FEF" w14:textId="77777777" w:rsidR="001D227E" w:rsidRDefault="001D227E" w:rsidP="00DB320B">
      <w:r w:rsidRPr="001D227E">
        <w:rPr>
          <w:noProof/>
          <w:lang w:val="sv-SE" w:eastAsia="sv-SE" w:bidi="ar-SA"/>
        </w:rPr>
        <w:drawing>
          <wp:inline distT="0" distB="0" distL="0" distR="0" wp14:anchorId="36A1BC96" wp14:editId="75CC9C22">
            <wp:extent cx="1351915" cy="1232535"/>
            <wp:effectExtent l="19050" t="0" r="635" b="0"/>
            <wp:docPr id="129"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srcRect/>
                    <a:stretch>
                      <a:fillRect/>
                    </a:stretch>
                  </pic:blipFill>
                  <pic:spPr bwMode="auto">
                    <a:xfrm>
                      <a:off x="0" y="0"/>
                      <a:ext cx="1351915" cy="1232535"/>
                    </a:xfrm>
                    <a:prstGeom prst="rect">
                      <a:avLst/>
                    </a:prstGeom>
                    <a:noFill/>
                    <a:ln w="9525">
                      <a:noFill/>
                      <a:miter lim="800000"/>
                      <a:headEnd/>
                      <a:tailEnd/>
                    </a:ln>
                  </pic:spPr>
                </pic:pic>
              </a:graphicData>
            </a:graphic>
          </wp:inline>
        </w:drawing>
      </w:r>
    </w:p>
    <w:p w14:paraId="5CDDB35D" w14:textId="77777777" w:rsidR="00DB320B" w:rsidRDefault="00A77303" w:rsidP="00DB320B">
      <w:pPr>
        <w:pStyle w:val="LISPSAMPLE"/>
      </w:pPr>
      <w:r>
        <w:t xml:space="preserve">(SETQ </w:t>
      </w:r>
      <w:proofErr w:type="spellStart"/>
      <w:r>
        <w:t>dlg</w:t>
      </w:r>
      <w:proofErr w:type="spellEnd"/>
      <w:r w:rsidR="00DB320B">
        <w:t xml:space="preserve"> (GP-DIALOG "Hello world"))</w:t>
      </w:r>
      <w:r>
        <w:br/>
        <w:t xml:space="preserve">(SETQ button1 (GP-BUTTON </w:t>
      </w:r>
      <w:proofErr w:type="spellStart"/>
      <w:r>
        <w:t>dlg</w:t>
      </w:r>
      <w:proofErr w:type="spellEnd"/>
      <w:r w:rsidR="00DB320B">
        <w:t xml:space="preserve"> "Click")</w:t>
      </w:r>
      <w:r>
        <w:t>)</w:t>
      </w:r>
      <w:r>
        <w:br/>
        <w:t xml:space="preserve">(SETQ choice (GP-CHOICE </w:t>
      </w:r>
      <w:proofErr w:type="spellStart"/>
      <w:r>
        <w:t>dlg</w:t>
      </w:r>
      <w:proofErr w:type="spellEnd"/>
      <w:r w:rsidR="00DB320B">
        <w:t xml:space="preserve"> (LIST "Jan" "Feb" "March"</w:t>
      </w:r>
      <w:r>
        <w:t xml:space="preserve"> "April")))</w:t>
      </w:r>
      <w:r>
        <w:br/>
        <w:t xml:space="preserve">(GP-SHOWMODAL </w:t>
      </w:r>
      <w:proofErr w:type="spellStart"/>
      <w:r>
        <w:t>dlg</w:t>
      </w:r>
      <w:proofErr w:type="spellEnd"/>
      <w:r w:rsidR="00DB320B">
        <w:t>)</w:t>
      </w:r>
    </w:p>
    <w:p w14:paraId="4036D1D3" w14:textId="77777777" w:rsidR="00DB320B" w:rsidRDefault="00CE7DB1" w:rsidP="00DB320B">
      <w:r>
        <w:t>Next example shows how the controllers can be interacted.</w:t>
      </w:r>
    </w:p>
    <w:p w14:paraId="121C59BB" w14:textId="77777777" w:rsidR="004809DE" w:rsidRDefault="004809DE" w:rsidP="004809DE">
      <w:pPr>
        <w:pStyle w:val="LISPSAMPLE"/>
        <w:rPr>
          <w:lang w:bidi="ar-SA"/>
        </w:rPr>
      </w:pPr>
      <w:r>
        <w:rPr>
          <w:lang w:bidi="ar-SA"/>
        </w:rPr>
        <w:t>Example 2:</w:t>
      </w:r>
    </w:p>
    <w:p w14:paraId="64AB18BF" w14:textId="77777777" w:rsidR="004809DE" w:rsidRPr="004809DE" w:rsidRDefault="004809DE" w:rsidP="004809DE">
      <w:pPr>
        <w:pStyle w:val="LISPSAMPLE"/>
        <w:rPr>
          <w:lang w:bidi="ar-SA"/>
        </w:rPr>
      </w:pPr>
      <w:r w:rsidRPr="00AB2DC2">
        <w:rPr>
          <w:highlight w:val="lightGray"/>
          <w:lang w:bidi="ar-SA"/>
        </w:rPr>
        <w:t>; Initialize needed variables</w:t>
      </w:r>
    </w:p>
    <w:p w14:paraId="12E151F9" w14:textId="77777777" w:rsidR="004809DE" w:rsidRPr="004809DE" w:rsidRDefault="004809DE" w:rsidP="004809DE">
      <w:pPr>
        <w:pStyle w:val="LISPSAMPLE"/>
        <w:rPr>
          <w:lang w:bidi="ar-SA"/>
        </w:rPr>
      </w:pPr>
      <w:r w:rsidRPr="004809DE">
        <w:rPr>
          <w:lang w:bidi="ar-SA"/>
        </w:rPr>
        <w:t>(SETQ month (LIST "Jan" "Feb" "March" "April" "May" "June" "July" "Aug" "Sept" "Oct" "Now" "Dec"))</w:t>
      </w:r>
      <w:r>
        <w:rPr>
          <w:lang w:bidi="ar-SA"/>
        </w:rPr>
        <w:br/>
      </w:r>
      <w:r w:rsidRPr="004809DE">
        <w:rPr>
          <w:lang w:bidi="ar-SA"/>
        </w:rPr>
        <w:t xml:space="preserve">(SETQ </w:t>
      </w:r>
      <w:proofErr w:type="spellStart"/>
      <w:r w:rsidRPr="004809DE">
        <w:rPr>
          <w:lang w:bidi="ar-SA"/>
        </w:rPr>
        <w:t>showmonth</w:t>
      </w:r>
      <w:proofErr w:type="spellEnd"/>
      <w:r w:rsidRPr="004809DE">
        <w:rPr>
          <w:lang w:bidi="ar-SA"/>
        </w:rPr>
        <w:t xml:space="preserve"> 0)</w:t>
      </w:r>
    </w:p>
    <w:p w14:paraId="69127739" w14:textId="77777777" w:rsidR="004809DE" w:rsidRPr="004809DE" w:rsidRDefault="004809DE" w:rsidP="004809DE">
      <w:pPr>
        <w:pStyle w:val="LISPSAMPLE"/>
        <w:rPr>
          <w:lang w:bidi="ar-SA"/>
        </w:rPr>
      </w:pPr>
      <w:r w:rsidRPr="00AB2DC2">
        <w:rPr>
          <w:highlight w:val="lightGray"/>
          <w:lang w:bidi="ar-SA"/>
        </w:rPr>
        <w:t>; Initialize needed function</w:t>
      </w:r>
    </w:p>
    <w:p w14:paraId="0474C7A3" w14:textId="77777777" w:rsidR="004809DE" w:rsidRPr="004809DE" w:rsidRDefault="008F7A8F" w:rsidP="004809DE">
      <w:pPr>
        <w:pStyle w:val="LISPSAMPLE"/>
        <w:rPr>
          <w:lang w:bidi="ar-SA"/>
        </w:rPr>
      </w:pPr>
      <w:r>
        <w:rPr>
          <w:lang w:bidi="ar-SA"/>
        </w:rPr>
        <w:t>(DEFUN handler (object</w:t>
      </w:r>
      <w:proofErr w:type="gramStart"/>
      <w:r w:rsidR="004809DE" w:rsidRPr="004809DE">
        <w:rPr>
          <w:lang w:bidi="ar-SA"/>
        </w:rPr>
        <w:t>)</w:t>
      </w:r>
      <w:r w:rsidR="00BF3146">
        <w:rPr>
          <w:highlight w:val="lightGray"/>
          <w:lang w:bidi="ar-SA"/>
        </w:rPr>
        <w:t xml:space="preserve"> ;</w:t>
      </w:r>
      <w:proofErr w:type="gramEnd"/>
      <w:r w:rsidR="00BF3146">
        <w:rPr>
          <w:highlight w:val="lightGray"/>
          <w:lang w:bidi="ar-SA"/>
        </w:rPr>
        <w:t xml:space="preserve"> C</w:t>
      </w:r>
      <w:r w:rsidR="00F25628" w:rsidRPr="00F25628">
        <w:rPr>
          <w:highlight w:val="lightGray"/>
          <w:lang w:bidi="ar-SA"/>
        </w:rPr>
        <w:t>alled each time an object is changed</w:t>
      </w:r>
      <w:r w:rsidR="004809DE">
        <w:rPr>
          <w:lang w:bidi="ar-SA"/>
        </w:rPr>
        <w:br/>
      </w:r>
      <w:r w:rsidR="004809DE" w:rsidRPr="004809DE">
        <w:rPr>
          <w:lang w:bidi="ar-SA"/>
        </w:rPr>
        <w:t xml:space="preserve">  (COND</w:t>
      </w:r>
      <w:r w:rsidR="004809DE">
        <w:rPr>
          <w:lang w:bidi="ar-SA"/>
        </w:rPr>
        <w:br/>
      </w:r>
      <w:r>
        <w:rPr>
          <w:lang w:bidi="ar-SA"/>
        </w:rPr>
        <w:t xml:space="preserve">    ((= object</w:t>
      </w:r>
      <w:r w:rsidR="004809DE" w:rsidRPr="004809DE">
        <w:rPr>
          <w:lang w:bidi="ar-SA"/>
        </w:rPr>
        <w:t xml:space="preserve"> button)</w:t>
      </w:r>
      <w:r w:rsidR="004809DE">
        <w:rPr>
          <w:lang w:bidi="ar-SA"/>
        </w:rPr>
        <w:br/>
      </w:r>
      <w:r w:rsidR="004809DE" w:rsidRPr="004809DE">
        <w:rPr>
          <w:lang w:bidi="ar-SA"/>
        </w:rPr>
        <w:t xml:space="preserve">      (SETQ </w:t>
      </w:r>
      <w:proofErr w:type="spellStart"/>
      <w:r w:rsidR="004809DE" w:rsidRPr="004809DE">
        <w:rPr>
          <w:lang w:bidi="ar-SA"/>
        </w:rPr>
        <w:t>showmonth</w:t>
      </w:r>
      <w:proofErr w:type="spellEnd"/>
      <w:r w:rsidR="004809DE" w:rsidRPr="004809DE">
        <w:rPr>
          <w:lang w:bidi="ar-SA"/>
        </w:rPr>
        <w:t xml:space="preserve"> (1+ </w:t>
      </w:r>
      <w:proofErr w:type="spellStart"/>
      <w:r w:rsidR="004809DE" w:rsidRPr="004809DE">
        <w:rPr>
          <w:lang w:bidi="ar-SA"/>
        </w:rPr>
        <w:t>showmonth</w:t>
      </w:r>
      <w:proofErr w:type="spellEnd"/>
      <w:r w:rsidR="004809DE" w:rsidRPr="004809DE">
        <w:rPr>
          <w:lang w:bidi="ar-SA"/>
        </w:rPr>
        <w:t>))</w:t>
      </w:r>
      <w:r w:rsidR="004809DE">
        <w:rPr>
          <w:lang w:bidi="ar-SA"/>
        </w:rPr>
        <w:br/>
      </w:r>
      <w:r w:rsidR="004809DE" w:rsidRPr="004809DE">
        <w:rPr>
          <w:lang w:bidi="ar-SA"/>
        </w:rPr>
        <w:t xml:space="preserve">      (IF (&gt;= </w:t>
      </w:r>
      <w:proofErr w:type="spellStart"/>
      <w:r w:rsidR="004809DE" w:rsidRPr="004809DE">
        <w:rPr>
          <w:lang w:bidi="ar-SA"/>
        </w:rPr>
        <w:t>showmonth</w:t>
      </w:r>
      <w:proofErr w:type="spellEnd"/>
      <w:r w:rsidR="004809DE" w:rsidRPr="004809DE">
        <w:rPr>
          <w:lang w:bidi="ar-SA"/>
        </w:rPr>
        <w:t xml:space="preserve"> (LENGTH month)) (SETQ </w:t>
      </w:r>
      <w:proofErr w:type="spellStart"/>
      <w:r w:rsidR="004809DE" w:rsidRPr="004809DE">
        <w:rPr>
          <w:lang w:bidi="ar-SA"/>
        </w:rPr>
        <w:t>showmonth</w:t>
      </w:r>
      <w:proofErr w:type="spellEnd"/>
      <w:r w:rsidR="004809DE" w:rsidRPr="004809DE">
        <w:rPr>
          <w:lang w:bidi="ar-SA"/>
        </w:rPr>
        <w:t xml:space="preserve"> 0))</w:t>
      </w:r>
      <w:r w:rsidR="004809DE">
        <w:rPr>
          <w:lang w:bidi="ar-SA"/>
        </w:rPr>
        <w:br/>
      </w:r>
      <w:r w:rsidR="004809DE" w:rsidRPr="004809DE">
        <w:rPr>
          <w:lang w:bidi="ar-SA"/>
        </w:rPr>
        <w:t xml:space="preserve">      (GP-SETQ choice VALUE </w:t>
      </w:r>
      <w:proofErr w:type="spellStart"/>
      <w:r w:rsidR="004809DE" w:rsidRPr="004809DE">
        <w:rPr>
          <w:lang w:bidi="ar-SA"/>
        </w:rPr>
        <w:t>showmonth</w:t>
      </w:r>
      <w:proofErr w:type="spellEnd"/>
      <w:r w:rsidR="004809DE" w:rsidRPr="004809DE">
        <w:rPr>
          <w:lang w:bidi="ar-SA"/>
        </w:rPr>
        <w:t>))</w:t>
      </w:r>
      <w:r w:rsidR="004809DE">
        <w:rPr>
          <w:lang w:bidi="ar-SA"/>
        </w:rPr>
        <w:br/>
      </w:r>
      <w:r>
        <w:rPr>
          <w:lang w:bidi="ar-SA"/>
        </w:rPr>
        <w:t xml:space="preserve">    ((= object</w:t>
      </w:r>
      <w:r w:rsidR="004809DE" w:rsidRPr="004809DE">
        <w:rPr>
          <w:lang w:bidi="ar-SA"/>
        </w:rPr>
        <w:t xml:space="preserve"> choice)</w:t>
      </w:r>
      <w:r w:rsidR="004809DE">
        <w:rPr>
          <w:lang w:bidi="ar-SA"/>
        </w:rPr>
        <w:br/>
      </w:r>
      <w:r w:rsidR="004809DE" w:rsidRPr="004809DE">
        <w:rPr>
          <w:lang w:bidi="ar-SA"/>
        </w:rPr>
        <w:t xml:space="preserve">      (SETQ </w:t>
      </w:r>
      <w:proofErr w:type="spellStart"/>
      <w:r w:rsidR="004809DE" w:rsidRPr="004809DE">
        <w:rPr>
          <w:lang w:bidi="ar-SA"/>
        </w:rPr>
        <w:t>showmonth</w:t>
      </w:r>
      <w:proofErr w:type="spellEnd"/>
      <w:r w:rsidR="004809DE" w:rsidRPr="004809DE">
        <w:rPr>
          <w:lang w:bidi="ar-SA"/>
        </w:rPr>
        <w:t xml:space="preserve"> (GP-GETQ choice VALUE)))</w:t>
      </w:r>
      <w:r w:rsidR="004809DE">
        <w:rPr>
          <w:lang w:bidi="ar-SA"/>
        </w:rPr>
        <w:br/>
      </w:r>
      <w:r w:rsidR="004809DE" w:rsidRPr="004809DE">
        <w:rPr>
          <w:lang w:bidi="ar-SA"/>
        </w:rPr>
        <w:t xml:space="preserve">  )</w:t>
      </w:r>
      <w:r w:rsidR="004809DE">
        <w:rPr>
          <w:lang w:bidi="ar-SA"/>
        </w:rPr>
        <w:br/>
      </w:r>
      <w:r w:rsidR="004809DE" w:rsidRPr="004809DE">
        <w:rPr>
          <w:lang w:bidi="ar-SA"/>
        </w:rPr>
        <w:t>)</w:t>
      </w:r>
    </w:p>
    <w:p w14:paraId="0F1B6A58" w14:textId="77777777" w:rsidR="004334F0" w:rsidRDefault="004809DE" w:rsidP="004809DE">
      <w:pPr>
        <w:pStyle w:val="LISPSAMPLE"/>
        <w:rPr>
          <w:lang w:bidi="ar-SA"/>
        </w:rPr>
      </w:pPr>
      <w:r w:rsidRPr="00AB2DC2">
        <w:rPr>
          <w:highlight w:val="lightGray"/>
          <w:lang w:bidi="ar-SA"/>
        </w:rPr>
        <w:t>; Create the dialog</w:t>
      </w:r>
      <w:r w:rsidR="00A77303">
        <w:rPr>
          <w:lang w:bidi="ar-SA"/>
        </w:rPr>
        <w:br/>
      </w:r>
      <w:r w:rsidRPr="004809DE">
        <w:rPr>
          <w:lang w:bidi="ar-SA"/>
        </w:rPr>
        <w:t xml:space="preserve">(SETQ </w:t>
      </w:r>
      <w:proofErr w:type="spellStart"/>
      <w:r w:rsidR="00A77303">
        <w:rPr>
          <w:lang w:bidi="ar-SA"/>
        </w:rPr>
        <w:t>dlg</w:t>
      </w:r>
      <w:proofErr w:type="spellEnd"/>
      <w:r w:rsidRPr="004809DE">
        <w:rPr>
          <w:lang w:bidi="ar-SA"/>
        </w:rPr>
        <w:t xml:space="preserve"> (GP-DIALOG "Hello world" ACTION handler))</w:t>
      </w:r>
      <w:r w:rsidR="001B0E0A">
        <w:rPr>
          <w:lang w:bidi="ar-SA"/>
        </w:rPr>
        <w:br/>
      </w:r>
      <w:r w:rsidR="00A77303">
        <w:rPr>
          <w:lang w:bidi="ar-SA"/>
        </w:rPr>
        <w:t xml:space="preserve">(SETQ button (GP-BUTTON </w:t>
      </w:r>
      <w:proofErr w:type="spellStart"/>
      <w:r w:rsidR="00A77303">
        <w:rPr>
          <w:lang w:bidi="ar-SA"/>
        </w:rPr>
        <w:t>dlg</w:t>
      </w:r>
      <w:proofErr w:type="spellEnd"/>
      <w:r w:rsidRPr="004809DE">
        <w:rPr>
          <w:lang w:bidi="ar-SA"/>
        </w:rPr>
        <w:t xml:space="preserve"> "Next </w:t>
      </w:r>
      <w:proofErr w:type="gramStart"/>
      <w:r w:rsidRPr="004809DE">
        <w:rPr>
          <w:lang w:bidi="ar-SA"/>
        </w:rPr>
        <w:t>month..</w:t>
      </w:r>
      <w:proofErr w:type="gramEnd"/>
      <w:r w:rsidRPr="004809DE">
        <w:rPr>
          <w:lang w:bidi="ar-SA"/>
        </w:rPr>
        <w:t>"))</w:t>
      </w:r>
      <w:r w:rsidR="001B0E0A">
        <w:rPr>
          <w:lang w:bidi="ar-SA"/>
        </w:rPr>
        <w:br/>
      </w:r>
      <w:r w:rsidR="00A77303">
        <w:rPr>
          <w:lang w:bidi="ar-SA"/>
        </w:rPr>
        <w:t xml:space="preserve">(SETQ choice (GP-CHOICE </w:t>
      </w:r>
      <w:proofErr w:type="spellStart"/>
      <w:r w:rsidR="00A77303">
        <w:rPr>
          <w:lang w:bidi="ar-SA"/>
        </w:rPr>
        <w:t>dlg</w:t>
      </w:r>
      <w:proofErr w:type="spellEnd"/>
      <w:r w:rsidRPr="004809DE">
        <w:rPr>
          <w:lang w:bidi="ar-SA"/>
        </w:rPr>
        <w:t xml:space="preserve"> month VALUE </w:t>
      </w:r>
      <w:proofErr w:type="spellStart"/>
      <w:r w:rsidRPr="004809DE">
        <w:rPr>
          <w:lang w:bidi="ar-SA"/>
        </w:rPr>
        <w:t>showmonth</w:t>
      </w:r>
      <w:proofErr w:type="spellEnd"/>
      <w:r w:rsidRPr="004809DE">
        <w:rPr>
          <w:lang w:bidi="ar-SA"/>
        </w:rPr>
        <w:t>))</w:t>
      </w:r>
      <w:r w:rsidR="001B0E0A">
        <w:rPr>
          <w:lang w:bidi="ar-SA"/>
        </w:rPr>
        <w:br/>
        <w:t>(SETQ b:close (GP-</w:t>
      </w:r>
      <w:r w:rsidR="00A77303">
        <w:rPr>
          <w:lang w:bidi="ar-SA"/>
        </w:rPr>
        <w:t xml:space="preserve">BUTTON </w:t>
      </w:r>
      <w:proofErr w:type="spellStart"/>
      <w:r w:rsidR="00A77303">
        <w:rPr>
          <w:lang w:bidi="ar-SA"/>
        </w:rPr>
        <w:t>dlg</w:t>
      </w:r>
      <w:proofErr w:type="spellEnd"/>
      <w:r w:rsidR="00AB2DC2">
        <w:rPr>
          <w:lang w:bidi="ar-SA"/>
        </w:rPr>
        <w:t xml:space="preserve"> "Close" RESPONSE ""</w:t>
      </w:r>
      <w:r w:rsidR="001B0E0A">
        <w:rPr>
          <w:lang w:bidi="ar-SA"/>
        </w:rPr>
        <w:t>)</w:t>
      </w:r>
      <w:r w:rsidR="008F7A8F">
        <w:rPr>
          <w:lang w:bidi="ar-SA"/>
        </w:rPr>
        <w:t>)</w:t>
      </w:r>
      <w:r w:rsidR="001B0E0A">
        <w:rPr>
          <w:lang w:bidi="ar-SA"/>
        </w:rPr>
        <w:br/>
      </w:r>
      <w:r w:rsidR="00A77303">
        <w:rPr>
          <w:lang w:bidi="ar-SA"/>
        </w:rPr>
        <w:t xml:space="preserve">(GP-SHOWMODAL </w:t>
      </w:r>
      <w:proofErr w:type="spellStart"/>
      <w:r w:rsidR="00A77303">
        <w:rPr>
          <w:lang w:bidi="ar-SA"/>
        </w:rPr>
        <w:t>dlg</w:t>
      </w:r>
      <w:proofErr w:type="spellEnd"/>
      <w:r w:rsidRPr="004809DE">
        <w:rPr>
          <w:lang w:bidi="ar-SA"/>
        </w:rPr>
        <w:t>)</w:t>
      </w:r>
    </w:p>
    <w:p w14:paraId="3A8B99BA" w14:textId="46FF5F76" w:rsidR="002F4355" w:rsidRDefault="00653D06" w:rsidP="00653D06">
      <w:pPr>
        <w:rPr>
          <w:lang w:bidi="ar-SA"/>
        </w:rPr>
      </w:pPr>
      <w:r>
        <w:rPr>
          <w:lang w:bidi="ar-SA"/>
        </w:rPr>
        <w:t xml:space="preserve">In version R2019.3.1989 we implemented the attribute ITEMS. With this attribute you can replace </w:t>
      </w:r>
      <w:r w:rsidR="002F4355">
        <w:rPr>
          <w:lang w:bidi="ar-SA"/>
        </w:rPr>
        <w:t>the</w:t>
      </w:r>
      <w:r>
        <w:rPr>
          <w:lang w:bidi="ar-SA"/>
        </w:rPr>
        <w:t xml:space="preserve"> list</w:t>
      </w:r>
      <w:r w:rsidR="00354152">
        <w:rPr>
          <w:lang w:bidi="ar-SA"/>
        </w:rPr>
        <w:t xml:space="preserve"> this is described more at the end of </w:t>
      </w:r>
      <w:hyperlink w:anchor="_(GP-LISTBOX_&lt;parent&gt;_&lt;lst&gt;" w:history="1">
        <w:r w:rsidR="00354152" w:rsidRPr="00354152">
          <w:rPr>
            <w:rStyle w:val="Hyperlnk"/>
            <w:bdr w:val="none" w:sz="0" w:space="0" w:color="auto"/>
            <w:lang w:bidi="ar-SA"/>
          </w:rPr>
          <w:t>GP-LISTBOX</w:t>
        </w:r>
      </w:hyperlink>
      <w:r w:rsidR="00354152">
        <w:rPr>
          <w:lang w:bidi="ar-SA"/>
        </w:rPr>
        <w:t>.</w:t>
      </w:r>
    </w:p>
    <w:p w14:paraId="7DF955D0" w14:textId="77777777" w:rsidR="008F7A8F" w:rsidRDefault="007C2A51" w:rsidP="007C2A51">
      <w:pPr>
        <w:pStyle w:val="Rubrik4"/>
        <w:rPr>
          <w:lang w:bidi="ar-SA"/>
        </w:rPr>
      </w:pPr>
      <w:bookmarkStart w:id="547" w:name="_(GP-EDIT_&lt;parent&gt;_[attributes..])"/>
      <w:bookmarkStart w:id="548" w:name="_Toc359406248"/>
      <w:bookmarkEnd w:id="547"/>
      <w:r>
        <w:rPr>
          <w:lang w:bidi="ar-SA"/>
        </w:rPr>
        <w:t>(</w:t>
      </w:r>
      <w:hyperlink w:anchor="_(GP-EDIT_&lt;parent&gt;_[attributes..])" w:history="1">
        <w:r w:rsidRPr="00EA6E10">
          <w:rPr>
            <w:rStyle w:val="Hyperlnk"/>
            <w:bdr w:val="none" w:sz="0" w:space="0" w:color="auto"/>
            <w:lang w:bidi="ar-SA"/>
          </w:rPr>
          <w:t>GP-EDIT</w:t>
        </w:r>
      </w:hyperlink>
      <w:r>
        <w:rPr>
          <w:lang w:bidi="ar-SA"/>
        </w:rPr>
        <w:t xml:space="preserve"> </w:t>
      </w:r>
      <w:r w:rsidR="0083023F">
        <w:rPr>
          <w:lang w:bidi="ar-SA"/>
        </w:rPr>
        <w:t>&lt;</w:t>
      </w:r>
      <w:r>
        <w:rPr>
          <w:lang w:bidi="ar-SA"/>
        </w:rPr>
        <w:t>parent</w:t>
      </w:r>
      <w:r w:rsidR="0083023F">
        <w:rPr>
          <w:lang w:bidi="ar-SA"/>
        </w:rPr>
        <w:t>&gt;</w:t>
      </w:r>
      <w:r>
        <w:rPr>
          <w:lang w:bidi="ar-SA"/>
        </w:rPr>
        <w:t xml:space="preserve"> [</w:t>
      </w:r>
      <w:proofErr w:type="gramStart"/>
      <w:r>
        <w:rPr>
          <w:lang w:bidi="ar-SA"/>
        </w:rPr>
        <w:t>attributes..</w:t>
      </w:r>
      <w:proofErr w:type="gramEnd"/>
      <w:r>
        <w:rPr>
          <w:lang w:bidi="ar-SA"/>
        </w:rPr>
        <w:t>])</w:t>
      </w:r>
      <w:bookmarkEnd w:id="548"/>
    </w:p>
    <w:p w14:paraId="615DFA68" w14:textId="77777777" w:rsidR="007C2A51" w:rsidRDefault="007C2A51" w:rsidP="007C2A51">
      <w:r>
        <w:rPr>
          <w:lang w:bidi="ar-SA"/>
        </w:rPr>
        <w:t>This function creates a text edit area in the parent object.</w:t>
      </w:r>
      <w:r w:rsidR="00006822">
        <w:rPr>
          <w:lang w:bidi="ar-SA"/>
        </w:rPr>
        <w:t xml:space="preserve"> The values that come from GP-EDIT </w:t>
      </w:r>
      <w:r w:rsidR="00076935">
        <w:rPr>
          <w:lang w:bidi="ar-SA"/>
        </w:rPr>
        <w:t>are</w:t>
      </w:r>
      <w:r w:rsidR="00006822">
        <w:rPr>
          <w:lang w:bidi="ar-SA"/>
        </w:rPr>
        <w:t xml:space="preserve"> always a string. If you want a numerical value then you must convert it to a numerical value. The function DISTOF is designed for that.</w:t>
      </w:r>
      <w:r w:rsidR="00F81E95">
        <w:rPr>
          <w:lang w:bidi="ar-SA"/>
        </w:rPr>
        <w:t xml:space="preserve"> Note that GP-EDIT do not have any CAPTION attribute. If you need a </w:t>
      </w:r>
      <w:proofErr w:type="gramStart"/>
      <w:r w:rsidR="00F81E95">
        <w:rPr>
          <w:lang w:bidi="ar-SA"/>
        </w:rPr>
        <w:t>text</w:t>
      </w:r>
      <w:proofErr w:type="gramEnd"/>
      <w:r w:rsidR="00F81E95">
        <w:rPr>
          <w:lang w:bidi="ar-SA"/>
        </w:rPr>
        <w:t xml:space="preserve"> you must use the GP-LABEL function.</w:t>
      </w:r>
      <w:r w:rsidR="00C4632D">
        <w:rPr>
          <w:lang w:bidi="ar-SA"/>
        </w:rPr>
        <w:t xml:space="preserve"> </w:t>
      </w:r>
      <w:r w:rsidR="00C4632D">
        <w:t>The function returns the object n</w:t>
      </w:r>
      <w:r w:rsidR="00BE3854">
        <w:t>ame of the control</w:t>
      </w:r>
      <w:r w:rsidR="00C4632D">
        <w:t>.</w:t>
      </w:r>
      <w:r w:rsidR="00BE3854">
        <w:t xml:space="preserve"> Default width is set to 75.</w:t>
      </w:r>
    </w:p>
    <w:p w14:paraId="6D5C4CB5" w14:textId="77777777" w:rsidR="002C7518" w:rsidRDefault="002C7518" w:rsidP="002C7518">
      <w:r>
        <w:t>Following attributes can be used:</w:t>
      </w:r>
    </w:p>
    <w:p w14:paraId="08F7AF4C" w14:textId="77777777"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D52C50">
        <w:rPr>
          <w:lang w:bidi="ar-SA"/>
        </w:rPr>
        <w:t xml:space="preserve"> </w:t>
      </w:r>
      <w:r w:rsidR="00D34056" w:rsidRPr="00D34056">
        <w:rPr>
          <w:lang w:bidi="ar-SA"/>
        </w:rPr>
        <w:t>ENTERSIMTAB</w:t>
      </w:r>
      <w:r w:rsidR="00FD5A60">
        <w:rPr>
          <w:lang w:bidi="ar-SA"/>
        </w:rPr>
        <w:t xml:space="preserve"> VISIBLE</w:t>
      </w:r>
    </w:p>
    <w:p w14:paraId="210CADAF" w14:textId="77777777" w:rsidR="002C7518" w:rsidRDefault="00D34056" w:rsidP="007C2A51">
      <w:pPr>
        <w:rPr>
          <w:lang w:bidi="ar-SA"/>
        </w:rPr>
      </w:pPr>
      <w:r>
        <w:rPr>
          <w:lang w:bidi="ar-SA"/>
        </w:rPr>
        <w:t xml:space="preserve">If you set the attribute </w:t>
      </w:r>
      <w:r w:rsidRPr="00D34056">
        <w:rPr>
          <w:lang w:bidi="ar-SA"/>
        </w:rPr>
        <w:t>ENTERSIMTAB</w:t>
      </w:r>
      <w:r>
        <w:rPr>
          <w:lang w:bidi="ar-SA"/>
        </w:rPr>
        <w:t xml:space="preserve"> to T then Enter can be used as TAB</w:t>
      </w:r>
    </w:p>
    <w:p w14:paraId="7E6FD974" w14:textId="77777777" w:rsidR="00DD7CAD" w:rsidRPr="00DD7CAD" w:rsidRDefault="00DD7CAD" w:rsidP="007C2A51">
      <w:pPr>
        <w:rPr>
          <w:b/>
          <w:lang w:bidi="ar-SA"/>
        </w:rPr>
      </w:pPr>
      <w:r w:rsidRPr="00DD7CAD">
        <w:rPr>
          <w:b/>
          <w:lang w:bidi="ar-SA"/>
        </w:rPr>
        <w:t>Example:</w:t>
      </w:r>
      <w:r w:rsidR="001043E1">
        <w:rPr>
          <w:b/>
          <w:lang w:bidi="ar-SA"/>
        </w:rPr>
        <w:t xml:space="preserve"> 4</w:t>
      </w:r>
    </w:p>
    <w:p w14:paraId="23F630E7" w14:textId="77777777" w:rsidR="00DD7CAD" w:rsidRDefault="00DD7CAD" w:rsidP="007C2A51">
      <w:pPr>
        <w:rPr>
          <w:lang w:bidi="ar-SA"/>
        </w:rPr>
      </w:pPr>
      <w:r w:rsidRPr="00DD7CAD">
        <w:rPr>
          <w:noProof/>
          <w:lang w:val="sv-SE" w:eastAsia="sv-SE" w:bidi="ar-SA"/>
        </w:rPr>
        <w:drawing>
          <wp:inline distT="0" distB="0" distL="0" distR="0" wp14:anchorId="458EB5CB" wp14:editId="0EE106E3">
            <wp:extent cx="1908175" cy="1192530"/>
            <wp:effectExtent l="19050" t="0" r="0" b="0"/>
            <wp:docPr id="12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1908175" cy="1192530"/>
                    </a:xfrm>
                    <a:prstGeom prst="rect">
                      <a:avLst/>
                    </a:prstGeom>
                    <a:noFill/>
                    <a:ln w="9525">
                      <a:noFill/>
                      <a:miter lim="800000"/>
                      <a:headEnd/>
                      <a:tailEnd/>
                    </a:ln>
                  </pic:spPr>
                </pic:pic>
              </a:graphicData>
            </a:graphic>
          </wp:inline>
        </w:drawing>
      </w:r>
    </w:p>
    <w:p w14:paraId="36BEC7D7" w14:textId="77777777" w:rsidR="00006822" w:rsidRDefault="00006822" w:rsidP="00076935">
      <w:pPr>
        <w:pStyle w:val="LISPSAMPLE"/>
        <w:rPr>
          <w:lang w:bidi="ar-SA"/>
        </w:rPr>
      </w:pPr>
      <w:r w:rsidRPr="00006822">
        <w:rPr>
          <w:highlight w:val="lightGray"/>
          <w:lang w:bidi="ar-SA"/>
        </w:rPr>
        <w:t xml:space="preserve">; Initialize needed </w:t>
      </w:r>
      <w:r w:rsidR="00076935">
        <w:rPr>
          <w:highlight w:val="lightGray"/>
          <w:lang w:bidi="ar-SA"/>
        </w:rPr>
        <w:t xml:space="preserve">variables and </w:t>
      </w:r>
      <w:r w:rsidRPr="00006822">
        <w:rPr>
          <w:highlight w:val="lightGray"/>
          <w:lang w:bidi="ar-SA"/>
        </w:rPr>
        <w:t>functio</w:t>
      </w:r>
      <w:r w:rsidR="00076935">
        <w:rPr>
          <w:highlight w:val="lightGray"/>
          <w:lang w:bidi="ar-SA"/>
        </w:rPr>
        <w:t>ns</w:t>
      </w:r>
      <w:r>
        <w:rPr>
          <w:lang w:bidi="ar-SA"/>
        </w:rPr>
        <w:br/>
      </w:r>
      <w:r w:rsidR="00076935">
        <w:rPr>
          <w:lang w:bidi="ar-SA"/>
        </w:rPr>
        <w:t xml:space="preserve">(SETQ </w:t>
      </w:r>
      <w:proofErr w:type="spellStart"/>
      <w:r w:rsidR="00076935">
        <w:rPr>
          <w:lang w:bidi="ar-SA"/>
        </w:rPr>
        <w:t>num</w:t>
      </w:r>
      <w:r w:rsidR="00DD7CAD">
        <w:rPr>
          <w:lang w:bidi="ar-SA"/>
        </w:rPr>
        <w:t>value</w:t>
      </w:r>
      <w:proofErr w:type="spellEnd"/>
      <w:r w:rsidR="00DD7CAD">
        <w:rPr>
          <w:lang w:bidi="ar-SA"/>
        </w:rPr>
        <w:t xml:space="preserve"> 100 </w:t>
      </w:r>
      <w:proofErr w:type="spellStart"/>
      <w:r w:rsidR="00DD7CAD">
        <w:rPr>
          <w:lang w:bidi="ar-SA"/>
        </w:rPr>
        <w:t>txtvalue</w:t>
      </w:r>
      <w:proofErr w:type="spellEnd"/>
      <w:r w:rsidR="00DD7CAD">
        <w:rPr>
          <w:lang w:bidi="ar-SA"/>
        </w:rPr>
        <w:t xml:space="preserve"> "Hello</w:t>
      </w:r>
      <w:r w:rsidR="00076935">
        <w:rPr>
          <w:lang w:bidi="ar-SA"/>
        </w:rPr>
        <w:t>")</w:t>
      </w:r>
      <w:r w:rsidR="00076935">
        <w:rPr>
          <w:lang w:bidi="ar-SA"/>
        </w:rPr>
        <w:br/>
        <w:t>(DEFUN handler (object)</w:t>
      </w:r>
      <w:r w:rsidR="00F25628">
        <w:rPr>
          <w:lang w:bidi="ar-SA"/>
        </w:rPr>
        <w:t xml:space="preserve"> </w:t>
      </w:r>
      <w:r w:rsidR="00BF3146">
        <w:rPr>
          <w:highlight w:val="lightGray"/>
          <w:lang w:bidi="ar-SA"/>
        </w:rPr>
        <w:t>; C</w:t>
      </w:r>
      <w:r w:rsidR="00F25628" w:rsidRPr="00F25628">
        <w:rPr>
          <w:highlight w:val="lightGray"/>
          <w:lang w:bidi="ar-SA"/>
        </w:rPr>
        <w:t>alled each time an object is changed</w:t>
      </w:r>
      <w:r w:rsidR="00076935">
        <w:rPr>
          <w:lang w:bidi="ar-SA"/>
        </w:rPr>
        <w:br/>
        <w:t xml:space="preserve">  (COND</w:t>
      </w:r>
      <w:r w:rsidR="00076935">
        <w:rPr>
          <w:lang w:bidi="ar-SA"/>
        </w:rPr>
        <w:br/>
        <w:t xml:space="preserve">    ((= object edit1)</w:t>
      </w:r>
      <w:r w:rsidR="00076935">
        <w:rPr>
          <w:lang w:bidi="ar-SA"/>
        </w:rPr>
        <w:br/>
        <w:t xml:space="preserve">      (SETQ </w:t>
      </w:r>
      <w:proofErr w:type="spellStart"/>
      <w:r w:rsidR="00076935">
        <w:rPr>
          <w:lang w:bidi="ar-SA"/>
        </w:rPr>
        <w:t>numvalue</w:t>
      </w:r>
      <w:proofErr w:type="spellEnd"/>
      <w:r w:rsidR="00076935">
        <w:rPr>
          <w:lang w:bidi="ar-SA"/>
        </w:rPr>
        <w:t xml:space="preserve"> (DISTOF (GP-GETQ object VALUE)))</w:t>
      </w:r>
      <w:r w:rsidR="00076935">
        <w:rPr>
          <w:lang w:bidi="ar-SA"/>
        </w:rPr>
        <w:br/>
        <w:t xml:space="preserve">      (IF (NOT </w:t>
      </w:r>
      <w:proofErr w:type="spellStart"/>
      <w:r w:rsidR="00076935">
        <w:rPr>
          <w:lang w:bidi="ar-SA"/>
        </w:rPr>
        <w:t>numvalue</w:t>
      </w:r>
      <w:proofErr w:type="spellEnd"/>
      <w:r w:rsidR="00076935">
        <w:rPr>
          <w:lang w:bidi="ar-SA"/>
        </w:rPr>
        <w:t>)</w:t>
      </w:r>
      <w:r w:rsidR="00076935">
        <w:rPr>
          <w:lang w:bidi="ar-SA"/>
        </w:rPr>
        <w:br/>
        <w:t xml:space="preserve">        (PROGN</w:t>
      </w:r>
      <w:r w:rsidR="00076935">
        <w:rPr>
          <w:lang w:bidi="ar-SA"/>
        </w:rPr>
        <w:br/>
        <w:t xml:space="preserve">          (GP-MESSAGE "Message" "Value must be numerical")</w:t>
      </w:r>
      <w:r w:rsidR="00076935">
        <w:rPr>
          <w:lang w:bidi="ar-SA"/>
        </w:rPr>
        <w:br/>
        <w:t xml:space="preserve">          (SETQ </w:t>
      </w:r>
      <w:proofErr w:type="spellStart"/>
      <w:r w:rsidR="00076935">
        <w:rPr>
          <w:lang w:bidi="ar-SA"/>
        </w:rPr>
        <w:t>numvalue</w:t>
      </w:r>
      <w:proofErr w:type="spellEnd"/>
      <w:r w:rsidR="00076935">
        <w:rPr>
          <w:lang w:bidi="ar-SA"/>
        </w:rPr>
        <w:t xml:space="preserve"> (GP-OLDVALUE))</w:t>
      </w:r>
      <w:r w:rsidR="00076935">
        <w:rPr>
          <w:lang w:bidi="ar-SA"/>
        </w:rPr>
        <w:br/>
        <w:t xml:space="preserve">          (GP-SETQ object VALUE </w:t>
      </w:r>
      <w:proofErr w:type="spellStart"/>
      <w:r w:rsidR="00076935">
        <w:rPr>
          <w:lang w:bidi="ar-SA"/>
        </w:rPr>
        <w:t>numvalue</w:t>
      </w:r>
      <w:proofErr w:type="spellEnd"/>
      <w:r w:rsidR="00076935">
        <w:rPr>
          <w:lang w:bidi="ar-SA"/>
        </w:rPr>
        <w:t>)</w:t>
      </w:r>
      <w:r w:rsidR="00076935">
        <w:rPr>
          <w:lang w:bidi="ar-SA"/>
        </w:rPr>
        <w:br/>
        <w:t xml:space="preserve">          (GP-FOCUS object T))</w:t>
      </w:r>
      <w:r w:rsidR="00076935">
        <w:rPr>
          <w:lang w:bidi="ar-SA"/>
        </w:rPr>
        <w:br/>
        <w:t xml:space="preserve">        (GP-SETQ object VALUE </w:t>
      </w:r>
      <w:proofErr w:type="spellStart"/>
      <w:r w:rsidR="00076935">
        <w:rPr>
          <w:lang w:bidi="ar-SA"/>
        </w:rPr>
        <w:t>numvalue</w:t>
      </w:r>
      <w:proofErr w:type="spellEnd"/>
      <w:r w:rsidR="00076935">
        <w:rPr>
          <w:lang w:bidi="ar-SA"/>
        </w:rPr>
        <w:t>)))</w:t>
      </w:r>
      <w:r w:rsidR="00076935">
        <w:rPr>
          <w:lang w:bidi="ar-SA"/>
        </w:rPr>
        <w:br/>
        <w:t xml:space="preserve">    ((= object edit2)</w:t>
      </w:r>
      <w:r w:rsidR="00076935">
        <w:rPr>
          <w:lang w:bidi="ar-SA"/>
        </w:rPr>
        <w:br/>
        <w:t xml:space="preserve">      (SETQ </w:t>
      </w:r>
      <w:proofErr w:type="spellStart"/>
      <w:r w:rsidR="00076935">
        <w:rPr>
          <w:lang w:bidi="ar-SA"/>
        </w:rPr>
        <w:t>txtvalue</w:t>
      </w:r>
      <w:proofErr w:type="spellEnd"/>
      <w:r w:rsidR="00076935">
        <w:rPr>
          <w:lang w:bidi="ar-SA"/>
        </w:rPr>
        <w:t xml:space="preserve"> (GP-GETQ object VALUE)))</w:t>
      </w:r>
      <w:r w:rsidR="00076935">
        <w:rPr>
          <w:lang w:bidi="ar-SA"/>
        </w:rPr>
        <w:br/>
        <w:t xml:space="preserve">    ((= objec</w:t>
      </w:r>
      <w:r w:rsidR="00BB0BDF">
        <w:rPr>
          <w:lang w:bidi="ar-SA"/>
        </w:rPr>
        <w:t>t button)</w:t>
      </w:r>
      <w:r w:rsidR="00BB0BDF">
        <w:rPr>
          <w:lang w:bidi="ar-SA"/>
        </w:rPr>
        <w:br/>
        <w:t xml:space="preserve">      (GP-CLOSE </w:t>
      </w:r>
      <w:proofErr w:type="spellStart"/>
      <w:r w:rsidR="00BB0BDF">
        <w:rPr>
          <w:lang w:bidi="ar-SA"/>
        </w:rPr>
        <w:t>dlg</w:t>
      </w:r>
      <w:proofErr w:type="spellEnd"/>
      <w:r w:rsidR="00076935">
        <w:rPr>
          <w:lang w:bidi="ar-SA"/>
        </w:rPr>
        <w:t xml:space="preserve"> "1"))</w:t>
      </w:r>
      <w:r w:rsidR="00076935">
        <w:rPr>
          <w:lang w:bidi="ar-SA"/>
        </w:rPr>
        <w:br/>
        <w:t xml:space="preserve">  )</w:t>
      </w:r>
      <w:r w:rsidR="00076935">
        <w:rPr>
          <w:lang w:bidi="ar-SA"/>
        </w:rPr>
        <w:br/>
        <w:t>)</w:t>
      </w:r>
      <w:r w:rsidR="00076935">
        <w:rPr>
          <w:lang w:bidi="ar-SA"/>
        </w:rPr>
        <w:br/>
      </w:r>
      <w:r w:rsidR="00076935" w:rsidRPr="00076935">
        <w:rPr>
          <w:highlight w:val="lightGray"/>
          <w:lang w:bidi="ar-SA"/>
        </w:rPr>
        <w:t>; Create the dialog</w:t>
      </w:r>
      <w:r w:rsidR="00A77303">
        <w:rPr>
          <w:lang w:bidi="ar-SA"/>
        </w:rPr>
        <w:br/>
        <w:t xml:space="preserve">(SETQ </w:t>
      </w:r>
      <w:proofErr w:type="spellStart"/>
      <w:r w:rsidR="00A77303">
        <w:rPr>
          <w:lang w:bidi="ar-SA"/>
        </w:rPr>
        <w:t>dlg</w:t>
      </w:r>
      <w:proofErr w:type="spellEnd"/>
      <w:r w:rsidR="00076935">
        <w:rPr>
          <w:lang w:bidi="ar-SA"/>
        </w:rPr>
        <w:t xml:space="preserve"> (GP-DIALOG "Edit input" ACTION handler))</w:t>
      </w:r>
      <w:r w:rsidR="00076935">
        <w:rPr>
          <w:lang w:bidi="ar-SA"/>
        </w:rPr>
        <w:br/>
      </w:r>
      <w:r w:rsidR="00076935">
        <w:rPr>
          <w:lang w:bidi="ar-SA"/>
        </w:rPr>
        <w:br/>
        <w:t>(SETQ row1 (GP-RO</w:t>
      </w:r>
      <w:r w:rsidR="00A77303">
        <w:rPr>
          <w:lang w:bidi="ar-SA"/>
        </w:rPr>
        <w:t xml:space="preserve">W </w:t>
      </w:r>
      <w:proofErr w:type="spellStart"/>
      <w:r w:rsidR="00A77303">
        <w:rPr>
          <w:lang w:bidi="ar-SA"/>
        </w:rPr>
        <w:t>dlg</w:t>
      </w:r>
      <w:proofErr w:type="spellEnd"/>
      <w:r w:rsidR="00076935">
        <w:rPr>
          <w:lang w:bidi="ar-SA"/>
        </w:rPr>
        <w:t>))</w:t>
      </w:r>
      <w:r w:rsidR="00076935">
        <w:rPr>
          <w:lang w:bidi="ar-SA"/>
        </w:rPr>
        <w:br/>
        <w:t>(SETQ label1 (GP-LABEL row1 "Numerical value:"))</w:t>
      </w:r>
      <w:r w:rsidR="00076935">
        <w:rPr>
          <w:lang w:bidi="ar-SA"/>
        </w:rPr>
        <w:br/>
        <w:t xml:space="preserve">(SETQ edit1 (GP-EDIT row1 VALUE </w:t>
      </w:r>
      <w:proofErr w:type="spellStart"/>
      <w:r w:rsidR="00076935">
        <w:rPr>
          <w:lang w:bidi="ar-SA"/>
        </w:rPr>
        <w:t>numva</w:t>
      </w:r>
      <w:r w:rsidR="00A77303">
        <w:rPr>
          <w:lang w:bidi="ar-SA"/>
        </w:rPr>
        <w:t>lue</w:t>
      </w:r>
      <w:proofErr w:type="spellEnd"/>
      <w:r w:rsidR="00A77303">
        <w:rPr>
          <w:lang w:bidi="ar-SA"/>
        </w:rPr>
        <w:t>))</w:t>
      </w:r>
      <w:r w:rsidR="00A77303">
        <w:rPr>
          <w:lang w:bidi="ar-SA"/>
        </w:rPr>
        <w:br/>
      </w:r>
      <w:r w:rsidR="00A77303">
        <w:rPr>
          <w:lang w:bidi="ar-SA"/>
        </w:rPr>
        <w:br/>
        <w:t xml:space="preserve">(SETQ row2 (GP-ROW </w:t>
      </w:r>
      <w:proofErr w:type="spellStart"/>
      <w:r w:rsidR="00A77303">
        <w:rPr>
          <w:lang w:bidi="ar-SA"/>
        </w:rPr>
        <w:t>dlg</w:t>
      </w:r>
      <w:proofErr w:type="spellEnd"/>
      <w:r w:rsidR="00076935">
        <w:rPr>
          <w:lang w:bidi="ar-SA"/>
        </w:rPr>
        <w:t xml:space="preserve"> ALIGN GPC-RIGHT))</w:t>
      </w:r>
      <w:r w:rsidR="00076935">
        <w:rPr>
          <w:lang w:bidi="ar-SA"/>
        </w:rPr>
        <w:br/>
        <w:t>(SETQ label2 (GP-LABEL row2 "Any text:"))</w:t>
      </w:r>
      <w:r w:rsidR="00076935">
        <w:rPr>
          <w:lang w:bidi="ar-SA"/>
        </w:rPr>
        <w:br/>
        <w:t xml:space="preserve">(SETQ edit2 (GP-EDIT row2 VALUE </w:t>
      </w:r>
      <w:proofErr w:type="spellStart"/>
      <w:r w:rsidR="00076935">
        <w:rPr>
          <w:lang w:bidi="ar-SA"/>
        </w:rPr>
        <w:t>txtvalue</w:t>
      </w:r>
      <w:proofErr w:type="spellEnd"/>
      <w:r w:rsidR="00076935">
        <w:rPr>
          <w:lang w:bidi="ar-SA"/>
        </w:rPr>
        <w:t>))</w:t>
      </w:r>
      <w:r w:rsidR="00076935">
        <w:rPr>
          <w:lang w:bidi="ar-SA"/>
        </w:rPr>
        <w:br/>
      </w:r>
      <w:r w:rsidR="00076935">
        <w:rPr>
          <w:lang w:bidi="ar-SA"/>
        </w:rPr>
        <w:br/>
        <w:t>(SETQ button (GP-BUTTO</w:t>
      </w:r>
      <w:r w:rsidR="00A77303">
        <w:rPr>
          <w:lang w:bidi="ar-SA"/>
        </w:rPr>
        <w:t xml:space="preserve">N </w:t>
      </w:r>
      <w:proofErr w:type="spellStart"/>
      <w:r w:rsidR="00A77303">
        <w:rPr>
          <w:lang w:bidi="ar-SA"/>
        </w:rPr>
        <w:t>dlg</w:t>
      </w:r>
      <w:proofErr w:type="spellEnd"/>
      <w:r w:rsidR="00076935">
        <w:rPr>
          <w:lang w:bidi="ar-SA"/>
        </w:rPr>
        <w:t xml:space="preserve"> "OK" EXPANDX nil WIDTH 80 ALIGN G</w:t>
      </w:r>
      <w:r w:rsidR="00A77303">
        <w:rPr>
          <w:lang w:bidi="ar-SA"/>
        </w:rPr>
        <w:t>PC-BOTTOM))</w:t>
      </w:r>
      <w:r w:rsidR="00A77303">
        <w:rPr>
          <w:lang w:bidi="ar-SA"/>
        </w:rPr>
        <w:br/>
        <w:t xml:space="preserve">(GP-SHOWMODAL </w:t>
      </w:r>
      <w:proofErr w:type="spellStart"/>
      <w:r w:rsidR="00A77303">
        <w:rPr>
          <w:lang w:bidi="ar-SA"/>
        </w:rPr>
        <w:t>dlg</w:t>
      </w:r>
      <w:proofErr w:type="spellEnd"/>
      <w:r w:rsidR="00076935">
        <w:rPr>
          <w:lang w:bidi="ar-SA"/>
        </w:rPr>
        <w:t>)</w:t>
      </w:r>
    </w:p>
    <w:p w14:paraId="5005463E" w14:textId="77777777" w:rsidR="0083023F" w:rsidRDefault="0083023F" w:rsidP="0083023F">
      <w:pPr>
        <w:pStyle w:val="Rubrik4"/>
        <w:rPr>
          <w:lang w:bidi="ar-SA"/>
        </w:rPr>
      </w:pPr>
      <w:bookmarkStart w:id="549" w:name="_(GP-TOGGLE_&lt;parent&gt;_&lt;caption&gt;"/>
      <w:bookmarkStart w:id="550" w:name="_Toc359406249"/>
      <w:bookmarkEnd w:id="549"/>
      <w:r>
        <w:rPr>
          <w:lang w:bidi="ar-SA"/>
        </w:rPr>
        <w:t>(</w:t>
      </w:r>
      <w:hyperlink w:anchor="_(GP-TOGGLE_&lt;parent&gt;_&lt;caption&gt;" w:history="1">
        <w:r w:rsidRPr="00145AF4">
          <w:rPr>
            <w:rStyle w:val="Hyperlnk"/>
            <w:bdr w:val="none" w:sz="0" w:space="0" w:color="auto"/>
            <w:lang w:bidi="ar-SA"/>
          </w:rPr>
          <w:t>GP-TOGGLE</w:t>
        </w:r>
      </w:hyperlink>
      <w:r>
        <w:rPr>
          <w:lang w:bidi="ar-SA"/>
        </w:rPr>
        <w:t xml:space="preserve"> &lt;parent&gt; &lt;caption&gt; [</w:t>
      </w:r>
      <w:proofErr w:type="gramStart"/>
      <w:r>
        <w:rPr>
          <w:lang w:bidi="ar-SA"/>
        </w:rPr>
        <w:t>attributes..</w:t>
      </w:r>
      <w:proofErr w:type="gramEnd"/>
      <w:r>
        <w:rPr>
          <w:lang w:bidi="ar-SA"/>
        </w:rPr>
        <w:t>])</w:t>
      </w:r>
      <w:bookmarkEnd w:id="550"/>
    </w:p>
    <w:p w14:paraId="756488C5" w14:textId="77777777" w:rsidR="0083023F" w:rsidRDefault="0083023F" w:rsidP="0083023F">
      <w:r>
        <w:rPr>
          <w:lang w:bidi="ar-SA"/>
        </w:rPr>
        <w:t>This function creates a checkbox in parent with the text caption. The checkbox is not checked that must be done with the attribute VALUE that can be T or nil.</w:t>
      </w:r>
      <w:r w:rsidR="00C4632D">
        <w:rPr>
          <w:lang w:bidi="ar-SA"/>
        </w:rPr>
        <w:t xml:space="preserve"> </w:t>
      </w:r>
      <w:r w:rsidR="00C4632D">
        <w:t>The function retur</w:t>
      </w:r>
      <w:r w:rsidR="00BE3854">
        <w:t>ns the object name of the control</w:t>
      </w:r>
      <w:r w:rsidR="00C4632D">
        <w:t>.</w:t>
      </w:r>
    </w:p>
    <w:p w14:paraId="2CDFDC03" w14:textId="77777777" w:rsidR="002C7518" w:rsidRDefault="002C7518" w:rsidP="002C7518">
      <w:r>
        <w:t>Following attributes can be used:</w:t>
      </w:r>
    </w:p>
    <w:p w14:paraId="23082F0A" w14:textId="77777777"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CAPTION" w:history="1">
        <w:r w:rsidR="00D52C50" w:rsidRPr="00A7619F">
          <w:rPr>
            <w:rStyle w:val="Hyperlnk"/>
            <w:bdr w:val="none" w:sz="0" w:space="0" w:color="auto"/>
            <w:lang w:bidi="ar-SA"/>
          </w:rPr>
          <w:t>CAPTION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D52C50">
        <w:rPr>
          <w:lang w:bidi="ar-SA"/>
        </w:rPr>
        <w:t xml:space="preserve"> </w:t>
      </w:r>
      <w:r w:rsidR="00FD5A60">
        <w:rPr>
          <w:lang w:bidi="ar-SA"/>
        </w:rPr>
        <w:t>VISIBLE</w:t>
      </w:r>
    </w:p>
    <w:p w14:paraId="0C016535" w14:textId="77777777" w:rsidR="002C7518" w:rsidRDefault="002C7518" w:rsidP="0083023F">
      <w:pPr>
        <w:rPr>
          <w:lang w:bidi="ar-SA"/>
        </w:rPr>
      </w:pPr>
    </w:p>
    <w:p w14:paraId="2C945C2D" w14:textId="77777777" w:rsidR="0097672B" w:rsidRPr="00DD7CAD" w:rsidRDefault="001043E1" w:rsidP="0097672B">
      <w:pPr>
        <w:rPr>
          <w:b/>
          <w:lang w:bidi="ar-SA"/>
        </w:rPr>
      </w:pPr>
      <w:r>
        <w:rPr>
          <w:b/>
          <w:lang w:bidi="ar-SA"/>
        </w:rPr>
        <w:t>Example: 5</w:t>
      </w:r>
    </w:p>
    <w:p w14:paraId="52A0ED7C" w14:textId="77777777" w:rsidR="00DD7CAD" w:rsidRDefault="0097672B" w:rsidP="00DD7CAD">
      <w:r>
        <w:rPr>
          <w:noProof/>
          <w:lang w:val="sv-SE" w:eastAsia="sv-SE" w:bidi="ar-SA"/>
        </w:rPr>
        <w:drawing>
          <wp:inline distT="0" distB="0" distL="0" distR="0" wp14:anchorId="69D1F9A5" wp14:editId="37631E36">
            <wp:extent cx="1351915" cy="1781175"/>
            <wp:effectExtent l="19050" t="0" r="635" b="0"/>
            <wp:docPr id="12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1351915" cy="1781175"/>
                    </a:xfrm>
                    <a:prstGeom prst="rect">
                      <a:avLst/>
                    </a:prstGeom>
                    <a:noFill/>
                    <a:ln w="9525">
                      <a:noFill/>
                      <a:miter lim="800000"/>
                      <a:headEnd/>
                      <a:tailEnd/>
                    </a:ln>
                  </pic:spPr>
                </pic:pic>
              </a:graphicData>
            </a:graphic>
          </wp:inline>
        </w:drawing>
      </w:r>
    </w:p>
    <w:p w14:paraId="02C37E4D" w14:textId="77777777" w:rsidR="00DD7CAD" w:rsidRDefault="00DD7CAD" w:rsidP="00DD7CAD">
      <w:pPr>
        <w:rPr>
          <w:lang w:bidi="ar-SA"/>
        </w:rPr>
      </w:pPr>
    </w:p>
    <w:p w14:paraId="20D0F1B1" w14:textId="77777777" w:rsidR="00DD7CAD" w:rsidRDefault="00DD7CAD" w:rsidP="00DD7CAD">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t xml:space="preserve">(SETQ </w:t>
      </w:r>
      <w:proofErr w:type="spellStart"/>
      <w:r>
        <w:rPr>
          <w:lang w:bidi="ar-SA"/>
        </w:rPr>
        <w:t>daylist</w:t>
      </w:r>
      <w:proofErr w:type="spellEnd"/>
      <w:r>
        <w:rPr>
          <w:lang w:bidi="ar-SA"/>
        </w:rPr>
        <w:t xml:space="preserve"> (LIST nil </w:t>
      </w:r>
      <w:proofErr w:type="spellStart"/>
      <w:r>
        <w:rPr>
          <w:lang w:bidi="ar-SA"/>
        </w:rPr>
        <w:t>nil</w:t>
      </w:r>
      <w:proofErr w:type="spellEnd"/>
      <w:r>
        <w:rPr>
          <w:lang w:bidi="ar-SA"/>
        </w:rPr>
        <w:t xml:space="preserve"> T </w:t>
      </w:r>
      <w:proofErr w:type="spellStart"/>
      <w:r>
        <w:rPr>
          <w:lang w:bidi="ar-SA"/>
        </w:rPr>
        <w:t>T</w:t>
      </w:r>
      <w:proofErr w:type="spellEnd"/>
      <w:r>
        <w:rPr>
          <w:lang w:bidi="ar-SA"/>
        </w:rPr>
        <w:t xml:space="preserve"> nil))</w:t>
      </w:r>
      <w:r>
        <w:rPr>
          <w:lang w:bidi="ar-SA"/>
        </w:rPr>
        <w:br/>
        <w:t>(DEFUN handler (object)</w:t>
      </w:r>
      <w:r w:rsidR="00BF3146">
        <w:rPr>
          <w:highlight w:val="lightGray"/>
          <w:lang w:bidi="ar-SA"/>
        </w:rPr>
        <w:t xml:space="preserve"> ; C</w:t>
      </w:r>
      <w:r w:rsidR="00F25628" w:rsidRPr="00F25628">
        <w:rPr>
          <w:highlight w:val="lightGray"/>
          <w:lang w:bidi="ar-SA"/>
        </w:rPr>
        <w:t>alled each time an object is changed</w:t>
      </w:r>
      <w:r>
        <w:rPr>
          <w:lang w:bidi="ar-SA"/>
        </w:rPr>
        <w:br/>
        <w:t xml:space="preserve">  (SETQ </w:t>
      </w:r>
      <w:proofErr w:type="spellStart"/>
      <w:r>
        <w:rPr>
          <w:lang w:bidi="ar-SA"/>
        </w:rPr>
        <w:t>newdaylist</w:t>
      </w:r>
      <w:proofErr w:type="spellEnd"/>
      <w:r>
        <w:rPr>
          <w:lang w:bidi="ar-SA"/>
        </w:rPr>
        <w:t xml:space="preserve"> (LIST (GP-GETQ t:0 VALUE) (GP-GETQ t:1 VALUE) (GP-GETQ t:2 VALUE) </w:t>
      </w:r>
      <w:r>
        <w:rPr>
          <w:lang w:bidi="ar-SA"/>
        </w:rPr>
        <w:br/>
        <w:t xml:space="preserve">                         (GP-GETQ t:3 VALUE) (GP-GETQ t:4 VALUE)))</w:t>
      </w:r>
      <w:r>
        <w:rPr>
          <w:lang w:bidi="ar-SA"/>
        </w:rPr>
        <w:br/>
        <w:t xml:space="preserve">  (PRIN</w:t>
      </w:r>
      <w:r w:rsidR="00BB0BDF">
        <w:rPr>
          <w:lang w:bidi="ar-SA"/>
        </w:rPr>
        <w:t xml:space="preserve">C </w:t>
      </w:r>
      <w:proofErr w:type="spellStart"/>
      <w:r w:rsidR="00BB0BDF">
        <w:rPr>
          <w:lang w:bidi="ar-SA"/>
        </w:rPr>
        <w:t>newdaylist</w:t>
      </w:r>
      <w:proofErr w:type="spellEnd"/>
      <w:r w:rsidR="00BB0BDF">
        <w:rPr>
          <w:lang w:bidi="ar-SA"/>
        </w:rPr>
        <w:t>)</w:t>
      </w:r>
      <w:r w:rsidR="00BB0BDF">
        <w:rPr>
          <w:lang w:bidi="ar-SA"/>
        </w:rPr>
        <w:br/>
        <w:t xml:space="preserve">  (GP-CLOSE </w:t>
      </w:r>
      <w:proofErr w:type="spellStart"/>
      <w:r w:rsidR="00BB0BDF">
        <w:rPr>
          <w:lang w:bidi="ar-SA"/>
        </w:rPr>
        <w:t>dlg</w:t>
      </w:r>
      <w:proofErr w:type="spellEnd"/>
      <w:r>
        <w:rPr>
          <w:lang w:bidi="ar-SA"/>
        </w:rPr>
        <w:t xml:space="preserve"> </w:t>
      </w:r>
      <w:proofErr w:type="spellStart"/>
      <w:r>
        <w:rPr>
          <w:lang w:bidi="ar-SA"/>
        </w:rPr>
        <w:t>newdaylist</w:t>
      </w:r>
      <w:proofErr w:type="spellEnd"/>
      <w:r>
        <w:rPr>
          <w:lang w:bidi="ar-SA"/>
        </w:rPr>
        <w:t>)</w:t>
      </w:r>
      <w:r>
        <w:rPr>
          <w:lang w:bidi="ar-SA"/>
        </w:rPr>
        <w:br/>
        <w:t>)</w:t>
      </w:r>
      <w:r>
        <w:rPr>
          <w:lang w:bidi="ar-SA"/>
        </w:rPr>
        <w:br/>
      </w:r>
      <w:r w:rsidRPr="00DD7CAD">
        <w:rPr>
          <w:highlight w:val="lightGray"/>
          <w:lang w:bidi="ar-SA"/>
        </w:rPr>
        <w:t>; Create the dialog</w:t>
      </w:r>
      <w:r w:rsidR="00A77303">
        <w:rPr>
          <w:lang w:bidi="ar-SA"/>
        </w:rPr>
        <w:br/>
        <w:t xml:space="preserve">(SETQ </w:t>
      </w:r>
      <w:proofErr w:type="spellStart"/>
      <w:r w:rsidR="00A77303">
        <w:rPr>
          <w:lang w:bidi="ar-SA"/>
        </w:rPr>
        <w:t>dlg</w:t>
      </w:r>
      <w:proofErr w:type="spellEnd"/>
      <w:r>
        <w:rPr>
          <w:lang w:bidi="ar-SA"/>
        </w:rPr>
        <w:t xml:space="preserve"> (GP-DIALOG "Toggle</w:t>
      </w:r>
      <w:r w:rsidR="00A77303">
        <w:rPr>
          <w:lang w:bidi="ar-SA"/>
        </w:rPr>
        <w:t>s"))</w:t>
      </w:r>
      <w:r w:rsidR="00A77303">
        <w:rPr>
          <w:lang w:bidi="ar-SA"/>
        </w:rPr>
        <w:br/>
        <w:t xml:space="preserve">(SETQ t:0 (GP-TOGGLE </w:t>
      </w:r>
      <w:proofErr w:type="spellStart"/>
      <w:r w:rsidR="00A77303">
        <w:rPr>
          <w:lang w:bidi="ar-SA"/>
        </w:rPr>
        <w:t>dlg</w:t>
      </w:r>
      <w:proofErr w:type="spellEnd"/>
      <w:r>
        <w:rPr>
          <w:lang w:bidi="ar-SA"/>
        </w:rPr>
        <w:t xml:space="preserve"> "Monday" VALUE (NTH 0 </w:t>
      </w:r>
      <w:proofErr w:type="spellStart"/>
      <w:r>
        <w:rPr>
          <w:lang w:bidi="ar-SA"/>
        </w:rPr>
        <w:t>daylist</w:t>
      </w:r>
      <w:proofErr w:type="spellEnd"/>
      <w:r>
        <w:rPr>
          <w:lang w:bidi="ar-SA"/>
        </w:rPr>
        <w:t>)))</w:t>
      </w:r>
      <w:r>
        <w:rPr>
          <w:lang w:bidi="ar-SA"/>
        </w:rPr>
        <w:br/>
        <w:t xml:space="preserve">(SETQ t:1 (GP-TOGGLE </w:t>
      </w:r>
      <w:proofErr w:type="spellStart"/>
      <w:r w:rsidR="00A77303">
        <w:rPr>
          <w:lang w:bidi="ar-SA"/>
        </w:rPr>
        <w:t>dlg</w:t>
      </w:r>
      <w:proofErr w:type="spellEnd"/>
      <w:r>
        <w:rPr>
          <w:lang w:bidi="ar-SA"/>
        </w:rPr>
        <w:t xml:space="preserve"> "Tuesday" VALUE (NTH 1 </w:t>
      </w:r>
      <w:proofErr w:type="spellStart"/>
      <w:r>
        <w:rPr>
          <w:lang w:bidi="ar-SA"/>
        </w:rPr>
        <w:t>daylist</w:t>
      </w:r>
      <w:proofErr w:type="spellEnd"/>
      <w:r>
        <w:rPr>
          <w:lang w:bidi="ar-SA"/>
        </w:rPr>
        <w:t>)))</w:t>
      </w:r>
      <w:r>
        <w:rPr>
          <w:lang w:bidi="ar-SA"/>
        </w:rPr>
        <w:br/>
        <w:t xml:space="preserve">(SETQ t:2 (GP-TOGGLE </w:t>
      </w:r>
      <w:proofErr w:type="spellStart"/>
      <w:r w:rsidR="00A77303">
        <w:rPr>
          <w:lang w:bidi="ar-SA"/>
        </w:rPr>
        <w:t>dlg</w:t>
      </w:r>
      <w:proofErr w:type="spellEnd"/>
      <w:r>
        <w:rPr>
          <w:lang w:bidi="ar-SA"/>
        </w:rPr>
        <w:t xml:space="preserve"> "Wednesday" VALUE (NTH 2 </w:t>
      </w:r>
      <w:proofErr w:type="spellStart"/>
      <w:r>
        <w:rPr>
          <w:lang w:bidi="ar-SA"/>
        </w:rPr>
        <w:t>daylist</w:t>
      </w:r>
      <w:proofErr w:type="spellEnd"/>
      <w:r>
        <w:rPr>
          <w:lang w:bidi="ar-SA"/>
        </w:rPr>
        <w:t>)))</w:t>
      </w:r>
      <w:r>
        <w:rPr>
          <w:lang w:bidi="ar-SA"/>
        </w:rPr>
        <w:br/>
        <w:t xml:space="preserve">(SETQ t:3 (GP-TOGGLE </w:t>
      </w:r>
      <w:proofErr w:type="spellStart"/>
      <w:r w:rsidR="00A77303">
        <w:rPr>
          <w:lang w:bidi="ar-SA"/>
        </w:rPr>
        <w:t>dlg</w:t>
      </w:r>
      <w:proofErr w:type="spellEnd"/>
      <w:r>
        <w:rPr>
          <w:lang w:bidi="ar-SA"/>
        </w:rPr>
        <w:t xml:space="preserve"> "Thursday" VALUE (NTH 3 </w:t>
      </w:r>
      <w:proofErr w:type="spellStart"/>
      <w:r>
        <w:rPr>
          <w:lang w:bidi="ar-SA"/>
        </w:rPr>
        <w:t>daylist</w:t>
      </w:r>
      <w:proofErr w:type="spellEnd"/>
      <w:r>
        <w:rPr>
          <w:lang w:bidi="ar-SA"/>
        </w:rPr>
        <w:t>)))</w:t>
      </w:r>
      <w:r>
        <w:rPr>
          <w:lang w:bidi="ar-SA"/>
        </w:rPr>
        <w:br/>
        <w:t xml:space="preserve">(SETQ t:4 (GP-TOGGLE </w:t>
      </w:r>
      <w:proofErr w:type="spellStart"/>
      <w:r w:rsidR="00A77303">
        <w:rPr>
          <w:lang w:bidi="ar-SA"/>
        </w:rPr>
        <w:t>dlg</w:t>
      </w:r>
      <w:proofErr w:type="spellEnd"/>
      <w:r>
        <w:rPr>
          <w:lang w:bidi="ar-SA"/>
        </w:rPr>
        <w:t xml:space="preserve"> "Friday" VALUE (NTH 4 </w:t>
      </w:r>
      <w:proofErr w:type="spellStart"/>
      <w:r>
        <w:rPr>
          <w:lang w:bidi="ar-SA"/>
        </w:rPr>
        <w:t>daylist</w:t>
      </w:r>
      <w:proofErr w:type="spellEnd"/>
      <w:r>
        <w:rPr>
          <w:lang w:bidi="ar-SA"/>
        </w:rPr>
        <w:t>)))</w:t>
      </w:r>
      <w:r>
        <w:rPr>
          <w:lang w:bidi="ar-SA"/>
        </w:rPr>
        <w:br/>
        <w:t xml:space="preserve">(SETQ button (GP-BUTTON </w:t>
      </w:r>
      <w:proofErr w:type="spellStart"/>
      <w:r w:rsidR="00A77303">
        <w:rPr>
          <w:lang w:bidi="ar-SA"/>
        </w:rPr>
        <w:t>dlg</w:t>
      </w:r>
      <w:proofErr w:type="spellEnd"/>
      <w:r>
        <w:rPr>
          <w:lang w:bidi="ar-SA"/>
        </w:rPr>
        <w:t xml:space="preserve"> "OK" EXPANDX nil WIDTH 80 ALIGN GPC-BOTTOM ACTION handler))</w:t>
      </w:r>
      <w:r>
        <w:rPr>
          <w:lang w:bidi="ar-SA"/>
        </w:rPr>
        <w:br/>
        <w:t xml:space="preserve">(GP-SHOWMODAL </w:t>
      </w:r>
      <w:proofErr w:type="spellStart"/>
      <w:r w:rsidR="00A77303">
        <w:rPr>
          <w:lang w:bidi="ar-SA"/>
        </w:rPr>
        <w:t>dlg</w:t>
      </w:r>
      <w:proofErr w:type="spellEnd"/>
      <w:r>
        <w:rPr>
          <w:lang w:bidi="ar-SA"/>
        </w:rPr>
        <w:t>)</w:t>
      </w:r>
    </w:p>
    <w:p w14:paraId="0AD4E31B" w14:textId="77777777" w:rsidR="00CB1F89" w:rsidRDefault="00CB1F89" w:rsidP="00CB1F89">
      <w:pPr>
        <w:pStyle w:val="Rubrik4"/>
        <w:rPr>
          <w:lang w:bidi="ar-SA"/>
        </w:rPr>
      </w:pPr>
      <w:bookmarkStart w:id="551" w:name="_(GP-TOGGLEBUTTON_&lt;parent&gt;_&lt;caption&gt;"/>
      <w:bookmarkEnd w:id="551"/>
      <w:r>
        <w:rPr>
          <w:lang w:bidi="ar-SA"/>
        </w:rPr>
        <w:t>(</w:t>
      </w:r>
      <w:hyperlink w:anchor="_(GP-TOGGLEBUTTON_&lt;parent&gt;_&lt;caption&gt;" w:history="1">
        <w:r w:rsidRPr="00CB1F89">
          <w:rPr>
            <w:rStyle w:val="Hyperlnk"/>
            <w:bdr w:val="none" w:sz="0" w:space="0" w:color="auto"/>
            <w:lang w:bidi="ar-SA"/>
          </w:rPr>
          <w:t>GP-TOGGLEBUTTON</w:t>
        </w:r>
      </w:hyperlink>
      <w:r>
        <w:rPr>
          <w:lang w:bidi="ar-SA"/>
        </w:rPr>
        <w:t xml:space="preserve"> &lt;parent&gt; &lt;caption&gt; [attributes])</w:t>
      </w:r>
    </w:p>
    <w:p w14:paraId="24193816" w14:textId="77777777" w:rsidR="00CB1F89" w:rsidRDefault="00CB1F89" w:rsidP="00CB1F89">
      <w:pPr>
        <w:rPr>
          <w:lang w:bidi="ar-SA"/>
        </w:rPr>
      </w:pPr>
      <w:r>
        <w:rPr>
          <w:lang w:bidi="ar-SA"/>
        </w:rPr>
        <w:t>This is a variant of the GP-TOGGLE that works in a similar way as the GP-TOGGLE. The only different is that this object has a design of a button. It has the same attributes and properties.</w:t>
      </w:r>
      <w:r w:rsidR="0086496A">
        <w:rPr>
          <w:lang w:bidi="ar-SA"/>
        </w:rPr>
        <w:br/>
        <w:t>The IMAGE was added in R2018.3.1670.</w:t>
      </w:r>
    </w:p>
    <w:p w14:paraId="76895D16" w14:textId="77777777" w:rsidR="00B8589F" w:rsidRDefault="00B8589F" w:rsidP="008C0005">
      <w:pPr>
        <w:pStyle w:val="Rubrik4"/>
        <w:rPr>
          <w:lang w:bidi="ar-SA"/>
        </w:rPr>
      </w:pPr>
      <w:bookmarkStart w:id="552" w:name="_(GP-TRACKBAR_&lt;parent&gt;_&lt;vertical&gt;"/>
      <w:bookmarkEnd w:id="552"/>
      <w:r>
        <w:rPr>
          <w:lang w:bidi="ar-SA"/>
        </w:rPr>
        <w:t>(</w:t>
      </w:r>
      <w:hyperlink w:anchor="_(GP-TRACKBAR_&lt;parent&gt;_&lt;vertical&gt;" w:history="1">
        <w:r w:rsidRPr="008C0005">
          <w:rPr>
            <w:rStyle w:val="Hyperlnk"/>
            <w:bdr w:val="none" w:sz="0" w:space="0" w:color="auto"/>
            <w:lang w:bidi="ar-SA"/>
          </w:rPr>
          <w:t>GP-TRACKBAR</w:t>
        </w:r>
      </w:hyperlink>
      <w:r>
        <w:rPr>
          <w:lang w:bidi="ar-SA"/>
        </w:rPr>
        <w:t xml:space="preserve"> </w:t>
      </w:r>
      <w:r w:rsidR="008C0005">
        <w:rPr>
          <w:lang w:bidi="ar-SA"/>
        </w:rPr>
        <w:t xml:space="preserve">&lt;parent&gt; </w:t>
      </w:r>
      <w:r>
        <w:rPr>
          <w:lang w:bidi="ar-SA"/>
        </w:rPr>
        <w:t>&lt;vertical&gt;</w:t>
      </w:r>
      <w:r w:rsidR="008C0005">
        <w:rPr>
          <w:lang w:bidi="ar-SA"/>
        </w:rPr>
        <w:t xml:space="preserve"> [attributes])</w:t>
      </w:r>
    </w:p>
    <w:p w14:paraId="0EC4FE92" w14:textId="77777777" w:rsidR="008C0005" w:rsidRDefault="008C0005" w:rsidP="008C0005">
      <w:pPr>
        <w:rPr>
          <w:lang w:bidi="ar-SA"/>
        </w:rPr>
      </w:pPr>
      <w:r>
        <w:rPr>
          <w:lang w:bidi="ar-SA"/>
        </w:rPr>
        <w:t>Following attributes can be used:</w:t>
      </w:r>
    </w:p>
    <w:p w14:paraId="3666D7F8" w14:textId="77777777" w:rsidR="008C0005" w:rsidRDefault="008C0005" w:rsidP="008C0005">
      <w:pPr>
        <w:rPr>
          <w:lang w:bidi="ar-SA"/>
        </w:rPr>
      </w:pPr>
      <w:r>
        <w:rPr>
          <w:lang w:bidi="ar-SA"/>
        </w:rPr>
        <w:t>VALUE, MINVALUE, MAXVALUE, ACTION</w:t>
      </w:r>
    </w:p>
    <w:p w14:paraId="22781006" w14:textId="77777777" w:rsidR="008C0005" w:rsidRPr="008C0005" w:rsidRDefault="008C0005" w:rsidP="008C0005">
      <w:pPr>
        <w:rPr>
          <w:lang w:bidi="ar-SA"/>
        </w:rPr>
      </w:pPr>
      <w:r>
        <w:rPr>
          <w:lang w:bidi="ar-SA"/>
        </w:rPr>
        <w:t>Default min and max values is 0 to 1.</w:t>
      </w:r>
    </w:p>
    <w:p w14:paraId="730B823B" w14:textId="77777777" w:rsidR="0097672B" w:rsidRDefault="0097672B" w:rsidP="00CB1F89">
      <w:pPr>
        <w:pStyle w:val="Rubrik4"/>
        <w:rPr>
          <w:lang w:bidi="ar-SA"/>
        </w:rPr>
      </w:pPr>
      <w:bookmarkStart w:id="553" w:name="_(GP-RADIO_&lt;parent&gt;_&lt;caption&gt;"/>
      <w:bookmarkStart w:id="554" w:name="_Toc359406250"/>
      <w:bookmarkEnd w:id="553"/>
      <w:r>
        <w:rPr>
          <w:lang w:bidi="ar-SA"/>
        </w:rPr>
        <w:t>(</w:t>
      </w:r>
      <w:hyperlink w:anchor="_(GP-RADIO_&lt;parent&gt;_&lt;caption&gt;" w:history="1">
        <w:r w:rsidRPr="00145AF4">
          <w:rPr>
            <w:rStyle w:val="Hyperlnk"/>
            <w:bdr w:val="none" w:sz="0" w:space="0" w:color="auto"/>
            <w:lang w:bidi="ar-SA"/>
          </w:rPr>
          <w:t>GP-RADIO</w:t>
        </w:r>
      </w:hyperlink>
      <w:r>
        <w:rPr>
          <w:lang w:bidi="ar-SA"/>
        </w:rPr>
        <w:t xml:space="preserve"> &lt;parent&gt; &lt;caption&gt; [attributes])</w:t>
      </w:r>
      <w:bookmarkEnd w:id="554"/>
    </w:p>
    <w:p w14:paraId="1B8FF949" w14:textId="77777777" w:rsidR="009E05BA" w:rsidRDefault="0097672B" w:rsidP="0097672B">
      <w:r>
        <w:rPr>
          <w:lang w:bidi="ar-SA"/>
        </w:rPr>
        <w:t xml:space="preserve">This function creates a radio button with the text &lt;caption&gt;. Only one of the radio </w:t>
      </w:r>
      <w:r w:rsidR="007162F3">
        <w:rPr>
          <w:lang w:bidi="ar-SA"/>
        </w:rPr>
        <w:t>buttons</w:t>
      </w:r>
      <w:r>
        <w:rPr>
          <w:lang w:bidi="ar-SA"/>
        </w:rPr>
        <w:t xml:space="preserve"> that are on the same parent can be</w:t>
      </w:r>
      <w:r w:rsidR="007162F3">
        <w:rPr>
          <w:lang w:bidi="ar-SA"/>
        </w:rPr>
        <w:t xml:space="preserve"> activated at the same time. Note that it's not possible to use GP-ROW and GP-COLUMN </w:t>
      </w:r>
      <w:r w:rsidR="00311621">
        <w:rPr>
          <w:lang w:bidi="ar-SA"/>
        </w:rPr>
        <w:t xml:space="preserve">as parent. If you need </w:t>
      </w:r>
      <w:r w:rsidR="007162F3">
        <w:rPr>
          <w:lang w:bidi="ar-SA"/>
        </w:rPr>
        <w:t xml:space="preserve">GR-RADIO in several groups than you must use </w:t>
      </w:r>
      <w:r w:rsidR="009E05BA">
        <w:rPr>
          <w:lang w:bidi="ar-SA"/>
        </w:rPr>
        <w:t>GP-FRAME.</w:t>
      </w:r>
      <w:r w:rsidR="00C4632D">
        <w:rPr>
          <w:lang w:bidi="ar-SA"/>
        </w:rPr>
        <w:t xml:space="preserve"> </w:t>
      </w:r>
      <w:r w:rsidR="00C4632D">
        <w:t>The function retur</w:t>
      </w:r>
      <w:r w:rsidR="00BE3854">
        <w:t>ns the object name of the control</w:t>
      </w:r>
      <w:r w:rsidR="00C4632D">
        <w:t>.</w:t>
      </w:r>
    </w:p>
    <w:p w14:paraId="7D5B3610" w14:textId="77777777" w:rsidR="002C7518" w:rsidRDefault="002C7518" w:rsidP="002C7518">
      <w:r>
        <w:t>Following attributes can be used:</w:t>
      </w:r>
    </w:p>
    <w:p w14:paraId="2F360E22" w14:textId="77777777"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CAPTION" w:history="1">
        <w:r w:rsidR="00D52C50" w:rsidRPr="00A7619F">
          <w:rPr>
            <w:rStyle w:val="Hyperlnk"/>
            <w:bdr w:val="none" w:sz="0" w:space="0" w:color="auto"/>
            <w:lang w:bidi="ar-SA"/>
          </w:rPr>
          <w:t>CAPTION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FD5A60">
        <w:rPr>
          <w:rStyle w:val="Hyperlnk"/>
          <w:bdr w:val="none" w:sz="0" w:space="0" w:color="auto"/>
          <w:lang w:bidi="ar-SA"/>
        </w:rPr>
        <w:t xml:space="preserve"> VISIBLE</w:t>
      </w:r>
      <w:r w:rsidR="002C15C4">
        <w:rPr>
          <w:rStyle w:val="Hyperlnk"/>
          <w:bdr w:val="none" w:sz="0" w:space="0" w:color="auto"/>
          <w:lang w:bidi="ar-SA"/>
        </w:rPr>
        <w:t xml:space="preserve"> BUTTON</w:t>
      </w:r>
    </w:p>
    <w:p w14:paraId="47C8EDD1" w14:textId="77777777" w:rsidR="002C7518" w:rsidRDefault="002C15C4" w:rsidP="0097672B">
      <w:pPr>
        <w:rPr>
          <w:lang w:bidi="ar-SA"/>
        </w:rPr>
      </w:pPr>
      <w:r>
        <w:rPr>
          <w:lang w:bidi="ar-SA"/>
        </w:rPr>
        <w:t>When setting the attribute BUTTON to T the GP-RADIO is displayed in a button style-</w:t>
      </w:r>
    </w:p>
    <w:p w14:paraId="02583F00" w14:textId="77777777" w:rsidR="0097672B" w:rsidRDefault="00311621" w:rsidP="0097672B">
      <w:pPr>
        <w:rPr>
          <w:b/>
          <w:lang w:bidi="ar-SA"/>
        </w:rPr>
      </w:pPr>
      <w:r w:rsidRPr="00311621">
        <w:rPr>
          <w:b/>
          <w:lang w:bidi="ar-SA"/>
        </w:rPr>
        <w:t>Example</w:t>
      </w:r>
      <w:r w:rsidR="001043E1">
        <w:rPr>
          <w:b/>
          <w:lang w:bidi="ar-SA"/>
        </w:rPr>
        <w:t xml:space="preserve"> 6</w:t>
      </w:r>
    </w:p>
    <w:p w14:paraId="0E758ED6" w14:textId="77777777" w:rsidR="001043E1" w:rsidRPr="001043E1" w:rsidRDefault="001043E1" w:rsidP="0097672B">
      <w:pPr>
        <w:rPr>
          <w:lang w:bidi="ar-SA"/>
        </w:rPr>
      </w:pPr>
      <w:r w:rsidRPr="001043E1">
        <w:rPr>
          <w:lang w:bidi="ar-SA"/>
        </w:rPr>
        <w:t xml:space="preserve">In this </w:t>
      </w:r>
      <w:r>
        <w:rPr>
          <w:lang w:bidi="ar-SA"/>
        </w:rPr>
        <w:t>example we are using 4 radio buttons</w:t>
      </w:r>
    </w:p>
    <w:p w14:paraId="4EF5652F" w14:textId="77777777" w:rsidR="00311621" w:rsidRPr="0097672B" w:rsidRDefault="00311621" w:rsidP="0097672B">
      <w:pPr>
        <w:rPr>
          <w:lang w:bidi="ar-SA"/>
        </w:rPr>
      </w:pPr>
      <w:r>
        <w:rPr>
          <w:noProof/>
          <w:lang w:val="sv-SE" w:eastAsia="sv-SE" w:bidi="ar-SA"/>
        </w:rPr>
        <w:drawing>
          <wp:inline distT="0" distB="0" distL="0" distR="0" wp14:anchorId="708ACD57" wp14:editId="17F466A3">
            <wp:extent cx="1351915" cy="1574165"/>
            <wp:effectExtent l="19050" t="0" r="635" b="0"/>
            <wp:docPr id="122"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1351915" cy="1574165"/>
                    </a:xfrm>
                    <a:prstGeom prst="rect">
                      <a:avLst/>
                    </a:prstGeom>
                    <a:noFill/>
                    <a:ln w="9525">
                      <a:noFill/>
                      <a:miter lim="800000"/>
                      <a:headEnd/>
                      <a:tailEnd/>
                    </a:ln>
                  </pic:spPr>
                </pic:pic>
              </a:graphicData>
            </a:graphic>
          </wp:inline>
        </w:drawing>
      </w:r>
    </w:p>
    <w:p w14:paraId="3737AAD2" w14:textId="77777777" w:rsidR="0097672B" w:rsidRDefault="0037785B" w:rsidP="00311621">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r>
      <w:r w:rsidR="00311621">
        <w:rPr>
          <w:lang w:bidi="ar-SA"/>
        </w:rPr>
        <w:t>(SETQ direction "NORTH")</w:t>
      </w:r>
      <w:r w:rsidR="00311621">
        <w:rPr>
          <w:lang w:bidi="ar-SA"/>
        </w:rPr>
        <w:br/>
        <w:t>(DEFUN handler (object)</w:t>
      </w:r>
      <w:r w:rsidR="00F25628">
        <w:rPr>
          <w:lang w:bidi="ar-SA"/>
        </w:rPr>
        <w:t xml:space="preserve"> </w:t>
      </w:r>
      <w:r w:rsidR="00BF3146">
        <w:rPr>
          <w:highlight w:val="lightGray"/>
          <w:lang w:bidi="ar-SA"/>
        </w:rPr>
        <w:t>; C</w:t>
      </w:r>
      <w:r w:rsidR="00F25628" w:rsidRPr="00F25628">
        <w:rPr>
          <w:highlight w:val="lightGray"/>
          <w:lang w:bidi="ar-SA"/>
        </w:rPr>
        <w:t>alled each time an object is changed</w:t>
      </w:r>
      <w:r w:rsidR="00311621">
        <w:rPr>
          <w:lang w:bidi="ar-SA"/>
        </w:rPr>
        <w:br/>
        <w:t xml:space="preserve">  (COND</w:t>
      </w:r>
      <w:r w:rsidR="00311621">
        <w:rPr>
          <w:lang w:bidi="ar-SA"/>
        </w:rPr>
        <w:br/>
        <w:t xml:space="preserve">    ((= object</w:t>
      </w:r>
      <w:r w:rsidR="00A77303">
        <w:rPr>
          <w:lang w:bidi="ar-SA"/>
        </w:rPr>
        <w:t xml:space="preserve"> button) </w:t>
      </w:r>
      <w:r w:rsidR="00A77303">
        <w:rPr>
          <w:lang w:bidi="ar-SA"/>
        </w:rPr>
        <w:br/>
        <w:t xml:space="preserve">      (GP-CLOSE </w:t>
      </w:r>
      <w:proofErr w:type="spellStart"/>
      <w:r w:rsidR="00A77303">
        <w:rPr>
          <w:lang w:bidi="ar-SA"/>
        </w:rPr>
        <w:t>dlg</w:t>
      </w:r>
      <w:proofErr w:type="spellEnd"/>
      <w:r w:rsidR="00311621">
        <w:rPr>
          <w:lang w:bidi="ar-SA"/>
        </w:rPr>
        <w:t xml:space="preserve"> direction))</w:t>
      </w:r>
      <w:r w:rsidR="00311621">
        <w:rPr>
          <w:lang w:bidi="ar-SA"/>
        </w:rPr>
        <w:br/>
        <w:t xml:space="preserve">    (T (SETQ direction (GP-GETQ object CAPTION)))</w:t>
      </w:r>
      <w:r w:rsidR="00311621">
        <w:rPr>
          <w:lang w:bidi="ar-SA"/>
        </w:rPr>
        <w:br/>
        <w:t xml:space="preserve">  )</w:t>
      </w:r>
      <w:r w:rsidR="00311621">
        <w:rPr>
          <w:lang w:bidi="ar-SA"/>
        </w:rPr>
        <w:br/>
        <w:t>)</w:t>
      </w:r>
      <w:r w:rsidR="00311621">
        <w:rPr>
          <w:lang w:bidi="ar-SA"/>
        </w:rPr>
        <w:br/>
      </w:r>
      <w:r w:rsidR="00311621" w:rsidRPr="0037785B">
        <w:rPr>
          <w:highlight w:val="lightGray"/>
          <w:lang w:bidi="ar-SA"/>
        </w:rPr>
        <w:t>; Create the dialog</w:t>
      </w:r>
      <w:r w:rsidR="00C306B5">
        <w:rPr>
          <w:lang w:bidi="ar-SA"/>
        </w:rPr>
        <w:br/>
        <w:t xml:space="preserve">(SETQ </w:t>
      </w:r>
      <w:proofErr w:type="spellStart"/>
      <w:r w:rsidR="00C306B5">
        <w:rPr>
          <w:lang w:bidi="ar-SA"/>
        </w:rPr>
        <w:t>dlg</w:t>
      </w:r>
      <w:proofErr w:type="spellEnd"/>
      <w:r w:rsidR="00311621">
        <w:rPr>
          <w:lang w:bidi="ar-SA"/>
        </w:rPr>
        <w:t xml:space="preserve"> (GP-DIALOG "RADIO BUTTONS" ACTION hand</w:t>
      </w:r>
      <w:r w:rsidR="00C306B5">
        <w:rPr>
          <w:lang w:bidi="ar-SA"/>
        </w:rPr>
        <w:t>ler))</w:t>
      </w:r>
      <w:r w:rsidR="00C306B5">
        <w:rPr>
          <w:lang w:bidi="ar-SA"/>
        </w:rPr>
        <w:br/>
        <w:t xml:space="preserve">(SETQ r:0 (GP-RADIO </w:t>
      </w:r>
      <w:proofErr w:type="spellStart"/>
      <w:r w:rsidR="00C306B5">
        <w:rPr>
          <w:lang w:bidi="ar-SA"/>
        </w:rPr>
        <w:t>dlg</w:t>
      </w:r>
      <w:proofErr w:type="spellEnd"/>
      <w:r w:rsidR="00311621">
        <w:rPr>
          <w:lang w:bidi="ar-SA"/>
        </w:rPr>
        <w:t xml:space="preserve"> "NORTH" VALU</w:t>
      </w:r>
      <w:r w:rsidR="00C306B5">
        <w:rPr>
          <w:lang w:bidi="ar-SA"/>
        </w:rPr>
        <w:t>E T))</w:t>
      </w:r>
      <w:r w:rsidR="00C306B5">
        <w:rPr>
          <w:lang w:bidi="ar-SA"/>
        </w:rPr>
        <w:br/>
        <w:t xml:space="preserve">(SETQ r:1 (GP-RADIO </w:t>
      </w:r>
      <w:proofErr w:type="spellStart"/>
      <w:r w:rsidR="00C306B5">
        <w:rPr>
          <w:lang w:bidi="ar-SA"/>
        </w:rPr>
        <w:t>dlg</w:t>
      </w:r>
      <w:proofErr w:type="spellEnd"/>
      <w:r w:rsidR="00311621">
        <w:rPr>
          <w:lang w:bidi="ar-SA"/>
        </w:rPr>
        <w:t xml:space="preserve"> "EA</w:t>
      </w:r>
      <w:r w:rsidR="00C306B5">
        <w:rPr>
          <w:lang w:bidi="ar-SA"/>
        </w:rPr>
        <w:t>ST"))</w:t>
      </w:r>
      <w:r w:rsidR="00C306B5">
        <w:rPr>
          <w:lang w:bidi="ar-SA"/>
        </w:rPr>
        <w:br/>
        <w:t xml:space="preserve">(SETQ r:2 (GP-RADIO </w:t>
      </w:r>
      <w:proofErr w:type="spellStart"/>
      <w:r w:rsidR="00C306B5">
        <w:rPr>
          <w:lang w:bidi="ar-SA"/>
        </w:rPr>
        <w:t>dlg</w:t>
      </w:r>
      <w:proofErr w:type="spellEnd"/>
      <w:r w:rsidR="00311621">
        <w:rPr>
          <w:lang w:bidi="ar-SA"/>
        </w:rPr>
        <w:t xml:space="preserve"> "SOU</w:t>
      </w:r>
      <w:r w:rsidR="00C306B5">
        <w:rPr>
          <w:lang w:bidi="ar-SA"/>
        </w:rPr>
        <w:t>TH"))</w:t>
      </w:r>
      <w:r w:rsidR="00C306B5">
        <w:rPr>
          <w:lang w:bidi="ar-SA"/>
        </w:rPr>
        <w:br/>
        <w:t xml:space="preserve">(SETQ r:3 (GP-RADIO </w:t>
      </w:r>
      <w:proofErr w:type="spellStart"/>
      <w:r w:rsidR="00C306B5">
        <w:rPr>
          <w:lang w:bidi="ar-SA"/>
        </w:rPr>
        <w:t>dlg</w:t>
      </w:r>
      <w:proofErr w:type="spellEnd"/>
      <w:r w:rsidR="00311621">
        <w:rPr>
          <w:lang w:bidi="ar-SA"/>
        </w:rPr>
        <w:t xml:space="preserve"> "WE</w:t>
      </w:r>
      <w:r w:rsidR="00C306B5">
        <w:rPr>
          <w:lang w:bidi="ar-SA"/>
        </w:rPr>
        <w:t>ST"))</w:t>
      </w:r>
      <w:r w:rsidR="00C306B5">
        <w:rPr>
          <w:lang w:bidi="ar-SA"/>
        </w:rPr>
        <w:br/>
        <w:t xml:space="preserve">(SETQ button (GP-BUTTON </w:t>
      </w:r>
      <w:proofErr w:type="spellStart"/>
      <w:r w:rsidR="00C306B5">
        <w:rPr>
          <w:lang w:bidi="ar-SA"/>
        </w:rPr>
        <w:t>dlg</w:t>
      </w:r>
      <w:proofErr w:type="spellEnd"/>
      <w:r w:rsidR="00311621">
        <w:rPr>
          <w:lang w:bidi="ar-SA"/>
        </w:rPr>
        <w:t xml:space="preserve"> "OK" EXPANDX nil WIDTH 80 ALIGN GPC-BOTT</w:t>
      </w:r>
      <w:r w:rsidR="00C306B5">
        <w:rPr>
          <w:lang w:bidi="ar-SA"/>
        </w:rPr>
        <w:t>OM))</w:t>
      </w:r>
      <w:r w:rsidR="00C306B5">
        <w:rPr>
          <w:lang w:bidi="ar-SA"/>
        </w:rPr>
        <w:br/>
        <w:t xml:space="preserve">(ALERT (GP-SHOWMODAL </w:t>
      </w:r>
      <w:proofErr w:type="spellStart"/>
      <w:r w:rsidR="00C306B5">
        <w:rPr>
          <w:lang w:bidi="ar-SA"/>
        </w:rPr>
        <w:t>dlg</w:t>
      </w:r>
      <w:proofErr w:type="spellEnd"/>
      <w:r w:rsidR="00311621">
        <w:rPr>
          <w:lang w:bidi="ar-SA"/>
        </w:rPr>
        <w:t>))</w:t>
      </w:r>
    </w:p>
    <w:p w14:paraId="6DA0FF98" w14:textId="77777777" w:rsidR="00311621" w:rsidRDefault="001043E1" w:rsidP="0037785B">
      <w:pPr>
        <w:rPr>
          <w:b/>
          <w:lang w:bidi="ar-SA"/>
        </w:rPr>
      </w:pPr>
      <w:r>
        <w:rPr>
          <w:b/>
          <w:lang w:bidi="ar-SA"/>
        </w:rPr>
        <w:t>Example 7</w:t>
      </w:r>
    </w:p>
    <w:p w14:paraId="547A6B18" w14:textId="77777777" w:rsidR="001043E1" w:rsidRDefault="001043E1" w:rsidP="0037785B">
      <w:pPr>
        <w:rPr>
          <w:lang w:bidi="ar-SA"/>
        </w:rPr>
      </w:pPr>
      <w:r w:rsidRPr="001043E1">
        <w:rPr>
          <w:lang w:bidi="ar-SA"/>
        </w:rPr>
        <w:t xml:space="preserve">In this example </w:t>
      </w:r>
      <w:r>
        <w:rPr>
          <w:lang w:bidi="ar-SA"/>
        </w:rPr>
        <w:t>we are us</w:t>
      </w:r>
      <w:r w:rsidR="00F25628">
        <w:rPr>
          <w:lang w:bidi="ar-SA"/>
        </w:rPr>
        <w:t>ing two groups of radio buttons, the first group change caption on the second group.</w:t>
      </w:r>
    </w:p>
    <w:p w14:paraId="776B61BD" w14:textId="77777777" w:rsidR="0037785B" w:rsidRDefault="001043E1" w:rsidP="0037785B">
      <w:pPr>
        <w:rPr>
          <w:lang w:bidi="ar-SA"/>
        </w:rPr>
      </w:pPr>
      <w:r>
        <w:rPr>
          <w:noProof/>
          <w:lang w:val="sv-SE" w:eastAsia="sv-SE" w:bidi="ar-SA"/>
        </w:rPr>
        <w:drawing>
          <wp:inline distT="0" distB="0" distL="0" distR="0" wp14:anchorId="16124193" wp14:editId="556A6D62">
            <wp:extent cx="1256030" cy="2305685"/>
            <wp:effectExtent l="19050" t="0" r="1270" b="0"/>
            <wp:docPr id="125"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srcRect/>
                    <a:stretch>
                      <a:fillRect/>
                    </a:stretch>
                  </pic:blipFill>
                  <pic:spPr bwMode="auto">
                    <a:xfrm>
                      <a:off x="0" y="0"/>
                      <a:ext cx="1256030" cy="2305685"/>
                    </a:xfrm>
                    <a:prstGeom prst="rect">
                      <a:avLst/>
                    </a:prstGeom>
                    <a:noFill/>
                    <a:ln w="9525">
                      <a:noFill/>
                      <a:miter lim="800000"/>
                      <a:headEnd/>
                      <a:tailEnd/>
                    </a:ln>
                  </pic:spPr>
                </pic:pic>
              </a:graphicData>
            </a:graphic>
          </wp:inline>
        </w:drawing>
      </w:r>
    </w:p>
    <w:p w14:paraId="6D9190AF" w14:textId="77777777" w:rsidR="00F25628" w:rsidRDefault="00F25628" w:rsidP="00F25628">
      <w:pPr>
        <w:pStyle w:val="LISPSAMPLE"/>
        <w:rPr>
          <w:lang w:bidi="ar-SA"/>
        </w:rPr>
      </w:pPr>
      <w:r w:rsidRPr="00006822">
        <w:rPr>
          <w:highlight w:val="lightGray"/>
          <w:lang w:bidi="ar-SA"/>
        </w:rPr>
        <w:t>; Initialize needed functio</w:t>
      </w:r>
      <w:r>
        <w:rPr>
          <w:highlight w:val="lightGray"/>
          <w:lang w:bidi="ar-SA"/>
        </w:rPr>
        <w:t>n</w:t>
      </w:r>
      <w:r>
        <w:rPr>
          <w:lang w:bidi="ar-SA"/>
        </w:rPr>
        <w:br/>
        <w:t>(DEFUN handler (object)</w:t>
      </w:r>
      <w:r w:rsidR="00BF3146">
        <w:rPr>
          <w:highlight w:val="lightGray"/>
          <w:lang w:bidi="ar-SA"/>
        </w:rPr>
        <w:t>; C</w:t>
      </w:r>
      <w:r w:rsidRPr="00F25628">
        <w:rPr>
          <w:highlight w:val="lightGray"/>
          <w:lang w:bidi="ar-SA"/>
        </w:rPr>
        <w:t>alled each time an object is changed</w:t>
      </w:r>
      <w:r>
        <w:rPr>
          <w:lang w:bidi="ar-SA"/>
        </w:rPr>
        <w:br/>
        <w:t xml:space="preserve">  (COND</w:t>
      </w:r>
      <w:r>
        <w:rPr>
          <w:lang w:bidi="ar-SA"/>
        </w:rPr>
        <w:br/>
        <w:t xml:space="preserve">    ((= object r1:clock)</w:t>
      </w:r>
      <w:r>
        <w:rPr>
          <w:lang w:bidi="ar-SA"/>
        </w:rPr>
        <w:br/>
        <w:t xml:space="preserve">      (GP-SETQ r2:n CAPTION "00:00")</w:t>
      </w:r>
      <w:r>
        <w:rPr>
          <w:lang w:bidi="ar-SA"/>
        </w:rPr>
        <w:br/>
        <w:t xml:space="preserve">      (GP-SETQ r2:e CAPTION "03:00")</w:t>
      </w:r>
      <w:r>
        <w:rPr>
          <w:lang w:bidi="ar-SA"/>
        </w:rPr>
        <w:br/>
        <w:t xml:space="preserve">      (GP-SETQ r2:s CAPTION "06:00")</w:t>
      </w:r>
      <w:r>
        <w:rPr>
          <w:lang w:bidi="ar-SA"/>
        </w:rPr>
        <w:br/>
        <w:t xml:space="preserve">      (GP-SETQ r2:w CAPTION "09:00"))</w:t>
      </w:r>
      <w:r>
        <w:rPr>
          <w:lang w:bidi="ar-SA"/>
        </w:rPr>
        <w:br/>
        <w:t xml:space="preserve">    ((= object r1:direction)</w:t>
      </w:r>
      <w:r>
        <w:rPr>
          <w:lang w:bidi="ar-SA"/>
        </w:rPr>
        <w:br/>
        <w:t xml:space="preserve">      (GP-SETQ r2:n CAPTION "NORTH")</w:t>
      </w:r>
      <w:r>
        <w:rPr>
          <w:lang w:bidi="ar-SA"/>
        </w:rPr>
        <w:br/>
        <w:t xml:space="preserve">      (GP-SETQ r2:e CAPTION "EAST")</w:t>
      </w:r>
      <w:r>
        <w:rPr>
          <w:lang w:bidi="ar-SA"/>
        </w:rPr>
        <w:br/>
        <w:t xml:space="preserve">      (GP-SETQ r2:s CAPTION "SOUTH")</w:t>
      </w:r>
      <w:r>
        <w:rPr>
          <w:lang w:bidi="ar-SA"/>
        </w:rPr>
        <w:br/>
        <w:t xml:space="preserve">      (GP-SETQ r2:w CAPTION "WEST"))</w:t>
      </w:r>
      <w:r>
        <w:rPr>
          <w:lang w:bidi="ar-SA"/>
        </w:rPr>
        <w:br/>
        <w:t xml:space="preserve">    ((= obj</w:t>
      </w:r>
      <w:r w:rsidR="00C306B5">
        <w:rPr>
          <w:lang w:bidi="ar-SA"/>
        </w:rPr>
        <w:t>ect b:ok)</w:t>
      </w:r>
      <w:r w:rsidR="00C306B5">
        <w:rPr>
          <w:lang w:bidi="ar-SA"/>
        </w:rPr>
        <w:br/>
        <w:t xml:space="preserve">      (GP-CLOSE </w:t>
      </w:r>
      <w:proofErr w:type="spellStart"/>
      <w:r w:rsidR="00C306B5">
        <w:rPr>
          <w:lang w:bidi="ar-SA"/>
        </w:rPr>
        <w:t>dlg</w:t>
      </w:r>
      <w:proofErr w:type="spellEnd"/>
      <w:r>
        <w:rPr>
          <w:lang w:bidi="ar-SA"/>
        </w:rPr>
        <w:t xml:space="preserve"> (GP-GETQ </w:t>
      </w:r>
      <w:proofErr w:type="spellStart"/>
      <w:r>
        <w:rPr>
          <w:lang w:bidi="ar-SA"/>
        </w:rPr>
        <w:t>rbused</w:t>
      </w:r>
      <w:proofErr w:type="spellEnd"/>
      <w:r>
        <w:rPr>
          <w:lang w:bidi="ar-SA"/>
        </w:rPr>
        <w:t xml:space="preserve"> CAPTION))) </w:t>
      </w:r>
      <w:r w:rsidRPr="00F25628">
        <w:rPr>
          <w:highlight w:val="lightGray"/>
          <w:lang w:bidi="ar-SA"/>
        </w:rPr>
        <w:t>; Get caption from last used direction and close</w:t>
      </w:r>
      <w:r>
        <w:rPr>
          <w:lang w:bidi="ar-SA"/>
        </w:rPr>
        <w:br/>
        <w:t xml:space="preserve">    (T (SETQ </w:t>
      </w:r>
      <w:proofErr w:type="spellStart"/>
      <w:r>
        <w:rPr>
          <w:lang w:bidi="ar-SA"/>
        </w:rPr>
        <w:t>rbused</w:t>
      </w:r>
      <w:proofErr w:type="spellEnd"/>
      <w:r>
        <w:rPr>
          <w:lang w:bidi="ar-SA"/>
        </w:rPr>
        <w:t xml:space="preserve"> object)) </w:t>
      </w:r>
      <w:r w:rsidR="00BF3146">
        <w:rPr>
          <w:highlight w:val="lightGray"/>
          <w:lang w:bidi="ar-SA"/>
        </w:rPr>
        <w:t>; S</w:t>
      </w:r>
      <w:r w:rsidRPr="00F25628">
        <w:rPr>
          <w:highlight w:val="lightGray"/>
          <w:lang w:bidi="ar-SA"/>
        </w:rPr>
        <w:t>ave the last used direction</w:t>
      </w:r>
      <w:r>
        <w:rPr>
          <w:lang w:bidi="ar-SA"/>
        </w:rPr>
        <w:br/>
        <w:t xml:space="preserve">  )</w:t>
      </w:r>
      <w:r>
        <w:rPr>
          <w:lang w:bidi="ar-SA"/>
        </w:rPr>
        <w:br/>
        <w:t>)</w:t>
      </w:r>
      <w:r>
        <w:rPr>
          <w:lang w:bidi="ar-SA"/>
        </w:rPr>
        <w:br/>
      </w:r>
      <w:r w:rsidRPr="00F25628">
        <w:rPr>
          <w:highlight w:val="lightGray"/>
          <w:lang w:bidi="ar-SA"/>
        </w:rPr>
        <w:t>; Create the dialog</w:t>
      </w:r>
      <w:r w:rsidR="00C306B5">
        <w:rPr>
          <w:lang w:bidi="ar-SA"/>
        </w:rPr>
        <w:br/>
        <w:t xml:space="preserve">(SETQ </w:t>
      </w:r>
      <w:proofErr w:type="spellStart"/>
      <w:r w:rsidR="00C306B5">
        <w:rPr>
          <w:lang w:bidi="ar-SA"/>
        </w:rPr>
        <w:t>dlg</w:t>
      </w:r>
      <w:proofErr w:type="spellEnd"/>
      <w:r>
        <w:rPr>
          <w:lang w:bidi="ar-SA"/>
        </w:rPr>
        <w:t xml:space="preserve"> (GP-DIALOG "EXSAMPLE 7" ACTION handler))</w:t>
      </w:r>
      <w:r w:rsidR="00C306B5">
        <w:rPr>
          <w:lang w:bidi="ar-SA"/>
        </w:rPr>
        <w:br/>
        <w:t xml:space="preserve">(SETQ r1:clock (GP-RADIO </w:t>
      </w:r>
      <w:proofErr w:type="spellStart"/>
      <w:r w:rsidR="00C306B5">
        <w:rPr>
          <w:lang w:bidi="ar-SA"/>
        </w:rPr>
        <w:t>dlg</w:t>
      </w:r>
      <w:proofErr w:type="spellEnd"/>
      <w:r>
        <w:rPr>
          <w:lang w:bidi="ar-SA"/>
        </w:rPr>
        <w:t xml:space="preserve"> "CLOCK"))</w:t>
      </w:r>
      <w:r>
        <w:rPr>
          <w:lang w:bidi="ar-SA"/>
        </w:rPr>
        <w:br/>
        <w:t>(SE</w:t>
      </w:r>
      <w:r w:rsidR="00C306B5">
        <w:rPr>
          <w:lang w:bidi="ar-SA"/>
        </w:rPr>
        <w:t xml:space="preserve">TQ r1:direction (GP-RADIO </w:t>
      </w:r>
      <w:proofErr w:type="spellStart"/>
      <w:r w:rsidR="00C306B5">
        <w:rPr>
          <w:lang w:bidi="ar-SA"/>
        </w:rPr>
        <w:t>dlg</w:t>
      </w:r>
      <w:proofErr w:type="spellEnd"/>
      <w:r>
        <w:rPr>
          <w:lang w:bidi="ar-SA"/>
        </w:rPr>
        <w:t xml:space="preserve"> "DIRECTINS" VALUE </w:t>
      </w:r>
      <w:r w:rsidR="00C306B5">
        <w:rPr>
          <w:lang w:bidi="ar-SA"/>
        </w:rPr>
        <w:t>T))</w:t>
      </w:r>
      <w:r w:rsidR="00C306B5">
        <w:rPr>
          <w:lang w:bidi="ar-SA"/>
        </w:rPr>
        <w:br/>
        <w:t xml:space="preserve">(SETQ frame (GP-FRAME </w:t>
      </w:r>
      <w:proofErr w:type="spellStart"/>
      <w:r w:rsidR="00C306B5">
        <w:rPr>
          <w:lang w:bidi="ar-SA"/>
        </w:rPr>
        <w:t>dlg</w:t>
      </w:r>
      <w:proofErr w:type="spellEnd"/>
      <w:r>
        <w:rPr>
          <w:lang w:bidi="ar-SA"/>
        </w:rPr>
        <w:t xml:space="preserve"> ""))</w:t>
      </w:r>
      <w:r>
        <w:rPr>
          <w:lang w:bidi="ar-SA"/>
        </w:rPr>
        <w:br/>
        <w:t xml:space="preserve">(SETQ r2:n (GP-RADIO frame "NORTH" VALUE T) </w:t>
      </w:r>
      <w:proofErr w:type="spellStart"/>
      <w:r>
        <w:rPr>
          <w:lang w:bidi="ar-SA"/>
        </w:rPr>
        <w:t>rbused</w:t>
      </w:r>
      <w:proofErr w:type="spellEnd"/>
      <w:r>
        <w:rPr>
          <w:lang w:bidi="ar-SA"/>
        </w:rPr>
        <w:t xml:space="preserve"> r2:n)</w:t>
      </w:r>
      <w:r>
        <w:rPr>
          <w:lang w:bidi="ar-SA"/>
        </w:rPr>
        <w:br/>
        <w:t>(SETQ r2:e (GP-RADIO frame "EAST"))</w:t>
      </w:r>
      <w:r>
        <w:rPr>
          <w:lang w:bidi="ar-SA"/>
        </w:rPr>
        <w:br/>
        <w:t>(SETQ r2:s (GP-RADIO frame "SOUTH"))</w:t>
      </w:r>
      <w:r>
        <w:rPr>
          <w:lang w:bidi="ar-SA"/>
        </w:rPr>
        <w:br/>
        <w:t>(SETQ r2:w (GP-RADIO frame "WEST</w:t>
      </w:r>
      <w:r w:rsidR="00C306B5">
        <w:rPr>
          <w:lang w:bidi="ar-SA"/>
        </w:rPr>
        <w:t>"))</w:t>
      </w:r>
      <w:r w:rsidR="00C306B5">
        <w:rPr>
          <w:lang w:bidi="ar-SA"/>
        </w:rPr>
        <w:br/>
        <w:t xml:space="preserve">(SETQ b:ok (GP-BUTTON </w:t>
      </w:r>
      <w:proofErr w:type="spellStart"/>
      <w:r w:rsidR="00C306B5">
        <w:rPr>
          <w:lang w:bidi="ar-SA"/>
        </w:rPr>
        <w:t>dlg</w:t>
      </w:r>
      <w:proofErr w:type="spellEnd"/>
      <w:r>
        <w:rPr>
          <w:lang w:bidi="ar-SA"/>
        </w:rPr>
        <w:t xml:space="preserve"> "OK" EXPANDX nil WIDTH 80 ALIGN GPC-BOTT</w:t>
      </w:r>
      <w:r w:rsidR="00C306B5">
        <w:rPr>
          <w:lang w:bidi="ar-SA"/>
        </w:rPr>
        <w:t>OM))</w:t>
      </w:r>
      <w:r w:rsidR="00C306B5">
        <w:rPr>
          <w:lang w:bidi="ar-SA"/>
        </w:rPr>
        <w:br/>
        <w:t xml:space="preserve">(ALERT (GP-SHOWMODAL </w:t>
      </w:r>
      <w:proofErr w:type="spellStart"/>
      <w:r w:rsidR="00C306B5">
        <w:rPr>
          <w:lang w:bidi="ar-SA"/>
        </w:rPr>
        <w:t>dlg</w:t>
      </w:r>
      <w:proofErr w:type="spellEnd"/>
      <w:r>
        <w:rPr>
          <w:lang w:bidi="ar-SA"/>
        </w:rPr>
        <w:t>))</w:t>
      </w:r>
    </w:p>
    <w:p w14:paraId="046881B0" w14:textId="77777777" w:rsidR="001043E1" w:rsidRDefault="001043E1" w:rsidP="001043E1">
      <w:pPr>
        <w:pStyle w:val="Rubrik4"/>
        <w:rPr>
          <w:lang w:bidi="ar-SA"/>
        </w:rPr>
      </w:pPr>
      <w:bookmarkStart w:id="555" w:name="_(GP-LABEL_&lt;parent&gt;_&lt;caption&gt;"/>
      <w:bookmarkStart w:id="556" w:name="_Toc359406251"/>
      <w:bookmarkEnd w:id="555"/>
      <w:r>
        <w:rPr>
          <w:lang w:bidi="ar-SA"/>
        </w:rPr>
        <w:t>(</w:t>
      </w:r>
      <w:hyperlink w:anchor="_(GP-LABEL_&lt;parent&gt;_&lt;caption&gt;" w:history="1">
        <w:r w:rsidRPr="00145AF4">
          <w:rPr>
            <w:rStyle w:val="Hyperlnk"/>
            <w:bdr w:val="none" w:sz="0" w:space="0" w:color="auto"/>
            <w:lang w:bidi="ar-SA"/>
          </w:rPr>
          <w:t>GP-LABEL</w:t>
        </w:r>
      </w:hyperlink>
      <w:r>
        <w:rPr>
          <w:lang w:bidi="ar-SA"/>
        </w:rPr>
        <w:t xml:space="preserve"> &lt;parent&gt; </w:t>
      </w:r>
      <w:r w:rsidR="00D115EB">
        <w:rPr>
          <w:lang w:bidi="ar-SA"/>
        </w:rPr>
        <w:t>&lt;caption&gt; [attributes</w:t>
      </w:r>
      <w:r w:rsidR="005148BC">
        <w:rPr>
          <w:lang w:bidi="ar-SA"/>
        </w:rPr>
        <w:t>…</w:t>
      </w:r>
      <w:r w:rsidR="00D115EB">
        <w:rPr>
          <w:lang w:bidi="ar-SA"/>
        </w:rPr>
        <w:t>])</w:t>
      </w:r>
      <w:bookmarkEnd w:id="556"/>
    </w:p>
    <w:p w14:paraId="3843F702" w14:textId="77777777" w:rsidR="00D115EB" w:rsidRDefault="00F81E95" w:rsidP="00D115EB">
      <w:pPr>
        <w:rPr>
          <w:lang w:bidi="ar-SA"/>
        </w:rPr>
      </w:pPr>
      <w:r>
        <w:rPr>
          <w:lang w:bidi="ar-SA"/>
        </w:rPr>
        <w:t>This function creates</w:t>
      </w:r>
      <w:r w:rsidR="00D115EB">
        <w:rPr>
          <w:lang w:bidi="ar-SA"/>
        </w:rPr>
        <w:t xml:space="preserve"> a text object.</w:t>
      </w:r>
      <w:r w:rsidR="00BE3854" w:rsidRPr="00BE3854">
        <w:t xml:space="preserve"> </w:t>
      </w:r>
      <w:r w:rsidR="00BE3854">
        <w:t>The function returns the object name of the control,</w:t>
      </w:r>
    </w:p>
    <w:p w14:paraId="2267D8CD" w14:textId="77777777" w:rsidR="002C7518" w:rsidRDefault="002C7518" w:rsidP="002C7518">
      <w:r>
        <w:t>Following attributes can be used:</w:t>
      </w:r>
    </w:p>
    <w:p w14:paraId="04F4F87C" w14:textId="77777777"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CAPTION" w:history="1">
        <w:r w:rsidR="00D52C50" w:rsidRPr="00A7619F">
          <w:rPr>
            <w:rStyle w:val="Hyperlnk"/>
            <w:bdr w:val="none" w:sz="0" w:space="0" w:color="auto"/>
            <w:lang w:bidi="ar-SA"/>
          </w:rPr>
          <w:t>CAPTION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FD5A60">
        <w:rPr>
          <w:rStyle w:val="Hyperlnk"/>
          <w:bdr w:val="none" w:sz="0" w:space="0" w:color="auto"/>
          <w:lang w:bidi="ar-SA"/>
        </w:rPr>
        <w:t xml:space="preserve"> VISIBLE</w:t>
      </w:r>
    </w:p>
    <w:p w14:paraId="44ED4F84" w14:textId="77777777" w:rsidR="0037785B" w:rsidRDefault="005148BC" w:rsidP="005148BC">
      <w:pPr>
        <w:pStyle w:val="Rubrik4"/>
        <w:rPr>
          <w:lang w:bidi="ar-SA"/>
        </w:rPr>
      </w:pPr>
      <w:bookmarkStart w:id="557" w:name="_(GP-LISTBOX_&lt;parent&gt;_&lt;lst&gt;"/>
      <w:bookmarkStart w:id="558" w:name="_Toc359406252"/>
      <w:bookmarkEnd w:id="557"/>
      <w:r>
        <w:rPr>
          <w:lang w:bidi="ar-SA"/>
        </w:rPr>
        <w:t>(</w:t>
      </w:r>
      <w:hyperlink w:anchor="_(GP-LISTBOX_&lt;parent&gt;_&lt;lst&gt;" w:history="1">
        <w:r w:rsidRPr="00145AF4">
          <w:rPr>
            <w:rStyle w:val="Hyperlnk"/>
            <w:bdr w:val="none" w:sz="0" w:space="0" w:color="auto"/>
            <w:lang w:bidi="ar-SA"/>
          </w:rPr>
          <w:t>GP-LISTBOX</w:t>
        </w:r>
      </w:hyperlink>
      <w:r>
        <w:rPr>
          <w:lang w:bidi="ar-SA"/>
        </w:rPr>
        <w:t xml:space="preserve"> &lt;parent&gt; &lt;</w:t>
      </w:r>
      <w:proofErr w:type="spellStart"/>
      <w:r>
        <w:rPr>
          <w:lang w:bidi="ar-SA"/>
        </w:rPr>
        <w:t>lst</w:t>
      </w:r>
      <w:proofErr w:type="spellEnd"/>
      <w:r>
        <w:rPr>
          <w:lang w:bidi="ar-SA"/>
        </w:rPr>
        <w:t>&gt; [attributes…])</w:t>
      </w:r>
      <w:bookmarkEnd w:id="558"/>
    </w:p>
    <w:p w14:paraId="5F1043B5" w14:textId="77777777" w:rsidR="002C7518" w:rsidRDefault="005148BC" w:rsidP="0037785B">
      <w:pPr>
        <w:rPr>
          <w:lang w:bidi="ar-SA"/>
        </w:rPr>
      </w:pPr>
      <w:r>
        <w:rPr>
          <w:lang w:bidi="ar-SA"/>
        </w:rPr>
        <w:t xml:space="preserve">Create a list box. The object in the </w:t>
      </w:r>
      <w:r w:rsidR="00D35FD4">
        <w:rPr>
          <w:lang w:bidi="ar-SA"/>
        </w:rPr>
        <w:t>list box</w:t>
      </w:r>
      <w:r>
        <w:rPr>
          <w:lang w:bidi="ar-SA"/>
        </w:rPr>
        <w:t xml:space="preserve"> can </w:t>
      </w:r>
      <w:r w:rsidR="00BE3854">
        <w:rPr>
          <w:lang w:bidi="ar-SA"/>
        </w:rPr>
        <w:t>be defined</w:t>
      </w:r>
      <w:r>
        <w:rPr>
          <w:lang w:bidi="ar-SA"/>
        </w:rPr>
        <w:t xml:space="preserve"> </w:t>
      </w:r>
      <w:r w:rsidR="00D35FD4">
        <w:rPr>
          <w:lang w:bidi="ar-SA"/>
        </w:rPr>
        <w:t>by the list</w:t>
      </w:r>
      <w:r>
        <w:rPr>
          <w:lang w:bidi="ar-SA"/>
        </w:rPr>
        <w:t xml:space="preserve"> &lt;</w:t>
      </w:r>
      <w:proofErr w:type="spellStart"/>
      <w:r>
        <w:rPr>
          <w:lang w:bidi="ar-SA"/>
        </w:rPr>
        <w:t>lst</w:t>
      </w:r>
      <w:proofErr w:type="spellEnd"/>
      <w:r>
        <w:rPr>
          <w:lang w:bidi="ar-SA"/>
        </w:rPr>
        <w:t>&gt; or by the function GP-APPEND.</w:t>
      </w:r>
      <w:r w:rsidR="00C4632D">
        <w:rPr>
          <w:lang w:bidi="ar-SA"/>
        </w:rPr>
        <w:t xml:space="preserve"> </w:t>
      </w:r>
      <w:r w:rsidR="00C4632D">
        <w:t>The function retur</w:t>
      </w:r>
      <w:r w:rsidR="00BE3854">
        <w:t>ns the object name of the control</w:t>
      </w:r>
      <w:r w:rsidR="00C4632D">
        <w:t>.</w:t>
      </w:r>
      <w:r w:rsidR="00BE3854" w:rsidRPr="00BE3854">
        <w:t xml:space="preserve"> </w:t>
      </w:r>
      <w:r w:rsidR="00BE3854">
        <w:t>Default width is set to 75.</w:t>
      </w:r>
    </w:p>
    <w:p w14:paraId="0E025EE8" w14:textId="77777777" w:rsidR="002C7518" w:rsidRDefault="002C7518" w:rsidP="002C7518">
      <w:r>
        <w:t>Following attributes can be used:</w:t>
      </w:r>
    </w:p>
    <w:p w14:paraId="0BFFB031" w14:textId="3DAA2B9C" w:rsidR="00D52C50" w:rsidRDefault="005A5DC7" w:rsidP="00D52C50">
      <w:pPr>
        <w:rPr>
          <w:lang w:bidi="ar-SA"/>
        </w:rPr>
      </w:pPr>
      <w:hyperlink w:anchor="_ACTION" w:history="1">
        <w:r w:rsidR="00D52C50" w:rsidRPr="00A7619F">
          <w:rPr>
            <w:rStyle w:val="Hyperlnk"/>
            <w:bdr w:val="none" w:sz="0" w:space="0" w:color="auto"/>
            <w:lang w:bidi="ar-SA"/>
          </w:rPr>
          <w:t>ACTION</w:t>
        </w:r>
      </w:hyperlink>
      <w:r w:rsidR="00D52C50">
        <w:rPr>
          <w:lang w:bidi="ar-SA"/>
        </w:rPr>
        <w:t xml:space="preserve"> </w:t>
      </w:r>
      <w:hyperlink w:anchor="_ALIGN" w:history="1">
        <w:r w:rsidR="00D52C50" w:rsidRPr="00A7619F">
          <w:rPr>
            <w:rStyle w:val="Hyperlnk"/>
            <w:bdr w:val="none" w:sz="0" w:space="0" w:color="auto"/>
            <w:lang w:bidi="ar-SA"/>
          </w:rPr>
          <w:t>ALIGN</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ALUE" w:history="1">
        <w:r w:rsidR="00D52C50" w:rsidRPr="00A7619F">
          <w:rPr>
            <w:rStyle w:val="Hyperlnk"/>
            <w:bdr w:val="none" w:sz="0" w:space="0" w:color="auto"/>
            <w:lang w:bidi="ar-SA"/>
          </w:rPr>
          <w:t>VALUE</w:t>
        </w:r>
      </w:hyperlink>
      <w:r w:rsidR="00D52C50">
        <w:rPr>
          <w:lang w:bidi="ar-SA"/>
        </w:rPr>
        <w:t xml:space="preserve"> </w:t>
      </w:r>
      <w:hyperlink w:anchor="_WIDTH" w:history="1">
        <w:r w:rsidR="00D52C50" w:rsidRPr="00A7619F">
          <w:rPr>
            <w:rStyle w:val="Hyperlnk"/>
            <w:bdr w:val="none" w:sz="0" w:space="0" w:color="auto"/>
            <w:lang w:bidi="ar-SA"/>
          </w:rPr>
          <w:t>WIDTH</w:t>
        </w:r>
      </w:hyperlink>
      <w:r w:rsidR="00FD5A60">
        <w:rPr>
          <w:rStyle w:val="Hyperlnk"/>
          <w:bdr w:val="none" w:sz="0" w:space="0" w:color="auto"/>
          <w:lang w:bidi="ar-SA"/>
        </w:rPr>
        <w:t xml:space="preserve"> VISIBLE</w:t>
      </w:r>
      <w:r w:rsidR="00F56B44">
        <w:rPr>
          <w:rStyle w:val="Hyperlnk"/>
          <w:bdr w:val="none" w:sz="0" w:space="0" w:color="auto"/>
          <w:lang w:bidi="ar-SA"/>
        </w:rPr>
        <w:t xml:space="preserve"> MULTISELECT</w:t>
      </w:r>
    </w:p>
    <w:p w14:paraId="102F672F" w14:textId="5D9455F3" w:rsidR="00F56B44" w:rsidRDefault="00F56B44" w:rsidP="00F56B44">
      <w:r>
        <w:t>If the attribute MULTISELECT is non nil then GP-GETQ VALUE will generate a list of integers</w:t>
      </w:r>
      <w:r w:rsidR="008D1D4E">
        <w:t>.</w:t>
      </w:r>
    </w:p>
    <w:p w14:paraId="7CA2E4C5" w14:textId="77777777" w:rsidR="00F56B44" w:rsidRDefault="00F56B44" w:rsidP="0037785B">
      <w:pPr>
        <w:rPr>
          <w:b/>
          <w:lang w:bidi="ar-SA"/>
        </w:rPr>
      </w:pPr>
    </w:p>
    <w:p w14:paraId="6B170D55" w14:textId="1446D696" w:rsidR="00D35FD4" w:rsidRPr="00D35FD4" w:rsidRDefault="00D35FD4" w:rsidP="0037785B">
      <w:pPr>
        <w:rPr>
          <w:b/>
          <w:lang w:bidi="ar-SA"/>
        </w:rPr>
      </w:pPr>
      <w:r w:rsidRPr="00D35FD4">
        <w:rPr>
          <w:b/>
          <w:lang w:bidi="ar-SA"/>
        </w:rPr>
        <w:t>Example 8</w:t>
      </w:r>
    </w:p>
    <w:p w14:paraId="6E67654B" w14:textId="77777777" w:rsidR="00D35FD4" w:rsidRDefault="00D35FD4" w:rsidP="0037785B">
      <w:pPr>
        <w:rPr>
          <w:lang w:bidi="ar-SA"/>
        </w:rPr>
      </w:pPr>
      <w:r>
        <w:rPr>
          <w:lang w:bidi="ar-SA"/>
        </w:rPr>
        <w:t>In this example we will read all f</w:t>
      </w:r>
      <w:r w:rsidR="00121FE8">
        <w:rPr>
          <w:lang w:bidi="ar-SA"/>
        </w:rPr>
        <w:t>iles in a directory and add them</w:t>
      </w:r>
      <w:r>
        <w:rPr>
          <w:lang w:bidi="ar-SA"/>
        </w:rPr>
        <w:t xml:space="preserve"> to the list, when you clock on a file, the file name will be written in a label.</w:t>
      </w:r>
    </w:p>
    <w:p w14:paraId="0FA5F259" w14:textId="77777777" w:rsidR="005148BC" w:rsidRDefault="004B4DC5" w:rsidP="0037785B">
      <w:pPr>
        <w:rPr>
          <w:lang w:bidi="ar-SA"/>
        </w:rPr>
      </w:pPr>
      <w:r>
        <w:rPr>
          <w:noProof/>
          <w:lang w:val="sv-SE" w:eastAsia="sv-SE" w:bidi="ar-SA"/>
        </w:rPr>
        <w:drawing>
          <wp:inline distT="0" distB="0" distL="0" distR="0" wp14:anchorId="6EF31F4B" wp14:editId="00046029">
            <wp:extent cx="2854325" cy="1987550"/>
            <wp:effectExtent l="19050" t="0" r="3175" b="0"/>
            <wp:docPr id="127"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srcRect/>
                    <a:stretch>
                      <a:fillRect/>
                    </a:stretch>
                  </pic:blipFill>
                  <pic:spPr bwMode="auto">
                    <a:xfrm>
                      <a:off x="0" y="0"/>
                      <a:ext cx="2854325" cy="1987550"/>
                    </a:xfrm>
                    <a:prstGeom prst="rect">
                      <a:avLst/>
                    </a:prstGeom>
                    <a:noFill/>
                    <a:ln w="9525">
                      <a:noFill/>
                      <a:miter lim="800000"/>
                      <a:headEnd/>
                      <a:tailEnd/>
                    </a:ln>
                  </pic:spPr>
                </pic:pic>
              </a:graphicData>
            </a:graphic>
          </wp:inline>
        </w:drawing>
      </w:r>
    </w:p>
    <w:p w14:paraId="6C4EFCCC" w14:textId="183447C7" w:rsidR="00D35FD4" w:rsidRDefault="002177AD" w:rsidP="004B4DC5">
      <w:pPr>
        <w:pStyle w:val="LISPSAMPLE"/>
        <w:rPr>
          <w:lang w:bidi="ar-SA"/>
        </w:rPr>
      </w:pPr>
      <w:r w:rsidRPr="00006822">
        <w:rPr>
          <w:highlight w:val="lightGray"/>
          <w:lang w:bidi="ar-SA"/>
        </w:rPr>
        <w:t xml:space="preserve">; Initialize needed </w:t>
      </w:r>
      <w:r>
        <w:rPr>
          <w:highlight w:val="lightGray"/>
          <w:lang w:bidi="ar-SA"/>
        </w:rPr>
        <w:t xml:space="preserve">variables and </w:t>
      </w:r>
      <w:r w:rsidRPr="00006822">
        <w:rPr>
          <w:highlight w:val="lightGray"/>
          <w:lang w:bidi="ar-SA"/>
        </w:rPr>
        <w:t>functio</w:t>
      </w:r>
      <w:r>
        <w:rPr>
          <w:highlight w:val="lightGray"/>
          <w:lang w:bidi="ar-SA"/>
        </w:rPr>
        <w:t>ns</w:t>
      </w:r>
      <w:r>
        <w:rPr>
          <w:lang w:bidi="ar-SA"/>
        </w:rPr>
        <w:br/>
      </w:r>
      <w:r w:rsidR="004B4DC5">
        <w:rPr>
          <w:lang w:bidi="ar-SA"/>
        </w:rPr>
        <w:t xml:space="preserve">(SETQ </w:t>
      </w:r>
      <w:proofErr w:type="spellStart"/>
      <w:r w:rsidR="004B4DC5">
        <w:rPr>
          <w:lang w:bidi="ar-SA"/>
        </w:rPr>
        <w:t>filelist</w:t>
      </w:r>
      <w:proofErr w:type="spellEnd"/>
      <w:r w:rsidR="004B4DC5">
        <w:rPr>
          <w:lang w:bidi="ar-SA"/>
        </w:rPr>
        <w:t xml:space="preserve"> (FILE-FINDALL "c:\\ncdata" "*"))</w:t>
      </w:r>
      <w:r w:rsidR="004B4DC5">
        <w:rPr>
          <w:lang w:bidi="ar-SA"/>
        </w:rPr>
        <w:br/>
        <w:t>(DEFUN handler (object)</w:t>
      </w:r>
      <w:r>
        <w:rPr>
          <w:lang w:bidi="ar-SA"/>
        </w:rPr>
        <w:t xml:space="preserve"> </w:t>
      </w:r>
      <w:r w:rsidR="00BF3146">
        <w:rPr>
          <w:highlight w:val="lightGray"/>
          <w:lang w:bidi="ar-SA"/>
        </w:rPr>
        <w:t>;C</w:t>
      </w:r>
      <w:r w:rsidRPr="00F25628">
        <w:rPr>
          <w:highlight w:val="lightGray"/>
          <w:lang w:bidi="ar-SA"/>
        </w:rPr>
        <w:t>alled each time an object is changed</w:t>
      </w:r>
      <w:r w:rsidR="004B4DC5">
        <w:rPr>
          <w:lang w:bidi="ar-SA"/>
        </w:rPr>
        <w:br/>
        <w:t xml:space="preserve">  (COND</w:t>
      </w:r>
      <w:r w:rsidR="004B4DC5">
        <w:rPr>
          <w:lang w:bidi="ar-SA"/>
        </w:rPr>
        <w:br/>
        <w:t xml:space="preserve">    ((= object l:files)</w:t>
      </w:r>
      <w:r w:rsidR="004B4DC5">
        <w:rPr>
          <w:lang w:bidi="ar-SA"/>
        </w:rPr>
        <w:br/>
        <w:t xml:space="preserve">      (SETQ </w:t>
      </w:r>
      <w:proofErr w:type="spellStart"/>
      <w:r w:rsidR="004B4DC5">
        <w:rPr>
          <w:lang w:bidi="ar-SA"/>
        </w:rPr>
        <w:t>findex</w:t>
      </w:r>
      <w:proofErr w:type="spellEnd"/>
      <w:r w:rsidR="004B4DC5">
        <w:rPr>
          <w:lang w:bidi="ar-SA"/>
        </w:rPr>
        <w:t xml:space="preserve"> (GP-GETQ l:files VALUE))</w:t>
      </w:r>
      <w:r w:rsidR="004B4DC5">
        <w:rPr>
          <w:lang w:bidi="ar-SA"/>
        </w:rPr>
        <w:br/>
        <w:t xml:space="preserve">      (SETQ filename (NTH </w:t>
      </w:r>
      <w:proofErr w:type="spellStart"/>
      <w:r w:rsidR="004B4DC5">
        <w:rPr>
          <w:lang w:bidi="ar-SA"/>
        </w:rPr>
        <w:t>findex</w:t>
      </w:r>
      <w:proofErr w:type="spellEnd"/>
      <w:r w:rsidR="004B4DC5">
        <w:rPr>
          <w:lang w:bidi="ar-SA"/>
        </w:rPr>
        <w:t xml:space="preserve"> </w:t>
      </w:r>
      <w:proofErr w:type="spellStart"/>
      <w:r w:rsidR="004B4DC5">
        <w:rPr>
          <w:lang w:bidi="ar-SA"/>
        </w:rPr>
        <w:t>filelist</w:t>
      </w:r>
      <w:proofErr w:type="spellEnd"/>
      <w:r w:rsidR="004B4DC5">
        <w:rPr>
          <w:lang w:bidi="ar-SA"/>
        </w:rPr>
        <w:t>))</w:t>
      </w:r>
      <w:r w:rsidR="004B4DC5">
        <w:rPr>
          <w:lang w:bidi="ar-SA"/>
        </w:rPr>
        <w:br/>
        <w:t xml:space="preserve">      (GP-SETQ t:file CAPTION (STRCASE filename)))</w:t>
      </w:r>
      <w:r w:rsidR="004B4DC5">
        <w:rPr>
          <w:lang w:bidi="ar-SA"/>
        </w:rPr>
        <w:br/>
        <w:t xml:space="preserve">    ((= </w:t>
      </w:r>
      <w:r w:rsidR="00C306B5">
        <w:rPr>
          <w:lang w:bidi="ar-SA"/>
        </w:rPr>
        <w:t xml:space="preserve">object b:close) (GP-CLOSE </w:t>
      </w:r>
      <w:proofErr w:type="spellStart"/>
      <w:r w:rsidR="00C306B5">
        <w:rPr>
          <w:lang w:bidi="ar-SA"/>
        </w:rPr>
        <w:t>dlg</w:t>
      </w:r>
      <w:proofErr w:type="spellEnd"/>
      <w:r w:rsidR="004B4DC5">
        <w:rPr>
          <w:lang w:bidi="ar-SA"/>
        </w:rPr>
        <w:t xml:space="preserve"> T))</w:t>
      </w:r>
      <w:r w:rsidR="004B4DC5">
        <w:rPr>
          <w:lang w:bidi="ar-SA"/>
        </w:rPr>
        <w:br/>
        <w:t xml:space="preserve">  )</w:t>
      </w:r>
      <w:r w:rsidR="004B4DC5">
        <w:rPr>
          <w:lang w:bidi="ar-SA"/>
        </w:rPr>
        <w:br/>
        <w:t>)</w:t>
      </w:r>
      <w:r w:rsidR="004B4DC5">
        <w:rPr>
          <w:lang w:bidi="ar-SA"/>
        </w:rPr>
        <w:br/>
      </w:r>
      <w:r w:rsidR="004B4DC5" w:rsidRPr="0037785B">
        <w:rPr>
          <w:highlight w:val="lightGray"/>
          <w:lang w:bidi="ar-SA"/>
        </w:rPr>
        <w:t>; Create the dialog</w:t>
      </w:r>
      <w:r w:rsidR="00C306B5">
        <w:rPr>
          <w:lang w:bidi="ar-SA"/>
        </w:rPr>
        <w:br/>
        <w:t xml:space="preserve">(SETQ </w:t>
      </w:r>
      <w:proofErr w:type="spellStart"/>
      <w:r w:rsidR="00C306B5">
        <w:rPr>
          <w:lang w:bidi="ar-SA"/>
        </w:rPr>
        <w:t>dlg</w:t>
      </w:r>
      <w:proofErr w:type="spellEnd"/>
      <w:r w:rsidR="004B4DC5">
        <w:rPr>
          <w:lang w:bidi="ar-SA"/>
        </w:rPr>
        <w:t xml:space="preserve"> (GP-DIALOG "EXAMPLE 8" ACTION handler RESIZABLE T WIDTH 300))</w:t>
      </w:r>
      <w:r w:rsidR="004B4DC5">
        <w:rPr>
          <w:lang w:bidi="ar-SA"/>
        </w:rPr>
        <w:br/>
      </w:r>
      <w:r w:rsidR="00C306B5">
        <w:rPr>
          <w:lang w:bidi="ar-SA"/>
        </w:rPr>
        <w:t xml:space="preserve">(SETQ l:files (GP-LISTBOX </w:t>
      </w:r>
      <w:proofErr w:type="spellStart"/>
      <w:r w:rsidR="00C306B5">
        <w:rPr>
          <w:lang w:bidi="ar-SA"/>
        </w:rPr>
        <w:t>dlg</w:t>
      </w:r>
      <w:proofErr w:type="spellEnd"/>
      <w:r w:rsidR="004B4DC5">
        <w:rPr>
          <w:lang w:bidi="ar-SA"/>
        </w:rPr>
        <w:t xml:space="preserve"> </w:t>
      </w:r>
      <w:proofErr w:type="spellStart"/>
      <w:r w:rsidR="004B4DC5">
        <w:rPr>
          <w:lang w:bidi="ar-SA"/>
        </w:rPr>
        <w:t>filelist</w:t>
      </w:r>
      <w:proofErr w:type="spellEnd"/>
      <w:r w:rsidR="00C306B5">
        <w:rPr>
          <w:lang w:bidi="ar-SA"/>
        </w:rPr>
        <w:t>))</w:t>
      </w:r>
      <w:r w:rsidR="00C306B5">
        <w:rPr>
          <w:lang w:bidi="ar-SA"/>
        </w:rPr>
        <w:br/>
        <w:t xml:space="preserve">(SETQ t:file (GP-LABEL </w:t>
      </w:r>
      <w:proofErr w:type="spellStart"/>
      <w:r w:rsidR="00C306B5">
        <w:rPr>
          <w:lang w:bidi="ar-SA"/>
        </w:rPr>
        <w:t>dlg</w:t>
      </w:r>
      <w:proofErr w:type="spellEnd"/>
      <w:r w:rsidR="004B4DC5">
        <w:rPr>
          <w:lang w:bidi="ar-SA"/>
        </w:rPr>
        <w:t xml:space="preserve"> ""))</w:t>
      </w:r>
      <w:r w:rsidR="00C306B5">
        <w:rPr>
          <w:lang w:bidi="ar-SA"/>
        </w:rPr>
        <w:br/>
        <w:t xml:space="preserve">(SETQ b:close (GP-BUTTON </w:t>
      </w:r>
      <w:proofErr w:type="spellStart"/>
      <w:r w:rsidR="00C306B5">
        <w:rPr>
          <w:lang w:bidi="ar-SA"/>
        </w:rPr>
        <w:t>dlg</w:t>
      </w:r>
      <w:proofErr w:type="spellEnd"/>
      <w:r w:rsidR="004B4DC5">
        <w:rPr>
          <w:lang w:bidi="ar-SA"/>
        </w:rPr>
        <w:t xml:space="preserve"> "OK" ALIGN GPC-CENTER EXPANDX nil</w:t>
      </w:r>
      <w:r w:rsidR="00C306B5">
        <w:rPr>
          <w:lang w:bidi="ar-SA"/>
        </w:rPr>
        <w:t xml:space="preserve"> WIDTH 80))</w:t>
      </w:r>
      <w:r w:rsidR="00C306B5">
        <w:rPr>
          <w:lang w:bidi="ar-SA"/>
        </w:rPr>
        <w:br/>
        <w:t xml:space="preserve">(GP-SHOWMODAL </w:t>
      </w:r>
      <w:proofErr w:type="spellStart"/>
      <w:r w:rsidR="00C306B5">
        <w:rPr>
          <w:lang w:bidi="ar-SA"/>
        </w:rPr>
        <w:t>dlg</w:t>
      </w:r>
      <w:proofErr w:type="spellEnd"/>
      <w:r w:rsidR="004B4DC5">
        <w:rPr>
          <w:lang w:bidi="ar-SA"/>
        </w:rPr>
        <w:t>)</w:t>
      </w:r>
    </w:p>
    <w:p w14:paraId="28B25E42" w14:textId="58892502" w:rsidR="00AB0630" w:rsidRDefault="00AB0630" w:rsidP="00AB0630">
      <w:pPr>
        <w:pStyle w:val="Rubrik4"/>
        <w:rPr>
          <w:lang w:bidi="ar-SA"/>
        </w:rPr>
      </w:pPr>
      <w:r>
        <w:rPr>
          <w:lang w:bidi="ar-SA"/>
        </w:rPr>
        <w:t>Multiselect</w:t>
      </w:r>
    </w:p>
    <w:p w14:paraId="3F54680B" w14:textId="29B0B1E6" w:rsidR="00AB0630" w:rsidRDefault="00AB0630" w:rsidP="00AB0630">
      <w:r>
        <w:t>This is an example of Multiselect</w:t>
      </w:r>
      <w:r w:rsidR="00354152">
        <w:t xml:space="preserve"> and Items.</w:t>
      </w:r>
    </w:p>
    <w:p w14:paraId="7B6E3D78" w14:textId="7AA59E2A" w:rsidR="000D6026" w:rsidRDefault="00354152" w:rsidP="00AB0630">
      <w:r>
        <w:rPr>
          <w:noProof/>
        </w:rPr>
        <w:drawing>
          <wp:inline distT="0" distB="0" distL="0" distR="0" wp14:anchorId="17E87772" wp14:editId="4C3B1C9E">
            <wp:extent cx="1257300" cy="2305050"/>
            <wp:effectExtent l="0" t="0" r="0" b="0"/>
            <wp:docPr id="34" name="Bildobjek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257300" cy="2305050"/>
                    </a:xfrm>
                    <a:prstGeom prst="rect">
                      <a:avLst/>
                    </a:prstGeom>
                  </pic:spPr>
                </pic:pic>
              </a:graphicData>
            </a:graphic>
          </wp:inline>
        </w:drawing>
      </w:r>
    </w:p>
    <w:p w14:paraId="52048433" w14:textId="536FF7DA" w:rsidR="00354152" w:rsidRDefault="00354152" w:rsidP="00354152">
      <w:pPr>
        <w:pStyle w:val="LISPSAMPLE"/>
      </w:pPr>
      <w:r>
        <w:t>(SETQ first (LIST "Adam" "Rudolf" "Olof"))</w:t>
      </w:r>
      <w:r>
        <w:br/>
        <w:t>(SETQ family (LIST "Nilsson" "Svensson" "Johnson"))</w:t>
      </w:r>
      <w:r>
        <w:br/>
        <w:t>(DEFUN handler (object)</w:t>
      </w:r>
      <w:r>
        <w:br/>
        <w:t xml:space="preserve">  (COND</w:t>
      </w:r>
      <w:r>
        <w:br/>
        <w:t xml:space="preserve"> </w:t>
      </w:r>
      <w:proofErr w:type="gramStart"/>
      <w:r>
        <w:t xml:space="preserve">   (</w:t>
      </w:r>
      <w:proofErr w:type="gramEnd"/>
      <w:r>
        <w:t>(= object b:show)</w:t>
      </w:r>
      <w:r>
        <w:br/>
        <w:t xml:space="preserve">      (ALERT (TOSTR (GP-GETQ l:listbox VALUE))))</w:t>
      </w:r>
      <w:r>
        <w:br/>
        <w:t xml:space="preserve">    ((= object b:first)</w:t>
      </w:r>
      <w:r>
        <w:br/>
        <w:t xml:space="preserve">      (GP-SETQ l:listbox ITEMS first))</w:t>
      </w:r>
      <w:r>
        <w:br/>
        <w:t xml:space="preserve">    ((= object b:family)</w:t>
      </w:r>
      <w:r>
        <w:br/>
        <w:t xml:space="preserve">      (GP-SETQ l:listbox ITEMS family))</w:t>
      </w:r>
      <w:r>
        <w:br/>
        <w:t xml:space="preserve">  )</w:t>
      </w:r>
      <w:r>
        <w:br/>
        <w:t>)</w:t>
      </w:r>
    </w:p>
    <w:p w14:paraId="3EB1BAC0" w14:textId="11BB5671" w:rsidR="00354152" w:rsidRDefault="00354152" w:rsidP="00354152">
      <w:pPr>
        <w:pStyle w:val="LISPSAMPLE"/>
      </w:pPr>
      <w:r>
        <w:t xml:space="preserve">(SETQ </w:t>
      </w:r>
      <w:proofErr w:type="spellStart"/>
      <w:r>
        <w:t>dlg</w:t>
      </w:r>
      <w:proofErr w:type="spellEnd"/>
      <w:r>
        <w:t xml:space="preserve"> (GP-DIALOG "Multi and Items" ACTION handler))</w:t>
      </w:r>
      <w:r>
        <w:br/>
        <w:t xml:space="preserve">(SETQ </w:t>
      </w:r>
      <w:proofErr w:type="gramStart"/>
      <w:r>
        <w:t>l:listbox</w:t>
      </w:r>
      <w:proofErr w:type="gramEnd"/>
      <w:r>
        <w:t xml:space="preserve"> (GP-LISTBOX </w:t>
      </w:r>
      <w:proofErr w:type="spellStart"/>
      <w:r>
        <w:t>dlg</w:t>
      </w:r>
      <w:proofErr w:type="spellEnd"/>
      <w:r>
        <w:t xml:space="preserve"> (LIST "Adam" "Rudolf" "Tage") MULTISELECT T))</w:t>
      </w:r>
      <w:r>
        <w:br/>
        <w:t xml:space="preserve">(SETQ b:show (GP-BUTTON </w:t>
      </w:r>
      <w:proofErr w:type="spellStart"/>
      <w:r>
        <w:t>dlg</w:t>
      </w:r>
      <w:proofErr w:type="spellEnd"/>
      <w:r>
        <w:t xml:space="preserve"> "Show selection"))</w:t>
      </w:r>
      <w:r>
        <w:br/>
        <w:t xml:space="preserve">(SETQ b:first (GP-BUTTON </w:t>
      </w:r>
      <w:proofErr w:type="spellStart"/>
      <w:r>
        <w:t>dlg</w:t>
      </w:r>
      <w:proofErr w:type="spellEnd"/>
      <w:r>
        <w:t xml:space="preserve"> "Fist name"))</w:t>
      </w:r>
      <w:r>
        <w:br/>
        <w:t xml:space="preserve">(SETQ b:family (GP-BUTTON </w:t>
      </w:r>
      <w:proofErr w:type="spellStart"/>
      <w:r>
        <w:t>dlg</w:t>
      </w:r>
      <w:proofErr w:type="spellEnd"/>
      <w:r>
        <w:t xml:space="preserve"> "Family name"))</w:t>
      </w:r>
      <w:r>
        <w:br/>
        <w:t xml:space="preserve">(GP-SHOWMODAL </w:t>
      </w:r>
      <w:proofErr w:type="spellStart"/>
      <w:r>
        <w:t>dlg</w:t>
      </w:r>
      <w:proofErr w:type="spellEnd"/>
      <w:r>
        <w:t>)</w:t>
      </w:r>
    </w:p>
    <w:p w14:paraId="2D450E5A" w14:textId="77777777" w:rsidR="00F50658" w:rsidRDefault="00F50658" w:rsidP="00F50658">
      <w:pPr>
        <w:pStyle w:val="Rubrik4"/>
        <w:rPr>
          <w:lang w:bidi="ar-SA"/>
        </w:rPr>
      </w:pPr>
      <w:bookmarkStart w:id="559" w:name="_(GP-IMAGE_&lt;filename&gt;)"/>
      <w:bookmarkStart w:id="560" w:name="_Toc359406253"/>
      <w:bookmarkEnd w:id="559"/>
      <w:r>
        <w:rPr>
          <w:lang w:bidi="ar-SA"/>
        </w:rPr>
        <w:t>(</w:t>
      </w:r>
      <w:hyperlink w:anchor="_(GP-IMAGE_&lt;filename&gt;)" w:history="1">
        <w:r w:rsidRPr="00145AF4">
          <w:rPr>
            <w:rStyle w:val="Hyperlnk"/>
            <w:bdr w:val="none" w:sz="0" w:space="0" w:color="auto"/>
            <w:lang w:bidi="ar-SA"/>
          </w:rPr>
          <w:t>GP-IMAGE</w:t>
        </w:r>
      </w:hyperlink>
      <w:r>
        <w:rPr>
          <w:lang w:bidi="ar-SA"/>
        </w:rPr>
        <w:t xml:space="preserve"> &lt;filename&gt;)</w:t>
      </w:r>
      <w:bookmarkEnd w:id="560"/>
    </w:p>
    <w:p w14:paraId="4D44706E" w14:textId="77777777" w:rsidR="00F50658" w:rsidRDefault="00F50658" w:rsidP="00F50658">
      <w:pPr>
        <w:rPr>
          <w:lang w:bidi="ar-SA"/>
        </w:rPr>
      </w:pPr>
      <w:r>
        <w:rPr>
          <w:lang w:bidi="ar-SA"/>
        </w:rPr>
        <w:t>This function creates an image object that can be used on GP-BUTTON controls. The file type must be a BMP, JPG or PNG image.</w:t>
      </w:r>
    </w:p>
    <w:p w14:paraId="559A0EB7" w14:textId="77777777" w:rsidR="00F50658" w:rsidRDefault="00F50658" w:rsidP="00F50658">
      <w:pPr>
        <w:rPr>
          <w:lang w:bidi="ar-SA"/>
        </w:rPr>
      </w:pPr>
      <w:r>
        <w:rPr>
          <w:lang w:bidi="ar-SA"/>
        </w:rPr>
        <w:t>If the image files are located in the same directory as the LSP file, you don't have to include the path. If you should create dialogs for a postprocessor then you must include the path.</w:t>
      </w:r>
      <w:r w:rsidR="00ED60B3">
        <w:rPr>
          <w:lang w:bidi="ar-SA"/>
        </w:rPr>
        <w:t xml:space="preserve"> GP-IMAGE has no available attribute.</w:t>
      </w:r>
      <w:r w:rsidR="00BE3854" w:rsidRPr="00BE3854">
        <w:t xml:space="preserve"> </w:t>
      </w:r>
      <w:r w:rsidR="00BE3854">
        <w:t>The function returns the object name of the control.</w:t>
      </w:r>
    </w:p>
    <w:p w14:paraId="12336BC2" w14:textId="77777777" w:rsidR="00F50658" w:rsidRPr="002177AD" w:rsidRDefault="002177AD" w:rsidP="00F50658">
      <w:pPr>
        <w:rPr>
          <w:b/>
          <w:lang w:bidi="ar-SA"/>
        </w:rPr>
      </w:pPr>
      <w:r w:rsidRPr="002177AD">
        <w:rPr>
          <w:b/>
          <w:lang w:bidi="ar-SA"/>
        </w:rPr>
        <w:t>Example</w:t>
      </w:r>
      <w:r>
        <w:rPr>
          <w:b/>
          <w:lang w:bidi="ar-SA"/>
        </w:rPr>
        <w:t xml:space="preserve"> 9</w:t>
      </w:r>
    </w:p>
    <w:p w14:paraId="59B9ACD2" w14:textId="77777777" w:rsidR="002177AD" w:rsidRDefault="002177AD" w:rsidP="002177AD">
      <w:pPr>
        <w:rPr>
          <w:lang w:bidi="ar-SA"/>
        </w:rPr>
      </w:pPr>
      <w:r>
        <w:rPr>
          <w:noProof/>
          <w:lang w:val="sv-SE" w:eastAsia="sv-SE" w:bidi="ar-SA"/>
        </w:rPr>
        <w:drawing>
          <wp:inline distT="0" distB="0" distL="0" distR="0" wp14:anchorId="42E9A530" wp14:editId="1873074C">
            <wp:extent cx="1375410" cy="1979930"/>
            <wp:effectExtent l="19050" t="0" r="0" b="0"/>
            <wp:docPr id="12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srcRect/>
                    <a:stretch>
                      <a:fillRect/>
                    </a:stretch>
                  </pic:blipFill>
                  <pic:spPr bwMode="auto">
                    <a:xfrm>
                      <a:off x="0" y="0"/>
                      <a:ext cx="1375410" cy="1979930"/>
                    </a:xfrm>
                    <a:prstGeom prst="rect">
                      <a:avLst/>
                    </a:prstGeom>
                    <a:noFill/>
                    <a:ln w="9525">
                      <a:noFill/>
                      <a:miter lim="800000"/>
                      <a:headEnd/>
                      <a:tailEnd/>
                    </a:ln>
                  </pic:spPr>
                </pic:pic>
              </a:graphicData>
            </a:graphic>
          </wp:inline>
        </w:drawing>
      </w:r>
    </w:p>
    <w:p w14:paraId="4327C8BC" w14:textId="77777777" w:rsidR="002177AD" w:rsidRDefault="002177AD" w:rsidP="002177AD">
      <w:pPr>
        <w:pStyle w:val="LISPSAMPLE"/>
        <w:rPr>
          <w:lang w:bidi="ar-SA"/>
        </w:rPr>
      </w:pPr>
      <w:r w:rsidRPr="00006822">
        <w:rPr>
          <w:highlight w:val="lightGray"/>
          <w:lang w:bidi="ar-SA"/>
        </w:rPr>
        <w:t xml:space="preserve">; Initialize needed </w:t>
      </w:r>
      <w:r>
        <w:rPr>
          <w:highlight w:val="lightGray"/>
          <w:lang w:bidi="ar-SA"/>
        </w:rPr>
        <w:t xml:space="preserve">variable and </w:t>
      </w:r>
      <w:r w:rsidRPr="00006822">
        <w:rPr>
          <w:highlight w:val="lightGray"/>
          <w:lang w:bidi="ar-SA"/>
        </w:rPr>
        <w:t>functio</w:t>
      </w:r>
      <w:r>
        <w:rPr>
          <w:highlight w:val="lightGray"/>
          <w:lang w:bidi="ar-SA"/>
        </w:rPr>
        <w:t>ns</w:t>
      </w:r>
      <w:r>
        <w:rPr>
          <w:lang w:bidi="ar-SA"/>
        </w:rPr>
        <w:br/>
        <w:t xml:space="preserve">(SETQ </w:t>
      </w:r>
      <w:proofErr w:type="spellStart"/>
      <w:r>
        <w:rPr>
          <w:lang w:bidi="ar-SA"/>
        </w:rPr>
        <w:t>imagelist</w:t>
      </w:r>
      <w:proofErr w:type="spellEnd"/>
      <w:r>
        <w:rPr>
          <w:lang w:bidi="ar-SA"/>
        </w:rPr>
        <w:t xml:space="preserve"> (LIST (GP-IMAGE "fish.png") (GP-IMAGE "duck.png") </w:t>
      </w:r>
      <w:r>
        <w:rPr>
          <w:lang w:bidi="ar-SA"/>
        </w:rPr>
        <w:br/>
        <w:t xml:space="preserve">                      (GP-IMAGE "lion.png") (GP-IMAGE "rabbit.png") (GP-IMAGE "shark.png")))</w:t>
      </w:r>
      <w:r>
        <w:rPr>
          <w:lang w:bidi="ar-SA"/>
        </w:rPr>
        <w:br/>
        <w:t xml:space="preserve">(SETQ </w:t>
      </w:r>
      <w:proofErr w:type="spellStart"/>
      <w:r>
        <w:rPr>
          <w:lang w:bidi="ar-SA"/>
        </w:rPr>
        <w:t>imageindex</w:t>
      </w:r>
      <w:proofErr w:type="spellEnd"/>
      <w:r>
        <w:rPr>
          <w:lang w:bidi="ar-SA"/>
        </w:rPr>
        <w:t xml:space="preserve"> 0)</w:t>
      </w:r>
      <w:r>
        <w:rPr>
          <w:lang w:bidi="ar-SA"/>
        </w:rPr>
        <w:br/>
        <w:t xml:space="preserve">(DEFUN handler (object) </w:t>
      </w:r>
      <w:r w:rsidR="004E43C9">
        <w:rPr>
          <w:highlight w:val="lightGray"/>
          <w:lang w:bidi="ar-SA"/>
        </w:rPr>
        <w:t xml:space="preserve">; </w:t>
      </w:r>
      <w:r w:rsidR="00BF3146">
        <w:rPr>
          <w:highlight w:val="lightGray"/>
          <w:lang w:bidi="ar-SA"/>
        </w:rPr>
        <w:t>C</w:t>
      </w:r>
      <w:r w:rsidRPr="00F25628">
        <w:rPr>
          <w:highlight w:val="lightGray"/>
          <w:lang w:bidi="ar-SA"/>
        </w:rPr>
        <w:t>alled each time an object is changed</w:t>
      </w:r>
      <w:r>
        <w:rPr>
          <w:lang w:bidi="ar-SA"/>
        </w:rPr>
        <w:br/>
        <w:t xml:space="preserve">  (COND</w:t>
      </w:r>
      <w:r>
        <w:rPr>
          <w:lang w:bidi="ar-SA"/>
        </w:rPr>
        <w:br/>
        <w:t xml:space="preserve">    ((= object b:animal)</w:t>
      </w:r>
      <w:r>
        <w:rPr>
          <w:lang w:bidi="ar-SA"/>
        </w:rPr>
        <w:br/>
        <w:t xml:space="preserve">      (SETQ </w:t>
      </w:r>
      <w:proofErr w:type="spellStart"/>
      <w:r>
        <w:rPr>
          <w:lang w:bidi="ar-SA"/>
        </w:rPr>
        <w:t>imageindex</w:t>
      </w:r>
      <w:proofErr w:type="spellEnd"/>
      <w:r>
        <w:rPr>
          <w:lang w:bidi="ar-SA"/>
        </w:rPr>
        <w:t xml:space="preserve"> (1+ </w:t>
      </w:r>
      <w:proofErr w:type="spellStart"/>
      <w:r>
        <w:rPr>
          <w:lang w:bidi="ar-SA"/>
        </w:rPr>
        <w:t>imageindex</w:t>
      </w:r>
      <w:proofErr w:type="spellEnd"/>
      <w:r>
        <w:rPr>
          <w:lang w:bidi="ar-SA"/>
        </w:rPr>
        <w:t>))</w:t>
      </w:r>
      <w:r>
        <w:rPr>
          <w:lang w:bidi="ar-SA"/>
        </w:rPr>
        <w:br/>
        <w:t xml:space="preserve">      (IF (&gt;= </w:t>
      </w:r>
      <w:proofErr w:type="spellStart"/>
      <w:r>
        <w:rPr>
          <w:lang w:bidi="ar-SA"/>
        </w:rPr>
        <w:t>imageindex</w:t>
      </w:r>
      <w:proofErr w:type="spellEnd"/>
      <w:r>
        <w:rPr>
          <w:lang w:bidi="ar-SA"/>
        </w:rPr>
        <w:t xml:space="preserve"> (LENGTH </w:t>
      </w:r>
      <w:proofErr w:type="spellStart"/>
      <w:r>
        <w:rPr>
          <w:lang w:bidi="ar-SA"/>
        </w:rPr>
        <w:t>imagelist</w:t>
      </w:r>
      <w:proofErr w:type="spellEnd"/>
      <w:r>
        <w:rPr>
          <w:lang w:bidi="ar-SA"/>
        </w:rPr>
        <w:t xml:space="preserve">)) (SETQ </w:t>
      </w:r>
      <w:proofErr w:type="spellStart"/>
      <w:r>
        <w:rPr>
          <w:lang w:bidi="ar-SA"/>
        </w:rPr>
        <w:t>imageindex</w:t>
      </w:r>
      <w:proofErr w:type="spellEnd"/>
      <w:r>
        <w:rPr>
          <w:lang w:bidi="ar-SA"/>
        </w:rPr>
        <w:t xml:space="preserve"> 0))</w:t>
      </w:r>
      <w:r>
        <w:rPr>
          <w:lang w:bidi="ar-SA"/>
        </w:rPr>
        <w:br/>
        <w:t xml:space="preserve">      (GP-SETQ b:animal IMAGE (NTH </w:t>
      </w:r>
      <w:proofErr w:type="spellStart"/>
      <w:r>
        <w:rPr>
          <w:lang w:bidi="ar-SA"/>
        </w:rPr>
        <w:t>imageindex</w:t>
      </w:r>
      <w:proofErr w:type="spellEnd"/>
      <w:r>
        <w:rPr>
          <w:lang w:bidi="ar-SA"/>
        </w:rPr>
        <w:t xml:space="preserve"> </w:t>
      </w:r>
      <w:proofErr w:type="spellStart"/>
      <w:r>
        <w:rPr>
          <w:lang w:bidi="ar-SA"/>
        </w:rPr>
        <w:t>imagelist</w:t>
      </w:r>
      <w:proofErr w:type="spellEnd"/>
      <w:r>
        <w:rPr>
          <w:lang w:bidi="ar-SA"/>
        </w:rPr>
        <w:t>)))</w:t>
      </w:r>
      <w:r>
        <w:rPr>
          <w:lang w:bidi="ar-SA"/>
        </w:rPr>
        <w:br/>
        <w:t xml:space="preserve">    ((= object</w:t>
      </w:r>
      <w:r w:rsidR="00BB0BDF">
        <w:rPr>
          <w:lang w:bidi="ar-SA"/>
        </w:rPr>
        <w:t xml:space="preserve"> b:close)</w:t>
      </w:r>
      <w:r w:rsidR="00BB0BDF">
        <w:rPr>
          <w:lang w:bidi="ar-SA"/>
        </w:rPr>
        <w:br/>
        <w:t xml:space="preserve">      (GP-CLOSE </w:t>
      </w:r>
      <w:proofErr w:type="spellStart"/>
      <w:r w:rsidR="00BB0BDF">
        <w:rPr>
          <w:lang w:bidi="ar-SA"/>
        </w:rPr>
        <w:t>dlg</w:t>
      </w:r>
      <w:proofErr w:type="spellEnd"/>
      <w:r>
        <w:rPr>
          <w:lang w:bidi="ar-SA"/>
        </w:rPr>
        <w:t xml:space="preserve"> ""))</w:t>
      </w:r>
      <w:r>
        <w:rPr>
          <w:lang w:bidi="ar-SA"/>
        </w:rPr>
        <w:br/>
        <w:t xml:space="preserve">  )</w:t>
      </w:r>
      <w:r>
        <w:rPr>
          <w:lang w:bidi="ar-SA"/>
        </w:rPr>
        <w:br/>
        <w:t>)</w:t>
      </w:r>
      <w:r>
        <w:rPr>
          <w:lang w:bidi="ar-SA"/>
        </w:rPr>
        <w:br/>
      </w:r>
      <w:r w:rsidRPr="0037785B">
        <w:rPr>
          <w:highlight w:val="lightGray"/>
          <w:lang w:bidi="ar-SA"/>
        </w:rPr>
        <w:t>; Create the dialog</w:t>
      </w:r>
      <w:r w:rsidR="00BB0BDF">
        <w:rPr>
          <w:lang w:bidi="ar-SA"/>
        </w:rPr>
        <w:br/>
        <w:t xml:space="preserve">(SETQ </w:t>
      </w:r>
      <w:proofErr w:type="spellStart"/>
      <w:r w:rsidR="00BB0BDF">
        <w:rPr>
          <w:lang w:bidi="ar-SA"/>
        </w:rPr>
        <w:t>dlg</w:t>
      </w:r>
      <w:proofErr w:type="spellEnd"/>
      <w:r>
        <w:rPr>
          <w:lang w:bidi="ar-SA"/>
        </w:rPr>
        <w:t xml:space="preserve"> (GP-DIALOG "EXAMPLE 9" ACTION handle</w:t>
      </w:r>
      <w:r w:rsidR="00BB0BDF">
        <w:rPr>
          <w:lang w:bidi="ar-SA"/>
        </w:rPr>
        <w:t>r))</w:t>
      </w:r>
      <w:r w:rsidR="00BB0BDF">
        <w:rPr>
          <w:lang w:bidi="ar-SA"/>
        </w:rPr>
        <w:br/>
        <w:t xml:space="preserve">(SETQ label (GP-LABEL </w:t>
      </w:r>
      <w:proofErr w:type="spellStart"/>
      <w:r w:rsidR="00BB0BDF">
        <w:rPr>
          <w:lang w:bidi="ar-SA"/>
        </w:rPr>
        <w:t>dlg</w:t>
      </w:r>
      <w:proofErr w:type="spellEnd"/>
      <w:r>
        <w:rPr>
          <w:lang w:bidi="ar-SA"/>
        </w:rPr>
        <w:t xml:space="preserve"> "Click on animal" ALIGN GPC-CENTER EXPANDX nil))</w:t>
      </w:r>
      <w:r>
        <w:rPr>
          <w:lang w:bidi="ar-SA"/>
        </w:rPr>
        <w:br/>
      </w:r>
      <w:r w:rsidR="00BB0BDF">
        <w:rPr>
          <w:lang w:bidi="ar-SA"/>
        </w:rPr>
        <w:t xml:space="preserve">(SETQ b:animal (GP-BUTTON </w:t>
      </w:r>
      <w:proofErr w:type="spellStart"/>
      <w:r w:rsidR="00BB0BDF">
        <w:rPr>
          <w:lang w:bidi="ar-SA"/>
        </w:rPr>
        <w:t>dlg</w:t>
      </w:r>
      <w:proofErr w:type="spellEnd"/>
      <w:r>
        <w:rPr>
          <w:lang w:bidi="ar-SA"/>
        </w:rPr>
        <w:t xml:space="preserve"> "" IMAGE (NTH 0 IMAGELIST) FLAT T))</w:t>
      </w:r>
      <w:r w:rsidR="00BB0BDF">
        <w:rPr>
          <w:lang w:bidi="ar-SA"/>
        </w:rPr>
        <w:br/>
        <w:t xml:space="preserve">(SETQ b:close (GP-BUTTON </w:t>
      </w:r>
      <w:proofErr w:type="spellStart"/>
      <w:r w:rsidR="00BB0BDF">
        <w:rPr>
          <w:lang w:bidi="ar-SA"/>
        </w:rPr>
        <w:t>dlg</w:t>
      </w:r>
      <w:proofErr w:type="spellEnd"/>
      <w:r>
        <w:rPr>
          <w:lang w:bidi="ar-SA"/>
        </w:rPr>
        <w:t xml:space="preserve"> "Close"))</w:t>
      </w:r>
      <w:r>
        <w:rPr>
          <w:lang w:bidi="ar-SA"/>
        </w:rPr>
        <w:br/>
        <w:t>(GP-</w:t>
      </w:r>
      <w:r w:rsidR="00DF0EE2">
        <w:rPr>
          <w:lang w:bidi="ar-SA"/>
        </w:rPr>
        <w:t xml:space="preserve">SHOWMODAL </w:t>
      </w:r>
      <w:proofErr w:type="spellStart"/>
      <w:r w:rsidR="00DF0EE2">
        <w:rPr>
          <w:lang w:bidi="ar-SA"/>
        </w:rPr>
        <w:t>dlg</w:t>
      </w:r>
      <w:proofErr w:type="spellEnd"/>
      <w:r>
        <w:rPr>
          <w:lang w:bidi="ar-SA"/>
        </w:rPr>
        <w:t>)</w:t>
      </w:r>
    </w:p>
    <w:p w14:paraId="684CA2F8" w14:textId="77777777" w:rsidR="00773C5B" w:rsidRDefault="00773C5B" w:rsidP="00773C5B">
      <w:pPr>
        <w:pStyle w:val="Rubrik4"/>
        <w:rPr>
          <w:rFonts w:ascii="Times New Roman" w:hAnsi="Times New Roman"/>
          <w:szCs w:val="24"/>
        </w:rPr>
      </w:pPr>
      <w:bookmarkStart w:id="561" w:name="_(GP-MEMO_&lt;parent&gt;_[attributes…])"/>
      <w:bookmarkEnd w:id="561"/>
      <w:r>
        <w:t>(</w:t>
      </w:r>
      <w:hyperlink w:anchor="_(GP-MEMO_&lt;parent&gt;_[attributes…])" w:history="1">
        <w:r w:rsidRPr="00773C5B">
          <w:rPr>
            <w:rStyle w:val="Hyperlnk"/>
            <w:bdr w:val="none" w:sz="0" w:space="0" w:color="auto"/>
          </w:rPr>
          <w:t>GP-MEMO</w:t>
        </w:r>
      </w:hyperlink>
      <w:r>
        <w:t xml:space="preserve"> &lt;parent&gt; [</w:t>
      </w:r>
      <w:r>
        <w:rPr>
          <w:lang w:bidi="ar-SA"/>
        </w:rPr>
        <w:t>attributes…])</w:t>
      </w:r>
    </w:p>
    <w:p w14:paraId="5F14F9A8" w14:textId="77777777" w:rsidR="00773C5B" w:rsidRDefault="00773C5B" w:rsidP="00773C5B">
      <w:pPr>
        <w:rPr>
          <w:lang w:bidi="ar-SA"/>
        </w:rPr>
      </w:pPr>
      <w:r>
        <w:rPr>
          <w:lang w:bidi="ar-SA"/>
        </w:rPr>
        <w:t>Creates a multiline edit box.</w:t>
      </w:r>
    </w:p>
    <w:p w14:paraId="42BA7BA5" w14:textId="77777777" w:rsidR="00773C5B" w:rsidRPr="00F50658" w:rsidRDefault="00773C5B" w:rsidP="00773C5B">
      <w:pPr>
        <w:rPr>
          <w:lang w:bidi="ar-SA"/>
        </w:rPr>
      </w:pPr>
      <w:r>
        <w:rPr>
          <w:lang w:bidi="ar-SA"/>
        </w:rPr>
        <w:t xml:space="preserve">VALUE is the text in the </w:t>
      </w:r>
      <w:r w:rsidR="00E05ECC">
        <w:rPr>
          <w:lang w:bidi="ar-SA"/>
        </w:rPr>
        <w:t>memo box</w:t>
      </w:r>
      <w:r w:rsidR="00431D96">
        <w:rPr>
          <w:lang w:bidi="ar-SA"/>
        </w:rPr>
        <w:t>.</w:t>
      </w:r>
    </w:p>
    <w:p w14:paraId="07264C13" w14:textId="77777777" w:rsidR="00C4632D" w:rsidRDefault="00C4632D" w:rsidP="00C4632D">
      <w:pPr>
        <w:pStyle w:val="Rubrik2"/>
        <w:rPr>
          <w:lang w:bidi="ar-SA"/>
        </w:rPr>
      </w:pPr>
      <w:bookmarkStart w:id="562" w:name="_Toc359406254"/>
      <w:r>
        <w:rPr>
          <w:lang w:bidi="ar-SA"/>
        </w:rPr>
        <w:t>Functions that control the layout of the dialog</w:t>
      </w:r>
      <w:bookmarkEnd w:id="562"/>
    </w:p>
    <w:p w14:paraId="6341344A" w14:textId="77777777" w:rsidR="00C4632D" w:rsidRDefault="00C4632D" w:rsidP="00C4632D">
      <w:pPr>
        <w:rPr>
          <w:lang w:bidi="ar-SA"/>
        </w:rPr>
      </w:pPr>
      <w:r>
        <w:rPr>
          <w:lang w:bidi="ar-SA"/>
        </w:rPr>
        <w:t>The dialog contains of the parent dialog and all controllers that are in the dialog. You can more sophisticated dialogs by grouping them in rows and columns as a tree structure.</w:t>
      </w:r>
    </w:p>
    <w:p w14:paraId="577FEE59" w14:textId="77777777" w:rsidR="00C37ABD" w:rsidRDefault="00A77303" w:rsidP="00C4632D">
      <w:pPr>
        <w:rPr>
          <w:lang w:bidi="ar-SA"/>
        </w:rPr>
      </w:pPr>
      <w:r>
        <w:rPr>
          <w:noProof/>
          <w:lang w:val="sv-SE" w:eastAsia="sv-SE" w:bidi="ar-SA"/>
        </w:rPr>
        <w:drawing>
          <wp:inline distT="0" distB="0" distL="0" distR="0" wp14:anchorId="0FEB9C52" wp14:editId="5CD8A19F">
            <wp:extent cx="2950210" cy="2115185"/>
            <wp:effectExtent l="19050" t="0" r="2540" b="0"/>
            <wp:docPr id="134" name="Bild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srcRect/>
                    <a:stretch>
                      <a:fillRect/>
                    </a:stretch>
                  </pic:blipFill>
                  <pic:spPr bwMode="auto">
                    <a:xfrm>
                      <a:off x="0" y="0"/>
                      <a:ext cx="2950210" cy="2115185"/>
                    </a:xfrm>
                    <a:prstGeom prst="rect">
                      <a:avLst/>
                    </a:prstGeom>
                    <a:noFill/>
                    <a:ln w="9525">
                      <a:noFill/>
                      <a:miter lim="800000"/>
                      <a:headEnd/>
                      <a:tailEnd/>
                    </a:ln>
                  </pic:spPr>
                </pic:pic>
              </a:graphicData>
            </a:graphic>
          </wp:inline>
        </w:drawing>
      </w:r>
    </w:p>
    <w:p w14:paraId="61E7A2A6" w14:textId="77777777" w:rsidR="00C37ABD" w:rsidRDefault="00564790" w:rsidP="00C4632D">
      <w:pPr>
        <w:rPr>
          <w:lang w:bidi="ar-SA"/>
        </w:rPr>
      </w:pPr>
      <w:r>
        <w:rPr>
          <w:lang w:bidi="ar-SA"/>
        </w:rPr>
        <w:t>The figure below shows the structure between the controls, rows and columns.</w:t>
      </w:r>
    </w:p>
    <w:p w14:paraId="0E579DBD" w14:textId="77777777" w:rsidR="00564790" w:rsidRDefault="00A77303" w:rsidP="00C4632D">
      <w:pPr>
        <w:rPr>
          <w:lang w:bidi="ar-SA"/>
        </w:rPr>
      </w:pPr>
      <w:r>
        <w:rPr>
          <w:noProof/>
          <w:lang w:val="sv-SE" w:eastAsia="sv-SE" w:bidi="ar-SA"/>
        </w:rPr>
        <w:drawing>
          <wp:inline distT="0" distB="0" distL="0" distR="0" wp14:anchorId="7DBD3490" wp14:editId="5E96766A">
            <wp:extent cx="3547907" cy="3124863"/>
            <wp:effectExtent l="19050" t="0" r="0" b="0"/>
            <wp:docPr id="133" name="Bil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srcRect/>
                    <a:stretch>
                      <a:fillRect/>
                    </a:stretch>
                  </pic:blipFill>
                  <pic:spPr bwMode="auto">
                    <a:xfrm>
                      <a:off x="0" y="0"/>
                      <a:ext cx="3551672" cy="3128179"/>
                    </a:xfrm>
                    <a:prstGeom prst="rect">
                      <a:avLst/>
                    </a:prstGeom>
                    <a:noFill/>
                    <a:ln w="9525">
                      <a:noFill/>
                      <a:miter lim="800000"/>
                      <a:headEnd/>
                      <a:tailEnd/>
                    </a:ln>
                  </pic:spPr>
                </pic:pic>
              </a:graphicData>
            </a:graphic>
          </wp:inline>
        </w:drawing>
      </w:r>
    </w:p>
    <w:p w14:paraId="524B108F" w14:textId="77777777" w:rsidR="00C4632D" w:rsidRPr="00564790" w:rsidRDefault="00564790" w:rsidP="00C4632D">
      <w:pPr>
        <w:rPr>
          <w:b/>
          <w:lang w:bidi="ar-SA"/>
        </w:rPr>
      </w:pPr>
      <w:r w:rsidRPr="00564790">
        <w:rPr>
          <w:b/>
          <w:lang w:bidi="ar-SA"/>
        </w:rPr>
        <w:t>Example</w:t>
      </w:r>
      <w:r w:rsidR="00514B3D">
        <w:rPr>
          <w:b/>
          <w:lang w:bidi="ar-SA"/>
        </w:rPr>
        <w:t xml:space="preserve"> 10</w:t>
      </w:r>
    </w:p>
    <w:p w14:paraId="24C720EE" w14:textId="77777777" w:rsidR="00564790" w:rsidRPr="00C4632D" w:rsidRDefault="0089409D" w:rsidP="00564790">
      <w:pPr>
        <w:pStyle w:val="LISPSAMPLE"/>
        <w:rPr>
          <w:lang w:bidi="ar-SA"/>
        </w:rPr>
      </w:pPr>
      <w:r>
        <w:rPr>
          <w:lang w:bidi="ar-SA"/>
        </w:rPr>
        <w:t xml:space="preserve">(SETQ </w:t>
      </w:r>
      <w:proofErr w:type="spellStart"/>
      <w:r>
        <w:rPr>
          <w:lang w:bidi="ar-SA"/>
        </w:rPr>
        <w:t>dlg</w:t>
      </w:r>
      <w:proofErr w:type="spellEnd"/>
      <w:r w:rsidR="00564790">
        <w:rPr>
          <w:lang w:bidi="ar-SA"/>
        </w:rPr>
        <w:t xml:space="preserve"> (GP-DIALOG "</w:t>
      </w:r>
      <w:proofErr w:type="spellStart"/>
      <w:r>
        <w:rPr>
          <w:lang w:bidi="ar-SA"/>
        </w:rPr>
        <w:t>Dlg</w:t>
      </w:r>
      <w:proofErr w:type="spellEnd"/>
      <w:r w:rsidR="00564790">
        <w:rPr>
          <w:lang w:bidi="ar-SA"/>
        </w:rPr>
        <w:t>" WIDTH 300))</w:t>
      </w:r>
      <w:r w:rsidR="00564790">
        <w:rPr>
          <w:lang w:bidi="ar-SA"/>
        </w:rPr>
        <w:br/>
      </w:r>
      <w:r w:rsidR="00A77303">
        <w:rPr>
          <w:lang w:bidi="ar-SA"/>
        </w:rPr>
        <w:t xml:space="preserve">(SETQ toggle1 (GP-TOGGLE </w:t>
      </w:r>
      <w:proofErr w:type="spellStart"/>
      <w:r w:rsidR="00A77303">
        <w:rPr>
          <w:lang w:bidi="ar-SA"/>
        </w:rPr>
        <w:t>dlg</w:t>
      </w:r>
      <w:proofErr w:type="spellEnd"/>
      <w:r w:rsidR="00564790">
        <w:rPr>
          <w:lang w:bidi="ar-SA"/>
        </w:rPr>
        <w:t xml:space="preserve"> "Toggle 1"))</w:t>
      </w:r>
      <w:r w:rsidR="00564790">
        <w:rPr>
          <w:lang w:bidi="ar-SA"/>
        </w:rPr>
        <w:br/>
      </w:r>
      <w:r w:rsidR="00A77303">
        <w:rPr>
          <w:lang w:bidi="ar-SA"/>
        </w:rPr>
        <w:t xml:space="preserve">(SETQ row1 (GP-ROW </w:t>
      </w:r>
      <w:proofErr w:type="spellStart"/>
      <w:r w:rsidR="00A77303">
        <w:rPr>
          <w:lang w:bidi="ar-SA"/>
        </w:rPr>
        <w:t>dlg</w:t>
      </w:r>
      <w:proofErr w:type="spellEnd"/>
      <w:r w:rsidR="00564790">
        <w:rPr>
          <w:lang w:bidi="ar-SA"/>
        </w:rPr>
        <w:t>))</w:t>
      </w:r>
      <w:r w:rsidR="00564790">
        <w:rPr>
          <w:lang w:bidi="ar-SA"/>
        </w:rPr>
        <w:br/>
        <w:t>(SETQ frame1 (GP-FRAME row1 "Frame 1"))</w:t>
      </w:r>
      <w:r w:rsidR="00564790">
        <w:rPr>
          <w:lang w:bidi="ar-SA"/>
        </w:rPr>
        <w:br/>
        <w:t>(SETQ column1 (GP-COLUMN row1))</w:t>
      </w:r>
      <w:r w:rsidR="00564790">
        <w:rPr>
          <w:lang w:bidi="ar-SA"/>
        </w:rPr>
        <w:br/>
        <w:t>(SETQ radio1 (GP-RADIO frame1 "Radio 1" VALUE T))</w:t>
      </w:r>
      <w:r w:rsidR="00564790">
        <w:rPr>
          <w:lang w:bidi="ar-SA"/>
        </w:rPr>
        <w:br/>
        <w:t>(SETQ radio2 (GP-RADIO frame1 "Radio 2"))</w:t>
      </w:r>
      <w:r w:rsidR="00564790">
        <w:rPr>
          <w:lang w:bidi="ar-SA"/>
        </w:rPr>
        <w:br/>
        <w:t>(SETQ radio3 (GP-RADIO frame1 "Radio 3"))</w:t>
      </w:r>
      <w:r w:rsidR="00564790">
        <w:rPr>
          <w:lang w:bidi="ar-SA"/>
        </w:rPr>
        <w:br/>
        <w:t>(SETQ fill1 (GP-FILL column1 HEIGHT 20))</w:t>
      </w:r>
      <w:r w:rsidR="00564790">
        <w:rPr>
          <w:lang w:bidi="ar-SA"/>
        </w:rPr>
        <w:br/>
        <w:t>(SETQ toggle2 (GP-TOGGLE column1 "Toggle 2"))</w:t>
      </w:r>
      <w:r w:rsidR="00564790">
        <w:rPr>
          <w:lang w:bidi="ar-SA"/>
        </w:rPr>
        <w:br/>
        <w:t>(SETQ toggle3 (GP-TOGGLE column1 "Toggle 3"))</w:t>
      </w:r>
      <w:r w:rsidR="00564790">
        <w:rPr>
          <w:lang w:bidi="ar-SA"/>
        </w:rPr>
        <w:br/>
      </w:r>
      <w:r w:rsidR="00A77303">
        <w:rPr>
          <w:lang w:bidi="ar-SA"/>
        </w:rPr>
        <w:t xml:space="preserve">(SETQ edit1 (GP-EDIT </w:t>
      </w:r>
      <w:proofErr w:type="spellStart"/>
      <w:r w:rsidR="00A77303">
        <w:rPr>
          <w:lang w:bidi="ar-SA"/>
        </w:rPr>
        <w:t>dlg</w:t>
      </w:r>
      <w:proofErr w:type="spellEnd"/>
      <w:r w:rsidR="00564790">
        <w:rPr>
          <w:lang w:bidi="ar-SA"/>
        </w:rPr>
        <w:t xml:space="preserve"> VALUE "Edit 1"))</w:t>
      </w:r>
      <w:r w:rsidR="00564790">
        <w:rPr>
          <w:lang w:bidi="ar-SA"/>
        </w:rPr>
        <w:br/>
        <w:t>(SETQ row2 (GP</w:t>
      </w:r>
      <w:r w:rsidR="00A77303">
        <w:rPr>
          <w:lang w:bidi="ar-SA"/>
        </w:rPr>
        <w:t xml:space="preserve">-ROW </w:t>
      </w:r>
      <w:proofErr w:type="spellStart"/>
      <w:r w:rsidR="00A77303">
        <w:rPr>
          <w:lang w:bidi="ar-SA"/>
        </w:rPr>
        <w:t>dlg</w:t>
      </w:r>
      <w:proofErr w:type="spellEnd"/>
      <w:r w:rsidR="00564790">
        <w:rPr>
          <w:lang w:bidi="ar-SA"/>
        </w:rPr>
        <w:t>))</w:t>
      </w:r>
      <w:r w:rsidR="00564790">
        <w:rPr>
          <w:lang w:bidi="ar-SA"/>
        </w:rPr>
        <w:br/>
        <w:t>(SETQ button1 (GP-BUTTON row2 "Button 1" WIDTH 80))</w:t>
      </w:r>
      <w:r w:rsidR="00564790">
        <w:rPr>
          <w:lang w:bidi="ar-SA"/>
        </w:rPr>
        <w:br/>
        <w:t>(SETQ button2 (GP-BUTTON row2 "Button 2" WIDTH 80))</w:t>
      </w:r>
      <w:r w:rsidR="00564790">
        <w:rPr>
          <w:lang w:bidi="ar-SA"/>
        </w:rPr>
        <w:br/>
      </w:r>
      <w:r w:rsidR="00A77303">
        <w:rPr>
          <w:lang w:bidi="ar-SA"/>
        </w:rPr>
        <w:t xml:space="preserve">(GP-SHOWMODAL </w:t>
      </w:r>
      <w:proofErr w:type="spellStart"/>
      <w:r w:rsidR="00A77303">
        <w:rPr>
          <w:lang w:bidi="ar-SA"/>
        </w:rPr>
        <w:t>dlg</w:t>
      </w:r>
      <w:proofErr w:type="spellEnd"/>
      <w:r w:rsidR="00564790">
        <w:rPr>
          <w:lang w:bidi="ar-SA"/>
        </w:rPr>
        <w:t>)</w:t>
      </w:r>
    </w:p>
    <w:p w14:paraId="06472248" w14:textId="77777777" w:rsidR="00345AF1" w:rsidRDefault="00345AF1" w:rsidP="00C306B5">
      <w:pPr>
        <w:pStyle w:val="Rubrik4"/>
        <w:rPr>
          <w:lang w:bidi="ar-SA"/>
        </w:rPr>
      </w:pPr>
      <w:bookmarkStart w:id="563" w:name="_(GP-ROW_&lt;parent&gt;_[attributes..])"/>
      <w:bookmarkStart w:id="564" w:name="_Toc359406255"/>
      <w:bookmarkEnd w:id="563"/>
      <w:r>
        <w:rPr>
          <w:lang w:bidi="ar-SA"/>
        </w:rPr>
        <w:t>(</w:t>
      </w:r>
      <w:hyperlink w:anchor="_(GP-ROW_&lt;parent&gt;_[attributes..])" w:history="1">
        <w:r w:rsidRPr="00145AF4">
          <w:rPr>
            <w:rStyle w:val="Hyperlnk"/>
            <w:bdr w:val="none" w:sz="0" w:space="0" w:color="auto"/>
            <w:lang w:bidi="ar-SA"/>
          </w:rPr>
          <w:t>GP-ROW</w:t>
        </w:r>
      </w:hyperlink>
      <w:r>
        <w:rPr>
          <w:lang w:bidi="ar-SA"/>
        </w:rPr>
        <w:t xml:space="preserve"> &lt;parent&gt; [</w:t>
      </w:r>
      <w:proofErr w:type="gramStart"/>
      <w:r>
        <w:rPr>
          <w:lang w:bidi="ar-SA"/>
        </w:rPr>
        <w:t>attributes..</w:t>
      </w:r>
      <w:proofErr w:type="gramEnd"/>
      <w:r>
        <w:rPr>
          <w:lang w:bidi="ar-SA"/>
        </w:rPr>
        <w:t>])</w:t>
      </w:r>
      <w:bookmarkEnd w:id="564"/>
    </w:p>
    <w:p w14:paraId="71FAD322" w14:textId="77777777" w:rsidR="00C306B5" w:rsidRDefault="00C306B5" w:rsidP="00345AF1">
      <w:pPr>
        <w:rPr>
          <w:lang w:bidi="ar-SA"/>
        </w:rPr>
      </w:pPr>
      <w:r>
        <w:rPr>
          <w:lang w:bidi="ar-SA"/>
        </w:rPr>
        <w:t>This function creates</w:t>
      </w:r>
      <w:r w:rsidR="00345AF1">
        <w:rPr>
          <w:lang w:bidi="ar-SA"/>
        </w:rPr>
        <w:t xml:space="preserve"> a r</w:t>
      </w:r>
      <w:r>
        <w:rPr>
          <w:lang w:bidi="ar-SA"/>
        </w:rPr>
        <w:t>ow din the dialog. Available attributes are:</w:t>
      </w:r>
    </w:p>
    <w:p w14:paraId="3E82BB49" w14:textId="77777777" w:rsidR="002C7518" w:rsidRDefault="002C7518" w:rsidP="002C7518">
      <w:r>
        <w:t>Following attributes can be used:</w:t>
      </w:r>
      <w:r w:rsidR="00613568">
        <w:t xml:space="preserve"> </w:t>
      </w:r>
    </w:p>
    <w:p w14:paraId="3857A3C8" w14:textId="77777777" w:rsidR="00003AF5" w:rsidRDefault="005A5DC7" w:rsidP="00D52C50">
      <w:pPr>
        <w:rPr>
          <w:lang w:bidi="ar-SA"/>
        </w:rPr>
      </w:pPr>
      <w:hyperlink w:anchor="_ALIGN" w:history="1">
        <w:r w:rsidR="00D52C50" w:rsidRPr="00A7619F">
          <w:rPr>
            <w:rStyle w:val="Hyperlnk"/>
            <w:bdr w:val="none" w:sz="0" w:space="0" w:color="auto"/>
            <w:lang w:bidi="ar-SA"/>
          </w:rPr>
          <w:t>ALIGN</w:t>
        </w:r>
      </w:hyperlink>
      <w:r w:rsidR="00D52C50">
        <w:rPr>
          <w:lang w:bidi="ar-SA"/>
        </w:rPr>
        <w:t xml:space="preserve"> </w:t>
      </w:r>
      <w:hyperlink w:anchor="_CHILDALIGN" w:history="1">
        <w:r w:rsidR="00D52C50" w:rsidRPr="00A7619F">
          <w:rPr>
            <w:rStyle w:val="Hyperlnk"/>
            <w:bdr w:val="none" w:sz="0" w:space="0" w:color="auto"/>
            <w:lang w:bidi="ar-SA"/>
          </w:rPr>
          <w:t>CHILDALIGN</w:t>
        </w:r>
      </w:hyperlink>
      <w:r w:rsidR="00D52C50">
        <w:rPr>
          <w:lang w:bidi="ar-SA"/>
        </w:rPr>
        <w:t xml:space="preserve"> </w:t>
      </w:r>
      <w:hyperlink w:anchor="_CHILDEXPANDX" w:history="1">
        <w:r w:rsidR="00D52C50" w:rsidRPr="00A7619F">
          <w:rPr>
            <w:rStyle w:val="Hyperlnk"/>
            <w:bdr w:val="none" w:sz="0" w:space="0" w:color="auto"/>
            <w:lang w:bidi="ar-SA"/>
          </w:rPr>
          <w:t>CHILDEXPANDX</w:t>
        </w:r>
      </w:hyperlink>
      <w:r w:rsidR="00D52C50">
        <w:rPr>
          <w:lang w:bidi="ar-SA"/>
        </w:rPr>
        <w:t xml:space="preserve"> </w:t>
      </w:r>
      <w:hyperlink w:anchor="_CHILDEXPANDY" w:history="1">
        <w:r w:rsidR="00D52C50" w:rsidRPr="00A7619F">
          <w:rPr>
            <w:rStyle w:val="Hyperlnk"/>
            <w:bdr w:val="none" w:sz="0" w:space="0" w:color="auto"/>
            <w:lang w:bidi="ar-SA"/>
          </w:rPr>
          <w:t>CHILDEXPANDY</w:t>
        </w:r>
      </w:hyperlink>
      <w:r w:rsidR="00D52C50">
        <w:rPr>
          <w:lang w:bidi="ar-SA"/>
        </w:rPr>
        <w:t xml:space="preserve"> </w:t>
      </w:r>
      <w:hyperlink w:anchor="_CHILDUNIFORMH" w:history="1">
        <w:r w:rsidR="00D52C50" w:rsidRPr="00A7619F">
          <w:rPr>
            <w:rStyle w:val="Hyperlnk"/>
            <w:bdr w:val="none" w:sz="0" w:space="0" w:color="auto"/>
            <w:lang w:bidi="ar-SA"/>
          </w:rPr>
          <w:t>CHILDUNIFORMH</w:t>
        </w:r>
      </w:hyperlink>
      <w:r w:rsidR="00D52C50">
        <w:rPr>
          <w:lang w:bidi="ar-SA"/>
        </w:rPr>
        <w:t xml:space="preserve"> </w:t>
      </w:r>
      <w:hyperlink w:anchor="_CHILDUNIFORMW" w:history="1">
        <w:r w:rsidR="00D52C50" w:rsidRPr="00A7619F">
          <w:rPr>
            <w:rStyle w:val="Hyperlnk"/>
            <w:bdr w:val="none" w:sz="0" w:space="0" w:color="auto"/>
            <w:lang w:bidi="ar-SA"/>
          </w:rPr>
          <w:t>CHILDUNIFORMW</w:t>
        </w:r>
      </w:hyperlink>
      <w:r w:rsidR="00D52C50">
        <w:rPr>
          <w:lang w:bidi="ar-SA"/>
        </w:rPr>
        <w:t xml:space="preserve"> </w:t>
      </w:r>
      <w:hyperlink w:anchor="_ENABLE" w:history="1">
        <w:r w:rsidR="00003AF5" w:rsidRPr="00D52C50">
          <w:rPr>
            <w:rStyle w:val="Hyperlnk"/>
            <w:bdr w:val="none" w:sz="0" w:space="0" w:color="auto"/>
            <w:lang w:bidi="ar-SA"/>
          </w:rPr>
          <w:t>ENABLE</w:t>
        </w:r>
      </w:hyperlink>
      <w:r w:rsidR="005A195B">
        <w:t>D</w:t>
      </w:r>
      <w:r w:rsidR="00003AF5">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ERTICAL" w:history="1">
        <w:r w:rsidR="00D52C50" w:rsidRPr="00A7619F">
          <w:rPr>
            <w:rStyle w:val="Hyperlnk"/>
            <w:bdr w:val="none" w:sz="0" w:space="0" w:color="auto"/>
            <w:lang w:bidi="ar-SA"/>
          </w:rPr>
          <w:t>VERTICAL</w:t>
        </w:r>
      </w:hyperlink>
      <w:r w:rsidR="00D52C50">
        <w:rPr>
          <w:lang w:bidi="ar-SA"/>
        </w:rPr>
        <w:t xml:space="preserve"> </w:t>
      </w:r>
      <w:hyperlink w:anchor="_WRAPCOUNT" w:history="1">
        <w:r w:rsidR="00D52C50"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1532F558" w14:textId="77777777" w:rsidR="00345AF1" w:rsidRDefault="00345AF1" w:rsidP="00C306B5">
      <w:pPr>
        <w:pStyle w:val="Rubrik4"/>
        <w:rPr>
          <w:lang w:bidi="ar-SA"/>
        </w:rPr>
      </w:pPr>
      <w:bookmarkStart w:id="565" w:name="_(GP-COLUMN_&lt;parent&gt;_[attributes..])"/>
      <w:bookmarkStart w:id="566" w:name="_Toc359406256"/>
      <w:bookmarkEnd w:id="565"/>
      <w:r>
        <w:rPr>
          <w:lang w:bidi="ar-SA"/>
        </w:rPr>
        <w:t>(</w:t>
      </w:r>
      <w:hyperlink w:anchor="_(GP-COLUMN_&lt;parent&gt;_[attributes..])" w:history="1">
        <w:r w:rsidRPr="00145AF4">
          <w:rPr>
            <w:rStyle w:val="Hyperlnk"/>
            <w:bdr w:val="none" w:sz="0" w:space="0" w:color="auto"/>
            <w:lang w:bidi="ar-SA"/>
          </w:rPr>
          <w:t>GP-COLUMN</w:t>
        </w:r>
      </w:hyperlink>
      <w:r>
        <w:rPr>
          <w:lang w:bidi="ar-SA"/>
        </w:rPr>
        <w:t xml:space="preserve"> &lt;parent&gt; [</w:t>
      </w:r>
      <w:proofErr w:type="gramStart"/>
      <w:r>
        <w:rPr>
          <w:lang w:bidi="ar-SA"/>
        </w:rPr>
        <w:t>attributes..</w:t>
      </w:r>
      <w:proofErr w:type="gramEnd"/>
      <w:r>
        <w:rPr>
          <w:lang w:bidi="ar-SA"/>
        </w:rPr>
        <w:t>])</w:t>
      </w:r>
      <w:bookmarkEnd w:id="566"/>
    </w:p>
    <w:p w14:paraId="5EFAE198" w14:textId="77777777" w:rsidR="00C306B5" w:rsidRDefault="00C306B5" w:rsidP="00C306B5">
      <w:pPr>
        <w:rPr>
          <w:lang w:bidi="ar-SA"/>
        </w:rPr>
      </w:pPr>
      <w:r>
        <w:rPr>
          <w:lang w:bidi="ar-SA"/>
        </w:rPr>
        <w:t>This function creates a row din the dialog. Available attributes are:</w:t>
      </w:r>
    </w:p>
    <w:p w14:paraId="59AD8000" w14:textId="77777777" w:rsidR="002C7518" w:rsidRDefault="002C7518" w:rsidP="002C7518">
      <w:r>
        <w:t>Following attributes can be used:</w:t>
      </w:r>
    </w:p>
    <w:p w14:paraId="70145C89" w14:textId="77777777" w:rsidR="00ED60B3" w:rsidRDefault="005A5DC7" w:rsidP="00ED60B3">
      <w:pPr>
        <w:rPr>
          <w:lang w:bidi="ar-SA"/>
        </w:rPr>
      </w:pPr>
      <w:hyperlink w:anchor="_ALIGN" w:history="1">
        <w:r w:rsidR="00ED60B3" w:rsidRPr="00A7619F">
          <w:rPr>
            <w:rStyle w:val="Hyperlnk"/>
            <w:bdr w:val="none" w:sz="0" w:space="0" w:color="auto"/>
            <w:lang w:bidi="ar-SA"/>
          </w:rPr>
          <w:t>ALIGN</w:t>
        </w:r>
      </w:hyperlink>
      <w:r w:rsidR="00ED60B3">
        <w:rPr>
          <w:lang w:bidi="ar-SA"/>
        </w:rPr>
        <w:t xml:space="preserve"> </w:t>
      </w:r>
      <w:hyperlink w:anchor="_CHILDALIGN" w:history="1">
        <w:r w:rsidR="00ED60B3" w:rsidRPr="00A7619F">
          <w:rPr>
            <w:rStyle w:val="Hyperlnk"/>
            <w:bdr w:val="none" w:sz="0" w:space="0" w:color="auto"/>
            <w:lang w:bidi="ar-SA"/>
          </w:rPr>
          <w:t>CHILDALIGN</w:t>
        </w:r>
      </w:hyperlink>
      <w:r w:rsidR="00ED60B3">
        <w:rPr>
          <w:lang w:bidi="ar-SA"/>
        </w:rPr>
        <w:t xml:space="preserve"> </w:t>
      </w:r>
      <w:hyperlink w:anchor="_CHILDEXPANDX" w:history="1">
        <w:r w:rsidR="00ED60B3" w:rsidRPr="00A7619F">
          <w:rPr>
            <w:rStyle w:val="Hyperlnk"/>
            <w:bdr w:val="none" w:sz="0" w:space="0" w:color="auto"/>
            <w:lang w:bidi="ar-SA"/>
          </w:rPr>
          <w:t>CHILDEXPANDX</w:t>
        </w:r>
      </w:hyperlink>
      <w:r w:rsidR="00ED60B3">
        <w:rPr>
          <w:lang w:bidi="ar-SA"/>
        </w:rPr>
        <w:t xml:space="preserve"> </w:t>
      </w:r>
      <w:hyperlink w:anchor="_CHILDEXPANDY" w:history="1">
        <w:r w:rsidR="00ED60B3" w:rsidRPr="00A7619F">
          <w:rPr>
            <w:rStyle w:val="Hyperlnk"/>
            <w:bdr w:val="none" w:sz="0" w:space="0" w:color="auto"/>
            <w:lang w:bidi="ar-SA"/>
          </w:rPr>
          <w:t>CHILDEXPANDY</w:t>
        </w:r>
      </w:hyperlink>
      <w:r w:rsidR="00ED60B3">
        <w:rPr>
          <w:lang w:bidi="ar-SA"/>
        </w:rPr>
        <w:t xml:space="preserve"> </w:t>
      </w:r>
      <w:hyperlink w:anchor="_CHILDUNIFORMH" w:history="1">
        <w:r w:rsidR="00ED60B3" w:rsidRPr="00A7619F">
          <w:rPr>
            <w:rStyle w:val="Hyperlnk"/>
            <w:bdr w:val="none" w:sz="0" w:space="0" w:color="auto"/>
            <w:lang w:bidi="ar-SA"/>
          </w:rPr>
          <w:t>CHILDUNIFORMH</w:t>
        </w:r>
      </w:hyperlink>
      <w:r w:rsidR="00ED60B3">
        <w:rPr>
          <w:lang w:bidi="ar-SA"/>
        </w:rPr>
        <w:t xml:space="preserve"> </w:t>
      </w:r>
      <w:hyperlink w:anchor="_CHILDUNIFORMW" w:history="1">
        <w:r w:rsidR="00ED60B3" w:rsidRPr="00A7619F">
          <w:rPr>
            <w:rStyle w:val="Hyperlnk"/>
            <w:bdr w:val="none" w:sz="0" w:space="0" w:color="auto"/>
            <w:lang w:bidi="ar-SA"/>
          </w:rPr>
          <w:t>CHILDUNIFORMW</w:t>
        </w:r>
      </w:hyperlink>
      <w:r w:rsidR="00ED60B3">
        <w:rPr>
          <w:lang w:bidi="ar-SA"/>
        </w:rPr>
        <w:t xml:space="preserve"> </w:t>
      </w:r>
      <w:hyperlink w:anchor="_ENABLE" w:history="1">
        <w:r w:rsidR="00003AF5" w:rsidRPr="00D52C50">
          <w:rPr>
            <w:rStyle w:val="Hyperlnk"/>
            <w:bdr w:val="none" w:sz="0" w:space="0" w:color="auto"/>
            <w:lang w:bidi="ar-SA"/>
          </w:rPr>
          <w:t>ENABLE</w:t>
        </w:r>
      </w:hyperlink>
      <w:r w:rsidR="005A195B">
        <w:t>D</w:t>
      </w:r>
      <w:r w:rsidR="00003AF5">
        <w:t xml:space="preserve"> </w:t>
      </w:r>
      <w:hyperlink w:anchor="_EXPANDX" w:history="1">
        <w:r w:rsidR="00ED60B3" w:rsidRPr="00A7619F">
          <w:rPr>
            <w:rStyle w:val="Hyperlnk"/>
            <w:bdr w:val="none" w:sz="0" w:space="0" w:color="auto"/>
            <w:lang w:bidi="ar-SA"/>
          </w:rPr>
          <w:t>EXPANDX</w:t>
        </w:r>
      </w:hyperlink>
      <w:r w:rsidR="00ED60B3">
        <w:rPr>
          <w:lang w:bidi="ar-SA"/>
        </w:rPr>
        <w:t xml:space="preserve"> </w:t>
      </w:r>
      <w:hyperlink w:anchor="_EXPANDY" w:history="1">
        <w:r w:rsidR="00ED60B3" w:rsidRPr="00A7619F">
          <w:rPr>
            <w:rStyle w:val="Hyperlnk"/>
            <w:bdr w:val="none" w:sz="0" w:space="0" w:color="auto"/>
            <w:lang w:bidi="ar-SA"/>
          </w:rPr>
          <w:t>EXPANDY</w:t>
        </w:r>
      </w:hyperlink>
      <w:r w:rsidR="00ED60B3">
        <w:rPr>
          <w:lang w:bidi="ar-SA"/>
        </w:rPr>
        <w:t xml:space="preserve"> </w:t>
      </w:r>
      <w:hyperlink w:anchor="_UNIFORMH" w:history="1">
        <w:r w:rsidR="00ED60B3" w:rsidRPr="00A7619F">
          <w:rPr>
            <w:rStyle w:val="Hyperlnk"/>
            <w:bdr w:val="none" w:sz="0" w:space="0" w:color="auto"/>
            <w:lang w:bidi="ar-SA"/>
          </w:rPr>
          <w:t>UNIFORMH</w:t>
        </w:r>
      </w:hyperlink>
      <w:r w:rsidR="00ED60B3">
        <w:rPr>
          <w:lang w:bidi="ar-SA"/>
        </w:rPr>
        <w:t xml:space="preserve"> </w:t>
      </w:r>
      <w:hyperlink w:anchor="_UNIFORMW" w:history="1">
        <w:r w:rsidR="00ED60B3" w:rsidRPr="00A7619F">
          <w:rPr>
            <w:rStyle w:val="Hyperlnk"/>
            <w:bdr w:val="none" w:sz="0" w:space="0" w:color="auto"/>
            <w:lang w:bidi="ar-SA"/>
          </w:rPr>
          <w:t>UNIFORMW</w:t>
        </w:r>
      </w:hyperlink>
      <w:r w:rsidR="00ED60B3">
        <w:rPr>
          <w:lang w:bidi="ar-SA"/>
        </w:rPr>
        <w:t xml:space="preserve"> </w:t>
      </w:r>
      <w:hyperlink w:anchor="_VERTICAL" w:history="1">
        <w:r w:rsidR="00ED60B3" w:rsidRPr="00A7619F">
          <w:rPr>
            <w:rStyle w:val="Hyperlnk"/>
            <w:bdr w:val="none" w:sz="0" w:space="0" w:color="auto"/>
            <w:lang w:bidi="ar-SA"/>
          </w:rPr>
          <w:t>VERTICAL</w:t>
        </w:r>
      </w:hyperlink>
      <w:r w:rsidR="00ED60B3">
        <w:rPr>
          <w:lang w:bidi="ar-SA"/>
        </w:rPr>
        <w:t xml:space="preserve"> </w:t>
      </w:r>
      <w:hyperlink w:anchor="_WRAPCOUNT" w:history="1">
        <w:r w:rsidR="00ED60B3"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582EDA1F" w14:textId="77777777" w:rsidR="00754AF8" w:rsidRDefault="00754AF8" w:rsidP="00754AF8">
      <w:pPr>
        <w:pStyle w:val="Rubrik4"/>
        <w:rPr>
          <w:lang w:bidi="ar-SA"/>
        </w:rPr>
      </w:pPr>
      <w:bookmarkStart w:id="567" w:name="_(GP-FRAME_&lt;parent&gt;_&lt;caption&gt;"/>
      <w:bookmarkStart w:id="568" w:name="_Toc359406257"/>
      <w:bookmarkEnd w:id="567"/>
      <w:r>
        <w:rPr>
          <w:lang w:bidi="ar-SA"/>
        </w:rPr>
        <w:t>(</w:t>
      </w:r>
      <w:hyperlink w:anchor="_(GP-FRAME_&lt;parent&gt;_&lt;caption&gt;" w:history="1">
        <w:r w:rsidRPr="00145AF4">
          <w:rPr>
            <w:rStyle w:val="Hyperlnk"/>
            <w:bdr w:val="none" w:sz="0" w:space="0" w:color="auto"/>
            <w:lang w:bidi="ar-SA"/>
          </w:rPr>
          <w:t>GP-FRAME</w:t>
        </w:r>
      </w:hyperlink>
      <w:r w:rsidR="00076935">
        <w:rPr>
          <w:lang w:bidi="ar-SA"/>
        </w:rPr>
        <w:t xml:space="preserve"> </w:t>
      </w:r>
      <w:r w:rsidR="009B5BCA">
        <w:rPr>
          <w:lang w:bidi="ar-SA"/>
        </w:rPr>
        <w:t>&lt;</w:t>
      </w:r>
      <w:r w:rsidR="00076935">
        <w:rPr>
          <w:lang w:bidi="ar-SA"/>
        </w:rPr>
        <w:t>parent</w:t>
      </w:r>
      <w:r w:rsidR="009B5BCA">
        <w:rPr>
          <w:lang w:bidi="ar-SA"/>
        </w:rPr>
        <w:t>&gt;</w:t>
      </w:r>
      <w:r w:rsidR="00076935">
        <w:rPr>
          <w:lang w:bidi="ar-SA"/>
        </w:rPr>
        <w:t xml:space="preserve"> </w:t>
      </w:r>
      <w:r w:rsidR="00A62D94">
        <w:rPr>
          <w:lang w:bidi="ar-SA"/>
        </w:rPr>
        <w:t xml:space="preserve">&lt;caption&gt; </w:t>
      </w:r>
      <w:r w:rsidR="00076935">
        <w:rPr>
          <w:lang w:bidi="ar-SA"/>
        </w:rPr>
        <w:t>[attributes])</w:t>
      </w:r>
      <w:bookmarkEnd w:id="568"/>
    </w:p>
    <w:p w14:paraId="1872B5E6" w14:textId="77777777" w:rsidR="00076935" w:rsidRDefault="00076935" w:rsidP="00076935">
      <w:pPr>
        <w:rPr>
          <w:lang w:bidi="ar-SA"/>
        </w:rPr>
      </w:pPr>
      <w:r>
        <w:rPr>
          <w:lang w:bidi="ar-SA"/>
        </w:rPr>
        <w:t>Create a frame with the text &lt;caption&gt; in the upper left corner. GP-FRAME can be a parent to other controllers</w:t>
      </w:r>
      <w:r w:rsidR="00F26094">
        <w:rPr>
          <w:lang w:bidi="ar-SA"/>
        </w:rPr>
        <w:t>.</w:t>
      </w:r>
    </w:p>
    <w:p w14:paraId="03B8FBD8" w14:textId="77777777" w:rsidR="002C7518" w:rsidRDefault="002C7518" w:rsidP="002C7518">
      <w:r>
        <w:t>Following attributes can be used:</w:t>
      </w:r>
    </w:p>
    <w:p w14:paraId="6AA2454A" w14:textId="77777777" w:rsidR="00D52C50" w:rsidRDefault="005A5DC7" w:rsidP="00D52C50">
      <w:pPr>
        <w:rPr>
          <w:lang w:bidi="ar-SA"/>
        </w:rPr>
      </w:pPr>
      <w:hyperlink w:anchor="_ALIGN" w:history="1">
        <w:r w:rsidR="00D52C50" w:rsidRPr="00A7619F">
          <w:rPr>
            <w:rStyle w:val="Hyperlnk"/>
            <w:bdr w:val="none" w:sz="0" w:space="0" w:color="auto"/>
            <w:lang w:bidi="ar-SA"/>
          </w:rPr>
          <w:t>ALIGN</w:t>
        </w:r>
      </w:hyperlink>
      <w:r w:rsidR="00D52C50">
        <w:rPr>
          <w:lang w:bidi="ar-SA"/>
        </w:rPr>
        <w:t xml:space="preserve"> </w:t>
      </w:r>
      <w:hyperlink w:anchor="_CAPTION" w:history="1">
        <w:r w:rsidR="00D52C50" w:rsidRPr="00A7619F">
          <w:rPr>
            <w:rStyle w:val="Hyperlnk"/>
            <w:bdr w:val="none" w:sz="0" w:space="0" w:color="auto"/>
            <w:lang w:bidi="ar-SA"/>
          </w:rPr>
          <w:t>CAPTION</w:t>
        </w:r>
      </w:hyperlink>
      <w:r w:rsidR="00D52C50">
        <w:rPr>
          <w:lang w:bidi="ar-SA"/>
        </w:rPr>
        <w:t xml:space="preserve"> </w:t>
      </w:r>
      <w:hyperlink w:anchor="_CHILDALIGN" w:history="1">
        <w:r w:rsidR="00D52C50" w:rsidRPr="00A7619F">
          <w:rPr>
            <w:rStyle w:val="Hyperlnk"/>
            <w:bdr w:val="none" w:sz="0" w:space="0" w:color="auto"/>
            <w:lang w:bidi="ar-SA"/>
          </w:rPr>
          <w:t>CHILDALIGN</w:t>
        </w:r>
      </w:hyperlink>
      <w:r w:rsidR="00D52C50">
        <w:rPr>
          <w:lang w:bidi="ar-SA"/>
        </w:rPr>
        <w:t xml:space="preserve"> </w:t>
      </w:r>
      <w:hyperlink w:anchor="_CHILDEXPANDX" w:history="1">
        <w:r w:rsidR="00D52C50" w:rsidRPr="00A7619F">
          <w:rPr>
            <w:rStyle w:val="Hyperlnk"/>
            <w:bdr w:val="none" w:sz="0" w:space="0" w:color="auto"/>
            <w:lang w:bidi="ar-SA"/>
          </w:rPr>
          <w:t>CHILDEXPANDX</w:t>
        </w:r>
      </w:hyperlink>
      <w:r w:rsidR="00D52C50">
        <w:rPr>
          <w:lang w:bidi="ar-SA"/>
        </w:rPr>
        <w:t xml:space="preserve"> </w:t>
      </w:r>
      <w:hyperlink w:anchor="_CHILDEXPANDY" w:history="1">
        <w:r w:rsidR="00D52C50" w:rsidRPr="00A7619F">
          <w:rPr>
            <w:rStyle w:val="Hyperlnk"/>
            <w:bdr w:val="none" w:sz="0" w:space="0" w:color="auto"/>
            <w:lang w:bidi="ar-SA"/>
          </w:rPr>
          <w:t>CHILDEXPANDY</w:t>
        </w:r>
      </w:hyperlink>
      <w:r w:rsidR="00D52C50">
        <w:rPr>
          <w:lang w:bidi="ar-SA"/>
        </w:rPr>
        <w:t xml:space="preserve"> </w:t>
      </w:r>
      <w:hyperlink w:anchor="_CHILDUNIFORMH" w:history="1">
        <w:r w:rsidR="00D52C50" w:rsidRPr="00A7619F">
          <w:rPr>
            <w:rStyle w:val="Hyperlnk"/>
            <w:bdr w:val="none" w:sz="0" w:space="0" w:color="auto"/>
            <w:lang w:bidi="ar-SA"/>
          </w:rPr>
          <w:t>CHILDUNIFORMH</w:t>
        </w:r>
      </w:hyperlink>
      <w:r w:rsidR="00D52C50">
        <w:rPr>
          <w:lang w:bidi="ar-SA"/>
        </w:rPr>
        <w:t xml:space="preserve"> </w:t>
      </w:r>
      <w:hyperlink w:anchor="_CHILDUNIFORMW" w:history="1">
        <w:r w:rsidR="00D52C50" w:rsidRPr="00A7619F">
          <w:rPr>
            <w:rStyle w:val="Hyperlnk"/>
            <w:bdr w:val="none" w:sz="0" w:space="0" w:color="auto"/>
            <w:lang w:bidi="ar-SA"/>
          </w:rPr>
          <w:t>CHILDUNIFORMW</w:t>
        </w:r>
      </w:hyperlink>
      <w:r w:rsidR="00D52C50">
        <w:rPr>
          <w:lang w:bidi="ar-SA"/>
        </w:rPr>
        <w:t xml:space="preserve"> </w:t>
      </w:r>
      <w:hyperlink w:anchor="_ENABLE" w:history="1">
        <w:r w:rsidR="00D52C50" w:rsidRPr="00D52C50">
          <w:rPr>
            <w:rStyle w:val="Hyperlnk"/>
            <w:bdr w:val="none" w:sz="0" w:space="0" w:color="auto"/>
            <w:lang w:bidi="ar-SA"/>
          </w:rPr>
          <w:t>ENABLE</w:t>
        </w:r>
      </w:hyperlink>
      <w:r w:rsidR="005A195B">
        <w:t>D</w:t>
      </w:r>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VERTICAL" w:history="1">
        <w:r w:rsidR="00D52C50" w:rsidRPr="00A7619F">
          <w:rPr>
            <w:rStyle w:val="Hyperlnk"/>
            <w:bdr w:val="none" w:sz="0" w:space="0" w:color="auto"/>
            <w:lang w:bidi="ar-SA"/>
          </w:rPr>
          <w:t>VERTICAL</w:t>
        </w:r>
      </w:hyperlink>
      <w:r w:rsidR="00D52C50">
        <w:rPr>
          <w:lang w:bidi="ar-SA"/>
        </w:rPr>
        <w:t xml:space="preserve"> </w:t>
      </w:r>
      <w:hyperlink w:anchor="_WRAPCOUNT" w:history="1">
        <w:r w:rsidR="00D52C50" w:rsidRPr="00A7619F">
          <w:rPr>
            <w:rStyle w:val="Hyperlnk"/>
            <w:bdr w:val="none" w:sz="0" w:space="0" w:color="auto"/>
            <w:lang w:bidi="ar-SA"/>
          </w:rPr>
          <w:t>WRAPCOUNT</w:t>
        </w:r>
      </w:hyperlink>
      <w:r w:rsidR="00FD5A60">
        <w:rPr>
          <w:rStyle w:val="Hyperlnk"/>
          <w:bdr w:val="none" w:sz="0" w:space="0" w:color="auto"/>
          <w:lang w:bidi="ar-SA"/>
        </w:rPr>
        <w:t xml:space="preserve"> VISIBLE</w:t>
      </w:r>
      <w:r w:rsidR="00C814C0">
        <w:rPr>
          <w:rStyle w:val="Hyperlnk"/>
          <w:bdr w:val="none" w:sz="0" w:space="0" w:color="auto"/>
          <w:lang w:bidi="ar-SA"/>
        </w:rPr>
        <w:t xml:space="preserve"> GAP</w:t>
      </w:r>
    </w:p>
    <w:p w14:paraId="6E490E15" w14:textId="77777777" w:rsidR="00345AF1" w:rsidRDefault="00345AF1" w:rsidP="00345AF1">
      <w:pPr>
        <w:pStyle w:val="Rubrik4"/>
        <w:rPr>
          <w:lang w:bidi="ar-SA"/>
        </w:rPr>
      </w:pPr>
      <w:bookmarkStart w:id="569" w:name="_(GP-FILL_&lt;parent&gt;_[attributes])"/>
      <w:bookmarkStart w:id="570" w:name="_Toc359406258"/>
      <w:bookmarkEnd w:id="569"/>
      <w:r>
        <w:rPr>
          <w:lang w:bidi="ar-SA"/>
        </w:rPr>
        <w:t>(</w:t>
      </w:r>
      <w:hyperlink w:anchor="_(GP-FILL_&lt;parent&gt;_[attributes])" w:history="1">
        <w:r w:rsidRPr="00145AF4">
          <w:rPr>
            <w:rStyle w:val="Hyperlnk"/>
            <w:bdr w:val="none" w:sz="0" w:space="0" w:color="auto"/>
            <w:lang w:bidi="ar-SA"/>
          </w:rPr>
          <w:t>GP-FILL</w:t>
        </w:r>
      </w:hyperlink>
      <w:r>
        <w:rPr>
          <w:lang w:bidi="ar-SA"/>
        </w:rPr>
        <w:t xml:space="preserve"> </w:t>
      </w:r>
      <w:r w:rsidR="009B5BCA">
        <w:rPr>
          <w:lang w:bidi="ar-SA"/>
        </w:rPr>
        <w:t>&lt;</w:t>
      </w:r>
      <w:r>
        <w:rPr>
          <w:lang w:bidi="ar-SA"/>
        </w:rPr>
        <w:t>parent</w:t>
      </w:r>
      <w:r w:rsidR="009B5BCA">
        <w:rPr>
          <w:lang w:bidi="ar-SA"/>
        </w:rPr>
        <w:t>&gt;</w:t>
      </w:r>
      <w:r>
        <w:rPr>
          <w:lang w:bidi="ar-SA"/>
        </w:rPr>
        <w:t xml:space="preserve"> [</w:t>
      </w:r>
      <w:proofErr w:type="gramStart"/>
      <w:r>
        <w:rPr>
          <w:lang w:bidi="ar-SA"/>
        </w:rPr>
        <w:t>attributes</w:t>
      </w:r>
      <w:r w:rsidR="009022E4">
        <w:rPr>
          <w:lang w:bidi="ar-SA"/>
        </w:rPr>
        <w:t>..</w:t>
      </w:r>
      <w:proofErr w:type="gramEnd"/>
      <w:r>
        <w:rPr>
          <w:lang w:bidi="ar-SA"/>
        </w:rPr>
        <w:t>])</w:t>
      </w:r>
      <w:bookmarkEnd w:id="570"/>
    </w:p>
    <w:p w14:paraId="03AE328B" w14:textId="77777777" w:rsidR="002C7518" w:rsidRDefault="002C7518" w:rsidP="002C7518">
      <w:r>
        <w:t>Following attributes can be used:</w:t>
      </w:r>
    </w:p>
    <w:p w14:paraId="4CD5BC29" w14:textId="77777777" w:rsidR="00D52C50" w:rsidRDefault="005A5DC7" w:rsidP="00D52C50">
      <w:pPr>
        <w:rPr>
          <w:lang w:bidi="ar-SA"/>
        </w:rPr>
      </w:pPr>
      <w:hyperlink w:anchor="_ALIGN" w:history="1">
        <w:r w:rsidR="00D52C50" w:rsidRPr="00A7619F">
          <w:rPr>
            <w:rStyle w:val="Hyperlnk"/>
            <w:bdr w:val="none" w:sz="0" w:space="0" w:color="auto"/>
            <w:lang w:bidi="ar-SA"/>
          </w:rPr>
          <w:t>ALIGN</w:t>
        </w:r>
      </w:hyperlink>
      <w:r w:rsidR="00D52C50">
        <w:rPr>
          <w:lang w:bidi="ar-SA"/>
        </w:rPr>
        <w:t xml:space="preserve"> </w:t>
      </w:r>
      <w:hyperlink w:anchor="_EXPANDX" w:history="1">
        <w:r w:rsidR="00D52C50" w:rsidRPr="00A7619F">
          <w:rPr>
            <w:rStyle w:val="Hyperlnk"/>
            <w:bdr w:val="none" w:sz="0" w:space="0" w:color="auto"/>
            <w:lang w:bidi="ar-SA"/>
          </w:rPr>
          <w:t>EXPANDX</w:t>
        </w:r>
      </w:hyperlink>
      <w:r w:rsidR="00D52C50">
        <w:rPr>
          <w:lang w:bidi="ar-SA"/>
        </w:rPr>
        <w:t xml:space="preserve"> </w:t>
      </w:r>
      <w:hyperlink w:anchor="_EXPANDY" w:history="1">
        <w:r w:rsidR="00D52C50" w:rsidRPr="00A7619F">
          <w:rPr>
            <w:rStyle w:val="Hyperlnk"/>
            <w:bdr w:val="none" w:sz="0" w:space="0" w:color="auto"/>
            <w:lang w:bidi="ar-SA"/>
          </w:rPr>
          <w:t>EXPANDY</w:t>
        </w:r>
      </w:hyperlink>
      <w:r w:rsidR="00D52C50">
        <w:rPr>
          <w:lang w:bidi="ar-SA"/>
        </w:rPr>
        <w:t xml:space="preserve"> </w:t>
      </w:r>
      <w:hyperlink w:anchor="_HEIGHT" w:history="1">
        <w:r w:rsidR="00D52C50" w:rsidRPr="00A7619F">
          <w:rPr>
            <w:rStyle w:val="Hyperlnk"/>
            <w:bdr w:val="none" w:sz="0" w:space="0" w:color="auto"/>
            <w:lang w:bidi="ar-SA"/>
          </w:rPr>
          <w:t>HEIGHT</w:t>
        </w:r>
      </w:hyperlink>
      <w:r w:rsidR="00D52C50">
        <w:rPr>
          <w:lang w:bidi="ar-SA"/>
        </w:rPr>
        <w:t xml:space="preserve"> </w:t>
      </w:r>
      <w:hyperlink w:anchor="_UNIFORMH" w:history="1">
        <w:r w:rsidR="00D52C50" w:rsidRPr="00A7619F">
          <w:rPr>
            <w:rStyle w:val="Hyperlnk"/>
            <w:bdr w:val="none" w:sz="0" w:space="0" w:color="auto"/>
            <w:lang w:bidi="ar-SA"/>
          </w:rPr>
          <w:t>UNIFORMH</w:t>
        </w:r>
      </w:hyperlink>
      <w:r w:rsidR="00D52C50">
        <w:rPr>
          <w:lang w:bidi="ar-SA"/>
        </w:rPr>
        <w:t xml:space="preserve"> </w:t>
      </w:r>
      <w:hyperlink w:anchor="_UNIFORMW" w:history="1">
        <w:r w:rsidR="00D52C50" w:rsidRPr="00A7619F">
          <w:rPr>
            <w:rStyle w:val="Hyperlnk"/>
            <w:bdr w:val="none" w:sz="0" w:space="0" w:color="auto"/>
            <w:lang w:bidi="ar-SA"/>
          </w:rPr>
          <w:t>UNIFORMW</w:t>
        </w:r>
      </w:hyperlink>
      <w:r w:rsidR="00D52C50">
        <w:rPr>
          <w:lang w:bidi="ar-SA"/>
        </w:rPr>
        <w:t xml:space="preserve"> </w:t>
      </w:r>
      <w:hyperlink w:anchor="_WIDTH" w:history="1">
        <w:r w:rsidR="00D52C50" w:rsidRPr="00A7619F">
          <w:rPr>
            <w:rStyle w:val="Hyperlnk"/>
            <w:bdr w:val="none" w:sz="0" w:space="0" w:color="auto"/>
            <w:lang w:bidi="ar-SA"/>
          </w:rPr>
          <w:t>WIDTH</w:t>
        </w:r>
      </w:hyperlink>
      <w:r w:rsidR="00FD5A60">
        <w:rPr>
          <w:rStyle w:val="Hyperlnk"/>
          <w:bdr w:val="none" w:sz="0" w:space="0" w:color="auto"/>
          <w:lang w:bidi="ar-SA"/>
        </w:rPr>
        <w:t xml:space="preserve"> VISIBLE</w:t>
      </w:r>
    </w:p>
    <w:p w14:paraId="3EA05D8A" w14:textId="77777777" w:rsidR="002C7518" w:rsidRPr="002C7518" w:rsidRDefault="002C7518" w:rsidP="002C7518">
      <w:pPr>
        <w:rPr>
          <w:lang w:bidi="ar-SA"/>
        </w:rPr>
      </w:pPr>
    </w:p>
    <w:p w14:paraId="29315F82" w14:textId="77777777" w:rsidR="00345AF1" w:rsidRDefault="00345AF1" w:rsidP="00345AF1">
      <w:pPr>
        <w:rPr>
          <w:lang w:bidi="ar-SA"/>
        </w:rPr>
      </w:pPr>
      <w:r>
        <w:rPr>
          <w:lang w:bidi="ar-SA"/>
        </w:rPr>
        <w:t>Creates an empty area in the dialog. The function is usable when creating more advance dialogs. You can activate EXPAND to press other controllers in different directions or to set a fixed size by using the HEIGHT and WIDTH attributes.</w:t>
      </w:r>
    </w:p>
    <w:p w14:paraId="6629D90A" w14:textId="77777777" w:rsidR="00345AF1" w:rsidRDefault="00345AF1" w:rsidP="00345AF1">
      <w:pPr>
        <w:rPr>
          <w:lang w:bidi="ar-SA"/>
        </w:rPr>
      </w:pPr>
      <w:r>
        <w:rPr>
          <w:lang w:bidi="ar-SA"/>
        </w:rPr>
        <w:t>Following attributes can be used:</w:t>
      </w:r>
    </w:p>
    <w:p w14:paraId="6E78342A" w14:textId="77777777" w:rsidR="00345AF1" w:rsidRDefault="00345AF1" w:rsidP="00345AF1">
      <w:pPr>
        <w:rPr>
          <w:lang w:bidi="ar-SA"/>
        </w:rPr>
      </w:pPr>
      <w:r>
        <w:rPr>
          <w:lang w:bidi="ar-SA"/>
        </w:rPr>
        <w:t>ALIGN</w:t>
      </w:r>
    </w:p>
    <w:p w14:paraId="14761FCE" w14:textId="77777777" w:rsidR="00345AF1" w:rsidRDefault="00345AF1" w:rsidP="00345AF1">
      <w:pPr>
        <w:rPr>
          <w:lang w:bidi="ar-SA"/>
        </w:rPr>
      </w:pPr>
      <w:r>
        <w:rPr>
          <w:lang w:bidi="ar-SA"/>
        </w:rPr>
        <w:t>EXPANDX</w:t>
      </w:r>
    </w:p>
    <w:p w14:paraId="12AECEB9" w14:textId="77777777" w:rsidR="00345AF1" w:rsidRDefault="00345AF1" w:rsidP="00345AF1">
      <w:pPr>
        <w:rPr>
          <w:lang w:bidi="ar-SA"/>
        </w:rPr>
      </w:pPr>
      <w:r>
        <w:rPr>
          <w:lang w:bidi="ar-SA"/>
        </w:rPr>
        <w:t>EXPANDY</w:t>
      </w:r>
    </w:p>
    <w:p w14:paraId="573D3B1D" w14:textId="77777777" w:rsidR="00345AF1" w:rsidRDefault="00345AF1" w:rsidP="00345AF1">
      <w:pPr>
        <w:rPr>
          <w:lang w:bidi="ar-SA"/>
        </w:rPr>
      </w:pPr>
      <w:r>
        <w:rPr>
          <w:lang w:bidi="ar-SA"/>
        </w:rPr>
        <w:t>HEIGHT</w:t>
      </w:r>
    </w:p>
    <w:p w14:paraId="6311B24E" w14:textId="77777777" w:rsidR="00345AF1" w:rsidRDefault="00345AF1" w:rsidP="00345AF1">
      <w:pPr>
        <w:rPr>
          <w:lang w:bidi="ar-SA"/>
        </w:rPr>
      </w:pPr>
      <w:r>
        <w:rPr>
          <w:lang w:bidi="ar-SA"/>
        </w:rPr>
        <w:t>UNIFORMH</w:t>
      </w:r>
    </w:p>
    <w:p w14:paraId="38F25452" w14:textId="77777777" w:rsidR="00345AF1" w:rsidRDefault="00345AF1" w:rsidP="00345AF1">
      <w:pPr>
        <w:rPr>
          <w:lang w:bidi="ar-SA"/>
        </w:rPr>
      </w:pPr>
      <w:r>
        <w:rPr>
          <w:lang w:bidi="ar-SA"/>
        </w:rPr>
        <w:t>UNIFORMW</w:t>
      </w:r>
    </w:p>
    <w:p w14:paraId="43999C8A" w14:textId="77777777" w:rsidR="00345AF1" w:rsidRDefault="00345AF1" w:rsidP="00076935">
      <w:pPr>
        <w:rPr>
          <w:lang w:bidi="ar-SA"/>
        </w:rPr>
      </w:pPr>
      <w:r>
        <w:rPr>
          <w:lang w:bidi="ar-SA"/>
        </w:rPr>
        <w:t>WIDTH</w:t>
      </w:r>
    </w:p>
    <w:p w14:paraId="7717304C" w14:textId="77777777" w:rsidR="0087371C" w:rsidRDefault="0087371C" w:rsidP="0087371C">
      <w:pPr>
        <w:pStyle w:val="Rubrik4"/>
        <w:rPr>
          <w:lang w:bidi="ar-SA"/>
        </w:rPr>
      </w:pPr>
      <w:bookmarkStart w:id="571" w:name="_(GP-TABS_&lt;parent&gt;_[attributes])"/>
      <w:bookmarkStart w:id="572" w:name="_Toc359406259"/>
      <w:bookmarkEnd w:id="571"/>
      <w:r>
        <w:rPr>
          <w:lang w:bidi="ar-SA"/>
        </w:rPr>
        <w:t>(</w:t>
      </w:r>
      <w:hyperlink w:anchor="_(GP-TABS_&lt;parent&gt;_[attributes])" w:history="1">
        <w:r w:rsidRPr="0087371C">
          <w:rPr>
            <w:rStyle w:val="Hyperlnk"/>
            <w:bdr w:val="none" w:sz="0" w:space="0" w:color="auto"/>
            <w:lang w:bidi="ar-SA"/>
          </w:rPr>
          <w:t>GP-TABS</w:t>
        </w:r>
      </w:hyperlink>
      <w:r>
        <w:rPr>
          <w:lang w:bidi="ar-SA"/>
        </w:rPr>
        <w:t xml:space="preserve"> &lt;parent&gt; [</w:t>
      </w:r>
      <w:proofErr w:type="gramStart"/>
      <w:r>
        <w:rPr>
          <w:lang w:bidi="ar-SA"/>
        </w:rPr>
        <w:t>attributes</w:t>
      </w:r>
      <w:r w:rsidR="009022E4">
        <w:rPr>
          <w:lang w:bidi="ar-SA"/>
        </w:rPr>
        <w:t>..</w:t>
      </w:r>
      <w:proofErr w:type="gramEnd"/>
      <w:r>
        <w:rPr>
          <w:lang w:bidi="ar-SA"/>
        </w:rPr>
        <w:t>])</w:t>
      </w:r>
      <w:bookmarkEnd w:id="572"/>
    </w:p>
    <w:p w14:paraId="4FA4CF77" w14:textId="77777777" w:rsidR="0087371C" w:rsidRDefault="0087371C" w:rsidP="0087371C">
      <w:pPr>
        <w:rPr>
          <w:lang w:bidi="ar-SA"/>
        </w:rPr>
      </w:pPr>
      <w:r>
        <w:rPr>
          <w:lang w:bidi="ar-SA"/>
        </w:rPr>
        <w:t>Creates a tab control.</w:t>
      </w:r>
    </w:p>
    <w:p w14:paraId="00B7EBD0" w14:textId="77777777" w:rsidR="0087371C" w:rsidRDefault="0087371C" w:rsidP="0087371C">
      <w:pPr>
        <w:rPr>
          <w:lang w:bidi="ar-SA"/>
        </w:rPr>
      </w:pPr>
      <w:r>
        <w:rPr>
          <w:lang w:bidi="ar-SA"/>
        </w:rPr>
        <w:t xml:space="preserve">VALUE attribute is an integer, which is an index of the currently selected page. If no page </w:t>
      </w:r>
      <w:proofErr w:type="gramStart"/>
      <w:r>
        <w:rPr>
          <w:lang w:bidi="ar-SA"/>
        </w:rPr>
        <w:t>exist</w:t>
      </w:r>
      <w:proofErr w:type="gramEnd"/>
      <w:r>
        <w:rPr>
          <w:lang w:bidi="ar-SA"/>
        </w:rPr>
        <w:t xml:space="preserve"> then the value is -1. ACTION attribute is used when the user changes tab.</w:t>
      </w:r>
    </w:p>
    <w:p w14:paraId="2ADE4D66" w14:textId="77777777" w:rsidR="009022E4" w:rsidRDefault="009022E4" w:rsidP="009022E4">
      <w:pPr>
        <w:rPr>
          <w:lang w:bidi="ar-SA"/>
        </w:rPr>
      </w:pPr>
      <w:r>
        <w:rPr>
          <w:lang w:bidi="ar-SA"/>
        </w:rPr>
        <w:t>Following attributes can be used:</w:t>
      </w:r>
    </w:p>
    <w:p w14:paraId="2D4C1CCC" w14:textId="77777777" w:rsidR="009022E4" w:rsidRDefault="009022E4" w:rsidP="009022E4">
      <w:pPr>
        <w:rPr>
          <w:lang w:bidi="ar-SA"/>
        </w:rPr>
      </w:pPr>
      <w:r>
        <w:rPr>
          <w:lang w:bidi="ar-SA"/>
        </w:rPr>
        <w:t>ALIGN</w:t>
      </w:r>
      <w:r w:rsidR="005A3E89">
        <w:rPr>
          <w:lang w:bidi="ar-SA"/>
        </w:rPr>
        <w:t xml:space="preserve">, </w:t>
      </w:r>
      <w:r w:rsidR="003E4B2D">
        <w:rPr>
          <w:lang w:bidi="ar-SA"/>
        </w:rPr>
        <w:t>ENABLED</w:t>
      </w:r>
      <w:r w:rsidR="005A3E89">
        <w:rPr>
          <w:lang w:bidi="ar-SA"/>
        </w:rPr>
        <w:t xml:space="preserve">, </w:t>
      </w:r>
      <w:r>
        <w:rPr>
          <w:lang w:bidi="ar-SA"/>
        </w:rPr>
        <w:t>EXPANDX</w:t>
      </w:r>
      <w:r w:rsidR="005A3E89">
        <w:rPr>
          <w:lang w:bidi="ar-SA"/>
        </w:rPr>
        <w:t xml:space="preserve">, </w:t>
      </w:r>
      <w:r>
        <w:rPr>
          <w:lang w:bidi="ar-SA"/>
        </w:rPr>
        <w:t>EXPANDY</w:t>
      </w:r>
      <w:r w:rsidR="005A3E89">
        <w:rPr>
          <w:lang w:bidi="ar-SA"/>
        </w:rPr>
        <w:t xml:space="preserve">, </w:t>
      </w:r>
      <w:r>
        <w:rPr>
          <w:lang w:bidi="ar-SA"/>
        </w:rPr>
        <w:t>HEIGHT</w:t>
      </w:r>
      <w:r w:rsidR="005A3E89">
        <w:rPr>
          <w:lang w:bidi="ar-SA"/>
        </w:rPr>
        <w:t xml:space="preserve">, </w:t>
      </w:r>
      <w:r>
        <w:rPr>
          <w:lang w:bidi="ar-SA"/>
        </w:rPr>
        <w:t>UNIFORMH</w:t>
      </w:r>
      <w:r w:rsidR="005A3E89">
        <w:rPr>
          <w:lang w:bidi="ar-SA"/>
        </w:rPr>
        <w:t xml:space="preserve">, </w:t>
      </w:r>
      <w:r>
        <w:rPr>
          <w:lang w:bidi="ar-SA"/>
        </w:rPr>
        <w:t>UNIFORMW</w:t>
      </w:r>
      <w:r w:rsidR="005A3E89">
        <w:rPr>
          <w:lang w:bidi="ar-SA"/>
        </w:rPr>
        <w:t xml:space="preserve">, </w:t>
      </w:r>
      <w:r>
        <w:rPr>
          <w:lang w:bidi="ar-SA"/>
        </w:rPr>
        <w:t>WIDTH</w:t>
      </w:r>
      <w:r w:rsidR="00FD5A60">
        <w:rPr>
          <w:lang w:bidi="ar-SA"/>
        </w:rPr>
        <w:t xml:space="preserve"> VISIBLE</w:t>
      </w:r>
    </w:p>
    <w:p w14:paraId="5BF97BD0" w14:textId="77777777" w:rsidR="0087371C" w:rsidRDefault="0087371C" w:rsidP="009022E4">
      <w:pPr>
        <w:pStyle w:val="Rubrik4"/>
        <w:rPr>
          <w:lang w:bidi="ar-SA"/>
        </w:rPr>
      </w:pPr>
      <w:bookmarkStart w:id="573" w:name="_(GP-TABPAGE_&lt;parent&gt;_[attribute]"/>
      <w:bookmarkStart w:id="574" w:name="_Toc359406260"/>
      <w:bookmarkEnd w:id="573"/>
      <w:r>
        <w:rPr>
          <w:lang w:bidi="ar-SA"/>
        </w:rPr>
        <w:t>(</w:t>
      </w:r>
      <w:hyperlink w:anchor="_(GP-TABPAGE_&lt;parent&gt;_[attribute]" w:history="1">
        <w:r w:rsidRPr="009022E4">
          <w:rPr>
            <w:rStyle w:val="Hyperlnk"/>
            <w:bdr w:val="none" w:sz="0" w:space="0" w:color="auto"/>
            <w:lang w:bidi="ar-SA"/>
          </w:rPr>
          <w:t>GP-TABPAGE</w:t>
        </w:r>
      </w:hyperlink>
      <w:r>
        <w:rPr>
          <w:lang w:bidi="ar-SA"/>
        </w:rPr>
        <w:t xml:space="preserve"> &lt;parent&gt; [attribute</w:t>
      </w:r>
      <w:r w:rsidR="009022E4">
        <w:rPr>
          <w:lang w:bidi="ar-SA"/>
        </w:rPr>
        <w:t>s</w:t>
      </w:r>
      <w:proofErr w:type="gramStart"/>
      <w:r w:rsidR="009022E4">
        <w:rPr>
          <w:lang w:bidi="ar-SA"/>
        </w:rPr>
        <w:t xml:space="preserve"> ..</w:t>
      </w:r>
      <w:proofErr w:type="gramEnd"/>
      <w:r>
        <w:rPr>
          <w:lang w:bidi="ar-SA"/>
        </w:rPr>
        <w:t>]</w:t>
      </w:r>
      <w:r w:rsidR="009022E4">
        <w:rPr>
          <w:lang w:bidi="ar-SA"/>
        </w:rPr>
        <w:t>)</w:t>
      </w:r>
      <w:bookmarkEnd w:id="574"/>
    </w:p>
    <w:p w14:paraId="0D0FB784" w14:textId="77777777" w:rsidR="009022E4" w:rsidRDefault="009022E4" w:rsidP="009022E4">
      <w:pPr>
        <w:rPr>
          <w:lang w:bidi="ar-SA"/>
        </w:rPr>
      </w:pPr>
      <w:r>
        <w:rPr>
          <w:lang w:bidi="ar-SA"/>
        </w:rPr>
        <w:t>Creates a tab page for a GP-TABS control. Parent has to be a tab control or an error will be raised. The tab page works like a GP-COLUMN but can be altered to work as a grid or just like GP-COLUMN.</w:t>
      </w:r>
    </w:p>
    <w:p w14:paraId="2EFFEFC3" w14:textId="77777777" w:rsidR="003E4B2D" w:rsidRDefault="003E4B2D" w:rsidP="003E4B2D">
      <w:r>
        <w:t>Following attributes can be used:</w:t>
      </w:r>
    </w:p>
    <w:p w14:paraId="2B9DD725" w14:textId="77777777" w:rsidR="003E4B2D" w:rsidRDefault="005A5DC7" w:rsidP="003E4B2D">
      <w:pPr>
        <w:rPr>
          <w:lang w:bidi="ar-SA"/>
        </w:rPr>
      </w:pPr>
      <w:hyperlink w:anchor="_CHILDALIGN" w:history="1">
        <w:r w:rsidR="003E4B2D" w:rsidRPr="00A7619F">
          <w:rPr>
            <w:rStyle w:val="Hyperlnk"/>
            <w:bdr w:val="none" w:sz="0" w:space="0" w:color="auto"/>
            <w:lang w:bidi="ar-SA"/>
          </w:rPr>
          <w:t>CHILDALIGN</w:t>
        </w:r>
      </w:hyperlink>
      <w:r w:rsidR="003E4B2D">
        <w:rPr>
          <w:lang w:bidi="ar-SA"/>
        </w:rPr>
        <w:t xml:space="preserve"> </w:t>
      </w:r>
      <w:hyperlink w:anchor="_CHILDEXPANDX" w:history="1">
        <w:r w:rsidR="003E4B2D" w:rsidRPr="00A7619F">
          <w:rPr>
            <w:rStyle w:val="Hyperlnk"/>
            <w:bdr w:val="none" w:sz="0" w:space="0" w:color="auto"/>
            <w:lang w:bidi="ar-SA"/>
          </w:rPr>
          <w:t>CHILDEXPANDX</w:t>
        </w:r>
      </w:hyperlink>
      <w:r w:rsidR="003E4B2D">
        <w:rPr>
          <w:lang w:bidi="ar-SA"/>
        </w:rPr>
        <w:t xml:space="preserve"> </w:t>
      </w:r>
      <w:hyperlink w:anchor="_CHILDEXPANDY" w:history="1">
        <w:r w:rsidR="003E4B2D" w:rsidRPr="00A7619F">
          <w:rPr>
            <w:rStyle w:val="Hyperlnk"/>
            <w:bdr w:val="none" w:sz="0" w:space="0" w:color="auto"/>
            <w:lang w:bidi="ar-SA"/>
          </w:rPr>
          <w:t>CHILDEXPANDY</w:t>
        </w:r>
      </w:hyperlink>
      <w:r w:rsidR="003E4B2D">
        <w:rPr>
          <w:lang w:bidi="ar-SA"/>
        </w:rPr>
        <w:t xml:space="preserve"> </w:t>
      </w:r>
      <w:hyperlink w:anchor="_CHILDUNIFORMH" w:history="1">
        <w:r w:rsidR="003E4B2D" w:rsidRPr="00A7619F">
          <w:rPr>
            <w:rStyle w:val="Hyperlnk"/>
            <w:bdr w:val="none" w:sz="0" w:space="0" w:color="auto"/>
            <w:lang w:bidi="ar-SA"/>
          </w:rPr>
          <w:t>CHILDUNIFORMH</w:t>
        </w:r>
      </w:hyperlink>
      <w:r w:rsidR="003E4B2D">
        <w:rPr>
          <w:lang w:bidi="ar-SA"/>
        </w:rPr>
        <w:t xml:space="preserve"> </w:t>
      </w:r>
      <w:hyperlink w:anchor="_CHILDUNIFORMW" w:history="1">
        <w:r w:rsidR="003E4B2D" w:rsidRPr="00A7619F">
          <w:rPr>
            <w:rStyle w:val="Hyperlnk"/>
            <w:bdr w:val="none" w:sz="0" w:space="0" w:color="auto"/>
            <w:lang w:bidi="ar-SA"/>
          </w:rPr>
          <w:t>CHILDUNIFORMW</w:t>
        </w:r>
      </w:hyperlink>
      <w:r w:rsidR="003E4B2D">
        <w:rPr>
          <w:lang w:bidi="ar-SA"/>
        </w:rPr>
        <w:t xml:space="preserve"> </w:t>
      </w:r>
      <w:hyperlink w:anchor="_VERTICAL" w:history="1">
        <w:r w:rsidR="003E4B2D" w:rsidRPr="00A7619F">
          <w:rPr>
            <w:rStyle w:val="Hyperlnk"/>
            <w:bdr w:val="none" w:sz="0" w:space="0" w:color="auto"/>
            <w:lang w:bidi="ar-SA"/>
          </w:rPr>
          <w:t>VERTICAL</w:t>
        </w:r>
      </w:hyperlink>
      <w:r w:rsidR="003E4B2D">
        <w:rPr>
          <w:lang w:bidi="ar-SA"/>
        </w:rPr>
        <w:t xml:space="preserve"> </w:t>
      </w:r>
      <w:hyperlink w:anchor="_WRAPCOUNT" w:history="1">
        <w:r w:rsidR="003E4B2D" w:rsidRPr="00A7619F">
          <w:rPr>
            <w:rStyle w:val="Hyperlnk"/>
            <w:bdr w:val="none" w:sz="0" w:space="0" w:color="auto"/>
            <w:lang w:bidi="ar-SA"/>
          </w:rPr>
          <w:t>WRAPCOUNT</w:t>
        </w:r>
      </w:hyperlink>
      <w:r w:rsidR="00FD5A60">
        <w:rPr>
          <w:rStyle w:val="Hyperlnk"/>
          <w:bdr w:val="none" w:sz="0" w:space="0" w:color="auto"/>
          <w:lang w:bidi="ar-SA"/>
        </w:rPr>
        <w:t xml:space="preserve"> VISIBLE</w:t>
      </w:r>
    </w:p>
    <w:p w14:paraId="61536EF8" w14:textId="77777777" w:rsidR="005A3E89" w:rsidRPr="005A3E89" w:rsidRDefault="005A3E89" w:rsidP="005A3E89">
      <w:pPr>
        <w:pStyle w:val="LISPSAMPLE"/>
        <w:rPr>
          <w:b/>
          <w:lang w:bidi="ar-SA"/>
        </w:rPr>
      </w:pPr>
      <w:r w:rsidRPr="005A3E89">
        <w:rPr>
          <w:b/>
          <w:lang w:bidi="ar-SA"/>
        </w:rPr>
        <w:t>Example:</w:t>
      </w:r>
    </w:p>
    <w:p w14:paraId="58D519B4" w14:textId="77777777" w:rsidR="009022E4" w:rsidRDefault="005A3E89" w:rsidP="005A3E89">
      <w:pPr>
        <w:pStyle w:val="LISPSAMPLE"/>
        <w:rPr>
          <w:lang w:bidi="ar-SA"/>
        </w:rPr>
      </w:pPr>
      <w:r>
        <w:rPr>
          <w:lang w:bidi="ar-SA"/>
        </w:rPr>
        <w:t>(DEFUN handler (object)</w:t>
      </w:r>
      <w:r>
        <w:rPr>
          <w:lang w:bidi="ar-SA"/>
        </w:rPr>
        <w:br/>
        <w:t xml:space="preserve">  (COND</w:t>
      </w:r>
      <w:r>
        <w:rPr>
          <w:lang w:bidi="ar-SA"/>
        </w:rPr>
        <w:br/>
        <w:t xml:space="preserve">    ((= object tabs)</w:t>
      </w:r>
      <w:r>
        <w:rPr>
          <w:lang w:bidi="ar-SA"/>
        </w:rPr>
        <w:br/>
        <w:t xml:space="preserve">      (SETQ index (GP-GETQ object VALUE))</w:t>
      </w:r>
      <w:r>
        <w:rPr>
          <w:lang w:bidi="ar-SA"/>
        </w:rPr>
        <w:br/>
        <w:t xml:space="preserve">      (COND</w:t>
      </w:r>
      <w:r>
        <w:rPr>
          <w:lang w:bidi="ar-SA"/>
        </w:rPr>
        <w:br/>
        <w:t xml:space="preserve">        ((= index 0) (GP-SETQ </w:t>
      </w:r>
      <w:proofErr w:type="spellStart"/>
      <w:r>
        <w:rPr>
          <w:lang w:bidi="ar-SA"/>
        </w:rPr>
        <w:t>tablabel</w:t>
      </w:r>
      <w:proofErr w:type="spellEnd"/>
      <w:r>
        <w:rPr>
          <w:lang w:bidi="ar-SA"/>
        </w:rPr>
        <w:t xml:space="preserve"> CAPTION (STRCAT "Page 1")))</w:t>
      </w:r>
      <w:r>
        <w:rPr>
          <w:lang w:bidi="ar-SA"/>
        </w:rPr>
        <w:br/>
        <w:t xml:space="preserve">        ((= index 1) (GP-SETQ </w:t>
      </w:r>
      <w:proofErr w:type="spellStart"/>
      <w:r>
        <w:rPr>
          <w:lang w:bidi="ar-SA"/>
        </w:rPr>
        <w:t>tablabel</w:t>
      </w:r>
      <w:proofErr w:type="spellEnd"/>
      <w:r>
        <w:rPr>
          <w:lang w:bidi="ar-SA"/>
        </w:rPr>
        <w:t xml:space="preserve"> CAPTION (STRCAT "Page 2")))))</w:t>
      </w:r>
      <w:r>
        <w:rPr>
          <w:lang w:bidi="ar-SA"/>
        </w:rPr>
        <w:br/>
        <w:t xml:space="preserve">    ((= object b:close)</w:t>
      </w:r>
      <w:r>
        <w:rPr>
          <w:lang w:bidi="ar-SA"/>
        </w:rPr>
        <w:br/>
        <w:t xml:space="preserve">      (GP-CLOSE </w:t>
      </w:r>
      <w:proofErr w:type="spellStart"/>
      <w:r>
        <w:rPr>
          <w:lang w:bidi="ar-SA"/>
        </w:rPr>
        <w:t>dlg</w:t>
      </w:r>
      <w:proofErr w:type="spellEnd"/>
      <w:r>
        <w:rPr>
          <w:lang w:bidi="ar-SA"/>
        </w:rPr>
        <w:t xml:space="preserve"> nil))</w:t>
      </w:r>
      <w:r>
        <w:rPr>
          <w:lang w:bidi="ar-SA"/>
        </w:rPr>
        <w:br/>
        <w:t xml:space="preserve">  )</w:t>
      </w:r>
      <w:r>
        <w:rPr>
          <w:lang w:bidi="ar-SA"/>
        </w:rPr>
        <w:br/>
        <w:t>)</w:t>
      </w:r>
      <w:r>
        <w:rPr>
          <w:lang w:bidi="ar-SA"/>
        </w:rPr>
        <w:br/>
        <w:t xml:space="preserve">(SETQ </w:t>
      </w:r>
      <w:proofErr w:type="spellStart"/>
      <w:r>
        <w:rPr>
          <w:lang w:bidi="ar-SA"/>
        </w:rPr>
        <w:t>dlg</w:t>
      </w:r>
      <w:proofErr w:type="spellEnd"/>
      <w:r>
        <w:rPr>
          <w:lang w:bidi="ar-SA"/>
        </w:rPr>
        <w:t xml:space="preserve"> (GP-DIALOG "TAB SAMPLE" RESIZABLE T ACTION handler))</w:t>
      </w:r>
      <w:r>
        <w:rPr>
          <w:lang w:bidi="ar-SA"/>
        </w:rPr>
        <w:br/>
      </w:r>
      <w:r w:rsidRPr="005A3E89">
        <w:rPr>
          <w:lang w:bidi="ar-SA"/>
        </w:rPr>
        <w:t xml:space="preserve">(SETQ </w:t>
      </w:r>
      <w:proofErr w:type="spellStart"/>
      <w:r w:rsidRPr="005A3E89">
        <w:rPr>
          <w:lang w:bidi="ar-SA"/>
        </w:rPr>
        <w:t>tablabel</w:t>
      </w:r>
      <w:proofErr w:type="spellEnd"/>
      <w:r w:rsidRPr="005A3E89">
        <w:rPr>
          <w:lang w:bidi="ar-SA"/>
        </w:rPr>
        <w:t xml:space="preserve"> (GP-LABEL </w:t>
      </w:r>
      <w:proofErr w:type="spellStart"/>
      <w:r w:rsidRPr="005A3E89">
        <w:rPr>
          <w:lang w:bidi="ar-SA"/>
        </w:rPr>
        <w:t>dlg</w:t>
      </w:r>
      <w:proofErr w:type="spellEnd"/>
      <w:r w:rsidRPr="005A3E89">
        <w:rPr>
          <w:lang w:bidi="ar-SA"/>
        </w:rPr>
        <w:t xml:space="preserve"> ""))</w:t>
      </w:r>
      <w:r w:rsidRPr="005A3E89">
        <w:rPr>
          <w:lang w:bidi="ar-SA"/>
        </w:rPr>
        <w:br/>
      </w:r>
      <w:r>
        <w:rPr>
          <w:lang w:bidi="ar-SA"/>
        </w:rPr>
        <w:t xml:space="preserve">(SETQ tabs (GP-TABS </w:t>
      </w:r>
      <w:proofErr w:type="spellStart"/>
      <w:r>
        <w:rPr>
          <w:lang w:bidi="ar-SA"/>
        </w:rPr>
        <w:t>dlg</w:t>
      </w:r>
      <w:proofErr w:type="spellEnd"/>
      <w:r>
        <w:rPr>
          <w:lang w:bidi="ar-SA"/>
        </w:rPr>
        <w:t>))</w:t>
      </w:r>
      <w:r>
        <w:rPr>
          <w:lang w:bidi="ar-SA"/>
        </w:rPr>
        <w:br/>
        <w:t>(SETQ page1 (GP-TABPAGE tabs "FRUITS"))</w:t>
      </w:r>
      <w:r>
        <w:rPr>
          <w:lang w:bidi="ar-SA"/>
        </w:rPr>
        <w:br/>
        <w:t>(SETQ btn1 (GP-BUTTON page1 "Apples"))</w:t>
      </w:r>
      <w:r>
        <w:rPr>
          <w:lang w:bidi="ar-SA"/>
        </w:rPr>
        <w:br/>
        <w:t>(SETQ btn2 (GP-BUTTON page1 "Oranges"))</w:t>
      </w:r>
      <w:r>
        <w:rPr>
          <w:lang w:bidi="ar-SA"/>
        </w:rPr>
        <w:br/>
        <w:t>(SETQ page2 (GP-TABPAGE tabs "VEGETABLES"))</w:t>
      </w:r>
      <w:r>
        <w:rPr>
          <w:lang w:bidi="ar-SA"/>
        </w:rPr>
        <w:br/>
        <w:t>(SETQ btn1 (GP-BUTTON page2 "Carrots"))</w:t>
      </w:r>
      <w:r>
        <w:rPr>
          <w:lang w:bidi="ar-SA"/>
        </w:rPr>
        <w:br/>
        <w:t>(SETQ btn2 (GP-BUTTON page2 "Beetroot"))</w:t>
      </w:r>
      <w:r>
        <w:rPr>
          <w:lang w:bidi="ar-SA"/>
        </w:rPr>
        <w:br/>
        <w:t xml:space="preserve">(SETQ b:ok (GP-BUTTON </w:t>
      </w:r>
      <w:proofErr w:type="spellStart"/>
      <w:r>
        <w:rPr>
          <w:lang w:bidi="ar-SA"/>
        </w:rPr>
        <w:t>dlg</w:t>
      </w:r>
      <w:proofErr w:type="spellEnd"/>
      <w:r>
        <w:rPr>
          <w:lang w:bidi="ar-SA"/>
        </w:rPr>
        <w:t xml:space="preserve"> "OK" EXPANDX nil WIDTH 80 ALIGN GPC-CENTER))</w:t>
      </w:r>
      <w:r>
        <w:rPr>
          <w:lang w:bidi="ar-SA"/>
        </w:rPr>
        <w:br/>
        <w:t xml:space="preserve">(GP-SHOWMODAL </w:t>
      </w:r>
      <w:proofErr w:type="spellStart"/>
      <w:r>
        <w:rPr>
          <w:lang w:bidi="ar-SA"/>
        </w:rPr>
        <w:t>dlg</w:t>
      </w:r>
      <w:proofErr w:type="spellEnd"/>
      <w:r>
        <w:rPr>
          <w:lang w:bidi="ar-SA"/>
        </w:rPr>
        <w:t>)</w:t>
      </w:r>
    </w:p>
    <w:p w14:paraId="0247E0AA" w14:textId="77777777" w:rsidR="005A3E89" w:rsidRPr="009022E4" w:rsidRDefault="005A3E89" w:rsidP="005A3E89">
      <w:pPr>
        <w:pStyle w:val="LISPSAMPLE"/>
        <w:rPr>
          <w:lang w:bidi="ar-SA"/>
        </w:rPr>
      </w:pPr>
      <w:r>
        <w:rPr>
          <w:noProof/>
          <w:lang w:val="sv-SE" w:eastAsia="sv-SE" w:bidi="ar-SA"/>
        </w:rPr>
        <w:drawing>
          <wp:inline distT="0" distB="0" distL="0" distR="0" wp14:anchorId="4D49B552" wp14:editId="1FBDEB73">
            <wp:extent cx="1277710" cy="1344706"/>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98183" cy="1366253"/>
                    </a:xfrm>
                    <a:prstGeom prst="rect">
                      <a:avLst/>
                    </a:prstGeom>
                  </pic:spPr>
                </pic:pic>
              </a:graphicData>
            </a:graphic>
          </wp:inline>
        </w:drawing>
      </w:r>
    </w:p>
    <w:p w14:paraId="1A829E2C" w14:textId="77777777" w:rsidR="009B5BCA" w:rsidRDefault="009B5BCA" w:rsidP="009B5BCA">
      <w:pPr>
        <w:pStyle w:val="Rubrik2"/>
        <w:rPr>
          <w:lang w:bidi="ar-SA"/>
        </w:rPr>
      </w:pPr>
      <w:bookmarkStart w:id="575" w:name="_Toc359406261"/>
      <w:r>
        <w:rPr>
          <w:lang w:bidi="ar-SA"/>
        </w:rPr>
        <w:t xml:space="preserve">Functions that </w:t>
      </w:r>
      <w:proofErr w:type="gramStart"/>
      <w:r>
        <w:rPr>
          <w:lang w:bidi="ar-SA"/>
        </w:rPr>
        <w:t>controls</w:t>
      </w:r>
      <w:proofErr w:type="gramEnd"/>
      <w:r>
        <w:rPr>
          <w:lang w:bidi="ar-SA"/>
        </w:rPr>
        <w:t xml:space="preserve"> the behavior of the dialogs</w:t>
      </w:r>
      <w:bookmarkEnd w:id="575"/>
    </w:p>
    <w:p w14:paraId="1FFAAB3F" w14:textId="77777777" w:rsidR="009B5BCA" w:rsidRDefault="009B5BCA" w:rsidP="009B5BCA">
      <w:pPr>
        <w:pStyle w:val="Rubrik4"/>
        <w:rPr>
          <w:lang w:bidi="ar-SA"/>
        </w:rPr>
      </w:pPr>
      <w:bookmarkStart w:id="576" w:name="_(GP-SHOWMODAL_&lt;dialog&gt;)"/>
      <w:bookmarkStart w:id="577" w:name="_Toc359406262"/>
      <w:bookmarkEnd w:id="576"/>
      <w:r>
        <w:rPr>
          <w:lang w:bidi="ar-SA"/>
        </w:rPr>
        <w:t>(</w:t>
      </w:r>
      <w:hyperlink w:anchor="_(GP-SHOWMODAL_&lt;dialog&gt;)" w:history="1">
        <w:r w:rsidRPr="00145AF4">
          <w:rPr>
            <w:rStyle w:val="Hyperlnk"/>
            <w:bdr w:val="none" w:sz="0" w:space="0" w:color="auto"/>
            <w:lang w:bidi="ar-SA"/>
          </w:rPr>
          <w:t>GP-SHOWMODAL</w:t>
        </w:r>
      </w:hyperlink>
      <w:r>
        <w:rPr>
          <w:lang w:bidi="ar-SA"/>
        </w:rPr>
        <w:t xml:space="preserve"> &lt;dialog&gt;)</w:t>
      </w:r>
      <w:bookmarkEnd w:id="577"/>
    </w:p>
    <w:p w14:paraId="6E884F46" w14:textId="77777777" w:rsidR="002E4955" w:rsidRDefault="009B5BCA" w:rsidP="009B5BCA">
      <w:pPr>
        <w:rPr>
          <w:lang w:bidi="ar-SA"/>
        </w:rPr>
      </w:pPr>
      <w:r>
        <w:rPr>
          <w:lang w:bidi="ar-SA"/>
        </w:rPr>
        <w:t>The function shows the dialog</w:t>
      </w:r>
      <w:r w:rsidR="002E4955">
        <w:rPr>
          <w:lang w:bidi="ar-SA"/>
        </w:rPr>
        <w:t xml:space="preserve">. </w:t>
      </w:r>
      <w:r w:rsidR="0019738A">
        <w:rPr>
          <w:lang w:bidi="ar-SA"/>
        </w:rPr>
        <w:t xml:space="preserve">The value that the function will return </w:t>
      </w:r>
      <w:r w:rsidR="002E4955">
        <w:rPr>
          <w:lang w:bidi="ar-SA"/>
        </w:rPr>
        <w:t>can be specified</w:t>
      </w:r>
      <w:r>
        <w:rPr>
          <w:lang w:bidi="ar-SA"/>
        </w:rPr>
        <w:t xml:space="preserve"> </w:t>
      </w:r>
      <w:r w:rsidR="002E4955">
        <w:rPr>
          <w:lang w:bidi="ar-SA"/>
        </w:rPr>
        <w:t>at different way.</w:t>
      </w:r>
    </w:p>
    <w:p w14:paraId="7E5623E4" w14:textId="77777777" w:rsidR="002E4955" w:rsidRDefault="002E4955" w:rsidP="00E868A6">
      <w:pPr>
        <w:pStyle w:val="Liststycke"/>
        <w:numPr>
          <w:ilvl w:val="0"/>
          <w:numId w:val="9"/>
        </w:numPr>
        <w:rPr>
          <w:lang w:bidi="ar-SA"/>
        </w:rPr>
      </w:pPr>
      <w:r>
        <w:rPr>
          <w:lang w:bidi="ar-SA"/>
        </w:rPr>
        <w:t>On a GP-BUTTON with the attribute RESPONSE</w:t>
      </w:r>
    </w:p>
    <w:p w14:paraId="49ABDE95" w14:textId="77777777" w:rsidR="002E4955" w:rsidRDefault="002E4955" w:rsidP="00E868A6">
      <w:pPr>
        <w:pStyle w:val="Liststycke"/>
        <w:numPr>
          <w:ilvl w:val="0"/>
          <w:numId w:val="9"/>
        </w:numPr>
        <w:rPr>
          <w:lang w:bidi="ar-SA"/>
        </w:rPr>
      </w:pPr>
      <w:r>
        <w:rPr>
          <w:lang w:bidi="ar-SA"/>
        </w:rPr>
        <w:t>With the GP-CLOSE function.</w:t>
      </w:r>
    </w:p>
    <w:p w14:paraId="6186E49A" w14:textId="77777777" w:rsidR="002E4955" w:rsidRDefault="002E4955" w:rsidP="00E868A6">
      <w:pPr>
        <w:pStyle w:val="Liststycke"/>
        <w:numPr>
          <w:ilvl w:val="0"/>
          <w:numId w:val="9"/>
        </w:numPr>
        <w:rPr>
          <w:lang w:bidi="ar-SA"/>
        </w:rPr>
      </w:pPr>
      <w:r>
        <w:rPr>
          <w:lang w:bidi="ar-SA"/>
        </w:rPr>
        <w:t>If the user press ESC or close the dialog it will return nil unless you don't take care of this in the ACTION callback function.</w:t>
      </w:r>
    </w:p>
    <w:p w14:paraId="0EFCC60F" w14:textId="77777777" w:rsidR="002E4955" w:rsidRDefault="002E4955" w:rsidP="002E4955">
      <w:pPr>
        <w:pStyle w:val="Rubrik4"/>
        <w:rPr>
          <w:lang w:bidi="ar-SA"/>
        </w:rPr>
      </w:pPr>
      <w:bookmarkStart w:id="578" w:name="_(GP-CLOSE_&lt;dialog&gt;_&lt;return"/>
      <w:bookmarkStart w:id="579" w:name="_Toc359406263"/>
      <w:bookmarkEnd w:id="578"/>
      <w:r>
        <w:rPr>
          <w:lang w:bidi="ar-SA"/>
        </w:rPr>
        <w:t>(</w:t>
      </w:r>
      <w:hyperlink w:anchor="_(GP-CLOSE_&lt;dialog&gt;_&lt;return" w:history="1">
        <w:r w:rsidRPr="00145AF4">
          <w:rPr>
            <w:rStyle w:val="Hyperlnk"/>
            <w:bdr w:val="none" w:sz="0" w:space="0" w:color="auto"/>
            <w:lang w:bidi="ar-SA"/>
          </w:rPr>
          <w:t>GP-CLOSE</w:t>
        </w:r>
      </w:hyperlink>
      <w:r>
        <w:rPr>
          <w:lang w:bidi="ar-SA"/>
        </w:rPr>
        <w:t xml:space="preserve"> &lt;dialog&gt; &lt;return value&gt;)</w:t>
      </w:r>
      <w:bookmarkEnd w:id="579"/>
    </w:p>
    <w:p w14:paraId="1246E653" w14:textId="77777777" w:rsidR="002E4955" w:rsidRDefault="002E4955" w:rsidP="002E4955">
      <w:pPr>
        <w:rPr>
          <w:lang w:bidi="ar-SA"/>
        </w:rPr>
      </w:pPr>
      <w:r>
        <w:rPr>
          <w:lang w:bidi="ar-SA"/>
        </w:rPr>
        <w:t xml:space="preserve">This function is normally used in the </w:t>
      </w:r>
      <w:r w:rsidR="003D2BAC">
        <w:rPr>
          <w:lang w:bidi="ar-SA"/>
        </w:rPr>
        <w:t>ACTION callback function. It will close the dialog. The specified return value will be used by the GP-SHOWMODAL function.</w:t>
      </w:r>
    </w:p>
    <w:p w14:paraId="44FEAC75" w14:textId="77777777" w:rsidR="003D2BAC" w:rsidRDefault="00A857BE" w:rsidP="00A857BE">
      <w:pPr>
        <w:pStyle w:val="Rubrik4"/>
        <w:rPr>
          <w:lang w:bidi="ar-SA"/>
        </w:rPr>
      </w:pPr>
      <w:bookmarkStart w:id="580" w:name="_(GP-MESSAGE_&lt;title&gt;_&lt;caption&gt;)"/>
      <w:bookmarkStart w:id="581" w:name="_Toc359406264"/>
      <w:bookmarkEnd w:id="580"/>
      <w:r w:rsidRPr="00145AF4">
        <w:rPr>
          <w:lang w:bidi="ar-SA"/>
        </w:rPr>
        <w:t>(</w:t>
      </w:r>
      <w:hyperlink w:anchor="_(GP-MESSAGE_&lt;title&gt;_&lt;caption&gt;)" w:history="1">
        <w:r w:rsidRPr="00145AF4">
          <w:rPr>
            <w:rStyle w:val="Hyperlnk"/>
            <w:bdr w:val="none" w:sz="0" w:space="0" w:color="auto"/>
            <w:lang w:bidi="ar-SA"/>
          </w:rPr>
          <w:t>GP-MESSAGE</w:t>
        </w:r>
      </w:hyperlink>
      <w:r w:rsidRPr="00145AF4">
        <w:rPr>
          <w:lang w:bidi="ar-SA"/>
        </w:rPr>
        <w:t xml:space="preserve"> &lt;title&gt; &lt;caption&gt;)</w:t>
      </w:r>
      <w:bookmarkEnd w:id="581"/>
    </w:p>
    <w:p w14:paraId="792AE815" w14:textId="77777777" w:rsidR="003D2BAC" w:rsidRDefault="003D2BAC" w:rsidP="003D2BAC">
      <w:pPr>
        <w:rPr>
          <w:lang w:bidi="ar-SA"/>
        </w:rPr>
      </w:pPr>
      <w:r>
        <w:rPr>
          <w:lang w:bidi="ar-SA"/>
        </w:rPr>
        <w:t>This function is similar to the ALERT function. The function shows a message box with the &lt;title&gt; and the &lt;caption&gt; value and an OK button.</w:t>
      </w:r>
    </w:p>
    <w:p w14:paraId="7E1656D3" w14:textId="77777777" w:rsidR="00452F6C" w:rsidRDefault="00452F6C" w:rsidP="00452F6C">
      <w:pPr>
        <w:pStyle w:val="LISPSAMPLE"/>
        <w:rPr>
          <w:lang w:bidi="ar-SA"/>
        </w:rPr>
      </w:pPr>
      <w:r>
        <w:rPr>
          <w:lang w:bidi="ar-SA"/>
        </w:rPr>
        <w:t>Example:</w:t>
      </w:r>
      <w:r>
        <w:rPr>
          <w:lang w:bidi="ar-SA"/>
        </w:rPr>
        <w:br/>
        <w:t>(GP-MESSAGE "Title" "Caption")</w:t>
      </w:r>
      <w:r>
        <w:rPr>
          <w:lang w:bidi="ar-SA"/>
        </w:rPr>
        <w:tab/>
        <w:t>returns "Caption"</w:t>
      </w:r>
    </w:p>
    <w:p w14:paraId="3A0DDDC1" w14:textId="77777777" w:rsidR="003D2BAC" w:rsidRDefault="003D2BAC" w:rsidP="003D2BAC">
      <w:pPr>
        <w:rPr>
          <w:lang w:bidi="ar-SA"/>
        </w:rPr>
      </w:pPr>
      <w:r>
        <w:rPr>
          <w:noProof/>
          <w:lang w:val="sv-SE" w:eastAsia="sv-SE" w:bidi="ar-SA"/>
        </w:rPr>
        <w:drawing>
          <wp:inline distT="0" distB="0" distL="0" distR="0" wp14:anchorId="53FE5A64" wp14:editId="5FDE9055">
            <wp:extent cx="1463040" cy="1463040"/>
            <wp:effectExtent l="19050" t="0" r="3810" b="0"/>
            <wp:docPr id="135"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9" cstate="print"/>
                    <a:srcRect/>
                    <a:stretch>
                      <a:fillRect/>
                    </a:stretch>
                  </pic:blipFill>
                  <pic:spPr bwMode="auto">
                    <a:xfrm>
                      <a:off x="0" y="0"/>
                      <a:ext cx="1463040" cy="1463040"/>
                    </a:xfrm>
                    <a:prstGeom prst="rect">
                      <a:avLst/>
                    </a:prstGeom>
                    <a:noFill/>
                    <a:ln w="9525">
                      <a:noFill/>
                      <a:miter lim="800000"/>
                      <a:headEnd/>
                      <a:tailEnd/>
                    </a:ln>
                  </pic:spPr>
                </pic:pic>
              </a:graphicData>
            </a:graphic>
          </wp:inline>
        </w:drawing>
      </w:r>
    </w:p>
    <w:p w14:paraId="41010DC1" w14:textId="77777777" w:rsidR="0019738A" w:rsidRDefault="0019738A" w:rsidP="003D2BAC">
      <w:pPr>
        <w:rPr>
          <w:lang w:bidi="ar-SA"/>
        </w:rPr>
      </w:pPr>
      <w:r>
        <w:rPr>
          <w:lang w:bidi="ar-SA"/>
        </w:rPr>
        <w:t xml:space="preserve">(The function ALERT </w:t>
      </w:r>
      <w:r w:rsidR="00531245">
        <w:rPr>
          <w:lang w:bidi="ar-SA"/>
        </w:rPr>
        <w:t xml:space="preserve">that does the same thing </w:t>
      </w:r>
      <w:r>
        <w:rPr>
          <w:lang w:bidi="ar-SA"/>
        </w:rPr>
        <w:t xml:space="preserve">will </w:t>
      </w:r>
      <w:r w:rsidR="00531245">
        <w:rPr>
          <w:lang w:bidi="ar-SA"/>
        </w:rPr>
        <w:t xml:space="preserve">later be removed. Use </w:t>
      </w:r>
      <w:r>
        <w:rPr>
          <w:lang w:bidi="ar-SA"/>
        </w:rPr>
        <w:t>GP-MESSAGE</w:t>
      </w:r>
      <w:r w:rsidR="00531245">
        <w:rPr>
          <w:lang w:bidi="ar-SA"/>
        </w:rPr>
        <w:t xml:space="preserve"> instead of ALERT</w:t>
      </w:r>
      <w:r>
        <w:rPr>
          <w:lang w:bidi="ar-SA"/>
        </w:rPr>
        <w:t>)</w:t>
      </w:r>
    </w:p>
    <w:p w14:paraId="60797A61" w14:textId="77777777" w:rsidR="00531245" w:rsidRPr="00145AF4" w:rsidRDefault="00531245" w:rsidP="00531245">
      <w:pPr>
        <w:pStyle w:val="Rubrik4"/>
        <w:rPr>
          <w:lang w:bidi="ar-SA"/>
        </w:rPr>
      </w:pPr>
      <w:bookmarkStart w:id="582" w:name="_(GP-YESNO_&lt;caption&gt;_[default])"/>
      <w:bookmarkStart w:id="583" w:name="_GP-YESNO"/>
      <w:bookmarkStart w:id="584" w:name="_Toc359406265"/>
      <w:bookmarkEnd w:id="582"/>
      <w:bookmarkEnd w:id="583"/>
      <w:r>
        <w:rPr>
          <w:lang w:bidi="ar-SA"/>
        </w:rPr>
        <w:t>(</w:t>
      </w:r>
      <w:hyperlink w:anchor="_(GP-YESNO_&lt;caption&gt;_[default])" w:history="1">
        <w:r w:rsidRPr="00145AF4">
          <w:rPr>
            <w:rStyle w:val="Hyperlnk"/>
            <w:bdr w:val="none" w:sz="0" w:space="0" w:color="auto"/>
            <w:lang w:bidi="ar-SA"/>
          </w:rPr>
          <w:t>GP-YESNO</w:t>
        </w:r>
      </w:hyperlink>
      <w:r w:rsidRPr="00145AF4">
        <w:rPr>
          <w:lang w:bidi="ar-SA"/>
        </w:rPr>
        <w:t xml:space="preserve"> &lt;caption&gt; [default])</w:t>
      </w:r>
      <w:bookmarkEnd w:id="584"/>
    </w:p>
    <w:p w14:paraId="2F58D034" w14:textId="77777777" w:rsidR="00531245" w:rsidRDefault="00531245" w:rsidP="00531245">
      <w:pPr>
        <w:rPr>
          <w:lang w:bidi="ar-SA"/>
        </w:rPr>
      </w:pPr>
      <w:r w:rsidRPr="00145AF4">
        <w:rPr>
          <w:lang w:bidi="ar-SA"/>
        </w:rPr>
        <w:t>T</w:t>
      </w:r>
      <w:r>
        <w:rPr>
          <w:lang w:bidi="ar-SA"/>
        </w:rPr>
        <w:t xml:space="preserve">his function </w:t>
      </w:r>
      <w:r w:rsidR="00452F6C">
        <w:rPr>
          <w:lang w:bidi="ar-SA"/>
        </w:rPr>
        <w:t xml:space="preserve">shows windows standard message box with a Yes and No button. The &lt;default&gt; argument control if "Yes" or "No" should be default. No is nil and yes is </w:t>
      </w:r>
      <w:r w:rsidR="004372EF">
        <w:rPr>
          <w:lang w:bidi="ar-SA"/>
        </w:rPr>
        <w:t>non-nil</w:t>
      </w:r>
      <w:r w:rsidR="00452F6C">
        <w:rPr>
          <w:lang w:bidi="ar-SA"/>
        </w:rPr>
        <w:t>. If the argument is omitted then default is nil.</w:t>
      </w:r>
    </w:p>
    <w:p w14:paraId="7D38231E" w14:textId="77777777" w:rsidR="00452F6C" w:rsidRDefault="00452F6C" w:rsidP="00452F6C">
      <w:pPr>
        <w:pStyle w:val="LISPSAMPLE"/>
        <w:rPr>
          <w:lang w:bidi="ar-SA"/>
        </w:rPr>
      </w:pPr>
      <w:r>
        <w:rPr>
          <w:lang w:bidi="ar-SA"/>
        </w:rPr>
        <w:t>Example:</w:t>
      </w:r>
      <w:r>
        <w:rPr>
          <w:lang w:bidi="ar-SA"/>
        </w:rPr>
        <w:br/>
        <w:t>(GP-YESNO "Are you sure" T)</w:t>
      </w:r>
      <w:r>
        <w:rPr>
          <w:lang w:bidi="ar-SA"/>
        </w:rPr>
        <w:tab/>
      </w:r>
      <w:r>
        <w:rPr>
          <w:lang w:bidi="ar-SA"/>
        </w:rPr>
        <w:tab/>
        <w:t>returns T if user press Yes else nil.</w:t>
      </w:r>
    </w:p>
    <w:p w14:paraId="6DA839FF" w14:textId="77777777" w:rsidR="00452F6C" w:rsidRDefault="00452F6C" w:rsidP="00531245">
      <w:pPr>
        <w:rPr>
          <w:lang w:bidi="ar-SA"/>
        </w:rPr>
      </w:pPr>
      <w:r>
        <w:rPr>
          <w:noProof/>
          <w:lang w:val="sv-SE" w:eastAsia="sv-SE" w:bidi="ar-SA"/>
        </w:rPr>
        <w:drawing>
          <wp:inline distT="0" distB="0" distL="0" distR="0" wp14:anchorId="7853FD31" wp14:editId="49254BB8">
            <wp:extent cx="2389505" cy="1630680"/>
            <wp:effectExtent l="1905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2389505" cy="1630680"/>
                    </a:xfrm>
                    <a:prstGeom prst="rect">
                      <a:avLst/>
                    </a:prstGeom>
                    <a:noFill/>
                    <a:ln w="9525">
                      <a:noFill/>
                      <a:miter lim="800000"/>
                      <a:headEnd/>
                      <a:tailEnd/>
                    </a:ln>
                  </pic:spPr>
                </pic:pic>
              </a:graphicData>
            </a:graphic>
          </wp:inline>
        </w:drawing>
      </w:r>
    </w:p>
    <w:p w14:paraId="69C5CE77" w14:textId="77777777" w:rsidR="00452F6C" w:rsidRPr="00531245" w:rsidRDefault="00900C53" w:rsidP="00531245">
      <w:pPr>
        <w:rPr>
          <w:lang w:bidi="ar-SA"/>
        </w:rPr>
      </w:pPr>
      <w:r>
        <w:rPr>
          <w:lang w:bidi="ar-SA"/>
        </w:rPr>
        <w:t xml:space="preserve">The dialog </w:t>
      </w:r>
      <w:proofErr w:type="gramStart"/>
      <w:r>
        <w:rPr>
          <w:lang w:bidi="ar-SA"/>
        </w:rPr>
        <w:t>use</w:t>
      </w:r>
      <w:proofErr w:type="gramEnd"/>
      <w:r>
        <w:rPr>
          <w:lang w:bidi="ar-SA"/>
        </w:rPr>
        <w:t xml:space="preserve"> the language specified in Windows.</w:t>
      </w:r>
    </w:p>
    <w:p w14:paraId="648E9B8C" w14:textId="77777777" w:rsidR="0019738A" w:rsidRDefault="0019738A" w:rsidP="0019738A">
      <w:pPr>
        <w:pStyle w:val="Rubrik4"/>
        <w:rPr>
          <w:lang w:bidi="ar-SA"/>
        </w:rPr>
      </w:pPr>
      <w:bookmarkStart w:id="585" w:name="_Toc359406266"/>
      <w:r>
        <w:rPr>
          <w:lang w:bidi="ar-SA"/>
        </w:rPr>
        <w:t>(</w:t>
      </w:r>
      <w:hyperlink w:anchor="_(GP-SETQ_&lt;control&gt;_[attributes…])" w:history="1">
        <w:r w:rsidRPr="00A857BE">
          <w:rPr>
            <w:rStyle w:val="Hyperlnk"/>
            <w:bdr w:val="none" w:sz="0" w:space="0" w:color="auto"/>
            <w:lang w:bidi="ar-SA"/>
          </w:rPr>
          <w:t>GP-FOCUS</w:t>
        </w:r>
      </w:hyperlink>
      <w:r>
        <w:rPr>
          <w:lang w:bidi="ar-SA"/>
        </w:rPr>
        <w:t xml:space="preserve"> &lt;control&gt; [select])</w:t>
      </w:r>
      <w:bookmarkEnd w:id="585"/>
    </w:p>
    <w:p w14:paraId="4DF22E6A" w14:textId="77777777" w:rsidR="0019738A" w:rsidRDefault="00A724C5" w:rsidP="0019738A">
      <w:pPr>
        <w:rPr>
          <w:lang w:bidi="ar-SA"/>
        </w:rPr>
      </w:pPr>
      <w:r>
        <w:rPr>
          <w:lang w:bidi="ar-SA"/>
        </w:rPr>
        <w:t>This function moves the focus to the &lt;control&gt;. The control must be in the active dialog.</w:t>
      </w:r>
      <w:r w:rsidR="000B4C0E">
        <w:rPr>
          <w:lang w:bidi="ar-SA"/>
        </w:rPr>
        <w:t xml:space="preserve"> If the optional argument [select] is T used on a GP-EDIT control then the text is marked.</w:t>
      </w:r>
    </w:p>
    <w:p w14:paraId="5EEB6934" w14:textId="77777777" w:rsidR="000B4C0E" w:rsidRDefault="000B4C0E" w:rsidP="000B4C0E">
      <w:pPr>
        <w:pStyle w:val="Rubrik4"/>
        <w:rPr>
          <w:lang w:bidi="ar-SA"/>
        </w:rPr>
      </w:pPr>
      <w:bookmarkStart w:id="586" w:name="_(GP-SETQ_&lt;control&gt;_[attributes…])"/>
      <w:bookmarkStart w:id="587" w:name="_Toc359406267"/>
      <w:bookmarkEnd w:id="586"/>
      <w:r>
        <w:rPr>
          <w:lang w:bidi="ar-SA"/>
        </w:rPr>
        <w:t>(</w:t>
      </w:r>
      <w:hyperlink w:anchor="_(GP-SETQ_&lt;control&gt;_[attributes…])" w:history="1">
        <w:r w:rsidRPr="00145AF4">
          <w:rPr>
            <w:rStyle w:val="Hyperlnk"/>
            <w:bdr w:val="none" w:sz="0" w:space="0" w:color="auto"/>
            <w:lang w:bidi="ar-SA"/>
          </w:rPr>
          <w:t>GP-SETQ</w:t>
        </w:r>
      </w:hyperlink>
      <w:r>
        <w:rPr>
          <w:lang w:bidi="ar-SA"/>
        </w:rPr>
        <w:t xml:space="preserve"> &lt;control&gt; [attributes…])</w:t>
      </w:r>
      <w:bookmarkEnd w:id="587"/>
    </w:p>
    <w:p w14:paraId="082FE1C9" w14:textId="77777777" w:rsidR="000B4C0E" w:rsidRDefault="00625460" w:rsidP="000B4C0E">
      <w:pPr>
        <w:rPr>
          <w:lang w:bidi="ar-SA"/>
        </w:rPr>
      </w:pPr>
      <w:r>
        <w:rPr>
          <w:lang w:bidi="ar-SA"/>
        </w:rPr>
        <w:t>This function can change attributes like CAPTION and VALUE afterwards in a controller.</w:t>
      </w:r>
    </w:p>
    <w:p w14:paraId="2FF59318" w14:textId="77777777" w:rsidR="00625460" w:rsidRDefault="00625460" w:rsidP="00625460">
      <w:pPr>
        <w:pStyle w:val="Rubrik4"/>
        <w:rPr>
          <w:lang w:bidi="ar-SA"/>
        </w:rPr>
      </w:pPr>
      <w:bookmarkStart w:id="588" w:name="_(GP-GETQ_&lt;control&gt;_&lt;attribute&gt;)"/>
      <w:bookmarkStart w:id="589" w:name="_Toc359406268"/>
      <w:bookmarkEnd w:id="588"/>
      <w:r>
        <w:rPr>
          <w:lang w:bidi="ar-SA"/>
        </w:rPr>
        <w:t>(</w:t>
      </w:r>
      <w:hyperlink w:anchor="_(GP-GETQ_&lt;control&gt;_&lt;attribute&gt;)" w:history="1">
        <w:r w:rsidRPr="00145AF4">
          <w:rPr>
            <w:rStyle w:val="Hyperlnk"/>
            <w:bdr w:val="none" w:sz="0" w:space="0" w:color="auto"/>
            <w:lang w:bidi="ar-SA"/>
          </w:rPr>
          <w:t>GP-GETQ</w:t>
        </w:r>
      </w:hyperlink>
      <w:r>
        <w:rPr>
          <w:lang w:bidi="ar-SA"/>
        </w:rPr>
        <w:t xml:space="preserve"> &lt;control&gt; &lt;attribute&gt;)</w:t>
      </w:r>
      <w:bookmarkEnd w:id="589"/>
    </w:p>
    <w:p w14:paraId="7B18C699" w14:textId="77777777" w:rsidR="00625460" w:rsidRDefault="00625460" w:rsidP="00625460">
      <w:pPr>
        <w:rPr>
          <w:lang w:bidi="ar-SA"/>
        </w:rPr>
      </w:pPr>
      <w:r>
        <w:rPr>
          <w:lang w:bidi="ar-SA"/>
        </w:rPr>
        <w:t>This function returns the actual value for an attribute. In the most cases it's used for getting the value for a controller.</w:t>
      </w:r>
    </w:p>
    <w:p w14:paraId="0087D558" w14:textId="77777777" w:rsidR="00625460" w:rsidRPr="00625460" w:rsidRDefault="00625460" w:rsidP="00625460">
      <w:pPr>
        <w:pStyle w:val="Rubrik4"/>
        <w:rPr>
          <w:lang w:bidi="ar-SA"/>
        </w:rPr>
      </w:pPr>
      <w:bookmarkStart w:id="590" w:name="_(GP-OLDVALUE)"/>
      <w:bookmarkStart w:id="591" w:name="_Toc359406269"/>
      <w:bookmarkEnd w:id="590"/>
      <w:r>
        <w:rPr>
          <w:lang w:bidi="ar-SA"/>
        </w:rPr>
        <w:t>(</w:t>
      </w:r>
      <w:hyperlink w:anchor="_(GP-OLDVALUE)" w:history="1">
        <w:r w:rsidRPr="00145AF4">
          <w:rPr>
            <w:rStyle w:val="Hyperlnk"/>
            <w:bdr w:val="none" w:sz="0" w:space="0" w:color="auto"/>
            <w:lang w:bidi="ar-SA"/>
          </w:rPr>
          <w:t>GP-OLDVALUE</w:t>
        </w:r>
      </w:hyperlink>
      <w:r>
        <w:rPr>
          <w:lang w:bidi="ar-SA"/>
        </w:rPr>
        <w:t>)</w:t>
      </w:r>
      <w:bookmarkEnd w:id="591"/>
    </w:p>
    <w:p w14:paraId="76104AE3" w14:textId="77777777" w:rsidR="000B4C0E" w:rsidRDefault="00625460" w:rsidP="0019738A">
      <w:pPr>
        <w:rPr>
          <w:lang w:bidi="ar-SA"/>
        </w:rPr>
      </w:pPr>
      <w:r>
        <w:rPr>
          <w:lang w:bidi="ar-SA"/>
        </w:rPr>
        <w:t xml:space="preserve">Every time when a control gets focus, then the old value in the control is saved internally. This function returns the old value. Normally the function is used to </w:t>
      </w:r>
      <w:r w:rsidR="00531245">
        <w:rPr>
          <w:lang w:bidi="ar-SA"/>
        </w:rPr>
        <w:t>read</w:t>
      </w:r>
      <w:r w:rsidR="009B44BE">
        <w:rPr>
          <w:lang w:bidi="ar-SA"/>
        </w:rPr>
        <w:t xml:space="preserve"> the old value on incorrect entries.</w:t>
      </w:r>
    </w:p>
    <w:p w14:paraId="6A15CFF6" w14:textId="77777777" w:rsidR="00717DFD" w:rsidRDefault="00717DFD" w:rsidP="00717DFD">
      <w:pPr>
        <w:pStyle w:val="Rubrik4"/>
        <w:rPr>
          <w:lang w:bidi="ar-SA"/>
        </w:rPr>
      </w:pPr>
      <w:bookmarkStart w:id="592" w:name="_(GP-RESTORE)"/>
      <w:bookmarkStart w:id="593" w:name="_Toc359406270"/>
      <w:bookmarkEnd w:id="592"/>
      <w:r>
        <w:rPr>
          <w:lang w:bidi="ar-SA"/>
        </w:rPr>
        <w:t>(</w:t>
      </w:r>
      <w:hyperlink w:anchor="_(GP-RESTORE)" w:history="1">
        <w:r w:rsidRPr="00145AF4">
          <w:rPr>
            <w:rStyle w:val="Hyperlnk"/>
            <w:bdr w:val="none" w:sz="0" w:space="0" w:color="auto"/>
            <w:lang w:bidi="ar-SA"/>
          </w:rPr>
          <w:t>GP-RESTORE</w:t>
        </w:r>
      </w:hyperlink>
      <w:r>
        <w:rPr>
          <w:lang w:bidi="ar-SA"/>
        </w:rPr>
        <w:t>)</w:t>
      </w:r>
      <w:bookmarkEnd w:id="593"/>
    </w:p>
    <w:p w14:paraId="61D81284" w14:textId="77777777" w:rsidR="00717DFD" w:rsidRDefault="00717DFD" w:rsidP="00717DFD">
      <w:pPr>
        <w:rPr>
          <w:lang w:bidi="ar-SA"/>
        </w:rPr>
      </w:pPr>
      <w:r>
        <w:rPr>
          <w:lang w:bidi="ar-SA"/>
        </w:rPr>
        <w:t xml:space="preserve">This function </w:t>
      </w:r>
      <w:r w:rsidR="00531245">
        <w:rPr>
          <w:lang w:bidi="ar-SA"/>
        </w:rPr>
        <w:t>reset the controller to its value it had before it lost focus. The function is normally used together with GP-OLDVALUE. If the controller is a GP-EDIT then the information is selected.</w:t>
      </w:r>
    </w:p>
    <w:p w14:paraId="394B3F59" w14:textId="77777777" w:rsidR="00BA3787" w:rsidRDefault="00BA3787" w:rsidP="00BA3787">
      <w:pPr>
        <w:pStyle w:val="Rubrik4"/>
        <w:rPr>
          <w:lang w:bidi="ar-SA"/>
        </w:rPr>
      </w:pPr>
      <w:bookmarkStart w:id="594" w:name="_(GP-RGBINT_&lt;red&gt;_&lt;green&gt;"/>
      <w:bookmarkEnd w:id="594"/>
      <w:r>
        <w:rPr>
          <w:lang w:bidi="ar-SA"/>
        </w:rPr>
        <w:t>(</w:t>
      </w:r>
      <w:hyperlink w:anchor="_(GP-RGBINT_&lt;red&gt;_&lt;green&gt;" w:history="1">
        <w:r w:rsidRPr="00BA3787">
          <w:rPr>
            <w:rStyle w:val="Hyperlnk"/>
            <w:bdr w:val="none" w:sz="0" w:space="0" w:color="auto"/>
            <w:lang w:bidi="ar-SA"/>
          </w:rPr>
          <w:t>GP-RGBINT</w:t>
        </w:r>
      </w:hyperlink>
      <w:r>
        <w:rPr>
          <w:lang w:bidi="ar-SA"/>
        </w:rPr>
        <w:t xml:space="preserve"> &lt;red&gt; &lt;green&gt; &lt;blue&gt;)</w:t>
      </w:r>
    </w:p>
    <w:p w14:paraId="16CA1AAB" w14:textId="77777777" w:rsidR="00BA3787" w:rsidRPr="00BA3787" w:rsidRDefault="00BA3787" w:rsidP="00BA3787">
      <w:pPr>
        <w:rPr>
          <w:lang w:bidi="ar-SA"/>
        </w:rPr>
      </w:pPr>
      <w:r>
        <w:rPr>
          <w:lang w:bidi="ar-SA"/>
        </w:rPr>
        <w:t>This function takes three arguments with integers from 0 to 255. The function returns a RGB value that can be used for the BGCOLOR and FGCOLOR attributes.</w:t>
      </w:r>
    </w:p>
    <w:p w14:paraId="626DC3B9" w14:textId="77777777" w:rsidR="009B44BE" w:rsidRDefault="009B44BE" w:rsidP="009B44BE">
      <w:pPr>
        <w:pStyle w:val="Rubrik4"/>
        <w:rPr>
          <w:lang w:bidi="ar-SA"/>
        </w:rPr>
      </w:pPr>
      <w:bookmarkStart w:id="595" w:name="_(GP-APPEND_&lt;control&gt;_&lt;value&gt;)"/>
      <w:bookmarkStart w:id="596" w:name="_Toc359406271"/>
      <w:bookmarkEnd w:id="595"/>
      <w:r>
        <w:rPr>
          <w:lang w:bidi="ar-SA"/>
        </w:rPr>
        <w:t>(</w:t>
      </w:r>
      <w:hyperlink w:anchor="_(GP-APPEND_&lt;control&gt;_&lt;value&gt;)" w:history="1">
        <w:r w:rsidRPr="00145AF4">
          <w:rPr>
            <w:rStyle w:val="Hyperlnk"/>
            <w:bdr w:val="none" w:sz="0" w:space="0" w:color="auto"/>
            <w:lang w:bidi="ar-SA"/>
          </w:rPr>
          <w:t>GP-APPEND</w:t>
        </w:r>
      </w:hyperlink>
      <w:r>
        <w:rPr>
          <w:lang w:bidi="ar-SA"/>
        </w:rPr>
        <w:t xml:space="preserve"> &lt;control&gt; &lt;value&gt;)</w:t>
      </w:r>
      <w:bookmarkEnd w:id="596"/>
    </w:p>
    <w:p w14:paraId="27FA737D" w14:textId="77777777" w:rsidR="002C5433" w:rsidRDefault="002C5433" w:rsidP="002C5433">
      <w:pPr>
        <w:rPr>
          <w:lang w:bidi="ar-SA"/>
        </w:rPr>
      </w:pPr>
      <w:r>
        <w:rPr>
          <w:lang w:bidi="ar-SA"/>
        </w:rPr>
        <w:t xml:space="preserve">This function adds a new object in the controller. The control must be a GP-CHOICE or a GP-LISTBOX. The value </w:t>
      </w:r>
      <w:proofErr w:type="gramStart"/>
      <w:r>
        <w:rPr>
          <w:lang w:bidi="ar-SA"/>
        </w:rPr>
        <w:t>don't</w:t>
      </w:r>
      <w:proofErr w:type="gramEnd"/>
      <w:r>
        <w:rPr>
          <w:lang w:bidi="ar-SA"/>
        </w:rPr>
        <w:t xml:space="preserve"> have to be a string, it adds the same text as PRINC should have done.</w:t>
      </w:r>
    </w:p>
    <w:p w14:paraId="4E2D4FBC" w14:textId="77777777" w:rsidR="00514B3D" w:rsidRPr="00514B3D" w:rsidRDefault="00514B3D" w:rsidP="002C5433">
      <w:pPr>
        <w:rPr>
          <w:b/>
          <w:lang w:bidi="ar-SA"/>
        </w:rPr>
      </w:pPr>
      <w:r w:rsidRPr="00514B3D">
        <w:rPr>
          <w:b/>
          <w:lang w:bidi="ar-SA"/>
        </w:rPr>
        <w:t>Example 11</w:t>
      </w:r>
    </w:p>
    <w:p w14:paraId="3B58CA85" w14:textId="77777777" w:rsidR="00514B3D" w:rsidRPr="002C5433" w:rsidRDefault="00514B3D" w:rsidP="002C5433">
      <w:pPr>
        <w:rPr>
          <w:lang w:bidi="ar-SA"/>
        </w:rPr>
      </w:pPr>
      <w:r>
        <w:rPr>
          <w:lang w:bidi="ar-SA"/>
        </w:rPr>
        <w:t xml:space="preserve">In the example we will add new items in the </w:t>
      </w:r>
      <w:proofErr w:type="spellStart"/>
      <w:r>
        <w:rPr>
          <w:lang w:bidi="ar-SA"/>
        </w:rPr>
        <w:t>listbox</w:t>
      </w:r>
      <w:proofErr w:type="spellEnd"/>
      <w:r>
        <w:rPr>
          <w:lang w:bidi="ar-SA"/>
        </w:rPr>
        <w:t>. The new items are defined in a GP-EDIT and added to the list when you press the Add button.</w:t>
      </w:r>
      <w:r w:rsidR="004E43C9">
        <w:rPr>
          <w:lang w:bidi="ar-SA"/>
        </w:rPr>
        <w:t xml:space="preserve"> When you press OK then the value is printed out.</w:t>
      </w:r>
    </w:p>
    <w:p w14:paraId="585E2762" w14:textId="77777777" w:rsidR="009B44BE" w:rsidRPr="009B44BE" w:rsidRDefault="00514B3D" w:rsidP="009B44BE">
      <w:pPr>
        <w:rPr>
          <w:lang w:bidi="ar-SA"/>
        </w:rPr>
      </w:pPr>
      <w:r>
        <w:rPr>
          <w:noProof/>
          <w:lang w:val="sv-SE" w:eastAsia="sv-SE" w:bidi="ar-SA"/>
        </w:rPr>
        <w:drawing>
          <wp:inline distT="0" distB="0" distL="0" distR="0" wp14:anchorId="36D6A2B1" wp14:editId="632C39C3">
            <wp:extent cx="1454785" cy="2059305"/>
            <wp:effectExtent l="19050" t="0" r="0" b="0"/>
            <wp:docPr id="12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srcRect/>
                    <a:stretch>
                      <a:fillRect/>
                    </a:stretch>
                  </pic:blipFill>
                  <pic:spPr bwMode="auto">
                    <a:xfrm>
                      <a:off x="0" y="0"/>
                      <a:ext cx="1454785" cy="2059305"/>
                    </a:xfrm>
                    <a:prstGeom prst="rect">
                      <a:avLst/>
                    </a:prstGeom>
                    <a:noFill/>
                    <a:ln w="9525">
                      <a:noFill/>
                      <a:miter lim="800000"/>
                      <a:headEnd/>
                      <a:tailEnd/>
                    </a:ln>
                  </pic:spPr>
                </pic:pic>
              </a:graphicData>
            </a:graphic>
          </wp:inline>
        </w:drawing>
      </w:r>
    </w:p>
    <w:p w14:paraId="2F19B6FD" w14:textId="77777777" w:rsidR="009B44BE" w:rsidRDefault="004E43C9" w:rsidP="004E43C9">
      <w:pPr>
        <w:pStyle w:val="LISPSAMPLE"/>
        <w:rPr>
          <w:lang w:bidi="ar-SA"/>
        </w:rPr>
      </w:pPr>
      <w:r w:rsidRPr="004E43C9">
        <w:rPr>
          <w:highlight w:val="lightGray"/>
          <w:lang w:bidi="ar-SA"/>
        </w:rPr>
        <w:t>; Initialize needed variable and functions</w:t>
      </w:r>
      <w:r>
        <w:rPr>
          <w:lang w:bidi="ar-SA"/>
        </w:rPr>
        <w:br/>
        <w:t xml:space="preserve">(SETQ </w:t>
      </w:r>
      <w:proofErr w:type="spellStart"/>
      <w:r>
        <w:rPr>
          <w:lang w:bidi="ar-SA"/>
        </w:rPr>
        <w:t>objlist</w:t>
      </w:r>
      <w:proofErr w:type="spellEnd"/>
      <w:r>
        <w:rPr>
          <w:lang w:bidi="ar-SA"/>
        </w:rPr>
        <w:t xml:space="preserve"> (LIST "A" "B" (+ 2 3)))</w:t>
      </w:r>
      <w:r>
        <w:rPr>
          <w:lang w:bidi="ar-SA"/>
        </w:rPr>
        <w:br/>
        <w:t>(SETQ index 0)</w:t>
      </w:r>
      <w:r>
        <w:rPr>
          <w:lang w:bidi="ar-SA"/>
        </w:rPr>
        <w:br/>
        <w:t>(DEFUN handler (object / value)</w:t>
      </w:r>
      <w:r w:rsidR="00E94AD4">
        <w:rPr>
          <w:lang w:bidi="ar-SA"/>
        </w:rPr>
        <w:t xml:space="preserve"> </w:t>
      </w:r>
      <w:r w:rsidR="00E94AD4">
        <w:rPr>
          <w:highlight w:val="lightGray"/>
          <w:lang w:bidi="ar-SA"/>
        </w:rPr>
        <w:t xml:space="preserve">; </w:t>
      </w:r>
      <w:r w:rsidR="00BF3146">
        <w:rPr>
          <w:highlight w:val="lightGray"/>
          <w:lang w:bidi="ar-SA"/>
        </w:rPr>
        <w:t>C</w:t>
      </w:r>
      <w:r w:rsidR="00E94AD4" w:rsidRPr="00F25628">
        <w:rPr>
          <w:highlight w:val="lightGray"/>
          <w:lang w:bidi="ar-SA"/>
        </w:rPr>
        <w:t>alled each time an object is changed</w:t>
      </w:r>
      <w:r>
        <w:rPr>
          <w:lang w:bidi="ar-SA"/>
        </w:rPr>
        <w:br/>
        <w:t xml:space="preserve">  (COND</w:t>
      </w:r>
      <w:r>
        <w:rPr>
          <w:lang w:bidi="ar-SA"/>
        </w:rPr>
        <w:br/>
        <w:t xml:space="preserve">    ((= object b:add)</w:t>
      </w:r>
      <w:r>
        <w:rPr>
          <w:lang w:bidi="ar-SA"/>
        </w:rPr>
        <w:br/>
        <w:t xml:space="preserve">      (SETQ value (GP-GETQ e:text VALUE))</w:t>
      </w:r>
      <w:r>
        <w:rPr>
          <w:lang w:bidi="ar-SA"/>
        </w:rPr>
        <w:br/>
        <w:t xml:space="preserve">      (IF (/= value "")</w:t>
      </w:r>
      <w:r>
        <w:rPr>
          <w:lang w:bidi="ar-SA"/>
        </w:rPr>
        <w:br/>
        <w:t xml:space="preserve">        (PROGN</w:t>
      </w:r>
      <w:r>
        <w:rPr>
          <w:lang w:bidi="ar-SA"/>
        </w:rPr>
        <w:br/>
        <w:t xml:space="preserve">          (SETQ </w:t>
      </w:r>
      <w:proofErr w:type="spellStart"/>
      <w:r>
        <w:rPr>
          <w:lang w:bidi="ar-SA"/>
        </w:rPr>
        <w:t>objlist</w:t>
      </w:r>
      <w:proofErr w:type="spellEnd"/>
      <w:r>
        <w:rPr>
          <w:lang w:bidi="ar-SA"/>
        </w:rPr>
        <w:t xml:space="preserve"> (REVERSE (CONS value (REVERSE </w:t>
      </w:r>
      <w:proofErr w:type="spellStart"/>
      <w:r>
        <w:rPr>
          <w:lang w:bidi="ar-SA"/>
        </w:rPr>
        <w:t>objlist</w:t>
      </w:r>
      <w:proofErr w:type="spellEnd"/>
      <w:r>
        <w:rPr>
          <w:lang w:bidi="ar-SA"/>
        </w:rPr>
        <w:t>))))</w:t>
      </w:r>
      <w:r>
        <w:rPr>
          <w:lang w:bidi="ar-SA"/>
        </w:rPr>
        <w:br/>
        <w:t xml:space="preserve">          (GP-APPEND l:list value)</w:t>
      </w:r>
      <w:r>
        <w:rPr>
          <w:lang w:bidi="ar-SA"/>
        </w:rPr>
        <w:br/>
        <w:t xml:space="preserve">          (GP-FOCUS e:text T))))</w:t>
      </w:r>
      <w:r>
        <w:rPr>
          <w:lang w:bidi="ar-SA"/>
        </w:rPr>
        <w:br/>
        <w:t xml:space="preserve">    ((= object b:ok)</w:t>
      </w:r>
      <w:r>
        <w:rPr>
          <w:lang w:bidi="ar-SA"/>
        </w:rPr>
        <w:br/>
        <w:t xml:space="preserve">      (GP-CLOSE </w:t>
      </w:r>
      <w:proofErr w:type="spellStart"/>
      <w:r>
        <w:rPr>
          <w:lang w:bidi="ar-SA"/>
        </w:rPr>
        <w:t>dlg</w:t>
      </w:r>
      <w:proofErr w:type="spellEnd"/>
      <w:r>
        <w:rPr>
          <w:lang w:bidi="ar-SA"/>
        </w:rPr>
        <w:t xml:space="preserve"> (GP-GETQ l:list VALUE))) </w:t>
      </w:r>
      <w:r w:rsidRPr="004E43C9">
        <w:rPr>
          <w:highlight w:val="lightGray"/>
          <w:lang w:bidi="ar-SA"/>
        </w:rPr>
        <w:t xml:space="preserve">; Return index from the </w:t>
      </w:r>
      <w:proofErr w:type="spellStart"/>
      <w:r w:rsidRPr="004E43C9">
        <w:rPr>
          <w:highlight w:val="lightGray"/>
          <w:lang w:bidi="ar-SA"/>
        </w:rPr>
        <w:t>listbox</w:t>
      </w:r>
      <w:proofErr w:type="spellEnd"/>
      <w:r w:rsidRPr="004E43C9">
        <w:rPr>
          <w:highlight w:val="lightGray"/>
          <w:lang w:bidi="ar-SA"/>
        </w:rPr>
        <w:t xml:space="preserve"> and close</w:t>
      </w:r>
      <w:r>
        <w:rPr>
          <w:lang w:bidi="ar-SA"/>
        </w:rPr>
        <w:br/>
        <w:t xml:space="preserve">  )</w:t>
      </w:r>
      <w:r>
        <w:rPr>
          <w:lang w:bidi="ar-SA"/>
        </w:rPr>
        <w:br/>
        <w:t>)</w:t>
      </w:r>
      <w:r>
        <w:rPr>
          <w:lang w:bidi="ar-SA"/>
        </w:rPr>
        <w:br/>
      </w:r>
      <w:r w:rsidRPr="004E43C9">
        <w:rPr>
          <w:highlight w:val="lightGray"/>
          <w:lang w:bidi="ar-SA"/>
        </w:rPr>
        <w:t>; Create the dialog</w:t>
      </w:r>
      <w:r>
        <w:rPr>
          <w:lang w:bidi="ar-SA"/>
        </w:rPr>
        <w:br/>
        <w:t xml:space="preserve">(SETQ </w:t>
      </w:r>
      <w:proofErr w:type="spellStart"/>
      <w:r>
        <w:rPr>
          <w:lang w:bidi="ar-SA"/>
        </w:rPr>
        <w:t>dlg</w:t>
      </w:r>
      <w:proofErr w:type="spellEnd"/>
      <w:r>
        <w:rPr>
          <w:lang w:bidi="ar-SA"/>
        </w:rPr>
        <w:t xml:space="preserve"> (GP-DIALOG "EXAMPLE 11" ACTION handler))</w:t>
      </w:r>
      <w:r>
        <w:rPr>
          <w:lang w:bidi="ar-SA"/>
        </w:rPr>
        <w:br/>
        <w:t xml:space="preserve">(SETQ l:list (GP-LISTBOX </w:t>
      </w:r>
      <w:proofErr w:type="spellStart"/>
      <w:r>
        <w:rPr>
          <w:lang w:bidi="ar-SA"/>
        </w:rPr>
        <w:t>dlg</w:t>
      </w:r>
      <w:proofErr w:type="spellEnd"/>
      <w:r>
        <w:rPr>
          <w:lang w:bidi="ar-SA"/>
        </w:rPr>
        <w:t xml:space="preserve"> </w:t>
      </w:r>
      <w:proofErr w:type="spellStart"/>
      <w:r>
        <w:rPr>
          <w:lang w:bidi="ar-SA"/>
        </w:rPr>
        <w:t>objlist</w:t>
      </w:r>
      <w:proofErr w:type="spellEnd"/>
      <w:r>
        <w:rPr>
          <w:lang w:bidi="ar-SA"/>
        </w:rPr>
        <w:t xml:space="preserve"> VALUE index))</w:t>
      </w:r>
      <w:r>
        <w:rPr>
          <w:lang w:bidi="ar-SA"/>
        </w:rPr>
        <w:br/>
        <w:t xml:space="preserve">(SETQ row1 (GP-ROW </w:t>
      </w:r>
      <w:proofErr w:type="spellStart"/>
      <w:r>
        <w:rPr>
          <w:lang w:bidi="ar-SA"/>
        </w:rPr>
        <w:t>dlg</w:t>
      </w:r>
      <w:proofErr w:type="spellEnd"/>
      <w:r>
        <w:rPr>
          <w:lang w:bidi="ar-SA"/>
        </w:rPr>
        <w:t>))</w:t>
      </w:r>
      <w:r>
        <w:rPr>
          <w:lang w:bidi="ar-SA"/>
        </w:rPr>
        <w:br/>
        <w:t>(SETQ e:text (GP-EDIT row1 VALUE ""))</w:t>
      </w:r>
      <w:r>
        <w:rPr>
          <w:lang w:bidi="ar-SA"/>
        </w:rPr>
        <w:br/>
        <w:t>(SETQ b:add (GP-BUTTON row1 "Add" DEFAULT T))</w:t>
      </w:r>
      <w:r>
        <w:rPr>
          <w:lang w:bidi="ar-SA"/>
        </w:rPr>
        <w:br/>
        <w:t xml:space="preserve">(SETQ b:ok (GP-BUTTON </w:t>
      </w:r>
      <w:proofErr w:type="spellStart"/>
      <w:r>
        <w:rPr>
          <w:lang w:bidi="ar-SA"/>
        </w:rPr>
        <w:t>dlg</w:t>
      </w:r>
      <w:proofErr w:type="spellEnd"/>
      <w:r>
        <w:rPr>
          <w:lang w:bidi="ar-SA"/>
        </w:rPr>
        <w:t xml:space="preserve"> "OK" EXPANDX nil WIDTH 80 ALIGN GPC-CENTER))</w:t>
      </w:r>
      <w:r>
        <w:rPr>
          <w:lang w:bidi="ar-SA"/>
        </w:rPr>
        <w:br/>
        <w:t>(GP-FOCUS e:text)</w:t>
      </w:r>
      <w:r>
        <w:rPr>
          <w:lang w:bidi="ar-SA"/>
        </w:rPr>
        <w:br/>
        <w:t xml:space="preserve">(SETQ index (GP-SHOWMODAL </w:t>
      </w:r>
      <w:proofErr w:type="spellStart"/>
      <w:r>
        <w:rPr>
          <w:lang w:bidi="ar-SA"/>
        </w:rPr>
        <w:t>dlg</w:t>
      </w:r>
      <w:proofErr w:type="spellEnd"/>
      <w:r>
        <w:rPr>
          <w:lang w:bidi="ar-SA"/>
        </w:rPr>
        <w:t>))</w:t>
      </w:r>
      <w:r>
        <w:rPr>
          <w:lang w:bidi="ar-SA"/>
        </w:rPr>
        <w:br/>
        <w:t xml:space="preserve">(PRINC (NTH index </w:t>
      </w:r>
      <w:proofErr w:type="spellStart"/>
      <w:r>
        <w:rPr>
          <w:lang w:bidi="ar-SA"/>
        </w:rPr>
        <w:t>objlist</w:t>
      </w:r>
      <w:proofErr w:type="spellEnd"/>
      <w:r>
        <w:rPr>
          <w:lang w:bidi="ar-SA"/>
        </w:rPr>
        <w:t>))</w:t>
      </w:r>
    </w:p>
    <w:p w14:paraId="088DE054" w14:textId="77777777" w:rsidR="00D471F8" w:rsidRDefault="00D471F8" w:rsidP="00D471F8">
      <w:pPr>
        <w:pStyle w:val="Rubrik4"/>
        <w:rPr>
          <w:lang w:bidi="ar-SA"/>
        </w:rPr>
      </w:pPr>
      <w:bookmarkStart w:id="597" w:name="_(GP-REMOVE_&lt;object&gt;_&lt;index&gt;)"/>
      <w:bookmarkStart w:id="598" w:name="_Toc359406272"/>
      <w:bookmarkEnd w:id="597"/>
      <w:r>
        <w:rPr>
          <w:lang w:bidi="ar-SA"/>
        </w:rPr>
        <w:t>(</w:t>
      </w:r>
      <w:hyperlink w:anchor="_(GP-REMOVE_&lt;object&gt;_&lt;index&gt;)" w:history="1">
        <w:r w:rsidRPr="00D471F8">
          <w:rPr>
            <w:rStyle w:val="Hyperlnk"/>
            <w:bdr w:val="none" w:sz="0" w:space="0" w:color="auto"/>
            <w:lang w:bidi="ar-SA"/>
          </w:rPr>
          <w:t>GP-REMOVE</w:t>
        </w:r>
      </w:hyperlink>
      <w:r>
        <w:rPr>
          <w:lang w:bidi="ar-SA"/>
        </w:rPr>
        <w:t xml:space="preserve"> &lt;control&gt; &lt;index&gt;)</w:t>
      </w:r>
      <w:bookmarkEnd w:id="598"/>
    </w:p>
    <w:p w14:paraId="45E3B6E1" w14:textId="77777777" w:rsidR="00D471F8" w:rsidRPr="00D471F8" w:rsidRDefault="00D471F8" w:rsidP="00D471F8">
      <w:pPr>
        <w:rPr>
          <w:lang w:bidi="ar-SA"/>
        </w:rPr>
      </w:pPr>
      <w:r>
        <w:rPr>
          <w:lang w:bidi="ar-SA"/>
        </w:rPr>
        <w:t xml:space="preserve">This function is the opposite as GP-APPEND. It removes an entry from a list or a combo box. The function </w:t>
      </w:r>
      <w:proofErr w:type="gramStart"/>
      <w:r>
        <w:rPr>
          <w:lang w:bidi="ar-SA"/>
        </w:rPr>
        <w:t>return</w:t>
      </w:r>
      <w:proofErr w:type="gramEnd"/>
      <w:r>
        <w:rPr>
          <w:lang w:bidi="ar-SA"/>
        </w:rPr>
        <w:t xml:space="preserve"> the index.</w:t>
      </w:r>
    </w:p>
    <w:p w14:paraId="4BEBB0B3" w14:textId="77777777" w:rsidR="002E4955" w:rsidRDefault="0076597C" w:rsidP="0076597C">
      <w:pPr>
        <w:pStyle w:val="Rubrik2"/>
        <w:rPr>
          <w:lang w:bidi="ar-SA"/>
        </w:rPr>
      </w:pPr>
      <w:bookmarkStart w:id="599" w:name="_Toc359406273"/>
      <w:r>
        <w:rPr>
          <w:lang w:bidi="ar-SA"/>
        </w:rPr>
        <w:t>Attribute for the dialogs</w:t>
      </w:r>
      <w:bookmarkEnd w:id="599"/>
    </w:p>
    <w:bookmarkStart w:id="600" w:name="_ACTION"/>
    <w:bookmarkEnd w:id="600"/>
    <w:p w14:paraId="2BE6B080" w14:textId="77777777" w:rsidR="0076597C" w:rsidRDefault="00D0020A" w:rsidP="0076597C">
      <w:pPr>
        <w:pStyle w:val="Rubrik4"/>
        <w:rPr>
          <w:lang w:bidi="ar-SA"/>
        </w:rPr>
      </w:pPr>
      <w:r>
        <w:rPr>
          <w:lang w:bidi="ar-SA"/>
        </w:rPr>
        <w:fldChar w:fldCharType="begin"/>
      </w:r>
      <w:r w:rsidR="00145AF4">
        <w:rPr>
          <w:lang w:bidi="ar-SA"/>
        </w:rPr>
        <w:instrText xml:space="preserve"> HYPERLINK  \l "_ACTION" </w:instrText>
      </w:r>
      <w:r>
        <w:rPr>
          <w:lang w:bidi="ar-SA"/>
        </w:rPr>
      </w:r>
      <w:r>
        <w:rPr>
          <w:lang w:bidi="ar-SA"/>
        </w:rPr>
        <w:fldChar w:fldCharType="separate"/>
      </w:r>
      <w:bookmarkStart w:id="601" w:name="_Toc359406274"/>
      <w:r w:rsidR="0076597C" w:rsidRPr="00145AF4">
        <w:rPr>
          <w:rStyle w:val="Hyperlnk"/>
          <w:bdr w:val="none" w:sz="0" w:space="0" w:color="auto"/>
          <w:lang w:bidi="ar-SA"/>
        </w:rPr>
        <w:t>ACTION</w:t>
      </w:r>
      <w:bookmarkEnd w:id="601"/>
      <w:r>
        <w:rPr>
          <w:lang w:bidi="ar-SA"/>
        </w:rPr>
        <w:fldChar w:fldCharType="end"/>
      </w:r>
    </w:p>
    <w:p w14:paraId="4C0DE070" w14:textId="77777777" w:rsidR="0076597C" w:rsidRDefault="0076597C" w:rsidP="0076597C">
      <w:pPr>
        <w:rPr>
          <w:lang w:bidi="ar-SA"/>
        </w:rPr>
      </w:pPr>
      <w:r>
        <w:rPr>
          <w:lang w:bidi="ar-SA"/>
        </w:rPr>
        <w:t>With the ACTION attribute you can define a callback</w:t>
      </w:r>
      <w:r w:rsidR="00537686">
        <w:rPr>
          <w:lang w:bidi="ar-SA"/>
        </w:rPr>
        <w:t xml:space="preserve"> function that will be used on</w:t>
      </w:r>
      <w:r>
        <w:rPr>
          <w:lang w:bidi="ar-SA"/>
        </w:rPr>
        <w:t xml:space="preserve"> interaction with controller</w:t>
      </w:r>
      <w:r w:rsidR="00537686">
        <w:rPr>
          <w:lang w:bidi="ar-SA"/>
        </w:rPr>
        <w:t>s</w:t>
      </w:r>
      <w:r>
        <w:rPr>
          <w:lang w:bidi="ar-SA"/>
        </w:rPr>
        <w:t>. If you define the ACTION in the GP-DIALOG then the defined function will be used for all controls used on that dialog</w:t>
      </w:r>
      <w:r w:rsidR="00537686">
        <w:rPr>
          <w:lang w:bidi="ar-SA"/>
        </w:rPr>
        <w:t xml:space="preserve">. You can also </w:t>
      </w:r>
      <w:r>
        <w:rPr>
          <w:lang w:bidi="ar-SA"/>
        </w:rPr>
        <w:t xml:space="preserve">define ACTION </w:t>
      </w:r>
      <w:r w:rsidR="00537686">
        <w:rPr>
          <w:lang w:bidi="ar-SA"/>
        </w:rPr>
        <w:t xml:space="preserve">that will be used </w:t>
      </w:r>
      <w:r>
        <w:rPr>
          <w:lang w:bidi="ar-SA"/>
        </w:rPr>
        <w:t>locally on other controls)</w:t>
      </w:r>
    </w:p>
    <w:p w14:paraId="4B67FC88" w14:textId="77777777" w:rsidR="0076597C" w:rsidRDefault="0076597C" w:rsidP="0076597C">
      <w:pPr>
        <w:rPr>
          <w:lang w:bidi="ar-SA"/>
        </w:rPr>
      </w:pPr>
      <w:r>
        <w:rPr>
          <w:lang w:bidi="ar-SA"/>
        </w:rPr>
        <w:t>The function defined by ACTION are called when you one of following.</w:t>
      </w:r>
    </w:p>
    <w:p w14:paraId="6F4FD10F" w14:textId="77777777" w:rsidR="0076597C" w:rsidRDefault="0076597C" w:rsidP="00E868A6">
      <w:pPr>
        <w:pStyle w:val="Liststycke"/>
        <w:numPr>
          <w:ilvl w:val="0"/>
          <w:numId w:val="10"/>
        </w:numPr>
        <w:rPr>
          <w:lang w:bidi="ar-SA"/>
        </w:rPr>
      </w:pPr>
      <w:r>
        <w:rPr>
          <w:lang w:bidi="ar-SA"/>
        </w:rPr>
        <w:t>You click on a GP-BUTTON.</w:t>
      </w:r>
    </w:p>
    <w:p w14:paraId="64141C9D" w14:textId="77777777" w:rsidR="0076597C" w:rsidRDefault="0076597C" w:rsidP="00E868A6">
      <w:pPr>
        <w:pStyle w:val="Liststycke"/>
        <w:numPr>
          <w:ilvl w:val="0"/>
          <w:numId w:val="10"/>
        </w:numPr>
        <w:rPr>
          <w:lang w:bidi="ar-SA"/>
        </w:rPr>
      </w:pPr>
      <w:r>
        <w:rPr>
          <w:lang w:bidi="ar-SA"/>
        </w:rPr>
        <w:t xml:space="preserve">You change selected object in </w:t>
      </w:r>
      <w:r w:rsidR="00F017D9">
        <w:rPr>
          <w:lang w:bidi="ar-SA"/>
        </w:rPr>
        <w:t>GP-CHOICE or GP-LISTBOX.</w:t>
      </w:r>
    </w:p>
    <w:p w14:paraId="729AB016" w14:textId="77777777" w:rsidR="0076597C" w:rsidRDefault="0076597C" w:rsidP="00E868A6">
      <w:pPr>
        <w:pStyle w:val="Liststycke"/>
        <w:numPr>
          <w:ilvl w:val="0"/>
          <w:numId w:val="10"/>
        </w:numPr>
        <w:rPr>
          <w:lang w:bidi="ar-SA"/>
        </w:rPr>
      </w:pPr>
      <w:r>
        <w:rPr>
          <w:lang w:bidi="ar-SA"/>
        </w:rPr>
        <w:t>When you leave GP-EDIT</w:t>
      </w:r>
      <w:r w:rsidR="006B0FD6">
        <w:rPr>
          <w:lang w:bidi="ar-SA"/>
        </w:rPr>
        <w:t>.</w:t>
      </w:r>
    </w:p>
    <w:p w14:paraId="33624244" w14:textId="77777777" w:rsidR="0076597C" w:rsidRDefault="0076597C" w:rsidP="00E868A6">
      <w:pPr>
        <w:pStyle w:val="Liststycke"/>
        <w:numPr>
          <w:ilvl w:val="0"/>
          <w:numId w:val="10"/>
        </w:numPr>
        <w:rPr>
          <w:lang w:bidi="ar-SA"/>
        </w:rPr>
      </w:pPr>
      <w:r>
        <w:rPr>
          <w:lang w:bidi="ar-SA"/>
        </w:rPr>
        <w:t>You click on a GP-LABEL</w:t>
      </w:r>
      <w:r w:rsidR="006B0FD6">
        <w:rPr>
          <w:lang w:bidi="ar-SA"/>
        </w:rPr>
        <w:t>.</w:t>
      </w:r>
    </w:p>
    <w:p w14:paraId="5B94F15C" w14:textId="77777777" w:rsidR="00F017D9" w:rsidRDefault="00F017D9" w:rsidP="00E868A6">
      <w:pPr>
        <w:pStyle w:val="Liststycke"/>
        <w:numPr>
          <w:ilvl w:val="0"/>
          <w:numId w:val="10"/>
        </w:numPr>
        <w:rPr>
          <w:lang w:bidi="ar-SA"/>
        </w:rPr>
      </w:pPr>
      <w:r>
        <w:rPr>
          <w:lang w:bidi="ar-SA"/>
        </w:rPr>
        <w:t>When you activate or deactivate a GP-TOGGLE</w:t>
      </w:r>
      <w:r w:rsidR="006B0FD6">
        <w:rPr>
          <w:lang w:bidi="ar-SA"/>
        </w:rPr>
        <w:t>.</w:t>
      </w:r>
    </w:p>
    <w:p w14:paraId="7BFC3B46" w14:textId="77777777" w:rsidR="00F017D9" w:rsidRDefault="00F017D9" w:rsidP="00E868A6">
      <w:pPr>
        <w:pStyle w:val="Liststycke"/>
        <w:numPr>
          <w:ilvl w:val="0"/>
          <w:numId w:val="10"/>
        </w:numPr>
        <w:rPr>
          <w:lang w:bidi="ar-SA"/>
        </w:rPr>
      </w:pPr>
      <w:r>
        <w:rPr>
          <w:lang w:bidi="ar-SA"/>
        </w:rPr>
        <w:t>When you activate a GP-RADIO</w:t>
      </w:r>
      <w:r w:rsidR="006B0FD6">
        <w:rPr>
          <w:lang w:bidi="ar-SA"/>
        </w:rPr>
        <w:t>.</w:t>
      </w:r>
    </w:p>
    <w:p w14:paraId="167AD901" w14:textId="77777777" w:rsidR="00F017D9" w:rsidRDefault="00F017D9" w:rsidP="00E868A6">
      <w:pPr>
        <w:pStyle w:val="Liststycke"/>
        <w:numPr>
          <w:ilvl w:val="0"/>
          <w:numId w:val="10"/>
        </w:numPr>
        <w:rPr>
          <w:lang w:bidi="ar-SA"/>
        </w:rPr>
      </w:pPr>
      <w:r>
        <w:rPr>
          <w:lang w:bidi="ar-SA"/>
        </w:rPr>
        <w:t>When you terminate a dialog with ESCAPE or the upper right terminate button in the dialog. In this example the object name is the dialog itself.</w:t>
      </w:r>
    </w:p>
    <w:p w14:paraId="01E3B67C" w14:textId="77777777" w:rsidR="006B0FD6" w:rsidRDefault="006B0FD6" w:rsidP="006B0FD6">
      <w:pPr>
        <w:rPr>
          <w:lang w:bidi="ar-SA"/>
        </w:rPr>
      </w:pPr>
      <w:r>
        <w:rPr>
          <w:lang w:bidi="ar-SA"/>
        </w:rPr>
        <w:t>The ALIGN attribute can be used on all controls except for GP-DIALOG.</w:t>
      </w:r>
    </w:p>
    <w:p w14:paraId="17DC7297" w14:textId="77777777" w:rsidR="00537686" w:rsidRPr="00537686" w:rsidRDefault="00537686" w:rsidP="00537686">
      <w:pPr>
        <w:rPr>
          <w:b/>
          <w:lang w:bidi="ar-SA"/>
        </w:rPr>
      </w:pPr>
      <w:r w:rsidRPr="00537686">
        <w:rPr>
          <w:b/>
          <w:lang w:bidi="ar-SA"/>
        </w:rPr>
        <w:t>Example 12</w:t>
      </w:r>
    </w:p>
    <w:p w14:paraId="7F24BF87" w14:textId="77777777" w:rsidR="00537686" w:rsidRDefault="00537686" w:rsidP="00537686">
      <w:pPr>
        <w:rPr>
          <w:lang w:bidi="ar-SA"/>
        </w:rPr>
      </w:pPr>
      <w:r>
        <w:rPr>
          <w:lang w:bidi="ar-SA"/>
        </w:rPr>
        <w:t>This example shows how the ACTION attribute is calling the handler function. It also takes care of ESCAPE.</w:t>
      </w:r>
    </w:p>
    <w:p w14:paraId="3FD4A97C" w14:textId="77777777" w:rsidR="00537686" w:rsidRDefault="00537686" w:rsidP="00537686">
      <w:pPr>
        <w:rPr>
          <w:lang w:bidi="ar-SA"/>
        </w:rPr>
      </w:pPr>
      <w:r>
        <w:rPr>
          <w:noProof/>
          <w:lang w:val="sv-SE" w:eastAsia="sv-SE" w:bidi="ar-SA"/>
        </w:rPr>
        <w:drawing>
          <wp:inline distT="0" distB="0" distL="0" distR="0" wp14:anchorId="32B0E966" wp14:editId="47F6B5B0">
            <wp:extent cx="1351915" cy="1248410"/>
            <wp:effectExtent l="19050" t="0" r="635" b="0"/>
            <wp:docPr id="12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srcRect/>
                    <a:stretch>
                      <a:fillRect/>
                    </a:stretch>
                  </pic:blipFill>
                  <pic:spPr bwMode="auto">
                    <a:xfrm>
                      <a:off x="0" y="0"/>
                      <a:ext cx="1351915" cy="1248410"/>
                    </a:xfrm>
                    <a:prstGeom prst="rect">
                      <a:avLst/>
                    </a:prstGeom>
                    <a:noFill/>
                    <a:ln w="9525">
                      <a:noFill/>
                      <a:miter lim="800000"/>
                      <a:headEnd/>
                      <a:tailEnd/>
                    </a:ln>
                  </pic:spPr>
                </pic:pic>
              </a:graphicData>
            </a:graphic>
          </wp:inline>
        </w:drawing>
      </w:r>
    </w:p>
    <w:p w14:paraId="5C76D53C" w14:textId="77777777" w:rsidR="00F017D9" w:rsidRDefault="00537686" w:rsidP="00537686">
      <w:pPr>
        <w:pStyle w:val="LISPSAMPLE"/>
        <w:rPr>
          <w:lang w:bidi="ar-SA"/>
        </w:rPr>
      </w:pPr>
      <w:r>
        <w:rPr>
          <w:lang w:bidi="ar-SA"/>
        </w:rPr>
        <w:t xml:space="preserve">(DEFUN handler (object) </w:t>
      </w:r>
      <w:r w:rsidRPr="00537686">
        <w:rPr>
          <w:highlight w:val="lightGray"/>
          <w:lang w:bidi="ar-SA"/>
        </w:rPr>
        <w:t>; The callback function defined by ACTION</w:t>
      </w:r>
      <w:r>
        <w:rPr>
          <w:lang w:bidi="ar-SA"/>
        </w:rPr>
        <w:br/>
        <w:t xml:space="preserve">  (COND</w:t>
      </w:r>
      <w:r>
        <w:rPr>
          <w:lang w:bidi="ar-SA"/>
        </w:rPr>
        <w:br/>
        <w:t xml:space="preserve">    ((= object button:1)</w:t>
      </w:r>
      <w:r>
        <w:rPr>
          <w:lang w:bidi="ar-SA"/>
        </w:rPr>
        <w:br/>
        <w:t xml:space="preserve">      (PRINC "1"))</w:t>
      </w:r>
      <w:r>
        <w:rPr>
          <w:lang w:bidi="ar-SA"/>
        </w:rPr>
        <w:br/>
        <w:t xml:space="preserve">    ((= object button:2)</w:t>
      </w:r>
      <w:r>
        <w:rPr>
          <w:lang w:bidi="ar-SA"/>
        </w:rPr>
        <w:br/>
        <w:t xml:space="preserve">      (PRINC "2"))</w:t>
      </w:r>
      <w:r>
        <w:rPr>
          <w:lang w:bidi="ar-SA"/>
        </w:rPr>
        <w:br/>
        <w:t xml:space="preserve">    ((= object b:close)</w:t>
      </w:r>
      <w:r>
        <w:rPr>
          <w:lang w:bidi="ar-SA"/>
        </w:rPr>
        <w:br/>
        <w:t xml:space="preserve">      (GP-CLOSE </w:t>
      </w:r>
      <w:proofErr w:type="spellStart"/>
      <w:r>
        <w:rPr>
          <w:lang w:bidi="ar-SA"/>
        </w:rPr>
        <w:t>dlg</w:t>
      </w:r>
      <w:proofErr w:type="spellEnd"/>
      <w:r>
        <w:rPr>
          <w:lang w:bidi="ar-SA"/>
        </w:rPr>
        <w:t xml:space="preserve"> "Dialog Closed"))</w:t>
      </w:r>
      <w:r>
        <w:rPr>
          <w:lang w:bidi="ar-SA"/>
        </w:rPr>
        <w:br/>
        <w:t xml:space="preserve">    ((= object </w:t>
      </w:r>
      <w:proofErr w:type="spellStart"/>
      <w:r>
        <w:rPr>
          <w:lang w:bidi="ar-SA"/>
        </w:rPr>
        <w:t>dlg</w:t>
      </w:r>
      <w:proofErr w:type="spellEnd"/>
      <w:r>
        <w:rPr>
          <w:lang w:bidi="ar-SA"/>
        </w:rPr>
        <w:t>)</w:t>
      </w:r>
      <w:r w:rsidR="006B0FD6">
        <w:rPr>
          <w:lang w:bidi="ar-SA"/>
        </w:rPr>
        <w:t xml:space="preserve"> </w:t>
      </w:r>
      <w:r w:rsidR="006B0FD6" w:rsidRPr="006B0FD6">
        <w:rPr>
          <w:highlight w:val="lightGray"/>
          <w:lang w:bidi="ar-SA"/>
        </w:rPr>
        <w:t>; If the object the dialog then this indicate that the user pressed ESCAPE</w:t>
      </w:r>
      <w:r>
        <w:rPr>
          <w:lang w:bidi="ar-SA"/>
        </w:rPr>
        <w:br/>
        <w:t xml:space="preserve">      (GP-CLOSE </w:t>
      </w:r>
      <w:proofErr w:type="spellStart"/>
      <w:r>
        <w:rPr>
          <w:lang w:bidi="ar-SA"/>
        </w:rPr>
        <w:t>dlg</w:t>
      </w:r>
      <w:proofErr w:type="spellEnd"/>
      <w:r>
        <w:rPr>
          <w:lang w:bidi="ar-SA"/>
        </w:rPr>
        <w:t xml:space="preserve"> "Dialog Terminated"))</w:t>
      </w:r>
      <w:r>
        <w:rPr>
          <w:lang w:bidi="ar-SA"/>
        </w:rPr>
        <w:br/>
        <w:t xml:space="preserve">  )</w:t>
      </w:r>
      <w:r>
        <w:rPr>
          <w:lang w:bidi="ar-SA"/>
        </w:rPr>
        <w:br/>
        <w:t>)</w:t>
      </w:r>
      <w:r>
        <w:rPr>
          <w:lang w:bidi="ar-SA"/>
        </w:rPr>
        <w:br/>
      </w:r>
      <w:r>
        <w:rPr>
          <w:lang w:bidi="ar-SA"/>
        </w:rPr>
        <w:br/>
        <w:t xml:space="preserve">(SETQ </w:t>
      </w:r>
      <w:proofErr w:type="spellStart"/>
      <w:r>
        <w:rPr>
          <w:lang w:bidi="ar-SA"/>
        </w:rPr>
        <w:t>dlg</w:t>
      </w:r>
      <w:proofErr w:type="spellEnd"/>
      <w:r>
        <w:rPr>
          <w:lang w:bidi="ar-SA"/>
        </w:rPr>
        <w:t xml:space="preserve"> (GP-DIALOG "Example 12" ACTION handler))</w:t>
      </w:r>
      <w:r>
        <w:rPr>
          <w:lang w:bidi="ar-SA"/>
        </w:rPr>
        <w:br/>
        <w:t xml:space="preserve">(SETQ button:1 (GP-BUTTON </w:t>
      </w:r>
      <w:proofErr w:type="spellStart"/>
      <w:r>
        <w:rPr>
          <w:lang w:bidi="ar-SA"/>
        </w:rPr>
        <w:t>dlg</w:t>
      </w:r>
      <w:proofErr w:type="spellEnd"/>
      <w:r>
        <w:rPr>
          <w:lang w:bidi="ar-SA"/>
        </w:rPr>
        <w:t xml:space="preserve"> "1"))</w:t>
      </w:r>
      <w:r>
        <w:rPr>
          <w:lang w:bidi="ar-SA"/>
        </w:rPr>
        <w:br/>
        <w:t xml:space="preserve">(SETQ button:2 (GP-BUTTON </w:t>
      </w:r>
      <w:proofErr w:type="spellStart"/>
      <w:r>
        <w:rPr>
          <w:lang w:bidi="ar-SA"/>
        </w:rPr>
        <w:t>dlg</w:t>
      </w:r>
      <w:proofErr w:type="spellEnd"/>
      <w:r>
        <w:rPr>
          <w:lang w:bidi="ar-SA"/>
        </w:rPr>
        <w:t xml:space="preserve"> "2"))</w:t>
      </w:r>
      <w:r>
        <w:rPr>
          <w:lang w:bidi="ar-SA"/>
        </w:rPr>
        <w:br/>
        <w:t xml:space="preserve">(SETQ b:close (GP-BUTTON </w:t>
      </w:r>
      <w:proofErr w:type="spellStart"/>
      <w:r>
        <w:rPr>
          <w:lang w:bidi="ar-SA"/>
        </w:rPr>
        <w:t>dlg</w:t>
      </w:r>
      <w:proofErr w:type="spellEnd"/>
      <w:r>
        <w:rPr>
          <w:lang w:bidi="ar-SA"/>
        </w:rPr>
        <w:t xml:space="preserve"> "Close"))</w:t>
      </w:r>
      <w:r>
        <w:rPr>
          <w:lang w:bidi="ar-SA"/>
        </w:rPr>
        <w:br/>
        <w:t xml:space="preserve">(SETQ txt (GP-SHOWMODAL </w:t>
      </w:r>
      <w:proofErr w:type="spellStart"/>
      <w:r>
        <w:rPr>
          <w:lang w:bidi="ar-SA"/>
        </w:rPr>
        <w:t>dlg</w:t>
      </w:r>
      <w:proofErr w:type="spellEnd"/>
      <w:r>
        <w:rPr>
          <w:lang w:bidi="ar-SA"/>
        </w:rPr>
        <w:t>))</w:t>
      </w:r>
      <w:r>
        <w:rPr>
          <w:lang w:bidi="ar-SA"/>
        </w:rPr>
        <w:br/>
        <w:t>(PRINC txt)</w:t>
      </w:r>
    </w:p>
    <w:bookmarkStart w:id="602" w:name="_ALIGN"/>
    <w:bookmarkEnd w:id="602"/>
    <w:p w14:paraId="55DF3ACF" w14:textId="77777777" w:rsidR="00F017D9" w:rsidRDefault="00D0020A" w:rsidP="00537686">
      <w:pPr>
        <w:pStyle w:val="Rubrik4"/>
        <w:rPr>
          <w:lang w:bidi="ar-SA"/>
        </w:rPr>
      </w:pPr>
      <w:r>
        <w:rPr>
          <w:lang w:bidi="ar-SA"/>
        </w:rPr>
        <w:fldChar w:fldCharType="begin"/>
      </w:r>
      <w:r w:rsidR="00145AF4">
        <w:rPr>
          <w:lang w:bidi="ar-SA"/>
        </w:rPr>
        <w:instrText xml:space="preserve"> HYPERLINK  \l "_ALIGN" </w:instrText>
      </w:r>
      <w:r>
        <w:rPr>
          <w:lang w:bidi="ar-SA"/>
        </w:rPr>
      </w:r>
      <w:r>
        <w:rPr>
          <w:lang w:bidi="ar-SA"/>
        </w:rPr>
        <w:fldChar w:fldCharType="separate"/>
      </w:r>
      <w:bookmarkStart w:id="603" w:name="_Toc359406275"/>
      <w:r w:rsidR="00537686" w:rsidRPr="00145AF4">
        <w:rPr>
          <w:rStyle w:val="Hyperlnk"/>
          <w:bdr w:val="none" w:sz="0" w:space="0" w:color="auto"/>
          <w:lang w:bidi="ar-SA"/>
        </w:rPr>
        <w:t>ALIGN</w:t>
      </w:r>
      <w:bookmarkEnd w:id="603"/>
      <w:r>
        <w:rPr>
          <w:lang w:bidi="ar-SA"/>
        </w:rPr>
        <w:fldChar w:fldCharType="end"/>
      </w:r>
    </w:p>
    <w:p w14:paraId="6FDFF322" w14:textId="77777777" w:rsidR="00537686" w:rsidRDefault="002F0AF9" w:rsidP="00537686">
      <w:pPr>
        <w:rPr>
          <w:lang w:bidi="ar-SA"/>
        </w:rPr>
      </w:pPr>
      <w:r>
        <w:rPr>
          <w:lang w:bidi="ar-SA"/>
        </w:rPr>
        <w:t xml:space="preserve">This attribute determines </w:t>
      </w:r>
      <w:r w:rsidR="004D5DAB">
        <w:rPr>
          <w:lang w:bidi="ar-SA"/>
        </w:rPr>
        <w:t xml:space="preserve">where the controller should be placed on the dialog. The attribute is only needed if it's </w:t>
      </w:r>
      <w:r w:rsidR="00314D90">
        <w:rPr>
          <w:lang w:bidi="ar-SA"/>
        </w:rPr>
        <w:t>free space</w:t>
      </w:r>
      <w:r w:rsidR="004D5DAB">
        <w:rPr>
          <w:lang w:bidi="ar-SA"/>
        </w:rPr>
        <w:t xml:space="preserve"> around the controller and you want to place the controller in </w:t>
      </w:r>
      <w:r w:rsidR="00314D90">
        <w:rPr>
          <w:lang w:bidi="ar-SA"/>
        </w:rPr>
        <w:t>special position o</w:t>
      </w:r>
      <w:r w:rsidR="004D5DAB">
        <w:rPr>
          <w:lang w:bidi="ar-SA"/>
        </w:rPr>
        <w:t xml:space="preserve">n that empty area. The </w:t>
      </w:r>
      <w:r w:rsidR="00314D90">
        <w:rPr>
          <w:lang w:bidi="ar-SA"/>
        </w:rPr>
        <w:t xml:space="preserve">ALIGN attribute </w:t>
      </w:r>
      <w:r w:rsidR="006B0FD6">
        <w:rPr>
          <w:lang w:bidi="ar-SA"/>
        </w:rPr>
        <w:t>is an integer</w:t>
      </w:r>
      <w:r w:rsidR="00314D90">
        <w:rPr>
          <w:lang w:bidi="ar-SA"/>
        </w:rPr>
        <w:t xml:space="preserve"> that are pre-defined as constants.</w:t>
      </w:r>
    </w:p>
    <w:tbl>
      <w:tblPr>
        <w:tblStyle w:val="Tabellrutnt"/>
        <w:tblW w:w="0" w:type="auto"/>
        <w:tblLook w:val="04A0" w:firstRow="1" w:lastRow="0" w:firstColumn="1" w:lastColumn="0" w:noHBand="0" w:noVBand="1"/>
      </w:tblPr>
      <w:tblGrid>
        <w:gridCol w:w="1050"/>
        <w:gridCol w:w="2551"/>
        <w:gridCol w:w="4395"/>
      </w:tblGrid>
      <w:tr w:rsidR="00314D90" w:rsidRPr="00314D90" w14:paraId="3C8A5FD9" w14:textId="77777777" w:rsidTr="00314D90">
        <w:tc>
          <w:tcPr>
            <w:tcW w:w="843" w:type="dxa"/>
            <w:shd w:val="pct20" w:color="auto" w:fill="auto"/>
          </w:tcPr>
          <w:p w14:paraId="7D7F5AAE" w14:textId="77777777" w:rsidR="00314D90" w:rsidRPr="00314D90" w:rsidRDefault="00314D90" w:rsidP="00537686">
            <w:pPr>
              <w:rPr>
                <w:b/>
                <w:lang w:bidi="ar-SA"/>
              </w:rPr>
            </w:pPr>
            <w:r w:rsidRPr="00314D90">
              <w:rPr>
                <w:b/>
                <w:lang w:bidi="ar-SA"/>
              </w:rPr>
              <w:t>Int</w:t>
            </w:r>
            <w:r w:rsidR="006B0FD6">
              <w:rPr>
                <w:b/>
                <w:lang w:bidi="ar-SA"/>
              </w:rPr>
              <w:t>eger</w:t>
            </w:r>
          </w:p>
        </w:tc>
        <w:tc>
          <w:tcPr>
            <w:tcW w:w="2551" w:type="dxa"/>
            <w:shd w:val="pct20" w:color="auto" w:fill="auto"/>
          </w:tcPr>
          <w:p w14:paraId="19C6C4D1" w14:textId="77777777" w:rsidR="00314D90" w:rsidRPr="00314D90" w:rsidRDefault="00314D90" w:rsidP="00537686">
            <w:pPr>
              <w:rPr>
                <w:b/>
                <w:lang w:bidi="ar-SA"/>
              </w:rPr>
            </w:pPr>
            <w:r w:rsidRPr="00314D90">
              <w:rPr>
                <w:b/>
                <w:lang w:bidi="ar-SA"/>
              </w:rPr>
              <w:t>Constant name</w:t>
            </w:r>
          </w:p>
        </w:tc>
        <w:tc>
          <w:tcPr>
            <w:tcW w:w="4395" w:type="dxa"/>
            <w:shd w:val="pct20" w:color="auto" w:fill="auto"/>
          </w:tcPr>
          <w:p w14:paraId="79794649" w14:textId="77777777" w:rsidR="00314D90" w:rsidRPr="00314D90" w:rsidRDefault="00314D90" w:rsidP="00537686">
            <w:pPr>
              <w:rPr>
                <w:b/>
                <w:lang w:bidi="ar-SA"/>
              </w:rPr>
            </w:pPr>
            <w:r w:rsidRPr="00314D90">
              <w:rPr>
                <w:b/>
                <w:lang w:bidi="ar-SA"/>
              </w:rPr>
              <w:t>Position</w:t>
            </w:r>
          </w:p>
        </w:tc>
      </w:tr>
      <w:tr w:rsidR="00314D90" w14:paraId="2F0D51AD" w14:textId="77777777" w:rsidTr="00314D90">
        <w:tc>
          <w:tcPr>
            <w:tcW w:w="843" w:type="dxa"/>
          </w:tcPr>
          <w:p w14:paraId="238BCF17" w14:textId="77777777" w:rsidR="00314D90" w:rsidRDefault="00314D90" w:rsidP="00537686">
            <w:pPr>
              <w:rPr>
                <w:lang w:bidi="ar-SA"/>
              </w:rPr>
            </w:pPr>
            <w:r>
              <w:rPr>
                <w:lang w:bidi="ar-SA"/>
              </w:rPr>
              <w:t>0</w:t>
            </w:r>
          </w:p>
        </w:tc>
        <w:tc>
          <w:tcPr>
            <w:tcW w:w="2551" w:type="dxa"/>
          </w:tcPr>
          <w:p w14:paraId="4594753B" w14:textId="77777777" w:rsidR="00314D90" w:rsidRDefault="00314D90" w:rsidP="00537686">
            <w:pPr>
              <w:rPr>
                <w:lang w:bidi="ar-SA"/>
              </w:rPr>
            </w:pPr>
            <w:r>
              <w:rPr>
                <w:lang w:bidi="ar-SA"/>
              </w:rPr>
              <w:t>GPC-CENTER</w:t>
            </w:r>
          </w:p>
        </w:tc>
        <w:tc>
          <w:tcPr>
            <w:tcW w:w="4395" w:type="dxa"/>
          </w:tcPr>
          <w:p w14:paraId="6B622409" w14:textId="77777777" w:rsidR="00314D90" w:rsidRDefault="00314D90" w:rsidP="00314D90">
            <w:pPr>
              <w:rPr>
                <w:lang w:bidi="ar-SA"/>
              </w:rPr>
            </w:pPr>
            <w:r>
              <w:rPr>
                <w:lang w:bidi="ar-SA"/>
              </w:rPr>
              <w:t>In the center of the free area.</w:t>
            </w:r>
          </w:p>
        </w:tc>
      </w:tr>
      <w:tr w:rsidR="00314D90" w14:paraId="19DE3FAA" w14:textId="77777777" w:rsidTr="00314D90">
        <w:tc>
          <w:tcPr>
            <w:tcW w:w="843" w:type="dxa"/>
          </w:tcPr>
          <w:p w14:paraId="2D031C9C" w14:textId="77777777" w:rsidR="00314D90" w:rsidRDefault="00314D90" w:rsidP="00537686">
            <w:pPr>
              <w:rPr>
                <w:lang w:bidi="ar-SA"/>
              </w:rPr>
            </w:pPr>
            <w:r>
              <w:rPr>
                <w:lang w:bidi="ar-SA"/>
              </w:rPr>
              <w:t>1</w:t>
            </w:r>
          </w:p>
        </w:tc>
        <w:tc>
          <w:tcPr>
            <w:tcW w:w="2551" w:type="dxa"/>
          </w:tcPr>
          <w:p w14:paraId="6B6D6070" w14:textId="77777777" w:rsidR="00314D90" w:rsidRDefault="00314D90" w:rsidP="00537686">
            <w:pPr>
              <w:rPr>
                <w:lang w:bidi="ar-SA"/>
              </w:rPr>
            </w:pPr>
            <w:r>
              <w:rPr>
                <w:lang w:bidi="ar-SA"/>
              </w:rPr>
              <w:t>GPC-LEFT</w:t>
            </w:r>
          </w:p>
        </w:tc>
        <w:tc>
          <w:tcPr>
            <w:tcW w:w="4395" w:type="dxa"/>
          </w:tcPr>
          <w:p w14:paraId="5E19ABBC" w14:textId="77777777" w:rsidR="00314D90" w:rsidRDefault="00314D90" w:rsidP="00314D90">
            <w:pPr>
              <w:rPr>
                <w:lang w:bidi="ar-SA"/>
              </w:rPr>
            </w:pPr>
            <w:r>
              <w:rPr>
                <w:lang w:bidi="ar-SA"/>
              </w:rPr>
              <w:t>On the left side in the free area.</w:t>
            </w:r>
          </w:p>
        </w:tc>
      </w:tr>
      <w:tr w:rsidR="00314D90" w14:paraId="47EE65C4" w14:textId="77777777" w:rsidTr="00314D90">
        <w:tc>
          <w:tcPr>
            <w:tcW w:w="843" w:type="dxa"/>
          </w:tcPr>
          <w:p w14:paraId="7E3D139A" w14:textId="77777777" w:rsidR="00314D90" w:rsidRDefault="00314D90" w:rsidP="00537686">
            <w:pPr>
              <w:rPr>
                <w:lang w:bidi="ar-SA"/>
              </w:rPr>
            </w:pPr>
            <w:r>
              <w:rPr>
                <w:lang w:bidi="ar-SA"/>
              </w:rPr>
              <w:t>2</w:t>
            </w:r>
          </w:p>
        </w:tc>
        <w:tc>
          <w:tcPr>
            <w:tcW w:w="2551" w:type="dxa"/>
          </w:tcPr>
          <w:p w14:paraId="0825F9A7" w14:textId="77777777" w:rsidR="00314D90" w:rsidRDefault="00314D90" w:rsidP="00537686">
            <w:pPr>
              <w:rPr>
                <w:lang w:bidi="ar-SA"/>
              </w:rPr>
            </w:pPr>
            <w:r>
              <w:rPr>
                <w:lang w:bidi="ar-SA"/>
              </w:rPr>
              <w:t>GPC-TOP</w:t>
            </w:r>
          </w:p>
        </w:tc>
        <w:tc>
          <w:tcPr>
            <w:tcW w:w="4395" w:type="dxa"/>
          </w:tcPr>
          <w:p w14:paraId="33E73524" w14:textId="77777777" w:rsidR="00314D90" w:rsidRDefault="00314D90" w:rsidP="00314D90">
            <w:pPr>
              <w:rPr>
                <w:lang w:bidi="ar-SA"/>
              </w:rPr>
            </w:pPr>
            <w:r>
              <w:rPr>
                <w:lang w:bidi="ar-SA"/>
              </w:rPr>
              <w:t>On the top of the free area.</w:t>
            </w:r>
          </w:p>
        </w:tc>
      </w:tr>
      <w:tr w:rsidR="00314D90" w14:paraId="411CAEC6" w14:textId="77777777" w:rsidTr="00314D90">
        <w:tc>
          <w:tcPr>
            <w:tcW w:w="843" w:type="dxa"/>
          </w:tcPr>
          <w:p w14:paraId="1FC2F92E" w14:textId="77777777" w:rsidR="00314D90" w:rsidRDefault="00314D90" w:rsidP="00537686">
            <w:pPr>
              <w:rPr>
                <w:lang w:bidi="ar-SA"/>
              </w:rPr>
            </w:pPr>
            <w:r>
              <w:rPr>
                <w:lang w:bidi="ar-SA"/>
              </w:rPr>
              <w:t>4</w:t>
            </w:r>
          </w:p>
        </w:tc>
        <w:tc>
          <w:tcPr>
            <w:tcW w:w="2551" w:type="dxa"/>
          </w:tcPr>
          <w:p w14:paraId="15DE1F8C" w14:textId="77777777" w:rsidR="00314D90" w:rsidRDefault="00314D90" w:rsidP="00537686">
            <w:pPr>
              <w:rPr>
                <w:lang w:bidi="ar-SA"/>
              </w:rPr>
            </w:pPr>
            <w:r>
              <w:rPr>
                <w:lang w:bidi="ar-SA"/>
              </w:rPr>
              <w:t>GPC-RIGHT</w:t>
            </w:r>
          </w:p>
        </w:tc>
        <w:tc>
          <w:tcPr>
            <w:tcW w:w="4395" w:type="dxa"/>
          </w:tcPr>
          <w:p w14:paraId="056CFC6E" w14:textId="77777777" w:rsidR="00314D90" w:rsidRDefault="00314D90" w:rsidP="00537686">
            <w:pPr>
              <w:rPr>
                <w:lang w:bidi="ar-SA"/>
              </w:rPr>
            </w:pPr>
            <w:r>
              <w:rPr>
                <w:lang w:bidi="ar-SA"/>
              </w:rPr>
              <w:t>On the right side of the free area</w:t>
            </w:r>
          </w:p>
        </w:tc>
      </w:tr>
      <w:tr w:rsidR="00314D90" w14:paraId="1E0537C7" w14:textId="77777777" w:rsidTr="00314D90">
        <w:tc>
          <w:tcPr>
            <w:tcW w:w="843" w:type="dxa"/>
          </w:tcPr>
          <w:p w14:paraId="0469BF38" w14:textId="77777777" w:rsidR="00314D90" w:rsidRDefault="00314D90" w:rsidP="00537686">
            <w:pPr>
              <w:rPr>
                <w:lang w:bidi="ar-SA"/>
              </w:rPr>
            </w:pPr>
            <w:r>
              <w:rPr>
                <w:lang w:bidi="ar-SA"/>
              </w:rPr>
              <w:t>8</w:t>
            </w:r>
          </w:p>
        </w:tc>
        <w:tc>
          <w:tcPr>
            <w:tcW w:w="2551" w:type="dxa"/>
          </w:tcPr>
          <w:p w14:paraId="67D9804A" w14:textId="77777777" w:rsidR="00314D90" w:rsidRDefault="00314D90" w:rsidP="00537686">
            <w:pPr>
              <w:rPr>
                <w:lang w:bidi="ar-SA"/>
              </w:rPr>
            </w:pPr>
            <w:r>
              <w:rPr>
                <w:lang w:bidi="ar-SA"/>
              </w:rPr>
              <w:t>GPC-BOTTOM</w:t>
            </w:r>
          </w:p>
        </w:tc>
        <w:tc>
          <w:tcPr>
            <w:tcW w:w="4395" w:type="dxa"/>
          </w:tcPr>
          <w:p w14:paraId="1E1B7286" w14:textId="77777777" w:rsidR="00314D90" w:rsidRDefault="00314D90" w:rsidP="00537686">
            <w:pPr>
              <w:rPr>
                <w:lang w:bidi="ar-SA"/>
              </w:rPr>
            </w:pPr>
            <w:r>
              <w:rPr>
                <w:lang w:bidi="ar-SA"/>
              </w:rPr>
              <w:t>On the bottom of the free area-</w:t>
            </w:r>
          </w:p>
        </w:tc>
      </w:tr>
    </w:tbl>
    <w:p w14:paraId="49399081" w14:textId="77777777" w:rsidR="00314D90" w:rsidRDefault="006B0FD6" w:rsidP="00537686">
      <w:pPr>
        <w:rPr>
          <w:lang w:bidi="ar-SA"/>
        </w:rPr>
      </w:pPr>
      <w:r>
        <w:rPr>
          <w:lang w:bidi="ar-SA"/>
        </w:rPr>
        <w:t>It's also possible to combine different meaningful position like 3, 6, 9 and 12.</w:t>
      </w:r>
    </w:p>
    <w:p w14:paraId="40697C15" w14:textId="77777777" w:rsidR="00AC2AA4" w:rsidRDefault="00AC2AA4" w:rsidP="00537686">
      <w:pPr>
        <w:rPr>
          <w:lang w:bidi="ar-SA"/>
        </w:rPr>
      </w:pPr>
      <w:r>
        <w:rPr>
          <w:lang w:bidi="ar-SA"/>
        </w:rPr>
        <w:t xml:space="preserve">Note! </w:t>
      </w:r>
      <w:r w:rsidR="002E6907">
        <w:rPr>
          <w:lang w:bidi="ar-SA"/>
        </w:rPr>
        <w:t xml:space="preserve">You can't change the ALIGN </w:t>
      </w:r>
      <w:r>
        <w:rPr>
          <w:lang w:bidi="ar-SA"/>
        </w:rPr>
        <w:t xml:space="preserve">attribute </w:t>
      </w:r>
      <w:r w:rsidR="002E6907">
        <w:rPr>
          <w:lang w:bidi="ar-SA"/>
        </w:rPr>
        <w:t>after that the dialog has been started by the GP-SHOWMODAL function.</w:t>
      </w:r>
    </w:p>
    <w:bookmarkStart w:id="604" w:name="_BGCOLOR"/>
    <w:bookmarkEnd w:id="604"/>
    <w:p w14:paraId="29C9F597" w14:textId="77777777" w:rsidR="00BA3787" w:rsidRDefault="00BA3787" w:rsidP="00BA3787">
      <w:pPr>
        <w:pStyle w:val="Rubrik4"/>
        <w:rPr>
          <w:lang w:bidi="ar-SA"/>
        </w:rPr>
      </w:pPr>
      <w:r>
        <w:rPr>
          <w:lang w:bidi="ar-SA"/>
        </w:rPr>
        <w:fldChar w:fldCharType="begin"/>
      </w:r>
      <w:r>
        <w:rPr>
          <w:lang w:bidi="ar-SA"/>
        </w:rPr>
        <w:instrText xml:space="preserve"> HYPERLINK  \l "_BGCOLOR" </w:instrText>
      </w:r>
      <w:r>
        <w:rPr>
          <w:lang w:bidi="ar-SA"/>
        </w:rPr>
      </w:r>
      <w:r>
        <w:rPr>
          <w:lang w:bidi="ar-SA"/>
        </w:rPr>
        <w:fldChar w:fldCharType="separate"/>
      </w:r>
      <w:r w:rsidRPr="00BA3787">
        <w:rPr>
          <w:rStyle w:val="Hyperlnk"/>
          <w:bdr w:val="none" w:sz="0" w:space="0" w:color="auto"/>
          <w:lang w:bidi="ar-SA"/>
        </w:rPr>
        <w:t>BGCOLOR</w:t>
      </w:r>
      <w:r>
        <w:rPr>
          <w:lang w:bidi="ar-SA"/>
        </w:rPr>
        <w:fldChar w:fldCharType="end"/>
      </w:r>
    </w:p>
    <w:p w14:paraId="43DF7207" w14:textId="77777777" w:rsidR="00BA3787" w:rsidRDefault="00BA3787" w:rsidP="00537686">
      <w:pPr>
        <w:rPr>
          <w:lang w:bidi="ar-SA"/>
        </w:rPr>
      </w:pPr>
      <w:r>
        <w:rPr>
          <w:lang w:bidi="ar-SA"/>
        </w:rPr>
        <w:t xml:space="preserve">Background color. The value assigned to this attribute is an integer created by the GP-RGBINT function. </w:t>
      </w:r>
      <w:proofErr w:type="spellStart"/>
      <w:r>
        <w:rPr>
          <w:lang w:bidi="ar-SA"/>
        </w:rPr>
        <w:t>Se</w:t>
      </w:r>
      <w:proofErr w:type="spellEnd"/>
      <w:r>
        <w:rPr>
          <w:lang w:bidi="ar-SA"/>
        </w:rPr>
        <w:t xml:space="preserve"> also the FGCOLOR attribute.</w:t>
      </w:r>
    </w:p>
    <w:bookmarkStart w:id="605" w:name="_CAPTION"/>
    <w:bookmarkEnd w:id="605"/>
    <w:p w14:paraId="6E265E04" w14:textId="77777777" w:rsidR="004D5DAB" w:rsidRDefault="00D0020A" w:rsidP="006B0FD6">
      <w:pPr>
        <w:pStyle w:val="Rubrik4"/>
        <w:rPr>
          <w:lang w:bidi="ar-SA"/>
        </w:rPr>
      </w:pPr>
      <w:r>
        <w:rPr>
          <w:lang w:bidi="ar-SA"/>
        </w:rPr>
        <w:fldChar w:fldCharType="begin"/>
      </w:r>
      <w:r w:rsidR="00145AF4">
        <w:rPr>
          <w:lang w:bidi="ar-SA"/>
        </w:rPr>
        <w:instrText xml:space="preserve"> HYPERLINK  \l "_CAPTION" </w:instrText>
      </w:r>
      <w:r>
        <w:rPr>
          <w:lang w:bidi="ar-SA"/>
        </w:rPr>
      </w:r>
      <w:r>
        <w:rPr>
          <w:lang w:bidi="ar-SA"/>
        </w:rPr>
        <w:fldChar w:fldCharType="separate"/>
      </w:r>
      <w:bookmarkStart w:id="606" w:name="_Toc359406276"/>
      <w:r w:rsidR="006B0FD6" w:rsidRPr="00145AF4">
        <w:rPr>
          <w:rStyle w:val="Hyperlnk"/>
          <w:bdr w:val="none" w:sz="0" w:space="0" w:color="auto"/>
          <w:lang w:bidi="ar-SA"/>
        </w:rPr>
        <w:t>CAPTION</w:t>
      </w:r>
      <w:bookmarkEnd w:id="606"/>
      <w:r>
        <w:rPr>
          <w:lang w:bidi="ar-SA"/>
        </w:rPr>
        <w:fldChar w:fldCharType="end"/>
      </w:r>
    </w:p>
    <w:p w14:paraId="50F1B9BC" w14:textId="77777777" w:rsidR="006B0FD6" w:rsidRDefault="006B0FD6" w:rsidP="006B0FD6">
      <w:pPr>
        <w:rPr>
          <w:lang w:bidi="ar-SA"/>
        </w:rPr>
      </w:pPr>
      <w:r>
        <w:rPr>
          <w:lang w:bidi="ar-SA"/>
        </w:rPr>
        <w:t>The CAPTION attribute can be used on following controls:</w:t>
      </w:r>
    </w:p>
    <w:p w14:paraId="646F4BEB" w14:textId="77777777" w:rsidR="006B0FD6" w:rsidRDefault="006B0FD6" w:rsidP="006B0FD6">
      <w:pPr>
        <w:rPr>
          <w:lang w:bidi="ar-SA"/>
        </w:rPr>
      </w:pPr>
      <w:r>
        <w:rPr>
          <w:lang w:bidi="ar-SA"/>
        </w:rPr>
        <w:t>GP-BUTTON, GP-FRAME, GP-LABEL, GP-DIALOG, GP-TOGGLE and GP-RADIO</w:t>
      </w:r>
    </w:p>
    <w:p w14:paraId="1CC0626C" w14:textId="77777777" w:rsidR="006B0FD6" w:rsidRDefault="00AC2AA4" w:rsidP="006B0FD6">
      <w:pPr>
        <w:rPr>
          <w:lang w:bidi="ar-SA"/>
        </w:rPr>
      </w:pPr>
      <w:r>
        <w:rPr>
          <w:lang w:bidi="ar-SA"/>
        </w:rPr>
        <w:t xml:space="preserve">The attribute should always be a string and it </w:t>
      </w:r>
      <w:r w:rsidR="006B0FD6">
        <w:rPr>
          <w:lang w:bidi="ar-SA"/>
        </w:rPr>
        <w:t xml:space="preserve">can be </w:t>
      </w:r>
      <w:r>
        <w:rPr>
          <w:lang w:bidi="ar-SA"/>
        </w:rPr>
        <w:t>changed at any time, for example in the callback function.</w:t>
      </w:r>
    </w:p>
    <w:bookmarkStart w:id="607" w:name="_CHILDALIGN"/>
    <w:bookmarkEnd w:id="607"/>
    <w:p w14:paraId="1B8C79DE" w14:textId="77777777" w:rsidR="00222018" w:rsidRDefault="00D0020A" w:rsidP="00DF3304">
      <w:pPr>
        <w:pStyle w:val="Rubrik4"/>
        <w:rPr>
          <w:lang w:bidi="ar-SA"/>
        </w:rPr>
      </w:pPr>
      <w:r>
        <w:rPr>
          <w:lang w:bidi="ar-SA"/>
        </w:rPr>
        <w:fldChar w:fldCharType="begin"/>
      </w:r>
      <w:r w:rsidR="00145AF4">
        <w:rPr>
          <w:lang w:bidi="ar-SA"/>
        </w:rPr>
        <w:instrText xml:space="preserve"> HYPERLINK  \l "_CHILDALIGN" </w:instrText>
      </w:r>
      <w:r>
        <w:rPr>
          <w:lang w:bidi="ar-SA"/>
        </w:rPr>
      </w:r>
      <w:r>
        <w:rPr>
          <w:lang w:bidi="ar-SA"/>
        </w:rPr>
        <w:fldChar w:fldCharType="separate"/>
      </w:r>
      <w:bookmarkStart w:id="608" w:name="_Toc359406277"/>
      <w:r w:rsidR="00222018" w:rsidRPr="00145AF4">
        <w:rPr>
          <w:rStyle w:val="Hyperlnk"/>
          <w:bdr w:val="none" w:sz="0" w:space="0" w:color="auto"/>
          <w:lang w:bidi="ar-SA"/>
        </w:rPr>
        <w:t>CHILDALIGN</w:t>
      </w:r>
      <w:bookmarkEnd w:id="608"/>
      <w:r>
        <w:rPr>
          <w:lang w:bidi="ar-SA"/>
        </w:rPr>
        <w:fldChar w:fldCharType="end"/>
      </w:r>
    </w:p>
    <w:p w14:paraId="772BE8B3" w14:textId="77777777" w:rsidR="00222018" w:rsidRDefault="00222018" w:rsidP="00222018">
      <w:pPr>
        <w:rPr>
          <w:lang w:bidi="ar-SA"/>
        </w:rPr>
      </w:pPr>
      <w:r>
        <w:rPr>
          <w:lang w:bidi="ar-SA"/>
        </w:rPr>
        <w:t xml:space="preserve">This attribute can be set to T or nil and be used on following controls: GP-DIALOG, GR-FRAME, GP-ROW and GP-COLUMN. The attribute </w:t>
      </w:r>
      <w:proofErr w:type="gramStart"/>
      <w:r>
        <w:rPr>
          <w:lang w:bidi="ar-SA"/>
        </w:rPr>
        <w:t>use</w:t>
      </w:r>
      <w:proofErr w:type="gramEnd"/>
      <w:r>
        <w:rPr>
          <w:lang w:bidi="ar-SA"/>
        </w:rPr>
        <w:t xml:space="preserve"> the same information as ALIGN. </w:t>
      </w:r>
      <w:r w:rsidR="002F3FF7">
        <w:rPr>
          <w:lang w:bidi="ar-SA"/>
        </w:rPr>
        <w:t>It's</w:t>
      </w:r>
      <w:r>
        <w:rPr>
          <w:lang w:bidi="ar-SA"/>
        </w:rPr>
        <w:t xml:space="preserve"> valid for all children </w:t>
      </w:r>
      <w:r w:rsidR="002F3FF7">
        <w:rPr>
          <w:lang w:bidi="ar-SA"/>
        </w:rPr>
        <w:t>that don't have any ALIGN specified.</w:t>
      </w:r>
    </w:p>
    <w:bookmarkStart w:id="609" w:name="_CHILDEXPANDX"/>
    <w:bookmarkEnd w:id="609"/>
    <w:p w14:paraId="6A8B1DED" w14:textId="77777777" w:rsidR="00222018" w:rsidRDefault="00D0020A" w:rsidP="00DF3304">
      <w:pPr>
        <w:pStyle w:val="Rubrik4"/>
        <w:rPr>
          <w:lang w:bidi="ar-SA"/>
        </w:rPr>
      </w:pPr>
      <w:r>
        <w:rPr>
          <w:lang w:bidi="ar-SA"/>
        </w:rPr>
        <w:fldChar w:fldCharType="begin"/>
      </w:r>
      <w:r w:rsidR="00145AF4">
        <w:rPr>
          <w:lang w:bidi="ar-SA"/>
        </w:rPr>
        <w:instrText xml:space="preserve"> HYPERLINK  \l "_CHILDEXPANDX" </w:instrText>
      </w:r>
      <w:r>
        <w:rPr>
          <w:lang w:bidi="ar-SA"/>
        </w:rPr>
      </w:r>
      <w:r>
        <w:rPr>
          <w:lang w:bidi="ar-SA"/>
        </w:rPr>
        <w:fldChar w:fldCharType="separate"/>
      </w:r>
      <w:bookmarkStart w:id="610" w:name="_Toc359406278"/>
      <w:r w:rsidR="00222018" w:rsidRPr="00145AF4">
        <w:rPr>
          <w:rStyle w:val="Hyperlnk"/>
          <w:bdr w:val="none" w:sz="0" w:space="0" w:color="auto"/>
          <w:lang w:bidi="ar-SA"/>
        </w:rPr>
        <w:t>CHILDEXPANDX</w:t>
      </w:r>
      <w:bookmarkEnd w:id="610"/>
      <w:r>
        <w:rPr>
          <w:lang w:bidi="ar-SA"/>
        </w:rPr>
        <w:fldChar w:fldCharType="end"/>
      </w:r>
    </w:p>
    <w:p w14:paraId="7607F386" w14:textId="77777777" w:rsidR="002F3FF7" w:rsidRDefault="002F3FF7" w:rsidP="002F3FF7">
      <w:pPr>
        <w:rPr>
          <w:lang w:bidi="ar-SA"/>
        </w:rPr>
      </w:pPr>
      <w:r>
        <w:rPr>
          <w:lang w:bidi="ar-SA"/>
        </w:rPr>
        <w:t xml:space="preserve">This attribute can be set to T or nil and be used on following controls: GP-DIALOG, GR-FRAME, GP-ROW and GP-COLUMN. The attribute </w:t>
      </w:r>
      <w:proofErr w:type="gramStart"/>
      <w:r>
        <w:rPr>
          <w:lang w:bidi="ar-SA"/>
        </w:rPr>
        <w:t>use</w:t>
      </w:r>
      <w:proofErr w:type="gramEnd"/>
      <w:r>
        <w:rPr>
          <w:lang w:bidi="ar-SA"/>
        </w:rPr>
        <w:t xml:space="preserve"> the same information as EXPANDX. It's valid for all children that don't have any EXPANDX specified.</w:t>
      </w:r>
    </w:p>
    <w:bookmarkStart w:id="611" w:name="_CHILDEXPANDY"/>
    <w:bookmarkEnd w:id="611"/>
    <w:p w14:paraId="2A164122" w14:textId="77777777" w:rsidR="00F769CD" w:rsidRDefault="00D0020A" w:rsidP="00F769CD">
      <w:pPr>
        <w:pStyle w:val="Rubrik4"/>
        <w:rPr>
          <w:lang w:bidi="ar-SA"/>
        </w:rPr>
      </w:pPr>
      <w:r>
        <w:rPr>
          <w:lang w:bidi="ar-SA"/>
        </w:rPr>
        <w:fldChar w:fldCharType="begin"/>
      </w:r>
      <w:r w:rsidR="000A5556">
        <w:rPr>
          <w:lang w:bidi="ar-SA"/>
        </w:rPr>
        <w:instrText xml:space="preserve"> HYPERLINK  \l "_CHILDEXPANDX" </w:instrText>
      </w:r>
      <w:r>
        <w:rPr>
          <w:lang w:bidi="ar-SA"/>
        </w:rPr>
      </w:r>
      <w:r>
        <w:rPr>
          <w:lang w:bidi="ar-SA"/>
        </w:rPr>
        <w:fldChar w:fldCharType="separate"/>
      </w:r>
      <w:bookmarkStart w:id="612" w:name="_Toc359406279"/>
      <w:r w:rsidR="00F769CD" w:rsidRPr="000A5556">
        <w:rPr>
          <w:rStyle w:val="Hyperlnk"/>
          <w:bdr w:val="none" w:sz="0" w:space="0" w:color="auto"/>
          <w:lang w:bidi="ar-SA"/>
        </w:rPr>
        <w:t>CHILDEXPANDY</w:t>
      </w:r>
      <w:bookmarkEnd w:id="612"/>
      <w:r>
        <w:rPr>
          <w:lang w:bidi="ar-SA"/>
        </w:rPr>
        <w:fldChar w:fldCharType="end"/>
      </w:r>
    </w:p>
    <w:p w14:paraId="32CD8D18" w14:textId="77777777" w:rsidR="00F769CD" w:rsidRDefault="002F3FF7" w:rsidP="00F769CD">
      <w:pPr>
        <w:rPr>
          <w:lang w:bidi="ar-SA"/>
        </w:rPr>
      </w:pPr>
      <w:r>
        <w:rPr>
          <w:lang w:bidi="ar-SA"/>
        </w:rPr>
        <w:t xml:space="preserve">This attribute can be set to T or nil and be used on following controls: GP-DIALOG, GR-FRAME, GP-ROW and GP-COLUMN. The attribute </w:t>
      </w:r>
      <w:proofErr w:type="gramStart"/>
      <w:r>
        <w:rPr>
          <w:lang w:bidi="ar-SA"/>
        </w:rPr>
        <w:t>use</w:t>
      </w:r>
      <w:proofErr w:type="gramEnd"/>
      <w:r>
        <w:rPr>
          <w:lang w:bidi="ar-SA"/>
        </w:rPr>
        <w:t xml:space="preserve"> the same information as </w:t>
      </w:r>
      <w:r w:rsidR="00F769CD">
        <w:rPr>
          <w:lang w:bidi="ar-SA"/>
        </w:rPr>
        <w:t>EXPANDY</w:t>
      </w:r>
      <w:r>
        <w:rPr>
          <w:lang w:bidi="ar-SA"/>
        </w:rPr>
        <w:t xml:space="preserve">. It's valid for all children that don't have any </w:t>
      </w:r>
      <w:r w:rsidR="00F769CD">
        <w:rPr>
          <w:lang w:bidi="ar-SA"/>
        </w:rPr>
        <w:t>EXPANDY</w:t>
      </w:r>
      <w:r>
        <w:rPr>
          <w:lang w:bidi="ar-SA"/>
        </w:rPr>
        <w:t xml:space="preserve"> specified.</w:t>
      </w:r>
    </w:p>
    <w:bookmarkStart w:id="613" w:name="_CHILDUNIFORMH"/>
    <w:bookmarkEnd w:id="613"/>
    <w:p w14:paraId="12AAA019" w14:textId="77777777" w:rsidR="00F769CD" w:rsidRDefault="00D0020A" w:rsidP="00F769CD">
      <w:pPr>
        <w:pStyle w:val="Rubrik4"/>
        <w:rPr>
          <w:lang w:bidi="ar-SA"/>
        </w:rPr>
      </w:pPr>
      <w:r>
        <w:rPr>
          <w:lang w:bidi="ar-SA"/>
        </w:rPr>
        <w:fldChar w:fldCharType="begin"/>
      </w:r>
      <w:r w:rsidR="000A5556">
        <w:rPr>
          <w:lang w:bidi="ar-SA"/>
        </w:rPr>
        <w:instrText xml:space="preserve"> HYPERLINK  \l "_CHILDUNIFORMH" </w:instrText>
      </w:r>
      <w:r>
        <w:rPr>
          <w:lang w:bidi="ar-SA"/>
        </w:rPr>
      </w:r>
      <w:r>
        <w:rPr>
          <w:lang w:bidi="ar-SA"/>
        </w:rPr>
        <w:fldChar w:fldCharType="separate"/>
      </w:r>
      <w:bookmarkStart w:id="614" w:name="_Toc359406280"/>
      <w:r w:rsidR="00F769CD" w:rsidRPr="000A5556">
        <w:rPr>
          <w:rStyle w:val="Hyperlnk"/>
          <w:bdr w:val="none" w:sz="0" w:space="0" w:color="auto"/>
          <w:lang w:bidi="ar-SA"/>
        </w:rPr>
        <w:t>CHILDUNIFORMH</w:t>
      </w:r>
      <w:bookmarkEnd w:id="614"/>
      <w:r>
        <w:rPr>
          <w:lang w:bidi="ar-SA"/>
        </w:rPr>
        <w:fldChar w:fldCharType="end"/>
      </w:r>
    </w:p>
    <w:p w14:paraId="36CC9269" w14:textId="77777777" w:rsidR="00F769CD" w:rsidRDefault="00F769CD" w:rsidP="00F769CD">
      <w:pPr>
        <w:rPr>
          <w:lang w:bidi="ar-SA"/>
        </w:rPr>
      </w:pPr>
      <w:r>
        <w:rPr>
          <w:lang w:bidi="ar-SA"/>
        </w:rPr>
        <w:t xml:space="preserve">This attribute can be set to T or nil and be used on following controls: GP-DIALOG, GR-FRAME, GP-ROW and GP-COLUMN. The attribute </w:t>
      </w:r>
      <w:proofErr w:type="gramStart"/>
      <w:r>
        <w:rPr>
          <w:lang w:bidi="ar-SA"/>
        </w:rPr>
        <w:t>use</w:t>
      </w:r>
      <w:proofErr w:type="gramEnd"/>
      <w:r>
        <w:rPr>
          <w:lang w:bidi="ar-SA"/>
        </w:rPr>
        <w:t xml:space="preserve"> the same information as EXPANDY. It's valid for all children that don't have any EXPANDY specified.</w:t>
      </w:r>
    </w:p>
    <w:bookmarkStart w:id="615" w:name="_CHILDUNIFORMW"/>
    <w:bookmarkEnd w:id="615"/>
    <w:p w14:paraId="611989E1" w14:textId="77777777" w:rsidR="005B26DA" w:rsidRDefault="00D0020A" w:rsidP="005B26DA">
      <w:pPr>
        <w:pStyle w:val="Rubrik4"/>
        <w:rPr>
          <w:lang w:bidi="ar-SA"/>
        </w:rPr>
      </w:pPr>
      <w:r>
        <w:rPr>
          <w:lang w:bidi="ar-SA"/>
        </w:rPr>
        <w:fldChar w:fldCharType="begin"/>
      </w:r>
      <w:r w:rsidR="000A5556">
        <w:rPr>
          <w:lang w:bidi="ar-SA"/>
        </w:rPr>
        <w:instrText xml:space="preserve"> HYPERLINK  \l "_CHILDUNIFORMH" </w:instrText>
      </w:r>
      <w:r>
        <w:rPr>
          <w:lang w:bidi="ar-SA"/>
        </w:rPr>
      </w:r>
      <w:r>
        <w:rPr>
          <w:lang w:bidi="ar-SA"/>
        </w:rPr>
        <w:fldChar w:fldCharType="separate"/>
      </w:r>
      <w:bookmarkStart w:id="616" w:name="_Toc359406281"/>
      <w:r w:rsidR="005B26DA" w:rsidRPr="000A5556">
        <w:rPr>
          <w:rStyle w:val="Hyperlnk"/>
          <w:bdr w:val="none" w:sz="0" w:space="0" w:color="auto"/>
          <w:lang w:bidi="ar-SA"/>
        </w:rPr>
        <w:t>CHILDUNIFORMW</w:t>
      </w:r>
      <w:bookmarkEnd w:id="616"/>
      <w:r>
        <w:rPr>
          <w:lang w:bidi="ar-SA"/>
        </w:rPr>
        <w:fldChar w:fldCharType="end"/>
      </w:r>
    </w:p>
    <w:p w14:paraId="2BCB5E5F" w14:textId="77777777" w:rsidR="005B26DA" w:rsidRDefault="005B26DA" w:rsidP="005B26DA">
      <w:pPr>
        <w:rPr>
          <w:lang w:bidi="ar-SA"/>
        </w:rPr>
      </w:pPr>
      <w:r>
        <w:rPr>
          <w:lang w:bidi="ar-SA"/>
        </w:rPr>
        <w:t xml:space="preserve">This attribute can be set to T or nil and be used on following controls: GP-DIALOG, GR-FRAME, GP-ROW and GP-COLUMN. The attribute </w:t>
      </w:r>
      <w:proofErr w:type="gramStart"/>
      <w:r>
        <w:rPr>
          <w:lang w:bidi="ar-SA"/>
        </w:rPr>
        <w:t>use</w:t>
      </w:r>
      <w:proofErr w:type="gramEnd"/>
      <w:r>
        <w:rPr>
          <w:lang w:bidi="ar-SA"/>
        </w:rPr>
        <w:t xml:space="preserve"> the same information as EXPANDX. It's valid for all children that don't have any EXPANDX specified.</w:t>
      </w:r>
    </w:p>
    <w:bookmarkStart w:id="617" w:name="_DEFAULT"/>
    <w:bookmarkEnd w:id="617"/>
    <w:p w14:paraId="33F02FFD" w14:textId="77777777" w:rsidR="0054310C" w:rsidRDefault="00D0020A" w:rsidP="0054310C">
      <w:pPr>
        <w:pStyle w:val="Rubrik4"/>
        <w:rPr>
          <w:lang w:bidi="ar-SA"/>
        </w:rPr>
      </w:pPr>
      <w:r>
        <w:rPr>
          <w:lang w:bidi="ar-SA"/>
        </w:rPr>
        <w:fldChar w:fldCharType="begin"/>
      </w:r>
      <w:r w:rsidR="000A5556">
        <w:rPr>
          <w:lang w:bidi="ar-SA"/>
        </w:rPr>
        <w:instrText xml:space="preserve"> HYPERLINK  \l "_DEFAULT" </w:instrText>
      </w:r>
      <w:r>
        <w:rPr>
          <w:lang w:bidi="ar-SA"/>
        </w:rPr>
      </w:r>
      <w:r>
        <w:rPr>
          <w:lang w:bidi="ar-SA"/>
        </w:rPr>
        <w:fldChar w:fldCharType="separate"/>
      </w:r>
      <w:bookmarkStart w:id="618" w:name="_Toc359406282"/>
      <w:r w:rsidR="0054310C" w:rsidRPr="000A5556">
        <w:rPr>
          <w:rStyle w:val="Hyperlnk"/>
          <w:bdr w:val="none" w:sz="0" w:space="0" w:color="auto"/>
          <w:lang w:bidi="ar-SA"/>
        </w:rPr>
        <w:t>DEFAULT</w:t>
      </w:r>
      <w:bookmarkEnd w:id="618"/>
      <w:r>
        <w:rPr>
          <w:lang w:bidi="ar-SA"/>
        </w:rPr>
        <w:fldChar w:fldCharType="end"/>
      </w:r>
    </w:p>
    <w:p w14:paraId="206DCFB5" w14:textId="77777777" w:rsidR="0054310C" w:rsidRDefault="0054310C" w:rsidP="0054310C">
      <w:pPr>
        <w:rPr>
          <w:lang w:bidi="ar-SA"/>
        </w:rPr>
      </w:pPr>
      <w:r>
        <w:rPr>
          <w:lang w:bidi="ar-SA"/>
        </w:rPr>
        <w:t>This attribute can only be used for GP-BUTTON controls and it can only be set to T or nil. If you add this to a button then it will be connected to the Enter button (as windows standard). If you define more than one GP-BUTTON as DEFAULT then it's arbitrary who button that will be DEFAULT since only one button can have this attribute.</w:t>
      </w:r>
    </w:p>
    <w:bookmarkStart w:id="619" w:name="_EXPANDX"/>
    <w:bookmarkStart w:id="620" w:name="_ENABLE"/>
    <w:bookmarkStart w:id="621" w:name="_ENABLED"/>
    <w:bookmarkEnd w:id="619"/>
    <w:bookmarkEnd w:id="620"/>
    <w:bookmarkEnd w:id="621"/>
    <w:p w14:paraId="2FC62194" w14:textId="77777777" w:rsidR="006118C0" w:rsidRDefault="00D0020A" w:rsidP="0054310C">
      <w:pPr>
        <w:pStyle w:val="Rubrik4"/>
        <w:rPr>
          <w:lang w:bidi="ar-SA"/>
        </w:rPr>
      </w:pPr>
      <w:r>
        <w:rPr>
          <w:lang w:bidi="ar-SA"/>
        </w:rPr>
        <w:fldChar w:fldCharType="begin"/>
      </w:r>
      <w:r w:rsidR="000A5556">
        <w:rPr>
          <w:lang w:bidi="ar-SA"/>
        </w:rPr>
        <w:instrText xml:space="preserve"> HYPERLINK  \l "_ENABLED" </w:instrText>
      </w:r>
      <w:r>
        <w:rPr>
          <w:lang w:bidi="ar-SA"/>
        </w:rPr>
      </w:r>
      <w:r>
        <w:rPr>
          <w:lang w:bidi="ar-SA"/>
        </w:rPr>
        <w:fldChar w:fldCharType="separate"/>
      </w:r>
      <w:bookmarkStart w:id="622" w:name="_Toc359406283"/>
      <w:r w:rsidR="006118C0" w:rsidRPr="000A5556">
        <w:rPr>
          <w:rStyle w:val="Hyperlnk"/>
          <w:bdr w:val="none" w:sz="0" w:space="0" w:color="auto"/>
          <w:lang w:bidi="ar-SA"/>
        </w:rPr>
        <w:t>ENABLE</w:t>
      </w:r>
      <w:r w:rsidR="005A195B" w:rsidRPr="000A5556">
        <w:rPr>
          <w:rStyle w:val="Hyperlnk"/>
          <w:bdr w:val="none" w:sz="0" w:space="0" w:color="auto"/>
          <w:lang w:bidi="ar-SA"/>
        </w:rPr>
        <w:t>D</w:t>
      </w:r>
      <w:bookmarkEnd w:id="622"/>
      <w:r>
        <w:rPr>
          <w:lang w:bidi="ar-SA"/>
        </w:rPr>
        <w:fldChar w:fldCharType="end"/>
      </w:r>
    </w:p>
    <w:p w14:paraId="5F0307E6" w14:textId="77777777" w:rsidR="006118C0" w:rsidRDefault="006118C0" w:rsidP="006118C0">
      <w:pPr>
        <w:rPr>
          <w:lang w:bidi="ar-SA"/>
        </w:rPr>
      </w:pPr>
      <w:r>
        <w:rPr>
          <w:lang w:bidi="ar-SA"/>
        </w:rPr>
        <w:t xml:space="preserve">The attribute can be T or nil. If the attribute is nil then the controller </w:t>
      </w:r>
      <w:proofErr w:type="gramStart"/>
      <w:r>
        <w:rPr>
          <w:lang w:bidi="ar-SA"/>
        </w:rPr>
        <w:t>are</w:t>
      </w:r>
      <w:proofErr w:type="gramEnd"/>
      <w:r>
        <w:rPr>
          <w:lang w:bidi="ar-SA"/>
        </w:rPr>
        <w:t xml:space="preserve"> disabled.</w:t>
      </w:r>
    </w:p>
    <w:p w14:paraId="1252FA4B" w14:textId="77777777" w:rsidR="006118C0" w:rsidRPr="006118C0" w:rsidRDefault="006118C0" w:rsidP="006118C0">
      <w:pPr>
        <w:rPr>
          <w:lang w:bidi="ar-SA"/>
        </w:rPr>
      </w:pPr>
      <w:r>
        <w:rPr>
          <w:lang w:bidi="ar-SA"/>
        </w:rPr>
        <w:t>The attribute can be used on GP-BUTTON, GP-CHOICE, GP-EDIT, GP-LISTBOX</w:t>
      </w:r>
      <w:r w:rsidR="00130B3E">
        <w:rPr>
          <w:lang w:bidi="ar-SA"/>
        </w:rPr>
        <w:t>, GP-TOGGLE and GP-RADIO.</w:t>
      </w:r>
    </w:p>
    <w:bookmarkStart w:id="623" w:name="_EXPANDX_1"/>
    <w:bookmarkEnd w:id="623"/>
    <w:p w14:paraId="1458CCC4" w14:textId="77777777" w:rsidR="0054310C" w:rsidRDefault="00D0020A" w:rsidP="0054310C">
      <w:pPr>
        <w:pStyle w:val="Rubrik4"/>
        <w:rPr>
          <w:lang w:bidi="ar-SA"/>
        </w:rPr>
      </w:pPr>
      <w:r>
        <w:rPr>
          <w:lang w:bidi="ar-SA"/>
        </w:rPr>
        <w:fldChar w:fldCharType="begin"/>
      </w:r>
      <w:r w:rsidR="000A5556">
        <w:rPr>
          <w:lang w:bidi="ar-SA"/>
        </w:rPr>
        <w:instrText xml:space="preserve"> HYPERLINK  \l "_EXPANDX_1" </w:instrText>
      </w:r>
      <w:r>
        <w:rPr>
          <w:lang w:bidi="ar-SA"/>
        </w:rPr>
      </w:r>
      <w:r>
        <w:rPr>
          <w:lang w:bidi="ar-SA"/>
        </w:rPr>
        <w:fldChar w:fldCharType="separate"/>
      </w:r>
      <w:bookmarkStart w:id="624" w:name="_Toc359406284"/>
      <w:r w:rsidR="0054310C" w:rsidRPr="000A5556">
        <w:rPr>
          <w:rStyle w:val="Hyperlnk"/>
          <w:bdr w:val="none" w:sz="0" w:space="0" w:color="auto"/>
          <w:lang w:bidi="ar-SA"/>
        </w:rPr>
        <w:t>EXPANDX</w:t>
      </w:r>
      <w:bookmarkEnd w:id="624"/>
      <w:r>
        <w:rPr>
          <w:lang w:bidi="ar-SA"/>
        </w:rPr>
        <w:fldChar w:fldCharType="end"/>
      </w:r>
    </w:p>
    <w:p w14:paraId="2DB4338D" w14:textId="77777777" w:rsidR="0054310C" w:rsidRDefault="0054310C" w:rsidP="0054310C">
      <w:pPr>
        <w:rPr>
          <w:lang w:bidi="ar-SA"/>
        </w:rPr>
      </w:pPr>
      <w:r>
        <w:rPr>
          <w:lang w:bidi="ar-SA"/>
        </w:rPr>
        <w:t xml:space="preserve">This attribute can be set to T or nil and can be used on all controls except for GP-DIALOG. As default this attribute is set to T and it allows the control to grow in X-directions to fill all available space. If you set this value to nil then the control </w:t>
      </w:r>
      <w:proofErr w:type="gramStart"/>
      <w:r>
        <w:rPr>
          <w:lang w:bidi="ar-SA"/>
        </w:rPr>
        <w:t>shrink</w:t>
      </w:r>
      <w:proofErr w:type="gramEnd"/>
      <w:r>
        <w:rPr>
          <w:lang w:bidi="ar-SA"/>
        </w:rPr>
        <w:t xml:space="preserve"> as much as possible.</w:t>
      </w:r>
    </w:p>
    <w:bookmarkStart w:id="625" w:name="_EXPANDY"/>
    <w:bookmarkEnd w:id="625"/>
    <w:p w14:paraId="752A7279" w14:textId="77777777" w:rsidR="0054310C" w:rsidRDefault="00D0020A" w:rsidP="0054310C">
      <w:pPr>
        <w:pStyle w:val="Rubrik4"/>
        <w:rPr>
          <w:lang w:bidi="ar-SA"/>
        </w:rPr>
      </w:pPr>
      <w:r>
        <w:rPr>
          <w:lang w:bidi="ar-SA"/>
        </w:rPr>
        <w:fldChar w:fldCharType="begin"/>
      </w:r>
      <w:r w:rsidR="000A5556">
        <w:rPr>
          <w:lang w:bidi="ar-SA"/>
        </w:rPr>
        <w:instrText xml:space="preserve"> HYPERLINK  \l "_EXPANDY" </w:instrText>
      </w:r>
      <w:r>
        <w:rPr>
          <w:lang w:bidi="ar-SA"/>
        </w:rPr>
      </w:r>
      <w:r>
        <w:rPr>
          <w:lang w:bidi="ar-SA"/>
        </w:rPr>
        <w:fldChar w:fldCharType="separate"/>
      </w:r>
      <w:bookmarkStart w:id="626" w:name="_Toc359406285"/>
      <w:r w:rsidR="0054310C" w:rsidRPr="000A5556">
        <w:rPr>
          <w:rStyle w:val="Hyperlnk"/>
          <w:bdr w:val="none" w:sz="0" w:space="0" w:color="auto"/>
          <w:lang w:bidi="ar-SA"/>
        </w:rPr>
        <w:t>EXPANDY</w:t>
      </w:r>
      <w:bookmarkEnd w:id="626"/>
      <w:r>
        <w:rPr>
          <w:lang w:bidi="ar-SA"/>
        </w:rPr>
        <w:fldChar w:fldCharType="end"/>
      </w:r>
    </w:p>
    <w:p w14:paraId="78768C62" w14:textId="77777777" w:rsidR="0054310C" w:rsidRDefault="0054310C" w:rsidP="0054310C">
      <w:pPr>
        <w:rPr>
          <w:lang w:bidi="ar-SA"/>
        </w:rPr>
      </w:pPr>
      <w:r>
        <w:rPr>
          <w:lang w:bidi="ar-SA"/>
        </w:rPr>
        <w:t>This attribute can be set to T or nil and can be used on all controls except for GP-DIALOG. As default this attribute is set to nil that means it will only take as much space as needed. If you set this attribute to T then the controller will grow in Y-direction to fill all available space.</w:t>
      </w:r>
    </w:p>
    <w:bookmarkStart w:id="627" w:name="_FGCOLOR"/>
    <w:bookmarkEnd w:id="627"/>
    <w:p w14:paraId="76F47253" w14:textId="77777777" w:rsidR="00BA3787" w:rsidRDefault="00BA3787" w:rsidP="00BA3787">
      <w:pPr>
        <w:pStyle w:val="Rubrik4"/>
        <w:rPr>
          <w:lang w:bidi="ar-SA"/>
        </w:rPr>
      </w:pPr>
      <w:r>
        <w:rPr>
          <w:lang w:bidi="ar-SA"/>
        </w:rPr>
        <w:fldChar w:fldCharType="begin"/>
      </w:r>
      <w:r>
        <w:rPr>
          <w:lang w:bidi="ar-SA"/>
        </w:rPr>
        <w:instrText xml:space="preserve"> HYPERLINK  \l "_FGCOLOR" </w:instrText>
      </w:r>
      <w:r>
        <w:rPr>
          <w:lang w:bidi="ar-SA"/>
        </w:rPr>
      </w:r>
      <w:r>
        <w:rPr>
          <w:lang w:bidi="ar-SA"/>
        </w:rPr>
        <w:fldChar w:fldCharType="separate"/>
      </w:r>
      <w:r w:rsidRPr="00BA3787">
        <w:rPr>
          <w:rStyle w:val="Hyperlnk"/>
          <w:bdr w:val="none" w:sz="0" w:space="0" w:color="auto"/>
          <w:lang w:bidi="ar-SA"/>
        </w:rPr>
        <w:t>FGCOLOR</w:t>
      </w:r>
      <w:r>
        <w:rPr>
          <w:lang w:bidi="ar-SA"/>
        </w:rPr>
        <w:fldChar w:fldCharType="end"/>
      </w:r>
    </w:p>
    <w:p w14:paraId="1AD2DB8E" w14:textId="77777777" w:rsidR="00BA3787" w:rsidRDefault="00BA3787" w:rsidP="0054310C">
      <w:pPr>
        <w:rPr>
          <w:lang w:bidi="ar-SA"/>
        </w:rPr>
      </w:pPr>
      <w:r>
        <w:rPr>
          <w:lang w:bidi="ar-SA"/>
        </w:rPr>
        <w:t>Foreground color. The value assigned to this attribute is an integer created by the GP-RGBINT function. See also the BGCOLOR attribute.</w:t>
      </w:r>
    </w:p>
    <w:bookmarkStart w:id="628" w:name="_FLAT"/>
    <w:bookmarkEnd w:id="628"/>
    <w:p w14:paraId="263DA4BD" w14:textId="77777777" w:rsidR="005B26DA" w:rsidRDefault="00D0020A" w:rsidP="005B26DA">
      <w:pPr>
        <w:pStyle w:val="Rubrik4"/>
        <w:rPr>
          <w:lang w:bidi="ar-SA"/>
        </w:rPr>
      </w:pPr>
      <w:r>
        <w:rPr>
          <w:lang w:bidi="ar-SA"/>
        </w:rPr>
        <w:fldChar w:fldCharType="begin"/>
      </w:r>
      <w:r w:rsidR="000A5556">
        <w:rPr>
          <w:lang w:bidi="ar-SA"/>
        </w:rPr>
        <w:instrText xml:space="preserve"> HYPERLINK  \l "_FLAT" </w:instrText>
      </w:r>
      <w:r>
        <w:rPr>
          <w:lang w:bidi="ar-SA"/>
        </w:rPr>
      </w:r>
      <w:r>
        <w:rPr>
          <w:lang w:bidi="ar-SA"/>
        </w:rPr>
        <w:fldChar w:fldCharType="separate"/>
      </w:r>
      <w:bookmarkStart w:id="629" w:name="_Toc359406286"/>
      <w:r w:rsidR="005B26DA" w:rsidRPr="000A5556">
        <w:rPr>
          <w:rStyle w:val="Hyperlnk"/>
          <w:bdr w:val="none" w:sz="0" w:space="0" w:color="auto"/>
          <w:lang w:bidi="ar-SA"/>
        </w:rPr>
        <w:t>FLAT</w:t>
      </w:r>
      <w:bookmarkEnd w:id="629"/>
      <w:r>
        <w:rPr>
          <w:lang w:bidi="ar-SA"/>
        </w:rPr>
        <w:fldChar w:fldCharType="end"/>
      </w:r>
    </w:p>
    <w:p w14:paraId="25E5AB72" w14:textId="77777777" w:rsidR="005B26DA" w:rsidRPr="005B26DA" w:rsidRDefault="005B26DA" w:rsidP="005B26DA">
      <w:pPr>
        <w:rPr>
          <w:lang w:bidi="ar-SA"/>
        </w:rPr>
      </w:pPr>
      <w:r>
        <w:rPr>
          <w:lang w:bidi="ar-SA"/>
        </w:rPr>
        <w:t>This attribute can be T or nil and be used on the GP-BUTTON dialog.</w:t>
      </w:r>
    </w:p>
    <w:p w14:paraId="76EF0482" w14:textId="77777777" w:rsidR="0076597C" w:rsidRDefault="00D37365" w:rsidP="0076597C">
      <w:pPr>
        <w:rPr>
          <w:lang w:bidi="ar-SA"/>
        </w:rPr>
      </w:pPr>
      <w:r>
        <w:rPr>
          <w:lang w:bidi="ar-SA"/>
        </w:rPr>
        <w:t>Example 13</w:t>
      </w:r>
    </w:p>
    <w:p w14:paraId="4A8CF619" w14:textId="77777777" w:rsidR="00D37365" w:rsidRDefault="00D37365" w:rsidP="0076597C">
      <w:pPr>
        <w:rPr>
          <w:lang w:bidi="ar-SA"/>
        </w:rPr>
      </w:pPr>
      <w:r>
        <w:rPr>
          <w:noProof/>
          <w:lang w:val="sv-SE" w:eastAsia="sv-SE" w:bidi="ar-SA"/>
        </w:rPr>
        <w:drawing>
          <wp:inline distT="0" distB="0" distL="0" distR="0" wp14:anchorId="5EA4ED4A" wp14:editId="78300D3E">
            <wp:extent cx="1351915" cy="993775"/>
            <wp:effectExtent l="19050" t="0" r="635" b="0"/>
            <wp:docPr id="132"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srcRect/>
                    <a:stretch>
                      <a:fillRect/>
                    </a:stretch>
                  </pic:blipFill>
                  <pic:spPr bwMode="auto">
                    <a:xfrm>
                      <a:off x="0" y="0"/>
                      <a:ext cx="1351915" cy="993775"/>
                    </a:xfrm>
                    <a:prstGeom prst="rect">
                      <a:avLst/>
                    </a:prstGeom>
                    <a:noFill/>
                    <a:ln w="9525">
                      <a:noFill/>
                      <a:miter lim="800000"/>
                      <a:headEnd/>
                      <a:tailEnd/>
                    </a:ln>
                  </pic:spPr>
                </pic:pic>
              </a:graphicData>
            </a:graphic>
          </wp:inline>
        </w:drawing>
      </w:r>
    </w:p>
    <w:p w14:paraId="1CC9F520" w14:textId="77777777" w:rsidR="00D37365" w:rsidRDefault="00D37365" w:rsidP="00D37365">
      <w:pPr>
        <w:pStyle w:val="LISPSAMPLE"/>
        <w:rPr>
          <w:lang w:bidi="ar-SA"/>
        </w:rPr>
      </w:pPr>
      <w:r>
        <w:rPr>
          <w:lang w:bidi="ar-SA"/>
        </w:rPr>
        <w:t xml:space="preserve">(SETQ </w:t>
      </w:r>
      <w:proofErr w:type="spellStart"/>
      <w:r>
        <w:rPr>
          <w:lang w:bidi="ar-SA"/>
        </w:rPr>
        <w:t>dlg</w:t>
      </w:r>
      <w:proofErr w:type="spellEnd"/>
      <w:r>
        <w:rPr>
          <w:lang w:bidi="ar-SA"/>
        </w:rPr>
        <w:t xml:space="preserve"> (GP-DIALOG "Example 13"))</w:t>
      </w:r>
      <w:r>
        <w:rPr>
          <w:lang w:bidi="ar-SA"/>
        </w:rPr>
        <w:br/>
        <w:t xml:space="preserve">(GP-BUTTON </w:t>
      </w:r>
      <w:proofErr w:type="spellStart"/>
      <w:r>
        <w:rPr>
          <w:lang w:bidi="ar-SA"/>
        </w:rPr>
        <w:t>dlg</w:t>
      </w:r>
      <w:proofErr w:type="spellEnd"/>
      <w:r>
        <w:rPr>
          <w:lang w:bidi="ar-SA"/>
        </w:rPr>
        <w:t xml:space="preserve"> "FLAT" FLAT T)</w:t>
      </w:r>
      <w:r>
        <w:rPr>
          <w:lang w:bidi="ar-SA"/>
        </w:rPr>
        <w:br/>
        <w:t xml:space="preserve">(GP-BUTTON </w:t>
      </w:r>
      <w:proofErr w:type="spellStart"/>
      <w:r>
        <w:rPr>
          <w:lang w:bidi="ar-SA"/>
        </w:rPr>
        <w:t>dlg</w:t>
      </w:r>
      <w:proofErr w:type="spellEnd"/>
      <w:r>
        <w:rPr>
          <w:lang w:bidi="ar-SA"/>
        </w:rPr>
        <w:t xml:space="preserve"> "NOT FLAT")</w:t>
      </w:r>
      <w:r>
        <w:rPr>
          <w:lang w:bidi="ar-SA"/>
        </w:rPr>
        <w:br/>
        <w:t xml:space="preserve">(GP-SHOWMODAL </w:t>
      </w:r>
      <w:proofErr w:type="spellStart"/>
      <w:r>
        <w:rPr>
          <w:lang w:bidi="ar-SA"/>
        </w:rPr>
        <w:t>dlg</w:t>
      </w:r>
      <w:proofErr w:type="spellEnd"/>
      <w:r>
        <w:rPr>
          <w:lang w:bidi="ar-SA"/>
        </w:rPr>
        <w:t>)</w:t>
      </w:r>
    </w:p>
    <w:bookmarkStart w:id="630" w:name="_HEIGHT"/>
    <w:bookmarkStart w:id="631" w:name="_GAP"/>
    <w:bookmarkEnd w:id="630"/>
    <w:bookmarkEnd w:id="631"/>
    <w:p w14:paraId="0ACD9083" w14:textId="77777777" w:rsidR="00C814C0" w:rsidRDefault="00C814C0" w:rsidP="00D37365">
      <w:pPr>
        <w:pStyle w:val="Rubrik4"/>
        <w:rPr>
          <w:lang w:bidi="ar-SA"/>
        </w:rPr>
      </w:pPr>
      <w:r>
        <w:rPr>
          <w:lang w:bidi="ar-SA"/>
        </w:rPr>
        <w:fldChar w:fldCharType="begin"/>
      </w:r>
      <w:r>
        <w:rPr>
          <w:lang w:bidi="ar-SA"/>
        </w:rPr>
        <w:instrText xml:space="preserve"> HYPERLINK  \l "_GAP" </w:instrText>
      </w:r>
      <w:r>
        <w:rPr>
          <w:lang w:bidi="ar-SA"/>
        </w:rPr>
      </w:r>
      <w:r>
        <w:rPr>
          <w:lang w:bidi="ar-SA"/>
        </w:rPr>
        <w:fldChar w:fldCharType="separate"/>
      </w:r>
      <w:r w:rsidRPr="00C814C0">
        <w:rPr>
          <w:rStyle w:val="Hyperlnk"/>
          <w:bdr w:val="none" w:sz="0" w:space="0" w:color="auto"/>
          <w:lang w:bidi="ar-SA"/>
        </w:rPr>
        <w:t>GAP</w:t>
      </w:r>
      <w:r>
        <w:rPr>
          <w:lang w:bidi="ar-SA"/>
        </w:rPr>
        <w:fldChar w:fldCharType="end"/>
      </w:r>
    </w:p>
    <w:p w14:paraId="0B2DBACC" w14:textId="77777777" w:rsidR="00C814C0" w:rsidRPr="00C814C0" w:rsidRDefault="00C814C0" w:rsidP="00C814C0">
      <w:pPr>
        <w:rPr>
          <w:lang w:bidi="ar-SA"/>
        </w:rPr>
      </w:pPr>
      <w:r>
        <w:rPr>
          <w:lang w:bidi="ar-SA"/>
        </w:rPr>
        <w:t>This attribute can be used in GP-ROW, GP-COLUMN and GP-FRAME. It controls the default distance between different objects in the controller.</w:t>
      </w:r>
    </w:p>
    <w:p w14:paraId="7463E957" w14:textId="77777777" w:rsidR="0076597C" w:rsidRDefault="005A5DC7" w:rsidP="00D37365">
      <w:pPr>
        <w:pStyle w:val="Rubrik4"/>
        <w:rPr>
          <w:lang w:bidi="ar-SA"/>
        </w:rPr>
      </w:pPr>
      <w:hyperlink w:anchor="_HEIGHT" w:history="1">
        <w:bookmarkStart w:id="632" w:name="_Toc359406287"/>
        <w:r w:rsidR="00D37365" w:rsidRPr="000A5556">
          <w:rPr>
            <w:rStyle w:val="Hyperlnk"/>
            <w:bdr w:val="none" w:sz="0" w:space="0" w:color="auto"/>
            <w:lang w:bidi="ar-SA"/>
          </w:rPr>
          <w:t>HEIGHT</w:t>
        </w:r>
        <w:bookmarkEnd w:id="632"/>
      </w:hyperlink>
    </w:p>
    <w:p w14:paraId="37FBA884" w14:textId="77777777" w:rsidR="00D37365" w:rsidRDefault="00D37365" w:rsidP="00D37365">
      <w:pPr>
        <w:rPr>
          <w:lang w:bidi="ar-SA"/>
        </w:rPr>
      </w:pPr>
      <w:r>
        <w:rPr>
          <w:lang w:bidi="ar-SA"/>
        </w:rPr>
        <w:t xml:space="preserve">This attribute is an integer and is available for all controls. The value set the height of the control. If the control is expandable in </w:t>
      </w:r>
      <w:proofErr w:type="gramStart"/>
      <w:r>
        <w:rPr>
          <w:lang w:bidi="ar-SA"/>
        </w:rPr>
        <w:t>Y</w:t>
      </w:r>
      <w:proofErr w:type="gramEnd"/>
      <w:r>
        <w:rPr>
          <w:lang w:bidi="ar-SA"/>
        </w:rPr>
        <w:t xml:space="preserve"> then this value is the smallest possible value.</w:t>
      </w:r>
    </w:p>
    <w:bookmarkStart w:id="633" w:name="_IMAGE"/>
    <w:bookmarkEnd w:id="633"/>
    <w:p w14:paraId="4C7C97CF" w14:textId="77777777" w:rsidR="00D37365" w:rsidRDefault="00D0020A" w:rsidP="00D37365">
      <w:pPr>
        <w:pStyle w:val="Rubrik4"/>
        <w:rPr>
          <w:lang w:bidi="ar-SA"/>
        </w:rPr>
      </w:pPr>
      <w:r>
        <w:rPr>
          <w:lang w:bidi="ar-SA"/>
        </w:rPr>
        <w:fldChar w:fldCharType="begin"/>
      </w:r>
      <w:r w:rsidR="000A5556">
        <w:rPr>
          <w:lang w:bidi="ar-SA"/>
        </w:rPr>
        <w:instrText xml:space="preserve"> HYPERLINK  \l "_IMAGE" </w:instrText>
      </w:r>
      <w:r>
        <w:rPr>
          <w:lang w:bidi="ar-SA"/>
        </w:rPr>
      </w:r>
      <w:r>
        <w:rPr>
          <w:lang w:bidi="ar-SA"/>
        </w:rPr>
        <w:fldChar w:fldCharType="separate"/>
      </w:r>
      <w:bookmarkStart w:id="634" w:name="_Toc359406288"/>
      <w:r w:rsidR="00DF0EE2" w:rsidRPr="000A5556">
        <w:rPr>
          <w:rStyle w:val="Hyperlnk"/>
          <w:bdr w:val="none" w:sz="0" w:space="0" w:color="auto"/>
          <w:lang w:bidi="ar-SA"/>
        </w:rPr>
        <w:t>IMAGE</w:t>
      </w:r>
      <w:bookmarkEnd w:id="634"/>
      <w:r>
        <w:rPr>
          <w:lang w:bidi="ar-SA"/>
        </w:rPr>
        <w:fldChar w:fldCharType="end"/>
      </w:r>
    </w:p>
    <w:p w14:paraId="62D8C174" w14:textId="77777777" w:rsidR="00DF0EE2" w:rsidRDefault="00DF0EE2" w:rsidP="00DF0EE2">
      <w:pPr>
        <w:rPr>
          <w:lang w:bidi="ar-SA"/>
        </w:rPr>
      </w:pPr>
      <w:r>
        <w:rPr>
          <w:lang w:bidi="ar-SA"/>
        </w:rPr>
        <w:t xml:space="preserve">This attribute can be used on GP-BUTTON controls. If the value is nil then no image will be used. If the value is </w:t>
      </w:r>
      <w:proofErr w:type="spellStart"/>
      <w:proofErr w:type="gramStart"/>
      <w:r>
        <w:rPr>
          <w:lang w:bidi="ar-SA"/>
        </w:rPr>
        <w:t>a</w:t>
      </w:r>
      <w:proofErr w:type="spellEnd"/>
      <w:proofErr w:type="gramEnd"/>
      <w:r>
        <w:rPr>
          <w:lang w:bidi="ar-SA"/>
        </w:rPr>
        <w:t xml:space="preserve"> object from GP-IMAGE then the image will be placed on the button.</w:t>
      </w:r>
    </w:p>
    <w:p w14:paraId="30827681" w14:textId="77777777" w:rsidR="00653D06" w:rsidRDefault="00653D06" w:rsidP="00653D06">
      <w:pPr>
        <w:pStyle w:val="Rubrik3"/>
        <w:rPr>
          <w:lang w:bidi="ar-SA"/>
        </w:rPr>
      </w:pPr>
      <w:r>
        <w:rPr>
          <w:lang w:bidi="ar-SA"/>
        </w:rPr>
        <w:t>ITEMS</w:t>
      </w:r>
    </w:p>
    <w:p w14:paraId="1808F3E7" w14:textId="77777777" w:rsidR="00653D06" w:rsidRDefault="00653D06" w:rsidP="00653D06">
      <w:pPr>
        <w:rPr>
          <w:lang w:bidi="ar-SA"/>
        </w:rPr>
      </w:pPr>
      <w:r>
        <w:rPr>
          <w:lang w:bidi="ar-SA"/>
        </w:rPr>
        <w:t>This attribute can be used on GP-CHOICE controls.</w:t>
      </w:r>
    </w:p>
    <w:p w14:paraId="2A81B1DF" w14:textId="77777777" w:rsidR="00653D06" w:rsidRDefault="00653D06" w:rsidP="00653D06">
      <w:pPr>
        <w:pStyle w:val="LISPSAMPLE"/>
        <w:rPr>
          <w:lang w:bidi="ar-SA"/>
        </w:rPr>
      </w:pPr>
      <w:r>
        <w:rPr>
          <w:lang w:bidi="ar-SA"/>
        </w:rPr>
        <w:t>(GP-SETQ object ITEMS (LIST 1 2 3 4 5))</w:t>
      </w:r>
    </w:p>
    <w:p w14:paraId="4C918064" w14:textId="77777777" w:rsidR="00653D06" w:rsidRDefault="00653D06" w:rsidP="00653D06">
      <w:pPr>
        <w:rPr>
          <w:lang w:bidi="ar-SA"/>
        </w:rPr>
      </w:pPr>
      <w:r>
        <w:rPr>
          <w:lang w:bidi="ar-SA"/>
        </w:rPr>
        <w:t>Will replace the current contents in the controller with the new list.</w:t>
      </w:r>
    </w:p>
    <w:p w14:paraId="04F76801" w14:textId="77777777" w:rsidR="000C6156" w:rsidRDefault="000C6156" w:rsidP="00653D06">
      <w:pPr>
        <w:rPr>
          <w:lang w:bidi="ar-SA"/>
        </w:rPr>
      </w:pPr>
      <w:r>
        <w:rPr>
          <w:lang w:bidi="ar-SA"/>
        </w:rPr>
        <w:t>Examples:</w:t>
      </w:r>
    </w:p>
    <w:p w14:paraId="225DA284" w14:textId="77777777" w:rsidR="00653D06" w:rsidRPr="00653D06" w:rsidRDefault="00653D06" w:rsidP="00C74D76">
      <w:pPr>
        <w:pStyle w:val="LISPSAMPLE"/>
        <w:rPr>
          <w:lang w:bidi="ar-SA"/>
        </w:rPr>
      </w:pPr>
      <w:r>
        <w:rPr>
          <w:lang w:bidi="ar-SA"/>
        </w:rPr>
        <w:t>(GP-GETQ object ITEMS)</w:t>
      </w:r>
      <w:r w:rsidR="00C74D76">
        <w:rPr>
          <w:lang w:bidi="ar-SA"/>
        </w:rPr>
        <w:t>;</w:t>
      </w:r>
      <w:r>
        <w:rPr>
          <w:lang w:bidi="ar-SA"/>
        </w:rPr>
        <w:tab/>
        <w:t xml:space="preserve">Returns the current item list </w:t>
      </w:r>
      <w:proofErr w:type="gramStart"/>
      <w:r>
        <w:rPr>
          <w:lang w:bidi="ar-SA"/>
        </w:rPr>
        <w:t>( "</w:t>
      </w:r>
      <w:proofErr w:type="gramEnd"/>
      <w:r>
        <w:rPr>
          <w:lang w:bidi="ar-SA"/>
        </w:rPr>
        <w:t>1" "2" "3" "4" "5") as a list with strings.</w:t>
      </w:r>
      <w:r w:rsidR="00C74D76">
        <w:rPr>
          <w:lang w:bidi="ar-SA"/>
        </w:rPr>
        <w:br/>
      </w:r>
      <w:r>
        <w:rPr>
          <w:lang w:bidi="ar-SA"/>
        </w:rPr>
        <w:br/>
        <w:t>(GP-GETQ object VALUE)</w:t>
      </w:r>
      <w:r w:rsidR="000C6156">
        <w:rPr>
          <w:lang w:bidi="ar-SA"/>
        </w:rPr>
        <w:t>;</w:t>
      </w:r>
      <w:r>
        <w:rPr>
          <w:lang w:bidi="ar-SA"/>
        </w:rPr>
        <w:tab/>
        <w:t>Returns as before the actual choice number.</w:t>
      </w:r>
      <w:r w:rsidR="00C74D76">
        <w:rPr>
          <w:lang w:bidi="ar-SA"/>
        </w:rPr>
        <w:br/>
      </w:r>
      <w:r>
        <w:rPr>
          <w:lang w:bidi="ar-SA"/>
        </w:rPr>
        <w:br/>
        <w:t>(SETQ content (NTH (GP-GETQ object VALUE) (GP-GETQ object ITEMS)))</w:t>
      </w:r>
      <w:r>
        <w:rPr>
          <w:lang w:bidi="ar-SA"/>
        </w:rPr>
        <w:tab/>
      </w:r>
      <w:r>
        <w:rPr>
          <w:lang w:bidi="ar-SA"/>
        </w:rPr>
        <w:tab/>
        <w:t xml:space="preserve">returns the </w:t>
      </w:r>
      <w:r w:rsidR="00C74D76">
        <w:rPr>
          <w:lang w:bidi="ar-SA"/>
        </w:rPr>
        <w:t>selected text in the object</w:t>
      </w:r>
    </w:p>
    <w:bookmarkStart w:id="635" w:name="_RESIZABLE"/>
    <w:bookmarkEnd w:id="635"/>
    <w:p w14:paraId="7D30659C" w14:textId="77777777" w:rsidR="00DF0EE2" w:rsidRDefault="00D0020A" w:rsidP="00DF0EE2">
      <w:pPr>
        <w:pStyle w:val="Rubrik4"/>
        <w:rPr>
          <w:lang w:bidi="ar-SA"/>
        </w:rPr>
      </w:pPr>
      <w:r>
        <w:rPr>
          <w:lang w:bidi="ar-SA"/>
        </w:rPr>
        <w:fldChar w:fldCharType="begin"/>
      </w:r>
      <w:r w:rsidR="000A5556">
        <w:rPr>
          <w:lang w:bidi="ar-SA"/>
        </w:rPr>
        <w:instrText xml:space="preserve"> HYPERLINK  \l "_RESIZABLE" </w:instrText>
      </w:r>
      <w:r>
        <w:rPr>
          <w:lang w:bidi="ar-SA"/>
        </w:rPr>
      </w:r>
      <w:r>
        <w:rPr>
          <w:lang w:bidi="ar-SA"/>
        </w:rPr>
        <w:fldChar w:fldCharType="separate"/>
      </w:r>
      <w:bookmarkStart w:id="636" w:name="_Toc359406289"/>
      <w:r w:rsidR="00DF0EE2" w:rsidRPr="000A5556">
        <w:rPr>
          <w:rStyle w:val="Hyperlnk"/>
          <w:bdr w:val="none" w:sz="0" w:space="0" w:color="auto"/>
          <w:lang w:bidi="ar-SA"/>
        </w:rPr>
        <w:t>RESIZABLE</w:t>
      </w:r>
      <w:bookmarkEnd w:id="636"/>
      <w:r>
        <w:rPr>
          <w:lang w:bidi="ar-SA"/>
        </w:rPr>
        <w:fldChar w:fldCharType="end"/>
      </w:r>
    </w:p>
    <w:p w14:paraId="44B712B3" w14:textId="77777777" w:rsidR="00DF0EE2" w:rsidRDefault="00DF0EE2" w:rsidP="00DF0EE2">
      <w:pPr>
        <w:rPr>
          <w:lang w:bidi="ar-SA"/>
        </w:rPr>
      </w:pPr>
      <w:r>
        <w:rPr>
          <w:lang w:bidi="ar-SA"/>
        </w:rPr>
        <w:t>This value can be T or nil and be used on GP-DIALOG only. If the value is non nil then the dialog can be resizable.</w:t>
      </w:r>
    </w:p>
    <w:bookmarkStart w:id="637" w:name="_RESPONSE"/>
    <w:bookmarkEnd w:id="637"/>
    <w:p w14:paraId="3E552EC6" w14:textId="77777777" w:rsidR="00DF0EE2" w:rsidRDefault="00D0020A" w:rsidP="00EA4786">
      <w:pPr>
        <w:pStyle w:val="Rubrik4"/>
        <w:rPr>
          <w:lang w:bidi="ar-SA"/>
        </w:rPr>
      </w:pPr>
      <w:r>
        <w:rPr>
          <w:lang w:bidi="ar-SA"/>
        </w:rPr>
        <w:fldChar w:fldCharType="begin"/>
      </w:r>
      <w:r w:rsidR="000A5556">
        <w:rPr>
          <w:lang w:bidi="ar-SA"/>
        </w:rPr>
        <w:instrText xml:space="preserve"> HYPERLINK  \l "_RESPONSE" </w:instrText>
      </w:r>
      <w:r>
        <w:rPr>
          <w:lang w:bidi="ar-SA"/>
        </w:rPr>
      </w:r>
      <w:r>
        <w:rPr>
          <w:lang w:bidi="ar-SA"/>
        </w:rPr>
        <w:fldChar w:fldCharType="separate"/>
      </w:r>
      <w:bookmarkStart w:id="638" w:name="_Toc359406290"/>
      <w:r w:rsidR="00EA4786" w:rsidRPr="000A5556">
        <w:rPr>
          <w:rStyle w:val="Hyperlnk"/>
          <w:bdr w:val="none" w:sz="0" w:space="0" w:color="auto"/>
          <w:lang w:bidi="ar-SA"/>
        </w:rPr>
        <w:t>RESPONSE</w:t>
      </w:r>
      <w:bookmarkEnd w:id="638"/>
      <w:r>
        <w:rPr>
          <w:lang w:bidi="ar-SA"/>
        </w:rPr>
        <w:fldChar w:fldCharType="end"/>
      </w:r>
    </w:p>
    <w:p w14:paraId="64F04249" w14:textId="77777777" w:rsidR="00EA4786" w:rsidRDefault="00EA4786" w:rsidP="00EA4786">
      <w:pPr>
        <w:rPr>
          <w:lang w:bidi="ar-SA"/>
        </w:rPr>
      </w:pPr>
      <w:r>
        <w:rPr>
          <w:lang w:bidi="ar-SA"/>
        </w:rPr>
        <w:t>This attribute can be used on GP-BUTTON only. If the value is not nil then the dialog will close</w:t>
      </w:r>
      <w:r w:rsidR="006F6453">
        <w:rPr>
          <w:lang w:bidi="ar-SA"/>
        </w:rPr>
        <w:t xml:space="preserve"> and the </w:t>
      </w:r>
      <w:r>
        <w:rPr>
          <w:lang w:bidi="ar-SA"/>
        </w:rPr>
        <w:t>value of RESPONSE will be returned in the GP-SHOWMODAL function.</w:t>
      </w:r>
    </w:p>
    <w:p w14:paraId="702BDAFC" w14:textId="77777777" w:rsidR="00EA4786" w:rsidRPr="00EA4786" w:rsidRDefault="00EA4786" w:rsidP="00EA4786">
      <w:pPr>
        <w:rPr>
          <w:b/>
          <w:lang w:bidi="ar-SA"/>
        </w:rPr>
      </w:pPr>
      <w:r w:rsidRPr="00EA4786">
        <w:rPr>
          <w:b/>
          <w:lang w:bidi="ar-SA"/>
        </w:rPr>
        <w:t>Example 14</w:t>
      </w:r>
    </w:p>
    <w:p w14:paraId="5D7CE809" w14:textId="77777777" w:rsidR="00EA4786" w:rsidRDefault="00EA4786" w:rsidP="00EA4786">
      <w:pPr>
        <w:rPr>
          <w:lang w:bidi="ar-SA"/>
        </w:rPr>
      </w:pPr>
      <w:r>
        <w:rPr>
          <w:lang w:bidi="ar-SA"/>
        </w:rPr>
        <w:t>This example will print (12 14 15)</w:t>
      </w:r>
    </w:p>
    <w:p w14:paraId="1BDE9017" w14:textId="77777777" w:rsidR="00EA4786" w:rsidRDefault="00EA4786" w:rsidP="00EA4786">
      <w:pPr>
        <w:rPr>
          <w:lang w:bidi="ar-SA"/>
        </w:rPr>
      </w:pPr>
      <w:r>
        <w:rPr>
          <w:noProof/>
          <w:lang w:val="sv-SE" w:eastAsia="sv-SE" w:bidi="ar-SA"/>
        </w:rPr>
        <w:drawing>
          <wp:inline distT="0" distB="0" distL="0" distR="0" wp14:anchorId="6678E9CC" wp14:editId="47AE3510">
            <wp:extent cx="1351915" cy="993775"/>
            <wp:effectExtent l="19050" t="0" r="635" b="0"/>
            <wp:docPr id="136"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srcRect/>
                    <a:stretch>
                      <a:fillRect/>
                    </a:stretch>
                  </pic:blipFill>
                  <pic:spPr bwMode="auto">
                    <a:xfrm>
                      <a:off x="0" y="0"/>
                      <a:ext cx="1351915" cy="993775"/>
                    </a:xfrm>
                    <a:prstGeom prst="rect">
                      <a:avLst/>
                    </a:prstGeom>
                    <a:noFill/>
                    <a:ln w="9525">
                      <a:noFill/>
                      <a:miter lim="800000"/>
                      <a:headEnd/>
                      <a:tailEnd/>
                    </a:ln>
                  </pic:spPr>
                </pic:pic>
              </a:graphicData>
            </a:graphic>
          </wp:inline>
        </w:drawing>
      </w:r>
    </w:p>
    <w:p w14:paraId="444A8EA2" w14:textId="77777777" w:rsidR="00EA4786" w:rsidRDefault="00EA4786" w:rsidP="00EA4786">
      <w:pPr>
        <w:pStyle w:val="LISPSAMPLE"/>
        <w:rPr>
          <w:lang w:bidi="ar-SA"/>
        </w:rPr>
      </w:pPr>
      <w:r>
        <w:rPr>
          <w:lang w:bidi="ar-SA"/>
        </w:rPr>
        <w:t xml:space="preserve">(SETQ </w:t>
      </w:r>
      <w:proofErr w:type="spellStart"/>
      <w:r>
        <w:rPr>
          <w:lang w:bidi="ar-SA"/>
        </w:rPr>
        <w:t>dlg</w:t>
      </w:r>
      <w:proofErr w:type="spellEnd"/>
      <w:r>
        <w:rPr>
          <w:lang w:bidi="ar-SA"/>
        </w:rPr>
        <w:t xml:space="preserve"> (GP-DIALOG "Example 14"))</w:t>
      </w:r>
      <w:r>
        <w:rPr>
          <w:lang w:bidi="ar-SA"/>
        </w:rPr>
        <w:br/>
        <w:t xml:space="preserve">(GP-BUTTON </w:t>
      </w:r>
      <w:proofErr w:type="spellStart"/>
      <w:r>
        <w:rPr>
          <w:lang w:bidi="ar-SA"/>
        </w:rPr>
        <w:t>dlg</w:t>
      </w:r>
      <w:proofErr w:type="spellEnd"/>
      <w:r>
        <w:rPr>
          <w:lang w:bidi="ar-SA"/>
        </w:rPr>
        <w:t xml:space="preserve"> "BUTTON")</w:t>
      </w:r>
      <w:r>
        <w:rPr>
          <w:lang w:bidi="ar-SA"/>
        </w:rPr>
        <w:br/>
        <w:t xml:space="preserve">(GP-BUTTON </w:t>
      </w:r>
      <w:proofErr w:type="spellStart"/>
      <w:r>
        <w:rPr>
          <w:lang w:bidi="ar-SA"/>
        </w:rPr>
        <w:t>dlg</w:t>
      </w:r>
      <w:proofErr w:type="spellEnd"/>
      <w:r>
        <w:rPr>
          <w:lang w:bidi="ar-SA"/>
        </w:rPr>
        <w:t xml:space="preserve"> "CLOSE" RESPONSE (LIST 12 14 15))</w:t>
      </w:r>
      <w:r>
        <w:rPr>
          <w:lang w:bidi="ar-SA"/>
        </w:rPr>
        <w:br/>
        <w:t xml:space="preserve">(PRINC (GP-SHOWMODAL </w:t>
      </w:r>
      <w:proofErr w:type="spellStart"/>
      <w:r>
        <w:rPr>
          <w:lang w:bidi="ar-SA"/>
        </w:rPr>
        <w:t>dlg</w:t>
      </w:r>
      <w:proofErr w:type="spellEnd"/>
      <w:r>
        <w:rPr>
          <w:lang w:bidi="ar-SA"/>
        </w:rPr>
        <w:t>))</w:t>
      </w:r>
    </w:p>
    <w:p w14:paraId="7B4EB33E" w14:textId="77777777" w:rsidR="002E4955" w:rsidRDefault="006F6453" w:rsidP="009B5BCA">
      <w:pPr>
        <w:rPr>
          <w:lang w:bidi="ar-SA"/>
        </w:rPr>
      </w:pPr>
      <w:r>
        <w:rPr>
          <w:noProof/>
          <w:lang w:val="sv-SE" w:eastAsia="sv-SE" w:bidi="ar-SA"/>
        </w:rPr>
        <w:drawing>
          <wp:inline distT="0" distB="0" distL="0" distR="0" wp14:anchorId="01368D9E" wp14:editId="24E3A1F8">
            <wp:extent cx="1304014" cy="1304014"/>
            <wp:effectExtent l="19050" t="0" r="0" b="0"/>
            <wp:docPr id="13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1310244" cy="1310244"/>
                    </a:xfrm>
                    <a:prstGeom prst="rect">
                      <a:avLst/>
                    </a:prstGeom>
                    <a:noFill/>
                    <a:ln w="9525">
                      <a:noFill/>
                      <a:miter lim="800000"/>
                      <a:headEnd/>
                      <a:tailEnd/>
                    </a:ln>
                  </pic:spPr>
                </pic:pic>
              </a:graphicData>
            </a:graphic>
          </wp:inline>
        </w:drawing>
      </w:r>
    </w:p>
    <w:bookmarkStart w:id="639" w:name="_UNIFORMH"/>
    <w:bookmarkEnd w:id="639"/>
    <w:p w14:paraId="153F3BED" w14:textId="77777777" w:rsidR="006F6453" w:rsidRDefault="00D0020A" w:rsidP="006F6453">
      <w:pPr>
        <w:pStyle w:val="Rubrik4"/>
        <w:rPr>
          <w:lang w:bidi="ar-SA"/>
        </w:rPr>
      </w:pPr>
      <w:r>
        <w:rPr>
          <w:lang w:bidi="ar-SA"/>
        </w:rPr>
        <w:fldChar w:fldCharType="begin"/>
      </w:r>
      <w:r w:rsidR="000A5556">
        <w:rPr>
          <w:lang w:bidi="ar-SA"/>
        </w:rPr>
        <w:instrText xml:space="preserve"> HYPERLINK  \l "_UNIFORMH" </w:instrText>
      </w:r>
      <w:r>
        <w:rPr>
          <w:lang w:bidi="ar-SA"/>
        </w:rPr>
      </w:r>
      <w:r>
        <w:rPr>
          <w:lang w:bidi="ar-SA"/>
        </w:rPr>
        <w:fldChar w:fldCharType="separate"/>
      </w:r>
      <w:bookmarkStart w:id="640" w:name="_Toc359406291"/>
      <w:r w:rsidR="006F6453" w:rsidRPr="000A5556">
        <w:rPr>
          <w:rStyle w:val="Hyperlnk"/>
          <w:bdr w:val="none" w:sz="0" w:space="0" w:color="auto"/>
          <w:lang w:bidi="ar-SA"/>
        </w:rPr>
        <w:t>UNIFORMH</w:t>
      </w:r>
      <w:bookmarkEnd w:id="640"/>
      <w:r>
        <w:rPr>
          <w:lang w:bidi="ar-SA"/>
        </w:rPr>
        <w:fldChar w:fldCharType="end"/>
      </w:r>
    </w:p>
    <w:p w14:paraId="35EAA3E0" w14:textId="77777777" w:rsidR="006F6453" w:rsidRDefault="006F6453" w:rsidP="006F6453">
      <w:pPr>
        <w:rPr>
          <w:lang w:bidi="ar-SA"/>
        </w:rPr>
      </w:pPr>
      <w:r>
        <w:rPr>
          <w:lang w:bidi="ar-SA"/>
        </w:rPr>
        <w:t>The value of this attribute can be T or nil. The attribute can be used on all controllers except GP-DIALOG.</w:t>
      </w:r>
    </w:p>
    <w:p w14:paraId="059DABBC" w14:textId="77777777" w:rsidR="006F6453" w:rsidRDefault="006F6453" w:rsidP="006F6453">
      <w:pPr>
        <w:rPr>
          <w:lang w:bidi="ar-SA"/>
        </w:rPr>
      </w:pPr>
      <w:r>
        <w:rPr>
          <w:lang w:bidi="ar-SA"/>
        </w:rPr>
        <w:t>All children that have the same parent who have this attribute set to T will have the same height. The height will be that control that has the highest value.</w:t>
      </w:r>
    </w:p>
    <w:bookmarkStart w:id="641" w:name="_UNIFORMW"/>
    <w:bookmarkEnd w:id="641"/>
    <w:p w14:paraId="0CD1F93B" w14:textId="77777777" w:rsidR="006F6453" w:rsidRDefault="00D0020A" w:rsidP="006F6453">
      <w:pPr>
        <w:pStyle w:val="Rubrik4"/>
        <w:rPr>
          <w:lang w:bidi="ar-SA"/>
        </w:rPr>
      </w:pPr>
      <w:r>
        <w:rPr>
          <w:lang w:bidi="ar-SA"/>
        </w:rPr>
        <w:fldChar w:fldCharType="begin"/>
      </w:r>
      <w:r w:rsidR="000A5556">
        <w:rPr>
          <w:lang w:bidi="ar-SA"/>
        </w:rPr>
        <w:instrText xml:space="preserve"> HYPERLINK  \l "_UNIFORMW" </w:instrText>
      </w:r>
      <w:r>
        <w:rPr>
          <w:lang w:bidi="ar-SA"/>
        </w:rPr>
      </w:r>
      <w:r>
        <w:rPr>
          <w:lang w:bidi="ar-SA"/>
        </w:rPr>
        <w:fldChar w:fldCharType="separate"/>
      </w:r>
      <w:bookmarkStart w:id="642" w:name="_Toc359406292"/>
      <w:r w:rsidR="006F6453" w:rsidRPr="000A5556">
        <w:rPr>
          <w:rStyle w:val="Hyperlnk"/>
          <w:bdr w:val="none" w:sz="0" w:space="0" w:color="auto"/>
          <w:lang w:bidi="ar-SA"/>
        </w:rPr>
        <w:t>UNIFORMW</w:t>
      </w:r>
      <w:bookmarkEnd w:id="642"/>
      <w:r>
        <w:rPr>
          <w:lang w:bidi="ar-SA"/>
        </w:rPr>
        <w:fldChar w:fldCharType="end"/>
      </w:r>
    </w:p>
    <w:p w14:paraId="6E530D2B" w14:textId="77777777" w:rsidR="006F6453" w:rsidRDefault="006F6453" w:rsidP="006F6453">
      <w:pPr>
        <w:rPr>
          <w:lang w:bidi="ar-SA"/>
        </w:rPr>
      </w:pPr>
      <w:r>
        <w:rPr>
          <w:lang w:bidi="ar-SA"/>
        </w:rPr>
        <w:t>The value of this attribute can be T or nil. The attribute can be used on all controllers except GP-DIALOG.</w:t>
      </w:r>
    </w:p>
    <w:p w14:paraId="032D286E" w14:textId="77777777" w:rsidR="006F6453" w:rsidRDefault="006F6453" w:rsidP="006F6453">
      <w:pPr>
        <w:rPr>
          <w:lang w:bidi="ar-SA"/>
        </w:rPr>
      </w:pPr>
      <w:r>
        <w:rPr>
          <w:lang w:bidi="ar-SA"/>
        </w:rPr>
        <w:t>All children that have the same parent who have this attribute set to T will have the same width. The width will be that control that has the widest value.</w:t>
      </w:r>
    </w:p>
    <w:bookmarkStart w:id="643" w:name="_VALUE"/>
    <w:bookmarkEnd w:id="643"/>
    <w:p w14:paraId="7674B689" w14:textId="77777777" w:rsidR="006F6453" w:rsidRDefault="00D0020A" w:rsidP="006F6453">
      <w:pPr>
        <w:pStyle w:val="Rubrik4"/>
        <w:rPr>
          <w:lang w:bidi="ar-SA"/>
        </w:rPr>
      </w:pPr>
      <w:r>
        <w:rPr>
          <w:lang w:bidi="ar-SA"/>
        </w:rPr>
        <w:fldChar w:fldCharType="begin"/>
      </w:r>
      <w:r w:rsidR="000A5556">
        <w:rPr>
          <w:lang w:bidi="ar-SA"/>
        </w:rPr>
        <w:instrText xml:space="preserve"> HYPERLINK  \l "_VALUE" </w:instrText>
      </w:r>
      <w:r>
        <w:rPr>
          <w:lang w:bidi="ar-SA"/>
        </w:rPr>
      </w:r>
      <w:r>
        <w:rPr>
          <w:lang w:bidi="ar-SA"/>
        </w:rPr>
        <w:fldChar w:fldCharType="separate"/>
      </w:r>
      <w:bookmarkStart w:id="644" w:name="_Toc359406293"/>
      <w:r w:rsidR="006F6453" w:rsidRPr="000A5556">
        <w:rPr>
          <w:rStyle w:val="Hyperlnk"/>
          <w:bdr w:val="none" w:sz="0" w:space="0" w:color="auto"/>
          <w:lang w:bidi="ar-SA"/>
        </w:rPr>
        <w:t>VALUE</w:t>
      </w:r>
      <w:bookmarkEnd w:id="644"/>
      <w:r>
        <w:rPr>
          <w:lang w:bidi="ar-SA"/>
        </w:rPr>
        <w:fldChar w:fldCharType="end"/>
      </w:r>
    </w:p>
    <w:p w14:paraId="768B96E9" w14:textId="77777777" w:rsidR="006F6453" w:rsidRDefault="00720E53" w:rsidP="006F6453">
      <w:pPr>
        <w:rPr>
          <w:lang w:bidi="ar-SA"/>
        </w:rPr>
      </w:pPr>
      <w:r>
        <w:rPr>
          <w:lang w:bidi="ar-SA"/>
        </w:rPr>
        <w:t xml:space="preserve">This attribute should </w:t>
      </w:r>
      <w:r w:rsidR="006F6453">
        <w:rPr>
          <w:lang w:bidi="ar-SA"/>
        </w:rPr>
        <w:t>have different type of values depending of controller.</w:t>
      </w:r>
    </w:p>
    <w:p w14:paraId="64296433" w14:textId="77777777" w:rsidR="006F6453" w:rsidRDefault="006F6453" w:rsidP="006F6453">
      <w:pPr>
        <w:rPr>
          <w:lang w:bidi="ar-SA"/>
        </w:rPr>
      </w:pPr>
      <w:r>
        <w:rPr>
          <w:lang w:bidi="ar-SA"/>
        </w:rPr>
        <w:t xml:space="preserve">GP-CHOICE (Integer), GP-EDIT (String), </w:t>
      </w:r>
      <w:r w:rsidR="00720E53">
        <w:rPr>
          <w:lang w:bidi="ar-SA"/>
        </w:rPr>
        <w:t>GP-LISTBOX (Integer), GP-TOGGLE (Bool) and GP-RADIO (bool)</w:t>
      </w:r>
    </w:p>
    <w:p w14:paraId="22F5E699" w14:textId="77777777" w:rsidR="00720E53" w:rsidRDefault="00720E53" w:rsidP="006F6453">
      <w:pPr>
        <w:rPr>
          <w:lang w:bidi="ar-SA"/>
        </w:rPr>
      </w:pPr>
      <w:r>
        <w:rPr>
          <w:lang w:bidi="ar-SA"/>
        </w:rPr>
        <w:t>The attribute set the value in the controller.</w:t>
      </w:r>
    </w:p>
    <w:bookmarkStart w:id="645" w:name="_VERTICAL"/>
    <w:bookmarkEnd w:id="645"/>
    <w:p w14:paraId="4E9C4EE7" w14:textId="77777777" w:rsidR="00720E53" w:rsidRDefault="00D0020A" w:rsidP="00720E53">
      <w:pPr>
        <w:pStyle w:val="Rubrik4"/>
        <w:rPr>
          <w:lang w:bidi="ar-SA"/>
        </w:rPr>
      </w:pPr>
      <w:r>
        <w:rPr>
          <w:lang w:bidi="ar-SA"/>
        </w:rPr>
        <w:fldChar w:fldCharType="begin"/>
      </w:r>
      <w:r w:rsidR="000A5556">
        <w:rPr>
          <w:lang w:bidi="ar-SA"/>
        </w:rPr>
        <w:instrText xml:space="preserve"> HYPERLINK  \l "_VERTICAL" </w:instrText>
      </w:r>
      <w:r>
        <w:rPr>
          <w:lang w:bidi="ar-SA"/>
        </w:rPr>
      </w:r>
      <w:r>
        <w:rPr>
          <w:lang w:bidi="ar-SA"/>
        </w:rPr>
        <w:fldChar w:fldCharType="separate"/>
      </w:r>
      <w:bookmarkStart w:id="646" w:name="_Toc359406294"/>
      <w:r w:rsidR="00720E53" w:rsidRPr="000A5556">
        <w:rPr>
          <w:rStyle w:val="Hyperlnk"/>
          <w:bdr w:val="none" w:sz="0" w:space="0" w:color="auto"/>
          <w:lang w:bidi="ar-SA"/>
        </w:rPr>
        <w:t>VERTICAL</w:t>
      </w:r>
      <w:bookmarkEnd w:id="646"/>
      <w:r>
        <w:rPr>
          <w:lang w:bidi="ar-SA"/>
        </w:rPr>
        <w:fldChar w:fldCharType="end"/>
      </w:r>
    </w:p>
    <w:p w14:paraId="5D8BCD28" w14:textId="77777777" w:rsidR="00720E53" w:rsidRDefault="00720E53" w:rsidP="00720E53">
      <w:pPr>
        <w:rPr>
          <w:lang w:bidi="ar-SA"/>
        </w:rPr>
      </w:pPr>
      <w:r>
        <w:rPr>
          <w:lang w:bidi="ar-SA"/>
        </w:rPr>
        <w:t>The attribute can be T or nil and it can be used on GP-ROW and GP-COLUMN.</w:t>
      </w:r>
    </w:p>
    <w:p w14:paraId="574A5E2F" w14:textId="77777777" w:rsidR="00720E53" w:rsidRDefault="00720E53" w:rsidP="00720E53">
      <w:pPr>
        <w:rPr>
          <w:lang w:bidi="ar-SA"/>
        </w:rPr>
      </w:pPr>
      <w:r>
        <w:rPr>
          <w:lang w:bidi="ar-SA"/>
        </w:rPr>
        <w:t xml:space="preserve">The attribute is normally used internally. If you have a GP-ROW and set VERTICAL to T then the controller </w:t>
      </w:r>
      <w:proofErr w:type="gramStart"/>
      <w:r>
        <w:rPr>
          <w:lang w:bidi="ar-SA"/>
        </w:rPr>
        <w:t>behave</w:t>
      </w:r>
      <w:proofErr w:type="gramEnd"/>
      <w:r>
        <w:rPr>
          <w:lang w:bidi="ar-SA"/>
        </w:rPr>
        <w:t xml:space="preserve"> as a CP-COLUMN and inversely.</w:t>
      </w:r>
    </w:p>
    <w:bookmarkStart w:id="647" w:name="_WIDTH"/>
    <w:bookmarkEnd w:id="647"/>
    <w:p w14:paraId="5B0C0511" w14:textId="77777777" w:rsidR="0054310C" w:rsidRDefault="00D0020A" w:rsidP="0054310C">
      <w:pPr>
        <w:pStyle w:val="Rubrik4"/>
        <w:rPr>
          <w:lang w:bidi="ar-SA"/>
        </w:rPr>
      </w:pPr>
      <w:r>
        <w:rPr>
          <w:lang w:bidi="ar-SA"/>
        </w:rPr>
        <w:fldChar w:fldCharType="begin"/>
      </w:r>
      <w:r w:rsidR="000A5556">
        <w:rPr>
          <w:lang w:bidi="ar-SA"/>
        </w:rPr>
        <w:instrText xml:space="preserve"> HYPERLINK  \l "_WIDTH" </w:instrText>
      </w:r>
      <w:r>
        <w:rPr>
          <w:lang w:bidi="ar-SA"/>
        </w:rPr>
      </w:r>
      <w:r>
        <w:rPr>
          <w:lang w:bidi="ar-SA"/>
        </w:rPr>
        <w:fldChar w:fldCharType="separate"/>
      </w:r>
      <w:bookmarkStart w:id="648" w:name="_Toc359406295"/>
      <w:r w:rsidR="0054310C" w:rsidRPr="000A5556">
        <w:rPr>
          <w:rStyle w:val="Hyperlnk"/>
          <w:bdr w:val="none" w:sz="0" w:space="0" w:color="auto"/>
          <w:lang w:bidi="ar-SA"/>
        </w:rPr>
        <w:t>WIDTH</w:t>
      </w:r>
      <w:bookmarkEnd w:id="648"/>
      <w:r>
        <w:rPr>
          <w:lang w:bidi="ar-SA"/>
        </w:rPr>
        <w:fldChar w:fldCharType="end"/>
      </w:r>
    </w:p>
    <w:p w14:paraId="772B4EC4" w14:textId="77777777" w:rsidR="0054310C" w:rsidRPr="0054310C" w:rsidRDefault="0054310C" w:rsidP="0054310C">
      <w:pPr>
        <w:rPr>
          <w:lang w:bidi="ar-SA"/>
        </w:rPr>
      </w:pPr>
      <w:r>
        <w:rPr>
          <w:lang w:bidi="ar-SA"/>
        </w:rPr>
        <w:t>This attribute should be an integer and it's available for all controllers. The value indicates the smallest with the controller can have if the controller is expandable in X direction.</w:t>
      </w:r>
    </w:p>
    <w:bookmarkStart w:id="649" w:name="_WRAPCOUNT"/>
    <w:bookmarkEnd w:id="649"/>
    <w:p w14:paraId="53799D21" w14:textId="77777777" w:rsidR="006F6453" w:rsidRDefault="00D0020A" w:rsidP="00352404">
      <w:pPr>
        <w:pStyle w:val="Rubrik4"/>
        <w:rPr>
          <w:lang w:bidi="ar-SA"/>
        </w:rPr>
      </w:pPr>
      <w:r>
        <w:rPr>
          <w:lang w:bidi="ar-SA"/>
        </w:rPr>
        <w:fldChar w:fldCharType="begin"/>
      </w:r>
      <w:r w:rsidR="000A5556">
        <w:rPr>
          <w:lang w:bidi="ar-SA"/>
        </w:rPr>
        <w:instrText xml:space="preserve"> HYPERLINK  \l "_WRAPCOUNT" </w:instrText>
      </w:r>
      <w:r>
        <w:rPr>
          <w:lang w:bidi="ar-SA"/>
        </w:rPr>
      </w:r>
      <w:r>
        <w:rPr>
          <w:lang w:bidi="ar-SA"/>
        </w:rPr>
        <w:fldChar w:fldCharType="separate"/>
      </w:r>
      <w:bookmarkStart w:id="650" w:name="_Toc359406296"/>
      <w:r w:rsidR="00352404" w:rsidRPr="000A5556">
        <w:rPr>
          <w:rStyle w:val="Hyperlnk"/>
          <w:bdr w:val="none" w:sz="0" w:space="0" w:color="auto"/>
          <w:lang w:bidi="ar-SA"/>
        </w:rPr>
        <w:t>WRAPCOUNT</w:t>
      </w:r>
      <w:bookmarkEnd w:id="650"/>
      <w:r>
        <w:rPr>
          <w:lang w:bidi="ar-SA"/>
        </w:rPr>
        <w:fldChar w:fldCharType="end"/>
      </w:r>
    </w:p>
    <w:p w14:paraId="7B8DD26D" w14:textId="77777777" w:rsidR="00352404" w:rsidRDefault="00352404" w:rsidP="00352404">
      <w:pPr>
        <w:rPr>
          <w:lang w:bidi="ar-SA"/>
        </w:rPr>
      </w:pPr>
      <w:r>
        <w:rPr>
          <w:lang w:bidi="ar-SA"/>
        </w:rPr>
        <w:t>The attribute must be an integer and it can be used on GP-DIALOG, GP-ROW, GP-COLUMN and GP-FRAME controllers.</w:t>
      </w:r>
    </w:p>
    <w:p w14:paraId="0ACE9ED4" w14:textId="77777777" w:rsidR="00352404" w:rsidRDefault="00352404" w:rsidP="00352404">
      <w:pPr>
        <w:rPr>
          <w:lang w:bidi="ar-SA"/>
        </w:rPr>
      </w:pPr>
      <w:r>
        <w:rPr>
          <w:lang w:bidi="ar-SA"/>
        </w:rPr>
        <w:t xml:space="preserve">The value </w:t>
      </w:r>
      <w:proofErr w:type="gramStart"/>
      <w:r>
        <w:rPr>
          <w:lang w:bidi="ar-SA"/>
        </w:rPr>
        <w:t>indicate</w:t>
      </w:r>
      <w:proofErr w:type="gramEnd"/>
      <w:r>
        <w:rPr>
          <w:lang w:bidi="ar-SA"/>
        </w:rPr>
        <w:t xml:space="preserve"> how many controllers it should be on each line in a column (or </w:t>
      </w:r>
      <w:r w:rsidR="003B2F03">
        <w:rPr>
          <w:lang w:bidi="ar-SA"/>
        </w:rPr>
        <w:t>how many controllers it should be on each column on a line). Default value for this attribute in 1. The WRAPCOUNT attribute makes it easier to create a nice table in the dialog, since the size of the controllers will be equal on each line and column.</w:t>
      </w:r>
    </w:p>
    <w:p w14:paraId="33AFEEFA" w14:textId="77777777" w:rsidR="003B2F03" w:rsidRDefault="003B2F03" w:rsidP="00352404">
      <w:pPr>
        <w:rPr>
          <w:lang w:bidi="ar-SA"/>
        </w:rPr>
      </w:pPr>
      <w:r>
        <w:rPr>
          <w:noProof/>
          <w:lang w:val="sv-SE" w:eastAsia="sv-SE" w:bidi="ar-SA"/>
        </w:rPr>
        <w:drawing>
          <wp:inline distT="0" distB="0" distL="0" distR="0" wp14:anchorId="4BC96A15" wp14:editId="08F77572">
            <wp:extent cx="1487170" cy="1765300"/>
            <wp:effectExtent l="19050" t="0" r="0" b="0"/>
            <wp:docPr id="138"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srcRect/>
                    <a:stretch>
                      <a:fillRect/>
                    </a:stretch>
                  </pic:blipFill>
                  <pic:spPr bwMode="auto">
                    <a:xfrm>
                      <a:off x="0" y="0"/>
                      <a:ext cx="1487170" cy="1765300"/>
                    </a:xfrm>
                    <a:prstGeom prst="rect">
                      <a:avLst/>
                    </a:prstGeom>
                    <a:noFill/>
                    <a:ln w="9525">
                      <a:noFill/>
                      <a:miter lim="800000"/>
                      <a:headEnd/>
                      <a:tailEnd/>
                    </a:ln>
                  </pic:spPr>
                </pic:pic>
              </a:graphicData>
            </a:graphic>
          </wp:inline>
        </w:drawing>
      </w:r>
    </w:p>
    <w:p w14:paraId="7F6FBCFD" w14:textId="77777777" w:rsidR="003B2F03" w:rsidRDefault="003B2F03" w:rsidP="003B2F03">
      <w:pPr>
        <w:pStyle w:val="LISPSAMPLE"/>
        <w:rPr>
          <w:lang w:bidi="ar-SA"/>
        </w:rPr>
      </w:pPr>
      <w:r>
        <w:rPr>
          <w:lang w:bidi="ar-SA"/>
        </w:rPr>
        <w:t xml:space="preserve">(SETQ </w:t>
      </w:r>
      <w:proofErr w:type="spellStart"/>
      <w:r>
        <w:rPr>
          <w:lang w:bidi="ar-SA"/>
        </w:rPr>
        <w:t>dlg</w:t>
      </w:r>
      <w:proofErr w:type="spellEnd"/>
      <w:r>
        <w:rPr>
          <w:lang w:bidi="ar-SA"/>
        </w:rPr>
        <w:t xml:space="preserve"> (GP-DIALOG "Example 15" WRAPCOUNT 3))</w:t>
      </w:r>
      <w:r>
        <w:rPr>
          <w:lang w:bidi="ar-SA"/>
        </w:rPr>
        <w:br/>
      </w:r>
      <w:r w:rsidRPr="003B2F03">
        <w:rPr>
          <w:lang w:bidi="ar-SA"/>
        </w:rPr>
        <w:t xml:space="preserve">(GP-BUTTON </w:t>
      </w:r>
      <w:proofErr w:type="spellStart"/>
      <w:r w:rsidRPr="003B2F03">
        <w:rPr>
          <w:lang w:bidi="ar-SA"/>
        </w:rPr>
        <w:t>dlg</w:t>
      </w:r>
      <w:proofErr w:type="spellEnd"/>
      <w:r w:rsidRPr="003B2F03">
        <w:rPr>
          <w:lang w:bidi="ar-SA"/>
        </w:rPr>
        <w:t xml:space="preserve"> "1")</w:t>
      </w:r>
      <w:r w:rsidRPr="003B2F03">
        <w:rPr>
          <w:lang w:bidi="ar-SA"/>
        </w:rPr>
        <w:br/>
        <w:t xml:space="preserve">(GP-BUTTON </w:t>
      </w:r>
      <w:proofErr w:type="spellStart"/>
      <w:r w:rsidRPr="003B2F03">
        <w:rPr>
          <w:lang w:bidi="ar-SA"/>
        </w:rPr>
        <w:t>dlg</w:t>
      </w:r>
      <w:proofErr w:type="spellEnd"/>
      <w:r w:rsidRPr="003B2F03">
        <w:rPr>
          <w:lang w:bidi="ar-SA"/>
        </w:rPr>
        <w:t xml:space="preserve"> "2")</w:t>
      </w:r>
      <w:r w:rsidRPr="003B2F03">
        <w:rPr>
          <w:lang w:bidi="ar-SA"/>
        </w:rPr>
        <w:br/>
        <w:t xml:space="preserve">(GP-BUTTON </w:t>
      </w:r>
      <w:proofErr w:type="spellStart"/>
      <w:r w:rsidRPr="003B2F03">
        <w:rPr>
          <w:lang w:bidi="ar-SA"/>
        </w:rPr>
        <w:t>dlg</w:t>
      </w:r>
      <w:proofErr w:type="spellEnd"/>
      <w:r w:rsidRPr="003B2F03">
        <w:rPr>
          <w:lang w:bidi="ar-SA"/>
        </w:rPr>
        <w:t xml:space="preserve"> "3")</w:t>
      </w:r>
      <w:r w:rsidRPr="003B2F03">
        <w:rPr>
          <w:lang w:bidi="ar-SA"/>
        </w:rPr>
        <w:br/>
        <w:t xml:space="preserve">(GP-BUTTON </w:t>
      </w:r>
      <w:proofErr w:type="spellStart"/>
      <w:r w:rsidRPr="003B2F03">
        <w:rPr>
          <w:lang w:bidi="ar-SA"/>
        </w:rPr>
        <w:t>dlg</w:t>
      </w:r>
      <w:proofErr w:type="spellEnd"/>
      <w:r w:rsidRPr="003B2F03">
        <w:rPr>
          <w:lang w:bidi="ar-SA"/>
        </w:rPr>
        <w:t xml:space="preserve"> "4")</w:t>
      </w:r>
      <w:r w:rsidRPr="003B2F03">
        <w:rPr>
          <w:lang w:bidi="ar-SA"/>
        </w:rPr>
        <w:br/>
        <w:t xml:space="preserve">(GP-BUTTON </w:t>
      </w:r>
      <w:proofErr w:type="spellStart"/>
      <w:r w:rsidRPr="003B2F03">
        <w:rPr>
          <w:lang w:bidi="ar-SA"/>
        </w:rPr>
        <w:t>dlg</w:t>
      </w:r>
      <w:proofErr w:type="spellEnd"/>
      <w:r w:rsidRPr="003B2F03">
        <w:rPr>
          <w:lang w:bidi="ar-SA"/>
        </w:rPr>
        <w:t xml:space="preserve"> "5")</w:t>
      </w:r>
      <w:r w:rsidRPr="003B2F03">
        <w:rPr>
          <w:lang w:bidi="ar-SA"/>
        </w:rPr>
        <w:br/>
        <w:t xml:space="preserve">(GP-BUTTON </w:t>
      </w:r>
      <w:proofErr w:type="spellStart"/>
      <w:r w:rsidRPr="003B2F03">
        <w:rPr>
          <w:lang w:bidi="ar-SA"/>
        </w:rPr>
        <w:t>dlg</w:t>
      </w:r>
      <w:proofErr w:type="spellEnd"/>
      <w:r w:rsidRPr="003B2F03">
        <w:rPr>
          <w:lang w:bidi="ar-SA"/>
        </w:rPr>
        <w:t xml:space="preserve"> "6")</w:t>
      </w:r>
      <w:r w:rsidRPr="003B2F03">
        <w:rPr>
          <w:lang w:bidi="ar-SA"/>
        </w:rPr>
        <w:br/>
        <w:t xml:space="preserve">(GP-BUTTON </w:t>
      </w:r>
      <w:proofErr w:type="spellStart"/>
      <w:r w:rsidRPr="003B2F03">
        <w:rPr>
          <w:lang w:bidi="ar-SA"/>
        </w:rPr>
        <w:t>dlg</w:t>
      </w:r>
      <w:proofErr w:type="spellEnd"/>
      <w:r w:rsidRPr="003B2F03">
        <w:rPr>
          <w:lang w:bidi="ar-SA"/>
        </w:rPr>
        <w:t xml:space="preserve"> "7")</w:t>
      </w:r>
      <w:r w:rsidRPr="003B2F03">
        <w:rPr>
          <w:lang w:bidi="ar-SA"/>
        </w:rPr>
        <w:br/>
        <w:t xml:space="preserve">(GP-BUTTON </w:t>
      </w:r>
      <w:proofErr w:type="spellStart"/>
      <w:r w:rsidRPr="003B2F03">
        <w:rPr>
          <w:lang w:bidi="ar-SA"/>
        </w:rPr>
        <w:t>dlg</w:t>
      </w:r>
      <w:proofErr w:type="spellEnd"/>
      <w:r w:rsidRPr="003B2F03">
        <w:rPr>
          <w:lang w:bidi="ar-SA"/>
        </w:rPr>
        <w:t xml:space="preserve"> "8")</w:t>
      </w:r>
      <w:r w:rsidRPr="003B2F03">
        <w:rPr>
          <w:lang w:bidi="ar-SA"/>
        </w:rPr>
        <w:br/>
        <w:t xml:space="preserve">(GP-BUTTON </w:t>
      </w:r>
      <w:proofErr w:type="spellStart"/>
      <w:r w:rsidRPr="003B2F03">
        <w:rPr>
          <w:lang w:bidi="ar-SA"/>
        </w:rPr>
        <w:t>dlg</w:t>
      </w:r>
      <w:proofErr w:type="spellEnd"/>
      <w:r w:rsidRPr="003B2F03">
        <w:rPr>
          <w:lang w:bidi="ar-SA"/>
        </w:rPr>
        <w:t xml:space="preserve"> "9")</w:t>
      </w:r>
      <w:r w:rsidRPr="003B2F03">
        <w:rPr>
          <w:lang w:bidi="ar-SA"/>
        </w:rPr>
        <w:br/>
        <w:t xml:space="preserve">(GP-BUTTON </w:t>
      </w:r>
      <w:proofErr w:type="spellStart"/>
      <w:r w:rsidRPr="003B2F03">
        <w:rPr>
          <w:lang w:bidi="ar-SA"/>
        </w:rPr>
        <w:t>dlg</w:t>
      </w:r>
      <w:proofErr w:type="spellEnd"/>
      <w:r w:rsidRPr="003B2F03">
        <w:rPr>
          <w:lang w:bidi="ar-SA"/>
        </w:rPr>
        <w:t xml:space="preserve"> "0")</w:t>
      </w:r>
      <w:r w:rsidRPr="003B2F03">
        <w:rPr>
          <w:lang w:bidi="ar-SA"/>
        </w:rPr>
        <w:br/>
        <w:t xml:space="preserve">(GP-BUTTON </w:t>
      </w:r>
      <w:proofErr w:type="spellStart"/>
      <w:r w:rsidRPr="003B2F03">
        <w:rPr>
          <w:lang w:bidi="ar-SA"/>
        </w:rPr>
        <w:t>dlg</w:t>
      </w:r>
      <w:proofErr w:type="spellEnd"/>
      <w:r w:rsidRPr="003B2F03">
        <w:rPr>
          <w:lang w:bidi="ar-SA"/>
        </w:rPr>
        <w:t xml:space="preserve"> "+")</w:t>
      </w:r>
      <w:r w:rsidRPr="003B2F03">
        <w:rPr>
          <w:lang w:bidi="ar-SA"/>
        </w:rPr>
        <w:br/>
        <w:t xml:space="preserve">(GP-BUTTON </w:t>
      </w:r>
      <w:proofErr w:type="spellStart"/>
      <w:r w:rsidRPr="003B2F03">
        <w:rPr>
          <w:lang w:bidi="ar-SA"/>
        </w:rPr>
        <w:t>dlg</w:t>
      </w:r>
      <w:proofErr w:type="spellEnd"/>
      <w:r w:rsidRPr="003B2F03">
        <w:rPr>
          <w:lang w:bidi="ar-SA"/>
        </w:rPr>
        <w:t xml:space="preserve"> "-")</w:t>
      </w:r>
      <w:r w:rsidRPr="003B2F03">
        <w:rPr>
          <w:lang w:bidi="ar-SA"/>
        </w:rPr>
        <w:br/>
      </w:r>
      <w:r>
        <w:rPr>
          <w:lang w:bidi="ar-SA"/>
        </w:rPr>
        <w:t xml:space="preserve">(GP-BUTTON </w:t>
      </w:r>
      <w:proofErr w:type="spellStart"/>
      <w:r>
        <w:rPr>
          <w:lang w:bidi="ar-SA"/>
        </w:rPr>
        <w:t>dlg</w:t>
      </w:r>
      <w:proofErr w:type="spellEnd"/>
      <w:r>
        <w:rPr>
          <w:lang w:bidi="ar-SA"/>
        </w:rPr>
        <w:t xml:space="preserve"> "=")</w:t>
      </w:r>
      <w:r>
        <w:rPr>
          <w:lang w:bidi="ar-SA"/>
        </w:rPr>
        <w:br/>
        <w:t xml:space="preserve">(GP-BUTTON </w:t>
      </w:r>
      <w:proofErr w:type="spellStart"/>
      <w:r>
        <w:rPr>
          <w:lang w:bidi="ar-SA"/>
        </w:rPr>
        <w:t>dlg</w:t>
      </w:r>
      <w:proofErr w:type="spellEnd"/>
      <w:r>
        <w:rPr>
          <w:lang w:bidi="ar-SA"/>
        </w:rPr>
        <w:t xml:space="preserve"> "CLOSE" RESPONSE T)</w:t>
      </w:r>
      <w:r>
        <w:rPr>
          <w:lang w:bidi="ar-SA"/>
        </w:rPr>
        <w:br/>
        <w:t xml:space="preserve">(GP-SHOWMODAL </w:t>
      </w:r>
      <w:proofErr w:type="spellStart"/>
      <w:r>
        <w:rPr>
          <w:lang w:bidi="ar-SA"/>
        </w:rPr>
        <w:t>dlg</w:t>
      </w:r>
      <w:proofErr w:type="spellEnd"/>
      <w:r>
        <w:rPr>
          <w:lang w:bidi="ar-SA"/>
        </w:rPr>
        <w:t>)</w:t>
      </w:r>
    </w:p>
    <w:p w14:paraId="7CB243BF" w14:textId="77777777" w:rsidR="0054310C" w:rsidRDefault="00F85119" w:rsidP="00F85119">
      <w:pPr>
        <w:pStyle w:val="Rubrik2"/>
        <w:rPr>
          <w:lang w:bidi="ar-SA"/>
        </w:rPr>
      </w:pPr>
      <w:bookmarkStart w:id="651" w:name="_Toc359406297"/>
      <w:r>
        <w:rPr>
          <w:lang w:bidi="ar-SA"/>
        </w:rPr>
        <w:t>Dialog examples</w:t>
      </w:r>
      <w:bookmarkEnd w:id="651"/>
    </w:p>
    <w:p w14:paraId="5DDDF0BE" w14:textId="77777777" w:rsidR="00F85119" w:rsidRDefault="00F85119" w:rsidP="00F85119">
      <w:pPr>
        <w:pStyle w:val="Rubrik4"/>
        <w:rPr>
          <w:lang w:bidi="ar-SA"/>
        </w:rPr>
      </w:pPr>
      <w:bookmarkStart w:id="652" w:name="_Toc359406298"/>
      <w:r>
        <w:rPr>
          <w:lang w:bidi="ar-SA"/>
        </w:rPr>
        <w:t>Example 16</w:t>
      </w:r>
      <w:bookmarkEnd w:id="652"/>
    </w:p>
    <w:p w14:paraId="26699AB1" w14:textId="77777777" w:rsidR="00F85119" w:rsidRDefault="00F85119" w:rsidP="00F85119">
      <w:pPr>
        <w:rPr>
          <w:lang w:bidi="ar-SA"/>
        </w:rPr>
      </w:pPr>
      <w:r>
        <w:rPr>
          <w:lang w:bidi="ar-SA"/>
        </w:rPr>
        <w:t xml:space="preserve">In this example we have a dialog box, with X and Y value </w:t>
      </w:r>
      <w:r w:rsidR="00635796">
        <w:rPr>
          <w:lang w:bidi="ar-SA"/>
        </w:rPr>
        <w:t xml:space="preserve">and a button that pick up the </w:t>
      </w:r>
      <w:proofErr w:type="gramStart"/>
      <w:r w:rsidR="00635796">
        <w:rPr>
          <w:lang w:bidi="ar-SA"/>
        </w:rPr>
        <w:t>X,Y</w:t>
      </w:r>
      <w:proofErr w:type="gramEnd"/>
      <w:r w:rsidR="00635796">
        <w:rPr>
          <w:lang w:bidi="ar-SA"/>
        </w:rPr>
        <w:t xml:space="preserve"> value from a point in IGEMS</w:t>
      </w:r>
      <w:r>
        <w:rPr>
          <w:lang w:bidi="ar-SA"/>
        </w:rPr>
        <w:t>.</w:t>
      </w:r>
    </w:p>
    <w:p w14:paraId="3C6040D5" w14:textId="77777777" w:rsidR="00F85119" w:rsidRDefault="00635796" w:rsidP="00F85119">
      <w:pPr>
        <w:rPr>
          <w:b/>
          <w:lang w:bidi="ar-SA"/>
        </w:rPr>
      </w:pPr>
      <w:r>
        <w:rPr>
          <w:b/>
          <w:noProof/>
          <w:lang w:val="sv-SE" w:eastAsia="sv-SE" w:bidi="ar-SA"/>
        </w:rPr>
        <w:drawing>
          <wp:inline distT="0" distB="0" distL="0" distR="0" wp14:anchorId="18614F10" wp14:editId="6822D893">
            <wp:extent cx="1574165" cy="1454785"/>
            <wp:effectExtent l="19050" t="0" r="6985" b="0"/>
            <wp:docPr id="139"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srcRect/>
                    <a:stretch>
                      <a:fillRect/>
                    </a:stretch>
                  </pic:blipFill>
                  <pic:spPr bwMode="auto">
                    <a:xfrm>
                      <a:off x="0" y="0"/>
                      <a:ext cx="1574165" cy="1454785"/>
                    </a:xfrm>
                    <a:prstGeom prst="rect">
                      <a:avLst/>
                    </a:prstGeom>
                    <a:noFill/>
                    <a:ln w="9525">
                      <a:noFill/>
                      <a:miter lim="800000"/>
                      <a:headEnd/>
                      <a:tailEnd/>
                    </a:ln>
                  </pic:spPr>
                </pic:pic>
              </a:graphicData>
            </a:graphic>
          </wp:inline>
        </w:drawing>
      </w:r>
    </w:p>
    <w:p w14:paraId="53A3FEA0" w14:textId="77777777" w:rsidR="00635796" w:rsidRPr="003E4C11" w:rsidRDefault="00635796" w:rsidP="00635796">
      <w:pPr>
        <w:pStyle w:val="LISPSAMPLE"/>
        <w:rPr>
          <w:lang w:bidi="ar-SA"/>
        </w:rPr>
      </w:pPr>
      <w:r w:rsidRPr="00635796">
        <w:rPr>
          <w:lang w:bidi="ar-SA"/>
        </w:rPr>
        <w:t>(SETQ x 0.0 y 0.0)</w:t>
      </w:r>
      <w:r>
        <w:rPr>
          <w:lang w:bidi="ar-SA"/>
        </w:rPr>
        <w:br/>
      </w:r>
      <w:r w:rsidRPr="00635796">
        <w:rPr>
          <w:lang w:bidi="ar-SA"/>
        </w:rPr>
        <w:t>(DEFUN handler (object)</w:t>
      </w:r>
      <w:r>
        <w:rPr>
          <w:lang w:bidi="ar-SA"/>
        </w:rPr>
        <w:br/>
      </w:r>
      <w:r w:rsidRPr="00635796">
        <w:rPr>
          <w:lang w:bidi="ar-SA"/>
        </w:rPr>
        <w:t xml:space="preserve">  (COND</w:t>
      </w:r>
      <w:r>
        <w:rPr>
          <w:lang w:bidi="ar-SA"/>
        </w:rPr>
        <w:br/>
      </w:r>
      <w:r w:rsidRPr="00635796">
        <w:rPr>
          <w:lang w:bidi="ar-SA"/>
        </w:rPr>
        <w:t xml:space="preserve">    ((= object b:pick) (GP-CLOSE </w:t>
      </w:r>
      <w:proofErr w:type="spellStart"/>
      <w:r w:rsidRPr="00635796">
        <w:rPr>
          <w:lang w:bidi="ar-SA"/>
        </w:rPr>
        <w:t>dlg</w:t>
      </w:r>
      <w:proofErr w:type="spellEnd"/>
      <w:r w:rsidRPr="00635796">
        <w:rPr>
          <w:lang w:bidi="ar-SA"/>
        </w:rPr>
        <w:t xml:space="preserve"> T))</w:t>
      </w:r>
      <w:r>
        <w:rPr>
          <w:lang w:bidi="ar-SA"/>
        </w:rPr>
        <w:br/>
      </w:r>
      <w:r w:rsidRPr="00635796">
        <w:rPr>
          <w:lang w:bidi="ar-SA"/>
        </w:rPr>
        <w:t xml:space="preserve">    ((= object b:ok) (GP-CLOSE </w:t>
      </w:r>
      <w:proofErr w:type="spellStart"/>
      <w:r w:rsidRPr="00635796">
        <w:rPr>
          <w:lang w:bidi="ar-SA"/>
        </w:rPr>
        <w:t>dlg</w:t>
      </w:r>
      <w:proofErr w:type="spellEnd"/>
      <w:r w:rsidRPr="00635796">
        <w:rPr>
          <w:lang w:bidi="ar-SA"/>
        </w:rPr>
        <w:t xml:space="preserve"> nil))</w:t>
      </w:r>
      <w:r>
        <w:rPr>
          <w:lang w:bidi="ar-SA"/>
        </w:rPr>
        <w:br/>
      </w:r>
      <w:r w:rsidRPr="00635796">
        <w:rPr>
          <w:lang w:bidi="ar-SA"/>
        </w:rPr>
        <w:t xml:space="preserve">  )</w:t>
      </w:r>
      <w:r>
        <w:rPr>
          <w:lang w:bidi="ar-SA"/>
        </w:rPr>
        <w:br/>
        <w:t>)</w:t>
      </w:r>
      <w:r>
        <w:rPr>
          <w:lang w:bidi="ar-SA"/>
        </w:rPr>
        <w:br/>
      </w:r>
      <w:r w:rsidRPr="00635796">
        <w:rPr>
          <w:lang w:bidi="ar-SA"/>
        </w:rPr>
        <w:t xml:space="preserve">(SETQ </w:t>
      </w:r>
      <w:proofErr w:type="spellStart"/>
      <w:r w:rsidRPr="00635796">
        <w:rPr>
          <w:lang w:bidi="ar-SA"/>
        </w:rPr>
        <w:t>dlg</w:t>
      </w:r>
      <w:proofErr w:type="spellEnd"/>
      <w:r w:rsidRPr="00635796">
        <w:rPr>
          <w:lang w:bidi="ar-SA"/>
        </w:rPr>
        <w:t xml:space="preserve"> (GP-DIALOG "Example 16" ACTION handler))</w:t>
      </w:r>
      <w:r>
        <w:rPr>
          <w:lang w:bidi="ar-SA"/>
        </w:rPr>
        <w:br/>
      </w:r>
      <w:r w:rsidRPr="00635796">
        <w:rPr>
          <w:lang w:bidi="ar-SA"/>
        </w:rPr>
        <w:t xml:space="preserve">(GP-FILL </w:t>
      </w:r>
      <w:proofErr w:type="spellStart"/>
      <w:r w:rsidRPr="00635796">
        <w:rPr>
          <w:lang w:bidi="ar-SA"/>
        </w:rPr>
        <w:t>dlg</w:t>
      </w:r>
      <w:proofErr w:type="spellEnd"/>
      <w:r w:rsidRPr="00635796">
        <w:rPr>
          <w:lang w:bidi="ar-SA"/>
        </w:rPr>
        <w:t xml:space="preserve"> HEIGHT 10)</w:t>
      </w:r>
      <w:r>
        <w:rPr>
          <w:lang w:bidi="ar-SA"/>
        </w:rPr>
        <w:br/>
      </w:r>
      <w:r w:rsidRPr="00635796">
        <w:rPr>
          <w:lang w:bidi="ar-SA"/>
        </w:rPr>
        <w:t xml:space="preserve">(SETQ row (GP-ROW </w:t>
      </w:r>
      <w:proofErr w:type="spellStart"/>
      <w:r w:rsidRPr="00635796">
        <w:rPr>
          <w:lang w:bidi="ar-SA"/>
        </w:rPr>
        <w:t>dlg</w:t>
      </w:r>
      <w:proofErr w:type="spellEnd"/>
      <w:r w:rsidRPr="00635796">
        <w:rPr>
          <w:lang w:bidi="ar-SA"/>
        </w:rPr>
        <w:t>))</w:t>
      </w:r>
      <w:r>
        <w:rPr>
          <w:lang w:bidi="ar-SA"/>
        </w:rPr>
        <w:br/>
      </w:r>
      <w:r w:rsidRPr="00635796">
        <w:rPr>
          <w:lang w:bidi="ar-SA"/>
        </w:rPr>
        <w:t>(SETQ column (GP-COLUMN row WRAPCOUNT 2))</w:t>
      </w:r>
      <w:r>
        <w:rPr>
          <w:lang w:bidi="ar-SA"/>
        </w:rPr>
        <w:br/>
      </w:r>
      <w:r w:rsidRPr="00635796">
        <w:rPr>
          <w:lang w:bidi="ar-SA"/>
        </w:rPr>
        <w:t>(GP-LABEL column "X:")</w:t>
      </w:r>
      <w:r>
        <w:rPr>
          <w:lang w:bidi="ar-SA"/>
        </w:rPr>
        <w:br/>
      </w:r>
      <w:r w:rsidRPr="00635796">
        <w:rPr>
          <w:lang w:bidi="ar-SA"/>
        </w:rPr>
        <w:t>(SETQ e:x (GP-EDIT column VALUE (RTOS x 3 T)))</w:t>
      </w:r>
      <w:r>
        <w:rPr>
          <w:lang w:bidi="ar-SA"/>
        </w:rPr>
        <w:br/>
      </w:r>
      <w:r w:rsidRPr="00635796">
        <w:rPr>
          <w:lang w:bidi="ar-SA"/>
        </w:rPr>
        <w:t>(GP-LABEL column "Y:")</w:t>
      </w:r>
      <w:r>
        <w:rPr>
          <w:lang w:bidi="ar-SA"/>
        </w:rPr>
        <w:br/>
      </w:r>
      <w:r w:rsidRPr="00635796">
        <w:rPr>
          <w:lang w:bidi="ar-SA"/>
        </w:rPr>
        <w:t>(SETQ e:y (GP-EDIT column VALUE (RTOS y 3 T)))</w:t>
      </w:r>
      <w:r>
        <w:rPr>
          <w:lang w:bidi="ar-SA"/>
        </w:rPr>
        <w:br/>
      </w:r>
      <w:r w:rsidRPr="00635796">
        <w:rPr>
          <w:lang w:bidi="ar-SA"/>
        </w:rPr>
        <w:t>(SETQ b:pick (GP-BUTTON  row "--&gt;" EXPANDX nil EXPANDY T ALIGN GPC-CENTER))</w:t>
      </w:r>
      <w:r>
        <w:rPr>
          <w:lang w:bidi="ar-SA"/>
        </w:rPr>
        <w:br/>
      </w:r>
      <w:r w:rsidRPr="00635796">
        <w:rPr>
          <w:lang w:bidi="ar-SA"/>
        </w:rPr>
        <w:t xml:space="preserve">(GP-FILL </w:t>
      </w:r>
      <w:proofErr w:type="spellStart"/>
      <w:r w:rsidRPr="00635796">
        <w:rPr>
          <w:lang w:bidi="ar-SA"/>
        </w:rPr>
        <w:t>dlg</w:t>
      </w:r>
      <w:proofErr w:type="spellEnd"/>
      <w:r w:rsidRPr="00635796">
        <w:rPr>
          <w:lang w:bidi="ar-SA"/>
        </w:rPr>
        <w:t xml:space="preserve"> HEIGHT 10)</w:t>
      </w:r>
      <w:r>
        <w:rPr>
          <w:lang w:bidi="ar-SA"/>
        </w:rPr>
        <w:br/>
      </w:r>
      <w:r w:rsidRPr="00635796">
        <w:rPr>
          <w:lang w:bidi="ar-SA"/>
        </w:rPr>
        <w:t xml:space="preserve">(SETQ b:ok (GP-BUTTON  </w:t>
      </w:r>
      <w:proofErr w:type="spellStart"/>
      <w:r w:rsidRPr="00635796">
        <w:rPr>
          <w:lang w:bidi="ar-SA"/>
        </w:rPr>
        <w:t>dlg</w:t>
      </w:r>
      <w:proofErr w:type="spellEnd"/>
      <w:r w:rsidRPr="00635796">
        <w:rPr>
          <w:lang w:bidi="ar-SA"/>
        </w:rPr>
        <w:t xml:space="preserve"> "OK" WIDTH 70 EXPANDX nil ALIGN GPC-CENTER))</w:t>
      </w:r>
      <w:r>
        <w:rPr>
          <w:lang w:bidi="ar-SA"/>
        </w:rPr>
        <w:br/>
      </w:r>
      <w:r w:rsidRPr="00635796">
        <w:rPr>
          <w:lang w:bidi="ar-SA"/>
        </w:rPr>
        <w:t xml:space="preserve">(WHILE (GP-SHOWMODAL </w:t>
      </w:r>
      <w:proofErr w:type="spellStart"/>
      <w:r w:rsidRPr="00635796">
        <w:rPr>
          <w:lang w:bidi="ar-SA"/>
        </w:rPr>
        <w:t>dlg</w:t>
      </w:r>
      <w:proofErr w:type="spellEnd"/>
      <w:r w:rsidRPr="00635796">
        <w:rPr>
          <w:lang w:bidi="ar-SA"/>
        </w:rPr>
        <w:t>)</w:t>
      </w:r>
      <w:r>
        <w:rPr>
          <w:lang w:bidi="ar-SA"/>
        </w:rPr>
        <w:br/>
      </w:r>
      <w:r w:rsidRPr="00635796">
        <w:rPr>
          <w:lang w:bidi="ar-SA"/>
        </w:rPr>
        <w:t xml:space="preserve">  (SETQ pt (GETPOINT "Pick point:"))</w:t>
      </w:r>
      <w:r>
        <w:rPr>
          <w:lang w:bidi="ar-SA"/>
        </w:rPr>
        <w:br/>
        <w:t xml:space="preserve">  (IF pt</w:t>
      </w:r>
      <w:r>
        <w:rPr>
          <w:lang w:bidi="ar-SA"/>
        </w:rPr>
        <w:br/>
        <w:t xml:space="preserve">    (PROGN</w:t>
      </w:r>
      <w:r>
        <w:rPr>
          <w:lang w:bidi="ar-SA"/>
        </w:rPr>
        <w:br/>
      </w:r>
      <w:r w:rsidRPr="00635796">
        <w:rPr>
          <w:lang w:bidi="ar-SA"/>
        </w:rPr>
        <w:t xml:space="preserve">      (GP-SETQ e:x VALUE (RTOS (CAR pt) 3 T)) </w:t>
      </w:r>
      <w:r>
        <w:rPr>
          <w:lang w:bidi="ar-SA"/>
        </w:rPr>
        <w:br/>
      </w:r>
      <w:r w:rsidRPr="00635796">
        <w:rPr>
          <w:lang w:bidi="ar-SA"/>
        </w:rPr>
        <w:t xml:space="preserve">      (GP-SETQ e:y VALUE (RTOS (CADR pt) 3 T))</w:t>
      </w:r>
      <w:r>
        <w:rPr>
          <w:lang w:bidi="ar-SA"/>
        </w:rPr>
        <w:br/>
      </w:r>
      <w:r w:rsidRPr="00635796">
        <w:rPr>
          <w:lang w:bidi="ar-SA"/>
        </w:rPr>
        <w:t xml:space="preserve">    )</w:t>
      </w:r>
      <w:r>
        <w:rPr>
          <w:lang w:bidi="ar-SA"/>
        </w:rPr>
        <w:br/>
      </w:r>
      <w:r w:rsidRPr="00635796">
        <w:rPr>
          <w:lang w:bidi="ar-SA"/>
        </w:rPr>
        <w:t xml:space="preserve">  )</w:t>
      </w:r>
      <w:r>
        <w:rPr>
          <w:lang w:bidi="ar-SA"/>
        </w:rPr>
        <w:br/>
      </w:r>
      <w:r w:rsidRPr="00635796">
        <w:rPr>
          <w:lang w:bidi="ar-SA"/>
        </w:rPr>
        <w:t>)</w:t>
      </w:r>
    </w:p>
    <w:p w14:paraId="556C1265" w14:textId="2C1ACC12" w:rsidR="009C211C" w:rsidRDefault="00B65C2A" w:rsidP="00B65C2A">
      <w:pPr>
        <w:pStyle w:val="Rubrik1"/>
        <w:rPr>
          <w:lang w:bidi="ar-SA"/>
        </w:rPr>
      </w:pPr>
      <w:bookmarkStart w:id="653" w:name="_Toc359406299"/>
      <w:bookmarkStart w:id="654" w:name="_Toc23341689"/>
      <w:r>
        <w:rPr>
          <w:lang w:bidi="ar-SA"/>
        </w:rPr>
        <w:t>ILISP command to control the CAD system</w:t>
      </w:r>
      <w:bookmarkEnd w:id="653"/>
      <w:bookmarkEnd w:id="654"/>
    </w:p>
    <w:p w14:paraId="2E0A9777" w14:textId="77777777" w:rsidR="00B65C2A" w:rsidRDefault="00B65C2A" w:rsidP="00B65C2A">
      <w:pPr>
        <w:rPr>
          <w:lang w:bidi="ar-SA"/>
        </w:rPr>
      </w:pPr>
      <w:r>
        <w:rPr>
          <w:lang w:bidi="ar-SA"/>
        </w:rPr>
        <w:t>Our intension is to improve this part a lot in coming versions of IGEMS. Following commands are available for the moment.</w:t>
      </w:r>
    </w:p>
    <w:p w14:paraId="676183D9" w14:textId="5502C8AC" w:rsidR="00DF1139" w:rsidRDefault="00B662EF" w:rsidP="00DF1139">
      <w:pPr>
        <w:pStyle w:val="Rubrik4"/>
      </w:pPr>
      <w:bookmarkStart w:id="655" w:name="_(ADDLINE_&lt;startpoint&gt;_&lt;endpoint&gt;"/>
      <w:bookmarkStart w:id="656" w:name="_(CAD-GETPOINT_[basepoint]_[prompt])"/>
      <w:bookmarkStart w:id="657" w:name="_(CAD-NEW_[file_name])"/>
      <w:bookmarkEnd w:id="655"/>
      <w:bookmarkEnd w:id="656"/>
      <w:bookmarkEnd w:id="657"/>
      <w:r>
        <w:t xml:space="preserve"> </w:t>
      </w:r>
      <w:bookmarkStart w:id="658" w:name="_(CAD-ARC_&lt;center&gt;_&lt;startpoint&gt;"/>
      <w:bookmarkStart w:id="659" w:name="_Toc359406300"/>
      <w:bookmarkEnd w:id="658"/>
      <w:r w:rsidR="00DF1139">
        <w:t>(</w:t>
      </w:r>
      <w:hyperlink w:anchor="_(CAD-ARC_&lt;center&gt;_&lt;startpoint&gt;" w:history="1">
        <w:r w:rsidR="00DF1139" w:rsidRPr="00BD1438">
          <w:rPr>
            <w:rStyle w:val="Hyperlnk"/>
            <w:bdr w:val="none" w:sz="0" w:space="0" w:color="auto"/>
          </w:rPr>
          <w:t>CAD-ARC</w:t>
        </w:r>
      </w:hyperlink>
      <w:r w:rsidR="00DF1139">
        <w:t xml:space="preserve"> &lt;center&gt; &lt;start</w:t>
      </w:r>
      <w:r w:rsidR="00E5316D">
        <w:t xml:space="preserve"> </w:t>
      </w:r>
      <w:r w:rsidR="00DF1139">
        <w:t>point&gt; &lt;end</w:t>
      </w:r>
      <w:r w:rsidR="00E5316D">
        <w:t xml:space="preserve"> </w:t>
      </w:r>
      <w:r w:rsidR="00DF1139">
        <w:t>point&gt; &lt;</w:t>
      </w:r>
      <w:proofErr w:type="spellStart"/>
      <w:r w:rsidR="00DF1139">
        <w:t>ccw</w:t>
      </w:r>
      <w:proofErr w:type="spellEnd"/>
      <w:r w:rsidR="00DF1139">
        <w:t>&gt; [color])</w:t>
      </w:r>
      <w:bookmarkEnd w:id="659"/>
    </w:p>
    <w:p w14:paraId="230C10F2" w14:textId="701E6E70" w:rsidR="00DF1139" w:rsidRDefault="00DF1139" w:rsidP="00DF1139">
      <w:r>
        <w:t xml:space="preserve">The </w:t>
      </w:r>
      <w:r w:rsidR="009E3CD4">
        <w:t>function draws</w:t>
      </w:r>
      <w:r>
        <w:t xml:space="preserve"> an arc and returns the object name</w:t>
      </w:r>
      <w:r w:rsidR="00900CB7">
        <w:t>. T</w:t>
      </w:r>
      <w:r>
        <w:t xml:space="preserve">he </w:t>
      </w:r>
      <w:r w:rsidR="009E3CD4">
        <w:t xml:space="preserve">optional argument [color] </w:t>
      </w:r>
      <w:r w:rsidR="00900CB7">
        <w:t>should be an integer from 1 to 255. If the [color] argument is omitted then current color will be used.</w:t>
      </w:r>
    </w:p>
    <w:p w14:paraId="5DA68995" w14:textId="7CB81D3C" w:rsidR="00E5316D" w:rsidRDefault="00E5316D" w:rsidP="00E5316D">
      <w:pPr>
        <w:pStyle w:val="Rubrik4"/>
        <w:rPr>
          <w:rFonts w:ascii="Calibri" w:hAnsi="Calibri"/>
        </w:rPr>
      </w:pPr>
      <w:bookmarkStart w:id="660" w:name="_(CAD-ARCQUADRANTS_&lt;center&gt;_&lt;start"/>
      <w:bookmarkEnd w:id="660"/>
      <w:r>
        <w:t>(</w:t>
      </w:r>
      <w:hyperlink w:anchor="_(CAD-ARCQUADRANTS_&lt;center&gt;_&lt;start" w:history="1">
        <w:r w:rsidRPr="00E5316D">
          <w:rPr>
            <w:rStyle w:val="Hyperlnk"/>
            <w:bdr w:val="none" w:sz="0" w:space="0" w:color="auto"/>
          </w:rPr>
          <w:t>CAD-ARCQUADRANTS</w:t>
        </w:r>
      </w:hyperlink>
      <w:r>
        <w:t xml:space="preserve"> &lt;center&gt; &lt;start point&gt; &lt;end point&gt; &lt;</w:t>
      </w:r>
      <w:proofErr w:type="spellStart"/>
      <w:r>
        <w:t>ccw</w:t>
      </w:r>
      <w:proofErr w:type="spellEnd"/>
      <w:r>
        <w:t>&gt;)</w:t>
      </w:r>
    </w:p>
    <w:p w14:paraId="7FCB4A63" w14:textId="5FF31488" w:rsidR="00E5316D" w:rsidRPr="00E5316D" w:rsidRDefault="00E5316D" w:rsidP="00E5316D">
      <w:r w:rsidRPr="00E5316D">
        <w:t>The function returns a l</w:t>
      </w:r>
      <w:r>
        <w:t xml:space="preserve">ist of angles (0, 90, 180, 270) in radians that the actual arc passes </w:t>
      </w:r>
      <w:r>
        <w:rPr>
          <w:rFonts w:ascii="Roboto" w:hAnsi="Roboto"/>
          <w:color w:val="000000"/>
          <w:shd w:val="clear" w:color="auto" w:fill="FFFFFF"/>
        </w:rPr>
        <w:t>thru</w:t>
      </w:r>
      <w:r>
        <w:t xml:space="preserve">. If the arc </w:t>
      </w:r>
      <w:proofErr w:type="gramStart"/>
      <w:r>
        <w:t>are</w:t>
      </w:r>
      <w:proofErr w:type="gramEnd"/>
      <w:r>
        <w:t xml:space="preserve"> short and it do not pass any of the quadrants then the function returns nil.</w:t>
      </w:r>
    </w:p>
    <w:p w14:paraId="20F2EA15" w14:textId="77777777" w:rsidR="008720DF" w:rsidRDefault="008720DF" w:rsidP="008720DF">
      <w:pPr>
        <w:pStyle w:val="Rubrik4"/>
      </w:pPr>
      <w:bookmarkStart w:id="661" w:name="_(CAD-CLOSESTPOINT_&lt;object&gt;_&lt;point&gt;)"/>
      <w:bookmarkEnd w:id="661"/>
      <w:r>
        <w:t>(</w:t>
      </w:r>
      <w:hyperlink w:anchor="_(CAD-CLOSESTPOINT_&lt;object&gt;_&lt;point&gt;)" w:history="1">
        <w:r w:rsidRPr="008720DF">
          <w:rPr>
            <w:rStyle w:val="Hyperlnk"/>
            <w:bdr w:val="none" w:sz="0" w:space="0" w:color="auto"/>
          </w:rPr>
          <w:t>CAD-CLOSESTPOINT</w:t>
        </w:r>
      </w:hyperlink>
      <w:r>
        <w:t xml:space="preserve"> &lt;object&gt; &lt;point&gt;)</w:t>
      </w:r>
    </w:p>
    <w:p w14:paraId="220AFD20" w14:textId="77777777" w:rsidR="008720DF" w:rsidRDefault="008720DF" w:rsidP="008720DF">
      <w:r>
        <w:t>The function returns the closest point on the object from the given point.</w:t>
      </w:r>
    </w:p>
    <w:p w14:paraId="1A9D71C5" w14:textId="77777777" w:rsidR="008720DF" w:rsidRDefault="008720DF" w:rsidP="008720DF">
      <w:r>
        <w:t>Example:</w:t>
      </w:r>
    </w:p>
    <w:p w14:paraId="25224E70" w14:textId="77777777" w:rsidR="008720DF" w:rsidRDefault="008720DF" w:rsidP="008720DF">
      <w:pPr>
        <w:pStyle w:val="LISPSAMPLE"/>
      </w:pPr>
      <w:r>
        <w:t>(SETQ obj (CAD-ENTSEL "Select</w:t>
      </w:r>
      <w:r w:rsidR="0007147D">
        <w:t xml:space="preserve"> object"))</w:t>
      </w:r>
      <w:r w:rsidR="0007147D">
        <w:br/>
        <w:t xml:space="preserve">(WHILE </w:t>
      </w:r>
      <w:r w:rsidR="0007147D">
        <w:br/>
        <w:t xml:space="preserve">  (AND obj</w:t>
      </w:r>
      <w:r>
        <w:t xml:space="preserve"> (SETQ from (CAD-GETPOINT "Pick point:</w:t>
      </w:r>
      <w:r w:rsidRPr="008720DF">
        <w:t xml:space="preserve"> </w:t>
      </w:r>
      <w:r>
        <w:t>")))</w:t>
      </w:r>
      <w:r>
        <w:br/>
        <w:t xml:space="preserve">  (SETQ to (CAD-CLOSESTPOINT (CAR obj) from))</w:t>
      </w:r>
      <w:r>
        <w:br/>
        <w:t xml:space="preserve">  (CAD-LINE from to)</w:t>
      </w:r>
      <w:r>
        <w:br/>
        <w:t>)</w:t>
      </w:r>
    </w:p>
    <w:p w14:paraId="3027D72F" w14:textId="77777777" w:rsidR="002D465E" w:rsidRDefault="002D465E" w:rsidP="002D465E">
      <w:pPr>
        <w:pStyle w:val="Rubrik4"/>
      </w:pPr>
      <w:r>
        <w:t>(</w:t>
      </w:r>
      <w:hyperlink w:anchor="_(CAD-CLOSEDRAWING)" w:history="1">
        <w:r w:rsidRPr="002D465E">
          <w:rPr>
            <w:rStyle w:val="Hyperlnk"/>
            <w:bdr w:val="none" w:sz="0" w:space="0" w:color="auto"/>
          </w:rPr>
          <w:t>CAD-CLOSEDRAWING</w:t>
        </w:r>
      </w:hyperlink>
      <w:r>
        <w:t>)</w:t>
      </w:r>
    </w:p>
    <w:p w14:paraId="0376FE45" w14:textId="77777777" w:rsidR="007F11CC" w:rsidRDefault="002D465E" w:rsidP="00DF1139">
      <w:r>
        <w:t xml:space="preserve">This function close actual drawing. The function returns T if the operation was successful else nil. </w:t>
      </w:r>
      <w:r w:rsidR="00B64979" w:rsidRPr="00B64979">
        <w:rPr>
          <w:b/>
        </w:rPr>
        <w:t>Note!</w:t>
      </w:r>
      <w:r w:rsidR="00B64979">
        <w:t xml:space="preserve"> Please be aware of that this function will not save any drawing. </w:t>
      </w:r>
    </w:p>
    <w:p w14:paraId="07054887" w14:textId="77777777" w:rsidR="00900CB7" w:rsidRDefault="00900CB7" w:rsidP="00900CB7">
      <w:pPr>
        <w:pStyle w:val="Rubrik4"/>
      </w:pPr>
      <w:bookmarkStart w:id="662" w:name="_(CAD-CIRCLE_&lt;center&gt;_&lt;radius&gt;"/>
      <w:bookmarkStart w:id="663" w:name="_Toc359406301"/>
      <w:bookmarkEnd w:id="662"/>
      <w:r>
        <w:t>(</w:t>
      </w:r>
      <w:hyperlink w:anchor="_(CAD-CIRCLE_&lt;center&gt;_&lt;radius&gt;" w:history="1">
        <w:r w:rsidRPr="00BD1438">
          <w:rPr>
            <w:rStyle w:val="Hyperlnk"/>
            <w:bdr w:val="none" w:sz="0" w:space="0" w:color="auto"/>
          </w:rPr>
          <w:t>CAD-CIRCLE</w:t>
        </w:r>
      </w:hyperlink>
      <w:r>
        <w:t xml:space="preserve"> &lt;center&gt; &lt;radius&gt; [color])</w:t>
      </w:r>
      <w:bookmarkEnd w:id="663"/>
    </w:p>
    <w:p w14:paraId="70BC2401" w14:textId="77777777" w:rsidR="00900CB7" w:rsidRDefault="00900CB7" w:rsidP="00900CB7">
      <w:r>
        <w:t>The function draws a circle and returns the object name. The optional argument [color] should be an integer from 1 to 255. If the [color] argument is omitted then current color will be used.</w:t>
      </w:r>
    </w:p>
    <w:p w14:paraId="7CBE26B5" w14:textId="77777777" w:rsidR="007F11CC" w:rsidRDefault="007F11CC" w:rsidP="007F11CC">
      <w:pPr>
        <w:pStyle w:val="Rubrik4"/>
      </w:pPr>
      <w:bookmarkStart w:id="664" w:name="_Toc359406325"/>
      <w:r>
        <w:t>(</w:t>
      </w:r>
      <w:hyperlink w:anchor="_(CAD-COPY_&lt;objects&gt;_&lt;from&gt;" w:history="1">
        <w:r w:rsidRPr="00160B8F">
          <w:rPr>
            <w:rStyle w:val="Hyperlnk"/>
            <w:bdr w:val="none" w:sz="0" w:space="0" w:color="auto"/>
          </w:rPr>
          <w:t>CAD-COPY</w:t>
        </w:r>
      </w:hyperlink>
      <w:r w:rsidR="00700257">
        <w:t xml:space="preserve"> &lt;objects&gt;</w:t>
      </w:r>
      <w:r>
        <w:t>)</w:t>
      </w:r>
      <w:bookmarkEnd w:id="664"/>
    </w:p>
    <w:p w14:paraId="25DFE0C5" w14:textId="77777777" w:rsidR="007F11CC" w:rsidRDefault="007F11CC" w:rsidP="007F11CC">
      <w:r>
        <w:t>The function copies the objects and returns a new object list or an object.</w:t>
      </w:r>
    </w:p>
    <w:p w14:paraId="18BEB884" w14:textId="77777777" w:rsidR="00700257" w:rsidRDefault="00700257" w:rsidP="007F11CC">
      <w:r>
        <w:t>If you want to copy some object from one place to another place you also must use the CAD-MOVE command.</w:t>
      </w:r>
    </w:p>
    <w:p w14:paraId="67B95659" w14:textId="77777777" w:rsidR="000475B0" w:rsidRDefault="00700257" w:rsidP="000475B0">
      <w:pPr>
        <w:pStyle w:val="LISPSAMPLE"/>
      </w:pPr>
      <w:r>
        <w:t>(SETQ from (LIST 0 0)</w:t>
      </w:r>
      <w:r w:rsidR="00AC2FC5">
        <w:t>)</w:t>
      </w:r>
      <w:r>
        <w:br/>
        <w:t>(SETQ radius 10)</w:t>
      </w:r>
      <w:r>
        <w:br/>
        <w:t>(SETQ object (CAD-CIRCLE from radius))</w:t>
      </w:r>
      <w:r>
        <w:br/>
        <w:t>(SETQ to (GETPOINT from "Enter a point" object))</w:t>
      </w:r>
      <w:r>
        <w:br/>
        <w:t xml:space="preserve">(CAD-MOVE (SETQ </w:t>
      </w:r>
      <w:proofErr w:type="spellStart"/>
      <w:r>
        <w:t>newobjects</w:t>
      </w:r>
      <w:proofErr w:type="spellEnd"/>
      <w:r>
        <w:t xml:space="preserve"> (CAD-COPY object)) from to)</w:t>
      </w:r>
    </w:p>
    <w:p w14:paraId="4C328F97" w14:textId="77777777" w:rsidR="000475B0" w:rsidRDefault="00E422EB" w:rsidP="00E422EB">
      <w:r>
        <w:t>The example above will create a circle in coordinate 0,0 and the you can drag a copy to another point.</w:t>
      </w:r>
    </w:p>
    <w:p w14:paraId="4ABB65FA" w14:textId="77777777" w:rsidR="00CB1005" w:rsidRDefault="00CB1005" w:rsidP="00CB1005">
      <w:pPr>
        <w:pStyle w:val="Rubrik4"/>
      </w:pPr>
      <w:bookmarkStart w:id="665" w:name="_Toc359406302"/>
      <w:r>
        <w:t>(</w:t>
      </w:r>
      <w:hyperlink w:anchor="_(CAD-COLOR_&lt;color&gt;)" w:history="1">
        <w:r w:rsidRPr="00160B8F">
          <w:rPr>
            <w:rStyle w:val="Hyperlnk"/>
            <w:bdr w:val="none" w:sz="0" w:space="0" w:color="auto"/>
          </w:rPr>
          <w:t>CAD-COLOR</w:t>
        </w:r>
      </w:hyperlink>
      <w:r>
        <w:t xml:space="preserve"> &lt;color&gt;)</w:t>
      </w:r>
      <w:bookmarkEnd w:id="665"/>
    </w:p>
    <w:p w14:paraId="124404A9" w14:textId="77777777" w:rsidR="00CB1005" w:rsidRDefault="00CB1005" w:rsidP="00900CB7">
      <w:r>
        <w:t xml:space="preserve">The function </w:t>
      </w:r>
      <w:proofErr w:type="gramStart"/>
      <w:r>
        <w:t>change</w:t>
      </w:r>
      <w:proofErr w:type="gramEnd"/>
      <w:r>
        <w:t xml:space="preserve"> current color. The &lt;color&gt; should be an integer from 1 to 255.</w:t>
      </w:r>
    </w:p>
    <w:p w14:paraId="56737CE4" w14:textId="77777777" w:rsidR="008720DF" w:rsidRDefault="008720DF" w:rsidP="008720DF">
      <w:pPr>
        <w:pStyle w:val="Rubrik4"/>
      </w:pPr>
      <w:bookmarkStart w:id="666" w:name="_(CAD-ENTSEL_[prompt])_1"/>
      <w:bookmarkStart w:id="667" w:name="_Toc359406303"/>
      <w:bookmarkEnd w:id="666"/>
      <w:r>
        <w:t>(</w:t>
      </w:r>
      <w:hyperlink w:anchor="_(CAD-DELETE_&lt;objects&gt;)" w:history="1">
        <w:r w:rsidRPr="00160B8F">
          <w:rPr>
            <w:rStyle w:val="Hyperlnk"/>
            <w:bdr w:val="none" w:sz="0" w:space="0" w:color="auto"/>
          </w:rPr>
          <w:t>CAD-DELETE</w:t>
        </w:r>
      </w:hyperlink>
      <w:r>
        <w:t xml:space="preserve"> &lt;objects&gt;)</w:t>
      </w:r>
    </w:p>
    <w:p w14:paraId="278B2B32" w14:textId="77777777" w:rsidR="008720DF" w:rsidRDefault="008720DF" w:rsidP="008720DF">
      <w:r>
        <w:t>The function deletes the objects from the drawing</w:t>
      </w:r>
    </w:p>
    <w:p w14:paraId="2104D404" w14:textId="77777777" w:rsidR="00CB1005" w:rsidRDefault="00CB1005" w:rsidP="00CB1005">
      <w:pPr>
        <w:pStyle w:val="Rubrik4"/>
      </w:pPr>
      <w:r>
        <w:t>(</w:t>
      </w:r>
      <w:hyperlink w:anchor="_(CAD-ENTSEL_[prompt])_1" w:history="1">
        <w:r w:rsidRPr="0017236D">
          <w:rPr>
            <w:rStyle w:val="Hyperlnk"/>
            <w:bdr w:val="none" w:sz="0" w:space="0" w:color="auto"/>
          </w:rPr>
          <w:t>CAD-ENTSEL</w:t>
        </w:r>
      </w:hyperlink>
      <w:r>
        <w:t xml:space="preserve"> [prompt])</w:t>
      </w:r>
      <w:bookmarkEnd w:id="667"/>
    </w:p>
    <w:p w14:paraId="51464F6E" w14:textId="77777777" w:rsidR="00CB1005" w:rsidRDefault="00CB1005" w:rsidP="00900CB7">
      <w:r>
        <w:t>The function asks for an object and returns a list with the object name and the point.</w:t>
      </w:r>
    </w:p>
    <w:p w14:paraId="11620EB9" w14:textId="77777777" w:rsidR="00CB1005" w:rsidRDefault="00CB1005" w:rsidP="00CB1005">
      <w:pPr>
        <w:pStyle w:val="Rubrik4"/>
      </w:pPr>
      <w:bookmarkStart w:id="668" w:name="_Toc359406304"/>
      <w:r>
        <w:t>(</w:t>
      </w:r>
      <w:hyperlink w:anchor="_(CAD-EXTENS_&lt;objects&gt;)" w:history="1">
        <w:r w:rsidRPr="00160B8F">
          <w:rPr>
            <w:rStyle w:val="Hyperlnk"/>
            <w:bdr w:val="none" w:sz="0" w:space="0" w:color="auto"/>
          </w:rPr>
          <w:t>CAD-EXTEN</w:t>
        </w:r>
        <w:r w:rsidR="00F244C8">
          <w:rPr>
            <w:rStyle w:val="Hyperlnk"/>
            <w:bdr w:val="none" w:sz="0" w:space="0" w:color="auto"/>
          </w:rPr>
          <w:t>T</w:t>
        </w:r>
        <w:r w:rsidRPr="00160B8F">
          <w:rPr>
            <w:rStyle w:val="Hyperlnk"/>
            <w:bdr w:val="none" w:sz="0" w:space="0" w:color="auto"/>
          </w:rPr>
          <w:t>S</w:t>
        </w:r>
      </w:hyperlink>
      <w:r>
        <w:t xml:space="preserve"> &lt;objects&gt;)</w:t>
      </w:r>
      <w:bookmarkEnd w:id="668"/>
    </w:p>
    <w:p w14:paraId="79DB87ED" w14:textId="77777777" w:rsidR="00CB1005" w:rsidRDefault="00CB1005" w:rsidP="00900CB7">
      <w:r>
        <w:t xml:space="preserve">The function returns a list with four reals describing the drawing </w:t>
      </w:r>
      <w:proofErr w:type="spellStart"/>
      <w:r>
        <w:t>extens</w:t>
      </w:r>
      <w:proofErr w:type="spellEnd"/>
      <w:r>
        <w:t xml:space="preserve"> (</w:t>
      </w:r>
      <w:proofErr w:type="spellStart"/>
      <w:r>
        <w:t>xmin</w:t>
      </w:r>
      <w:proofErr w:type="spellEnd"/>
      <w:r>
        <w:t xml:space="preserve"> </w:t>
      </w:r>
      <w:proofErr w:type="spellStart"/>
      <w:r>
        <w:t>ymin</w:t>
      </w:r>
      <w:proofErr w:type="spellEnd"/>
      <w:r>
        <w:t xml:space="preserve"> </w:t>
      </w:r>
      <w:proofErr w:type="spellStart"/>
      <w:r>
        <w:t>xmax</w:t>
      </w:r>
      <w:proofErr w:type="spellEnd"/>
      <w:r>
        <w:t xml:space="preserve"> </w:t>
      </w:r>
      <w:proofErr w:type="spellStart"/>
      <w:r>
        <w:t>ymax</w:t>
      </w:r>
      <w:proofErr w:type="spellEnd"/>
      <w:r>
        <w:t>)</w:t>
      </w:r>
    </w:p>
    <w:p w14:paraId="75FA7C31" w14:textId="77777777" w:rsidR="00CB1005" w:rsidRDefault="00CB1005" w:rsidP="00CB1005">
      <w:pPr>
        <w:pStyle w:val="Rubrik4"/>
      </w:pPr>
      <w:bookmarkStart w:id="669" w:name="_Toc359406305"/>
      <w:r>
        <w:t>(</w:t>
      </w:r>
      <w:hyperlink w:anchor="_(CAD-EXPORTXML_&lt;objects&gt;_&lt;filename&gt;" w:history="1">
        <w:r w:rsidRPr="0026760A">
          <w:rPr>
            <w:rStyle w:val="Hyperlnk"/>
            <w:bdr w:val="none" w:sz="0" w:space="0" w:color="auto"/>
          </w:rPr>
          <w:t>CAD-EXPORTXML</w:t>
        </w:r>
      </w:hyperlink>
      <w:r>
        <w:t xml:space="preserve"> &lt;objects&gt; &lt;filename&gt;)</w:t>
      </w:r>
      <w:bookmarkEnd w:id="669"/>
    </w:p>
    <w:p w14:paraId="257B4FA0" w14:textId="77777777" w:rsidR="00CB1005" w:rsidRDefault="00CB1005" w:rsidP="00900CB7">
      <w:r>
        <w:t xml:space="preserve">The &lt;objects&gt; argument is an object or a list of objects. The function creates </w:t>
      </w:r>
      <w:proofErr w:type="gramStart"/>
      <w:r>
        <w:t>a</w:t>
      </w:r>
      <w:proofErr w:type="gramEnd"/>
      <w:r>
        <w:t xml:space="preserve"> XML-file with information about the selected objects.</w:t>
      </w:r>
    </w:p>
    <w:p w14:paraId="06AA6F4A" w14:textId="77777777" w:rsidR="00CB1005" w:rsidRPr="00D81191" w:rsidRDefault="00CB1005" w:rsidP="00CB1005">
      <w:pPr>
        <w:pStyle w:val="Rubrik4"/>
      </w:pPr>
      <w:bookmarkStart w:id="670" w:name="_(CAD-GET_&lt;object&gt;_&lt;key&gt;)"/>
      <w:bookmarkStart w:id="671" w:name="_Toc359406306"/>
      <w:bookmarkEnd w:id="670"/>
      <w:r w:rsidRPr="00D81191">
        <w:t>(</w:t>
      </w:r>
      <w:hyperlink w:anchor="_(CAD-SET_&lt;object&gt;_&lt;key&gt;)" w:history="1">
        <w:r w:rsidRPr="00BD1438">
          <w:rPr>
            <w:rStyle w:val="Hyperlnk"/>
            <w:bdr w:val="none" w:sz="0" w:space="0" w:color="auto"/>
          </w:rPr>
          <w:t>CAD-GET</w:t>
        </w:r>
      </w:hyperlink>
      <w:r w:rsidRPr="00D81191">
        <w:t xml:space="preserve"> &lt;object&gt; &lt;key&gt;)</w:t>
      </w:r>
      <w:bookmarkEnd w:id="671"/>
    </w:p>
    <w:p w14:paraId="537C2C45" w14:textId="77777777" w:rsidR="00CB1005" w:rsidRDefault="00CB1005" w:rsidP="00CB1005">
      <w:r w:rsidRPr="00D81191">
        <w:t xml:space="preserve">This function makes it possible </w:t>
      </w:r>
      <w:r>
        <w:t xml:space="preserve">to collect information from different objects on the screen. If you have a list of </w:t>
      </w:r>
      <w:proofErr w:type="gramStart"/>
      <w:r>
        <w:t>object</w:t>
      </w:r>
      <w:proofErr w:type="gramEnd"/>
      <w:r>
        <w:t xml:space="preserve"> then you must check one object at a time. The function will return the requested information.</w:t>
      </w:r>
    </w:p>
    <w:tbl>
      <w:tblPr>
        <w:tblStyle w:val="Tabellrutnt"/>
        <w:tblW w:w="0" w:type="auto"/>
        <w:tblLook w:val="04A0" w:firstRow="1" w:lastRow="0" w:firstColumn="1" w:lastColumn="0" w:noHBand="0" w:noVBand="1"/>
      </w:tblPr>
      <w:tblGrid>
        <w:gridCol w:w="1652"/>
        <w:gridCol w:w="3134"/>
        <w:gridCol w:w="5351"/>
      </w:tblGrid>
      <w:tr w:rsidR="00CB1005" w14:paraId="58FFB550" w14:textId="77777777" w:rsidTr="001A3006">
        <w:tc>
          <w:tcPr>
            <w:tcW w:w="1652" w:type="dxa"/>
          </w:tcPr>
          <w:p w14:paraId="5DBB2A5B" w14:textId="77777777" w:rsidR="00CB1005" w:rsidRDefault="00CB1005" w:rsidP="001A3006">
            <w:r>
              <w:t>Key</w:t>
            </w:r>
          </w:p>
        </w:tc>
        <w:tc>
          <w:tcPr>
            <w:tcW w:w="3134" w:type="dxa"/>
          </w:tcPr>
          <w:p w14:paraId="7054D659" w14:textId="77777777" w:rsidR="00CB1005" w:rsidRDefault="00CB1005" w:rsidP="001A3006">
            <w:r>
              <w:t>On object types</w:t>
            </w:r>
          </w:p>
        </w:tc>
        <w:tc>
          <w:tcPr>
            <w:tcW w:w="5351" w:type="dxa"/>
          </w:tcPr>
          <w:p w14:paraId="01B006C0" w14:textId="77777777" w:rsidR="00CB1005" w:rsidRDefault="00CB1005" w:rsidP="001A3006">
            <w:r>
              <w:t>Returns</w:t>
            </w:r>
          </w:p>
        </w:tc>
      </w:tr>
      <w:tr w:rsidR="00045522" w14:paraId="362350DB" w14:textId="77777777" w:rsidTr="001A3006">
        <w:tc>
          <w:tcPr>
            <w:tcW w:w="1652" w:type="dxa"/>
          </w:tcPr>
          <w:p w14:paraId="64DB956E" w14:textId="77777777" w:rsidR="00045522" w:rsidRDefault="00045522" w:rsidP="001A3006">
            <w:r>
              <w:t>"AREA"</w:t>
            </w:r>
          </w:p>
        </w:tc>
        <w:tc>
          <w:tcPr>
            <w:tcW w:w="3134" w:type="dxa"/>
          </w:tcPr>
          <w:p w14:paraId="570085DC" w14:textId="77777777" w:rsidR="00045522" w:rsidRDefault="00045522" w:rsidP="001A3006">
            <w:r>
              <w:t>Parts and sheets</w:t>
            </w:r>
          </w:p>
        </w:tc>
        <w:tc>
          <w:tcPr>
            <w:tcW w:w="5351" w:type="dxa"/>
          </w:tcPr>
          <w:p w14:paraId="4A1C2E26" w14:textId="77777777" w:rsidR="00045522" w:rsidRDefault="00045522" w:rsidP="001A3006">
            <w:r>
              <w:t>This key can be used on parts and sheets.</w:t>
            </w:r>
          </w:p>
        </w:tc>
      </w:tr>
      <w:tr w:rsidR="00045522" w14:paraId="43311150" w14:textId="77777777" w:rsidTr="001A3006">
        <w:tc>
          <w:tcPr>
            <w:tcW w:w="1652" w:type="dxa"/>
          </w:tcPr>
          <w:p w14:paraId="03E1AE5D" w14:textId="77777777" w:rsidR="00045522" w:rsidRDefault="00045522" w:rsidP="001A3006">
            <w:r>
              <w:t>"CENTER"</w:t>
            </w:r>
          </w:p>
        </w:tc>
        <w:tc>
          <w:tcPr>
            <w:tcW w:w="3134" w:type="dxa"/>
          </w:tcPr>
          <w:p w14:paraId="03EAE03C" w14:textId="77777777" w:rsidR="00045522" w:rsidRDefault="00045522" w:rsidP="001A3006">
            <w:r>
              <w:t>Arc and Circle</w:t>
            </w:r>
          </w:p>
        </w:tc>
        <w:tc>
          <w:tcPr>
            <w:tcW w:w="5351" w:type="dxa"/>
          </w:tcPr>
          <w:p w14:paraId="64A904FC" w14:textId="77777777" w:rsidR="00045522" w:rsidRDefault="00045522" w:rsidP="001A3006">
            <w:r>
              <w:t>Returns a list with the center point.</w:t>
            </w:r>
          </w:p>
        </w:tc>
      </w:tr>
      <w:tr w:rsidR="00045522" w14:paraId="58A17E27" w14:textId="77777777" w:rsidTr="001A3006">
        <w:tc>
          <w:tcPr>
            <w:tcW w:w="1652" w:type="dxa"/>
          </w:tcPr>
          <w:p w14:paraId="4C71F4C4" w14:textId="77777777" w:rsidR="00045522" w:rsidRDefault="00045522" w:rsidP="001A3006">
            <w:r>
              <w:rPr>
                <w:rFonts w:eastAsia="Times New Roman"/>
              </w:rPr>
              <w:t>"CLOSED"</w:t>
            </w:r>
          </w:p>
        </w:tc>
        <w:tc>
          <w:tcPr>
            <w:tcW w:w="3134" w:type="dxa"/>
          </w:tcPr>
          <w:p w14:paraId="4AC7E0B7" w14:textId="77777777" w:rsidR="00045522" w:rsidRDefault="00045522" w:rsidP="001A3006">
            <w:r>
              <w:t>Polylines</w:t>
            </w:r>
          </w:p>
        </w:tc>
        <w:tc>
          <w:tcPr>
            <w:tcW w:w="5351" w:type="dxa"/>
          </w:tcPr>
          <w:p w14:paraId="71049A54" w14:textId="77777777" w:rsidR="00045522" w:rsidRDefault="00045522" w:rsidP="0029544A">
            <w:r>
              <w:t>Returns T if the polyline is closed.</w:t>
            </w:r>
          </w:p>
        </w:tc>
      </w:tr>
      <w:tr w:rsidR="00045522" w14:paraId="0D38F64C" w14:textId="77777777" w:rsidTr="001A3006">
        <w:tc>
          <w:tcPr>
            <w:tcW w:w="1652" w:type="dxa"/>
          </w:tcPr>
          <w:p w14:paraId="46717EE6" w14:textId="77777777" w:rsidR="00045522" w:rsidRDefault="00045522" w:rsidP="001A3006">
            <w:r>
              <w:t>"COLOR"</w:t>
            </w:r>
          </w:p>
        </w:tc>
        <w:tc>
          <w:tcPr>
            <w:tcW w:w="3134" w:type="dxa"/>
          </w:tcPr>
          <w:p w14:paraId="0B1E2A81" w14:textId="77777777" w:rsidR="00045522" w:rsidRDefault="00045522" w:rsidP="001A3006">
            <w:r>
              <w:t>All</w:t>
            </w:r>
          </w:p>
        </w:tc>
        <w:tc>
          <w:tcPr>
            <w:tcW w:w="5351" w:type="dxa"/>
          </w:tcPr>
          <w:p w14:paraId="1F514E63" w14:textId="77777777" w:rsidR="00045522" w:rsidRDefault="00045522" w:rsidP="001A3006">
            <w:r>
              <w:t>Returns the color of the object as an integer</w:t>
            </w:r>
          </w:p>
        </w:tc>
      </w:tr>
      <w:tr w:rsidR="00045522" w14:paraId="71E9C87E" w14:textId="77777777" w:rsidTr="001A3006">
        <w:tc>
          <w:tcPr>
            <w:tcW w:w="1652" w:type="dxa"/>
          </w:tcPr>
          <w:p w14:paraId="5D4D7C47" w14:textId="77777777" w:rsidR="00045522" w:rsidRDefault="00045522" w:rsidP="001A3006">
            <w:r>
              <w:t>"CUSTOMER"</w:t>
            </w:r>
          </w:p>
        </w:tc>
        <w:tc>
          <w:tcPr>
            <w:tcW w:w="3134" w:type="dxa"/>
          </w:tcPr>
          <w:p w14:paraId="00A59241" w14:textId="77777777" w:rsidR="00045522" w:rsidRDefault="00045522" w:rsidP="001A3006">
            <w:r>
              <w:t>Part</w:t>
            </w:r>
          </w:p>
        </w:tc>
        <w:tc>
          <w:tcPr>
            <w:tcW w:w="5351" w:type="dxa"/>
          </w:tcPr>
          <w:p w14:paraId="6AE86EA6" w14:textId="77777777" w:rsidR="00045522" w:rsidRDefault="00045522" w:rsidP="001A3006">
            <w:r>
              <w:t xml:space="preserve">Returns the </w:t>
            </w:r>
            <w:proofErr w:type="gramStart"/>
            <w:r>
              <w:t>customer</w:t>
            </w:r>
            <w:proofErr w:type="gramEnd"/>
            <w:r>
              <w:t xml:space="preserve"> name a string</w:t>
            </w:r>
          </w:p>
        </w:tc>
      </w:tr>
      <w:tr w:rsidR="00045522" w14:paraId="097C13F3" w14:textId="77777777" w:rsidTr="001A3006">
        <w:tc>
          <w:tcPr>
            <w:tcW w:w="1652" w:type="dxa"/>
          </w:tcPr>
          <w:p w14:paraId="30BD8E9F" w14:textId="77777777" w:rsidR="00045522" w:rsidRDefault="00045522" w:rsidP="001A3006">
            <w:r>
              <w:t>"DBID"</w:t>
            </w:r>
          </w:p>
        </w:tc>
        <w:tc>
          <w:tcPr>
            <w:tcW w:w="3134" w:type="dxa"/>
          </w:tcPr>
          <w:p w14:paraId="7315458C" w14:textId="77777777" w:rsidR="00045522" w:rsidRDefault="00045522" w:rsidP="001A3006">
            <w:r>
              <w:t>Part</w:t>
            </w:r>
          </w:p>
        </w:tc>
        <w:tc>
          <w:tcPr>
            <w:tcW w:w="5351" w:type="dxa"/>
          </w:tcPr>
          <w:p w14:paraId="1219F942" w14:textId="77777777" w:rsidR="00045522" w:rsidRDefault="00045522" w:rsidP="00045522">
            <w:r>
              <w:t>Returns the parts ID from the Organizer SQL database as an integer. If the part is not registered then the function returns -1</w:t>
            </w:r>
          </w:p>
        </w:tc>
      </w:tr>
      <w:tr w:rsidR="00390B32" w14:paraId="06F42640" w14:textId="77777777" w:rsidTr="001A3006">
        <w:tc>
          <w:tcPr>
            <w:tcW w:w="1652" w:type="dxa"/>
          </w:tcPr>
          <w:p w14:paraId="781602E0" w14:textId="77777777" w:rsidR="00390B32" w:rsidRDefault="00390B32" w:rsidP="001A3006">
            <w:r>
              <w:t>"EDGECOUNT"</w:t>
            </w:r>
          </w:p>
        </w:tc>
        <w:tc>
          <w:tcPr>
            <w:tcW w:w="3134" w:type="dxa"/>
          </w:tcPr>
          <w:p w14:paraId="7F795504" w14:textId="77777777" w:rsidR="00390B32" w:rsidRDefault="00390B32" w:rsidP="001A3006">
            <w:r>
              <w:t>Polylines</w:t>
            </w:r>
          </w:p>
        </w:tc>
        <w:tc>
          <w:tcPr>
            <w:tcW w:w="5351" w:type="dxa"/>
          </w:tcPr>
          <w:p w14:paraId="6CBF6E37" w14:textId="77777777" w:rsidR="00390B32" w:rsidRDefault="00390B32" w:rsidP="00045522">
            <w:r>
              <w:t>Returns number of segments in a polyline.</w:t>
            </w:r>
          </w:p>
        </w:tc>
      </w:tr>
      <w:tr w:rsidR="00045522" w14:paraId="4681A7A3" w14:textId="77777777" w:rsidTr="001A3006">
        <w:tc>
          <w:tcPr>
            <w:tcW w:w="1652" w:type="dxa"/>
          </w:tcPr>
          <w:p w14:paraId="5F6C18E0" w14:textId="77777777" w:rsidR="00045522" w:rsidRDefault="00045522" w:rsidP="001A3006">
            <w:r>
              <w:t>"END"</w:t>
            </w:r>
          </w:p>
        </w:tc>
        <w:tc>
          <w:tcPr>
            <w:tcW w:w="3134" w:type="dxa"/>
          </w:tcPr>
          <w:p w14:paraId="510328FC" w14:textId="77777777" w:rsidR="00045522" w:rsidRDefault="00045522" w:rsidP="001A3006">
            <w:r>
              <w:t>Line, Arc</w:t>
            </w:r>
          </w:p>
        </w:tc>
        <w:tc>
          <w:tcPr>
            <w:tcW w:w="5351" w:type="dxa"/>
          </w:tcPr>
          <w:p w14:paraId="01481CB3" w14:textId="77777777" w:rsidR="00045522" w:rsidRDefault="00045522" w:rsidP="001A3006">
            <w:r>
              <w:t>Returns a list with the end point</w:t>
            </w:r>
          </w:p>
        </w:tc>
      </w:tr>
      <w:tr w:rsidR="00143E5E" w14:paraId="2EA71DA7" w14:textId="77777777" w:rsidTr="001A3006">
        <w:tc>
          <w:tcPr>
            <w:tcW w:w="1652" w:type="dxa"/>
          </w:tcPr>
          <w:p w14:paraId="77090349" w14:textId="77777777" w:rsidR="00143E5E" w:rsidRDefault="00143E5E" w:rsidP="001A3006">
            <w:r>
              <w:t>"EXTENTS"</w:t>
            </w:r>
          </w:p>
        </w:tc>
        <w:tc>
          <w:tcPr>
            <w:tcW w:w="3134" w:type="dxa"/>
          </w:tcPr>
          <w:p w14:paraId="2FD0027A" w14:textId="77777777" w:rsidR="00143E5E" w:rsidRDefault="00143E5E" w:rsidP="001A3006">
            <w:r>
              <w:t>All</w:t>
            </w:r>
          </w:p>
        </w:tc>
        <w:tc>
          <w:tcPr>
            <w:tcW w:w="5351" w:type="dxa"/>
          </w:tcPr>
          <w:p w14:paraId="59FBDF01" w14:textId="77777777" w:rsidR="00143E5E" w:rsidRDefault="00143E5E" w:rsidP="001A3006">
            <w:r>
              <w:t xml:space="preserve">Returns a list with </w:t>
            </w:r>
          </w:p>
        </w:tc>
      </w:tr>
      <w:tr w:rsidR="00045522" w14:paraId="6D40D167" w14:textId="77777777" w:rsidTr="001A3006">
        <w:tc>
          <w:tcPr>
            <w:tcW w:w="1652" w:type="dxa"/>
          </w:tcPr>
          <w:p w14:paraId="5C2965E9" w14:textId="77777777" w:rsidR="00045522" w:rsidRDefault="00045522" w:rsidP="001A3006">
            <w:r>
              <w:t>"GUID"</w:t>
            </w:r>
          </w:p>
        </w:tc>
        <w:tc>
          <w:tcPr>
            <w:tcW w:w="3134" w:type="dxa"/>
          </w:tcPr>
          <w:p w14:paraId="3B37781B" w14:textId="77777777" w:rsidR="00045522" w:rsidRDefault="00045522" w:rsidP="001A3006">
            <w:r>
              <w:t>All</w:t>
            </w:r>
          </w:p>
        </w:tc>
        <w:tc>
          <w:tcPr>
            <w:tcW w:w="5351" w:type="dxa"/>
          </w:tcPr>
          <w:p w14:paraId="5A078331" w14:textId="77777777" w:rsidR="00045522" w:rsidRDefault="00045522" w:rsidP="001A3006">
            <w:r>
              <w:t>Returns a unique windows GUID string</w:t>
            </w:r>
          </w:p>
        </w:tc>
      </w:tr>
      <w:tr w:rsidR="00045522" w14:paraId="1F3AF0A7" w14:textId="77777777" w:rsidTr="001A3006">
        <w:tc>
          <w:tcPr>
            <w:tcW w:w="1652" w:type="dxa"/>
          </w:tcPr>
          <w:p w14:paraId="6AAE5E1E" w14:textId="77777777" w:rsidR="00045522" w:rsidRDefault="00045522" w:rsidP="001A3006">
            <w:r>
              <w:t>"INFO"</w:t>
            </w:r>
          </w:p>
        </w:tc>
        <w:tc>
          <w:tcPr>
            <w:tcW w:w="3134" w:type="dxa"/>
          </w:tcPr>
          <w:p w14:paraId="3E5D8EEC" w14:textId="77777777" w:rsidR="00045522" w:rsidRDefault="00045522" w:rsidP="001A3006">
            <w:r>
              <w:t>Sheets</w:t>
            </w:r>
          </w:p>
        </w:tc>
        <w:tc>
          <w:tcPr>
            <w:tcW w:w="5351" w:type="dxa"/>
          </w:tcPr>
          <w:p w14:paraId="2640CE66" w14:textId="77777777" w:rsidR="00045522" w:rsidRDefault="00045522" w:rsidP="001A3006"/>
        </w:tc>
      </w:tr>
      <w:tr w:rsidR="00045522" w14:paraId="07A11A12" w14:textId="77777777" w:rsidTr="001A3006">
        <w:tc>
          <w:tcPr>
            <w:tcW w:w="1652" w:type="dxa"/>
          </w:tcPr>
          <w:p w14:paraId="332F0917" w14:textId="77777777" w:rsidR="00045522" w:rsidRDefault="00045522" w:rsidP="001A3006">
            <w:r>
              <w:t>"LAYER"</w:t>
            </w:r>
          </w:p>
        </w:tc>
        <w:tc>
          <w:tcPr>
            <w:tcW w:w="3134" w:type="dxa"/>
          </w:tcPr>
          <w:p w14:paraId="2E7C89B4" w14:textId="77777777" w:rsidR="00045522" w:rsidRDefault="00045522" w:rsidP="001A3006">
            <w:r>
              <w:t>All</w:t>
            </w:r>
          </w:p>
        </w:tc>
        <w:tc>
          <w:tcPr>
            <w:tcW w:w="5351" w:type="dxa"/>
          </w:tcPr>
          <w:p w14:paraId="7ABB89C4" w14:textId="77777777" w:rsidR="00045522" w:rsidRDefault="00045522" w:rsidP="001A3006">
            <w:r>
              <w:t>Returns the layer name of the object as a string</w:t>
            </w:r>
          </w:p>
        </w:tc>
      </w:tr>
      <w:tr w:rsidR="006C01AD" w14:paraId="6FECB5D5" w14:textId="77777777" w:rsidTr="001A3006">
        <w:tc>
          <w:tcPr>
            <w:tcW w:w="1652" w:type="dxa"/>
          </w:tcPr>
          <w:p w14:paraId="6209D423" w14:textId="0A8498FD" w:rsidR="006C01AD" w:rsidRDefault="006C01AD" w:rsidP="001A3006">
            <w:r>
              <w:t>"</w:t>
            </w:r>
            <w:r w:rsidRPr="006C01AD">
              <w:t>LENGTH</w:t>
            </w:r>
            <w:r>
              <w:t>"</w:t>
            </w:r>
          </w:p>
        </w:tc>
        <w:tc>
          <w:tcPr>
            <w:tcW w:w="3134" w:type="dxa"/>
          </w:tcPr>
          <w:p w14:paraId="2E1C39B4" w14:textId="58E71B71" w:rsidR="006C01AD" w:rsidRDefault="006C01AD" w:rsidP="001A3006">
            <w:r>
              <w:t>Most objects</w:t>
            </w:r>
          </w:p>
        </w:tc>
        <w:tc>
          <w:tcPr>
            <w:tcW w:w="5351" w:type="dxa"/>
          </w:tcPr>
          <w:p w14:paraId="0BDE72F4" w14:textId="5720C200" w:rsidR="006C01AD" w:rsidRDefault="006C01AD" w:rsidP="001A3006">
            <w:r>
              <w:t>Returns the length of the object</w:t>
            </w:r>
          </w:p>
        </w:tc>
      </w:tr>
      <w:tr w:rsidR="00045522" w14:paraId="222116E3" w14:textId="77777777" w:rsidTr="001A3006">
        <w:tc>
          <w:tcPr>
            <w:tcW w:w="1652" w:type="dxa"/>
          </w:tcPr>
          <w:p w14:paraId="4A71CD60" w14:textId="77777777" w:rsidR="00045522" w:rsidRDefault="00045522" w:rsidP="001A3006">
            <w:r>
              <w:t>"NAME"</w:t>
            </w:r>
          </w:p>
        </w:tc>
        <w:tc>
          <w:tcPr>
            <w:tcW w:w="3134" w:type="dxa"/>
          </w:tcPr>
          <w:p w14:paraId="0AE0B57E" w14:textId="77777777" w:rsidR="00045522" w:rsidRDefault="00045522" w:rsidP="001A3006">
            <w:r>
              <w:t xml:space="preserve">Parts, sheets and </w:t>
            </w:r>
            <w:proofErr w:type="spellStart"/>
            <w:r>
              <w:t>cutorders</w:t>
            </w:r>
            <w:proofErr w:type="spellEnd"/>
            <w:r>
              <w:t>.</w:t>
            </w:r>
          </w:p>
        </w:tc>
        <w:tc>
          <w:tcPr>
            <w:tcW w:w="5351" w:type="dxa"/>
          </w:tcPr>
          <w:p w14:paraId="699F5F8A" w14:textId="77777777" w:rsidR="00045522" w:rsidRDefault="00045522" w:rsidP="001A3006">
            <w:r>
              <w:t>A string with the name</w:t>
            </w:r>
          </w:p>
        </w:tc>
      </w:tr>
      <w:tr w:rsidR="00045522" w14:paraId="1A3E36A8" w14:textId="77777777" w:rsidTr="001A3006">
        <w:tc>
          <w:tcPr>
            <w:tcW w:w="1652" w:type="dxa"/>
          </w:tcPr>
          <w:p w14:paraId="6A77CF90" w14:textId="77777777" w:rsidR="00045522" w:rsidRDefault="00045522" w:rsidP="001A3006">
            <w:r>
              <w:t>"NCFILE"</w:t>
            </w:r>
          </w:p>
        </w:tc>
        <w:tc>
          <w:tcPr>
            <w:tcW w:w="3134" w:type="dxa"/>
          </w:tcPr>
          <w:p w14:paraId="1162C3FF" w14:textId="77777777" w:rsidR="00045522" w:rsidRDefault="00045522" w:rsidP="001A3006">
            <w:proofErr w:type="spellStart"/>
            <w:r>
              <w:t>Cutorder</w:t>
            </w:r>
            <w:proofErr w:type="spellEnd"/>
          </w:p>
        </w:tc>
        <w:tc>
          <w:tcPr>
            <w:tcW w:w="5351" w:type="dxa"/>
          </w:tcPr>
          <w:p w14:paraId="1505CAB5" w14:textId="77777777" w:rsidR="00045522" w:rsidRDefault="00045522" w:rsidP="001A3006"/>
        </w:tc>
      </w:tr>
      <w:tr w:rsidR="00045522" w14:paraId="5F587CF3" w14:textId="77777777" w:rsidTr="001A3006">
        <w:tc>
          <w:tcPr>
            <w:tcW w:w="1652" w:type="dxa"/>
          </w:tcPr>
          <w:p w14:paraId="5FC387A6" w14:textId="77777777" w:rsidR="00045522" w:rsidRDefault="00045522" w:rsidP="001A3006">
            <w:r>
              <w:t>"QUANTITY"</w:t>
            </w:r>
          </w:p>
        </w:tc>
        <w:tc>
          <w:tcPr>
            <w:tcW w:w="3134" w:type="dxa"/>
          </w:tcPr>
          <w:p w14:paraId="6B37C31E" w14:textId="77777777" w:rsidR="00045522" w:rsidRDefault="00045522" w:rsidP="001A3006">
            <w:r>
              <w:t>Parts and Sheets</w:t>
            </w:r>
          </w:p>
        </w:tc>
        <w:tc>
          <w:tcPr>
            <w:tcW w:w="5351" w:type="dxa"/>
          </w:tcPr>
          <w:p w14:paraId="5545519B" w14:textId="77777777" w:rsidR="00045522" w:rsidRDefault="00045522" w:rsidP="001A3006">
            <w:r>
              <w:t xml:space="preserve">This will </w:t>
            </w:r>
            <w:proofErr w:type="gramStart"/>
            <w:r>
              <w:t>returns</w:t>
            </w:r>
            <w:proofErr w:type="gramEnd"/>
            <w:r>
              <w:t xml:space="preserve"> the quantity of a part. If it's not a part then the function returns nil</w:t>
            </w:r>
          </w:p>
        </w:tc>
      </w:tr>
      <w:tr w:rsidR="00045522" w14:paraId="681CEC0E" w14:textId="77777777" w:rsidTr="001A3006">
        <w:tc>
          <w:tcPr>
            <w:tcW w:w="1652" w:type="dxa"/>
          </w:tcPr>
          <w:p w14:paraId="60BE67B8" w14:textId="77777777" w:rsidR="00045522" w:rsidRDefault="00045522" w:rsidP="001A3006">
            <w:r>
              <w:t>"RADIUS"</w:t>
            </w:r>
          </w:p>
        </w:tc>
        <w:tc>
          <w:tcPr>
            <w:tcW w:w="3134" w:type="dxa"/>
          </w:tcPr>
          <w:p w14:paraId="039DD7D6" w14:textId="77777777" w:rsidR="00045522" w:rsidRDefault="00045522" w:rsidP="001A3006">
            <w:r>
              <w:t>Arc and Circle</w:t>
            </w:r>
          </w:p>
        </w:tc>
        <w:tc>
          <w:tcPr>
            <w:tcW w:w="5351" w:type="dxa"/>
          </w:tcPr>
          <w:p w14:paraId="596DE5FC" w14:textId="77777777" w:rsidR="00045522" w:rsidRDefault="00045522" w:rsidP="001A3006">
            <w:r>
              <w:t>Returns a Real with the radius</w:t>
            </w:r>
          </w:p>
        </w:tc>
      </w:tr>
      <w:tr w:rsidR="00045522" w14:paraId="3D8FC8A5" w14:textId="77777777" w:rsidTr="001A3006">
        <w:tc>
          <w:tcPr>
            <w:tcW w:w="1652" w:type="dxa"/>
          </w:tcPr>
          <w:p w14:paraId="3898CA6D" w14:textId="77777777" w:rsidR="00045522" w:rsidRDefault="00045522" w:rsidP="001A3006">
            <w:r>
              <w:t>"SELECTED"</w:t>
            </w:r>
          </w:p>
        </w:tc>
        <w:tc>
          <w:tcPr>
            <w:tcW w:w="3134" w:type="dxa"/>
          </w:tcPr>
          <w:p w14:paraId="589A7C4E" w14:textId="77777777" w:rsidR="00045522" w:rsidRDefault="00045522" w:rsidP="001A3006">
            <w:r>
              <w:t>All</w:t>
            </w:r>
          </w:p>
        </w:tc>
        <w:tc>
          <w:tcPr>
            <w:tcW w:w="5351" w:type="dxa"/>
          </w:tcPr>
          <w:p w14:paraId="399FABD4" w14:textId="77777777" w:rsidR="00045522" w:rsidRDefault="00045522" w:rsidP="001A3006">
            <w:r>
              <w:t>Returns T if the object is selected else nil</w:t>
            </w:r>
          </w:p>
        </w:tc>
      </w:tr>
      <w:tr w:rsidR="00045522" w14:paraId="236A90A1" w14:textId="77777777" w:rsidTr="001A3006">
        <w:tc>
          <w:tcPr>
            <w:tcW w:w="1652" w:type="dxa"/>
          </w:tcPr>
          <w:p w14:paraId="5011399B" w14:textId="77777777" w:rsidR="00045522" w:rsidRDefault="00045522" w:rsidP="001A3006">
            <w:r>
              <w:t>"START"</w:t>
            </w:r>
          </w:p>
        </w:tc>
        <w:tc>
          <w:tcPr>
            <w:tcW w:w="3134" w:type="dxa"/>
          </w:tcPr>
          <w:p w14:paraId="3FDBDD14" w14:textId="77777777" w:rsidR="00045522" w:rsidRDefault="00045522" w:rsidP="001A3006">
            <w:r>
              <w:t>Line, Arc</w:t>
            </w:r>
          </w:p>
        </w:tc>
        <w:tc>
          <w:tcPr>
            <w:tcW w:w="5351" w:type="dxa"/>
          </w:tcPr>
          <w:p w14:paraId="70BD2613" w14:textId="77777777" w:rsidR="00045522" w:rsidRDefault="00045522" w:rsidP="001A3006">
            <w:r>
              <w:t>Returns a list with the start point</w:t>
            </w:r>
          </w:p>
        </w:tc>
      </w:tr>
      <w:tr w:rsidR="00045522" w14:paraId="2B52863F" w14:textId="77777777" w:rsidTr="001A3006">
        <w:tc>
          <w:tcPr>
            <w:tcW w:w="1652" w:type="dxa"/>
          </w:tcPr>
          <w:p w14:paraId="4A3B2F5A" w14:textId="77777777" w:rsidR="00045522" w:rsidRDefault="00045522" w:rsidP="001A3006">
            <w:r>
              <w:t>"TIME"</w:t>
            </w:r>
          </w:p>
        </w:tc>
        <w:tc>
          <w:tcPr>
            <w:tcW w:w="3134" w:type="dxa"/>
          </w:tcPr>
          <w:p w14:paraId="5B9478BE" w14:textId="77777777" w:rsidR="00045522" w:rsidRDefault="00045522" w:rsidP="001A3006">
            <w:proofErr w:type="spellStart"/>
            <w:r>
              <w:t>Cutorder</w:t>
            </w:r>
            <w:proofErr w:type="spellEnd"/>
          </w:p>
        </w:tc>
        <w:tc>
          <w:tcPr>
            <w:tcW w:w="5351" w:type="dxa"/>
          </w:tcPr>
          <w:p w14:paraId="69E90430" w14:textId="77777777" w:rsidR="00045522" w:rsidRDefault="00045522" w:rsidP="001A3006"/>
        </w:tc>
      </w:tr>
      <w:tr w:rsidR="00045522" w14:paraId="4CB205FB" w14:textId="77777777" w:rsidTr="001A3006">
        <w:tc>
          <w:tcPr>
            <w:tcW w:w="1652" w:type="dxa"/>
          </w:tcPr>
          <w:p w14:paraId="17F4EC71" w14:textId="77777777" w:rsidR="00045522" w:rsidRDefault="00045522" w:rsidP="001A3006">
            <w:r>
              <w:t>"TYPE"</w:t>
            </w:r>
          </w:p>
        </w:tc>
        <w:tc>
          <w:tcPr>
            <w:tcW w:w="3134" w:type="dxa"/>
          </w:tcPr>
          <w:p w14:paraId="2A1F5E74" w14:textId="77777777" w:rsidR="00045522" w:rsidRDefault="00045522" w:rsidP="001A3006">
            <w:r>
              <w:t>All</w:t>
            </w:r>
          </w:p>
        </w:tc>
        <w:tc>
          <w:tcPr>
            <w:tcW w:w="5351" w:type="dxa"/>
          </w:tcPr>
          <w:p w14:paraId="107752D9" w14:textId="77777777" w:rsidR="00045522" w:rsidRDefault="00045522" w:rsidP="006458D9">
            <w:r>
              <w:t>A string with that can be:</w:t>
            </w:r>
            <w:r>
              <w:br/>
              <w:t>"ARC", "LINE", "CIRCLE", "TEXT",</w:t>
            </w:r>
          </w:p>
        </w:tc>
      </w:tr>
    </w:tbl>
    <w:p w14:paraId="649C3C08" w14:textId="77777777" w:rsidR="00C72E11" w:rsidRDefault="00C72E11" w:rsidP="00C72E11">
      <w:bookmarkStart w:id="672" w:name="_(CAD-GETANGLE_[basepoint]_[prompt])"/>
      <w:bookmarkEnd w:id="672"/>
      <w:r>
        <w:t xml:space="preserve">If you use a non-existing key then the function will return nil. By using the function </w:t>
      </w:r>
      <w:hyperlink w:anchor="_(CAD-SET_&lt;object&gt;_&lt;key&gt;" w:history="1">
        <w:r w:rsidRPr="00C72E11">
          <w:rPr>
            <w:rStyle w:val="Hyperlnk"/>
            <w:bdr w:val="none" w:sz="0" w:space="0" w:color="auto"/>
          </w:rPr>
          <w:t>CAD-SET</w:t>
        </w:r>
      </w:hyperlink>
      <w:r>
        <w:t xml:space="preserve"> you can add XDATA to the most type of IGEMS objects.</w:t>
      </w:r>
    </w:p>
    <w:p w14:paraId="58B7F48B" w14:textId="77777777" w:rsidR="00390B32" w:rsidRDefault="00390B32" w:rsidP="00390B32">
      <w:pPr>
        <w:rPr>
          <w:rFonts w:ascii="Times New Roman" w:hAnsi="Times New Roman"/>
          <w:szCs w:val="24"/>
        </w:rPr>
      </w:pPr>
    </w:p>
    <w:p w14:paraId="242D5915" w14:textId="77777777" w:rsidR="00390B32" w:rsidRDefault="00390B32" w:rsidP="00390B32">
      <w:pPr>
        <w:pStyle w:val="Rubrik4"/>
      </w:pPr>
      <w:bookmarkStart w:id="673" w:name="_(CAD-GETPOLYSEGMENT_&lt;object&gt;&lt;index&gt;"/>
      <w:bookmarkEnd w:id="673"/>
      <w:r>
        <w:t>(</w:t>
      </w:r>
      <w:hyperlink w:anchor="_(CAD-GETPOLYSEGMENT_&lt;object&gt;&lt;index&gt;" w:history="1">
        <w:r w:rsidRPr="00390B32">
          <w:rPr>
            <w:rStyle w:val="Hyperlnk"/>
            <w:bdr w:val="none" w:sz="0" w:space="0" w:color="auto"/>
          </w:rPr>
          <w:t>CAD-GETPOLYSEGMENT</w:t>
        </w:r>
      </w:hyperlink>
      <w:r>
        <w:t xml:space="preserve"> &lt;object&gt;&lt;index&gt;)</w:t>
      </w:r>
    </w:p>
    <w:p w14:paraId="7ABF3345" w14:textId="77777777" w:rsidR="00390B32" w:rsidRDefault="00390B32" w:rsidP="00390B32">
      <w:r>
        <w:t>The function returns a list with ((start point) (end point) bulge)</w:t>
      </w:r>
      <w:r>
        <w:br/>
        <w:t>Example: ((x y) (x y) bulge)</w:t>
      </w:r>
    </w:p>
    <w:p w14:paraId="141EEA8F" w14:textId="77777777" w:rsidR="00B662EF" w:rsidRDefault="00B662EF" w:rsidP="00B662EF">
      <w:pPr>
        <w:pStyle w:val="Rubrik4"/>
      </w:pPr>
      <w:r w:rsidRPr="00390B32">
        <w:t xml:space="preserve"> </w:t>
      </w:r>
      <w:bookmarkStart w:id="674" w:name="_Toc359406307"/>
      <w:r>
        <w:t>(</w:t>
      </w:r>
      <w:hyperlink w:anchor="_(CAD-GETANGLE_[basepoint]_[prompt])" w:history="1">
        <w:r w:rsidRPr="00BD1438">
          <w:rPr>
            <w:rStyle w:val="Hyperlnk"/>
            <w:bdr w:val="none" w:sz="0" w:space="0" w:color="auto"/>
          </w:rPr>
          <w:t>CAD-GETANGLE</w:t>
        </w:r>
      </w:hyperlink>
      <w:r>
        <w:t xml:space="preserve"> [basepoint] [prompt])</w:t>
      </w:r>
      <w:bookmarkEnd w:id="674"/>
    </w:p>
    <w:p w14:paraId="0119399C" w14:textId="77777777" w:rsidR="00B662EF" w:rsidRDefault="00B662EF" w:rsidP="00B662EF">
      <w:r>
        <w:t>The function asks for a point. The argument &lt;prompt&gt; is displayed on the command line. The optional [basepoint] argument draws a rubber band from the base point to actual crosshair position. The function returns the angle in radians or nil if no angle is given.</w:t>
      </w:r>
    </w:p>
    <w:p w14:paraId="3FC3B7FD" w14:textId="77777777" w:rsidR="00B662EF" w:rsidRDefault="00B662EF" w:rsidP="00B662EF">
      <w:pPr>
        <w:pStyle w:val="Rubrik4"/>
      </w:pPr>
      <w:bookmarkStart w:id="675" w:name="_Toc359406308"/>
      <w:r>
        <w:t>(</w:t>
      </w:r>
      <w:hyperlink w:anchor="_(CAD-GETCORNER_&lt;basepoint&gt;_[prompt]" w:history="1">
        <w:r w:rsidRPr="00BD1438">
          <w:rPr>
            <w:rStyle w:val="Hyperlnk"/>
            <w:bdr w:val="none" w:sz="0" w:space="0" w:color="auto"/>
          </w:rPr>
          <w:t>CAD-GETCORNER</w:t>
        </w:r>
      </w:hyperlink>
      <w:r>
        <w:t xml:space="preserve"> &lt;basepoint&gt; [prompt])</w:t>
      </w:r>
      <w:bookmarkEnd w:id="675"/>
    </w:p>
    <w:p w14:paraId="52764618" w14:textId="77777777" w:rsidR="00B662EF" w:rsidRDefault="00B662EF" w:rsidP="00B662EF">
      <w:r>
        <w:t xml:space="preserve">The function </w:t>
      </w:r>
      <w:proofErr w:type="gramStart"/>
      <w:r>
        <w:t>ask</w:t>
      </w:r>
      <w:proofErr w:type="gramEnd"/>
      <w:r>
        <w:t xml:space="preserve"> for the opposite corner point. The argument &lt;basepoint&gt; must be given. The function returns a point or nil if no corner points are given.</w:t>
      </w:r>
    </w:p>
    <w:p w14:paraId="1E6BDC37" w14:textId="77777777" w:rsidR="00B662EF" w:rsidRDefault="00B662EF" w:rsidP="00B662EF">
      <w:pPr>
        <w:pStyle w:val="Rubrik4"/>
      </w:pPr>
      <w:bookmarkStart w:id="676" w:name="_(CAD-GETDIST_[basepoint]_[prompt])"/>
      <w:bookmarkStart w:id="677" w:name="_Toc359406309"/>
      <w:bookmarkEnd w:id="676"/>
      <w:r>
        <w:t>(</w:t>
      </w:r>
      <w:hyperlink w:anchor="_(CAD-GETDIST_[basepoint]_[prompt])" w:history="1">
        <w:r w:rsidRPr="00BD1438">
          <w:rPr>
            <w:rStyle w:val="Hyperlnk"/>
            <w:bdr w:val="none" w:sz="0" w:space="0" w:color="auto"/>
          </w:rPr>
          <w:t>CAD-GETDIST</w:t>
        </w:r>
      </w:hyperlink>
      <w:r>
        <w:t xml:space="preserve"> [basepoint] [prompt])</w:t>
      </w:r>
      <w:bookmarkEnd w:id="677"/>
    </w:p>
    <w:p w14:paraId="2AEBE720" w14:textId="77777777" w:rsidR="00B662EF" w:rsidRDefault="00B662EF" w:rsidP="00B662EF">
      <w:r>
        <w:t>The function asks for a distance. The argument &lt;prompt&gt; is displayed on the command line. The optional [basepoint] argument draws a rubber band from the base point to actual crosshair position. The function returns the distance or nil if no distance is given.</w:t>
      </w:r>
    </w:p>
    <w:p w14:paraId="370E727E" w14:textId="77777777" w:rsidR="00B662EF" w:rsidRDefault="00B662EF" w:rsidP="00093534">
      <w:pPr>
        <w:pStyle w:val="Rubrik4"/>
      </w:pPr>
      <w:bookmarkStart w:id="678" w:name="_(CAD-GETCORNER_&lt;basepoint&gt;_[prompt]"/>
      <w:bookmarkEnd w:id="678"/>
      <w:r>
        <w:t xml:space="preserve"> </w:t>
      </w:r>
      <w:bookmarkStart w:id="679" w:name="_Toc359406310"/>
      <w:r>
        <w:t>(</w:t>
      </w:r>
      <w:hyperlink w:anchor="_(CAD-GETCORNER_&lt;basepoint&gt;_[prompt]" w:history="1">
        <w:r w:rsidRPr="00BD1438">
          <w:rPr>
            <w:rStyle w:val="Hyperlnk"/>
            <w:bdr w:val="none" w:sz="0" w:space="0" w:color="auto"/>
          </w:rPr>
          <w:t>CAD-GETPOINT</w:t>
        </w:r>
      </w:hyperlink>
      <w:r>
        <w:t xml:space="preserve"> [basepoint] [prompt])</w:t>
      </w:r>
      <w:bookmarkEnd w:id="679"/>
    </w:p>
    <w:p w14:paraId="404B2AA2" w14:textId="77777777" w:rsidR="00B662EF" w:rsidRDefault="00B662EF" w:rsidP="00B662EF">
      <w:r>
        <w:t>The function asks for a point. The argument &lt;prompt&gt; is displayed on the command line. The optional [basepoint] argument draws a rubber band from the base point to actual crosshair position. The function returns the point or nil if no points are given.</w:t>
      </w:r>
    </w:p>
    <w:p w14:paraId="1EAF610B" w14:textId="77777777" w:rsidR="00093534" w:rsidRDefault="00093534" w:rsidP="00093534">
      <w:pPr>
        <w:pStyle w:val="Rubrik4"/>
      </w:pPr>
      <w:bookmarkStart w:id="680" w:name="_(CAD-INSERTFILE_&lt;filename&gt;_&lt;prefblk"/>
      <w:bookmarkStart w:id="681" w:name="_(CAD-HATCH_entities_[spacing"/>
      <w:bookmarkEnd w:id="680"/>
      <w:bookmarkEnd w:id="681"/>
      <w:r>
        <w:t>(</w:t>
      </w:r>
      <w:hyperlink w:anchor="_(CAD-HATCH_entities_[spacing" w:history="1">
        <w:r w:rsidRPr="00093534">
          <w:rPr>
            <w:rStyle w:val="Hyperlnk"/>
            <w:bdr w:val="none" w:sz="0" w:space="0" w:color="auto"/>
          </w:rPr>
          <w:t>CAD-HATCH</w:t>
        </w:r>
      </w:hyperlink>
      <w:r>
        <w:t xml:space="preserve"> objects [spacing [radians [crosshatch [basepoint [color]]]]</w:t>
      </w:r>
      <w:proofErr w:type="gramStart"/>
      <w:r>
        <w:t>] )</w:t>
      </w:r>
      <w:proofErr w:type="gramEnd"/>
    </w:p>
    <w:p w14:paraId="492AB4D1" w14:textId="77777777" w:rsidR="00093534" w:rsidRDefault="00093534" w:rsidP="00093534">
      <w:r>
        <w:t xml:space="preserve">The function </w:t>
      </w:r>
      <w:proofErr w:type="gramStart"/>
      <w:r>
        <w:t>create</w:t>
      </w:r>
      <w:proofErr w:type="gramEnd"/>
      <w:r>
        <w:t xml:space="preserve"> a hatch from other geometries.</w:t>
      </w:r>
    </w:p>
    <w:p w14:paraId="06679D41" w14:textId="77777777" w:rsidR="00093534" w:rsidRDefault="00093534" w:rsidP="00093534">
      <w:r>
        <w:t>&lt;objects&gt; This is a list of objects. If no other arguments are given then the type of hatch will be a solid.</w:t>
      </w:r>
    </w:p>
    <w:p w14:paraId="50088C98" w14:textId="77777777" w:rsidR="00093534" w:rsidRDefault="00093534" w:rsidP="00093534">
      <w:r>
        <w:t>&lt;spacing&gt; If the value is zero then the type of hatch will be a solid. If it is a value then this is the distance between the lines in the hatch.</w:t>
      </w:r>
    </w:p>
    <w:p w14:paraId="73069615" w14:textId="77777777" w:rsidR="00093534" w:rsidRDefault="00093534" w:rsidP="00093534">
      <w:r>
        <w:t xml:space="preserve">&lt;radians&gt; This is the angle of the hatch. If this value is not given then the angle is 45 </w:t>
      </w:r>
      <w:proofErr w:type="gramStart"/>
      <w:r>
        <w:t>degree</w:t>
      </w:r>
      <w:proofErr w:type="gramEnd"/>
      <w:r>
        <w:t>. The argument should be given as radians.</w:t>
      </w:r>
    </w:p>
    <w:p w14:paraId="5EB88EED" w14:textId="77777777" w:rsidR="00093534" w:rsidRDefault="00093534" w:rsidP="00093534">
      <w:r>
        <w:t>&lt;crosshatch&gt; Should be T or nil</w:t>
      </w:r>
    </w:p>
    <w:p w14:paraId="694FF821" w14:textId="77777777" w:rsidR="00093534" w:rsidRDefault="00093534" w:rsidP="00093534">
      <w:r>
        <w:t xml:space="preserve">&lt;basepoint&gt; One of the hatch </w:t>
      </w:r>
      <w:proofErr w:type="gramStart"/>
      <w:r>
        <w:t>line</w:t>
      </w:r>
      <w:proofErr w:type="gramEnd"/>
      <w:r>
        <w:t xml:space="preserve"> will go thru this point. If no argument is given</w:t>
      </w:r>
      <w:r w:rsidR="009B517B">
        <w:t xml:space="preserve"> or if the argument is nil </w:t>
      </w:r>
      <w:r>
        <w:t>then the function will use the centroid.</w:t>
      </w:r>
    </w:p>
    <w:p w14:paraId="3BEF089E" w14:textId="77777777" w:rsidR="00093534" w:rsidRDefault="00093534" w:rsidP="00093534">
      <w:r>
        <w:t>&lt;color&gt; The color of the hatch. If no argument is given then the color will be actual color in the system</w:t>
      </w:r>
    </w:p>
    <w:p w14:paraId="5C2A6E30" w14:textId="77777777" w:rsidR="00093534" w:rsidRPr="00093534" w:rsidRDefault="00093534" w:rsidP="00093534">
      <w:pPr>
        <w:pStyle w:val="LISPSAMPLE"/>
      </w:pPr>
      <w:r w:rsidRPr="00093534">
        <w:t>Example:</w:t>
      </w:r>
    </w:p>
    <w:p w14:paraId="62D20AA4" w14:textId="77777777" w:rsidR="00093534" w:rsidRPr="00093534" w:rsidRDefault="00093534" w:rsidP="00093534">
      <w:pPr>
        <w:pStyle w:val="LISPSAMPLE"/>
      </w:pPr>
      <w:r w:rsidRPr="00093534">
        <w:t>(SETQ entities (CAD-SSGET))</w:t>
      </w:r>
      <w:r w:rsidRPr="00093534">
        <w:br/>
        <w:t xml:space="preserve">(CAD-HATCH entities 5.0 2.0 nil </w:t>
      </w:r>
      <w:proofErr w:type="spellStart"/>
      <w:r w:rsidRPr="00093534">
        <w:t>nil</w:t>
      </w:r>
      <w:proofErr w:type="spellEnd"/>
      <w:r w:rsidRPr="00093534">
        <w:t xml:space="preserve"> 2)</w:t>
      </w:r>
      <w:r w:rsidRPr="00093534">
        <w:br/>
        <w:t>(CAD-DELETE entities)</w:t>
      </w:r>
    </w:p>
    <w:p w14:paraId="2EEF224D" w14:textId="6D79E2BD" w:rsidR="00DD49C3" w:rsidRDefault="00DD49C3" w:rsidP="00DD49C3">
      <w:pPr>
        <w:pStyle w:val="Rubrik4"/>
      </w:pPr>
      <w:r w:rsidRPr="00DD49C3">
        <w:t xml:space="preserve"> </w:t>
      </w:r>
      <w:bookmarkStart w:id="682" w:name="_Toc359406311"/>
      <w:r w:rsidRPr="00DD49C3">
        <w:t>(</w:t>
      </w:r>
      <w:hyperlink w:anchor="_(CAD-INSERTFILE_&lt;filename&gt;_&lt;prefblk" w:history="1">
        <w:r w:rsidRPr="00DD49C3">
          <w:rPr>
            <w:rStyle w:val="Hyperlnk"/>
            <w:bdr w:val="none" w:sz="0" w:space="0" w:color="auto"/>
          </w:rPr>
          <w:t>CAD-INSERTFILE</w:t>
        </w:r>
      </w:hyperlink>
      <w:r w:rsidRPr="00DD49C3">
        <w:rPr>
          <w:rStyle w:val="Rubrik4Char"/>
          <w:b/>
          <w:bCs/>
          <w:iCs/>
        </w:rPr>
        <w:t xml:space="preserve"> </w:t>
      </w:r>
      <w:r w:rsidRPr="00DD49C3">
        <w:t>&lt;filename&gt;</w:t>
      </w:r>
      <w:r>
        <w:t xml:space="preserve"> &lt;</w:t>
      </w:r>
      <w:proofErr w:type="spellStart"/>
      <w:r w:rsidRPr="00DD49C3">
        <w:t>blk</w:t>
      </w:r>
      <w:r>
        <w:t>name</w:t>
      </w:r>
      <w:proofErr w:type="spellEnd"/>
      <w:r w:rsidRPr="00DD49C3">
        <w:t>&gt; &lt;</w:t>
      </w:r>
      <w:proofErr w:type="spellStart"/>
      <w:r w:rsidRPr="00DD49C3">
        <w:t>inspos</w:t>
      </w:r>
      <w:proofErr w:type="spellEnd"/>
      <w:r w:rsidRPr="00DD49C3">
        <w:t>&gt; &lt;</w:t>
      </w:r>
      <w:proofErr w:type="spellStart"/>
      <w:r w:rsidRPr="00DD49C3">
        <w:t>userpos</w:t>
      </w:r>
      <w:proofErr w:type="spellEnd"/>
      <w:r w:rsidRPr="00DD49C3">
        <w:t>&gt; &lt;explode&gt; &lt;</w:t>
      </w:r>
      <w:proofErr w:type="spellStart"/>
      <w:r w:rsidRPr="00DD49C3">
        <w:t>insposlowleft</w:t>
      </w:r>
      <w:proofErr w:type="spellEnd"/>
      <w:r w:rsidRPr="00DD49C3">
        <w:t>&gt;)</w:t>
      </w:r>
      <w:bookmarkEnd w:id="682"/>
      <w:r w:rsidR="005C1FFF">
        <w:t xml:space="preserve"> </w:t>
      </w:r>
    </w:p>
    <w:p w14:paraId="2703ACF4" w14:textId="77777777" w:rsidR="00DD49C3" w:rsidRDefault="00DD49C3" w:rsidP="00DD49C3">
      <w:r>
        <w:t>&lt;filename&gt; The file to be inserted in current drawing.</w:t>
      </w:r>
    </w:p>
    <w:p w14:paraId="530EE355" w14:textId="77777777" w:rsidR="00DD49C3" w:rsidRDefault="00DD49C3" w:rsidP="00DD49C3">
      <w:r>
        <w:t>&lt;</w:t>
      </w:r>
      <w:proofErr w:type="spellStart"/>
      <w:r>
        <w:t>blkname</w:t>
      </w:r>
      <w:proofErr w:type="spellEnd"/>
      <w:r>
        <w:t xml:space="preserve">&gt; The preferred name for the blocks to be inserted. If not possible the </w:t>
      </w:r>
      <w:proofErr w:type="spellStart"/>
      <w:r>
        <w:t>blockname</w:t>
      </w:r>
      <w:proofErr w:type="spellEnd"/>
      <w:r>
        <w:t xml:space="preserve"> will be decorated to a unique name. If "*" is used then IGEMS will set an automatic name for the block.</w:t>
      </w:r>
    </w:p>
    <w:p w14:paraId="7D3413C9" w14:textId="77777777" w:rsidR="00DD49C3" w:rsidRDefault="00DD49C3" w:rsidP="00DD49C3">
      <w:r>
        <w:t>&lt;</w:t>
      </w:r>
      <w:proofErr w:type="spellStart"/>
      <w:r>
        <w:t>inspos</w:t>
      </w:r>
      <w:proofErr w:type="spellEnd"/>
      <w:r>
        <w:t xml:space="preserve">&gt; The position the file is inserted at. Either this is the lower left point inserted drawing or the inserted point stored in the </w:t>
      </w:r>
      <w:r w:rsidR="00155AD8">
        <w:t>drawing is depending on the parameter &lt;</w:t>
      </w:r>
      <w:proofErr w:type="spellStart"/>
      <w:r w:rsidR="00155AD8">
        <w:t>insposleft</w:t>
      </w:r>
      <w:proofErr w:type="spellEnd"/>
      <w:r w:rsidR="00155AD8">
        <w:t>&gt;.</w:t>
      </w:r>
    </w:p>
    <w:p w14:paraId="51E7F30A" w14:textId="77777777" w:rsidR="00155AD8" w:rsidRDefault="00155AD8" w:rsidP="00DD49C3">
      <w:r>
        <w:t>&lt;</w:t>
      </w:r>
      <w:proofErr w:type="spellStart"/>
      <w:r>
        <w:t>userpos</w:t>
      </w:r>
      <w:proofErr w:type="spellEnd"/>
      <w:r>
        <w:t>&gt;</w:t>
      </w:r>
    </w:p>
    <w:p w14:paraId="4A63AB90" w14:textId="77777777" w:rsidR="00155AD8" w:rsidRDefault="00155AD8" w:rsidP="00DD49C3">
      <w:r>
        <w:t>&lt;explode&gt; If this argument is not nil then IGEMS will explode the inserted blocks before the functions returns.</w:t>
      </w:r>
    </w:p>
    <w:p w14:paraId="6CB9807C" w14:textId="77777777" w:rsidR="00155AD8" w:rsidRDefault="00155AD8" w:rsidP="00DD49C3">
      <w:r>
        <w:t>&lt;</w:t>
      </w:r>
      <w:proofErr w:type="spellStart"/>
      <w:r>
        <w:t>insposlowleft</w:t>
      </w:r>
      <w:proofErr w:type="spellEnd"/>
      <w:r>
        <w:t>&gt; If this argument is non nil then the lower point of the inserted drawing is used as insertion points, otherwise the insertion point stored in the drawing (normally 0,0) is used as insertion point.</w:t>
      </w:r>
    </w:p>
    <w:p w14:paraId="238318B3" w14:textId="77777777" w:rsidR="00155AD8" w:rsidRDefault="00155AD8" w:rsidP="00DD49C3">
      <w:r>
        <w:t>The function returns a list of objects that was inserted.</w:t>
      </w:r>
    </w:p>
    <w:p w14:paraId="7757440B" w14:textId="77777777" w:rsidR="003949D8" w:rsidRDefault="003949D8" w:rsidP="003949D8">
      <w:pPr>
        <w:pStyle w:val="Rubrik4"/>
      </w:pPr>
      <w:bookmarkStart w:id="683" w:name="_Toc359406330"/>
      <w:r>
        <w:t>(</w:t>
      </w:r>
      <w:hyperlink w:anchor="_(CAD-LAYER_&lt;name&gt;_[color])" w:history="1">
        <w:r w:rsidRPr="00160B8F">
          <w:rPr>
            <w:rStyle w:val="Hyperlnk"/>
            <w:bdr w:val="none" w:sz="0" w:space="0" w:color="auto"/>
          </w:rPr>
          <w:t>CAD-LAYER</w:t>
        </w:r>
      </w:hyperlink>
      <w:r>
        <w:t xml:space="preserve"> &lt;name&gt; [color])</w:t>
      </w:r>
      <w:bookmarkEnd w:id="683"/>
    </w:p>
    <w:p w14:paraId="69DA62F6" w14:textId="77777777" w:rsidR="003949D8" w:rsidRDefault="003949D8" w:rsidP="003949D8">
      <w:r>
        <w:t>The function changes the active layer. If the layer does not exist then the layer will be created. The optional &lt;color&gt; command should be an integer from 1 to 255.</w:t>
      </w:r>
    </w:p>
    <w:p w14:paraId="7A137911" w14:textId="77777777" w:rsidR="00AF2E2C" w:rsidRDefault="00900CB7" w:rsidP="00900CB7">
      <w:pPr>
        <w:pStyle w:val="Rubrik4"/>
      </w:pPr>
      <w:bookmarkStart w:id="684" w:name="_(CAD-LINE_&lt;startpoint&gt;_&lt;endpoint&gt;"/>
      <w:bookmarkStart w:id="685" w:name="_Toc359406312"/>
      <w:bookmarkEnd w:id="684"/>
      <w:r>
        <w:t>(</w:t>
      </w:r>
      <w:hyperlink w:anchor="_(CAD-LINE_&lt;startpoint&gt;_&lt;endpoint&gt;" w:history="1">
        <w:r w:rsidR="00AF2E2C" w:rsidRPr="00BD1438">
          <w:rPr>
            <w:rStyle w:val="Hyperlnk"/>
            <w:bdr w:val="none" w:sz="0" w:space="0" w:color="auto"/>
          </w:rPr>
          <w:t>CAD-LINE</w:t>
        </w:r>
      </w:hyperlink>
      <w:r>
        <w:t xml:space="preserve"> &lt;</w:t>
      </w:r>
      <w:r w:rsidR="00AF2E2C">
        <w:t>start</w:t>
      </w:r>
      <w:r w:rsidR="00630756">
        <w:t xml:space="preserve"> </w:t>
      </w:r>
      <w:r w:rsidR="00AF2E2C">
        <w:t>point</w:t>
      </w:r>
      <w:r>
        <w:t>&gt;</w:t>
      </w:r>
      <w:r w:rsidR="00AF2E2C">
        <w:t xml:space="preserve"> </w:t>
      </w:r>
      <w:r>
        <w:t>&lt;</w:t>
      </w:r>
      <w:r w:rsidR="00AF2E2C">
        <w:t>end</w:t>
      </w:r>
      <w:r w:rsidR="00630756">
        <w:t xml:space="preserve"> </w:t>
      </w:r>
      <w:r w:rsidR="00AF2E2C">
        <w:t>point</w:t>
      </w:r>
      <w:r>
        <w:t>&gt;</w:t>
      </w:r>
      <w:r w:rsidR="00AF2E2C">
        <w:t xml:space="preserve"> </w:t>
      </w:r>
      <w:r>
        <w:t>[</w:t>
      </w:r>
      <w:r w:rsidR="00AF2E2C">
        <w:t>color</w:t>
      </w:r>
      <w:r>
        <w:t>])</w:t>
      </w:r>
      <w:bookmarkEnd w:id="685"/>
      <w:r w:rsidR="00AF2E2C">
        <w:t xml:space="preserve"> </w:t>
      </w:r>
    </w:p>
    <w:p w14:paraId="58186B20" w14:textId="77777777" w:rsidR="00900CB7" w:rsidRDefault="00E67F03" w:rsidP="00900CB7">
      <w:r>
        <w:t xml:space="preserve">The function </w:t>
      </w:r>
      <w:proofErr w:type="gramStart"/>
      <w:r>
        <w:t>draw</w:t>
      </w:r>
      <w:proofErr w:type="gramEnd"/>
      <w:r>
        <w:t xml:space="preserve"> a line between the two points and returns the object name. The optional argument [color] should be an integer from 1 to 255. If the [color] argument is omitted then current color will be used.</w:t>
      </w:r>
    </w:p>
    <w:p w14:paraId="3BD27E78" w14:textId="77777777" w:rsidR="00630756" w:rsidRPr="00875997" w:rsidRDefault="00630756" w:rsidP="00630756">
      <w:pPr>
        <w:pStyle w:val="Rubrik4"/>
      </w:pPr>
      <w:bookmarkStart w:id="686" w:name="_(CAD-MARKER_&lt;x&gt;_&lt;y&gt;"/>
      <w:bookmarkEnd w:id="686"/>
      <w:r w:rsidRPr="00875997">
        <w:t>(</w:t>
      </w:r>
      <w:hyperlink w:anchor="_(CAD-MARKER_&lt;x&gt;_&lt;y&gt;" w:history="1">
        <w:r w:rsidRPr="00875997">
          <w:rPr>
            <w:rStyle w:val="Hyperlnk"/>
            <w:bdr w:val="none" w:sz="0" w:space="0" w:color="auto"/>
          </w:rPr>
          <w:t>CAD-MARKER</w:t>
        </w:r>
      </w:hyperlink>
      <w:r w:rsidRPr="00875997">
        <w:t xml:space="preserve"> &lt;x&gt; &lt;y&gt; [</w:t>
      </w:r>
      <w:proofErr w:type="spellStart"/>
      <w:r w:rsidRPr="00875997">
        <w:t>rgb</w:t>
      </w:r>
      <w:proofErr w:type="spellEnd"/>
      <w:r w:rsidRPr="00875997">
        <w:t>-color])</w:t>
      </w:r>
    </w:p>
    <w:p w14:paraId="154AA540" w14:textId="77777777" w:rsidR="00630756" w:rsidRPr="00630756" w:rsidRDefault="00630756" w:rsidP="00630756">
      <w:r w:rsidRPr="00630756">
        <w:t xml:space="preserve">Sets a visual marker at coordinate </w:t>
      </w:r>
      <w:proofErr w:type="spellStart"/>
      <w:proofErr w:type="gramStart"/>
      <w:r w:rsidRPr="00630756">
        <w:t>x,y</w:t>
      </w:r>
      <w:proofErr w:type="spellEnd"/>
      <w:r w:rsidRPr="00630756">
        <w:t>.</w:t>
      </w:r>
      <w:proofErr w:type="gramEnd"/>
      <w:r w:rsidRPr="00630756">
        <w:t xml:space="preserve"> Also, optionally sets the color of the marker to an RGB encoded 32-bit integer 00RRGGBB. Default color is white.</w:t>
      </w:r>
    </w:p>
    <w:p w14:paraId="6BB2520D" w14:textId="77777777" w:rsidR="00630756" w:rsidRDefault="00630756" w:rsidP="00900CB7"/>
    <w:p w14:paraId="3302B9B4" w14:textId="77777777" w:rsidR="00CB1005" w:rsidRDefault="00CB1005" w:rsidP="00CB1005">
      <w:pPr>
        <w:pStyle w:val="Rubrik4"/>
      </w:pPr>
      <w:bookmarkStart w:id="687" w:name="_Toc359406313"/>
      <w:r>
        <w:t>(</w:t>
      </w:r>
      <w:hyperlink w:anchor="_(CAD-MIRROR_&lt;objects&gt;_&lt;point1&gt;" w:history="1">
        <w:r w:rsidRPr="00160B8F">
          <w:rPr>
            <w:rStyle w:val="Hyperlnk"/>
            <w:bdr w:val="none" w:sz="0" w:space="0" w:color="auto"/>
          </w:rPr>
          <w:t>CAD-MIRROR</w:t>
        </w:r>
      </w:hyperlink>
      <w:r>
        <w:t xml:space="preserve"> &lt;objects&gt; &lt;point1&gt; &lt;point2&gt;)</w:t>
      </w:r>
      <w:bookmarkEnd w:id="687"/>
    </w:p>
    <w:p w14:paraId="0A9B0756" w14:textId="77777777" w:rsidR="00CB1005" w:rsidRDefault="00CB1005" w:rsidP="00900CB7">
      <w:r>
        <w:t xml:space="preserve">The function </w:t>
      </w:r>
      <w:proofErr w:type="gramStart"/>
      <w:r>
        <w:t>mirror</w:t>
      </w:r>
      <w:proofErr w:type="gramEnd"/>
      <w:r>
        <w:t xml:space="preserve"> the &lt;objects&gt; thru &lt;point1&gt; and &lt;point2&gt;</w:t>
      </w:r>
    </w:p>
    <w:p w14:paraId="787512A7" w14:textId="77777777" w:rsidR="00CB1005" w:rsidRDefault="00CB1005" w:rsidP="00CB1005">
      <w:pPr>
        <w:pStyle w:val="Rubrik4"/>
      </w:pPr>
      <w:bookmarkStart w:id="688" w:name="_Toc359406314"/>
      <w:r>
        <w:t>(</w:t>
      </w:r>
      <w:hyperlink w:anchor="_(CAD-MOVE__&lt;objects&gt;" w:history="1">
        <w:r w:rsidRPr="00BD1438">
          <w:rPr>
            <w:rStyle w:val="Hyperlnk"/>
            <w:bdr w:val="none" w:sz="0" w:space="0" w:color="auto"/>
          </w:rPr>
          <w:t xml:space="preserve">CAD-MOVE </w:t>
        </w:r>
      </w:hyperlink>
      <w:r>
        <w:t xml:space="preserve"> &lt;objects&gt; &lt;from&gt; &lt;to&gt;)</w:t>
      </w:r>
      <w:bookmarkEnd w:id="688"/>
    </w:p>
    <w:p w14:paraId="3E599B83" w14:textId="79F63D6E" w:rsidR="00CB1005" w:rsidRPr="008E5756" w:rsidRDefault="00CB1005" w:rsidP="00CB1005">
      <w:r>
        <w:t xml:space="preserve">The function </w:t>
      </w:r>
      <w:r w:rsidR="000A5301">
        <w:t>moves</w:t>
      </w:r>
      <w:r>
        <w:t xml:space="preserve"> the objects &lt;from&gt; &lt;to&gt; </w:t>
      </w:r>
    </w:p>
    <w:p w14:paraId="0EAFBA66" w14:textId="77777777" w:rsidR="00B662EF" w:rsidRDefault="00CB1005" w:rsidP="00B662EF">
      <w:pPr>
        <w:pStyle w:val="Rubrik4"/>
      </w:pPr>
      <w:r>
        <w:t xml:space="preserve"> </w:t>
      </w:r>
      <w:bookmarkStart w:id="689" w:name="_Toc359406315"/>
      <w:r w:rsidR="00B662EF">
        <w:t>(</w:t>
      </w:r>
      <w:hyperlink w:anchor="_(CAD-NEW_[file_name])" w:history="1">
        <w:r w:rsidR="00B662EF" w:rsidRPr="00F12F11">
          <w:rPr>
            <w:rStyle w:val="Hyperlnk"/>
            <w:bdr w:val="none" w:sz="0" w:space="0" w:color="auto"/>
          </w:rPr>
          <w:t>CAD-NEW</w:t>
        </w:r>
      </w:hyperlink>
      <w:r w:rsidR="00B662EF">
        <w:t xml:space="preserve"> [file name])</w:t>
      </w:r>
      <w:bookmarkEnd w:id="689"/>
    </w:p>
    <w:p w14:paraId="068E8B50" w14:textId="5EF17B28" w:rsidR="00B662EF" w:rsidRDefault="00B662EF" w:rsidP="00900CB7">
      <w:r>
        <w:t xml:space="preserve">The function creates a new drawing. If the optional argument [file name] is given then this will be the default name of the drawing. If no name </w:t>
      </w:r>
      <w:proofErr w:type="gramStart"/>
      <w:r>
        <w:t>are</w:t>
      </w:r>
      <w:proofErr w:type="gramEnd"/>
      <w:r>
        <w:t xml:space="preserve"> given then the system will use a standard name like Noname1, Noname2 and so on. Note! The function </w:t>
      </w:r>
      <w:proofErr w:type="gramStart"/>
      <w:r>
        <w:t>do</w:t>
      </w:r>
      <w:proofErr w:type="gramEnd"/>
      <w:r>
        <w:t xml:space="preserve"> not create the file on the hard disk. It has to be saved as normal.</w:t>
      </w:r>
    </w:p>
    <w:p w14:paraId="710E8917" w14:textId="26BCE0F1" w:rsidR="005C1FFF" w:rsidRDefault="005C1FFF" w:rsidP="008170B6">
      <w:pPr>
        <w:pStyle w:val="Rubrik4"/>
      </w:pPr>
      <w:bookmarkStart w:id="690" w:name="_(CAD-OPEN_&lt;file_name&gt;"/>
      <w:bookmarkEnd w:id="690"/>
      <w:r>
        <w:t>(</w:t>
      </w:r>
      <w:hyperlink w:anchor="_(CAD-OPEN_&lt;file_name&gt;" w:history="1">
        <w:r w:rsidRPr="008170B6">
          <w:rPr>
            <w:rStyle w:val="Hyperlnk"/>
            <w:bdr w:val="none" w:sz="0" w:space="0" w:color="auto"/>
          </w:rPr>
          <w:t>CAD-OPEN</w:t>
        </w:r>
      </w:hyperlink>
      <w:r>
        <w:t xml:space="preserve"> &lt;file name&gt;</w:t>
      </w:r>
      <w:r w:rsidR="008170B6">
        <w:t xml:space="preserve"> [point])</w:t>
      </w:r>
    </w:p>
    <w:p w14:paraId="370E3692" w14:textId="2A50CDF3" w:rsidR="008170B6" w:rsidRDefault="000A5301" w:rsidP="008170B6">
      <w:r>
        <w:t>The file must exist else you will have an alert box with a warning.</w:t>
      </w:r>
    </w:p>
    <w:p w14:paraId="400BF39B" w14:textId="60523B05" w:rsidR="000A5301" w:rsidRDefault="000A5301" w:rsidP="008170B6">
      <w:r>
        <w:t>If the argument [point] is missing, the function returns nil. The drawing will be open in a new window.</w:t>
      </w:r>
    </w:p>
    <w:p w14:paraId="032E8369" w14:textId="03E50900" w:rsidR="000A5301" w:rsidRDefault="000A5301" w:rsidP="008170B6">
      <w:r>
        <w:t>If the [point] argument is mentioned and nil, the user must pick the insertion point.</w:t>
      </w:r>
      <w:r w:rsidR="007A45D6">
        <w:t xml:space="preserve"> The drawing will be inserted in existing drawing. The function returns a list with all objects</w:t>
      </w:r>
    </w:p>
    <w:p w14:paraId="30419A03" w14:textId="4DFC8CCF" w:rsidR="000A5301" w:rsidRDefault="000A5301" w:rsidP="008170B6">
      <w:r>
        <w:t>If the [point] argument is a valid list, the drawing will be inserted at that position</w:t>
      </w:r>
      <w:r w:rsidR="007A45D6">
        <w:t xml:space="preserve"> in existing drawing.</w:t>
      </w:r>
      <w:r w:rsidR="007A45D6" w:rsidRPr="007A45D6">
        <w:t xml:space="preserve"> </w:t>
      </w:r>
      <w:r w:rsidR="007A45D6">
        <w:t>The function returns a list with all objects.</w:t>
      </w:r>
    </w:p>
    <w:p w14:paraId="25832EA4" w14:textId="77777777" w:rsidR="007F11CC" w:rsidRDefault="007F11CC" w:rsidP="007F11CC">
      <w:pPr>
        <w:pStyle w:val="Rubrik4"/>
      </w:pPr>
      <w:bookmarkStart w:id="691" w:name="_(CAD-RECTANGLE_&lt;lowerleft&gt;_&lt;toprigh"/>
      <w:bookmarkStart w:id="692" w:name="_Toc359406318"/>
      <w:bookmarkStart w:id="693" w:name="_Toc359406316"/>
      <w:bookmarkEnd w:id="691"/>
      <w:r>
        <w:t>(</w:t>
      </w:r>
      <w:hyperlink w:anchor="_(CAD-POINT_&lt;point&gt;_&lt;color&gt;)" w:history="1">
        <w:r w:rsidRPr="00BD1438">
          <w:rPr>
            <w:rStyle w:val="Hyperlnk"/>
            <w:bdr w:val="none" w:sz="0" w:space="0" w:color="auto"/>
          </w:rPr>
          <w:t>CAD-POINT</w:t>
        </w:r>
      </w:hyperlink>
      <w:r>
        <w:t xml:space="preserve"> &lt;point&gt; [color])</w:t>
      </w:r>
      <w:bookmarkEnd w:id="692"/>
    </w:p>
    <w:p w14:paraId="34A1145C" w14:textId="77777777" w:rsidR="007F11CC" w:rsidRDefault="007F11CC" w:rsidP="007F11CC">
      <w:r>
        <w:t>The function draws a point in current point style at the &lt;point&gt; argument.</w:t>
      </w:r>
      <w:r w:rsidRPr="00E67F03">
        <w:t xml:space="preserve"> </w:t>
      </w:r>
      <w:r>
        <w:t>The optional argument [color] should be an integer from 1 to 255. If the [color] argument is omitted then current color will be used.</w:t>
      </w:r>
    </w:p>
    <w:p w14:paraId="2296CB8A" w14:textId="77777777" w:rsidR="00AE6408" w:rsidRDefault="00AE6408" w:rsidP="00AE6408">
      <w:pPr>
        <w:pStyle w:val="Rubrik4"/>
      </w:pPr>
      <w:bookmarkStart w:id="694" w:name="_(CAD-POLYBEGIN)"/>
      <w:bookmarkEnd w:id="694"/>
      <w:r>
        <w:t>(</w:t>
      </w:r>
      <w:hyperlink w:anchor="_(CAD-POLYBEGIN)" w:history="1">
        <w:r w:rsidRPr="00AE6408">
          <w:rPr>
            <w:rStyle w:val="Hyperlnk"/>
            <w:bdr w:val="none" w:sz="0" w:space="0" w:color="auto"/>
          </w:rPr>
          <w:t>CAD-POLYBEGIN</w:t>
        </w:r>
      </w:hyperlink>
      <w:r>
        <w:t>)</w:t>
      </w:r>
    </w:p>
    <w:p w14:paraId="0E0B36DE" w14:textId="77777777" w:rsidR="00AE6408" w:rsidRDefault="00AE6408" w:rsidP="007F11CC">
      <w:r>
        <w:t>Returns a new polyline object.</w:t>
      </w:r>
      <w:r w:rsidR="003B6DE5">
        <w:t xml:space="preserve"> See also the CAD-POLYPOINT and CAD POLYEND functions.</w:t>
      </w:r>
    </w:p>
    <w:p w14:paraId="5F448BEF" w14:textId="77777777" w:rsidR="00AE6408" w:rsidRDefault="00AE6408" w:rsidP="00AE6408">
      <w:pPr>
        <w:pStyle w:val="Rubrik4"/>
      </w:pPr>
      <w:bookmarkStart w:id="695" w:name="_(CAD-POLYPOINT_&lt;object&gt;_&lt;x&gt;"/>
      <w:bookmarkEnd w:id="695"/>
      <w:r>
        <w:t>(</w:t>
      </w:r>
      <w:hyperlink w:anchor="_(CAD-POLYPOINT_&lt;object&gt;_&lt;x&gt;" w:history="1">
        <w:r w:rsidRPr="00AE6408">
          <w:rPr>
            <w:rStyle w:val="Hyperlnk"/>
            <w:bdr w:val="none" w:sz="0" w:space="0" w:color="auto"/>
          </w:rPr>
          <w:t>CAD-POLYPOINT</w:t>
        </w:r>
      </w:hyperlink>
      <w:r>
        <w:t xml:space="preserve"> &lt;object&gt; &lt;x&gt; &lt;y&gt; [&lt;x-center&gt; &lt;y-center&gt;</w:t>
      </w:r>
      <w:r w:rsidR="005B40A0">
        <w:t xml:space="preserve"> &lt;</w:t>
      </w:r>
      <w:proofErr w:type="spellStart"/>
      <w:r w:rsidR="005B40A0">
        <w:t>ccw</w:t>
      </w:r>
      <w:proofErr w:type="spellEnd"/>
      <w:r w:rsidR="005B40A0">
        <w:t>&gt;</w:t>
      </w:r>
      <w:r>
        <w:t>])</w:t>
      </w:r>
    </w:p>
    <w:p w14:paraId="63B92CE2" w14:textId="77777777" w:rsidR="00AE6408" w:rsidRDefault="00AE6408" w:rsidP="007F11CC">
      <w:r>
        <w:t>Add a segment to the polyline created with the CAD-POLYBEGIN function. If the argument &lt;x-center&gt; and &lt;y-center&gt; is used then the segment will be an arc.</w:t>
      </w:r>
    </w:p>
    <w:p w14:paraId="51FBCADE" w14:textId="77777777" w:rsidR="00AE6408" w:rsidRDefault="00AE6408" w:rsidP="00AE6408">
      <w:pPr>
        <w:pStyle w:val="Rubrik4"/>
      </w:pPr>
      <w:bookmarkStart w:id="696" w:name="_(CAD-POLYEND_&lt;object&gt;_&lt;color&gt;"/>
      <w:bookmarkEnd w:id="696"/>
      <w:r>
        <w:t>(</w:t>
      </w:r>
      <w:hyperlink w:anchor="_(CAD-POLYEND_&lt;object&gt;_&lt;color&gt;" w:history="1">
        <w:r w:rsidRPr="00AE6408">
          <w:rPr>
            <w:rStyle w:val="Hyperlnk"/>
            <w:bdr w:val="none" w:sz="0" w:space="0" w:color="auto"/>
          </w:rPr>
          <w:t>CAD-POLYEND</w:t>
        </w:r>
      </w:hyperlink>
      <w:r>
        <w:t xml:space="preserve"> &lt;object&gt; &lt;color&gt; [close])</w:t>
      </w:r>
    </w:p>
    <w:p w14:paraId="43A28EA6" w14:textId="77777777" w:rsidR="00AE6408" w:rsidRDefault="00AE6408" w:rsidP="007F11CC">
      <w:r>
        <w:t>Finish the polyline object created with the CAD-POLYBEGIN and CAD-POLYPOINT functions.</w:t>
      </w:r>
      <w:r w:rsidR="005B3519">
        <w:t xml:space="preserve"> The function returns the object name.</w:t>
      </w:r>
    </w:p>
    <w:p w14:paraId="4E4754A4" w14:textId="77777777" w:rsidR="00AE6408" w:rsidRDefault="003B6DE5" w:rsidP="007F11CC">
      <w:r>
        <w:t>The example below will create a polyline and then delete it.</w:t>
      </w:r>
    </w:p>
    <w:p w14:paraId="69FF1221" w14:textId="55CB3789" w:rsidR="00E5316D" w:rsidRPr="001676F2" w:rsidRDefault="00AE6408" w:rsidP="003B6DE5">
      <w:pPr>
        <w:pStyle w:val="LISPSAMPLE"/>
        <w:tabs>
          <w:tab w:val="left" w:pos="4678"/>
        </w:tabs>
      </w:pPr>
      <w:r>
        <w:t>(SETQ obj (CAD-POLYBEGIN))</w:t>
      </w:r>
      <w:r w:rsidR="005B40A0">
        <w:br/>
      </w:r>
      <w:r>
        <w:t xml:space="preserve">(CAD-POLYPOINT </w:t>
      </w:r>
      <w:r w:rsidR="005B40A0">
        <w:t>obj</w:t>
      </w:r>
      <w:r>
        <w:t xml:space="preserve"> 0 0) </w:t>
      </w:r>
      <w:r w:rsidR="003B6DE5">
        <w:tab/>
      </w:r>
      <w:r w:rsidR="003B6DE5">
        <w:tab/>
      </w:r>
      <w:r>
        <w:t>;</w:t>
      </w:r>
      <w:r w:rsidR="003B6DE5">
        <w:t xml:space="preserve"> </w:t>
      </w:r>
      <w:proofErr w:type="spellStart"/>
      <w:r>
        <w:t>start</w:t>
      </w:r>
      <w:r w:rsidR="005B40A0">
        <w:t>point</w:t>
      </w:r>
      <w:proofErr w:type="spellEnd"/>
      <w:r w:rsidR="005B40A0">
        <w:t xml:space="preserve"> of the polyline</w:t>
      </w:r>
      <w:r w:rsidR="005B40A0">
        <w:br/>
      </w:r>
      <w:r>
        <w:t xml:space="preserve">(CAD-POLYPOINT </w:t>
      </w:r>
      <w:r w:rsidR="005B40A0">
        <w:t>obj</w:t>
      </w:r>
      <w:r>
        <w:t xml:space="preserve"> 100 0 50 0 T) </w:t>
      </w:r>
      <w:r w:rsidR="003B6DE5">
        <w:tab/>
      </w:r>
      <w:r>
        <w:t xml:space="preserve">; </w:t>
      </w:r>
      <w:r w:rsidR="005B40A0">
        <w:t>adds a CCW arc segment to the polyline</w:t>
      </w:r>
      <w:r w:rsidR="005B40A0">
        <w:br/>
      </w:r>
      <w:r>
        <w:t xml:space="preserve">(CAD-POLYPOINT </w:t>
      </w:r>
      <w:r w:rsidR="005B40A0">
        <w:t>obj</w:t>
      </w:r>
      <w:r>
        <w:t xml:space="preserve"> 100 200) </w:t>
      </w:r>
      <w:r w:rsidR="003B6DE5">
        <w:tab/>
      </w:r>
      <w:r>
        <w:t xml:space="preserve">; </w:t>
      </w:r>
      <w:r w:rsidR="005B40A0">
        <w:t>adds a line segment to the polyline</w:t>
      </w:r>
      <w:r w:rsidR="005B40A0">
        <w:br/>
      </w:r>
      <w:r>
        <w:t xml:space="preserve">(CAD-POLYPOINT </w:t>
      </w:r>
      <w:r w:rsidR="005B40A0">
        <w:t>obj</w:t>
      </w:r>
      <w:r>
        <w:t xml:space="preserve"> 0 200 50 200 nil) ; </w:t>
      </w:r>
      <w:r w:rsidR="005B40A0">
        <w:t>adds a CW arc segment to the polyline</w:t>
      </w:r>
      <w:r w:rsidR="005B3519">
        <w:br/>
        <w:t xml:space="preserve">(SETQ handle </w:t>
      </w:r>
      <w:r>
        <w:t xml:space="preserve">(CAD-POLYEND </w:t>
      </w:r>
      <w:r w:rsidR="005B40A0">
        <w:t>obj</w:t>
      </w:r>
      <w:r>
        <w:t xml:space="preserve"> 2 T)</w:t>
      </w:r>
      <w:r w:rsidR="005B3519">
        <w:t>)</w:t>
      </w:r>
      <w:r>
        <w:t xml:space="preserve"> </w:t>
      </w:r>
      <w:r w:rsidR="003B6DE5">
        <w:tab/>
      </w:r>
      <w:r>
        <w:t xml:space="preserve">; </w:t>
      </w:r>
      <w:r w:rsidR="005B40A0">
        <w:t xml:space="preserve">Finish the closed </w:t>
      </w:r>
      <w:r w:rsidR="003B6DE5">
        <w:t xml:space="preserve">yellow </w:t>
      </w:r>
      <w:r w:rsidR="005B40A0">
        <w:t>polyline</w:t>
      </w:r>
      <w:r w:rsidR="003B6DE5">
        <w:t>.</w:t>
      </w:r>
      <w:r w:rsidR="005B3519">
        <w:br/>
        <w:t>(ALERT "</w:t>
      </w:r>
      <w:r w:rsidR="003B6DE5">
        <w:t>The polyline o</w:t>
      </w:r>
      <w:r w:rsidR="005B3519">
        <w:t>bject will be deleted")</w:t>
      </w:r>
      <w:r w:rsidR="005B3519">
        <w:br/>
        <w:t>(CAD-DELETE handle)</w:t>
      </w:r>
      <w:r w:rsidR="005B3519">
        <w:br/>
        <w:t>(CAD-REGEN)</w:t>
      </w:r>
    </w:p>
    <w:p w14:paraId="4F199C5D" w14:textId="77777777" w:rsidR="00AF2E2C" w:rsidRDefault="00E67F03" w:rsidP="00E67F03">
      <w:pPr>
        <w:pStyle w:val="Rubrik4"/>
      </w:pPr>
      <w:r>
        <w:t>(</w:t>
      </w:r>
      <w:hyperlink w:anchor="_(CAD-RECTANGLE_&lt;lowerleft&gt;_&lt;toprigh" w:history="1">
        <w:r w:rsidR="00AF2E2C" w:rsidRPr="00BD1438">
          <w:rPr>
            <w:rStyle w:val="Hyperlnk"/>
            <w:bdr w:val="none" w:sz="0" w:space="0" w:color="auto"/>
          </w:rPr>
          <w:t>CAD-RECTANGLE</w:t>
        </w:r>
      </w:hyperlink>
      <w:r w:rsidR="00AF2E2C">
        <w:t xml:space="preserve"> </w:t>
      </w:r>
      <w:r>
        <w:t>&lt;</w:t>
      </w:r>
      <w:proofErr w:type="spellStart"/>
      <w:r>
        <w:t>lowerleft</w:t>
      </w:r>
      <w:proofErr w:type="spellEnd"/>
      <w:r>
        <w:t>&gt; &lt;</w:t>
      </w:r>
      <w:proofErr w:type="spellStart"/>
      <w:r w:rsidR="00AF2E2C">
        <w:t>topright</w:t>
      </w:r>
      <w:proofErr w:type="spellEnd"/>
      <w:r>
        <w:t>&gt; [</w:t>
      </w:r>
      <w:r w:rsidR="00AF2E2C">
        <w:t>color</w:t>
      </w:r>
      <w:r>
        <w:t>])</w:t>
      </w:r>
      <w:bookmarkEnd w:id="693"/>
    </w:p>
    <w:p w14:paraId="2490807E" w14:textId="77777777" w:rsidR="00E67F03" w:rsidRDefault="00E67F03" w:rsidP="00E67F03">
      <w:r>
        <w:t xml:space="preserve">The function </w:t>
      </w:r>
      <w:proofErr w:type="gramStart"/>
      <w:r>
        <w:t>draw</w:t>
      </w:r>
      <w:proofErr w:type="gramEnd"/>
      <w:r>
        <w:t xml:space="preserve"> a rectangle between the corner points and returns the object name.</w:t>
      </w:r>
      <w:r w:rsidRPr="00E67F03">
        <w:t xml:space="preserve"> </w:t>
      </w:r>
      <w:r>
        <w:t>The optional argument [color] should be an integer from 1 to 255. If the [color] argument is omitted then current color will be used.</w:t>
      </w:r>
    </w:p>
    <w:p w14:paraId="569E1A0B" w14:textId="77777777" w:rsidR="00E67F03" w:rsidRDefault="00E67F03" w:rsidP="00E67F03">
      <w:pPr>
        <w:pStyle w:val="Rubrik4"/>
      </w:pPr>
      <w:bookmarkStart w:id="697" w:name="_Toc359406319"/>
      <w:r>
        <w:t>(</w:t>
      </w:r>
      <w:hyperlink w:anchor="_(CAD-REDRAW)" w:history="1">
        <w:r w:rsidRPr="00BD1438">
          <w:rPr>
            <w:rStyle w:val="Hyperlnk"/>
            <w:bdr w:val="none" w:sz="0" w:space="0" w:color="auto"/>
          </w:rPr>
          <w:t>CAD-REDRAW</w:t>
        </w:r>
      </w:hyperlink>
      <w:r>
        <w:t>)</w:t>
      </w:r>
      <w:bookmarkEnd w:id="697"/>
    </w:p>
    <w:p w14:paraId="0A5A01A6" w14:textId="77777777" w:rsidR="00E67F03" w:rsidRDefault="00E67F03" w:rsidP="00E67F03">
      <w:r>
        <w:t xml:space="preserve">After you have added </w:t>
      </w:r>
      <w:proofErr w:type="gramStart"/>
      <w:r>
        <w:t>object</w:t>
      </w:r>
      <w:proofErr w:type="gramEnd"/>
      <w:r>
        <w:t xml:space="preserve"> you must run this function to have them visible on the CAD screen.</w:t>
      </w:r>
    </w:p>
    <w:p w14:paraId="39FDF521" w14:textId="77777777" w:rsidR="00E67F03" w:rsidRDefault="00E67F03" w:rsidP="00E67F03">
      <w:pPr>
        <w:pStyle w:val="Rubrik4"/>
      </w:pPr>
      <w:bookmarkStart w:id="698" w:name="_(CAD-REGEN_[object_list])"/>
      <w:bookmarkStart w:id="699" w:name="_Toc359406320"/>
      <w:bookmarkEnd w:id="698"/>
      <w:r>
        <w:t>(</w:t>
      </w:r>
      <w:hyperlink w:anchor="_(CAD-REGEN_[object_list])" w:history="1">
        <w:r w:rsidRPr="00BD1438">
          <w:rPr>
            <w:rStyle w:val="Hyperlnk"/>
            <w:bdr w:val="none" w:sz="0" w:space="0" w:color="auto"/>
          </w:rPr>
          <w:t>CAD-REGEN</w:t>
        </w:r>
      </w:hyperlink>
      <w:r>
        <w:t xml:space="preserve"> [object</w:t>
      </w:r>
      <w:r w:rsidR="00BD1438">
        <w:t>s</w:t>
      </w:r>
      <w:r>
        <w:t>])</w:t>
      </w:r>
      <w:bookmarkEnd w:id="699"/>
    </w:p>
    <w:p w14:paraId="5EB1B2D3" w14:textId="77777777" w:rsidR="00E67F03" w:rsidRDefault="00E67F03" w:rsidP="00E67F03">
      <w:r>
        <w:t>The function regenerates the objects in the [object list]. If the [object list] is omitted then all objects are regenerated.</w:t>
      </w:r>
    </w:p>
    <w:p w14:paraId="62263F90" w14:textId="77777777" w:rsidR="00CB1005" w:rsidRDefault="00CB1005" w:rsidP="00CB1005">
      <w:pPr>
        <w:pStyle w:val="Rubrik4"/>
      </w:pPr>
      <w:bookmarkStart w:id="700" w:name="_Toc359406321"/>
      <w:r>
        <w:t>(</w:t>
      </w:r>
      <w:hyperlink w:anchor="_(CAD-REPLACE_&lt;objects&gt;)" w:history="1">
        <w:r w:rsidRPr="00BD1438">
          <w:rPr>
            <w:rStyle w:val="Hyperlnk"/>
            <w:bdr w:val="none" w:sz="0" w:space="0" w:color="auto"/>
          </w:rPr>
          <w:t>CAD-REPLACE</w:t>
        </w:r>
      </w:hyperlink>
      <w:r>
        <w:t xml:space="preserve"> &lt;objects&gt;)</w:t>
      </w:r>
      <w:bookmarkEnd w:id="700"/>
    </w:p>
    <w:p w14:paraId="70615B44" w14:textId="77777777" w:rsidR="00CB1005" w:rsidRDefault="00CB1005" w:rsidP="00CB1005">
      <w:r>
        <w:t>This function must be used to update the UNDO function.</w:t>
      </w:r>
    </w:p>
    <w:p w14:paraId="61F72561" w14:textId="77777777" w:rsidR="00CB1005" w:rsidRDefault="00CB1005" w:rsidP="00E67F03">
      <w:r>
        <w:t>Replace an exist object with a new object.</w:t>
      </w:r>
    </w:p>
    <w:p w14:paraId="6161E6CF" w14:textId="77777777" w:rsidR="007F11CC" w:rsidRDefault="007F11CC" w:rsidP="007F11CC">
      <w:pPr>
        <w:pStyle w:val="Rubrik4"/>
      </w:pPr>
      <w:bookmarkStart w:id="701" w:name="_(CAD-ROTATE_&lt;objects&gt;_&lt;angle&gt;"/>
      <w:bookmarkStart w:id="702" w:name="_Toc359406317"/>
      <w:bookmarkEnd w:id="701"/>
      <w:r>
        <w:t>(</w:t>
      </w:r>
      <w:hyperlink w:anchor="_(CAD-ROTATE_&lt;objects&gt;_&lt;angle&gt;" w:history="1">
        <w:r w:rsidRPr="00096140">
          <w:rPr>
            <w:rStyle w:val="Hyperlnk"/>
            <w:bdr w:val="none" w:sz="0" w:space="0" w:color="auto"/>
          </w:rPr>
          <w:t>CAD-ROTATE</w:t>
        </w:r>
      </w:hyperlink>
      <w:r>
        <w:t xml:space="preserve"> &lt;objects&gt; &lt;angle&gt; &lt;center&gt;)</w:t>
      </w:r>
      <w:bookmarkEnd w:id="702"/>
    </w:p>
    <w:p w14:paraId="03E0749C" w14:textId="77777777" w:rsidR="007F11CC" w:rsidRDefault="007F11CC" w:rsidP="007F11CC">
      <w:r>
        <w:t xml:space="preserve">The function </w:t>
      </w:r>
      <w:proofErr w:type="gramStart"/>
      <w:r>
        <w:t>rotate</w:t>
      </w:r>
      <w:proofErr w:type="gramEnd"/>
      <w:r>
        <w:t xml:space="preserve"> the &lt;objects&gt; in an &lt;angle&gt; from the &lt;center&gt;</w:t>
      </w:r>
    </w:p>
    <w:p w14:paraId="54E63D3E" w14:textId="77777777" w:rsidR="00D81191" w:rsidRPr="00D81191" w:rsidRDefault="00CB1005" w:rsidP="00D81191">
      <w:pPr>
        <w:pStyle w:val="Rubrik4"/>
      </w:pPr>
      <w:bookmarkStart w:id="703" w:name="_(CAD-SET_&lt;object&gt;_&lt;key&gt;)"/>
      <w:bookmarkStart w:id="704" w:name="_(CAD-SET_&lt;object&gt;_&lt;key&gt;"/>
      <w:bookmarkEnd w:id="703"/>
      <w:bookmarkEnd w:id="704"/>
      <w:r>
        <w:t xml:space="preserve"> </w:t>
      </w:r>
      <w:bookmarkStart w:id="705" w:name="_Toc359406322"/>
      <w:r w:rsidR="00D81191">
        <w:t>(</w:t>
      </w:r>
      <w:hyperlink w:anchor="_(CAD-SET_&lt;object&gt;_&lt;key&gt;)" w:history="1">
        <w:r w:rsidR="00D81191" w:rsidRPr="00BD1438">
          <w:rPr>
            <w:rStyle w:val="Hyperlnk"/>
            <w:bdr w:val="none" w:sz="0" w:space="0" w:color="auto"/>
          </w:rPr>
          <w:t>CAD-SET</w:t>
        </w:r>
      </w:hyperlink>
      <w:r w:rsidR="00D81191" w:rsidRPr="00D81191">
        <w:t xml:space="preserve"> &lt;object&gt; &lt;key&gt;</w:t>
      </w:r>
      <w:r w:rsidR="00752C8A">
        <w:t xml:space="preserve"> &lt;value&gt;</w:t>
      </w:r>
      <w:r w:rsidR="00D81191" w:rsidRPr="00D81191">
        <w:t>)</w:t>
      </w:r>
      <w:bookmarkEnd w:id="705"/>
    </w:p>
    <w:p w14:paraId="1FC852AF" w14:textId="77777777" w:rsidR="00D81191" w:rsidRDefault="00D81191" w:rsidP="00D81191">
      <w:r w:rsidRPr="00D81191">
        <w:t xml:space="preserve">This function makes it possible </w:t>
      </w:r>
      <w:r w:rsidR="00CB1005">
        <w:t>to change</w:t>
      </w:r>
      <w:r w:rsidR="00752C8A">
        <w:t xml:space="preserve"> information on</w:t>
      </w:r>
      <w:r>
        <w:t xml:space="preserve"> different objects on the screen. If you have a list of </w:t>
      </w:r>
      <w:proofErr w:type="gramStart"/>
      <w:r>
        <w:t>object</w:t>
      </w:r>
      <w:proofErr w:type="gramEnd"/>
      <w:r>
        <w:t xml:space="preserve"> then you must check one object at a time. The function will return the </w:t>
      </w:r>
      <w:r w:rsidR="00752C8A">
        <w:t>value</w:t>
      </w:r>
      <w:r>
        <w:t>.</w:t>
      </w:r>
    </w:p>
    <w:tbl>
      <w:tblPr>
        <w:tblStyle w:val="Tabellrutnt"/>
        <w:tblW w:w="0" w:type="auto"/>
        <w:tblLook w:val="04A0" w:firstRow="1" w:lastRow="0" w:firstColumn="1" w:lastColumn="0" w:noHBand="0" w:noVBand="1"/>
      </w:tblPr>
      <w:tblGrid>
        <w:gridCol w:w="1668"/>
        <w:gridCol w:w="5402"/>
      </w:tblGrid>
      <w:tr w:rsidR="00D81191" w14:paraId="7B58A4CF" w14:textId="77777777" w:rsidTr="0084389F">
        <w:tc>
          <w:tcPr>
            <w:tcW w:w="1668" w:type="dxa"/>
          </w:tcPr>
          <w:p w14:paraId="6318D146" w14:textId="77777777" w:rsidR="00D81191" w:rsidRDefault="00D81191" w:rsidP="00DE1A88">
            <w:r>
              <w:t>Key</w:t>
            </w:r>
          </w:p>
        </w:tc>
        <w:tc>
          <w:tcPr>
            <w:tcW w:w="5402" w:type="dxa"/>
          </w:tcPr>
          <w:p w14:paraId="4A215221" w14:textId="77777777" w:rsidR="00D81191" w:rsidRDefault="00D81191" w:rsidP="00DE1A88">
            <w:r>
              <w:t>Returns</w:t>
            </w:r>
          </w:p>
        </w:tc>
      </w:tr>
      <w:tr w:rsidR="00045522" w14:paraId="75563108" w14:textId="77777777" w:rsidTr="0084389F">
        <w:tc>
          <w:tcPr>
            <w:tcW w:w="1668" w:type="dxa"/>
          </w:tcPr>
          <w:p w14:paraId="12B79DD3" w14:textId="77777777" w:rsidR="00045522" w:rsidRDefault="00045522" w:rsidP="00DE1A88">
            <w:r>
              <w:t>"COLOR"</w:t>
            </w:r>
          </w:p>
        </w:tc>
        <w:tc>
          <w:tcPr>
            <w:tcW w:w="5402" w:type="dxa"/>
          </w:tcPr>
          <w:p w14:paraId="292E6E9C" w14:textId="77777777" w:rsidR="00045522" w:rsidRDefault="00045522" w:rsidP="00DE1A88">
            <w:r>
              <w:t>Set the color of the object as an integer</w:t>
            </w:r>
          </w:p>
        </w:tc>
      </w:tr>
      <w:tr w:rsidR="00045522" w14:paraId="2DD49773" w14:textId="77777777" w:rsidTr="0084389F">
        <w:tc>
          <w:tcPr>
            <w:tcW w:w="1668" w:type="dxa"/>
          </w:tcPr>
          <w:p w14:paraId="06A4025C" w14:textId="77777777" w:rsidR="00045522" w:rsidRDefault="00045522" w:rsidP="00DE1A88">
            <w:r>
              <w:t>"CUSTOMER"</w:t>
            </w:r>
          </w:p>
        </w:tc>
        <w:tc>
          <w:tcPr>
            <w:tcW w:w="5402" w:type="dxa"/>
          </w:tcPr>
          <w:p w14:paraId="5CFB400A" w14:textId="77777777" w:rsidR="00045522" w:rsidRDefault="00045522" w:rsidP="00DE1A88">
            <w:r>
              <w:t xml:space="preserve">Set the </w:t>
            </w:r>
            <w:proofErr w:type="gramStart"/>
            <w:r>
              <w:t>customer</w:t>
            </w:r>
            <w:proofErr w:type="gramEnd"/>
            <w:r>
              <w:t xml:space="preserve"> name as a string. This should p</w:t>
            </w:r>
          </w:p>
        </w:tc>
      </w:tr>
      <w:tr w:rsidR="00045522" w14:paraId="24E94D7E" w14:textId="77777777" w:rsidTr="0084389F">
        <w:tc>
          <w:tcPr>
            <w:tcW w:w="1668" w:type="dxa"/>
          </w:tcPr>
          <w:p w14:paraId="4FC2EC1F" w14:textId="77777777" w:rsidR="00045522" w:rsidRDefault="00045522" w:rsidP="00DE1A88">
            <w:r>
              <w:t>"LAYER"</w:t>
            </w:r>
          </w:p>
        </w:tc>
        <w:tc>
          <w:tcPr>
            <w:tcW w:w="5402" w:type="dxa"/>
          </w:tcPr>
          <w:p w14:paraId="03E936D5" w14:textId="77777777" w:rsidR="00045522" w:rsidRDefault="00045522" w:rsidP="00DE1A88">
            <w:r>
              <w:t>Set the layer name of the object as a string</w:t>
            </w:r>
          </w:p>
        </w:tc>
      </w:tr>
      <w:tr w:rsidR="00045522" w14:paraId="0EF510E5" w14:textId="77777777" w:rsidTr="0084389F">
        <w:tc>
          <w:tcPr>
            <w:tcW w:w="1668" w:type="dxa"/>
          </w:tcPr>
          <w:p w14:paraId="254E9286" w14:textId="77777777" w:rsidR="00045522" w:rsidRDefault="00045522" w:rsidP="00DE1A88">
            <w:r>
              <w:t>"NAME"</w:t>
            </w:r>
          </w:p>
        </w:tc>
        <w:tc>
          <w:tcPr>
            <w:tcW w:w="5402" w:type="dxa"/>
          </w:tcPr>
          <w:p w14:paraId="5257D78D" w14:textId="77777777" w:rsidR="00045522" w:rsidRDefault="00045522" w:rsidP="00DE1A88">
            <w:r>
              <w:t>Sets the name of the part</w:t>
            </w:r>
          </w:p>
        </w:tc>
      </w:tr>
      <w:tr w:rsidR="00045522" w14:paraId="25D18BEC" w14:textId="77777777" w:rsidTr="0084389F">
        <w:tc>
          <w:tcPr>
            <w:tcW w:w="1668" w:type="dxa"/>
          </w:tcPr>
          <w:p w14:paraId="6A95DE68" w14:textId="77777777" w:rsidR="00045522" w:rsidRDefault="00045522" w:rsidP="00DE1A88">
            <w:r>
              <w:t>"QUANTITY"</w:t>
            </w:r>
          </w:p>
        </w:tc>
        <w:tc>
          <w:tcPr>
            <w:tcW w:w="5402" w:type="dxa"/>
          </w:tcPr>
          <w:p w14:paraId="128224FC" w14:textId="77777777" w:rsidR="00045522" w:rsidRDefault="00045522" w:rsidP="00752C8A">
            <w:r>
              <w:t>Set the quantity of a part. If it's not a part then the function returns nil</w:t>
            </w:r>
          </w:p>
        </w:tc>
      </w:tr>
      <w:tr w:rsidR="00045522" w14:paraId="4D67653A" w14:textId="77777777" w:rsidTr="0084389F">
        <w:tc>
          <w:tcPr>
            <w:tcW w:w="1668" w:type="dxa"/>
          </w:tcPr>
          <w:p w14:paraId="72F1B54C" w14:textId="77777777" w:rsidR="00045522" w:rsidRDefault="00045522" w:rsidP="00DE1A88">
            <w:r>
              <w:t>"SELECTED"</w:t>
            </w:r>
          </w:p>
        </w:tc>
        <w:tc>
          <w:tcPr>
            <w:tcW w:w="5402" w:type="dxa"/>
          </w:tcPr>
          <w:p w14:paraId="3DC51946" w14:textId="77777777" w:rsidR="00045522" w:rsidRDefault="00045522" w:rsidP="00752C8A">
            <w:r>
              <w:t>Select object if the value is T.</w:t>
            </w:r>
          </w:p>
        </w:tc>
      </w:tr>
    </w:tbl>
    <w:p w14:paraId="12A330E6" w14:textId="77777777" w:rsidR="00C72E11" w:rsidRDefault="00C72E11" w:rsidP="00C72E11">
      <w:bookmarkStart w:id="706" w:name="_(CAD-SSGET_[mode]_[pt1"/>
      <w:bookmarkStart w:id="707" w:name="_Toc359406323"/>
      <w:bookmarkEnd w:id="706"/>
      <w:r w:rsidRPr="00C72E11">
        <w:t xml:space="preserve">If you use CAD-SET function with a non-existing key then this key will be added to the object. We call this </w:t>
      </w:r>
      <w:r>
        <w:t>information XDATA.</w:t>
      </w:r>
      <w:r w:rsidRPr="00C72E11">
        <w:t xml:space="preserve"> </w:t>
      </w:r>
      <w:r>
        <w:t xml:space="preserve">You can save strings on all kind of IGEMS objects. It’s a special handling for parts and parts definitions. If the key starts with a dot. Example: </w:t>
      </w:r>
      <w:proofErr w:type="gramStart"/>
      <w:r>
        <w:t>".PAINTED</w:t>
      </w:r>
      <w:proofErr w:type="gramEnd"/>
      <w:r>
        <w:t xml:space="preserve">" then the same XDATA will be added for all identical parts. If you add "PAINTED" it will be added to the selected part only. See also the </w:t>
      </w:r>
      <w:hyperlink w:anchor="_(CAD-GET_&lt;object&gt;_&lt;key&gt;)" w:history="1">
        <w:r w:rsidRPr="00C72E11">
          <w:rPr>
            <w:rStyle w:val="Hyperlnk"/>
            <w:bdr w:val="none" w:sz="0" w:space="0" w:color="auto"/>
          </w:rPr>
          <w:t>CAD-GET</w:t>
        </w:r>
      </w:hyperlink>
      <w:r>
        <w:t xml:space="preserve"> function</w:t>
      </w:r>
    </w:p>
    <w:p w14:paraId="19979E54" w14:textId="77777777" w:rsidR="00D81191" w:rsidRPr="00C72E11" w:rsidRDefault="00C72E11" w:rsidP="0084389F">
      <w:pPr>
        <w:pStyle w:val="Rubrik4"/>
      </w:pPr>
      <w:r w:rsidRPr="00C72E11">
        <w:t xml:space="preserve"> </w:t>
      </w:r>
      <w:r w:rsidR="0084389F" w:rsidRPr="00C72E11">
        <w:t>(</w:t>
      </w:r>
      <w:hyperlink w:anchor="_(CAD-SSGET_[mode]_[pt1" w:history="1">
        <w:r w:rsidR="0084389F" w:rsidRPr="00C72E11">
          <w:rPr>
            <w:rStyle w:val="Hyperlnk"/>
            <w:bdr w:val="none" w:sz="0" w:space="0" w:color="auto"/>
          </w:rPr>
          <w:t>CAD-SSGET</w:t>
        </w:r>
      </w:hyperlink>
      <w:r w:rsidR="0084389F" w:rsidRPr="00C72E11">
        <w:t xml:space="preserve"> [mode] [pt1 [pt2]])</w:t>
      </w:r>
      <w:bookmarkEnd w:id="707"/>
    </w:p>
    <w:p w14:paraId="68A1CDE3" w14:textId="77777777" w:rsidR="0084389F" w:rsidRDefault="0084389F" w:rsidP="0084389F">
      <w:r>
        <w:t xml:space="preserve">The function let the user select objects on the screen, if object </w:t>
      </w:r>
      <w:proofErr w:type="gramStart"/>
      <w:r>
        <w:t>are</w:t>
      </w:r>
      <w:proofErr w:type="gramEnd"/>
      <w:r>
        <w:t xml:space="preserve"> selected then the object names are returned in a list. The mode option has following alternatives.</w:t>
      </w:r>
    </w:p>
    <w:p w14:paraId="22646159" w14:textId="77777777" w:rsidR="00093534" w:rsidRDefault="00093534" w:rsidP="0084389F">
      <w:r>
        <w:t>If no argument is given then the user must select the objects</w:t>
      </w:r>
    </w:p>
    <w:tbl>
      <w:tblPr>
        <w:tblStyle w:val="Tabellrutnt"/>
        <w:tblW w:w="0" w:type="auto"/>
        <w:tblLook w:val="04A0" w:firstRow="1" w:lastRow="0" w:firstColumn="1" w:lastColumn="0" w:noHBand="0" w:noVBand="1"/>
      </w:tblPr>
      <w:tblGrid>
        <w:gridCol w:w="1618"/>
        <w:gridCol w:w="8519"/>
      </w:tblGrid>
      <w:tr w:rsidR="0084389F" w14:paraId="3D93DB5F" w14:textId="77777777" w:rsidTr="003949D8">
        <w:tc>
          <w:tcPr>
            <w:tcW w:w="1618" w:type="dxa"/>
          </w:tcPr>
          <w:p w14:paraId="7FF74BAD" w14:textId="77777777" w:rsidR="0084389F" w:rsidRDefault="0084389F" w:rsidP="0084389F">
            <w:r>
              <w:t>Mode</w:t>
            </w:r>
          </w:p>
        </w:tc>
        <w:tc>
          <w:tcPr>
            <w:tcW w:w="8519" w:type="dxa"/>
          </w:tcPr>
          <w:p w14:paraId="4D1F1C77" w14:textId="77777777" w:rsidR="0084389F" w:rsidRDefault="0084389F" w:rsidP="0084389F">
            <w:r>
              <w:t>Meaning</w:t>
            </w:r>
          </w:p>
        </w:tc>
      </w:tr>
      <w:tr w:rsidR="0084389F" w14:paraId="023DD3D7" w14:textId="77777777" w:rsidTr="003949D8">
        <w:tc>
          <w:tcPr>
            <w:tcW w:w="1618" w:type="dxa"/>
          </w:tcPr>
          <w:p w14:paraId="6C5392B1" w14:textId="77777777" w:rsidR="0084389F" w:rsidRDefault="0084389F" w:rsidP="0084389F">
            <w:r>
              <w:t>"L"</w:t>
            </w:r>
          </w:p>
        </w:tc>
        <w:tc>
          <w:tcPr>
            <w:tcW w:w="8519" w:type="dxa"/>
          </w:tcPr>
          <w:p w14:paraId="5D2F7F91" w14:textId="77777777" w:rsidR="0084389F" w:rsidRDefault="0084389F" w:rsidP="0084389F">
            <w:r>
              <w:t>Return the last object added to the drawing database.</w:t>
            </w:r>
          </w:p>
        </w:tc>
      </w:tr>
      <w:tr w:rsidR="0084389F" w14:paraId="693B74D3" w14:textId="77777777" w:rsidTr="003949D8">
        <w:tc>
          <w:tcPr>
            <w:tcW w:w="1618" w:type="dxa"/>
          </w:tcPr>
          <w:p w14:paraId="18F4A3BE" w14:textId="77777777" w:rsidR="0084389F" w:rsidRDefault="0084389F" w:rsidP="0084389F">
            <w:r>
              <w:t>"C"</w:t>
            </w:r>
          </w:p>
        </w:tc>
        <w:tc>
          <w:tcPr>
            <w:tcW w:w="8519" w:type="dxa"/>
          </w:tcPr>
          <w:p w14:paraId="7C3A722F" w14:textId="77777777" w:rsidR="0084389F" w:rsidRDefault="0084389F" w:rsidP="0084389F">
            <w:r>
              <w:t>Use Crossing type and need two points.</w:t>
            </w:r>
          </w:p>
        </w:tc>
      </w:tr>
      <w:tr w:rsidR="0084389F" w14:paraId="2FF786AA" w14:textId="77777777" w:rsidTr="003949D8">
        <w:tc>
          <w:tcPr>
            <w:tcW w:w="1618" w:type="dxa"/>
          </w:tcPr>
          <w:p w14:paraId="28FDB751" w14:textId="77777777" w:rsidR="0084389F" w:rsidRDefault="008E5756" w:rsidP="0084389F">
            <w:r>
              <w:t>"W"</w:t>
            </w:r>
          </w:p>
        </w:tc>
        <w:tc>
          <w:tcPr>
            <w:tcW w:w="8519" w:type="dxa"/>
          </w:tcPr>
          <w:p w14:paraId="286E7126" w14:textId="77777777" w:rsidR="0084389F" w:rsidRDefault="008E5756" w:rsidP="0084389F">
            <w:r>
              <w:t>Use Windows type and need two points</w:t>
            </w:r>
          </w:p>
        </w:tc>
      </w:tr>
      <w:tr w:rsidR="0084389F" w14:paraId="29B7EE29" w14:textId="77777777" w:rsidTr="003949D8">
        <w:tc>
          <w:tcPr>
            <w:tcW w:w="1618" w:type="dxa"/>
          </w:tcPr>
          <w:p w14:paraId="45F5E2A7" w14:textId="77777777" w:rsidR="0084389F" w:rsidRDefault="008E5756" w:rsidP="0084389F">
            <w:r>
              <w:t>"X"</w:t>
            </w:r>
          </w:p>
        </w:tc>
        <w:tc>
          <w:tcPr>
            <w:tcW w:w="8519" w:type="dxa"/>
          </w:tcPr>
          <w:p w14:paraId="0504F1AB" w14:textId="77777777" w:rsidR="0084389F" w:rsidRDefault="008E5756" w:rsidP="0084389F">
            <w:r>
              <w:t>Take all objects on the screen</w:t>
            </w:r>
          </w:p>
        </w:tc>
      </w:tr>
    </w:tbl>
    <w:p w14:paraId="103867D9" w14:textId="77777777" w:rsidR="0080041E" w:rsidRDefault="0080041E" w:rsidP="0080041E">
      <w:bookmarkStart w:id="708" w:name="_(CAD-REPLACE_&lt;objects&gt;)"/>
      <w:bookmarkStart w:id="709" w:name="_(CAD-ENTSEL_[prompt])"/>
      <w:bookmarkStart w:id="710" w:name="_(CAD-MOVE__&lt;objects&gt;"/>
      <w:bookmarkStart w:id="711" w:name="_(CAD-ROTATE_&lt;object_list&gt;"/>
      <w:bookmarkStart w:id="712" w:name="_(CAD-MIRROR_&lt;objects&gt;_&lt;point1&gt;"/>
      <w:bookmarkEnd w:id="708"/>
      <w:bookmarkEnd w:id="709"/>
      <w:bookmarkEnd w:id="710"/>
      <w:bookmarkEnd w:id="711"/>
      <w:bookmarkEnd w:id="712"/>
    </w:p>
    <w:p w14:paraId="5EF4B836" w14:textId="77777777" w:rsidR="00810D8F" w:rsidRDefault="0080041E" w:rsidP="0080041E">
      <w:pPr>
        <w:pStyle w:val="Rubrik4"/>
      </w:pPr>
      <w:bookmarkStart w:id="713" w:name="_(CAD-SCALE__&lt;objects&gt;"/>
      <w:bookmarkStart w:id="714" w:name="_Toc359406324"/>
      <w:bookmarkEnd w:id="713"/>
      <w:r>
        <w:t>(</w:t>
      </w:r>
      <w:hyperlink w:anchor="_(CAD-SCALE__&lt;objects&gt;" w:history="1">
        <w:r w:rsidR="00AF2E2C" w:rsidRPr="00160B8F">
          <w:rPr>
            <w:rStyle w:val="Hyperlnk"/>
            <w:bdr w:val="none" w:sz="0" w:space="0" w:color="auto"/>
          </w:rPr>
          <w:t xml:space="preserve">CAD-SCALE </w:t>
        </w:r>
      </w:hyperlink>
      <w:r>
        <w:t xml:space="preserve"> &lt;objects&gt; &lt;</w:t>
      </w:r>
      <w:proofErr w:type="spellStart"/>
      <w:r>
        <w:t>xscale</w:t>
      </w:r>
      <w:proofErr w:type="spellEnd"/>
      <w:r>
        <w:t>&gt; &lt;</w:t>
      </w:r>
      <w:proofErr w:type="spellStart"/>
      <w:r>
        <w:t>yscale</w:t>
      </w:r>
      <w:proofErr w:type="spellEnd"/>
      <w:r>
        <w:t>&gt; &lt;</w:t>
      </w:r>
      <w:r w:rsidR="00AF2E2C">
        <w:t>basepoint</w:t>
      </w:r>
      <w:r>
        <w:t>&gt;)</w:t>
      </w:r>
      <w:bookmarkEnd w:id="714"/>
    </w:p>
    <w:p w14:paraId="6D4BDB49" w14:textId="77777777" w:rsidR="0080041E" w:rsidRDefault="0080041E" w:rsidP="0080041E">
      <w:r>
        <w:t xml:space="preserve">The function </w:t>
      </w:r>
      <w:proofErr w:type="gramStart"/>
      <w:r>
        <w:t>scale</w:t>
      </w:r>
      <w:proofErr w:type="gramEnd"/>
      <w:r>
        <w:t xml:space="preserve"> the select objects in &lt;</w:t>
      </w:r>
      <w:proofErr w:type="spellStart"/>
      <w:r>
        <w:t>xscale</w:t>
      </w:r>
      <w:proofErr w:type="spellEnd"/>
      <w:r>
        <w:t>&gt; and &lt;</w:t>
      </w:r>
      <w:proofErr w:type="spellStart"/>
      <w:r>
        <w:t>yscale</w:t>
      </w:r>
      <w:proofErr w:type="spellEnd"/>
      <w:r>
        <w:t>&gt; around the &lt;basepoint&gt;</w:t>
      </w:r>
    </w:p>
    <w:p w14:paraId="12288066" w14:textId="77777777" w:rsidR="00D602F0" w:rsidRDefault="007F11CC" w:rsidP="00D602F0">
      <w:pPr>
        <w:pStyle w:val="Rubrik4"/>
      </w:pPr>
      <w:bookmarkStart w:id="715" w:name="_(CAD-COPY_&lt;objects&gt;_&lt;from&gt;"/>
      <w:bookmarkStart w:id="716" w:name="_(CAD-SAVE_&lt;file_name&gt;"/>
      <w:bookmarkStart w:id="717" w:name="_Toc359406327"/>
      <w:bookmarkEnd w:id="715"/>
      <w:bookmarkEnd w:id="716"/>
      <w:r>
        <w:t xml:space="preserve"> </w:t>
      </w:r>
      <w:r w:rsidR="0080041E">
        <w:t>(</w:t>
      </w:r>
      <w:hyperlink w:anchor="_(CAD-SAVE_&lt;file_name&gt;" w:history="1">
        <w:r w:rsidR="0080041E" w:rsidRPr="00160B8F">
          <w:rPr>
            <w:rStyle w:val="Hyperlnk"/>
            <w:bdr w:val="none" w:sz="0" w:space="0" w:color="auto"/>
          </w:rPr>
          <w:t>CAD-SAVE</w:t>
        </w:r>
      </w:hyperlink>
      <w:r w:rsidR="0080041E">
        <w:t xml:space="preserve"> &lt;file name&gt; [objects])</w:t>
      </w:r>
      <w:bookmarkEnd w:id="717"/>
    </w:p>
    <w:p w14:paraId="36D28CB7" w14:textId="77777777" w:rsidR="00CB1005" w:rsidRDefault="00CB1005" w:rsidP="00CB1005">
      <w:r>
        <w:t>Save the objects specified as &lt;objects&gt; as a &lt;filename&gt;</w:t>
      </w:r>
    </w:p>
    <w:p w14:paraId="466D2325" w14:textId="77777777" w:rsidR="00CB1005" w:rsidRDefault="00CB1005" w:rsidP="00CB1005">
      <w:pPr>
        <w:pStyle w:val="Rubrik4"/>
      </w:pPr>
      <w:bookmarkStart w:id="718" w:name="_(CAD-SAVEAS_&lt;filename&gt;)"/>
      <w:bookmarkStart w:id="719" w:name="_Toc359406328"/>
      <w:bookmarkEnd w:id="718"/>
      <w:r>
        <w:t>(</w:t>
      </w:r>
      <w:hyperlink w:anchor="_(CAD-SAVEAS_&lt;filename&gt;)" w:history="1">
        <w:r w:rsidRPr="00CB1005">
          <w:rPr>
            <w:rStyle w:val="Hyperlnk"/>
            <w:bdr w:val="none" w:sz="0" w:space="0" w:color="auto"/>
          </w:rPr>
          <w:t>CAD-SAVEAS</w:t>
        </w:r>
      </w:hyperlink>
      <w:r>
        <w:t xml:space="preserve"> &lt;filename&gt;)</w:t>
      </w:r>
      <w:bookmarkEnd w:id="719"/>
    </w:p>
    <w:p w14:paraId="63EA1409" w14:textId="77777777" w:rsidR="00CB1005" w:rsidRPr="00CB1005" w:rsidRDefault="00CB1005" w:rsidP="00CB1005">
      <w:r>
        <w:t>Save the drawing as the specified filename.</w:t>
      </w:r>
    </w:p>
    <w:p w14:paraId="260F960E" w14:textId="77777777" w:rsidR="00D602F0" w:rsidRDefault="00D602F0" w:rsidP="00D602F0">
      <w:pPr>
        <w:pStyle w:val="Rubrik4"/>
      </w:pPr>
      <w:bookmarkStart w:id="720" w:name="_(CAD-SAVEIMAGE_&lt;objects&gt;_&lt;filename&gt;"/>
      <w:bookmarkStart w:id="721" w:name="_Toc359406329"/>
      <w:bookmarkEnd w:id="720"/>
      <w:r>
        <w:t>(</w:t>
      </w:r>
      <w:hyperlink w:anchor="_(CAD-SAVEIMAGE_&lt;objects&gt;_&lt;filename&gt;" w:history="1">
        <w:r w:rsidRPr="00D602F0">
          <w:rPr>
            <w:rStyle w:val="Hyperlnk"/>
            <w:bdr w:val="none" w:sz="0" w:space="0" w:color="auto"/>
          </w:rPr>
          <w:t>CAD-SAVEIMAGE</w:t>
        </w:r>
      </w:hyperlink>
      <w:r>
        <w:t xml:space="preserve"> &lt;objects&gt; &lt;filename&gt; &lt;width&gt; &lt;height&gt; [border] [background])</w:t>
      </w:r>
      <w:bookmarkEnd w:id="721"/>
    </w:p>
    <w:p w14:paraId="3EFC696F" w14:textId="77777777" w:rsidR="00D602F0" w:rsidRDefault="00D602F0" w:rsidP="00D602F0">
      <w:r>
        <w:t xml:space="preserve">The function creates an image. If no border is given the then the border is 3 pixels. If no background is given </w:t>
      </w:r>
      <w:r w:rsidR="00F45387">
        <w:t xml:space="preserve">or zero </w:t>
      </w:r>
      <w:r>
        <w:t>then the background is transparent.</w:t>
      </w:r>
      <w:r w:rsidR="00F45387">
        <w:t xml:space="preserve"> The color is the same as the color number in the color command.</w:t>
      </w:r>
    </w:p>
    <w:p w14:paraId="746592B3" w14:textId="77777777" w:rsidR="003949D8" w:rsidRDefault="003949D8" w:rsidP="003949D8">
      <w:pPr>
        <w:pStyle w:val="Rubrik4"/>
      </w:pPr>
      <w:bookmarkStart w:id="722" w:name="_(CAD-TEXT_&lt;txt&gt;_&lt;pos&gt;"/>
      <w:bookmarkEnd w:id="722"/>
      <w:r>
        <w:t>(</w:t>
      </w:r>
      <w:hyperlink w:anchor="_(CAD-TEXT_&lt;txt&gt;_&lt;pos&gt;" w:history="1">
        <w:r w:rsidRPr="003949D8">
          <w:rPr>
            <w:rStyle w:val="Hyperlnk"/>
            <w:bdr w:val="none" w:sz="0" w:space="0" w:color="auto"/>
          </w:rPr>
          <w:t>CAD-TEXT</w:t>
        </w:r>
      </w:hyperlink>
      <w:r>
        <w:t xml:space="preserve"> &lt;txt&gt; &lt;pos&gt;</w:t>
      </w:r>
      <w:r w:rsidR="00A25AD8">
        <w:t xml:space="preserve"> &lt;height&gt; &lt;angle&gt; [color]</w:t>
      </w:r>
      <w:r w:rsidR="007642BC">
        <w:t xml:space="preserve"> [basepoint]</w:t>
      </w:r>
      <w:r w:rsidR="00A25AD8">
        <w:t xml:space="preserve"> [font]</w:t>
      </w:r>
      <w:r>
        <w:t>)</w:t>
      </w:r>
    </w:p>
    <w:p w14:paraId="77B9D2E3" w14:textId="77777777" w:rsidR="003949D8" w:rsidRDefault="003949D8" w:rsidP="003949D8">
      <w:r>
        <w:t xml:space="preserve">Insert a text on the drawing. &lt;txt&gt; is the text to </w:t>
      </w:r>
      <w:proofErr w:type="gramStart"/>
      <w:r>
        <w:t>add,&lt;</w:t>
      </w:r>
      <w:proofErr w:type="gramEnd"/>
      <w:r>
        <w:t>pos&gt; is the insertion point, &lt;angle&gt; is the angle in radians. The argument [color] is optional</w:t>
      </w:r>
      <w:r w:rsidR="006D2221">
        <w:t xml:space="preserve"> if it’s nil then actual color will be used</w:t>
      </w:r>
      <w:r>
        <w:t>.</w:t>
      </w:r>
      <w:r w:rsidR="006D2221">
        <w:br/>
        <w:t>The [basepoint] is a value that controls where the text base point is placed. If the argument is omitted or nil then default base point 9 will be used.</w:t>
      </w:r>
      <w:r w:rsidR="006D2221">
        <w:br/>
      </w:r>
      <w:r>
        <w:t xml:space="preserve">[font] is an optional argument for the text font default is </w:t>
      </w:r>
      <w:r w:rsidR="00C85534">
        <w:t>"</w:t>
      </w:r>
      <w:r>
        <w:t>ISOCP</w:t>
      </w:r>
      <w:r w:rsidR="00C85534">
        <w:t>"</w:t>
      </w:r>
      <w:r>
        <w:t xml:space="preserve"> which is the built-in single font You can also use one of the installed </w:t>
      </w:r>
      <w:proofErr w:type="gramStart"/>
      <w:r>
        <w:t>windows font</w:t>
      </w:r>
      <w:proofErr w:type="gramEnd"/>
      <w:r>
        <w:t xml:space="preserve">, for example </w:t>
      </w:r>
      <w:r w:rsidR="00C85534">
        <w:t>"</w:t>
      </w:r>
      <w:r>
        <w:t>Arial</w:t>
      </w:r>
      <w:r w:rsidR="00C85534">
        <w:t>"</w:t>
      </w:r>
      <w:r>
        <w:t>.</w:t>
      </w:r>
    </w:p>
    <w:p w14:paraId="2EDC4407" w14:textId="77777777" w:rsidR="007642BC" w:rsidRPr="003949D8" w:rsidRDefault="007642BC" w:rsidP="003949D8">
      <w:r>
        <w:rPr>
          <w:noProof/>
          <w:lang w:val="sv-SE" w:eastAsia="sv-SE" w:bidi="ar-SA"/>
        </w:rPr>
        <w:drawing>
          <wp:inline distT="0" distB="0" distL="0" distR="0" wp14:anchorId="1BDB6F59" wp14:editId="4C4B6B0B">
            <wp:extent cx="2581200" cy="990000"/>
            <wp:effectExtent l="0" t="0" r="0" b="0"/>
            <wp:docPr id="1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81200" cy="990000"/>
                    </a:xfrm>
                    <a:prstGeom prst="rect">
                      <a:avLst/>
                    </a:prstGeom>
                  </pic:spPr>
                </pic:pic>
              </a:graphicData>
            </a:graphic>
          </wp:inline>
        </w:drawing>
      </w:r>
    </w:p>
    <w:p w14:paraId="532A9A3B" w14:textId="77777777" w:rsidR="007F11CC" w:rsidRDefault="003949D8" w:rsidP="007F11CC">
      <w:pPr>
        <w:pStyle w:val="Rubrik4"/>
      </w:pPr>
      <w:bookmarkStart w:id="723" w:name="_(CAD-COLOR_&lt;color&gt;)"/>
      <w:bookmarkStart w:id="724" w:name="_(CAD-LAYER_&lt;name&gt;_[color])"/>
      <w:bookmarkStart w:id="725" w:name="_(CAD-ZOOMCH_&lt;center&gt;_&lt;height&gt;)"/>
      <w:bookmarkEnd w:id="723"/>
      <w:bookmarkEnd w:id="724"/>
      <w:bookmarkEnd w:id="725"/>
      <w:r>
        <w:t xml:space="preserve"> </w:t>
      </w:r>
      <w:r w:rsidR="007F11CC">
        <w:t>(</w:t>
      </w:r>
      <w:hyperlink w:anchor="_(CAD-ZOOMCH_&lt;center&gt;_&lt;height&gt;)" w:history="1">
        <w:r w:rsidR="007F11CC" w:rsidRPr="007F11CC">
          <w:rPr>
            <w:rStyle w:val="Hyperlnk"/>
            <w:bdr w:val="none" w:sz="0" w:space="0" w:color="auto"/>
          </w:rPr>
          <w:t>CAD-ZOOMCH</w:t>
        </w:r>
      </w:hyperlink>
      <w:r w:rsidR="007F11CC">
        <w:t xml:space="preserve"> &lt;center&gt; &lt;height&gt;)</w:t>
      </w:r>
    </w:p>
    <w:p w14:paraId="246BB389" w14:textId="77777777" w:rsidR="007F11CC" w:rsidRDefault="007F11CC" w:rsidP="007F11CC">
      <w:r>
        <w:t>The function centers the view at &lt;center&gt; and a viewport of height &lt;height&gt;.</w:t>
      </w:r>
    </w:p>
    <w:p w14:paraId="52D34A09" w14:textId="77777777" w:rsidR="007F11CC" w:rsidRDefault="007F11CC" w:rsidP="007F11CC">
      <w:r>
        <w:t>&lt;center&gt; is a list of the point that will be the new center of the screen.</w:t>
      </w:r>
    </w:p>
    <w:p w14:paraId="0ECC2F1D" w14:textId="77777777" w:rsidR="007F11CC" w:rsidRDefault="007F11CC" w:rsidP="007F11CC">
      <w:r>
        <w:t>&lt;height&gt; is a value that describe the height of zoom in actual units.</w:t>
      </w:r>
    </w:p>
    <w:p w14:paraId="4A3817F8" w14:textId="77777777" w:rsidR="007F11CC" w:rsidRDefault="007F11CC" w:rsidP="007F11CC">
      <w:pPr>
        <w:pStyle w:val="Rubrik4"/>
      </w:pPr>
      <w:bookmarkStart w:id="726" w:name="_(CAD-ZOOMEXTENTS)"/>
      <w:bookmarkEnd w:id="726"/>
      <w:r>
        <w:t>(</w:t>
      </w:r>
      <w:hyperlink w:anchor="_(CAD-ZOOMEXTENTS)" w:history="1">
        <w:r w:rsidRPr="007F11CC">
          <w:rPr>
            <w:rStyle w:val="Hyperlnk"/>
            <w:bdr w:val="none" w:sz="0" w:space="0" w:color="auto"/>
          </w:rPr>
          <w:t>CAD-ZOOMEXTENTS</w:t>
        </w:r>
      </w:hyperlink>
      <w:r>
        <w:t>)</w:t>
      </w:r>
    </w:p>
    <w:p w14:paraId="64FC53EB" w14:textId="77777777" w:rsidR="007F11CC" w:rsidRDefault="007F11CC" w:rsidP="007F11CC">
      <w:r>
        <w:t>Zooms out that everything on the screen will be visible</w:t>
      </w:r>
    </w:p>
    <w:p w14:paraId="3F2C3B82" w14:textId="77777777" w:rsidR="007F11CC" w:rsidRDefault="007F11CC" w:rsidP="007F11CC">
      <w:pPr>
        <w:pStyle w:val="Rubrik4"/>
      </w:pPr>
      <w:bookmarkStart w:id="727" w:name="_(CAD-ZOOMWINDOW_&lt;pt1&gt;_&lt;pt2&gt;)"/>
      <w:bookmarkEnd w:id="727"/>
      <w:r>
        <w:t>(</w:t>
      </w:r>
      <w:hyperlink w:anchor="_(CAD-ZOOMWINDOW_&lt;pt1&gt;_&lt;pt2&gt;)" w:history="1">
        <w:r w:rsidRPr="007F11CC">
          <w:rPr>
            <w:rStyle w:val="Hyperlnk"/>
            <w:bdr w:val="none" w:sz="0" w:space="0" w:color="auto"/>
          </w:rPr>
          <w:t>CAD-ZOOMWINDOW</w:t>
        </w:r>
      </w:hyperlink>
      <w:r>
        <w:t xml:space="preserve"> &lt;pt1&gt; &lt;pt2&gt;)</w:t>
      </w:r>
    </w:p>
    <w:p w14:paraId="1EF3BB9A" w14:textId="77777777" w:rsidR="007F11CC" w:rsidRDefault="007F11CC" w:rsidP="007F11CC">
      <w:r>
        <w:t>This function zooms a window given by two points.</w:t>
      </w:r>
    </w:p>
    <w:p w14:paraId="0770C077" w14:textId="77777777" w:rsidR="007F11CC" w:rsidRDefault="007F11CC" w:rsidP="007F11CC">
      <w:r>
        <w:t>&lt;pt1&gt; and &lt;pt2&gt; is lists of two reals that describe the position in X and Y</w:t>
      </w:r>
    </w:p>
    <w:p w14:paraId="0B944D94" w14:textId="77777777" w:rsidR="008763CC" w:rsidRDefault="008763CC" w:rsidP="007F11CC"/>
    <w:p w14:paraId="5370F105" w14:textId="77777777" w:rsidR="00143E5E" w:rsidRDefault="008763CC" w:rsidP="00143E5E">
      <w:pPr>
        <w:pStyle w:val="Rubrik4"/>
      </w:pPr>
      <w:r>
        <w:t>(TOOLS-CLEANUP &lt;objects&gt; &lt;tolerance&gt;)</w:t>
      </w:r>
    </w:p>
    <w:p w14:paraId="2EDB26E2" w14:textId="77777777" w:rsidR="008763CC" w:rsidRDefault="008763CC" w:rsidP="00143E5E">
      <w:r>
        <w:t>returns a list of objects</w:t>
      </w:r>
    </w:p>
    <w:p w14:paraId="286F6C51" w14:textId="77777777" w:rsidR="0011693B" w:rsidRDefault="0011693B" w:rsidP="0011693B">
      <w:pPr>
        <w:pStyle w:val="Rubrik1"/>
      </w:pPr>
      <w:bookmarkStart w:id="728" w:name="_Toc23341690"/>
      <w:r>
        <w:t>Sheet value calculation script</w:t>
      </w:r>
      <w:bookmarkEnd w:id="728"/>
    </w:p>
    <w:p w14:paraId="559B2C73" w14:textId="77777777" w:rsidR="00A85879" w:rsidRDefault="00A85879" w:rsidP="0011693B">
      <w:r>
        <w:t xml:space="preserve">The value </w:t>
      </w:r>
    </w:p>
    <w:p w14:paraId="3D052D7D" w14:textId="77777777" w:rsidR="0011693B" w:rsidRPr="00C32D3F" w:rsidRDefault="00A85879" w:rsidP="0011693B">
      <w:r>
        <w:t>Following variables are</w:t>
      </w:r>
      <w:r w:rsidR="0011693B" w:rsidRPr="00C32D3F">
        <w:t xml:space="preserve"> available in the script:</w:t>
      </w:r>
    </w:p>
    <w:tbl>
      <w:tblPr>
        <w:tblStyle w:val="Tabellrutnt"/>
        <w:tblpPr w:leftFromText="141" w:rightFromText="141" w:vertAnchor="text" w:horzAnchor="margin" w:tblpXSpec="center" w:tblpY="46"/>
        <w:tblW w:w="0" w:type="auto"/>
        <w:tblLook w:val="04A0" w:firstRow="1" w:lastRow="0" w:firstColumn="1" w:lastColumn="0" w:noHBand="0" w:noVBand="1"/>
      </w:tblPr>
      <w:tblGrid>
        <w:gridCol w:w="5030"/>
        <w:gridCol w:w="5031"/>
      </w:tblGrid>
      <w:tr w:rsidR="00C32D3F" w14:paraId="35288F1E" w14:textId="77777777" w:rsidTr="00C32D3F">
        <w:tc>
          <w:tcPr>
            <w:tcW w:w="5030" w:type="dxa"/>
          </w:tcPr>
          <w:p w14:paraId="0AAEFBF7" w14:textId="77777777" w:rsidR="00C32D3F" w:rsidRDefault="00C32D3F" w:rsidP="00C32D3F">
            <w:bookmarkStart w:id="729" w:name="_Hlk495932522"/>
            <w:r>
              <w:t>*SHEET-WEIGHT*</w:t>
            </w:r>
          </w:p>
        </w:tc>
        <w:tc>
          <w:tcPr>
            <w:tcW w:w="5031" w:type="dxa"/>
          </w:tcPr>
          <w:p w14:paraId="7604E741" w14:textId="77777777" w:rsidR="00C32D3F" w:rsidRDefault="00C32D3F" w:rsidP="00C32D3F">
            <w:r>
              <w:t>Weight in Kg.</w:t>
            </w:r>
          </w:p>
        </w:tc>
      </w:tr>
      <w:tr w:rsidR="00C32D3F" w14:paraId="28DF5A49" w14:textId="77777777" w:rsidTr="00C32D3F">
        <w:tc>
          <w:tcPr>
            <w:tcW w:w="5030" w:type="dxa"/>
          </w:tcPr>
          <w:p w14:paraId="700737F4" w14:textId="77777777" w:rsidR="00C32D3F" w:rsidRDefault="00C32D3F" w:rsidP="00C32D3F">
            <w:r>
              <w:t>*SHEET-AREA*</w:t>
            </w:r>
          </w:p>
        </w:tc>
        <w:tc>
          <w:tcPr>
            <w:tcW w:w="5031" w:type="dxa"/>
          </w:tcPr>
          <w:p w14:paraId="5FFA8579" w14:textId="77777777" w:rsidR="00C32D3F" w:rsidRDefault="00C32D3F" w:rsidP="00C32D3F">
            <w:r>
              <w:t xml:space="preserve">Sheet Geometry Area. The holes in the sheet </w:t>
            </w:r>
            <w:proofErr w:type="gramStart"/>
            <w:r>
              <w:t>is</w:t>
            </w:r>
            <w:proofErr w:type="gramEnd"/>
            <w:r>
              <w:t xml:space="preserve"> removed from the external area.</w:t>
            </w:r>
            <w:r w:rsidR="00A85879">
              <w:t xml:space="preserve"> The units are in m</w:t>
            </w:r>
            <w:r w:rsidR="00A85879">
              <w:rPr>
                <w:rFonts w:ascii="Calibri" w:hAnsi="Calibri" w:cs="Calibri"/>
              </w:rPr>
              <w:t>²</w:t>
            </w:r>
          </w:p>
        </w:tc>
      </w:tr>
      <w:tr w:rsidR="00C32D3F" w14:paraId="44558015" w14:textId="77777777" w:rsidTr="00C32D3F">
        <w:tc>
          <w:tcPr>
            <w:tcW w:w="5030" w:type="dxa"/>
          </w:tcPr>
          <w:p w14:paraId="1B976881" w14:textId="77777777" w:rsidR="00C32D3F" w:rsidRDefault="00C32D3F" w:rsidP="00C32D3F">
            <w:r>
              <w:t>*SHEET-THICKNESS*</w:t>
            </w:r>
          </w:p>
        </w:tc>
        <w:tc>
          <w:tcPr>
            <w:tcW w:w="5031" w:type="dxa"/>
          </w:tcPr>
          <w:p w14:paraId="1A90E95E" w14:textId="77777777" w:rsidR="00C32D3F" w:rsidRDefault="00C32D3F" w:rsidP="00C32D3F">
            <w:r>
              <w:t>The Thickness of the material</w:t>
            </w:r>
            <w:r w:rsidR="00A85879">
              <w:t>. The units are in mm.</w:t>
            </w:r>
          </w:p>
        </w:tc>
      </w:tr>
      <w:tr w:rsidR="00C32D3F" w14:paraId="189A63F9" w14:textId="77777777" w:rsidTr="00C32D3F">
        <w:tc>
          <w:tcPr>
            <w:tcW w:w="5030" w:type="dxa"/>
          </w:tcPr>
          <w:p w14:paraId="1F1F83AB" w14:textId="77777777" w:rsidR="00C32D3F" w:rsidRDefault="00C32D3F" w:rsidP="00C32D3F">
            <w:r>
              <w:t>*SHEET-DENSITY*</w:t>
            </w:r>
          </w:p>
        </w:tc>
        <w:tc>
          <w:tcPr>
            <w:tcW w:w="5031" w:type="dxa"/>
          </w:tcPr>
          <w:p w14:paraId="170AE907" w14:textId="77777777" w:rsidR="00C32D3F" w:rsidRDefault="00C32D3F" w:rsidP="00C32D3F">
            <w:r>
              <w:t>The weight of 1m</w:t>
            </w:r>
            <w:r>
              <w:rPr>
                <w:rFonts w:ascii="Calibri" w:hAnsi="Calibri" w:cs="Calibri"/>
              </w:rPr>
              <w:t>³</w:t>
            </w:r>
          </w:p>
        </w:tc>
      </w:tr>
      <w:tr w:rsidR="00C32D3F" w14:paraId="410FB9EF" w14:textId="77777777" w:rsidTr="00C32D3F">
        <w:tc>
          <w:tcPr>
            <w:tcW w:w="5030" w:type="dxa"/>
          </w:tcPr>
          <w:p w14:paraId="75FA044C" w14:textId="77777777" w:rsidR="00C32D3F" w:rsidRDefault="00C32D3F" w:rsidP="00C32D3F">
            <w:r>
              <w:t>*SHEET-GROUP*</w:t>
            </w:r>
          </w:p>
        </w:tc>
        <w:tc>
          <w:tcPr>
            <w:tcW w:w="5031" w:type="dxa"/>
          </w:tcPr>
          <w:p w14:paraId="1383C455" w14:textId="77777777" w:rsidR="00C32D3F" w:rsidRDefault="00C32D3F" w:rsidP="00C32D3F">
            <w:r>
              <w:t>The name of the material group</w:t>
            </w:r>
          </w:p>
        </w:tc>
      </w:tr>
      <w:tr w:rsidR="00C32D3F" w14:paraId="44BDC3C6" w14:textId="77777777" w:rsidTr="00C32D3F">
        <w:tc>
          <w:tcPr>
            <w:tcW w:w="5030" w:type="dxa"/>
          </w:tcPr>
          <w:p w14:paraId="135CE37D" w14:textId="77777777" w:rsidR="00C32D3F" w:rsidRDefault="00C32D3F" w:rsidP="00C32D3F">
            <w:r>
              <w:t>*SHEET-QUALITY*</w:t>
            </w:r>
          </w:p>
        </w:tc>
        <w:tc>
          <w:tcPr>
            <w:tcW w:w="5031" w:type="dxa"/>
          </w:tcPr>
          <w:p w14:paraId="6D8FE7D5" w14:textId="77777777" w:rsidR="00C32D3F" w:rsidRDefault="00C32D3F" w:rsidP="00C32D3F">
            <w:r>
              <w:t>The name of the material quality</w:t>
            </w:r>
          </w:p>
        </w:tc>
      </w:tr>
      <w:tr w:rsidR="00C32D3F" w14:paraId="1A83319E" w14:textId="77777777" w:rsidTr="00C32D3F">
        <w:tc>
          <w:tcPr>
            <w:tcW w:w="5030" w:type="dxa"/>
          </w:tcPr>
          <w:p w14:paraId="3F0C6443" w14:textId="77777777" w:rsidR="00C32D3F" w:rsidRDefault="00C32D3F" w:rsidP="00C32D3F">
            <w:r>
              <w:t>*SHEET-COST*</w:t>
            </w:r>
          </w:p>
        </w:tc>
        <w:tc>
          <w:tcPr>
            <w:tcW w:w="5031" w:type="dxa"/>
          </w:tcPr>
          <w:p w14:paraId="596F364E" w14:textId="77777777" w:rsidR="00C32D3F" w:rsidRDefault="00C32D3F" w:rsidP="00C32D3F">
            <w:r>
              <w:t>The cost per kilo</w:t>
            </w:r>
          </w:p>
        </w:tc>
      </w:tr>
      <w:tr w:rsidR="00C32D3F" w14:paraId="2AC6A607" w14:textId="77777777" w:rsidTr="00C32D3F">
        <w:tc>
          <w:tcPr>
            <w:tcW w:w="5030" w:type="dxa"/>
          </w:tcPr>
          <w:p w14:paraId="361347BA" w14:textId="77777777" w:rsidR="00C32D3F" w:rsidRDefault="00C32D3F" w:rsidP="00C32D3F">
            <w:r>
              <w:t>*SHEET-DX*</w:t>
            </w:r>
          </w:p>
        </w:tc>
        <w:tc>
          <w:tcPr>
            <w:tcW w:w="5031" w:type="dxa"/>
          </w:tcPr>
          <w:p w14:paraId="1CB36F6F" w14:textId="77777777" w:rsidR="00C32D3F" w:rsidRDefault="00A85879" w:rsidP="00C32D3F">
            <w:r>
              <w:t>Sheet length in X units mm</w:t>
            </w:r>
          </w:p>
        </w:tc>
      </w:tr>
      <w:tr w:rsidR="00C32D3F" w14:paraId="22DE181B" w14:textId="77777777" w:rsidTr="00C32D3F">
        <w:tc>
          <w:tcPr>
            <w:tcW w:w="5030" w:type="dxa"/>
          </w:tcPr>
          <w:p w14:paraId="21DC36EF" w14:textId="77777777" w:rsidR="00C32D3F" w:rsidRDefault="00C32D3F" w:rsidP="00C32D3F">
            <w:r>
              <w:t>*SHEET-DY*</w:t>
            </w:r>
          </w:p>
        </w:tc>
        <w:tc>
          <w:tcPr>
            <w:tcW w:w="5031" w:type="dxa"/>
          </w:tcPr>
          <w:p w14:paraId="183420E1" w14:textId="77777777" w:rsidR="00C32D3F" w:rsidRDefault="00C32D3F" w:rsidP="00C32D3F">
            <w:r>
              <w:t>Sheet length in Y</w:t>
            </w:r>
            <w:r w:rsidR="00A85879">
              <w:t xml:space="preserve"> units mm</w:t>
            </w:r>
            <w:r>
              <w:t>.</w:t>
            </w:r>
          </w:p>
        </w:tc>
      </w:tr>
      <w:tr w:rsidR="00C32D3F" w14:paraId="06E14E8E" w14:textId="77777777" w:rsidTr="00C32D3F">
        <w:tc>
          <w:tcPr>
            <w:tcW w:w="5030" w:type="dxa"/>
          </w:tcPr>
          <w:p w14:paraId="3D4F7869" w14:textId="77777777" w:rsidR="00C32D3F" w:rsidRDefault="00C32D3F" w:rsidP="00C32D3F">
            <w:r>
              <w:t>*SHEET-ISRECTANGULAR*</w:t>
            </w:r>
          </w:p>
        </w:tc>
        <w:tc>
          <w:tcPr>
            <w:tcW w:w="5031" w:type="dxa"/>
          </w:tcPr>
          <w:p w14:paraId="2CCB1B41" w14:textId="77777777" w:rsidR="00C32D3F" w:rsidRDefault="00C32D3F" w:rsidP="00C32D3F">
            <w:r>
              <w:t>T or nil.</w:t>
            </w:r>
          </w:p>
        </w:tc>
      </w:tr>
      <w:tr w:rsidR="00C32D3F" w14:paraId="5622EB2F" w14:textId="77777777" w:rsidTr="00C32D3F">
        <w:tc>
          <w:tcPr>
            <w:tcW w:w="5030" w:type="dxa"/>
          </w:tcPr>
          <w:p w14:paraId="0C8F4B12" w14:textId="77777777" w:rsidR="00C32D3F" w:rsidRDefault="00C32D3F" w:rsidP="00C32D3F">
            <w:r>
              <w:t>*SHEET-NAME</w:t>
            </w:r>
          </w:p>
        </w:tc>
        <w:tc>
          <w:tcPr>
            <w:tcW w:w="5031" w:type="dxa"/>
          </w:tcPr>
          <w:p w14:paraId="703FAED4" w14:textId="77777777" w:rsidR="00C32D3F" w:rsidRDefault="00C32D3F" w:rsidP="00C32D3F">
            <w:r>
              <w:t>The name of the sheet as a string.</w:t>
            </w:r>
          </w:p>
        </w:tc>
      </w:tr>
      <w:tr w:rsidR="00C32D3F" w14:paraId="34C34232" w14:textId="77777777" w:rsidTr="00C32D3F">
        <w:tc>
          <w:tcPr>
            <w:tcW w:w="5030" w:type="dxa"/>
          </w:tcPr>
          <w:p w14:paraId="14A540C5" w14:textId="77777777" w:rsidR="00C32D3F" w:rsidRDefault="00C32D3F" w:rsidP="00C32D3F">
            <w:r>
              <w:t>*SHEET-INFO*</w:t>
            </w:r>
          </w:p>
        </w:tc>
        <w:tc>
          <w:tcPr>
            <w:tcW w:w="5031" w:type="dxa"/>
          </w:tcPr>
          <w:p w14:paraId="22B27F1D" w14:textId="77777777" w:rsidR="00C32D3F" w:rsidRDefault="00C32D3F" w:rsidP="00C32D3F">
            <w:r>
              <w:t>The info on the sheet as a string.</w:t>
            </w:r>
          </w:p>
        </w:tc>
      </w:tr>
      <w:tr w:rsidR="00C32D3F" w14:paraId="0A80B292" w14:textId="77777777" w:rsidTr="00C32D3F">
        <w:tc>
          <w:tcPr>
            <w:tcW w:w="5030" w:type="dxa"/>
          </w:tcPr>
          <w:p w14:paraId="41CF36A8" w14:textId="77777777" w:rsidR="00C32D3F" w:rsidRDefault="00C32D3F" w:rsidP="00C32D3F">
            <w:r>
              <w:t>*SHEET-REFERENCE*</w:t>
            </w:r>
          </w:p>
        </w:tc>
        <w:tc>
          <w:tcPr>
            <w:tcW w:w="5031" w:type="dxa"/>
          </w:tcPr>
          <w:p w14:paraId="4570913D" w14:textId="77777777" w:rsidR="00C32D3F" w:rsidRDefault="00C32D3F" w:rsidP="00C32D3F">
            <w:r>
              <w:t>The Reference on the sheet as a string</w:t>
            </w:r>
          </w:p>
        </w:tc>
      </w:tr>
      <w:tr w:rsidR="00C32D3F" w14:paraId="4E643714" w14:textId="77777777" w:rsidTr="00C32D3F">
        <w:tc>
          <w:tcPr>
            <w:tcW w:w="5030" w:type="dxa"/>
          </w:tcPr>
          <w:p w14:paraId="064F439D" w14:textId="77777777" w:rsidR="00C32D3F" w:rsidRDefault="00C32D3F" w:rsidP="00C32D3F">
            <w:r>
              <w:t>*SHEET-STORAGE*</w:t>
            </w:r>
          </w:p>
        </w:tc>
        <w:tc>
          <w:tcPr>
            <w:tcW w:w="5031" w:type="dxa"/>
          </w:tcPr>
          <w:p w14:paraId="29E196D5" w14:textId="77777777" w:rsidR="00C32D3F" w:rsidRDefault="00C32D3F" w:rsidP="00C32D3F">
            <w:r>
              <w:t>The Storage on the sheet as a string.</w:t>
            </w:r>
          </w:p>
        </w:tc>
      </w:tr>
      <w:tr w:rsidR="00E56F28" w14:paraId="23838AEC" w14:textId="77777777" w:rsidTr="00C32D3F">
        <w:tc>
          <w:tcPr>
            <w:tcW w:w="5030" w:type="dxa"/>
          </w:tcPr>
          <w:p w14:paraId="75A1E1F7" w14:textId="77777777" w:rsidR="00E56F28" w:rsidRDefault="00E56F28" w:rsidP="00C32D3F">
            <w:r>
              <w:t>*SHEET-SMALLSIZE*</w:t>
            </w:r>
          </w:p>
        </w:tc>
        <w:tc>
          <w:tcPr>
            <w:tcW w:w="5031" w:type="dxa"/>
          </w:tcPr>
          <w:p w14:paraId="5E66A98E" w14:textId="77777777" w:rsidR="00E56F28" w:rsidRDefault="00E56F28" w:rsidP="00C32D3F">
            <w:r>
              <w:t>The Minimum rectangle</w:t>
            </w:r>
            <w:r w:rsidR="00A85879">
              <w:t xml:space="preserve"> </w:t>
            </w:r>
            <w:r>
              <w:t>size in Sheet Inventory</w:t>
            </w:r>
          </w:p>
        </w:tc>
      </w:tr>
      <w:tr w:rsidR="00E56F28" w14:paraId="767DCFE4" w14:textId="77777777" w:rsidTr="00C32D3F">
        <w:tc>
          <w:tcPr>
            <w:tcW w:w="5030" w:type="dxa"/>
          </w:tcPr>
          <w:p w14:paraId="08754D83" w14:textId="77777777" w:rsidR="00E56F28" w:rsidRDefault="00E56F28" w:rsidP="00C32D3F">
            <w:r>
              <w:t>*SHEET-MEDIUMSIZE*</w:t>
            </w:r>
          </w:p>
        </w:tc>
        <w:tc>
          <w:tcPr>
            <w:tcW w:w="5031" w:type="dxa"/>
          </w:tcPr>
          <w:p w14:paraId="172B62E6" w14:textId="77777777" w:rsidR="00E56F28" w:rsidRDefault="00E56F28" w:rsidP="00C32D3F">
            <w:r>
              <w:t>The Medium rectangle size in Sheet Inventory</w:t>
            </w:r>
          </w:p>
        </w:tc>
      </w:tr>
      <w:tr w:rsidR="00E56F28" w14:paraId="0C64A208" w14:textId="77777777" w:rsidTr="00C32D3F">
        <w:tc>
          <w:tcPr>
            <w:tcW w:w="5030" w:type="dxa"/>
          </w:tcPr>
          <w:p w14:paraId="539D62D3" w14:textId="77777777" w:rsidR="00E56F28" w:rsidRDefault="00E56F28" w:rsidP="00C32D3F">
            <w:r>
              <w:t>*SHEET</w:t>
            </w:r>
            <w:r w:rsidR="00CF496D">
              <w:rPr>
                <w:lang w:val="sv-SE"/>
              </w:rPr>
              <w:t>-</w:t>
            </w:r>
            <w:r>
              <w:t>LARGESIZE*</w:t>
            </w:r>
          </w:p>
        </w:tc>
        <w:tc>
          <w:tcPr>
            <w:tcW w:w="5031" w:type="dxa"/>
          </w:tcPr>
          <w:p w14:paraId="57E52260" w14:textId="77777777" w:rsidR="00E56F28" w:rsidRDefault="00E56F28" w:rsidP="00C32D3F">
            <w:r>
              <w:t>The Large rectangle size in Sheet Inventory</w:t>
            </w:r>
          </w:p>
        </w:tc>
      </w:tr>
    </w:tbl>
    <w:p w14:paraId="0BA8C8A1" w14:textId="77777777" w:rsidR="00C32D3F" w:rsidRPr="00C32D3F" w:rsidRDefault="00C32D3F" w:rsidP="00C32D3F">
      <w:pPr>
        <w:pStyle w:val="Rubrik4"/>
      </w:pPr>
      <w:bookmarkStart w:id="730" w:name="_(SHEET-INVENTORY_[&lt;small&gt;_&lt;medium&gt;"/>
      <w:bookmarkEnd w:id="729"/>
      <w:bookmarkEnd w:id="730"/>
      <w:r w:rsidRPr="00C32D3F">
        <w:t>(</w:t>
      </w:r>
      <w:hyperlink w:anchor="_(SHEET-INVENTORY_[&lt;small&gt;_&lt;medium&gt;" w:history="1">
        <w:r w:rsidRPr="00C32D3F">
          <w:rPr>
            <w:rStyle w:val="Hyperlnk"/>
            <w:bdr w:val="none" w:sz="0" w:space="0" w:color="auto"/>
          </w:rPr>
          <w:t>SHEET-INVENTORY</w:t>
        </w:r>
      </w:hyperlink>
      <w:r w:rsidRPr="00C32D3F">
        <w:t xml:space="preserve"> [&lt;small&gt; &lt;medium&gt; &lt;large&gt;])</w:t>
      </w:r>
    </w:p>
    <w:p w14:paraId="6525730C" w14:textId="77777777" w:rsidR="00C32D3F" w:rsidRDefault="00C32D3F" w:rsidP="00C32D3F">
      <w:r>
        <w:t xml:space="preserve">Returns a list with the weight in kilo of each </w:t>
      </w:r>
      <w:proofErr w:type="gramStart"/>
      <w:r>
        <w:t>areas</w:t>
      </w:r>
      <w:proofErr w:type="gramEnd"/>
      <w:r>
        <w:t>.</w:t>
      </w:r>
    </w:p>
    <w:p w14:paraId="68BB73CA" w14:textId="77777777" w:rsidR="00C32D3F" w:rsidRDefault="00C32D3F" w:rsidP="00C32D3F">
      <w:r>
        <w:t>If the arguments are not given then the system uses the default values that can be found in the Settings option in the Sheet Inventory command.</w:t>
      </w:r>
    </w:p>
    <w:p w14:paraId="7A5603D1" w14:textId="77777777" w:rsidR="00C32D3F" w:rsidRPr="00C32D3F" w:rsidRDefault="00C32D3F" w:rsidP="00C32D3F">
      <w:r>
        <w:rPr>
          <w:noProof/>
        </w:rPr>
        <w:drawing>
          <wp:inline distT="0" distB="0" distL="0" distR="0" wp14:anchorId="04566A4E" wp14:editId="0238D5A2">
            <wp:extent cx="2926800" cy="1609200"/>
            <wp:effectExtent l="0" t="0" r="0" b="0"/>
            <wp:docPr id="18" name="Bildobjekt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heet-Settings.png"/>
                    <pic:cNvPicPr/>
                  </pic:nvPicPr>
                  <pic:blipFill>
                    <a:blip r:embed="rId59" cstate="email">
                      <a:extLst>
                        <a:ext uri="{28A0092B-C50C-407E-A947-70E740481C1C}">
                          <a14:useLocalDpi xmlns:a14="http://schemas.microsoft.com/office/drawing/2010/main" val="0"/>
                        </a:ext>
                      </a:extLst>
                    </a:blip>
                    <a:stretch>
                      <a:fillRect/>
                    </a:stretch>
                  </pic:blipFill>
                  <pic:spPr>
                    <a:xfrm>
                      <a:off x="0" y="0"/>
                      <a:ext cx="2926800" cy="1609200"/>
                    </a:xfrm>
                    <a:prstGeom prst="rect">
                      <a:avLst/>
                    </a:prstGeom>
                  </pic:spPr>
                </pic:pic>
              </a:graphicData>
            </a:graphic>
          </wp:inline>
        </w:drawing>
      </w:r>
    </w:p>
    <w:p w14:paraId="50DD574B" w14:textId="77777777" w:rsidR="00C32D3F" w:rsidRDefault="00C32D3F" w:rsidP="0011693B"/>
    <w:p w14:paraId="566AC783" w14:textId="77777777" w:rsidR="00C32D3F" w:rsidRDefault="00C32D3F" w:rsidP="0011693B"/>
    <w:p w14:paraId="5974E2AD" w14:textId="77777777" w:rsidR="00C32D3F" w:rsidRDefault="00C32D3F" w:rsidP="0011693B"/>
    <w:p w14:paraId="7428EAE0" w14:textId="77777777" w:rsidR="00C32D3F" w:rsidRDefault="00C32D3F" w:rsidP="0011693B"/>
    <w:p w14:paraId="60C78005" w14:textId="77777777" w:rsidR="00E1609F" w:rsidRDefault="00E1609F" w:rsidP="00E1609F">
      <w:pPr>
        <w:pStyle w:val="Rubrik1"/>
      </w:pPr>
      <w:bookmarkStart w:id="731" w:name="_(CAD-FILENAME)"/>
      <w:bookmarkStart w:id="732" w:name="_(CAD-EXTENS_&lt;objects&gt;)"/>
      <w:bookmarkStart w:id="733" w:name="_(CAD-EXPORTXML_&lt;objects&gt;_&lt;filename&gt;"/>
      <w:bookmarkStart w:id="734" w:name="_Toc23341691"/>
      <w:bookmarkStart w:id="735" w:name="_Toc359406331"/>
      <w:bookmarkEnd w:id="731"/>
      <w:bookmarkEnd w:id="732"/>
      <w:bookmarkEnd w:id="733"/>
      <w:r w:rsidRPr="00E256A9">
        <w:t>Connection IGEMS/Organizer with external ERP</w:t>
      </w:r>
      <w:bookmarkEnd w:id="734"/>
      <w:r w:rsidRPr="00E256A9">
        <w:t xml:space="preserve"> </w:t>
      </w:r>
    </w:p>
    <w:p w14:paraId="60872857" w14:textId="77777777" w:rsidR="00E1609F" w:rsidRDefault="00E1609F" w:rsidP="00E1609F">
      <w:pPr>
        <w:pStyle w:val="Rubrik2"/>
      </w:pPr>
      <w:r>
        <w:t>Installation and workflow</w:t>
      </w:r>
    </w:p>
    <w:p w14:paraId="3C237A5B" w14:textId="77777777" w:rsidR="00E1609F" w:rsidRPr="00C25B4C" w:rsidRDefault="00E1609F" w:rsidP="00E1609F">
      <w:r>
        <w:t>Today date 2015.05.14</w:t>
      </w:r>
    </w:p>
    <w:p w14:paraId="3819CC5A" w14:textId="77777777" w:rsidR="00E1609F" w:rsidRDefault="00E1609F" w:rsidP="00E868A6">
      <w:pPr>
        <w:pStyle w:val="Liststycke"/>
        <w:numPr>
          <w:ilvl w:val="0"/>
          <w:numId w:val="24"/>
        </w:numPr>
        <w:spacing w:line="259" w:lineRule="auto"/>
      </w:pPr>
      <w:r>
        <w:t>Download and install version R2015.2.692 or newer.</w:t>
      </w:r>
    </w:p>
    <w:p w14:paraId="50C1639F" w14:textId="77777777" w:rsidR="00E1609F" w:rsidRDefault="00E1609F" w:rsidP="00E868A6">
      <w:pPr>
        <w:pStyle w:val="Liststycke"/>
        <w:numPr>
          <w:ilvl w:val="0"/>
          <w:numId w:val="24"/>
        </w:numPr>
        <w:spacing w:line="259" w:lineRule="auto"/>
      </w:pPr>
      <w:r>
        <w:t xml:space="preserve">Copy the file </w:t>
      </w:r>
      <w:r w:rsidRPr="00C25B4C">
        <w:t>"</w:t>
      </w:r>
      <w:proofErr w:type="spellStart"/>
      <w:r w:rsidRPr="00694B0E">
        <w:t>OrganizerRegister.lsp</w:t>
      </w:r>
      <w:proofErr w:type="spellEnd"/>
      <w:r w:rsidRPr="00C25B4C">
        <w:t>"</w:t>
      </w:r>
      <w:r>
        <w:t xml:space="preserve"> to folder </w:t>
      </w:r>
      <w:r w:rsidRPr="00C25B4C">
        <w:t>"</w:t>
      </w:r>
      <w:r>
        <w:t>…/Shared/Algorithms/</w:t>
      </w:r>
      <w:proofErr w:type="spellStart"/>
      <w:r>
        <w:t>OrganizerRegister</w:t>
      </w:r>
      <w:proofErr w:type="spellEnd"/>
      <w:r w:rsidRPr="00C25B4C">
        <w:t>"</w:t>
      </w:r>
    </w:p>
    <w:p w14:paraId="2617BD2E" w14:textId="77777777" w:rsidR="00E1609F" w:rsidRDefault="00E1609F" w:rsidP="00E868A6">
      <w:pPr>
        <w:pStyle w:val="Liststycke"/>
        <w:numPr>
          <w:ilvl w:val="0"/>
          <w:numId w:val="24"/>
        </w:numPr>
        <w:spacing w:line="259" w:lineRule="auto"/>
      </w:pPr>
      <w:r>
        <w:t xml:space="preserve">Copy the file </w:t>
      </w:r>
      <w:r w:rsidRPr="00C25B4C">
        <w:t>"</w:t>
      </w:r>
      <w:proofErr w:type="spellStart"/>
      <w:r>
        <w:t>OrganizerStart</w:t>
      </w:r>
      <w:r w:rsidRPr="00694B0E">
        <w:t>.lsp</w:t>
      </w:r>
      <w:proofErr w:type="spellEnd"/>
      <w:r w:rsidRPr="00C25B4C">
        <w:t>"</w:t>
      </w:r>
      <w:r>
        <w:t xml:space="preserve"> to the folder </w:t>
      </w:r>
      <w:r w:rsidRPr="00C25B4C">
        <w:t>"</w:t>
      </w:r>
      <w:r>
        <w:t>…/Shared/Algorithms/</w:t>
      </w:r>
      <w:proofErr w:type="spellStart"/>
      <w:r>
        <w:t>OrganizerStart</w:t>
      </w:r>
      <w:proofErr w:type="spellEnd"/>
      <w:r w:rsidRPr="00C25B4C">
        <w:t>"</w:t>
      </w:r>
    </w:p>
    <w:p w14:paraId="77C14F32" w14:textId="77777777" w:rsidR="00E1609F" w:rsidRDefault="00E1609F" w:rsidP="00E868A6">
      <w:pPr>
        <w:pStyle w:val="Liststycke"/>
        <w:numPr>
          <w:ilvl w:val="0"/>
          <w:numId w:val="24"/>
        </w:numPr>
        <w:spacing w:line="259" w:lineRule="auto"/>
      </w:pPr>
      <w:r>
        <w:t xml:space="preserve">The best is to start with a </w:t>
      </w:r>
      <w:proofErr w:type="gramStart"/>
      <w:r>
        <w:t>complete</w:t>
      </w:r>
      <w:proofErr w:type="gramEnd"/>
      <w:r>
        <w:t xml:space="preserve"> new database. Delete the “</w:t>
      </w:r>
      <w:proofErr w:type="spellStart"/>
      <w:r>
        <w:t>Organizer.db</w:t>
      </w:r>
      <w:proofErr w:type="spellEnd"/>
      <w:r>
        <w:t>” file located in the Organizer folder in Shared.</w:t>
      </w:r>
    </w:p>
    <w:p w14:paraId="4E0827ED" w14:textId="77777777" w:rsidR="00E1609F" w:rsidRDefault="00E1609F" w:rsidP="00E868A6">
      <w:pPr>
        <w:pStyle w:val="Liststycke"/>
        <w:numPr>
          <w:ilvl w:val="0"/>
          <w:numId w:val="24"/>
        </w:numPr>
        <w:spacing w:line="259" w:lineRule="auto"/>
      </w:pPr>
      <w:r>
        <w:t>When registering a finish job, just select one sheet at a time.</w:t>
      </w:r>
    </w:p>
    <w:p w14:paraId="29F08531" w14:textId="77777777" w:rsidR="00E1609F" w:rsidRDefault="00E1609F" w:rsidP="00E868A6">
      <w:pPr>
        <w:pStyle w:val="Liststycke"/>
        <w:numPr>
          <w:ilvl w:val="0"/>
          <w:numId w:val="24"/>
        </w:numPr>
        <w:spacing w:line="259" w:lineRule="auto"/>
      </w:pPr>
      <w:r>
        <w:t>Inside the files on the first line is a variable TARGETFOLDER</w:t>
      </w:r>
      <w:r>
        <w:br/>
      </w:r>
      <w:r w:rsidRPr="00C25B4C">
        <w:t xml:space="preserve">(SETQ </w:t>
      </w:r>
      <w:proofErr w:type="spellStart"/>
      <w:r w:rsidRPr="00C25B4C">
        <w:t>targetfolder</w:t>
      </w:r>
      <w:proofErr w:type="spellEnd"/>
      <w:r w:rsidRPr="00C25B4C">
        <w:t xml:space="preserve"> "C:/ERP/"</w:t>
      </w:r>
      <w:proofErr w:type="gramStart"/>
      <w:r w:rsidRPr="00C25B4C">
        <w:t>) ;</w:t>
      </w:r>
      <w:proofErr w:type="gramEnd"/>
      <w:r w:rsidRPr="00C25B4C">
        <w:t xml:space="preserve"> Set this variable to the communication folder</w:t>
      </w:r>
      <w:r>
        <w:br/>
        <w:t>Set this variable to a valid existing folder for the communication with the ERP.</w:t>
      </w:r>
    </w:p>
    <w:p w14:paraId="0B327754" w14:textId="77777777" w:rsidR="00E1609F" w:rsidRDefault="00E1609F" w:rsidP="00E868A6">
      <w:pPr>
        <w:pStyle w:val="Liststycke"/>
        <w:numPr>
          <w:ilvl w:val="0"/>
          <w:numId w:val="24"/>
        </w:numPr>
        <w:spacing w:line="259" w:lineRule="auto"/>
      </w:pPr>
      <w:r>
        <w:t>In the Various tab in the machine settings, you can activate a script that will be loaded every time you register a part and every time you start Organizer.</w:t>
      </w:r>
      <w:r>
        <w:br/>
      </w:r>
      <w:r>
        <w:rPr>
          <w:noProof/>
          <w:lang w:val="sv-SE" w:eastAsia="sv-SE" w:bidi="ar-SA"/>
        </w:rPr>
        <w:drawing>
          <wp:inline distT="0" distB="0" distL="0" distR="0" wp14:anchorId="59684A2B" wp14:editId="10F234CF">
            <wp:extent cx="3182400" cy="1918800"/>
            <wp:effectExtent l="0" t="0" r="0" b="0"/>
            <wp:docPr id="8"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ipts.png"/>
                    <pic:cNvPicPr/>
                  </pic:nvPicPr>
                  <pic:blipFill>
                    <a:blip r:embed="rId60" cstate="email">
                      <a:extLst>
                        <a:ext uri="{28A0092B-C50C-407E-A947-70E740481C1C}">
                          <a14:useLocalDpi xmlns:a14="http://schemas.microsoft.com/office/drawing/2010/main" val="0"/>
                        </a:ext>
                      </a:extLst>
                    </a:blip>
                    <a:stretch>
                      <a:fillRect/>
                    </a:stretch>
                  </pic:blipFill>
                  <pic:spPr>
                    <a:xfrm>
                      <a:off x="0" y="0"/>
                      <a:ext cx="3182400" cy="1918800"/>
                    </a:xfrm>
                    <a:prstGeom prst="rect">
                      <a:avLst/>
                    </a:prstGeom>
                  </pic:spPr>
                </pic:pic>
              </a:graphicData>
            </a:graphic>
          </wp:inline>
        </w:drawing>
      </w:r>
    </w:p>
    <w:p w14:paraId="2A1892C8" w14:textId="77777777" w:rsidR="00E1609F" w:rsidRDefault="00E1609F" w:rsidP="00E1609F">
      <w:pPr>
        <w:pStyle w:val="Liststycke"/>
        <w:spacing w:line="259" w:lineRule="auto"/>
        <w:ind w:left="360"/>
      </w:pPr>
    </w:p>
    <w:p w14:paraId="0BC3BE27" w14:textId="77777777" w:rsidR="00E1609F" w:rsidRDefault="00E1609F" w:rsidP="00E1609F">
      <w:pPr>
        <w:pStyle w:val="Rubrik3"/>
      </w:pPr>
      <w:r>
        <w:t>Registration new parts in IGEMS/Organizer</w:t>
      </w:r>
    </w:p>
    <w:p w14:paraId="6F629A2F" w14:textId="77777777" w:rsidR="00E1609F" w:rsidRDefault="00E1609F" w:rsidP="00E1609F">
      <w:r>
        <w:t>When you convert basic geometries (lines, arcs, circles) to a part than the part will also get some production properties.</w:t>
      </w:r>
    </w:p>
    <w:p w14:paraId="34C1E9DF" w14:textId="77777777" w:rsidR="00E1609F" w:rsidRDefault="00E1609F" w:rsidP="00E1609F">
      <w:r>
        <w:rPr>
          <w:noProof/>
          <w:lang w:val="sv-SE" w:eastAsia="sv-SE" w:bidi="ar-SA"/>
        </w:rPr>
        <w:drawing>
          <wp:inline distT="0" distB="0" distL="0" distR="0" wp14:anchorId="36E0A3DE" wp14:editId="62FB5E1A">
            <wp:extent cx="2980800" cy="2491200"/>
            <wp:effectExtent l="0" t="0" r="0" b="4445"/>
            <wp:docPr id="11" name="Bildobjek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1" cstate="email">
                      <a:extLst>
                        <a:ext uri="{28A0092B-C50C-407E-A947-70E740481C1C}">
                          <a14:useLocalDpi xmlns:a14="http://schemas.microsoft.com/office/drawing/2010/main" val="0"/>
                        </a:ext>
                      </a:extLst>
                    </a:blip>
                    <a:stretch>
                      <a:fillRect/>
                    </a:stretch>
                  </pic:blipFill>
                  <pic:spPr>
                    <a:xfrm>
                      <a:off x="0" y="0"/>
                      <a:ext cx="2980800" cy="2491200"/>
                    </a:xfrm>
                    <a:prstGeom prst="rect">
                      <a:avLst/>
                    </a:prstGeom>
                  </pic:spPr>
                </pic:pic>
              </a:graphicData>
            </a:graphic>
          </wp:inline>
        </w:drawing>
      </w:r>
    </w:p>
    <w:p w14:paraId="0E35DFF7" w14:textId="77777777" w:rsidR="00E1609F" w:rsidRDefault="00E1609F" w:rsidP="00E1609F">
      <w:r>
        <w:t xml:space="preserve">Those properties </w:t>
      </w:r>
      <w:proofErr w:type="gramStart"/>
      <w:r>
        <w:t>is</w:t>
      </w:r>
      <w:proofErr w:type="gramEnd"/>
      <w:r>
        <w:t xml:space="preserve"> following: Name of the part, Quantity, Date and Customer name.</w:t>
      </w:r>
    </w:p>
    <w:p w14:paraId="43DDB2F0" w14:textId="77777777" w:rsidR="00E1609F" w:rsidRDefault="00E1609F" w:rsidP="00E1609F">
      <w:r>
        <w:t>If the checkbox “Add to Organizer” is activated then the part will automatically be stored in a special folder on the computer and the other information in a SQL database.</w:t>
      </w:r>
    </w:p>
    <w:p w14:paraId="2B268179" w14:textId="77777777" w:rsidR="00E1609F" w:rsidRDefault="00E1609F" w:rsidP="00E1609F">
      <w:r>
        <w:rPr>
          <w:noProof/>
          <w:lang w:val="sv-SE" w:eastAsia="sv-SE" w:bidi="ar-SA"/>
        </w:rPr>
        <w:drawing>
          <wp:inline distT="0" distB="0" distL="0" distR="0" wp14:anchorId="6055FF35" wp14:editId="5E2C8671">
            <wp:extent cx="1292400" cy="306000"/>
            <wp:effectExtent l="0" t="0" r="3175" b="0"/>
            <wp:docPr id="12" name="Bildobjek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62" cstate="email">
                      <a:extLst>
                        <a:ext uri="{28A0092B-C50C-407E-A947-70E740481C1C}">
                          <a14:useLocalDpi xmlns:a14="http://schemas.microsoft.com/office/drawing/2010/main" val="0"/>
                        </a:ext>
                      </a:extLst>
                    </a:blip>
                    <a:stretch>
                      <a:fillRect/>
                    </a:stretch>
                  </pic:blipFill>
                  <pic:spPr>
                    <a:xfrm>
                      <a:off x="0" y="0"/>
                      <a:ext cx="1292400" cy="306000"/>
                    </a:xfrm>
                    <a:prstGeom prst="rect">
                      <a:avLst/>
                    </a:prstGeom>
                  </pic:spPr>
                </pic:pic>
              </a:graphicData>
            </a:graphic>
          </wp:inline>
        </w:drawing>
      </w:r>
    </w:p>
    <w:p w14:paraId="7F41C217" w14:textId="77777777" w:rsidR="00E1609F" w:rsidRDefault="00E1609F" w:rsidP="00E1609F">
      <w:r>
        <w:t xml:space="preserve">At the same time the program will start a LISP script. This script will open an output registration file. The name of this file is </w:t>
      </w:r>
      <w:r w:rsidRPr="00B4360D">
        <w:rPr>
          <w:b/>
        </w:rPr>
        <w:t>OrganizerNewParts.txt</w:t>
      </w:r>
      <w:r>
        <w:t xml:space="preserve">. The Script will add information in this file. The file will have one line for each part that has been registered. The file </w:t>
      </w:r>
      <w:proofErr w:type="gramStart"/>
      <w:r>
        <w:t>contain</w:t>
      </w:r>
      <w:proofErr w:type="gramEnd"/>
      <w:r>
        <w:t xml:space="preserve"> following information.</w:t>
      </w:r>
    </w:p>
    <w:p w14:paraId="18BFE2F8" w14:textId="77777777" w:rsidR="00E1609F" w:rsidRPr="00AA44FA" w:rsidRDefault="00E1609F" w:rsidP="00E1609F">
      <w:pPr>
        <w:rPr>
          <w:sz w:val="16"/>
        </w:rPr>
      </w:pPr>
      <w:r w:rsidRPr="00AA44FA">
        <w:rPr>
          <w:sz w:val="16"/>
        </w:rPr>
        <w:t>&lt;ID&gt; &lt;"Name"&gt;&lt;Quantity&gt;&lt;"Date"&gt;&lt;"Customer"&gt; &lt;"Material"&gt; &lt;"Quality"&gt; &lt;Thickness&gt; &lt;Area&gt; &lt;Length&gt;</w:t>
      </w:r>
      <w:r w:rsidR="00AA44FA" w:rsidRPr="00AA44FA">
        <w:rPr>
          <w:sz w:val="16"/>
        </w:rPr>
        <w:t xml:space="preserve"> &lt;Est</w:t>
      </w:r>
      <w:r w:rsidR="00AA44FA">
        <w:rPr>
          <w:sz w:val="16"/>
        </w:rPr>
        <w:t>imated</w:t>
      </w:r>
      <w:r w:rsidR="00AA44FA" w:rsidRPr="00AA44FA">
        <w:rPr>
          <w:sz w:val="16"/>
        </w:rPr>
        <w:t xml:space="preserve"> time&gt;</w:t>
      </w:r>
    </w:p>
    <w:p w14:paraId="14730C41" w14:textId="77777777" w:rsidR="00E1609F" w:rsidRDefault="00E1609F" w:rsidP="00E1609F">
      <w:r>
        <w:t>Each field in are separated by a space, strings are between quotation marks.</w:t>
      </w:r>
    </w:p>
    <w:p w14:paraId="1CA9CA05" w14:textId="77777777" w:rsidR="00E1609F" w:rsidRDefault="00E1609F" w:rsidP="00E1609F">
      <w:r>
        <w:t>Example:</w:t>
      </w:r>
    </w:p>
    <w:p w14:paraId="38B7E255" w14:textId="77777777" w:rsidR="00E1609F" w:rsidRPr="006C7FEE" w:rsidRDefault="00E1609F" w:rsidP="00E1609F">
      <w:pPr>
        <w:shd w:val="pct15" w:color="auto" w:fill="auto"/>
        <w:rPr>
          <w:rFonts w:ascii="Lucida Console" w:hAnsi="Lucida Console"/>
          <w:sz w:val="18"/>
        </w:rPr>
      </w:pPr>
      <w:r w:rsidRPr="006C7FEE">
        <w:rPr>
          <w:rFonts w:ascii="Lucida Console" w:hAnsi="Lucida Console"/>
          <w:sz w:val="18"/>
        </w:rPr>
        <w:t>6 "PART332" 0 "YYYY.MM.DD" "VOLVO" "Aluminum" "Standard" 20.0 739300 3549.3</w:t>
      </w:r>
      <w:r w:rsidR="00AA44FA">
        <w:rPr>
          <w:rFonts w:ascii="Lucida Console" w:hAnsi="Lucida Console"/>
          <w:sz w:val="18"/>
        </w:rPr>
        <w:t xml:space="preserve"> 420.2</w:t>
      </w:r>
    </w:p>
    <w:p w14:paraId="0172996B" w14:textId="77777777" w:rsidR="00E1609F" w:rsidRPr="00E046DF" w:rsidRDefault="00E1609F" w:rsidP="00E1609F">
      <w:pPr>
        <w:shd w:val="pct15" w:color="auto" w:fill="auto"/>
        <w:rPr>
          <w:rFonts w:ascii="Lucida Console" w:hAnsi="Lucida Console"/>
          <w:sz w:val="18"/>
          <w:lang w:val="sv-SE"/>
        </w:rPr>
      </w:pPr>
      <w:r w:rsidRPr="00E046DF">
        <w:rPr>
          <w:rFonts w:ascii="Lucida Console" w:hAnsi="Lucida Console"/>
          <w:sz w:val="18"/>
          <w:lang w:val="sv-SE"/>
        </w:rPr>
        <w:t>7 "PART327" 0 "YYYY.MM.DD" "SKODA" "</w:t>
      </w:r>
      <w:proofErr w:type="spellStart"/>
      <w:r w:rsidRPr="00E046DF">
        <w:rPr>
          <w:rFonts w:ascii="Lucida Console" w:hAnsi="Lucida Console"/>
          <w:sz w:val="18"/>
          <w:lang w:val="sv-SE"/>
        </w:rPr>
        <w:t>Aluminum</w:t>
      </w:r>
      <w:proofErr w:type="spellEnd"/>
      <w:r w:rsidRPr="00E046DF">
        <w:rPr>
          <w:rFonts w:ascii="Lucida Console" w:hAnsi="Lucida Console"/>
          <w:sz w:val="18"/>
          <w:lang w:val="sv-SE"/>
        </w:rPr>
        <w:t xml:space="preserve">" "Standard" 20.0 </w:t>
      </w:r>
      <w:proofErr w:type="gramStart"/>
      <w:r w:rsidRPr="00E046DF">
        <w:rPr>
          <w:rFonts w:ascii="Lucida Console" w:hAnsi="Lucida Console"/>
          <w:sz w:val="18"/>
          <w:lang w:val="sv-SE"/>
        </w:rPr>
        <w:t>543772</w:t>
      </w:r>
      <w:proofErr w:type="gramEnd"/>
      <w:r w:rsidRPr="00E046DF">
        <w:rPr>
          <w:rFonts w:ascii="Lucida Console" w:hAnsi="Lucida Console"/>
          <w:sz w:val="18"/>
          <w:lang w:val="sv-SE"/>
        </w:rPr>
        <w:t xml:space="preserve"> 2345.1</w:t>
      </w:r>
      <w:r w:rsidR="00AA44FA" w:rsidRPr="00E046DF">
        <w:rPr>
          <w:rFonts w:ascii="Lucida Console" w:hAnsi="Lucida Console"/>
          <w:sz w:val="18"/>
          <w:lang w:val="sv-SE"/>
        </w:rPr>
        <w:t xml:space="preserve"> 398.7</w:t>
      </w:r>
    </w:p>
    <w:p w14:paraId="24745CBD" w14:textId="77777777" w:rsidR="00E1609F" w:rsidRPr="006C7FEE" w:rsidRDefault="00E1609F" w:rsidP="00E1609F">
      <w:pPr>
        <w:shd w:val="pct15" w:color="auto" w:fill="auto"/>
        <w:rPr>
          <w:rFonts w:ascii="Lucida Console" w:hAnsi="Lucida Console"/>
          <w:sz w:val="18"/>
        </w:rPr>
      </w:pPr>
      <w:r w:rsidRPr="006C7FEE">
        <w:rPr>
          <w:rFonts w:ascii="Lucida Console" w:hAnsi="Lucida Console"/>
          <w:sz w:val="18"/>
        </w:rPr>
        <w:t>8 "PART334" 0 "YYYY.MM.DD" "AUDI" "Stainless Steel" "Standard" 12.0 662634 4210.9</w:t>
      </w:r>
      <w:r w:rsidR="00AA44FA">
        <w:rPr>
          <w:rFonts w:ascii="Lucida Console" w:hAnsi="Lucida Console"/>
          <w:sz w:val="18"/>
        </w:rPr>
        <w:t xml:space="preserve"> 1214.9</w:t>
      </w:r>
    </w:p>
    <w:p w14:paraId="1F16815A" w14:textId="77777777" w:rsidR="00E1609F" w:rsidRDefault="00E1609F" w:rsidP="00E1609F"/>
    <w:p w14:paraId="3D6D0BA3" w14:textId="77777777" w:rsidR="00E1609F" w:rsidRDefault="00E1609F" w:rsidP="00E1609F">
      <w:r>
        <w:t xml:space="preserve">Since the ERP system will be the master in the system the script will always set the quantity to zero. It will always be the ERP system that desire when something should be produced. The ID is the IGEMS identification number. This number must be saved in the ERP system. </w:t>
      </w:r>
    </w:p>
    <w:p w14:paraId="1B64354F" w14:textId="77777777" w:rsidR="00E1609F" w:rsidRDefault="00E1609F" w:rsidP="00E1609F">
      <w:r>
        <w:t xml:space="preserve">The ERP-system will probably need a unique internal </w:t>
      </w:r>
      <w:r w:rsidRPr="006C7FEE">
        <w:rPr>
          <w:rFonts w:ascii="Lucida Console" w:hAnsi="Lucida Console"/>
          <w:sz w:val="18"/>
        </w:rPr>
        <w:t>"</w:t>
      </w:r>
      <w:r>
        <w:t>Article number</w:t>
      </w:r>
      <w:r w:rsidRPr="006C7FEE">
        <w:rPr>
          <w:rFonts w:ascii="Lucida Console" w:hAnsi="Lucida Console"/>
          <w:sz w:val="18"/>
        </w:rPr>
        <w:t>"</w:t>
      </w:r>
      <w:r>
        <w:t xml:space="preserve">. It’s up to the ERP-system to rename the part name (above </w:t>
      </w:r>
      <w:r w:rsidRPr="006C7FEE">
        <w:rPr>
          <w:rFonts w:ascii="Lucida Console" w:hAnsi="Lucida Console"/>
          <w:sz w:val="18"/>
        </w:rPr>
        <w:t>"</w:t>
      </w:r>
      <w:r>
        <w:rPr>
          <w:rFonts w:ascii="Lucida Console" w:hAnsi="Lucida Console"/>
          <w:sz w:val="18"/>
        </w:rPr>
        <w:t>PART332</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PART327</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PART334</w:t>
      </w:r>
      <w:r w:rsidRPr="006C7FEE">
        <w:rPr>
          <w:rFonts w:ascii="Lucida Console" w:hAnsi="Lucida Console"/>
          <w:sz w:val="18"/>
        </w:rPr>
        <w:t>"</w:t>
      </w:r>
      <w:r>
        <w:rPr>
          <w:rFonts w:ascii="Lucida Console" w:hAnsi="Lucida Console"/>
          <w:sz w:val="18"/>
        </w:rPr>
        <w:t>).</w:t>
      </w:r>
    </w:p>
    <w:p w14:paraId="6E5DE59F" w14:textId="77777777" w:rsidR="00E1609F" w:rsidRDefault="00E1609F" w:rsidP="00E1609F"/>
    <w:p w14:paraId="233F015F" w14:textId="77777777" w:rsidR="00E1609F" w:rsidRDefault="00E1609F" w:rsidP="00E1609F">
      <w:pPr>
        <w:pStyle w:val="Rubrik3"/>
      </w:pPr>
      <w:r>
        <w:t>Register of the parts in the ERP system</w:t>
      </w:r>
    </w:p>
    <w:p w14:paraId="43244FAF" w14:textId="77777777" w:rsidR="00E1609F" w:rsidRDefault="00E1609F" w:rsidP="00E1609F">
      <w:r>
        <w:t xml:space="preserve">It’s now up to the ERP system to open the </w:t>
      </w:r>
      <w:r w:rsidRPr="00B4360D">
        <w:rPr>
          <w:b/>
        </w:rPr>
        <w:t>OrganizerNewParts.txt</w:t>
      </w:r>
      <w:r>
        <w:t xml:space="preserve"> file read the information and add information into the ERP system. When the information is stored, then the ERP system will delete the file. When IGEMS will add new parts again, it will be in an empty file.</w:t>
      </w:r>
    </w:p>
    <w:p w14:paraId="6311D2ED" w14:textId="77777777" w:rsidR="00E1609F" w:rsidRDefault="00E1609F" w:rsidP="00E1609F">
      <w:r>
        <w:t xml:space="preserve">Important about ID and </w:t>
      </w:r>
      <w:proofErr w:type="spellStart"/>
      <w:r>
        <w:t>ArticleName</w:t>
      </w:r>
      <w:proofErr w:type="spellEnd"/>
    </w:p>
    <w:p w14:paraId="3DD5AC95" w14:textId="77777777" w:rsidR="00E1609F" w:rsidRDefault="00E1609F" w:rsidP="00E1609F">
      <w:r>
        <w:t xml:space="preserve">The ID is the IGEMS identification number. This number must be saved in the ERP system. </w:t>
      </w:r>
    </w:p>
    <w:p w14:paraId="494AABD7" w14:textId="77777777" w:rsidR="00E1609F" w:rsidRDefault="00E1609F" w:rsidP="00E1609F">
      <w:r>
        <w:t xml:space="preserve">The ERP-system will probably need a unique internal </w:t>
      </w:r>
      <w:r w:rsidRPr="006C7FEE">
        <w:rPr>
          <w:rFonts w:ascii="Lucida Console" w:hAnsi="Lucida Console"/>
          <w:sz w:val="18"/>
        </w:rPr>
        <w:t>"</w:t>
      </w:r>
      <w:proofErr w:type="spellStart"/>
      <w:r>
        <w:t>ArticleName</w:t>
      </w:r>
      <w:proofErr w:type="spellEnd"/>
      <w:r w:rsidRPr="006C7FEE">
        <w:rPr>
          <w:rFonts w:ascii="Lucida Console" w:hAnsi="Lucida Console"/>
          <w:sz w:val="18"/>
        </w:rPr>
        <w:t>"</w:t>
      </w:r>
      <w:r>
        <w:t xml:space="preserve">. It’s up to the ERP-system to rename the part name (above </w:t>
      </w:r>
      <w:r w:rsidRPr="006C7FEE">
        <w:rPr>
          <w:rFonts w:ascii="Lucida Console" w:hAnsi="Lucida Console"/>
          <w:sz w:val="18"/>
        </w:rPr>
        <w:t>"</w:t>
      </w:r>
      <w:r>
        <w:rPr>
          <w:rFonts w:ascii="Lucida Console" w:hAnsi="Lucida Console"/>
          <w:sz w:val="18"/>
        </w:rPr>
        <w:t>PART332</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PART327</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PART334</w:t>
      </w:r>
      <w:r w:rsidRPr="006C7FEE">
        <w:rPr>
          <w:rFonts w:ascii="Lucida Console" w:hAnsi="Lucida Console"/>
          <w:sz w:val="18"/>
        </w:rPr>
        <w:t>"</w:t>
      </w:r>
      <w:r>
        <w:rPr>
          <w:rFonts w:ascii="Lucida Console" w:hAnsi="Lucida Console"/>
          <w:sz w:val="18"/>
        </w:rPr>
        <w:t xml:space="preserve">) </w:t>
      </w:r>
      <w:r w:rsidRPr="007B7E19">
        <w:t>to a correct name</w:t>
      </w:r>
      <w:r>
        <w:t>.</w:t>
      </w:r>
    </w:p>
    <w:p w14:paraId="50AF3D88" w14:textId="77777777" w:rsidR="00E1609F" w:rsidRDefault="00E1609F" w:rsidP="00E1609F"/>
    <w:p w14:paraId="6DD86FDB" w14:textId="77777777" w:rsidR="00E1609F" w:rsidRDefault="00E1609F" w:rsidP="00E1609F">
      <w:pPr>
        <w:pStyle w:val="Rubrik3"/>
      </w:pPr>
      <w:r>
        <w:t>Organizer</w:t>
      </w:r>
    </w:p>
    <w:p w14:paraId="23482284" w14:textId="77777777" w:rsidR="00E1609F" w:rsidRDefault="00E1609F" w:rsidP="00E1609F">
      <w:r>
        <w:t>In Organizer it’s possible to see information about all parts that are saved. The operator will use Organizer in a normal way and this document do not cover this workflow.</w:t>
      </w:r>
      <w:r w:rsidRPr="0035178F">
        <w:t xml:space="preserve"> </w:t>
      </w:r>
    </w:p>
    <w:p w14:paraId="2160E278" w14:textId="434C2357" w:rsidR="00E1609F" w:rsidRDefault="00E1609F" w:rsidP="00E1609F">
      <w:r>
        <w:t xml:space="preserve">The field </w:t>
      </w:r>
      <w:r w:rsidR="004E2A96">
        <w:t>"</w:t>
      </w:r>
      <w:r>
        <w:t>Remain</w:t>
      </w:r>
      <w:r w:rsidR="004E2A96">
        <w:t>"</w:t>
      </w:r>
      <w:r>
        <w:t xml:space="preserve"> are set to zero and there is nothing to produce.</w:t>
      </w:r>
    </w:p>
    <w:p w14:paraId="1CDCD822" w14:textId="77777777" w:rsidR="00E1609F" w:rsidRDefault="00E1609F" w:rsidP="00E1609F">
      <w:r>
        <w:rPr>
          <w:noProof/>
          <w:lang w:val="sv-SE" w:eastAsia="sv-SE" w:bidi="ar-SA"/>
        </w:rPr>
        <w:drawing>
          <wp:inline distT="0" distB="0" distL="0" distR="0" wp14:anchorId="6D2E965B" wp14:editId="2F4B242F">
            <wp:extent cx="4741200" cy="2433600"/>
            <wp:effectExtent l="0" t="0" r="2540" b="5080"/>
            <wp:docPr id="13" name="Bildobjek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pic:nvPicPr>
                  <pic:blipFill>
                    <a:blip r:embed="rId63" cstate="email">
                      <a:extLst>
                        <a:ext uri="{28A0092B-C50C-407E-A947-70E740481C1C}">
                          <a14:useLocalDpi xmlns:a14="http://schemas.microsoft.com/office/drawing/2010/main" val="0"/>
                        </a:ext>
                      </a:extLst>
                    </a:blip>
                    <a:stretch>
                      <a:fillRect/>
                    </a:stretch>
                  </pic:blipFill>
                  <pic:spPr>
                    <a:xfrm>
                      <a:off x="0" y="0"/>
                      <a:ext cx="4741200" cy="2433600"/>
                    </a:xfrm>
                    <a:prstGeom prst="rect">
                      <a:avLst/>
                    </a:prstGeom>
                  </pic:spPr>
                </pic:pic>
              </a:graphicData>
            </a:graphic>
          </wp:inline>
        </w:drawing>
      </w:r>
    </w:p>
    <w:p w14:paraId="5F5C4F37" w14:textId="77777777" w:rsidR="00E1609F" w:rsidRDefault="00E1609F" w:rsidP="00E1609F">
      <w:pPr>
        <w:pStyle w:val="Rubrik3"/>
      </w:pPr>
      <w:r>
        <w:t>Creating a cutting order in the ERP system</w:t>
      </w:r>
    </w:p>
    <w:p w14:paraId="7357DA07" w14:textId="77777777" w:rsidR="00E1609F" w:rsidRDefault="00E1609F" w:rsidP="00E1609F">
      <w:r>
        <w:t xml:space="preserve">The ERP system is the master in the system. If something should be produced then this is a decision from the ERP. When the system </w:t>
      </w:r>
      <w:proofErr w:type="gramStart"/>
      <w:r>
        <w:t>generate</w:t>
      </w:r>
      <w:proofErr w:type="gramEnd"/>
      <w:r>
        <w:t xml:space="preserve"> a production order then the ERP write information in a file named </w:t>
      </w:r>
      <w:r w:rsidRPr="00B4360D">
        <w:rPr>
          <w:b/>
        </w:rPr>
        <w:t>OrganizerProduce.txt</w:t>
      </w:r>
      <w:r>
        <w:t>. This file contains following information:</w:t>
      </w:r>
    </w:p>
    <w:p w14:paraId="0C5431B6" w14:textId="77777777" w:rsidR="00E1609F" w:rsidRPr="006C7FEE" w:rsidRDefault="00E1609F" w:rsidP="00E1609F">
      <w:pPr>
        <w:rPr>
          <w:sz w:val="18"/>
        </w:rPr>
      </w:pPr>
      <w:r w:rsidRPr="006C7FEE">
        <w:rPr>
          <w:sz w:val="18"/>
        </w:rPr>
        <w:t>&lt;ID&gt; &lt;</w:t>
      </w:r>
      <w:r>
        <w:rPr>
          <w:sz w:val="18"/>
        </w:rPr>
        <w:t>nil</w:t>
      </w:r>
      <w:r w:rsidRPr="006C7FEE">
        <w:rPr>
          <w:sz w:val="18"/>
        </w:rPr>
        <w:t>&gt;&lt;Quantity&gt;&lt;</w:t>
      </w:r>
      <w:r>
        <w:rPr>
          <w:sz w:val="18"/>
        </w:rPr>
        <w:t>nil</w:t>
      </w:r>
      <w:r w:rsidRPr="006C7FEE">
        <w:rPr>
          <w:sz w:val="18"/>
        </w:rPr>
        <w:t>&gt;&lt;</w:t>
      </w:r>
      <w:r>
        <w:rPr>
          <w:sz w:val="18"/>
        </w:rPr>
        <w:t>nil</w:t>
      </w:r>
      <w:r w:rsidRPr="006C7FEE">
        <w:rPr>
          <w:sz w:val="18"/>
        </w:rPr>
        <w:t>&gt; &lt;</w:t>
      </w:r>
      <w:r>
        <w:rPr>
          <w:sz w:val="18"/>
        </w:rPr>
        <w:t>nil</w:t>
      </w:r>
      <w:r w:rsidRPr="006C7FEE">
        <w:rPr>
          <w:sz w:val="18"/>
        </w:rPr>
        <w:t>&gt; &lt;</w:t>
      </w:r>
      <w:r>
        <w:rPr>
          <w:sz w:val="18"/>
        </w:rPr>
        <w:t>nil&gt; &lt;nil</w:t>
      </w:r>
      <w:r w:rsidRPr="006C7FEE">
        <w:rPr>
          <w:sz w:val="18"/>
        </w:rPr>
        <w:t>&gt;</w:t>
      </w:r>
    </w:p>
    <w:p w14:paraId="1503CDA4" w14:textId="77777777" w:rsidR="00E1609F" w:rsidRDefault="00E1609F" w:rsidP="00E1609F">
      <w:r>
        <w:t>Example:</w:t>
      </w:r>
    </w:p>
    <w:p w14:paraId="4DF4BABC"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6</w:t>
      </w:r>
      <w:r w:rsidRPr="006C7FEE">
        <w:rPr>
          <w:rFonts w:ascii="Lucida Console" w:hAnsi="Lucida Console"/>
          <w:sz w:val="18"/>
        </w:rPr>
        <w:t xml:space="preserve"> "</w:t>
      </w:r>
      <w:proofErr w:type="spellStart"/>
      <w:r>
        <w:rPr>
          <w:rFonts w:ascii="Lucida Console" w:hAnsi="Lucida Console"/>
          <w:sz w:val="18"/>
        </w:rPr>
        <w:t>ArticleName</w:t>
      </w:r>
      <w:proofErr w:type="spellEnd"/>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 xml:space="preserve">55 nil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p>
    <w:p w14:paraId="40AC93F1"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8</w:t>
      </w:r>
      <w:r w:rsidRPr="006C7FEE">
        <w:rPr>
          <w:rFonts w:ascii="Lucida Console" w:hAnsi="Lucida Console"/>
          <w:sz w:val="18"/>
        </w:rPr>
        <w:t xml:space="preserve"> "</w:t>
      </w:r>
      <w:proofErr w:type="spellStart"/>
      <w:r>
        <w:rPr>
          <w:rFonts w:ascii="Lucida Console" w:hAnsi="Lucida Console"/>
          <w:sz w:val="18"/>
        </w:rPr>
        <w:t>ArticleName</w:t>
      </w:r>
      <w:proofErr w:type="spellEnd"/>
      <w:r w:rsidRPr="006C7FEE">
        <w:rPr>
          <w:rFonts w:ascii="Lucida Console" w:hAnsi="Lucida Console"/>
          <w:sz w:val="18"/>
        </w:rPr>
        <w:t xml:space="preserve">" 34 nil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p>
    <w:p w14:paraId="37B44FA1" w14:textId="77777777" w:rsidR="00E1609F" w:rsidRDefault="00E1609F" w:rsidP="00E1609F">
      <w:pPr>
        <w:rPr>
          <w:rFonts w:ascii="Lucida Console" w:hAnsi="Lucida Console"/>
        </w:rPr>
      </w:pPr>
    </w:p>
    <w:p w14:paraId="1B5FAD7B" w14:textId="77777777" w:rsidR="00E1609F" w:rsidRDefault="00E1609F" w:rsidP="00E1609F">
      <w:r>
        <w:t>The meaning of this instruction is:</w:t>
      </w:r>
    </w:p>
    <w:p w14:paraId="408F00EE" w14:textId="77777777" w:rsidR="00E1609F" w:rsidRDefault="00E1609F" w:rsidP="00E1609F">
      <w:r>
        <w:t>Produce 55 copies of part ID 6</w:t>
      </w:r>
    </w:p>
    <w:p w14:paraId="49237B9C" w14:textId="77777777" w:rsidR="00E1609F" w:rsidRDefault="00E1609F" w:rsidP="00E1609F">
      <w:r>
        <w:t>Produce 34 copies of part ID 8.</w:t>
      </w:r>
    </w:p>
    <w:p w14:paraId="7149DEA5" w14:textId="77777777" w:rsidR="00E1609F" w:rsidRDefault="00E1609F" w:rsidP="00E1609F">
      <w:pPr>
        <w:pStyle w:val="Rubrik4"/>
      </w:pPr>
      <w:r>
        <w:t>Other instructions</w:t>
      </w:r>
    </w:p>
    <w:p w14:paraId="39EF4B04" w14:textId="77777777" w:rsidR="00E1609F" w:rsidRDefault="00E1609F" w:rsidP="00E1609F">
      <w:r>
        <w:t>It’s also possible for the ERP system to change other data in Organizer.</w:t>
      </w:r>
    </w:p>
    <w:p w14:paraId="2C1DA1A9" w14:textId="77777777" w:rsidR="00E1609F" w:rsidRDefault="00E1609F" w:rsidP="00E1609F">
      <w:pPr>
        <w:rPr>
          <w:sz w:val="18"/>
        </w:rPr>
      </w:pPr>
      <w:r w:rsidRPr="006C7FEE">
        <w:rPr>
          <w:sz w:val="18"/>
        </w:rPr>
        <w:t>&lt;ID&gt; &lt;"Name"&gt;&lt;Quantity&gt;&lt;"Date"&gt;&lt;"Customer"&gt; &lt;"Material"&gt; &lt;"Quality"&gt; &lt;Thickness&gt;</w:t>
      </w:r>
    </w:p>
    <w:p w14:paraId="07CF95A2" w14:textId="77777777" w:rsidR="00E1609F" w:rsidRDefault="00E1609F" w:rsidP="00E1609F">
      <w:r>
        <w:t xml:space="preserve">In the example above the correct </w:t>
      </w:r>
      <w:r w:rsidRPr="007B7E19">
        <w:t>"</w:t>
      </w:r>
      <w:proofErr w:type="spellStart"/>
      <w:r w:rsidRPr="007B7E19">
        <w:t>ArticleName</w:t>
      </w:r>
      <w:proofErr w:type="spellEnd"/>
      <w:r w:rsidRPr="007B7E19">
        <w:t>"</w:t>
      </w:r>
      <w:r>
        <w:rPr>
          <w:rFonts w:ascii="Lucida Console" w:hAnsi="Lucida Console"/>
          <w:sz w:val="18"/>
        </w:rPr>
        <w:t xml:space="preserve"> </w:t>
      </w:r>
      <w:r w:rsidRPr="007B7E19">
        <w:t>will be transferred to Organizer.</w:t>
      </w:r>
    </w:p>
    <w:p w14:paraId="41AC1509" w14:textId="77777777" w:rsidR="00E1609F" w:rsidRDefault="00E1609F" w:rsidP="00E1609F">
      <w:r>
        <w:t xml:space="preserve">If the ERP system send any other information than nil then the part information in organizer will be updated with that information. </w:t>
      </w:r>
      <w:r>
        <w:br/>
        <w:t>It’s an extra possibility with the quantity instruction. By adding a plus (+) or minus (-) sign before the value the ERP system can add or reduce the number of parts that already are stored in organizer (incremental mode).</w:t>
      </w:r>
    </w:p>
    <w:p w14:paraId="01AFC20E" w14:textId="77777777" w:rsidR="00E1609F" w:rsidRPr="006C7FEE" w:rsidRDefault="00E1609F" w:rsidP="00E1609F">
      <w:pPr>
        <w:shd w:val="pct15" w:color="auto" w:fill="auto"/>
        <w:rPr>
          <w:rFonts w:ascii="Lucida Console" w:hAnsi="Lucida Console"/>
          <w:sz w:val="18"/>
        </w:rPr>
      </w:pPr>
      <w:r>
        <w:rPr>
          <w:rFonts w:ascii="Lucida Console" w:hAnsi="Lucida Console"/>
          <w:sz w:val="18"/>
        </w:rPr>
        <w:t xml:space="preserve">6 </w:t>
      </w:r>
      <w:r w:rsidRPr="006C7FEE">
        <w:rPr>
          <w:rFonts w:ascii="Lucida Console" w:hAnsi="Lucida Console"/>
          <w:sz w:val="18"/>
        </w:rPr>
        <w:t>"</w:t>
      </w:r>
      <w:proofErr w:type="spellStart"/>
      <w:r>
        <w:rPr>
          <w:rFonts w:ascii="Lucida Console" w:hAnsi="Lucida Console"/>
          <w:sz w:val="18"/>
        </w:rPr>
        <w:t>ArticleName</w:t>
      </w:r>
      <w:proofErr w:type="spellEnd"/>
      <w:r w:rsidRPr="006C7FEE">
        <w:rPr>
          <w:rFonts w:ascii="Lucida Console" w:hAnsi="Lucida Console"/>
          <w:sz w:val="18"/>
        </w:rPr>
        <w:t xml:space="preserve">" </w:t>
      </w:r>
      <w:r>
        <w:rPr>
          <w:rFonts w:ascii="Lucida Console" w:hAnsi="Lucida Console"/>
          <w:sz w:val="18"/>
        </w:rPr>
        <w:t>+</w:t>
      </w:r>
      <w:r w:rsidRPr="006C7FEE">
        <w:rPr>
          <w:rFonts w:ascii="Lucida Console" w:hAnsi="Lucida Console"/>
          <w:sz w:val="18"/>
        </w:rPr>
        <w:t xml:space="preserve">55 nil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p>
    <w:p w14:paraId="4EB44703" w14:textId="77777777" w:rsidR="00E1609F" w:rsidRPr="00B4360D" w:rsidRDefault="00E1609F" w:rsidP="00E1609F">
      <w:pPr>
        <w:shd w:val="pct15" w:color="auto" w:fill="auto"/>
        <w:rPr>
          <w:rFonts w:ascii="Lucida Console" w:hAnsi="Lucida Console"/>
          <w:sz w:val="18"/>
        </w:rPr>
      </w:pPr>
      <w:r>
        <w:rPr>
          <w:rFonts w:ascii="Lucida Console" w:hAnsi="Lucida Console"/>
          <w:sz w:val="18"/>
        </w:rPr>
        <w:t>8</w:t>
      </w:r>
      <w:r w:rsidRPr="006C7FEE">
        <w:rPr>
          <w:rFonts w:ascii="Lucida Console" w:hAnsi="Lucida Console"/>
          <w:sz w:val="18"/>
        </w:rPr>
        <w:t xml:space="preserve"> "</w:t>
      </w:r>
      <w:proofErr w:type="spellStart"/>
      <w:r>
        <w:rPr>
          <w:rFonts w:ascii="Lucida Console" w:hAnsi="Lucida Console"/>
          <w:sz w:val="18"/>
        </w:rPr>
        <w:t>ArticleName</w:t>
      </w:r>
      <w:proofErr w:type="spellEnd"/>
      <w:r w:rsidRPr="006C7FEE">
        <w:rPr>
          <w:rFonts w:ascii="Lucida Console" w:hAnsi="Lucida Console"/>
          <w:sz w:val="18"/>
        </w:rPr>
        <w:t xml:space="preserve">" </w:t>
      </w:r>
      <w:r>
        <w:rPr>
          <w:rFonts w:ascii="Lucida Console" w:hAnsi="Lucida Console"/>
          <w:sz w:val="18"/>
        </w:rPr>
        <w:t>-2</w:t>
      </w:r>
      <w:r w:rsidRPr="006C7FEE">
        <w:rPr>
          <w:rFonts w:ascii="Lucida Console" w:hAnsi="Lucida Console"/>
          <w:sz w:val="18"/>
        </w:rPr>
        <w:t xml:space="preserve"> nil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r w:rsidRPr="006C7FEE">
        <w:rPr>
          <w:rFonts w:ascii="Lucida Console" w:hAnsi="Lucida Console"/>
          <w:sz w:val="18"/>
        </w:rPr>
        <w:t xml:space="preserve"> </w:t>
      </w:r>
      <w:proofErr w:type="spellStart"/>
      <w:r w:rsidRPr="006C7FEE">
        <w:rPr>
          <w:rFonts w:ascii="Lucida Console" w:hAnsi="Lucida Console"/>
          <w:sz w:val="18"/>
        </w:rPr>
        <w:t>nil</w:t>
      </w:r>
      <w:proofErr w:type="spellEnd"/>
    </w:p>
    <w:p w14:paraId="75151335" w14:textId="77777777" w:rsidR="00E1609F" w:rsidRDefault="00E1609F" w:rsidP="00E1609F"/>
    <w:p w14:paraId="448ED649" w14:textId="77777777" w:rsidR="00E1609F" w:rsidRDefault="00E1609F" w:rsidP="00E1609F">
      <w:pPr>
        <w:pStyle w:val="Rubrik3"/>
      </w:pPr>
      <w:r>
        <w:t xml:space="preserve">Receiving the production order in Organizer </w:t>
      </w:r>
    </w:p>
    <w:p w14:paraId="36BF7614" w14:textId="77777777" w:rsidR="00E1609F" w:rsidRDefault="00E1609F" w:rsidP="00E1609F">
      <w:r>
        <w:t xml:space="preserve">Every time the operator </w:t>
      </w:r>
      <w:proofErr w:type="gramStart"/>
      <w:r>
        <w:t>start</w:t>
      </w:r>
      <w:proofErr w:type="gramEnd"/>
      <w:r>
        <w:t xml:space="preserve"> Organizer the program will look for the file </w:t>
      </w:r>
      <w:r w:rsidRPr="00B4360D">
        <w:rPr>
          <w:b/>
        </w:rPr>
        <w:t>OrganizerProduce.txt</w:t>
      </w:r>
      <w:r>
        <w:t>. If this file exists then the database is updated. When the database is updated then the file will be deleted. Organizer have now the updated information from the ERP system</w:t>
      </w:r>
    </w:p>
    <w:p w14:paraId="6A21A2A6" w14:textId="77777777" w:rsidR="00E1609F" w:rsidRDefault="00E1609F" w:rsidP="00E1609F">
      <w:r>
        <w:rPr>
          <w:noProof/>
          <w:lang w:val="sv-SE" w:eastAsia="sv-SE" w:bidi="ar-SA"/>
        </w:rPr>
        <w:drawing>
          <wp:inline distT="0" distB="0" distL="0" distR="0" wp14:anchorId="70B7F41D" wp14:editId="5C1D02F5">
            <wp:extent cx="4737600" cy="2649600"/>
            <wp:effectExtent l="0" t="0" r="6350" b="0"/>
            <wp:docPr id="14" name="Bildobjekt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4" cstate="email">
                      <a:extLst>
                        <a:ext uri="{28A0092B-C50C-407E-A947-70E740481C1C}">
                          <a14:useLocalDpi xmlns:a14="http://schemas.microsoft.com/office/drawing/2010/main" val="0"/>
                        </a:ext>
                      </a:extLst>
                    </a:blip>
                    <a:stretch>
                      <a:fillRect/>
                    </a:stretch>
                  </pic:blipFill>
                  <pic:spPr>
                    <a:xfrm>
                      <a:off x="0" y="0"/>
                      <a:ext cx="4737600" cy="2649600"/>
                    </a:xfrm>
                    <a:prstGeom prst="rect">
                      <a:avLst/>
                    </a:prstGeom>
                  </pic:spPr>
                </pic:pic>
              </a:graphicData>
            </a:graphic>
          </wp:inline>
        </w:drawing>
      </w:r>
    </w:p>
    <w:p w14:paraId="27699BCA" w14:textId="77777777" w:rsidR="00E1609F" w:rsidRDefault="00E1609F" w:rsidP="00E1609F">
      <w:r>
        <w:t>(You can see that ID 6 and 8 now have parts to produce)</w:t>
      </w:r>
    </w:p>
    <w:p w14:paraId="198A53ED" w14:textId="77777777" w:rsidR="00E1609F" w:rsidRDefault="00E1609F" w:rsidP="00E1609F">
      <w:r>
        <w:t>The operator will always work with Organizer in normal way. The connection with the ERP system is completely invisible.</w:t>
      </w:r>
    </w:p>
    <w:p w14:paraId="6AC25FC5" w14:textId="77777777" w:rsidR="00E1609F" w:rsidRDefault="00E1609F" w:rsidP="00E1609F">
      <w:r>
        <w:rPr>
          <w:noProof/>
          <w:lang w:val="sv-SE" w:eastAsia="sv-SE" w:bidi="ar-SA"/>
        </w:rPr>
        <w:drawing>
          <wp:inline distT="0" distB="0" distL="0" distR="0" wp14:anchorId="600745BF" wp14:editId="120B9AF0">
            <wp:extent cx="4669200" cy="1497600"/>
            <wp:effectExtent l="0" t="0" r="0" b="7620"/>
            <wp:docPr id="15" name="Bildobjek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pic:nvPicPr>
                  <pic:blipFill>
                    <a:blip r:embed="rId65" cstate="email">
                      <a:extLst>
                        <a:ext uri="{28A0092B-C50C-407E-A947-70E740481C1C}">
                          <a14:useLocalDpi xmlns:a14="http://schemas.microsoft.com/office/drawing/2010/main" val="0"/>
                        </a:ext>
                      </a:extLst>
                    </a:blip>
                    <a:stretch>
                      <a:fillRect/>
                    </a:stretch>
                  </pic:blipFill>
                  <pic:spPr>
                    <a:xfrm>
                      <a:off x="0" y="0"/>
                      <a:ext cx="4669200" cy="1497600"/>
                    </a:xfrm>
                    <a:prstGeom prst="rect">
                      <a:avLst/>
                    </a:prstGeom>
                  </pic:spPr>
                </pic:pic>
              </a:graphicData>
            </a:graphic>
          </wp:inline>
        </w:drawing>
      </w:r>
    </w:p>
    <w:p w14:paraId="3DE0FD01" w14:textId="77777777" w:rsidR="00E1609F" w:rsidRDefault="00E1609F" w:rsidP="00E1609F">
      <w:r>
        <w:t>When setting the profile to INSERT and press the Insert button the parts will be inserted in IGEMS.</w:t>
      </w:r>
    </w:p>
    <w:p w14:paraId="7B56F38A" w14:textId="77777777" w:rsidR="00E1609F" w:rsidRDefault="00E1609F" w:rsidP="00E1609F">
      <w:pPr>
        <w:pStyle w:val="Rubrik2"/>
      </w:pPr>
      <w:r>
        <w:t>Registering that parts has been cut</w:t>
      </w:r>
    </w:p>
    <w:p w14:paraId="51C9EFB7" w14:textId="77777777" w:rsidR="00E1609F" w:rsidRDefault="00E1609F" w:rsidP="00E1609F">
      <w:r>
        <w:t>You can nest and add the toolpath and make the CNC-file in normal way.</w:t>
      </w:r>
    </w:p>
    <w:p w14:paraId="4AFE1F9D" w14:textId="77777777" w:rsidR="00E1609F" w:rsidRDefault="00E1609F" w:rsidP="00E1609F">
      <w:r>
        <w:rPr>
          <w:noProof/>
          <w:lang w:val="sv-SE" w:eastAsia="sv-SE" w:bidi="ar-SA"/>
        </w:rPr>
        <w:drawing>
          <wp:inline distT="0" distB="0" distL="0" distR="0" wp14:anchorId="6243A7E7" wp14:editId="68AD842C">
            <wp:extent cx="3243600" cy="2077200"/>
            <wp:effectExtent l="0" t="0" r="0" b="0"/>
            <wp:docPr id="1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66" cstate="email">
                      <a:extLst>
                        <a:ext uri="{28A0092B-C50C-407E-A947-70E740481C1C}">
                          <a14:useLocalDpi xmlns:a14="http://schemas.microsoft.com/office/drawing/2010/main" val="0"/>
                        </a:ext>
                      </a:extLst>
                    </a:blip>
                    <a:stretch>
                      <a:fillRect/>
                    </a:stretch>
                  </pic:blipFill>
                  <pic:spPr>
                    <a:xfrm>
                      <a:off x="0" y="0"/>
                      <a:ext cx="3243600" cy="2077200"/>
                    </a:xfrm>
                    <a:prstGeom prst="rect">
                      <a:avLst/>
                    </a:prstGeom>
                  </pic:spPr>
                </pic:pic>
              </a:graphicData>
            </a:graphic>
          </wp:inline>
        </w:drawing>
      </w:r>
    </w:p>
    <w:p w14:paraId="120FA59A" w14:textId="77777777" w:rsidR="00E1609F" w:rsidRDefault="00E1609F" w:rsidP="00E1609F">
      <w:r>
        <w:t>To register that the part has been included in a toolpath, press the “Register button”</w:t>
      </w:r>
    </w:p>
    <w:p w14:paraId="7D50B712" w14:textId="77777777" w:rsidR="00E1609F" w:rsidRDefault="00E1609F" w:rsidP="00E1609F">
      <w:r>
        <w:rPr>
          <w:noProof/>
          <w:lang w:val="sv-SE" w:eastAsia="sv-SE" w:bidi="ar-SA"/>
        </w:rPr>
        <w:drawing>
          <wp:inline distT="0" distB="0" distL="0" distR="0" wp14:anchorId="39AC1BF3" wp14:editId="1AB91957">
            <wp:extent cx="4392000" cy="1958400"/>
            <wp:effectExtent l="0" t="0" r="8890" b="3810"/>
            <wp:docPr id="17" name="Bildobjekt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pic:cNvPicPr/>
                  </pic:nvPicPr>
                  <pic:blipFill>
                    <a:blip r:embed="rId67" cstate="email">
                      <a:extLst>
                        <a:ext uri="{28A0092B-C50C-407E-A947-70E740481C1C}">
                          <a14:useLocalDpi xmlns:a14="http://schemas.microsoft.com/office/drawing/2010/main" val="0"/>
                        </a:ext>
                      </a:extLst>
                    </a:blip>
                    <a:stretch>
                      <a:fillRect/>
                    </a:stretch>
                  </pic:blipFill>
                  <pic:spPr>
                    <a:xfrm>
                      <a:off x="0" y="0"/>
                      <a:ext cx="4392000" cy="1958400"/>
                    </a:xfrm>
                    <a:prstGeom prst="rect">
                      <a:avLst/>
                    </a:prstGeom>
                  </pic:spPr>
                </pic:pic>
              </a:graphicData>
            </a:graphic>
          </wp:inline>
        </w:drawing>
      </w:r>
    </w:p>
    <w:p w14:paraId="1C8C1B3D" w14:textId="77777777" w:rsidR="00E1609F" w:rsidRDefault="00E1609F" w:rsidP="00E1609F">
      <w:r>
        <w:t xml:space="preserve">This will show the “Register” dialog box. Here you can see short information about each part. If you accept then the organizer </w:t>
      </w:r>
      <w:proofErr w:type="gramStart"/>
      <w:r>
        <w:t>count</w:t>
      </w:r>
      <w:proofErr w:type="gramEnd"/>
      <w:r>
        <w:t xml:space="preserve"> down the number of copies to produce. The event will also start a script that will report to the ERP-system that the part has been added to a job. This script will create a text file with the name </w:t>
      </w:r>
      <w:r w:rsidRPr="00B4360D">
        <w:rPr>
          <w:b/>
        </w:rPr>
        <w:t>OrganizerRegister.txt</w:t>
      </w:r>
    </w:p>
    <w:p w14:paraId="45FDA3A4" w14:textId="77777777" w:rsidR="00E1609F" w:rsidRDefault="00E1609F" w:rsidP="00E1609F">
      <w:r>
        <w:t>The file has following format:</w:t>
      </w:r>
    </w:p>
    <w:p w14:paraId="2E7B9210" w14:textId="77777777" w:rsidR="00E1609F" w:rsidRDefault="00E1609F" w:rsidP="00E1609F">
      <w:r>
        <w:t>&lt;ID&gt; &lt;</w:t>
      </w:r>
      <w:proofErr w:type="spellStart"/>
      <w:r>
        <w:t>ArticleName</w:t>
      </w:r>
      <w:proofErr w:type="spellEnd"/>
      <w:r>
        <w:t>&gt;&lt;</w:t>
      </w:r>
      <w:proofErr w:type="spellStart"/>
      <w:r>
        <w:t>CountDown</w:t>
      </w:r>
      <w:proofErr w:type="spellEnd"/>
      <w:r>
        <w:t>&gt; &lt;</w:t>
      </w:r>
      <w:r w:rsidRPr="006C7FEE">
        <w:t>"</w:t>
      </w:r>
      <w:r>
        <w:t>Name of CNC-file</w:t>
      </w:r>
      <w:r w:rsidRPr="006C7FEE">
        <w:t>"</w:t>
      </w:r>
      <w:r>
        <w:t>&gt; &lt;</w:t>
      </w:r>
      <w:r w:rsidRPr="006C7FEE">
        <w:t>"</w:t>
      </w:r>
      <w:r>
        <w:t>Name of sheet</w:t>
      </w:r>
      <w:r w:rsidRPr="006C7FEE">
        <w:t>"</w:t>
      </w:r>
      <w:r>
        <w:t>&gt;</w:t>
      </w:r>
    </w:p>
    <w:p w14:paraId="559F2E3A" w14:textId="77777777" w:rsidR="00E1609F" w:rsidRDefault="00E1609F" w:rsidP="00E1609F">
      <w:r>
        <w:t>Example</w:t>
      </w:r>
    </w:p>
    <w:p w14:paraId="56BD4CAC"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31 </w:t>
      </w:r>
      <w:r w:rsidRPr="006C7FEE">
        <w:rPr>
          <w:rFonts w:ascii="Lucida Console" w:hAnsi="Lucida Console"/>
          <w:sz w:val="18"/>
        </w:rPr>
        <w:t>"</w:t>
      </w:r>
      <w:r>
        <w:rPr>
          <w:rFonts w:ascii="Lucida Console" w:hAnsi="Lucida Console"/>
          <w:sz w:val="18"/>
        </w:rPr>
        <w:t>ABC1</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37334803"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33 </w:t>
      </w:r>
      <w:r w:rsidRPr="006C7FEE">
        <w:rPr>
          <w:rFonts w:ascii="Lucida Console" w:hAnsi="Lucida Console"/>
          <w:sz w:val="18"/>
        </w:rPr>
        <w:t>"</w:t>
      </w:r>
      <w:r>
        <w:rPr>
          <w:rFonts w:ascii="Lucida Console" w:hAnsi="Lucida Console"/>
          <w:sz w:val="18"/>
        </w:rPr>
        <w:t>ABC2</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455E79A6"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32 </w:t>
      </w:r>
      <w:r w:rsidRPr="006C7FEE">
        <w:rPr>
          <w:rFonts w:ascii="Lucida Console" w:hAnsi="Lucida Console"/>
          <w:sz w:val="18"/>
        </w:rPr>
        <w:t>"</w:t>
      </w:r>
      <w:r>
        <w:rPr>
          <w:rFonts w:ascii="Lucida Console" w:hAnsi="Lucida Console"/>
          <w:sz w:val="18"/>
        </w:rPr>
        <w:t>ABC3</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7</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546DB7FC"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30 </w:t>
      </w:r>
      <w:r w:rsidRPr="006C7FEE">
        <w:rPr>
          <w:rFonts w:ascii="Lucida Console" w:hAnsi="Lucida Console"/>
          <w:sz w:val="18"/>
        </w:rPr>
        <w:t>"</w:t>
      </w:r>
      <w:r>
        <w:rPr>
          <w:rFonts w:ascii="Lucida Console" w:hAnsi="Lucida Console"/>
          <w:sz w:val="18"/>
        </w:rPr>
        <w:t>ABC4</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1</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103820DB" w14:textId="77777777" w:rsidR="00E1609F" w:rsidRPr="00746ED7" w:rsidRDefault="00E1609F" w:rsidP="00E1609F">
      <w:pPr>
        <w:shd w:val="pct15" w:color="auto" w:fill="auto"/>
        <w:rPr>
          <w:rFonts w:ascii="Lucida Console" w:hAnsi="Lucida Console"/>
          <w:sz w:val="18"/>
        </w:rPr>
      </w:pPr>
      <w:r w:rsidRPr="00746ED7">
        <w:rPr>
          <w:rFonts w:ascii="Lucida Console" w:hAnsi="Lucida Console"/>
          <w:sz w:val="18"/>
        </w:rPr>
        <w:t xml:space="preserve">29 </w:t>
      </w:r>
      <w:r w:rsidRPr="006C7FEE">
        <w:rPr>
          <w:rFonts w:ascii="Lucida Console" w:hAnsi="Lucida Console"/>
          <w:sz w:val="18"/>
        </w:rPr>
        <w:t>"</w:t>
      </w:r>
      <w:r>
        <w:rPr>
          <w:rFonts w:ascii="Lucida Console" w:hAnsi="Lucida Console"/>
          <w:sz w:val="18"/>
        </w:rPr>
        <w:t>ABC5</w:t>
      </w:r>
      <w:r w:rsidRPr="006C7FEE">
        <w:rPr>
          <w:rFonts w:ascii="Lucida Console" w:hAnsi="Lucida Console"/>
          <w:sz w:val="18"/>
        </w:rPr>
        <w:t>"</w:t>
      </w:r>
      <w:r>
        <w:rPr>
          <w:rFonts w:ascii="Lucida Console" w:hAnsi="Lucida Console"/>
          <w:sz w:val="18"/>
        </w:rPr>
        <w:t xml:space="preserve"> </w:t>
      </w:r>
      <w:r w:rsidRPr="00746ED7">
        <w:rPr>
          <w:rFonts w:ascii="Lucida Console" w:hAnsi="Lucida Console"/>
          <w:sz w:val="18"/>
        </w:rPr>
        <w:t>3</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100.cnc</w:t>
      </w:r>
      <w:r w:rsidRPr="006C7FEE">
        <w:rPr>
          <w:rFonts w:ascii="Lucida Console" w:hAnsi="Lucida Console"/>
          <w:sz w:val="18"/>
        </w:rPr>
        <w:t>"</w:t>
      </w:r>
      <w:r>
        <w:rPr>
          <w:rFonts w:ascii="Lucida Console" w:hAnsi="Lucida Console"/>
          <w:sz w:val="18"/>
        </w:rPr>
        <w:t xml:space="preserve"> </w:t>
      </w:r>
      <w:r w:rsidRPr="006C7FEE">
        <w:rPr>
          <w:rFonts w:ascii="Lucida Console" w:hAnsi="Lucida Console"/>
          <w:sz w:val="18"/>
        </w:rPr>
        <w:t>"</w:t>
      </w:r>
      <w:r>
        <w:rPr>
          <w:rFonts w:ascii="Lucida Console" w:hAnsi="Lucida Console"/>
          <w:sz w:val="18"/>
        </w:rPr>
        <w:t>Sheet-10</w:t>
      </w:r>
      <w:r w:rsidRPr="006C7FEE">
        <w:rPr>
          <w:rFonts w:ascii="Lucida Console" w:hAnsi="Lucida Console"/>
          <w:sz w:val="18"/>
        </w:rPr>
        <w:t>"</w:t>
      </w:r>
    </w:p>
    <w:p w14:paraId="54513106" w14:textId="77777777" w:rsidR="00E1609F" w:rsidRDefault="00E1609F" w:rsidP="00E1609F">
      <w:r>
        <w:t xml:space="preserve">The ERP system can use either IGEMS-ID or </w:t>
      </w:r>
      <w:proofErr w:type="spellStart"/>
      <w:r>
        <w:t>ArticleName</w:t>
      </w:r>
      <w:proofErr w:type="spellEnd"/>
      <w:r>
        <w:t xml:space="preserve"> as identification for count down.</w:t>
      </w:r>
    </w:p>
    <w:p w14:paraId="49D28740" w14:textId="77777777" w:rsidR="00E1609F" w:rsidRDefault="00E1609F" w:rsidP="00E1609F">
      <w:r>
        <w:t>When the ERP system has imported the information, then the ERP system should delete the file.</w:t>
      </w:r>
    </w:p>
    <w:p w14:paraId="2C9B7473" w14:textId="77777777" w:rsidR="00E1609F" w:rsidRDefault="00E1609F" w:rsidP="00E1609F"/>
    <w:p w14:paraId="62CF1D37" w14:textId="77777777" w:rsidR="00E1609F" w:rsidRDefault="00E1609F" w:rsidP="00E1609F">
      <w:pPr>
        <w:pStyle w:val="Rubrik3"/>
      </w:pPr>
      <w:r>
        <w:t>Final</w:t>
      </w:r>
    </w:p>
    <w:p w14:paraId="3EA0C516" w14:textId="77777777" w:rsidR="00E1609F" w:rsidRDefault="00E1609F" w:rsidP="00E1609F">
      <w:r>
        <w:t>The ERP-system is the master in the system.</w:t>
      </w:r>
    </w:p>
    <w:p w14:paraId="38B5AB5E" w14:textId="77777777" w:rsidR="00E1609F" w:rsidRDefault="00E1609F" w:rsidP="00E1609F">
      <w:r>
        <w:t>The Organizer will be used locally for the operator, to handle what parts should be cut together and to organize the work for the day.</w:t>
      </w:r>
    </w:p>
    <w:p w14:paraId="2C7C0ED7" w14:textId="77777777" w:rsidR="00E1609F" w:rsidRDefault="00E1609F" w:rsidP="00E1609F">
      <w:pPr>
        <w:pStyle w:val="Rubrik2"/>
      </w:pPr>
      <w:r>
        <w:t>The organizer register script</w:t>
      </w:r>
    </w:p>
    <w:p w14:paraId="2E5211D8" w14:textId="77777777" w:rsidR="00E1609F" w:rsidRDefault="00E1609F" w:rsidP="00E1609F">
      <w:r>
        <w:t>This is an example of a register script:</w:t>
      </w:r>
    </w:p>
    <w:p w14:paraId="1D8346BD" w14:textId="77777777" w:rsidR="00E1609F" w:rsidRPr="00A91C1D" w:rsidRDefault="00E1609F" w:rsidP="00E1609F">
      <w:pPr>
        <w:shd w:val="pct5" w:color="auto" w:fill="auto"/>
        <w:rPr>
          <w:sz w:val="16"/>
        </w:rPr>
      </w:pPr>
      <w:r w:rsidRPr="00A91C1D">
        <w:rPr>
          <w:sz w:val="16"/>
        </w:rPr>
        <w:t xml:space="preserve">(SETQ </w:t>
      </w:r>
      <w:proofErr w:type="spellStart"/>
      <w:r w:rsidRPr="00A91C1D">
        <w:rPr>
          <w:sz w:val="16"/>
        </w:rPr>
        <w:t>targetfolder</w:t>
      </w:r>
      <w:proofErr w:type="spellEnd"/>
      <w:r w:rsidRPr="00A91C1D">
        <w:rPr>
          <w:sz w:val="16"/>
        </w:rPr>
        <w:t xml:space="preserve"> "C:/ERP/"</w:t>
      </w:r>
      <w:proofErr w:type="gramStart"/>
      <w:r w:rsidRPr="00A91C1D">
        <w:rPr>
          <w:sz w:val="16"/>
        </w:rPr>
        <w:t>) ;</w:t>
      </w:r>
      <w:proofErr w:type="gramEnd"/>
      <w:r w:rsidRPr="00A91C1D">
        <w:rPr>
          <w:sz w:val="16"/>
        </w:rPr>
        <w:t xml:space="preserve"> Set this variable to the communication folder</w:t>
      </w:r>
    </w:p>
    <w:p w14:paraId="503D8E23" w14:textId="77777777" w:rsidR="00E1609F" w:rsidRPr="00A91C1D" w:rsidRDefault="00E1609F" w:rsidP="00E1609F">
      <w:pPr>
        <w:shd w:val="pct5" w:color="auto" w:fill="auto"/>
        <w:rPr>
          <w:sz w:val="16"/>
        </w:rPr>
      </w:pPr>
    </w:p>
    <w:p w14:paraId="6482A782" w14:textId="77777777" w:rsidR="00E1609F" w:rsidRPr="00A91C1D" w:rsidRDefault="00E1609F" w:rsidP="00E1609F">
      <w:pPr>
        <w:shd w:val="pct5" w:color="auto" w:fill="auto"/>
        <w:rPr>
          <w:sz w:val="16"/>
        </w:rPr>
      </w:pPr>
      <w:r w:rsidRPr="00A91C1D">
        <w:rPr>
          <w:sz w:val="16"/>
        </w:rPr>
        <w:t>(IF (= *OLDDBID* -1)</w:t>
      </w:r>
    </w:p>
    <w:p w14:paraId="03611B6B" w14:textId="77777777" w:rsidR="00E1609F" w:rsidRPr="00A91C1D" w:rsidRDefault="00E1609F" w:rsidP="00E1609F">
      <w:pPr>
        <w:shd w:val="pct5" w:color="auto" w:fill="auto"/>
        <w:rPr>
          <w:sz w:val="16"/>
        </w:rPr>
      </w:pPr>
      <w:r w:rsidRPr="00A91C1D">
        <w:rPr>
          <w:sz w:val="16"/>
        </w:rPr>
        <w:t xml:space="preserve">  (PROGN</w:t>
      </w:r>
    </w:p>
    <w:p w14:paraId="3F658EA5" w14:textId="77777777" w:rsidR="00E1609F" w:rsidRPr="00A91C1D" w:rsidRDefault="00E1609F" w:rsidP="00E1609F">
      <w:pPr>
        <w:shd w:val="pct5" w:color="auto" w:fill="auto"/>
        <w:rPr>
          <w:sz w:val="16"/>
        </w:rPr>
      </w:pPr>
      <w:r w:rsidRPr="00A91C1D">
        <w:rPr>
          <w:sz w:val="16"/>
        </w:rPr>
        <w:t xml:space="preserve">    (SETQ </w:t>
      </w:r>
      <w:proofErr w:type="spellStart"/>
      <w:r w:rsidRPr="00A91C1D">
        <w:rPr>
          <w:sz w:val="16"/>
        </w:rPr>
        <w:t>fw</w:t>
      </w:r>
      <w:proofErr w:type="spellEnd"/>
      <w:r w:rsidRPr="00A91C1D">
        <w:rPr>
          <w:sz w:val="16"/>
        </w:rPr>
        <w:t xml:space="preserve"> (OPEN (STRCAT </w:t>
      </w:r>
      <w:proofErr w:type="spellStart"/>
      <w:r w:rsidRPr="00A91C1D">
        <w:rPr>
          <w:sz w:val="16"/>
        </w:rPr>
        <w:t>targetfolder</w:t>
      </w:r>
      <w:proofErr w:type="spellEnd"/>
      <w:r w:rsidRPr="00A91C1D">
        <w:rPr>
          <w:sz w:val="16"/>
        </w:rPr>
        <w:t xml:space="preserve"> "ORGANZERNEWPARTS.TXT") "a"))</w:t>
      </w:r>
    </w:p>
    <w:p w14:paraId="361E2151" w14:textId="77777777" w:rsidR="00E1609F" w:rsidRPr="00A91C1D" w:rsidRDefault="00E1609F" w:rsidP="00E1609F">
      <w:pPr>
        <w:shd w:val="pct5" w:color="auto" w:fill="auto"/>
        <w:rPr>
          <w:sz w:val="16"/>
        </w:rPr>
      </w:pPr>
      <w:r w:rsidRPr="00A91C1D">
        <w:rPr>
          <w:sz w:val="16"/>
        </w:rPr>
        <w:t xml:space="preserve">    (WRITE-LINE (STRCAT (ITOA *DBID*) " "</w:t>
      </w:r>
    </w:p>
    <w:p w14:paraId="3CF0DDF1" w14:textId="77777777" w:rsidR="00E1609F" w:rsidRPr="00A91C1D" w:rsidRDefault="00E1609F" w:rsidP="00E1609F">
      <w:pPr>
        <w:shd w:val="pct5" w:color="auto" w:fill="auto"/>
        <w:rPr>
          <w:sz w:val="16"/>
        </w:rPr>
      </w:pPr>
      <w:r w:rsidRPr="00A91C1D">
        <w:rPr>
          <w:sz w:val="16"/>
        </w:rPr>
        <w:t xml:space="preserve">                    (CHR 34) *NAME* (CHR 34)</w:t>
      </w:r>
    </w:p>
    <w:p w14:paraId="7F7F4542" w14:textId="77777777" w:rsidR="00E1609F" w:rsidRPr="00A91C1D" w:rsidRDefault="00E1609F" w:rsidP="00E1609F">
      <w:pPr>
        <w:shd w:val="pct5" w:color="auto" w:fill="auto"/>
        <w:rPr>
          <w:sz w:val="16"/>
        </w:rPr>
      </w:pPr>
      <w:r w:rsidRPr="00A91C1D">
        <w:rPr>
          <w:sz w:val="16"/>
        </w:rPr>
        <w:t xml:space="preserve">                    " 0 "</w:t>
      </w:r>
    </w:p>
    <w:p w14:paraId="5090E598" w14:textId="77777777" w:rsidR="00E1609F" w:rsidRPr="00A91C1D" w:rsidRDefault="00E1609F" w:rsidP="00E1609F">
      <w:pPr>
        <w:shd w:val="pct5" w:color="auto" w:fill="auto"/>
        <w:rPr>
          <w:sz w:val="16"/>
        </w:rPr>
      </w:pPr>
      <w:r w:rsidRPr="00A91C1D">
        <w:rPr>
          <w:sz w:val="16"/>
        </w:rPr>
        <w:t xml:space="preserve">                    (CHR 34) (ITOA (CAR *DATE*)) "." (ITOA (CADR *DATE*)) "." (ITOA (CADDR *DATE*)) (CHR 34) " "</w:t>
      </w:r>
    </w:p>
    <w:p w14:paraId="61C4D25B" w14:textId="77777777" w:rsidR="00E1609F" w:rsidRPr="00A91C1D" w:rsidRDefault="00E1609F" w:rsidP="00E1609F">
      <w:pPr>
        <w:shd w:val="pct5" w:color="auto" w:fill="auto"/>
        <w:rPr>
          <w:sz w:val="16"/>
        </w:rPr>
      </w:pPr>
      <w:r w:rsidRPr="00A91C1D">
        <w:rPr>
          <w:sz w:val="16"/>
        </w:rPr>
        <w:t xml:space="preserve">                    (CHR 34) *CUSTOMER* (CHR 34) " "</w:t>
      </w:r>
    </w:p>
    <w:p w14:paraId="56C6DA9A" w14:textId="77777777" w:rsidR="00E1609F" w:rsidRPr="00A91C1D" w:rsidRDefault="00E1609F" w:rsidP="00E1609F">
      <w:pPr>
        <w:shd w:val="pct5" w:color="auto" w:fill="auto"/>
        <w:rPr>
          <w:sz w:val="16"/>
        </w:rPr>
      </w:pPr>
      <w:r w:rsidRPr="00A91C1D">
        <w:rPr>
          <w:sz w:val="16"/>
        </w:rPr>
        <w:t xml:space="preserve">                    (CHR 34) *MATERIAL* (CHR 34) " "</w:t>
      </w:r>
    </w:p>
    <w:p w14:paraId="25BD3537" w14:textId="77777777" w:rsidR="00E1609F" w:rsidRPr="00A91C1D" w:rsidRDefault="00E1609F" w:rsidP="00E1609F">
      <w:pPr>
        <w:shd w:val="pct5" w:color="auto" w:fill="auto"/>
        <w:rPr>
          <w:sz w:val="16"/>
        </w:rPr>
      </w:pPr>
      <w:r w:rsidRPr="00A91C1D">
        <w:rPr>
          <w:sz w:val="16"/>
        </w:rPr>
        <w:t xml:space="preserve">                    (CHR 34) *ALLOY* (CHR 34) " "</w:t>
      </w:r>
    </w:p>
    <w:p w14:paraId="66AF4EB4" w14:textId="77777777" w:rsidR="00E1609F" w:rsidRPr="00A91C1D" w:rsidRDefault="00E1609F" w:rsidP="00E1609F">
      <w:pPr>
        <w:shd w:val="pct5" w:color="auto" w:fill="auto"/>
        <w:rPr>
          <w:sz w:val="16"/>
        </w:rPr>
      </w:pPr>
      <w:r w:rsidRPr="00A91C1D">
        <w:rPr>
          <w:sz w:val="16"/>
        </w:rPr>
        <w:t xml:space="preserve">                    (RTOS *THICKNESS* 2) " "</w:t>
      </w:r>
    </w:p>
    <w:p w14:paraId="6E6B336B" w14:textId="77777777" w:rsidR="00E1609F" w:rsidRPr="00A91C1D" w:rsidRDefault="00E1609F" w:rsidP="00E1609F">
      <w:pPr>
        <w:shd w:val="pct5" w:color="auto" w:fill="auto"/>
        <w:rPr>
          <w:sz w:val="16"/>
        </w:rPr>
      </w:pPr>
      <w:r w:rsidRPr="00A91C1D">
        <w:rPr>
          <w:sz w:val="16"/>
        </w:rPr>
        <w:t xml:space="preserve">                    (ITOA *AREA*) " "</w:t>
      </w:r>
    </w:p>
    <w:p w14:paraId="21A07C85" w14:textId="77777777" w:rsidR="00E1609F" w:rsidRPr="00A91C1D" w:rsidRDefault="00E1609F" w:rsidP="00E1609F">
      <w:pPr>
        <w:shd w:val="pct5" w:color="auto" w:fill="auto"/>
        <w:rPr>
          <w:sz w:val="16"/>
        </w:rPr>
      </w:pPr>
      <w:r w:rsidRPr="00A91C1D">
        <w:rPr>
          <w:sz w:val="16"/>
        </w:rPr>
        <w:t xml:space="preserve">                    (RTOS *LENGTH* 1 T)) </w:t>
      </w:r>
      <w:proofErr w:type="spellStart"/>
      <w:r w:rsidRPr="00A91C1D">
        <w:rPr>
          <w:sz w:val="16"/>
        </w:rPr>
        <w:t>fw</w:t>
      </w:r>
      <w:proofErr w:type="spellEnd"/>
      <w:r w:rsidRPr="00A91C1D">
        <w:rPr>
          <w:sz w:val="16"/>
        </w:rPr>
        <w:t>)</w:t>
      </w:r>
    </w:p>
    <w:p w14:paraId="24D5BC7B" w14:textId="77777777" w:rsidR="00E1609F" w:rsidRPr="00A91C1D" w:rsidRDefault="00E1609F" w:rsidP="00E1609F">
      <w:pPr>
        <w:shd w:val="pct5" w:color="auto" w:fill="auto"/>
        <w:rPr>
          <w:sz w:val="16"/>
        </w:rPr>
      </w:pPr>
      <w:r w:rsidRPr="00A91C1D">
        <w:rPr>
          <w:sz w:val="16"/>
        </w:rPr>
        <w:t xml:space="preserve">    (CLOSE </w:t>
      </w:r>
      <w:proofErr w:type="spellStart"/>
      <w:r w:rsidRPr="00A91C1D">
        <w:rPr>
          <w:sz w:val="16"/>
        </w:rPr>
        <w:t>fw</w:t>
      </w:r>
      <w:proofErr w:type="spellEnd"/>
      <w:r w:rsidRPr="00A91C1D">
        <w:rPr>
          <w:sz w:val="16"/>
        </w:rPr>
        <w:t>)</w:t>
      </w:r>
    </w:p>
    <w:p w14:paraId="36AC7D12" w14:textId="77777777" w:rsidR="00E1609F" w:rsidRDefault="00E1609F" w:rsidP="00E1609F">
      <w:pPr>
        <w:shd w:val="pct5" w:color="auto" w:fill="auto"/>
        <w:rPr>
          <w:sz w:val="16"/>
        </w:rPr>
      </w:pPr>
      <w:r w:rsidRPr="00A91C1D">
        <w:rPr>
          <w:sz w:val="16"/>
        </w:rPr>
        <w:t xml:space="preserve">   </w:t>
      </w:r>
      <w:r>
        <w:rPr>
          <w:sz w:val="16"/>
        </w:rPr>
        <w:t xml:space="preserve">                                                      </w:t>
      </w:r>
      <w:r w:rsidRPr="00A91C1D">
        <w:rPr>
          <w:sz w:val="16"/>
        </w:rPr>
        <w:t xml:space="preserve"> ;(CAD-SET *object* "QUANTITY" 0</w:t>
      </w:r>
      <w:proofErr w:type="gramStart"/>
      <w:r w:rsidRPr="00A91C1D">
        <w:rPr>
          <w:sz w:val="16"/>
        </w:rPr>
        <w:t>)</w:t>
      </w:r>
      <w:r>
        <w:rPr>
          <w:sz w:val="16"/>
        </w:rPr>
        <w:t xml:space="preserve"> ;</w:t>
      </w:r>
      <w:proofErr w:type="gramEnd"/>
      <w:r>
        <w:rPr>
          <w:sz w:val="16"/>
        </w:rPr>
        <w:t xml:space="preserve"> If you want to set the quantity to zero on the drawing</w:t>
      </w:r>
    </w:p>
    <w:p w14:paraId="1246F2D5" w14:textId="77777777" w:rsidR="00E1609F" w:rsidRPr="00A91C1D" w:rsidRDefault="00E1609F" w:rsidP="00E1609F">
      <w:pPr>
        <w:shd w:val="pct5" w:color="auto" w:fill="auto"/>
        <w:rPr>
          <w:sz w:val="16"/>
        </w:rPr>
      </w:pPr>
      <w:r>
        <w:rPr>
          <w:sz w:val="16"/>
        </w:rPr>
        <w:t xml:space="preserve">…                                                       </w:t>
      </w:r>
      <w:proofErr w:type="gramStart"/>
      <w:r>
        <w:rPr>
          <w:sz w:val="16"/>
        </w:rPr>
        <w:t>.;(</w:t>
      </w:r>
      <w:proofErr w:type="gramEnd"/>
      <w:r>
        <w:rPr>
          <w:sz w:val="16"/>
        </w:rPr>
        <w:t>CAD-DELETE *object*</w:t>
      </w:r>
      <w:r w:rsidRPr="00A91C1D">
        <w:rPr>
          <w:sz w:val="16"/>
        </w:rPr>
        <w:t>)</w:t>
      </w:r>
      <w:r>
        <w:rPr>
          <w:sz w:val="16"/>
        </w:rPr>
        <w:t xml:space="preserve"> ; If you want to delete the part on the drawing</w:t>
      </w:r>
    </w:p>
    <w:p w14:paraId="46DEA04F" w14:textId="77777777" w:rsidR="00E1609F" w:rsidRPr="00A91C1D" w:rsidRDefault="00E1609F" w:rsidP="00E1609F">
      <w:pPr>
        <w:shd w:val="pct5" w:color="auto" w:fill="auto"/>
        <w:rPr>
          <w:sz w:val="16"/>
        </w:rPr>
      </w:pPr>
      <w:r w:rsidRPr="00A91C1D">
        <w:rPr>
          <w:sz w:val="16"/>
        </w:rPr>
        <w:t xml:space="preserve">    (SQL-SET *DBID* "quantity" 0)</w:t>
      </w:r>
    </w:p>
    <w:p w14:paraId="65B8C2C0" w14:textId="77777777" w:rsidR="00E1609F" w:rsidRPr="00A91C1D" w:rsidRDefault="00E1609F" w:rsidP="00E1609F">
      <w:pPr>
        <w:shd w:val="pct5" w:color="auto" w:fill="auto"/>
        <w:rPr>
          <w:sz w:val="16"/>
        </w:rPr>
      </w:pPr>
      <w:r w:rsidRPr="00A91C1D">
        <w:rPr>
          <w:sz w:val="16"/>
        </w:rPr>
        <w:t xml:space="preserve">    (SQL-SET *DBID* "remains" 0)</w:t>
      </w:r>
    </w:p>
    <w:p w14:paraId="7C142799" w14:textId="77777777" w:rsidR="00E1609F" w:rsidRPr="00A91C1D" w:rsidRDefault="00E1609F" w:rsidP="00E1609F">
      <w:pPr>
        <w:shd w:val="pct5" w:color="auto" w:fill="auto"/>
        <w:rPr>
          <w:sz w:val="16"/>
        </w:rPr>
      </w:pPr>
      <w:r w:rsidRPr="00A91C1D">
        <w:rPr>
          <w:sz w:val="16"/>
        </w:rPr>
        <w:t xml:space="preserve">  )</w:t>
      </w:r>
    </w:p>
    <w:p w14:paraId="2C400F58" w14:textId="77777777" w:rsidR="00E1609F" w:rsidRPr="00A91C1D" w:rsidRDefault="00E1609F" w:rsidP="00E1609F">
      <w:pPr>
        <w:shd w:val="pct5" w:color="auto" w:fill="auto"/>
        <w:rPr>
          <w:sz w:val="16"/>
        </w:rPr>
      </w:pPr>
      <w:r w:rsidRPr="00A91C1D">
        <w:rPr>
          <w:sz w:val="16"/>
        </w:rPr>
        <w:t>)</w:t>
      </w:r>
    </w:p>
    <w:p w14:paraId="30997910" w14:textId="77777777" w:rsidR="00E1609F" w:rsidRPr="00A91C1D" w:rsidRDefault="00E1609F" w:rsidP="00E1609F">
      <w:pPr>
        <w:shd w:val="pct5" w:color="auto" w:fill="auto"/>
        <w:rPr>
          <w:sz w:val="16"/>
        </w:rPr>
      </w:pPr>
      <w:r w:rsidRPr="00A91C1D">
        <w:rPr>
          <w:sz w:val="16"/>
        </w:rPr>
        <w:t>(IF (&gt; *PRODUCED* 0)</w:t>
      </w:r>
    </w:p>
    <w:p w14:paraId="0AC62957" w14:textId="77777777" w:rsidR="00E1609F" w:rsidRPr="00A91C1D" w:rsidRDefault="00E1609F" w:rsidP="00E1609F">
      <w:pPr>
        <w:shd w:val="pct5" w:color="auto" w:fill="auto"/>
        <w:rPr>
          <w:sz w:val="16"/>
        </w:rPr>
      </w:pPr>
      <w:r w:rsidRPr="00A91C1D">
        <w:rPr>
          <w:sz w:val="16"/>
        </w:rPr>
        <w:t xml:space="preserve">  (PROGN</w:t>
      </w:r>
    </w:p>
    <w:p w14:paraId="6F2CAFDE" w14:textId="77777777" w:rsidR="00E1609F" w:rsidRPr="00A91C1D" w:rsidRDefault="00E1609F" w:rsidP="00E1609F">
      <w:pPr>
        <w:shd w:val="pct5" w:color="auto" w:fill="auto"/>
        <w:rPr>
          <w:sz w:val="16"/>
        </w:rPr>
      </w:pPr>
      <w:r w:rsidRPr="00A91C1D">
        <w:rPr>
          <w:sz w:val="16"/>
        </w:rPr>
        <w:t xml:space="preserve">    (SETQ </w:t>
      </w:r>
      <w:proofErr w:type="spellStart"/>
      <w:r w:rsidRPr="00A91C1D">
        <w:rPr>
          <w:sz w:val="16"/>
        </w:rPr>
        <w:t>fw</w:t>
      </w:r>
      <w:proofErr w:type="spellEnd"/>
      <w:r w:rsidRPr="00A91C1D">
        <w:rPr>
          <w:sz w:val="16"/>
        </w:rPr>
        <w:t xml:space="preserve"> (OPEN (STRCAT </w:t>
      </w:r>
      <w:proofErr w:type="spellStart"/>
      <w:r w:rsidRPr="00A91C1D">
        <w:rPr>
          <w:sz w:val="16"/>
        </w:rPr>
        <w:t>targetfolder</w:t>
      </w:r>
      <w:proofErr w:type="spellEnd"/>
      <w:r w:rsidRPr="00A91C1D">
        <w:rPr>
          <w:sz w:val="16"/>
        </w:rPr>
        <w:t xml:space="preserve"> "ORGANZERREGISTER.TXT") "a"))</w:t>
      </w:r>
    </w:p>
    <w:p w14:paraId="2063B982" w14:textId="77777777" w:rsidR="00E1609F" w:rsidRPr="00A91C1D" w:rsidRDefault="00E1609F" w:rsidP="00E1609F">
      <w:pPr>
        <w:shd w:val="pct5" w:color="auto" w:fill="auto"/>
        <w:rPr>
          <w:sz w:val="16"/>
        </w:rPr>
      </w:pPr>
      <w:r w:rsidRPr="00A91C1D">
        <w:rPr>
          <w:sz w:val="16"/>
        </w:rPr>
        <w:t xml:space="preserve">    (WRITE-LINE (STRCAT (ITOA *DBID*) " "</w:t>
      </w:r>
    </w:p>
    <w:p w14:paraId="2CD06C65" w14:textId="77777777" w:rsidR="00E1609F" w:rsidRPr="00A91C1D" w:rsidRDefault="00E1609F" w:rsidP="00E1609F">
      <w:pPr>
        <w:shd w:val="pct5" w:color="auto" w:fill="auto"/>
        <w:rPr>
          <w:sz w:val="16"/>
        </w:rPr>
      </w:pPr>
      <w:r w:rsidRPr="00A91C1D">
        <w:rPr>
          <w:sz w:val="16"/>
        </w:rPr>
        <w:t xml:space="preserve">                (CHR 34) *NAME* (CHR 34) " "</w:t>
      </w:r>
    </w:p>
    <w:p w14:paraId="52DB330F" w14:textId="77777777" w:rsidR="00E1609F" w:rsidRPr="00A91C1D" w:rsidRDefault="00E1609F" w:rsidP="00E1609F">
      <w:pPr>
        <w:shd w:val="pct5" w:color="auto" w:fill="auto"/>
        <w:rPr>
          <w:sz w:val="16"/>
        </w:rPr>
      </w:pPr>
      <w:r w:rsidRPr="00A91C1D">
        <w:rPr>
          <w:sz w:val="16"/>
        </w:rPr>
        <w:t xml:space="preserve">                (ITOA *PRODUCED*) " "</w:t>
      </w:r>
    </w:p>
    <w:p w14:paraId="3E42B485" w14:textId="77777777" w:rsidR="00E1609F" w:rsidRPr="00A91C1D" w:rsidRDefault="00E1609F" w:rsidP="00E1609F">
      <w:pPr>
        <w:shd w:val="pct5" w:color="auto" w:fill="auto"/>
        <w:rPr>
          <w:sz w:val="16"/>
        </w:rPr>
      </w:pPr>
      <w:r w:rsidRPr="00A91C1D">
        <w:rPr>
          <w:sz w:val="16"/>
        </w:rPr>
        <w:t xml:space="preserve">                (CHR 34) (CAR *NCFILES*) (CHR 34) " "</w:t>
      </w:r>
    </w:p>
    <w:p w14:paraId="201425A4" w14:textId="77777777" w:rsidR="00E1609F" w:rsidRPr="00A91C1D" w:rsidRDefault="00E1609F" w:rsidP="00E1609F">
      <w:pPr>
        <w:shd w:val="pct5" w:color="auto" w:fill="auto"/>
        <w:rPr>
          <w:sz w:val="16"/>
        </w:rPr>
      </w:pPr>
      <w:r w:rsidRPr="00A91C1D">
        <w:rPr>
          <w:sz w:val="16"/>
        </w:rPr>
        <w:t xml:space="preserve">                (IF *SHEETS* (STRCAT (CHR 34) (CAR *SHEETS*) (CHR 34</w:t>
      </w:r>
      <w:proofErr w:type="gramStart"/>
      <w:r w:rsidRPr="00A91C1D">
        <w:rPr>
          <w:sz w:val="16"/>
        </w:rPr>
        <w:t>))  "</w:t>
      </w:r>
      <w:proofErr w:type="gramEnd"/>
      <w:r w:rsidRPr="00A91C1D">
        <w:rPr>
          <w:sz w:val="16"/>
        </w:rPr>
        <w:t xml:space="preserve">nil")) </w:t>
      </w:r>
      <w:proofErr w:type="spellStart"/>
      <w:r w:rsidRPr="00A91C1D">
        <w:rPr>
          <w:sz w:val="16"/>
        </w:rPr>
        <w:t>fw</w:t>
      </w:r>
      <w:proofErr w:type="spellEnd"/>
      <w:r w:rsidRPr="00A91C1D">
        <w:rPr>
          <w:sz w:val="16"/>
        </w:rPr>
        <w:t>)</w:t>
      </w:r>
    </w:p>
    <w:p w14:paraId="3FF4B774" w14:textId="77777777" w:rsidR="00E1609F" w:rsidRPr="00A91C1D" w:rsidRDefault="00E1609F" w:rsidP="00E1609F">
      <w:pPr>
        <w:shd w:val="pct5" w:color="auto" w:fill="auto"/>
        <w:rPr>
          <w:sz w:val="16"/>
        </w:rPr>
      </w:pPr>
      <w:r w:rsidRPr="00A91C1D">
        <w:rPr>
          <w:sz w:val="16"/>
        </w:rPr>
        <w:t xml:space="preserve">    (CLOSE </w:t>
      </w:r>
      <w:proofErr w:type="spellStart"/>
      <w:r w:rsidRPr="00A91C1D">
        <w:rPr>
          <w:sz w:val="16"/>
        </w:rPr>
        <w:t>fw</w:t>
      </w:r>
      <w:proofErr w:type="spellEnd"/>
      <w:r w:rsidRPr="00A91C1D">
        <w:rPr>
          <w:sz w:val="16"/>
        </w:rPr>
        <w:t>))</w:t>
      </w:r>
    </w:p>
    <w:p w14:paraId="2A2EC3CB" w14:textId="77777777" w:rsidR="00E1609F" w:rsidRDefault="00E1609F" w:rsidP="00E1609F">
      <w:pPr>
        <w:shd w:val="pct5" w:color="auto" w:fill="auto"/>
        <w:rPr>
          <w:sz w:val="16"/>
        </w:rPr>
      </w:pPr>
      <w:r w:rsidRPr="00A91C1D">
        <w:rPr>
          <w:sz w:val="16"/>
        </w:rPr>
        <w:t>)</w:t>
      </w:r>
    </w:p>
    <w:p w14:paraId="5F1A16BD" w14:textId="77777777" w:rsidR="00E1609F" w:rsidRDefault="00E1609F" w:rsidP="00E1609F">
      <w:pPr>
        <w:rPr>
          <w:sz w:val="16"/>
        </w:rPr>
      </w:pPr>
    </w:p>
    <w:p w14:paraId="06E74241" w14:textId="77777777" w:rsidR="00E1609F" w:rsidRDefault="00E1609F" w:rsidP="00E1609F">
      <w:pPr>
        <w:pStyle w:val="Rubrik2"/>
      </w:pPr>
      <w:r>
        <w:t>The Organizer start script</w:t>
      </w:r>
    </w:p>
    <w:p w14:paraId="70E5792C" w14:textId="77777777" w:rsidR="00E1609F" w:rsidRPr="00F60EA2" w:rsidRDefault="00E1609F" w:rsidP="00E1609F">
      <w:pPr>
        <w:shd w:val="pct5" w:color="auto" w:fill="auto"/>
        <w:rPr>
          <w:sz w:val="16"/>
        </w:rPr>
      </w:pPr>
      <w:r w:rsidRPr="00F60EA2">
        <w:rPr>
          <w:sz w:val="16"/>
        </w:rPr>
        <w:t xml:space="preserve">(SETQ </w:t>
      </w:r>
      <w:proofErr w:type="spellStart"/>
      <w:r w:rsidRPr="00F60EA2">
        <w:rPr>
          <w:sz w:val="16"/>
        </w:rPr>
        <w:t>targetfolder</w:t>
      </w:r>
      <w:proofErr w:type="spellEnd"/>
      <w:r w:rsidRPr="00F60EA2">
        <w:rPr>
          <w:sz w:val="16"/>
        </w:rPr>
        <w:t xml:space="preserve"> "C:/ERP/"</w:t>
      </w:r>
      <w:proofErr w:type="gramStart"/>
      <w:r w:rsidRPr="00F60EA2">
        <w:rPr>
          <w:sz w:val="16"/>
        </w:rPr>
        <w:t>) ;</w:t>
      </w:r>
      <w:proofErr w:type="gramEnd"/>
      <w:r w:rsidRPr="00F60EA2">
        <w:rPr>
          <w:sz w:val="16"/>
        </w:rPr>
        <w:t xml:space="preserve"> Set this variable to the </w:t>
      </w:r>
      <w:proofErr w:type="spellStart"/>
      <w:r w:rsidRPr="00F60EA2">
        <w:rPr>
          <w:sz w:val="16"/>
        </w:rPr>
        <w:t>comunication</w:t>
      </w:r>
      <w:proofErr w:type="spellEnd"/>
      <w:r w:rsidRPr="00F60EA2">
        <w:rPr>
          <w:sz w:val="16"/>
        </w:rPr>
        <w:t xml:space="preserve"> folder</w:t>
      </w:r>
    </w:p>
    <w:p w14:paraId="2E668AB7" w14:textId="77777777" w:rsidR="00E1609F" w:rsidRPr="00F60EA2" w:rsidRDefault="00E1609F" w:rsidP="00E1609F">
      <w:pPr>
        <w:shd w:val="pct5" w:color="auto" w:fill="auto"/>
        <w:rPr>
          <w:sz w:val="16"/>
        </w:rPr>
      </w:pPr>
      <w:r w:rsidRPr="00F60EA2">
        <w:rPr>
          <w:sz w:val="16"/>
        </w:rPr>
        <w:t xml:space="preserve">(DEFUN </w:t>
      </w:r>
      <w:proofErr w:type="spellStart"/>
      <w:r w:rsidRPr="00F60EA2">
        <w:rPr>
          <w:sz w:val="16"/>
        </w:rPr>
        <w:t>DateToList</w:t>
      </w:r>
      <w:proofErr w:type="spellEnd"/>
      <w:r w:rsidRPr="00F60EA2">
        <w:rPr>
          <w:sz w:val="16"/>
        </w:rPr>
        <w:t xml:space="preserve"> (</w:t>
      </w:r>
      <w:proofErr w:type="spellStart"/>
      <w:r w:rsidRPr="00F60EA2">
        <w:rPr>
          <w:sz w:val="16"/>
        </w:rPr>
        <w:t>datestr</w:t>
      </w:r>
      <w:proofErr w:type="spellEnd"/>
      <w:r w:rsidRPr="00F60EA2">
        <w:rPr>
          <w:sz w:val="16"/>
        </w:rPr>
        <w:t xml:space="preserve"> / year month day</w:t>
      </w:r>
      <w:proofErr w:type="gramStart"/>
      <w:r w:rsidRPr="00F60EA2">
        <w:rPr>
          <w:sz w:val="16"/>
        </w:rPr>
        <w:t>) ;</w:t>
      </w:r>
      <w:proofErr w:type="gramEnd"/>
      <w:r w:rsidRPr="00F60EA2">
        <w:rPr>
          <w:sz w:val="16"/>
        </w:rPr>
        <w:t xml:space="preserve"> The function convert a </w:t>
      </w:r>
      <w:proofErr w:type="spellStart"/>
      <w:r w:rsidRPr="00F60EA2">
        <w:rPr>
          <w:sz w:val="16"/>
        </w:rPr>
        <w:t>datestr</w:t>
      </w:r>
      <w:proofErr w:type="spellEnd"/>
      <w:r w:rsidRPr="00F60EA2">
        <w:rPr>
          <w:sz w:val="16"/>
        </w:rPr>
        <w:t xml:space="preserve"> example: "2015.3.15" to a list (2015 3 15)</w:t>
      </w:r>
    </w:p>
    <w:p w14:paraId="2EE46087" w14:textId="77777777" w:rsidR="00E1609F" w:rsidRPr="00F60EA2" w:rsidRDefault="00E1609F" w:rsidP="00E1609F">
      <w:pPr>
        <w:shd w:val="pct5" w:color="auto" w:fill="auto"/>
        <w:rPr>
          <w:sz w:val="16"/>
        </w:rPr>
      </w:pPr>
      <w:r w:rsidRPr="00F60EA2">
        <w:rPr>
          <w:sz w:val="16"/>
        </w:rPr>
        <w:t xml:space="preserve">  (SETQ year "" month "" day "" q 0)</w:t>
      </w:r>
    </w:p>
    <w:p w14:paraId="0A57F0EA" w14:textId="77777777" w:rsidR="00E1609F" w:rsidRPr="00F60EA2" w:rsidRDefault="00E1609F" w:rsidP="00E1609F">
      <w:pPr>
        <w:shd w:val="pct5" w:color="auto" w:fill="auto"/>
        <w:rPr>
          <w:sz w:val="16"/>
        </w:rPr>
      </w:pPr>
      <w:r w:rsidRPr="00F60EA2">
        <w:rPr>
          <w:sz w:val="16"/>
        </w:rPr>
        <w:t xml:space="preserve">  (FOREACH s </w:t>
      </w:r>
      <w:proofErr w:type="spellStart"/>
      <w:r w:rsidRPr="00F60EA2">
        <w:rPr>
          <w:sz w:val="16"/>
        </w:rPr>
        <w:t>datestr</w:t>
      </w:r>
      <w:proofErr w:type="spellEnd"/>
    </w:p>
    <w:p w14:paraId="6AC1FAA0" w14:textId="77777777" w:rsidR="00E1609F" w:rsidRPr="00F60EA2" w:rsidRDefault="00E1609F" w:rsidP="00E1609F">
      <w:pPr>
        <w:shd w:val="pct5" w:color="auto" w:fill="auto"/>
        <w:rPr>
          <w:sz w:val="16"/>
        </w:rPr>
      </w:pPr>
      <w:r w:rsidRPr="00F60EA2">
        <w:rPr>
          <w:sz w:val="16"/>
        </w:rPr>
        <w:t xml:space="preserve">    (COND</w:t>
      </w:r>
    </w:p>
    <w:p w14:paraId="2EB8C01E" w14:textId="77777777" w:rsidR="00E1609F" w:rsidRPr="00F60EA2" w:rsidRDefault="00E1609F" w:rsidP="00E1609F">
      <w:pPr>
        <w:shd w:val="pct5" w:color="auto" w:fill="auto"/>
        <w:rPr>
          <w:sz w:val="16"/>
        </w:rPr>
      </w:pPr>
      <w:r w:rsidRPr="00F60EA2">
        <w:rPr>
          <w:sz w:val="16"/>
        </w:rPr>
        <w:t xml:space="preserve">      ((= s ".") (SETQ q (1+ q)))</w:t>
      </w:r>
    </w:p>
    <w:p w14:paraId="00AEF946" w14:textId="77777777" w:rsidR="00E1609F" w:rsidRPr="00F60EA2" w:rsidRDefault="00E1609F" w:rsidP="00E1609F">
      <w:pPr>
        <w:shd w:val="pct5" w:color="auto" w:fill="auto"/>
        <w:rPr>
          <w:sz w:val="16"/>
        </w:rPr>
      </w:pPr>
      <w:r w:rsidRPr="00F60EA2">
        <w:rPr>
          <w:sz w:val="16"/>
        </w:rPr>
        <w:t xml:space="preserve">      ((= q 0) (SETQ year (STRCAT </w:t>
      </w:r>
      <w:proofErr w:type="spellStart"/>
      <w:r w:rsidRPr="00F60EA2">
        <w:rPr>
          <w:sz w:val="16"/>
        </w:rPr>
        <w:t>year s</w:t>
      </w:r>
      <w:proofErr w:type="spellEnd"/>
      <w:r w:rsidRPr="00F60EA2">
        <w:rPr>
          <w:sz w:val="16"/>
        </w:rPr>
        <w:t>)))</w:t>
      </w:r>
    </w:p>
    <w:p w14:paraId="539D92A6" w14:textId="77777777" w:rsidR="00E1609F" w:rsidRPr="00F60EA2" w:rsidRDefault="00E1609F" w:rsidP="00E1609F">
      <w:pPr>
        <w:shd w:val="pct5" w:color="auto" w:fill="auto"/>
        <w:rPr>
          <w:sz w:val="16"/>
        </w:rPr>
      </w:pPr>
      <w:r w:rsidRPr="00F60EA2">
        <w:rPr>
          <w:sz w:val="16"/>
        </w:rPr>
        <w:t xml:space="preserve">      ((= q 1) (SETQ month (STRCAT month s)))</w:t>
      </w:r>
    </w:p>
    <w:p w14:paraId="5F0FC830" w14:textId="77777777" w:rsidR="00E1609F" w:rsidRPr="00F60EA2" w:rsidRDefault="00E1609F" w:rsidP="00E1609F">
      <w:pPr>
        <w:shd w:val="pct5" w:color="auto" w:fill="auto"/>
        <w:rPr>
          <w:sz w:val="16"/>
        </w:rPr>
      </w:pPr>
      <w:r w:rsidRPr="00F60EA2">
        <w:rPr>
          <w:sz w:val="16"/>
        </w:rPr>
        <w:t xml:space="preserve">      ((= q 2) (SETQ day (STRCAT day s)))</w:t>
      </w:r>
    </w:p>
    <w:p w14:paraId="7B7FD597" w14:textId="77777777" w:rsidR="00E1609F" w:rsidRPr="00F60EA2" w:rsidRDefault="00E1609F" w:rsidP="00E1609F">
      <w:pPr>
        <w:shd w:val="pct5" w:color="auto" w:fill="auto"/>
        <w:rPr>
          <w:sz w:val="16"/>
        </w:rPr>
      </w:pPr>
      <w:r w:rsidRPr="00F60EA2">
        <w:rPr>
          <w:sz w:val="16"/>
        </w:rPr>
        <w:t xml:space="preserve">    )</w:t>
      </w:r>
    </w:p>
    <w:p w14:paraId="7232013B" w14:textId="77777777" w:rsidR="00E1609F" w:rsidRPr="00F60EA2" w:rsidRDefault="00E1609F" w:rsidP="00E1609F">
      <w:pPr>
        <w:shd w:val="pct5" w:color="auto" w:fill="auto"/>
        <w:rPr>
          <w:sz w:val="16"/>
        </w:rPr>
      </w:pPr>
      <w:r w:rsidRPr="00F60EA2">
        <w:rPr>
          <w:sz w:val="16"/>
        </w:rPr>
        <w:t xml:space="preserve">  )</w:t>
      </w:r>
    </w:p>
    <w:p w14:paraId="03662C8C" w14:textId="77777777" w:rsidR="00E1609F" w:rsidRPr="00F60EA2" w:rsidRDefault="00E1609F" w:rsidP="00E1609F">
      <w:pPr>
        <w:shd w:val="pct5" w:color="auto" w:fill="auto"/>
        <w:rPr>
          <w:sz w:val="16"/>
        </w:rPr>
      </w:pPr>
      <w:r w:rsidRPr="00F60EA2">
        <w:rPr>
          <w:sz w:val="16"/>
        </w:rPr>
        <w:t xml:space="preserve">  (LIST (ATOI year) (ATOI month) (ATOI day))</w:t>
      </w:r>
    </w:p>
    <w:p w14:paraId="01C7B0EF" w14:textId="77777777" w:rsidR="00E1609F" w:rsidRPr="00F60EA2" w:rsidRDefault="00E1609F" w:rsidP="00E1609F">
      <w:pPr>
        <w:shd w:val="pct5" w:color="auto" w:fill="auto"/>
        <w:rPr>
          <w:sz w:val="16"/>
        </w:rPr>
      </w:pPr>
      <w:r w:rsidRPr="00F60EA2">
        <w:rPr>
          <w:sz w:val="16"/>
        </w:rPr>
        <w:t>)</w:t>
      </w:r>
    </w:p>
    <w:p w14:paraId="64DB6B88" w14:textId="77777777" w:rsidR="00E1609F" w:rsidRPr="00F60EA2" w:rsidRDefault="00E1609F" w:rsidP="00E1609F">
      <w:pPr>
        <w:shd w:val="pct5" w:color="auto" w:fill="auto"/>
        <w:rPr>
          <w:sz w:val="16"/>
        </w:rPr>
      </w:pPr>
    </w:p>
    <w:p w14:paraId="50B92EC7" w14:textId="77777777" w:rsidR="00E1609F" w:rsidRPr="00F60EA2" w:rsidRDefault="00E1609F" w:rsidP="00E1609F">
      <w:pPr>
        <w:shd w:val="pct5" w:color="auto" w:fill="auto"/>
        <w:rPr>
          <w:sz w:val="16"/>
        </w:rPr>
      </w:pPr>
    </w:p>
    <w:p w14:paraId="6B446820" w14:textId="77777777" w:rsidR="00E1609F" w:rsidRPr="00F60EA2" w:rsidRDefault="00E1609F" w:rsidP="00E1609F">
      <w:pPr>
        <w:shd w:val="pct5" w:color="auto" w:fill="auto"/>
        <w:rPr>
          <w:sz w:val="16"/>
        </w:rPr>
      </w:pPr>
      <w:r w:rsidRPr="00F60EA2">
        <w:rPr>
          <w:sz w:val="16"/>
        </w:rPr>
        <w:t xml:space="preserve">(IF (FILE-EXISTS (STRCAT </w:t>
      </w:r>
      <w:proofErr w:type="spellStart"/>
      <w:r w:rsidRPr="00F60EA2">
        <w:rPr>
          <w:sz w:val="16"/>
        </w:rPr>
        <w:t>targetfolder</w:t>
      </w:r>
      <w:proofErr w:type="spellEnd"/>
      <w:r w:rsidRPr="00F60EA2">
        <w:rPr>
          <w:sz w:val="16"/>
        </w:rPr>
        <w:t xml:space="preserve"> "ORGANIZERPRODUCE.TXT"))</w:t>
      </w:r>
    </w:p>
    <w:p w14:paraId="3A5B79AE" w14:textId="77777777" w:rsidR="00E1609F" w:rsidRPr="00F60EA2" w:rsidRDefault="00E1609F" w:rsidP="00E1609F">
      <w:pPr>
        <w:shd w:val="pct5" w:color="auto" w:fill="auto"/>
        <w:rPr>
          <w:sz w:val="16"/>
        </w:rPr>
      </w:pPr>
      <w:r w:rsidRPr="00F60EA2">
        <w:rPr>
          <w:sz w:val="16"/>
        </w:rPr>
        <w:t xml:space="preserve">  (PROGN</w:t>
      </w:r>
    </w:p>
    <w:p w14:paraId="6257CAF8" w14:textId="77777777" w:rsidR="00E1609F" w:rsidRPr="00F60EA2" w:rsidRDefault="00E1609F" w:rsidP="00E1609F">
      <w:pPr>
        <w:shd w:val="pct5" w:color="auto" w:fill="auto"/>
        <w:rPr>
          <w:sz w:val="16"/>
        </w:rPr>
      </w:pPr>
      <w:r w:rsidRPr="00F60EA2">
        <w:rPr>
          <w:sz w:val="16"/>
        </w:rPr>
        <w:t xml:space="preserve">    (SETQ </w:t>
      </w:r>
      <w:proofErr w:type="spellStart"/>
      <w:r w:rsidRPr="00F60EA2">
        <w:rPr>
          <w:sz w:val="16"/>
        </w:rPr>
        <w:t>fr</w:t>
      </w:r>
      <w:proofErr w:type="spellEnd"/>
      <w:r w:rsidRPr="00F60EA2">
        <w:rPr>
          <w:sz w:val="16"/>
        </w:rPr>
        <w:t xml:space="preserve"> (OPEN (STRCAT </w:t>
      </w:r>
      <w:proofErr w:type="spellStart"/>
      <w:r w:rsidRPr="00F60EA2">
        <w:rPr>
          <w:sz w:val="16"/>
        </w:rPr>
        <w:t>targetfolder</w:t>
      </w:r>
      <w:proofErr w:type="spellEnd"/>
      <w:r w:rsidRPr="00F60EA2">
        <w:rPr>
          <w:sz w:val="16"/>
        </w:rPr>
        <w:t xml:space="preserve"> "ORGANIZERPRODUCE.TXT") "r"))</w:t>
      </w:r>
    </w:p>
    <w:p w14:paraId="5D12863A" w14:textId="77777777" w:rsidR="00E1609F" w:rsidRPr="00F60EA2" w:rsidRDefault="00E1609F" w:rsidP="00E1609F">
      <w:pPr>
        <w:shd w:val="pct5" w:color="auto" w:fill="auto"/>
        <w:rPr>
          <w:sz w:val="16"/>
        </w:rPr>
      </w:pPr>
      <w:r w:rsidRPr="00F60EA2">
        <w:rPr>
          <w:sz w:val="16"/>
        </w:rPr>
        <w:t xml:space="preserve">    (WHILE</w:t>
      </w:r>
    </w:p>
    <w:p w14:paraId="2AB43BC2" w14:textId="77777777" w:rsidR="00E1609F" w:rsidRPr="00F60EA2" w:rsidRDefault="00E1609F" w:rsidP="00E1609F">
      <w:pPr>
        <w:shd w:val="pct5" w:color="auto" w:fill="auto"/>
        <w:rPr>
          <w:sz w:val="16"/>
        </w:rPr>
      </w:pPr>
      <w:r w:rsidRPr="00F60EA2">
        <w:rPr>
          <w:sz w:val="16"/>
        </w:rPr>
        <w:t xml:space="preserve">      (SETQ txt (READ-LINE </w:t>
      </w:r>
      <w:proofErr w:type="spellStart"/>
      <w:r w:rsidRPr="00F60EA2">
        <w:rPr>
          <w:sz w:val="16"/>
        </w:rPr>
        <w:t>fr</w:t>
      </w:r>
      <w:proofErr w:type="spellEnd"/>
      <w:r w:rsidRPr="00F60EA2">
        <w:rPr>
          <w:sz w:val="16"/>
        </w:rPr>
        <w:t>))</w:t>
      </w:r>
    </w:p>
    <w:p w14:paraId="5F654F67" w14:textId="77777777" w:rsidR="00E1609F" w:rsidRPr="00F60EA2" w:rsidRDefault="00E1609F" w:rsidP="00E1609F">
      <w:pPr>
        <w:shd w:val="pct5" w:color="auto" w:fill="auto"/>
        <w:rPr>
          <w:sz w:val="16"/>
        </w:rPr>
      </w:pPr>
      <w:r w:rsidRPr="00F60EA2">
        <w:rPr>
          <w:sz w:val="16"/>
        </w:rPr>
        <w:t xml:space="preserve">      (SETQ </w:t>
      </w:r>
      <w:proofErr w:type="spellStart"/>
      <w:r w:rsidRPr="00F60EA2">
        <w:rPr>
          <w:sz w:val="16"/>
        </w:rPr>
        <w:t>txtlist</w:t>
      </w:r>
      <w:proofErr w:type="spellEnd"/>
      <w:r w:rsidRPr="00F60EA2">
        <w:rPr>
          <w:sz w:val="16"/>
        </w:rPr>
        <w:t xml:space="preserve"> (READ (STRCAT "(" txt ")")))</w:t>
      </w:r>
    </w:p>
    <w:p w14:paraId="4CA3F8A9" w14:textId="77777777" w:rsidR="00E1609F" w:rsidRPr="00F60EA2" w:rsidRDefault="00E1609F" w:rsidP="00E1609F">
      <w:pPr>
        <w:shd w:val="pct5" w:color="auto" w:fill="auto"/>
        <w:rPr>
          <w:sz w:val="16"/>
        </w:rPr>
      </w:pPr>
      <w:r w:rsidRPr="00F60EA2">
        <w:rPr>
          <w:sz w:val="16"/>
        </w:rPr>
        <w:t xml:space="preserve">      (SETQ id (CAR </w:t>
      </w:r>
      <w:proofErr w:type="spellStart"/>
      <w:r w:rsidRPr="00F60EA2">
        <w:rPr>
          <w:sz w:val="16"/>
        </w:rPr>
        <w:t>txtlist</w:t>
      </w:r>
      <w:proofErr w:type="spellEnd"/>
      <w:r w:rsidRPr="00F60EA2">
        <w:rPr>
          <w:sz w:val="16"/>
        </w:rPr>
        <w:t>))</w:t>
      </w:r>
    </w:p>
    <w:p w14:paraId="498747DB" w14:textId="77777777" w:rsidR="00E1609F" w:rsidRPr="00F60EA2" w:rsidRDefault="00E1609F" w:rsidP="00E1609F">
      <w:pPr>
        <w:shd w:val="pct5" w:color="auto" w:fill="auto"/>
        <w:rPr>
          <w:sz w:val="16"/>
        </w:rPr>
      </w:pPr>
      <w:r w:rsidRPr="00F60EA2">
        <w:rPr>
          <w:sz w:val="16"/>
        </w:rPr>
        <w:t xml:space="preserve">      (IF (SETQ name (NTH 1 </w:t>
      </w:r>
      <w:proofErr w:type="spellStart"/>
      <w:r w:rsidRPr="00F60EA2">
        <w:rPr>
          <w:sz w:val="16"/>
        </w:rPr>
        <w:t>txtlist</w:t>
      </w:r>
      <w:proofErr w:type="spellEnd"/>
      <w:r w:rsidRPr="00F60EA2">
        <w:rPr>
          <w:sz w:val="16"/>
        </w:rPr>
        <w:t>)) (SQL-SET id "name" name))</w:t>
      </w:r>
    </w:p>
    <w:p w14:paraId="65DC7BF1" w14:textId="77777777" w:rsidR="00E1609F" w:rsidRPr="00F60EA2" w:rsidRDefault="00E1609F" w:rsidP="00E1609F">
      <w:pPr>
        <w:shd w:val="pct5" w:color="auto" w:fill="auto"/>
        <w:rPr>
          <w:sz w:val="16"/>
        </w:rPr>
      </w:pPr>
      <w:r w:rsidRPr="00F60EA2">
        <w:rPr>
          <w:sz w:val="16"/>
        </w:rPr>
        <w:t xml:space="preserve">      ; </w:t>
      </w:r>
      <w:proofErr w:type="spellStart"/>
      <w:r w:rsidRPr="00F60EA2">
        <w:rPr>
          <w:sz w:val="16"/>
        </w:rPr>
        <w:t>Se</w:t>
      </w:r>
      <w:proofErr w:type="spellEnd"/>
      <w:r w:rsidRPr="00F60EA2">
        <w:rPr>
          <w:sz w:val="16"/>
        </w:rPr>
        <w:t xml:space="preserve"> if there is a + or - sign</w:t>
      </w:r>
    </w:p>
    <w:p w14:paraId="568BAF28" w14:textId="77777777" w:rsidR="00E1609F" w:rsidRPr="00F60EA2" w:rsidRDefault="00E1609F" w:rsidP="00E1609F">
      <w:pPr>
        <w:shd w:val="pct5" w:color="auto" w:fill="auto"/>
        <w:rPr>
          <w:sz w:val="16"/>
        </w:rPr>
      </w:pPr>
      <w:r w:rsidRPr="00F60EA2">
        <w:rPr>
          <w:sz w:val="16"/>
        </w:rPr>
        <w:t xml:space="preserve">      (SETQ </w:t>
      </w:r>
      <w:proofErr w:type="spellStart"/>
      <w:r w:rsidRPr="00F60EA2">
        <w:rPr>
          <w:sz w:val="16"/>
        </w:rPr>
        <w:t>fnuts</w:t>
      </w:r>
      <w:proofErr w:type="spellEnd"/>
      <w:r w:rsidRPr="00F60EA2">
        <w:rPr>
          <w:sz w:val="16"/>
        </w:rPr>
        <w:t xml:space="preserve"> 0)</w:t>
      </w:r>
    </w:p>
    <w:p w14:paraId="47CB6CDE" w14:textId="77777777" w:rsidR="00E1609F" w:rsidRPr="00F60EA2" w:rsidRDefault="00E1609F" w:rsidP="00E1609F">
      <w:pPr>
        <w:shd w:val="pct5" w:color="auto" w:fill="auto"/>
        <w:rPr>
          <w:sz w:val="16"/>
        </w:rPr>
      </w:pPr>
      <w:r w:rsidRPr="00F60EA2">
        <w:rPr>
          <w:sz w:val="16"/>
        </w:rPr>
        <w:t xml:space="preserve">      (FOREACH </w:t>
      </w:r>
      <w:proofErr w:type="spellStart"/>
      <w:r w:rsidRPr="00F60EA2">
        <w:rPr>
          <w:sz w:val="16"/>
        </w:rPr>
        <w:t>tk</w:t>
      </w:r>
      <w:proofErr w:type="spellEnd"/>
      <w:r w:rsidRPr="00F60EA2">
        <w:rPr>
          <w:sz w:val="16"/>
        </w:rPr>
        <w:t xml:space="preserve"> name (IF (= </w:t>
      </w:r>
      <w:proofErr w:type="spellStart"/>
      <w:r w:rsidRPr="00F60EA2">
        <w:rPr>
          <w:sz w:val="16"/>
        </w:rPr>
        <w:t>tk</w:t>
      </w:r>
      <w:proofErr w:type="spellEnd"/>
      <w:r w:rsidRPr="00F60EA2">
        <w:rPr>
          <w:sz w:val="16"/>
        </w:rPr>
        <w:t xml:space="preserve"> (CHR 34)) (SETQ </w:t>
      </w:r>
      <w:proofErr w:type="spellStart"/>
      <w:r w:rsidRPr="00F60EA2">
        <w:rPr>
          <w:sz w:val="16"/>
        </w:rPr>
        <w:t>fnuts</w:t>
      </w:r>
      <w:proofErr w:type="spellEnd"/>
      <w:r w:rsidRPr="00F60EA2">
        <w:rPr>
          <w:sz w:val="16"/>
        </w:rPr>
        <w:t xml:space="preserve"> (1+ </w:t>
      </w:r>
      <w:proofErr w:type="spellStart"/>
      <w:r w:rsidRPr="00F60EA2">
        <w:rPr>
          <w:sz w:val="16"/>
        </w:rPr>
        <w:t>fnuts</w:t>
      </w:r>
      <w:proofErr w:type="spellEnd"/>
      <w:r w:rsidRPr="00F60EA2">
        <w:rPr>
          <w:sz w:val="16"/>
        </w:rPr>
        <w:t>))))</w:t>
      </w:r>
    </w:p>
    <w:p w14:paraId="621C6A98" w14:textId="77777777" w:rsidR="00E1609F" w:rsidRPr="00F60EA2" w:rsidRDefault="00E1609F" w:rsidP="00E1609F">
      <w:pPr>
        <w:shd w:val="pct5" w:color="auto" w:fill="auto"/>
        <w:rPr>
          <w:sz w:val="16"/>
        </w:rPr>
      </w:pPr>
      <w:r w:rsidRPr="00F60EA2">
        <w:rPr>
          <w:sz w:val="16"/>
        </w:rPr>
        <w:t xml:space="preserve">      (SETQ </w:t>
      </w:r>
      <w:proofErr w:type="spellStart"/>
      <w:r w:rsidRPr="00F60EA2">
        <w:rPr>
          <w:sz w:val="16"/>
        </w:rPr>
        <w:t>tk</w:t>
      </w:r>
      <w:proofErr w:type="spellEnd"/>
      <w:r w:rsidRPr="00F60EA2">
        <w:rPr>
          <w:sz w:val="16"/>
        </w:rPr>
        <w:t xml:space="preserve"> (ASCII (STRTRIM (STRSUB txt (+ (STRLEN (ITOA id)) (STRLEN name) 4 </w:t>
      </w:r>
      <w:proofErr w:type="spellStart"/>
      <w:r w:rsidRPr="00F60EA2">
        <w:rPr>
          <w:sz w:val="16"/>
        </w:rPr>
        <w:t>fnuts</w:t>
      </w:r>
      <w:proofErr w:type="spellEnd"/>
      <w:r w:rsidRPr="00F60EA2">
        <w:rPr>
          <w:sz w:val="16"/>
        </w:rPr>
        <w:t>)))))</w:t>
      </w:r>
    </w:p>
    <w:p w14:paraId="77324346" w14:textId="77777777" w:rsidR="00E1609F" w:rsidRPr="00F60EA2" w:rsidRDefault="00E1609F" w:rsidP="00E1609F">
      <w:pPr>
        <w:shd w:val="pct5" w:color="auto" w:fill="auto"/>
        <w:rPr>
          <w:sz w:val="16"/>
        </w:rPr>
      </w:pPr>
      <w:r w:rsidRPr="00F60EA2">
        <w:rPr>
          <w:sz w:val="16"/>
        </w:rPr>
        <w:t xml:space="preserve">      (SETQ </w:t>
      </w:r>
      <w:proofErr w:type="spellStart"/>
      <w:r w:rsidRPr="00F60EA2">
        <w:rPr>
          <w:sz w:val="16"/>
        </w:rPr>
        <w:t>absolut</w:t>
      </w:r>
      <w:proofErr w:type="spellEnd"/>
      <w:r w:rsidRPr="00F60EA2">
        <w:rPr>
          <w:sz w:val="16"/>
        </w:rPr>
        <w:t xml:space="preserve"> (IF (OR (= </w:t>
      </w:r>
      <w:proofErr w:type="spellStart"/>
      <w:r w:rsidRPr="00F60EA2">
        <w:rPr>
          <w:sz w:val="16"/>
        </w:rPr>
        <w:t>tk</w:t>
      </w:r>
      <w:proofErr w:type="spellEnd"/>
      <w:r w:rsidRPr="00F60EA2">
        <w:rPr>
          <w:sz w:val="16"/>
        </w:rPr>
        <w:t xml:space="preserve"> 43) (= </w:t>
      </w:r>
      <w:proofErr w:type="spellStart"/>
      <w:r w:rsidRPr="00F60EA2">
        <w:rPr>
          <w:sz w:val="16"/>
        </w:rPr>
        <w:t>tk</w:t>
      </w:r>
      <w:proofErr w:type="spellEnd"/>
      <w:r w:rsidRPr="00F60EA2">
        <w:rPr>
          <w:sz w:val="16"/>
        </w:rPr>
        <w:t xml:space="preserve"> 45)) nil T))</w:t>
      </w:r>
    </w:p>
    <w:p w14:paraId="5E4BD082" w14:textId="77777777" w:rsidR="00E1609F" w:rsidRPr="00F60EA2" w:rsidRDefault="00E1609F" w:rsidP="00E1609F">
      <w:pPr>
        <w:shd w:val="pct5" w:color="auto" w:fill="auto"/>
        <w:rPr>
          <w:sz w:val="16"/>
        </w:rPr>
      </w:pPr>
      <w:r w:rsidRPr="00F60EA2">
        <w:rPr>
          <w:sz w:val="16"/>
        </w:rPr>
        <w:t xml:space="preserve">      (COND</w:t>
      </w:r>
    </w:p>
    <w:p w14:paraId="1D8B03A4" w14:textId="77777777" w:rsidR="00E1609F" w:rsidRPr="00F60EA2" w:rsidRDefault="00E1609F" w:rsidP="00E1609F">
      <w:pPr>
        <w:shd w:val="pct5" w:color="auto" w:fill="auto"/>
        <w:rPr>
          <w:sz w:val="16"/>
        </w:rPr>
      </w:pPr>
      <w:r w:rsidRPr="00F60EA2">
        <w:rPr>
          <w:sz w:val="16"/>
        </w:rPr>
        <w:t xml:space="preserve">        ((NOT (NTH 2 </w:t>
      </w:r>
      <w:proofErr w:type="spellStart"/>
      <w:r w:rsidRPr="00F60EA2">
        <w:rPr>
          <w:sz w:val="16"/>
        </w:rPr>
        <w:t>txtlist</w:t>
      </w:r>
      <w:proofErr w:type="spellEnd"/>
      <w:r w:rsidRPr="00F60EA2">
        <w:rPr>
          <w:sz w:val="16"/>
        </w:rPr>
        <w:t>)) nil)</w:t>
      </w:r>
    </w:p>
    <w:p w14:paraId="79175A14" w14:textId="77777777" w:rsidR="00E1609F" w:rsidRPr="00F60EA2" w:rsidRDefault="00E1609F" w:rsidP="00E1609F">
      <w:pPr>
        <w:shd w:val="pct5" w:color="auto" w:fill="auto"/>
        <w:rPr>
          <w:sz w:val="16"/>
        </w:rPr>
      </w:pPr>
      <w:r w:rsidRPr="00F60EA2">
        <w:rPr>
          <w:sz w:val="16"/>
        </w:rPr>
        <w:t xml:space="preserve">        (</w:t>
      </w:r>
      <w:proofErr w:type="spellStart"/>
      <w:proofErr w:type="gramStart"/>
      <w:r w:rsidRPr="00F60EA2">
        <w:rPr>
          <w:sz w:val="16"/>
        </w:rPr>
        <w:t>absolut</w:t>
      </w:r>
      <w:proofErr w:type="spellEnd"/>
      <w:proofErr w:type="gramEnd"/>
    </w:p>
    <w:p w14:paraId="0FE7B79E" w14:textId="77777777" w:rsidR="00E1609F" w:rsidRPr="00F60EA2" w:rsidRDefault="00E1609F" w:rsidP="00E1609F">
      <w:pPr>
        <w:shd w:val="pct5" w:color="auto" w:fill="auto"/>
        <w:rPr>
          <w:sz w:val="16"/>
        </w:rPr>
      </w:pPr>
      <w:r w:rsidRPr="00F60EA2">
        <w:rPr>
          <w:sz w:val="16"/>
        </w:rPr>
        <w:t xml:space="preserve">          (SETQ quantity (NTH 2 </w:t>
      </w:r>
      <w:proofErr w:type="spellStart"/>
      <w:r w:rsidRPr="00F60EA2">
        <w:rPr>
          <w:sz w:val="16"/>
        </w:rPr>
        <w:t>txtlist</w:t>
      </w:r>
      <w:proofErr w:type="spellEnd"/>
      <w:r w:rsidRPr="00F60EA2">
        <w:rPr>
          <w:sz w:val="16"/>
        </w:rPr>
        <w:t>))</w:t>
      </w:r>
    </w:p>
    <w:p w14:paraId="477BCFBC" w14:textId="77777777" w:rsidR="00E1609F" w:rsidRPr="00F60EA2" w:rsidRDefault="00E1609F" w:rsidP="00E1609F">
      <w:pPr>
        <w:shd w:val="pct5" w:color="auto" w:fill="auto"/>
        <w:rPr>
          <w:sz w:val="16"/>
        </w:rPr>
      </w:pPr>
      <w:r w:rsidRPr="00F60EA2">
        <w:rPr>
          <w:sz w:val="16"/>
        </w:rPr>
        <w:t xml:space="preserve">          (SQL-SET id "quantity" quantity)</w:t>
      </w:r>
    </w:p>
    <w:p w14:paraId="73DD46FF" w14:textId="77777777" w:rsidR="00E1609F" w:rsidRPr="00F60EA2" w:rsidRDefault="00E1609F" w:rsidP="00E1609F">
      <w:pPr>
        <w:shd w:val="pct5" w:color="auto" w:fill="auto"/>
        <w:rPr>
          <w:sz w:val="16"/>
        </w:rPr>
      </w:pPr>
      <w:r w:rsidRPr="00F60EA2">
        <w:rPr>
          <w:sz w:val="16"/>
        </w:rPr>
        <w:t xml:space="preserve">          (SQL-SET id "remains" quantity)</w:t>
      </w:r>
    </w:p>
    <w:p w14:paraId="0AF98D77" w14:textId="77777777" w:rsidR="00E1609F" w:rsidRPr="00F60EA2" w:rsidRDefault="00E1609F" w:rsidP="00E1609F">
      <w:pPr>
        <w:shd w:val="pct5" w:color="auto" w:fill="auto"/>
        <w:rPr>
          <w:sz w:val="16"/>
        </w:rPr>
      </w:pPr>
      <w:r w:rsidRPr="00F60EA2">
        <w:rPr>
          <w:sz w:val="16"/>
        </w:rPr>
        <w:t xml:space="preserve">          (SQL-SET id "produced" 0))</w:t>
      </w:r>
    </w:p>
    <w:p w14:paraId="22B4C634" w14:textId="77777777" w:rsidR="00E1609F" w:rsidRPr="00F60EA2" w:rsidRDefault="00E1609F" w:rsidP="00E1609F">
      <w:pPr>
        <w:shd w:val="pct5" w:color="auto" w:fill="auto"/>
        <w:rPr>
          <w:sz w:val="16"/>
        </w:rPr>
      </w:pPr>
      <w:r w:rsidRPr="00F60EA2">
        <w:rPr>
          <w:sz w:val="16"/>
        </w:rPr>
        <w:t xml:space="preserve">        ((NOT </w:t>
      </w:r>
      <w:proofErr w:type="spellStart"/>
      <w:r w:rsidRPr="00F60EA2">
        <w:rPr>
          <w:sz w:val="16"/>
        </w:rPr>
        <w:t>absolut</w:t>
      </w:r>
      <w:proofErr w:type="spellEnd"/>
      <w:r w:rsidRPr="00F60EA2">
        <w:rPr>
          <w:sz w:val="16"/>
        </w:rPr>
        <w:t>)</w:t>
      </w:r>
    </w:p>
    <w:p w14:paraId="0C2486AB" w14:textId="77777777" w:rsidR="00E1609F" w:rsidRPr="00F60EA2" w:rsidRDefault="00E1609F" w:rsidP="00E1609F">
      <w:pPr>
        <w:shd w:val="pct5" w:color="auto" w:fill="auto"/>
        <w:rPr>
          <w:sz w:val="16"/>
        </w:rPr>
      </w:pPr>
      <w:r w:rsidRPr="00F60EA2">
        <w:rPr>
          <w:sz w:val="16"/>
        </w:rPr>
        <w:t xml:space="preserve">          (SETQ addons (NTH 2 </w:t>
      </w:r>
      <w:proofErr w:type="spellStart"/>
      <w:r w:rsidRPr="00F60EA2">
        <w:rPr>
          <w:sz w:val="16"/>
        </w:rPr>
        <w:t>txtlist</w:t>
      </w:r>
      <w:proofErr w:type="spellEnd"/>
      <w:r w:rsidRPr="00F60EA2">
        <w:rPr>
          <w:sz w:val="16"/>
        </w:rPr>
        <w:t>))</w:t>
      </w:r>
    </w:p>
    <w:p w14:paraId="704F166D" w14:textId="77777777" w:rsidR="00E1609F" w:rsidRPr="00F60EA2" w:rsidRDefault="00E1609F" w:rsidP="00E1609F">
      <w:pPr>
        <w:shd w:val="pct5" w:color="auto" w:fill="auto"/>
        <w:rPr>
          <w:sz w:val="16"/>
        </w:rPr>
      </w:pPr>
      <w:r w:rsidRPr="00F60EA2">
        <w:rPr>
          <w:sz w:val="16"/>
        </w:rPr>
        <w:t xml:space="preserve">          (SQL-SET id "quantity" (+ (ATOI (SQL-GET id "quantity")) addons))</w:t>
      </w:r>
    </w:p>
    <w:p w14:paraId="251C384E" w14:textId="77777777" w:rsidR="00E1609F" w:rsidRPr="00F60EA2" w:rsidRDefault="00E1609F" w:rsidP="00E1609F">
      <w:pPr>
        <w:shd w:val="pct5" w:color="auto" w:fill="auto"/>
        <w:rPr>
          <w:sz w:val="16"/>
        </w:rPr>
      </w:pPr>
      <w:r w:rsidRPr="00F60EA2">
        <w:rPr>
          <w:sz w:val="16"/>
        </w:rPr>
        <w:t xml:space="preserve">          (SQL-SET id "remains" (+ (ATOI (SQL-GET id "remains")) addons)))</w:t>
      </w:r>
    </w:p>
    <w:p w14:paraId="46A8C09B" w14:textId="77777777" w:rsidR="00E1609F" w:rsidRPr="00F60EA2" w:rsidRDefault="00E1609F" w:rsidP="00E1609F">
      <w:pPr>
        <w:shd w:val="pct5" w:color="auto" w:fill="auto"/>
        <w:rPr>
          <w:sz w:val="16"/>
        </w:rPr>
      </w:pPr>
      <w:r w:rsidRPr="00F60EA2">
        <w:rPr>
          <w:sz w:val="16"/>
        </w:rPr>
        <w:t xml:space="preserve">      )</w:t>
      </w:r>
    </w:p>
    <w:p w14:paraId="52F1E3F5" w14:textId="77777777" w:rsidR="00E1609F" w:rsidRPr="00F60EA2" w:rsidRDefault="00E1609F" w:rsidP="00E1609F">
      <w:pPr>
        <w:shd w:val="pct5" w:color="auto" w:fill="auto"/>
        <w:rPr>
          <w:sz w:val="16"/>
        </w:rPr>
      </w:pPr>
      <w:r w:rsidRPr="00F60EA2">
        <w:rPr>
          <w:sz w:val="16"/>
        </w:rPr>
        <w:t xml:space="preserve">      (IF (SETQ datum (NTH 3 </w:t>
      </w:r>
      <w:proofErr w:type="spellStart"/>
      <w:r w:rsidRPr="00F60EA2">
        <w:rPr>
          <w:sz w:val="16"/>
        </w:rPr>
        <w:t>txtlist</w:t>
      </w:r>
      <w:proofErr w:type="spellEnd"/>
      <w:r w:rsidRPr="00F60EA2">
        <w:rPr>
          <w:sz w:val="16"/>
        </w:rPr>
        <w:t>))</w:t>
      </w:r>
    </w:p>
    <w:p w14:paraId="24C30C31" w14:textId="77777777" w:rsidR="00E1609F" w:rsidRPr="005A5DC7" w:rsidRDefault="00E1609F" w:rsidP="00E1609F">
      <w:pPr>
        <w:shd w:val="pct5" w:color="auto" w:fill="auto"/>
        <w:rPr>
          <w:sz w:val="16"/>
        </w:rPr>
      </w:pPr>
      <w:r w:rsidRPr="00F60EA2">
        <w:rPr>
          <w:sz w:val="16"/>
        </w:rPr>
        <w:t xml:space="preserve">        </w:t>
      </w:r>
      <w:r w:rsidRPr="005A5DC7">
        <w:rPr>
          <w:sz w:val="16"/>
        </w:rPr>
        <w:t>(PROGN</w:t>
      </w:r>
    </w:p>
    <w:p w14:paraId="69B773A3" w14:textId="77777777" w:rsidR="00E1609F" w:rsidRPr="005A5DC7" w:rsidRDefault="00E1609F" w:rsidP="00E1609F">
      <w:pPr>
        <w:shd w:val="pct5" w:color="auto" w:fill="auto"/>
        <w:rPr>
          <w:sz w:val="16"/>
        </w:rPr>
      </w:pPr>
      <w:r w:rsidRPr="005A5DC7">
        <w:rPr>
          <w:sz w:val="16"/>
        </w:rPr>
        <w:t xml:space="preserve">          (SETQ </w:t>
      </w:r>
      <w:proofErr w:type="spellStart"/>
      <w:r w:rsidRPr="005A5DC7">
        <w:rPr>
          <w:sz w:val="16"/>
        </w:rPr>
        <w:t>datelist</w:t>
      </w:r>
      <w:proofErr w:type="spellEnd"/>
      <w:r w:rsidRPr="005A5DC7">
        <w:rPr>
          <w:sz w:val="16"/>
        </w:rPr>
        <w:t xml:space="preserve"> (DATETOLIST datum))</w:t>
      </w:r>
    </w:p>
    <w:p w14:paraId="3DDC2B20" w14:textId="77777777" w:rsidR="00E1609F" w:rsidRPr="00F60EA2" w:rsidRDefault="00E1609F" w:rsidP="00E1609F">
      <w:pPr>
        <w:shd w:val="pct5" w:color="auto" w:fill="auto"/>
        <w:rPr>
          <w:sz w:val="16"/>
        </w:rPr>
      </w:pPr>
      <w:r w:rsidRPr="005A5DC7">
        <w:rPr>
          <w:sz w:val="16"/>
        </w:rPr>
        <w:t xml:space="preserve">          </w:t>
      </w:r>
      <w:r w:rsidRPr="00F60EA2">
        <w:rPr>
          <w:sz w:val="16"/>
        </w:rPr>
        <w:t>(SQL-SET id "</w:t>
      </w:r>
      <w:proofErr w:type="spellStart"/>
      <w:r w:rsidRPr="00F60EA2">
        <w:rPr>
          <w:sz w:val="16"/>
        </w:rPr>
        <w:t>productiondate</w:t>
      </w:r>
      <w:proofErr w:type="spellEnd"/>
      <w:r w:rsidRPr="00F60EA2">
        <w:rPr>
          <w:sz w:val="16"/>
        </w:rPr>
        <w:t xml:space="preserve">" (SQL-DATE </w:t>
      </w:r>
      <w:proofErr w:type="spellStart"/>
      <w:r w:rsidRPr="00F60EA2">
        <w:rPr>
          <w:sz w:val="16"/>
        </w:rPr>
        <w:t>datelist</w:t>
      </w:r>
      <w:proofErr w:type="spellEnd"/>
      <w:r w:rsidRPr="00F60EA2">
        <w:rPr>
          <w:sz w:val="16"/>
        </w:rPr>
        <w:t>))))</w:t>
      </w:r>
    </w:p>
    <w:p w14:paraId="426F4E94" w14:textId="77777777" w:rsidR="00E1609F" w:rsidRPr="00F60EA2" w:rsidRDefault="00E1609F" w:rsidP="00E1609F">
      <w:pPr>
        <w:shd w:val="pct5" w:color="auto" w:fill="auto"/>
        <w:rPr>
          <w:sz w:val="16"/>
        </w:rPr>
      </w:pPr>
      <w:r w:rsidRPr="00F60EA2">
        <w:rPr>
          <w:sz w:val="16"/>
        </w:rPr>
        <w:t xml:space="preserve">      (IF (SETQ customer (NTH 4 </w:t>
      </w:r>
      <w:proofErr w:type="spellStart"/>
      <w:r w:rsidRPr="00F60EA2">
        <w:rPr>
          <w:sz w:val="16"/>
        </w:rPr>
        <w:t>txtlist</w:t>
      </w:r>
      <w:proofErr w:type="spellEnd"/>
      <w:r w:rsidRPr="00F60EA2">
        <w:rPr>
          <w:sz w:val="16"/>
        </w:rPr>
        <w:t>)) (SQL-SET id "customer" customer))</w:t>
      </w:r>
    </w:p>
    <w:p w14:paraId="43266972" w14:textId="77777777" w:rsidR="00E1609F" w:rsidRPr="00F60EA2" w:rsidRDefault="00E1609F" w:rsidP="00E1609F">
      <w:pPr>
        <w:shd w:val="pct5" w:color="auto" w:fill="auto"/>
        <w:rPr>
          <w:sz w:val="16"/>
        </w:rPr>
      </w:pPr>
      <w:r w:rsidRPr="00F60EA2">
        <w:rPr>
          <w:sz w:val="16"/>
        </w:rPr>
        <w:t xml:space="preserve">      (IF (SETQ material (NTH 5 </w:t>
      </w:r>
      <w:proofErr w:type="spellStart"/>
      <w:r w:rsidRPr="00F60EA2">
        <w:rPr>
          <w:sz w:val="16"/>
        </w:rPr>
        <w:t>txtlist</w:t>
      </w:r>
      <w:proofErr w:type="spellEnd"/>
      <w:r w:rsidRPr="00F60EA2">
        <w:rPr>
          <w:sz w:val="16"/>
        </w:rPr>
        <w:t>)) (SQL-SET id "material" material))</w:t>
      </w:r>
    </w:p>
    <w:p w14:paraId="33A8008C" w14:textId="77777777" w:rsidR="00E1609F" w:rsidRPr="00F60EA2" w:rsidRDefault="00E1609F" w:rsidP="00E1609F">
      <w:pPr>
        <w:shd w:val="pct5" w:color="auto" w:fill="auto"/>
        <w:rPr>
          <w:sz w:val="16"/>
        </w:rPr>
      </w:pPr>
      <w:r w:rsidRPr="00F60EA2">
        <w:rPr>
          <w:sz w:val="16"/>
        </w:rPr>
        <w:t xml:space="preserve">      (IF (SETQ alloy (NTH 6 </w:t>
      </w:r>
      <w:proofErr w:type="spellStart"/>
      <w:r w:rsidRPr="00F60EA2">
        <w:rPr>
          <w:sz w:val="16"/>
        </w:rPr>
        <w:t>txtlist</w:t>
      </w:r>
      <w:proofErr w:type="spellEnd"/>
      <w:r w:rsidRPr="00F60EA2">
        <w:rPr>
          <w:sz w:val="16"/>
        </w:rPr>
        <w:t>)) (SQL-SET id "quality" alloy))</w:t>
      </w:r>
    </w:p>
    <w:p w14:paraId="4F29D54C" w14:textId="77777777" w:rsidR="00E1609F" w:rsidRPr="00F60EA2" w:rsidRDefault="00E1609F" w:rsidP="00E1609F">
      <w:pPr>
        <w:shd w:val="pct5" w:color="auto" w:fill="auto"/>
        <w:rPr>
          <w:sz w:val="16"/>
        </w:rPr>
      </w:pPr>
      <w:r w:rsidRPr="00F60EA2">
        <w:rPr>
          <w:sz w:val="16"/>
        </w:rPr>
        <w:t xml:space="preserve">      (IF (SETQ thickness (NTH 7 </w:t>
      </w:r>
      <w:proofErr w:type="spellStart"/>
      <w:r w:rsidRPr="00F60EA2">
        <w:rPr>
          <w:sz w:val="16"/>
        </w:rPr>
        <w:t>txtlist</w:t>
      </w:r>
      <w:proofErr w:type="spellEnd"/>
      <w:r w:rsidRPr="00F60EA2">
        <w:rPr>
          <w:sz w:val="16"/>
        </w:rPr>
        <w:t>)) (SQL-SET id "thickness" thickness))</w:t>
      </w:r>
    </w:p>
    <w:p w14:paraId="12E8A7AB" w14:textId="77777777" w:rsidR="00E1609F" w:rsidRPr="00F60EA2" w:rsidRDefault="00E1609F" w:rsidP="00E1609F">
      <w:pPr>
        <w:shd w:val="pct5" w:color="auto" w:fill="auto"/>
        <w:rPr>
          <w:sz w:val="16"/>
        </w:rPr>
      </w:pPr>
      <w:r w:rsidRPr="00F60EA2">
        <w:rPr>
          <w:sz w:val="16"/>
        </w:rPr>
        <w:t xml:space="preserve">    )</w:t>
      </w:r>
    </w:p>
    <w:p w14:paraId="0275038C" w14:textId="77777777" w:rsidR="00E1609F" w:rsidRPr="00F60EA2" w:rsidRDefault="00E1609F" w:rsidP="00E1609F">
      <w:pPr>
        <w:shd w:val="pct5" w:color="auto" w:fill="auto"/>
        <w:rPr>
          <w:sz w:val="16"/>
        </w:rPr>
      </w:pPr>
      <w:r w:rsidRPr="00F60EA2">
        <w:rPr>
          <w:sz w:val="16"/>
        </w:rPr>
        <w:t xml:space="preserve">    (CLOSE </w:t>
      </w:r>
      <w:proofErr w:type="spellStart"/>
      <w:r w:rsidRPr="00F60EA2">
        <w:rPr>
          <w:sz w:val="16"/>
        </w:rPr>
        <w:t>fr</w:t>
      </w:r>
      <w:proofErr w:type="spellEnd"/>
      <w:r w:rsidRPr="00F60EA2">
        <w:rPr>
          <w:sz w:val="16"/>
        </w:rPr>
        <w:t>)</w:t>
      </w:r>
    </w:p>
    <w:p w14:paraId="5E15BCB8" w14:textId="77777777" w:rsidR="00E1609F" w:rsidRPr="00F60EA2" w:rsidRDefault="00E1609F" w:rsidP="00E1609F">
      <w:pPr>
        <w:shd w:val="pct5" w:color="auto" w:fill="auto"/>
        <w:rPr>
          <w:sz w:val="16"/>
        </w:rPr>
      </w:pPr>
      <w:r w:rsidRPr="00F60EA2">
        <w:rPr>
          <w:sz w:val="16"/>
        </w:rPr>
        <w:t xml:space="preserve">    (FILE-DELETE (STRCAT (STRCAT </w:t>
      </w:r>
      <w:proofErr w:type="spellStart"/>
      <w:r w:rsidRPr="00F60EA2">
        <w:rPr>
          <w:sz w:val="16"/>
        </w:rPr>
        <w:t>targetfolder</w:t>
      </w:r>
      <w:proofErr w:type="spellEnd"/>
      <w:r w:rsidRPr="00F60EA2">
        <w:rPr>
          <w:sz w:val="16"/>
        </w:rPr>
        <w:t xml:space="preserve"> "ORGANIZERPRODUCE.TXT")))</w:t>
      </w:r>
    </w:p>
    <w:p w14:paraId="02F5B4CB" w14:textId="77777777" w:rsidR="00E1609F" w:rsidRPr="00F60EA2" w:rsidRDefault="00E1609F" w:rsidP="00E1609F">
      <w:pPr>
        <w:shd w:val="pct5" w:color="auto" w:fill="auto"/>
        <w:rPr>
          <w:sz w:val="16"/>
        </w:rPr>
      </w:pPr>
      <w:r w:rsidRPr="00F60EA2">
        <w:rPr>
          <w:sz w:val="16"/>
        </w:rPr>
        <w:t xml:space="preserve">  )</w:t>
      </w:r>
    </w:p>
    <w:p w14:paraId="272580FA" w14:textId="77777777" w:rsidR="00E1609F" w:rsidRDefault="00E1609F" w:rsidP="00E1609F">
      <w:pPr>
        <w:shd w:val="pct5" w:color="auto" w:fill="auto"/>
        <w:rPr>
          <w:sz w:val="16"/>
        </w:rPr>
      </w:pPr>
      <w:r w:rsidRPr="00F60EA2">
        <w:rPr>
          <w:sz w:val="16"/>
        </w:rPr>
        <w:t>)</w:t>
      </w:r>
    </w:p>
    <w:p w14:paraId="64D1B742" w14:textId="77777777" w:rsidR="00E1609F" w:rsidRPr="00A91C1D" w:rsidRDefault="00E1609F" w:rsidP="00E1609F">
      <w:pPr>
        <w:rPr>
          <w:sz w:val="16"/>
        </w:rPr>
      </w:pPr>
    </w:p>
    <w:p w14:paraId="5C7057E9" w14:textId="77777777" w:rsidR="00E1609F" w:rsidRDefault="00E1609F" w:rsidP="00E1609F">
      <w:r>
        <w:t xml:space="preserve">Following variables are automatically set every time a part is registered and the </w:t>
      </w:r>
      <w:proofErr w:type="spellStart"/>
      <w:r>
        <w:t>OrganizerRegister.LSP</w:t>
      </w:r>
      <w:proofErr w:type="spellEnd"/>
      <w:r>
        <w:t xml:space="preserve"> file is loaded.</w:t>
      </w:r>
    </w:p>
    <w:tbl>
      <w:tblPr>
        <w:tblStyle w:val="Tabellrutnt"/>
        <w:tblW w:w="0" w:type="auto"/>
        <w:tblLook w:val="04A0" w:firstRow="1" w:lastRow="0" w:firstColumn="1" w:lastColumn="0" w:noHBand="0" w:noVBand="1"/>
      </w:tblPr>
      <w:tblGrid>
        <w:gridCol w:w="5030"/>
        <w:gridCol w:w="5031"/>
      </w:tblGrid>
      <w:tr w:rsidR="00E1609F" w14:paraId="49BAA3D4" w14:textId="77777777" w:rsidTr="005C77DE">
        <w:tc>
          <w:tcPr>
            <w:tcW w:w="5030" w:type="dxa"/>
          </w:tcPr>
          <w:p w14:paraId="5CE965ED" w14:textId="77777777" w:rsidR="00E1609F" w:rsidRDefault="00E1609F" w:rsidP="005C77DE">
            <w:r>
              <w:t>*ALLOY*</w:t>
            </w:r>
          </w:p>
        </w:tc>
        <w:tc>
          <w:tcPr>
            <w:tcW w:w="5031" w:type="dxa"/>
          </w:tcPr>
          <w:p w14:paraId="00F81E9A" w14:textId="77777777" w:rsidR="00E1609F" w:rsidRDefault="00E1609F" w:rsidP="005C77DE">
            <w:r>
              <w:t>The Quality of the material</w:t>
            </w:r>
          </w:p>
        </w:tc>
      </w:tr>
      <w:tr w:rsidR="00E1609F" w14:paraId="79E2B0F7" w14:textId="77777777" w:rsidTr="005C77DE">
        <w:tc>
          <w:tcPr>
            <w:tcW w:w="5030" w:type="dxa"/>
          </w:tcPr>
          <w:p w14:paraId="182BEA77" w14:textId="77777777" w:rsidR="00E1609F" w:rsidRDefault="00E1609F" w:rsidP="005C77DE">
            <w:r>
              <w:t>*AREA*</w:t>
            </w:r>
          </w:p>
        </w:tc>
        <w:tc>
          <w:tcPr>
            <w:tcW w:w="5031" w:type="dxa"/>
          </w:tcPr>
          <w:p w14:paraId="67CE8C21" w14:textId="77777777" w:rsidR="00E1609F" w:rsidRDefault="00E1609F" w:rsidP="005C77DE">
            <w:r>
              <w:t>The area of the part in mm2</w:t>
            </w:r>
          </w:p>
        </w:tc>
      </w:tr>
      <w:tr w:rsidR="00E1609F" w14:paraId="20D25B7B" w14:textId="77777777" w:rsidTr="005C77DE">
        <w:tc>
          <w:tcPr>
            <w:tcW w:w="5030" w:type="dxa"/>
          </w:tcPr>
          <w:p w14:paraId="08ABF1EA" w14:textId="77777777" w:rsidR="00E1609F" w:rsidRDefault="00E1609F" w:rsidP="005C77DE">
            <w:r>
              <w:t>*CUSTOMER*</w:t>
            </w:r>
          </w:p>
        </w:tc>
        <w:tc>
          <w:tcPr>
            <w:tcW w:w="5031" w:type="dxa"/>
          </w:tcPr>
          <w:p w14:paraId="476C4CFD" w14:textId="77777777" w:rsidR="00E1609F" w:rsidRDefault="00E1609F" w:rsidP="005C77DE">
            <w:r>
              <w:t xml:space="preserve">The </w:t>
            </w:r>
            <w:proofErr w:type="gramStart"/>
            <w:r>
              <w:t>customer</w:t>
            </w:r>
            <w:proofErr w:type="gramEnd"/>
            <w:r>
              <w:t xml:space="preserve"> name</w:t>
            </w:r>
          </w:p>
        </w:tc>
      </w:tr>
      <w:tr w:rsidR="00E1609F" w14:paraId="04593ECC" w14:textId="77777777" w:rsidTr="005C77DE">
        <w:tc>
          <w:tcPr>
            <w:tcW w:w="5030" w:type="dxa"/>
          </w:tcPr>
          <w:p w14:paraId="410C41CB" w14:textId="77777777" w:rsidR="00E1609F" w:rsidRDefault="00E1609F" w:rsidP="005C77DE">
            <w:r>
              <w:t>*DATE*</w:t>
            </w:r>
          </w:p>
        </w:tc>
        <w:tc>
          <w:tcPr>
            <w:tcW w:w="5031" w:type="dxa"/>
          </w:tcPr>
          <w:p w14:paraId="0E44E6DC" w14:textId="77777777" w:rsidR="00E1609F" w:rsidRDefault="00E1609F" w:rsidP="005C77DE">
            <w:r>
              <w:t xml:space="preserve">A list with 3 integers containing </w:t>
            </w:r>
            <w:r>
              <w:br/>
              <w:t>(Year month day)</w:t>
            </w:r>
          </w:p>
        </w:tc>
      </w:tr>
      <w:tr w:rsidR="00E1609F" w14:paraId="254B9945" w14:textId="77777777" w:rsidTr="005C77DE">
        <w:tc>
          <w:tcPr>
            <w:tcW w:w="5030" w:type="dxa"/>
          </w:tcPr>
          <w:p w14:paraId="6ECAC66A" w14:textId="77777777" w:rsidR="00E1609F" w:rsidRDefault="00E1609F" w:rsidP="005C77DE">
            <w:r>
              <w:t>*DBID*</w:t>
            </w:r>
          </w:p>
        </w:tc>
        <w:tc>
          <w:tcPr>
            <w:tcW w:w="5031" w:type="dxa"/>
          </w:tcPr>
          <w:p w14:paraId="742AB416" w14:textId="77777777" w:rsidR="00E1609F" w:rsidRDefault="00E1609F" w:rsidP="005C77DE">
            <w:r>
              <w:t>The database ID that the part will have in Organizer.</w:t>
            </w:r>
          </w:p>
        </w:tc>
      </w:tr>
      <w:tr w:rsidR="00E1609F" w14:paraId="4093486C" w14:textId="77777777" w:rsidTr="005C77DE">
        <w:tc>
          <w:tcPr>
            <w:tcW w:w="5030" w:type="dxa"/>
          </w:tcPr>
          <w:p w14:paraId="6043A77C" w14:textId="77777777" w:rsidR="00E1609F" w:rsidRDefault="00E1609F" w:rsidP="005C77DE">
            <w:r>
              <w:t>*LENGTH*</w:t>
            </w:r>
          </w:p>
        </w:tc>
        <w:tc>
          <w:tcPr>
            <w:tcW w:w="5031" w:type="dxa"/>
          </w:tcPr>
          <w:p w14:paraId="1E7D1B76" w14:textId="77777777" w:rsidR="00E1609F" w:rsidRDefault="00E1609F" w:rsidP="005C77DE">
            <w:r>
              <w:t>The total circumference of the part</w:t>
            </w:r>
          </w:p>
        </w:tc>
      </w:tr>
      <w:tr w:rsidR="00E1609F" w14:paraId="5AF270D8" w14:textId="77777777" w:rsidTr="005C77DE">
        <w:tc>
          <w:tcPr>
            <w:tcW w:w="5030" w:type="dxa"/>
          </w:tcPr>
          <w:p w14:paraId="6D4E26CE" w14:textId="77777777" w:rsidR="00E1609F" w:rsidRDefault="00E1609F" w:rsidP="005C77DE">
            <w:r>
              <w:t>*MACHINE*</w:t>
            </w:r>
          </w:p>
        </w:tc>
        <w:tc>
          <w:tcPr>
            <w:tcW w:w="5031" w:type="dxa"/>
          </w:tcPr>
          <w:p w14:paraId="6A33A94A" w14:textId="77777777" w:rsidR="00E1609F" w:rsidRDefault="00E1609F" w:rsidP="005C77DE">
            <w:r>
              <w:t>The name of the machine</w:t>
            </w:r>
          </w:p>
        </w:tc>
      </w:tr>
      <w:tr w:rsidR="00E1609F" w14:paraId="6D45D99D" w14:textId="77777777" w:rsidTr="005C77DE">
        <w:tc>
          <w:tcPr>
            <w:tcW w:w="5030" w:type="dxa"/>
          </w:tcPr>
          <w:p w14:paraId="21DFFD11" w14:textId="77777777" w:rsidR="00E1609F" w:rsidRDefault="00E1609F" w:rsidP="005C77DE">
            <w:r>
              <w:t>*MACHINETYPE*</w:t>
            </w:r>
          </w:p>
        </w:tc>
        <w:tc>
          <w:tcPr>
            <w:tcW w:w="5031" w:type="dxa"/>
          </w:tcPr>
          <w:p w14:paraId="28FC2C8D" w14:textId="77777777" w:rsidR="00E1609F" w:rsidRDefault="00E1609F" w:rsidP="005C77DE">
            <w:r>
              <w:t>The machine type: 0=AWJ, 1= Pure water</w:t>
            </w:r>
          </w:p>
        </w:tc>
      </w:tr>
      <w:tr w:rsidR="00E1609F" w14:paraId="739B4F18" w14:textId="77777777" w:rsidTr="005C77DE">
        <w:tc>
          <w:tcPr>
            <w:tcW w:w="5030" w:type="dxa"/>
          </w:tcPr>
          <w:p w14:paraId="2BBA4550" w14:textId="77777777" w:rsidR="00E1609F" w:rsidRDefault="00E1609F" w:rsidP="005C77DE">
            <w:r>
              <w:t>*MATERIAL*</w:t>
            </w:r>
          </w:p>
        </w:tc>
        <w:tc>
          <w:tcPr>
            <w:tcW w:w="5031" w:type="dxa"/>
          </w:tcPr>
          <w:p w14:paraId="2401C97C" w14:textId="77777777" w:rsidR="00E1609F" w:rsidRDefault="00E1609F" w:rsidP="005C77DE">
            <w:r>
              <w:t>The material</w:t>
            </w:r>
          </w:p>
        </w:tc>
      </w:tr>
      <w:tr w:rsidR="00E1609F" w14:paraId="5F7DE358" w14:textId="77777777" w:rsidTr="005C77DE">
        <w:tc>
          <w:tcPr>
            <w:tcW w:w="5030" w:type="dxa"/>
          </w:tcPr>
          <w:p w14:paraId="28363CA3" w14:textId="77777777" w:rsidR="00E1609F" w:rsidRDefault="00E1609F" w:rsidP="005C77DE">
            <w:r>
              <w:t>*NAME*</w:t>
            </w:r>
          </w:p>
        </w:tc>
        <w:tc>
          <w:tcPr>
            <w:tcW w:w="5031" w:type="dxa"/>
          </w:tcPr>
          <w:p w14:paraId="43C108DD" w14:textId="77777777" w:rsidR="00E1609F" w:rsidRDefault="00E1609F" w:rsidP="005C77DE">
            <w:r>
              <w:t>The name of the part as a string as defined in the Create part command</w:t>
            </w:r>
          </w:p>
        </w:tc>
      </w:tr>
      <w:tr w:rsidR="00E1609F" w14:paraId="52ED14F1" w14:textId="77777777" w:rsidTr="005C77DE">
        <w:tc>
          <w:tcPr>
            <w:tcW w:w="5030" w:type="dxa"/>
          </w:tcPr>
          <w:p w14:paraId="7B8797BC" w14:textId="77777777" w:rsidR="00E1609F" w:rsidRDefault="00E1609F" w:rsidP="005C77DE">
            <w:r>
              <w:t>*NCFILES*</w:t>
            </w:r>
          </w:p>
        </w:tc>
        <w:tc>
          <w:tcPr>
            <w:tcW w:w="5031" w:type="dxa"/>
          </w:tcPr>
          <w:p w14:paraId="1BD4EF4D" w14:textId="77777777" w:rsidR="00E1609F" w:rsidRDefault="00E1609F" w:rsidP="005C77DE">
            <w:r>
              <w:t>A list of NC-files</w:t>
            </w:r>
          </w:p>
        </w:tc>
      </w:tr>
      <w:tr w:rsidR="00E1609F" w14:paraId="62543216" w14:textId="77777777" w:rsidTr="005C77DE">
        <w:tc>
          <w:tcPr>
            <w:tcW w:w="5030" w:type="dxa"/>
          </w:tcPr>
          <w:p w14:paraId="6C4955B0" w14:textId="77777777" w:rsidR="00E1609F" w:rsidRDefault="00E1609F" w:rsidP="005C77DE">
            <w:r>
              <w:t>*OBJECT*</w:t>
            </w:r>
          </w:p>
        </w:tc>
        <w:tc>
          <w:tcPr>
            <w:tcW w:w="5031" w:type="dxa"/>
          </w:tcPr>
          <w:p w14:paraId="54692F9B" w14:textId="77777777" w:rsidR="00E1609F" w:rsidRDefault="00E1609F" w:rsidP="005C77DE">
            <w:r>
              <w:t>The object id in the CAD system. This can be used to delete the part from the drawing or modify the quantity</w:t>
            </w:r>
          </w:p>
        </w:tc>
      </w:tr>
      <w:tr w:rsidR="00E1609F" w14:paraId="6E3F6CF2" w14:textId="77777777" w:rsidTr="005C77DE">
        <w:tc>
          <w:tcPr>
            <w:tcW w:w="5030" w:type="dxa"/>
          </w:tcPr>
          <w:p w14:paraId="53125B98" w14:textId="77777777" w:rsidR="00E1609F" w:rsidRDefault="00E1609F" w:rsidP="005C77DE">
            <w:r>
              <w:t>*OLDDBID*</w:t>
            </w:r>
          </w:p>
        </w:tc>
        <w:tc>
          <w:tcPr>
            <w:tcW w:w="5031" w:type="dxa"/>
          </w:tcPr>
          <w:p w14:paraId="0250BBC0" w14:textId="77777777" w:rsidR="00E1609F" w:rsidRDefault="00E1609F" w:rsidP="005C77DE">
            <w:r>
              <w:t>If it’s a new part that has not been registered in organizer then this value is always -1. Else the value is the same as *DBID*</w:t>
            </w:r>
          </w:p>
        </w:tc>
      </w:tr>
      <w:tr w:rsidR="00E1609F" w14:paraId="79DFC9CD" w14:textId="77777777" w:rsidTr="005C77DE">
        <w:tc>
          <w:tcPr>
            <w:tcW w:w="5030" w:type="dxa"/>
          </w:tcPr>
          <w:p w14:paraId="1243629A" w14:textId="77777777" w:rsidR="00E1609F" w:rsidRDefault="00E1609F" w:rsidP="005C77DE">
            <w:r>
              <w:t>*PRODUCED*</w:t>
            </w:r>
          </w:p>
        </w:tc>
        <w:tc>
          <w:tcPr>
            <w:tcW w:w="5031" w:type="dxa"/>
          </w:tcPr>
          <w:p w14:paraId="3E2A5A87" w14:textId="77777777" w:rsidR="00E1609F" w:rsidRDefault="00E1609F" w:rsidP="005C77DE">
            <w:r>
              <w:t>Number of parts that has been produced. If it’s a registration of a new part then this value is 0.</w:t>
            </w:r>
          </w:p>
        </w:tc>
      </w:tr>
      <w:tr w:rsidR="00E1609F" w14:paraId="0FD5C5CC" w14:textId="77777777" w:rsidTr="005C77DE">
        <w:tc>
          <w:tcPr>
            <w:tcW w:w="5030" w:type="dxa"/>
          </w:tcPr>
          <w:p w14:paraId="194DB8BB" w14:textId="77777777" w:rsidR="00E1609F" w:rsidRDefault="00E1609F" w:rsidP="005C77DE">
            <w:r>
              <w:t>*QUANTITY*</w:t>
            </w:r>
          </w:p>
        </w:tc>
        <w:tc>
          <w:tcPr>
            <w:tcW w:w="5031" w:type="dxa"/>
          </w:tcPr>
          <w:p w14:paraId="55B4B021" w14:textId="77777777" w:rsidR="00E1609F" w:rsidRDefault="00E1609F" w:rsidP="005C77DE">
            <w:r>
              <w:t>Quantity</w:t>
            </w:r>
          </w:p>
        </w:tc>
      </w:tr>
      <w:tr w:rsidR="00E1609F" w14:paraId="167931B6" w14:textId="77777777" w:rsidTr="005C77DE">
        <w:tc>
          <w:tcPr>
            <w:tcW w:w="5030" w:type="dxa"/>
          </w:tcPr>
          <w:p w14:paraId="1711D47D" w14:textId="77777777" w:rsidR="00E1609F" w:rsidRDefault="00E1609F" w:rsidP="005C77DE">
            <w:r>
              <w:t>*SHEETS*</w:t>
            </w:r>
          </w:p>
        </w:tc>
        <w:tc>
          <w:tcPr>
            <w:tcW w:w="5031" w:type="dxa"/>
          </w:tcPr>
          <w:p w14:paraId="22118DCA" w14:textId="77777777" w:rsidR="00E1609F" w:rsidRDefault="00E1609F" w:rsidP="005C77DE">
            <w:r>
              <w:t>A list of sheets</w:t>
            </w:r>
          </w:p>
        </w:tc>
      </w:tr>
      <w:tr w:rsidR="00E1609F" w14:paraId="573A747E" w14:textId="77777777" w:rsidTr="005C77DE">
        <w:tc>
          <w:tcPr>
            <w:tcW w:w="5030" w:type="dxa"/>
          </w:tcPr>
          <w:p w14:paraId="4274D6DA" w14:textId="77777777" w:rsidR="00E1609F" w:rsidRDefault="00E1609F" w:rsidP="005C77DE">
            <w:r>
              <w:t>*THICKNESS*</w:t>
            </w:r>
          </w:p>
        </w:tc>
        <w:tc>
          <w:tcPr>
            <w:tcW w:w="5031" w:type="dxa"/>
          </w:tcPr>
          <w:p w14:paraId="17634AD4" w14:textId="77777777" w:rsidR="00E1609F" w:rsidRDefault="00E1609F" w:rsidP="005C77DE">
            <w:r>
              <w:t>Material thickness</w:t>
            </w:r>
          </w:p>
        </w:tc>
      </w:tr>
    </w:tbl>
    <w:p w14:paraId="7893D891" w14:textId="77777777" w:rsidR="00E1609F" w:rsidRDefault="00E1609F" w:rsidP="00E1609F">
      <w:pPr>
        <w:pStyle w:val="Rubrik4"/>
      </w:pPr>
      <w:bookmarkStart w:id="736" w:name="_(SQL-DATE_&lt;year_month"/>
      <w:bookmarkEnd w:id="736"/>
      <w:r>
        <w:t>(</w:t>
      </w:r>
      <w:hyperlink w:anchor="_(SQL-DATE_&lt;year_month" w:history="1">
        <w:r w:rsidRPr="009B0063">
          <w:rPr>
            <w:rStyle w:val="Hyperlnk"/>
            <w:bdr w:val="none" w:sz="0" w:space="0" w:color="auto"/>
          </w:rPr>
          <w:t>SQL-DATE</w:t>
        </w:r>
      </w:hyperlink>
      <w:r>
        <w:t xml:space="preserve"> &lt;year month day&gt;)</w:t>
      </w:r>
    </w:p>
    <w:p w14:paraId="5AE827DD" w14:textId="77777777" w:rsidR="00E1609F" w:rsidRDefault="00E1609F" w:rsidP="00E1609F">
      <w:r>
        <w:t>The date format in the SQL server is different from normal way of entering dates. To convert to a SQL-DATE format you must use this function. The function takes a list of three integers and returns a string with the SQL-DATE format. This format must be used when modifying dates in the database. Example</w:t>
      </w:r>
    </w:p>
    <w:p w14:paraId="174E266D" w14:textId="77777777" w:rsidR="00E1609F" w:rsidRDefault="00E1609F" w:rsidP="00E1609F">
      <w:pPr>
        <w:pStyle w:val="LISPSAMPLE"/>
      </w:pPr>
      <w:r>
        <w:t>(SQL-DATE (LIST 2015 04 15))</w:t>
      </w:r>
      <w:r>
        <w:tab/>
      </w:r>
      <w:proofErr w:type="gramStart"/>
      <w:r>
        <w:t xml:space="preserve">returns  </w:t>
      </w:r>
      <w:r w:rsidRPr="00F85F64">
        <w:t>"</w:t>
      </w:r>
      <w:proofErr w:type="gramEnd"/>
      <w:r w:rsidRPr="00F85F64">
        <w:t>42109.0"</w:t>
      </w:r>
    </w:p>
    <w:p w14:paraId="2C24CE9C" w14:textId="77777777" w:rsidR="00E1609F" w:rsidRPr="009B0063" w:rsidRDefault="00E1609F" w:rsidP="00E1609F">
      <w:r w:rsidRPr="00F60EA2">
        <w:rPr>
          <w:b/>
        </w:rPr>
        <w:t>Note!</w:t>
      </w:r>
      <w:r>
        <w:t xml:space="preserve"> The function SQL-STRINGTODATE makes an opposite conversion.</w:t>
      </w:r>
    </w:p>
    <w:p w14:paraId="1B16F431" w14:textId="77777777" w:rsidR="00E1609F" w:rsidRDefault="00E1609F" w:rsidP="00E1609F">
      <w:pPr>
        <w:pStyle w:val="Rubrik4"/>
      </w:pPr>
      <w:bookmarkStart w:id="737" w:name="_(SQL-RUN_&lt;string&gt;)"/>
      <w:bookmarkStart w:id="738" w:name="_(SQL-GET_&lt;id&gt;_&lt;key&gt;)"/>
      <w:bookmarkEnd w:id="737"/>
      <w:bookmarkEnd w:id="738"/>
      <w:r>
        <w:t>(</w:t>
      </w:r>
      <w:hyperlink w:anchor="_(SQL-GET_&lt;id&gt;_&lt;key&gt;)" w:history="1">
        <w:r w:rsidRPr="00060AD7">
          <w:rPr>
            <w:rStyle w:val="Hyperlnk"/>
            <w:bdr w:val="none" w:sz="0" w:space="0" w:color="auto"/>
          </w:rPr>
          <w:t>SQL-GET</w:t>
        </w:r>
      </w:hyperlink>
      <w:r>
        <w:t xml:space="preserve"> &lt;id&gt; &lt;key&gt;)</w:t>
      </w:r>
    </w:p>
    <w:p w14:paraId="5AA2B425" w14:textId="77777777" w:rsidR="00E1609F" w:rsidRDefault="00E1609F" w:rsidP="00E1609F">
      <w:r>
        <w:t>This function returns the value from the key column on the id row in the database. Se list later in this chapter. All values will be returned as strings.</w:t>
      </w:r>
    </w:p>
    <w:p w14:paraId="2EE5E00F" w14:textId="77777777" w:rsidR="00E1609F" w:rsidRDefault="00E1609F" w:rsidP="00E1609F">
      <w:pPr>
        <w:pStyle w:val="Rubrik4"/>
      </w:pPr>
      <w:r>
        <w:t>(</w:t>
      </w:r>
      <w:hyperlink w:anchor="_(SQL-RUN_&lt;string&gt;)" w:history="1">
        <w:r w:rsidRPr="00060AD7">
          <w:rPr>
            <w:rStyle w:val="Hyperlnk"/>
            <w:bdr w:val="none" w:sz="0" w:space="0" w:color="auto"/>
          </w:rPr>
          <w:t>SQL-RUN</w:t>
        </w:r>
      </w:hyperlink>
      <w:r>
        <w:t xml:space="preserve"> &lt;string&gt;)</w:t>
      </w:r>
    </w:p>
    <w:p w14:paraId="43D17983" w14:textId="77777777" w:rsidR="00E1609F" w:rsidRDefault="00E1609F" w:rsidP="00E1609F">
      <w:r>
        <w:t xml:space="preserve">This function </w:t>
      </w:r>
      <w:proofErr w:type="gramStart"/>
      <w:r>
        <w:t>execute</w:t>
      </w:r>
      <w:proofErr w:type="gramEnd"/>
      <w:r>
        <w:t xml:space="preserve"> a SQL command and return the value.</w:t>
      </w:r>
    </w:p>
    <w:p w14:paraId="562F7D2A" w14:textId="77777777" w:rsidR="00E1609F" w:rsidRDefault="00E1609F" w:rsidP="00E1609F">
      <w:pPr>
        <w:pStyle w:val="Rubrik4"/>
      </w:pPr>
      <w:bookmarkStart w:id="739" w:name="_(SQL-SET_&lt;id&gt;_&lt;key&gt;"/>
      <w:bookmarkEnd w:id="739"/>
      <w:r>
        <w:t>(</w:t>
      </w:r>
      <w:hyperlink w:anchor="_(SQL-SET_&lt;id&gt;_&lt;key&gt;" w:history="1">
        <w:r w:rsidRPr="009B0063">
          <w:rPr>
            <w:rStyle w:val="Hyperlnk"/>
            <w:bdr w:val="none" w:sz="0" w:space="0" w:color="auto"/>
          </w:rPr>
          <w:t>SQL-SET</w:t>
        </w:r>
      </w:hyperlink>
      <w:r>
        <w:t xml:space="preserve"> &lt;id&gt; &lt;key&gt; &lt;value&gt;)</w:t>
      </w:r>
    </w:p>
    <w:p w14:paraId="76E1A7A5" w14:textId="77777777" w:rsidR="00E1609F" w:rsidRDefault="00E1609F" w:rsidP="00E1609F">
      <w:r>
        <w:t xml:space="preserve">The function set values in the SQL database. The value </w:t>
      </w:r>
      <w:proofErr w:type="gramStart"/>
      <w:r>
        <w:t>do</w:t>
      </w:r>
      <w:proofErr w:type="gramEnd"/>
      <w:r>
        <w:t xml:space="preserve"> not have to be strings, since this will be converted automatically.</w:t>
      </w:r>
    </w:p>
    <w:p w14:paraId="49E95AA7" w14:textId="77777777" w:rsidR="00E1609F" w:rsidRDefault="00E1609F" w:rsidP="00E1609F">
      <w:r>
        <w:t>ID is the database id of the part,</w:t>
      </w:r>
    </w:p>
    <w:p w14:paraId="1847A04C" w14:textId="77777777" w:rsidR="00E1609F" w:rsidRDefault="00E1609F" w:rsidP="00E1609F">
      <w:r>
        <w:t>KEY is one of the keys (se later in this chapter).</w:t>
      </w:r>
    </w:p>
    <w:p w14:paraId="0EDD3F1B" w14:textId="77777777" w:rsidR="00E1609F" w:rsidRDefault="00E1609F" w:rsidP="00E1609F">
      <w:r>
        <w:t>VALUE the value that should be set.</w:t>
      </w:r>
    </w:p>
    <w:p w14:paraId="58CAAAD3" w14:textId="77777777" w:rsidR="00E1609F" w:rsidRDefault="00E1609F" w:rsidP="00E1609F">
      <w:pPr>
        <w:pStyle w:val="Rubrik4"/>
      </w:pPr>
      <w:bookmarkStart w:id="740" w:name="_(SQL-STRINGTODATE_&lt;SQL-DATE&gt;)"/>
      <w:bookmarkEnd w:id="740"/>
      <w:r>
        <w:t>(</w:t>
      </w:r>
      <w:hyperlink w:anchor="_(SQL-STRINGTODATE_&lt;SQL-DATE&gt;)" w:history="1">
        <w:r w:rsidRPr="00F85F64">
          <w:rPr>
            <w:rStyle w:val="Hyperlnk"/>
            <w:bdr w:val="none" w:sz="0" w:space="0" w:color="auto"/>
          </w:rPr>
          <w:t>SQL-STRINGTODATE</w:t>
        </w:r>
      </w:hyperlink>
      <w:r>
        <w:t xml:space="preserve"> &lt;SQL-DATE&gt;)</w:t>
      </w:r>
    </w:p>
    <w:p w14:paraId="72084D72" w14:textId="77777777" w:rsidR="00E1609F" w:rsidRDefault="00E1609F" w:rsidP="00E1609F">
      <w:r>
        <w:t xml:space="preserve">The date format in the SQL server is different from normal way of entering dates. To convert the special format to a list of three integers (year month day) use this function. </w:t>
      </w:r>
      <w:r>
        <w:br/>
        <w:t>Example:</w:t>
      </w:r>
    </w:p>
    <w:p w14:paraId="439004BA" w14:textId="77777777" w:rsidR="00E1609F" w:rsidRDefault="00E1609F" w:rsidP="00E1609F">
      <w:pPr>
        <w:pStyle w:val="LISPSAMPLE"/>
      </w:pPr>
      <w:r>
        <w:t>(SQL-STRINGTODATE "42109.0")</w:t>
      </w:r>
      <w:r>
        <w:tab/>
        <w:t>returns (2015 4 15)</w:t>
      </w:r>
    </w:p>
    <w:p w14:paraId="07122638" w14:textId="77777777" w:rsidR="00E1609F" w:rsidRDefault="00E1609F" w:rsidP="00E1609F">
      <w:r w:rsidRPr="00F60EA2">
        <w:rPr>
          <w:b/>
        </w:rPr>
        <w:t>Note!</w:t>
      </w:r>
      <w:r>
        <w:t xml:space="preserve"> The function SQL-DATE makes an opposite conversion</w:t>
      </w:r>
    </w:p>
    <w:p w14:paraId="5E50F33B" w14:textId="77777777" w:rsidR="00E1609F" w:rsidRDefault="00E1609F" w:rsidP="00E1609F">
      <w:pPr>
        <w:pStyle w:val="Rubrik4"/>
      </w:pPr>
      <w:r>
        <w:t>Standard key field in the Organizer database</w:t>
      </w:r>
    </w:p>
    <w:tbl>
      <w:tblPr>
        <w:tblStyle w:val="Tabellrutnt"/>
        <w:tblW w:w="0" w:type="auto"/>
        <w:tblLook w:val="04A0" w:firstRow="1" w:lastRow="0" w:firstColumn="1" w:lastColumn="0" w:noHBand="0" w:noVBand="1"/>
      </w:tblPr>
      <w:tblGrid>
        <w:gridCol w:w="5030"/>
        <w:gridCol w:w="5031"/>
      </w:tblGrid>
      <w:tr w:rsidR="00E1609F" w:rsidRPr="009B0063" w14:paraId="73BFDCFE" w14:textId="77777777" w:rsidTr="005C77DE">
        <w:tc>
          <w:tcPr>
            <w:tcW w:w="5030" w:type="dxa"/>
            <w:shd w:val="pct10" w:color="auto" w:fill="auto"/>
          </w:tcPr>
          <w:p w14:paraId="629003CF" w14:textId="77777777" w:rsidR="00E1609F" w:rsidRPr="009B0063" w:rsidRDefault="00E1609F" w:rsidP="005C77DE">
            <w:pPr>
              <w:spacing w:before="120" w:after="120"/>
              <w:rPr>
                <w:sz w:val="24"/>
              </w:rPr>
            </w:pPr>
            <w:r w:rsidRPr="009B0063">
              <w:rPr>
                <w:sz w:val="24"/>
              </w:rPr>
              <w:t>Key</w:t>
            </w:r>
          </w:p>
        </w:tc>
        <w:tc>
          <w:tcPr>
            <w:tcW w:w="5031" w:type="dxa"/>
            <w:shd w:val="pct10" w:color="auto" w:fill="auto"/>
          </w:tcPr>
          <w:p w14:paraId="49EF132F" w14:textId="77777777" w:rsidR="00E1609F" w:rsidRPr="009B0063" w:rsidRDefault="00E1609F" w:rsidP="005C77DE">
            <w:pPr>
              <w:spacing w:before="120" w:after="120"/>
              <w:rPr>
                <w:sz w:val="24"/>
              </w:rPr>
            </w:pPr>
            <w:r w:rsidRPr="009B0063">
              <w:rPr>
                <w:sz w:val="24"/>
              </w:rPr>
              <w:t>Description</w:t>
            </w:r>
          </w:p>
        </w:tc>
      </w:tr>
      <w:tr w:rsidR="00E1609F" w14:paraId="6A163524" w14:textId="77777777" w:rsidTr="005C77DE">
        <w:tc>
          <w:tcPr>
            <w:tcW w:w="5030" w:type="dxa"/>
          </w:tcPr>
          <w:p w14:paraId="228E0432" w14:textId="77777777" w:rsidR="00E1609F" w:rsidRDefault="00E1609F" w:rsidP="005C77DE">
            <w:r>
              <w:t>NAME</w:t>
            </w:r>
          </w:p>
        </w:tc>
        <w:tc>
          <w:tcPr>
            <w:tcW w:w="5031" w:type="dxa"/>
          </w:tcPr>
          <w:p w14:paraId="3D43B8D2" w14:textId="77777777" w:rsidR="00E1609F" w:rsidRDefault="00E1609F" w:rsidP="005C77DE">
            <w:r>
              <w:t>The name of the part</w:t>
            </w:r>
          </w:p>
        </w:tc>
      </w:tr>
      <w:tr w:rsidR="00E1609F" w14:paraId="638AE40D" w14:textId="77777777" w:rsidTr="005C77DE">
        <w:tc>
          <w:tcPr>
            <w:tcW w:w="5030" w:type="dxa"/>
          </w:tcPr>
          <w:p w14:paraId="710192A6" w14:textId="77777777" w:rsidR="00E1609F" w:rsidRDefault="00E1609F" w:rsidP="005C77DE">
            <w:r>
              <w:t>CUSTOMER</w:t>
            </w:r>
          </w:p>
        </w:tc>
        <w:tc>
          <w:tcPr>
            <w:tcW w:w="5031" w:type="dxa"/>
          </w:tcPr>
          <w:p w14:paraId="6463CBB6" w14:textId="77777777" w:rsidR="00E1609F" w:rsidRDefault="00E1609F" w:rsidP="005C77DE">
            <w:r>
              <w:t>Name of the customer</w:t>
            </w:r>
          </w:p>
        </w:tc>
      </w:tr>
      <w:tr w:rsidR="00E1609F" w14:paraId="66474C2C" w14:textId="77777777" w:rsidTr="005C77DE">
        <w:tc>
          <w:tcPr>
            <w:tcW w:w="5030" w:type="dxa"/>
          </w:tcPr>
          <w:p w14:paraId="625BA5E1" w14:textId="77777777" w:rsidR="00E1609F" w:rsidRDefault="00E1609F" w:rsidP="005C77DE">
            <w:r>
              <w:t>SIZEX</w:t>
            </w:r>
          </w:p>
        </w:tc>
        <w:tc>
          <w:tcPr>
            <w:tcW w:w="5031" w:type="dxa"/>
          </w:tcPr>
          <w:p w14:paraId="70F79CCD" w14:textId="77777777" w:rsidR="00E1609F" w:rsidRDefault="00E1609F" w:rsidP="005C77DE">
            <w:r>
              <w:t>The size in X of the part</w:t>
            </w:r>
          </w:p>
        </w:tc>
      </w:tr>
      <w:tr w:rsidR="00E1609F" w14:paraId="7C55E8AC" w14:textId="77777777" w:rsidTr="005C77DE">
        <w:tc>
          <w:tcPr>
            <w:tcW w:w="5030" w:type="dxa"/>
          </w:tcPr>
          <w:p w14:paraId="58421CCF" w14:textId="77777777" w:rsidR="00E1609F" w:rsidRDefault="00E1609F" w:rsidP="005C77DE">
            <w:r>
              <w:t>SIZEY</w:t>
            </w:r>
          </w:p>
        </w:tc>
        <w:tc>
          <w:tcPr>
            <w:tcW w:w="5031" w:type="dxa"/>
          </w:tcPr>
          <w:p w14:paraId="7B580F75" w14:textId="77777777" w:rsidR="00E1609F" w:rsidRDefault="00E1609F" w:rsidP="005C77DE">
            <w:r>
              <w:t>The size in Y of the part</w:t>
            </w:r>
          </w:p>
        </w:tc>
      </w:tr>
      <w:tr w:rsidR="00E1609F" w14:paraId="0B414466" w14:textId="77777777" w:rsidTr="005C77DE">
        <w:tc>
          <w:tcPr>
            <w:tcW w:w="5030" w:type="dxa"/>
          </w:tcPr>
          <w:p w14:paraId="06CC015A" w14:textId="77777777" w:rsidR="00E1609F" w:rsidRDefault="00E1609F" w:rsidP="005C77DE">
            <w:r>
              <w:t>AREA</w:t>
            </w:r>
          </w:p>
        </w:tc>
        <w:tc>
          <w:tcPr>
            <w:tcW w:w="5031" w:type="dxa"/>
          </w:tcPr>
          <w:p w14:paraId="5B5C9EB4" w14:textId="77777777" w:rsidR="00E1609F" w:rsidRDefault="00E1609F" w:rsidP="005C77DE">
            <w:r>
              <w:t>The area of the part in mm2 or inch2</w:t>
            </w:r>
          </w:p>
        </w:tc>
      </w:tr>
      <w:tr w:rsidR="00E1609F" w14:paraId="5E351FF7" w14:textId="77777777" w:rsidTr="005C77DE">
        <w:tc>
          <w:tcPr>
            <w:tcW w:w="5030" w:type="dxa"/>
          </w:tcPr>
          <w:p w14:paraId="61E9AAD6" w14:textId="77777777" w:rsidR="00E1609F" w:rsidRDefault="00E1609F" w:rsidP="005C77DE">
            <w:r>
              <w:t>WEIGHT</w:t>
            </w:r>
          </w:p>
        </w:tc>
        <w:tc>
          <w:tcPr>
            <w:tcW w:w="5031" w:type="dxa"/>
          </w:tcPr>
          <w:p w14:paraId="5C4BACE8" w14:textId="77777777" w:rsidR="00E1609F" w:rsidRDefault="00E1609F" w:rsidP="005C77DE">
            <w:r>
              <w:t xml:space="preserve">The weight of the part as Kg or </w:t>
            </w:r>
            <w:proofErr w:type="spellStart"/>
            <w:r>
              <w:t>lb</w:t>
            </w:r>
            <w:proofErr w:type="spellEnd"/>
          </w:p>
        </w:tc>
      </w:tr>
      <w:tr w:rsidR="00E1609F" w14:paraId="266C6606" w14:textId="77777777" w:rsidTr="005C77DE">
        <w:tc>
          <w:tcPr>
            <w:tcW w:w="5030" w:type="dxa"/>
          </w:tcPr>
          <w:p w14:paraId="37181ED9" w14:textId="77777777" w:rsidR="00E1609F" w:rsidRDefault="00E1609F" w:rsidP="005C77DE">
            <w:r>
              <w:t>LENGHT</w:t>
            </w:r>
          </w:p>
        </w:tc>
        <w:tc>
          <w:tcPr>
            <w:tcW w:w="5031" w:type="dxa"/>
          </w:tcPr>
          <w:p w14:paraId="336435B0" w14:textId="77777777" w:rsidR="00E1609F" w:rsidRDefault="00E1609F" w:rsidP="005C77DE">
            <w:r>
              <w:t>The total circumference of the part.</w:t>
            </w:r>
          </w:p>
        </w:tc>
      </w:tr>
      <w:tr w:rsidR="00E1609F" w14:paraId="4AA95152" w14:textId="77777777" w:rsidTr="005C77DE">
        <w:tc>
          <w:tcPr>
            <w:tcW w:w="5030" w:type="dxa"/>
          </w:tcPr>
          <w:p w14:paraId="2792B9CA" w14:textId="77777777" w:rsidR="00E1609F" w:rsidRDefault="00E1609F" w:rsidP="005C77DE">
            <w:r>
              <w:t>CONTOURS</w:t>
            </w:r>
          </w:p>
        </w:tc>
        <w:tc>
          <w:tcPr>
            <w:tcW w:w="5031" w:type="dxa"/>
          </w:tcPr>
          <w:p w14:paraId="42EE4A68" w14:textId="77777777" w:rsidR="00E1609F" w:rsidRDefault="00E1609F" w:rsidP="005C77DE">
            <w:r>
              <w:t>The number of contours of the part</w:t>
            </w:r>
          </w:p>
        </w:tc>
      </w:tr>
      <w:tr w:rsidR="00E1609F" w14:paraId="401BCAE5" w14:textId="77777777" w:rsidTr="005C77DE">
        <w:tc>
          <w:tcPr>
            <w:tcW w:w="5030" w:type="dxa"/>
          </w:tcPr>
          <w:p w14:paraId="5CA192F3" w14:textId="77777777" w:rsidR="00E1609F" w:rsidRDefault="00E1609F" w:rsidP="005C77DE">
            <w:r>
              <w:t>MATERIAL</w:t>
            </w:r>
          </w:p>
        </w:tc>
        <w:tc>
          <w:tcPr>
            <w:tcW w:w="5031" w:type="dxa"/>
          </w:tcPr>
          <w:p w14:paraId="3D8F5E27" w14:textId="77777777" w:rsidR="00E1609F" w:rsidRDefault="00E1609F" w:rsidP="005C77DE">
            <w:r>
              <w:t>The material name</w:t>
            </w:r>
          </w:p>
        </w:tc>
      </w:tr>
      <w:tr w:rsidR="00E1609F" w14:paraId="37F53028" w14:textId="77777777" w:rsidTr="005C77DE">
        <w:tc>
          <w:tcPr>
            <w:tcW w:w="5030" w:type="dxa"/>
          </w:tcPr>
          <w:p w14:paraId="05438D09" w14:textId="77777777" w:rsidR="00E1609F" w:rsidRDefault="00E1609F" w:rsidP="005C77DE">
            <w:r>
              <w:t>QUALITY</w:t>
            </w:r>
          </w:p>
        </w:tc>
        <w:tc>
          <w:tcPr>
            <w:tcW w:w="5031" w:type="dxa"/>
          </w:tcPr>
          <w:p w14:paraId="0B863D95" w14:textId="77777777" w:rsidR="00E1609F" w:rsidRDefault="00E1609F" w:rsidP="005C77DE">
            <w:r>
              <w:t>This is the same as alloy that are used in other functions</w:t>
            </w:r>
          </w:p>
        </w:tc>
      </w:tr>
      <w:tr w:rsidR="00E1609F" w14:paraId="3BE76569" w14:textId="77777777" w:rsidTr="005C77DE">
        <w:tc>
          <w:tcPr>
            <w:tcW w:w="5030" w:type="dxa"/>
          </w:tcPr>
          <w:p w14:paraId="54453CC1" w14:textId="77777777" w:rsidR="00E1609F" w:rsidRDefault="00E1609F" w:rsidP="005C77DE">
            <w:r>
              <w:t>THICKNESS</w:t>
            </w:r>
          </w:p>
        </w:tc>
        <w:tc>
          <w:tcPr>
            <w:tcW w:w="5031" w:type="dxa"/>
          </w:tcPr>
          <w:p w14:paraId="7F38AA3A" w14:textId="77777777" w:rsidR="00E1609F" w:rsidRDefault="00E1609F" w:rsidP="005C77DE">
            <w:r>
              <w:t>The material thickness</w:t>
            </w:r>
          </w:p>
        </w:tc>
      </w:tr>
      <w:tr w:rsidR="00E1609F" w14:paraId="18DA0A3D" w14:textId="77777777" w:rsidTr="005C77DE">
        <w:tc>
          <w:tcPr>
            <w:tcW w:w="5030" w:type="dxa"/>
          </w:tcPr>
          <w:p w14:paraId="372A4E2D" w14:textId="77777777" w:rsidR="00E1609F" w:rsidRDefault="00E1609F" w:rsidP="005C77DE">
            <w:r>
              <w:t xml:space="preserve">MACHINE </w:t>
            </w:r>
          </w:p>
        </w:tc>
        <w:tc>
          <w:tcPr>
            <w:tcW w:w="5031" w:type="dxa"/>
          </w:tcPr>
          <w:p w14:paraId="6D05F6CD" w14:textId="77777777" w:rsidR="00E1609F" w:rsidRDefault="00E1609F" w:rsidP="005C77DE">
            <w:r>
              <w:t>The name of the machine</w:t>
            </w:r>
          </w:p>
        </w:tc>
      </w:tr>
      <w:tr w:rsidR="00E1609F" w14:paraId="4B883D36" w14:textId="77777777" w:rsidTr="005C77DE">
        <w:tc>
          <w:tcPr>
            <w:tcW w:w="5030" w:type="dxa"/>
          </w:tcPr>
          <w:p w14:paraId="7FC7920F" w14:textId="77777777" w:rsidR="00E1609F" w:rsidRDefault="00E1609F" w:rsidP="005C77DE">
            <w:r>
              <w:t>MACHINETYPE</w:t>
            </w:r>
          </w:p>
        </w:tc>
        <w:tc>
          <w:tcPr>
            <w:tcW w:w="5031" w:type="dxa"/>
          </w:tcPr>
          <w:p w14:paraId="263B49BA" w14:textId="77777777" w:rsidR="00E1609F" w:rsidRDefault="00E1609F" w:rsidP="005C77DE">
            <w:r>
              <w:t>Machine type default =0 = AWJ</w:t>
            </w:r>
          </w:p>
        </w:tc>
      </w:tr>
      <w:tr w:rsidR="00E1609F" w14:paraId="685E7868" w14:textId="77777777" w:rsidTr="005C77DE">
        <w:tc>
          <w:tcPr>
            <w:tcW w:w="5030" w:type="dxa"/>
          </w:tcPr>
          <w:p w14:paraId="44A115E3" w14:textId="77777777" w:rsidR="00E1609F" w:rsidRDefault="00E1609F" w:rsidP="005C77DE">
            <w:r>
              <w:t>QUANTITY</w:t>
            </w:r>
          </w:p>
        </w:tc>
        <w:tc>
          <w:tcPr>
            <w:tcW w:w="5031" w:type="dxa"/>
          </w:tcPr>
          <w:p w14:paraId="72D17410" w14:textId="77777777" w:rsidR="00E1609F" w:rsidRDefault="00E1609F" w:rsidP="005C77DE">
            <w:r>
              <w:t>The number of parts to produced</w:t>
            </w:r>
          </w:p>
        </w:tc>
      </w:tr>
      <w:tr w:rsidR="00E1609F" w14:paraId="26176E08" w14:textId="77777777" w:rsidTr="005C77DE">
        <w:tc>
          <w:tcPr>
            <w:tcW w:w="5030" w:type="dxa"/>
          </w:tcPr>
          <w:p w14:paraId="0B3E0B85" w14:textId="77777777" w:rsidR="00E1609F" w:rsidRDefault="00E1609F" w:rsidP="005C77DE">
            <w:r>
              <w:t>PRODUCED</w:t>
            </w:r>
          </w:p>
        </w:tc>
        <w:tc>
          <w:tcPr>
            <w:tcW w:w="5031" w:type="dxa"/>
          </w:tcPr>
          <w:p w14:paraId="664CA9B5" w14:textId="77777777" w:rsidR="00E1609F" w:rsidRDefault="00E1609F" w:rsidP="005C77DE">
            <w:r>
              <w:t>The number of parts that has been produced</w:t>
            </w:r>
          </w:p>
        </w:tc>
      </w:tr>
      <w:tr w:rsidR="00E1609F" w14:paraId="15395E6B" w14:textId="77777777" w:rsidTr="005C77DE">
        <w:tc>
          <w:tcPr>
            <w:tcW w:w="5030" w:type="dxa"/>
          </w:tcPr>
          <w:p w14:paraId="6BE4E43F" w14:textId="77777777" w:rsidR="00E1609F" w:rsidRDefault="00E1609F" w:rsidP="005C77DE">
            <w:r>
              <w:t>REMAINS</w:t>
            </w:r>
          </w:p>
        </w:tc>
        <w:tc>
          <w:tcPr>
            <w:tcW w:w="5031" w:type="dxa"/>
          </w:tcPr>
          <w:p w14:paraId="47153FB2" w14:textId="77777777" w:rsidR="00E1609F" w:rsidRDefault="00E1609F" w:rsidP="005C77DE">
            <w:r>
              <w:t>The number of parts that remains to produce</w:t>
            </w:r>
          </w:p>
        </w:tc>
      </w:tr>
      <w:tr w:rsidR="00E1609F" w14:paraId="33EDB51C" w14:textId="77777777" w:rsidTr="005C77DE">
        <w:tc>
          <w:tcPr>
            <w:tcW w:w="5030" w:type="dxa"/>
          </w:tcPr>
          <w:p w14:paraId="54E7DEAD" w14:textId="77777777" w:rsidR="00E1609F" w:rsidRDefault="00E1609F" w:rsidP="005C77DE">
            <w:r>
              <w:t>PRODUCTIONDATE</w:t>
            </w:r>
          </w:p>
        </w:tc>
        <w:tc>
          <w:tcPr>
            <w:tcW w:w="5031" w:type="dxa"/>
          </w:tcPr>
          <w:p w14:paraId="5E566857" w14:textId="77777777" w:rsidR="00E1609F" w:rsidRDefault="00E1609F" w:rsidP="005C77DE">
            <w:r>
              <w:t>This is the date that was entered in the Create part command.</w:t>
            </w:r>
          </w:p>
        </w:tc>
      </w:tr>
      <w:tr w:rsidR="00E1609F" w14:paraId="582D0EFB" w14:textId="77777777" w:rsidTr="005C77DE">
        <w:tc>
          <w:tcPr>
            <w:tcW w:w="5030" w:type="dxa"/>
          </w:tcPr>
          <w:p w14:paraId="4149D567" w14:textId="77777777" w:rsidR="00E1609F" w:rsidRDefault="00E1609F" w:rsidP="005C77DE">
            <w:r>
              <w:t>REGDATE</w:t>
            </w:r>
          </w:p>
        </w:tc>
        <w:tc>
          <w:tcPr>
            <w:tcW w:w="5031" w:type="dxa"/>
          </w:tcPr>
          <w:p w14:paraId="488CAF47" w14:textId="77777777" w:rsidR="00E1609F" w:rsidRDefault="00E1609F" w:rsidP="005C77DE">
            <w:r>
              <w:t>This is the date that the part was registered in the database.</w:t>
            </w:r>
          </w:p>
        </w:tc>
      </w:tr>
      <w:tr w:rsidR="00E1609F" w14:paraId="49043A4E" w14:textId="77777777" w:rsidTr="005C77DE">
        <w:tc>
          <w:tcPr>
            <w:tcW w:w="5030" w:type="dxa"/>
          </w:tcPr>
          <w:p w14:paraId="53A4AB5E" w14:textId="77777777" w:rsidR="00E1609F" w:rsidRDefault="00E1609F" w:rsidP="005C77DE">
            <w:r>
              <w:t>NOTE</w:t>
            </w:r>
          </w:p>
        </w:tc>
        <w:tc>
          <w:tcPr>
            <w:tcW w:w="5031" w:type="dxa"/>
          </w:tcPr>
          <w:p w14:paraId="6F4F1C79" w14:textId="77777777" w:rsidR="00E1609F" w:rsidRDefault="00E1609F" w:rsidP="005C77DE">
            <w:r>
              <w:t>The Note in the Organizer</w:t>
            </w:r>
          </w:p>
        </w:tc>
      </w:tr>
      <w:tr w:rsidR="00E1609F" w14:paraId="6AAB9872" w14:textId="77777777" w:rsidTr="005C77DE">
        <w:tc>
          <w:tcPr>
            <w:tcW w:w="5030" w:type="dxa"/>
          </w:tcPr>
          <w:p w14:paraId="423D8EFD" w14:textId="77777777" w:rsidR="00E1609F" w:rsidRDefault="00E1609F" w:rsidP="005C77DE">
            <w:r>
              <w:t>RELEASED</w:t>
            </w:r>
          </w:p>
        </w:tc>
        <w:tc>
          <w:tcPr>
            <w:tcW w:w="5031" w:type="dxa"/>
          </w:tcPr>
          <w:p w14:paraId="4EA352C8" w14:textId="77777777" w:rsidR="00E1609F" w:rsidRDefault="00E1609F" w:rsidP="005C77DE">
            <w:r>
              <w:t>The value can be 0 or 1</w:t>
            </w:r>
          </w:p>
        </w:tc>
      </w:tr>
      <w:tr w:rsidR="00E1609F" w14:paraId="3C5E9722" w14:textId="77777777" w:rsidTr="005C77DE">
        <w:tc>
          <w:tcPr>
            <w:tcW w:w="5030" w:type="dxa"/>
          </w:tcPr>
          <w:p w14:paraId="54044CCB" w14:textId="77777777" w:rsidR="00E1609F" w:rsidRDefault="00E1609F" w:rsidP="005C77DE">
            <w:r>
              <w:t xml:space="preserve">All user fields that </w:t>
            </w:r>
            <w:proofErr w:type="gramStart"/>
            <w:r>
              <w:t>has</w:t>
            </w:r>
            <w:proofErr w:type="gramEnd"/>
            <w:r>
              <w:t xml:space="preserve"> been added in organizer can be used</w:t>
            </w:r>
          </w:p>
        </w:tc>
        <w:tc>
          <w:tcPr>
            <w:tcW w:w="5031" w:type="dxa"/>
          </w:tcPr>
          <w:p w14:paraId="4402D97E" w14:textId="77777777" w:rsidR="00E1609F" w:rsidRDefault="00E1609F" w:rsidP="005C77DE"/>
        </w:tc>
      </w:tr>
    </w:tbl>
    <w:p w14:paraId="13D8BD75" w14:textId="77777777" w:rsidR="00E1609F" w:rsidRPr="00694B0E" w:rsidRDefault="00E1609F" w:rsidP="00E1609F"/>
    <w:p w14:paraId="7CE8FDA1" w14:textId="77777777" w:rsidR="00F878B3" w:rsidRDefault="00B662EF" w:rsidP="00B662EF">
      <w:pPr>
        <w:pStyle w:val="Rubrik1"/>
      </w:pPr>
      <w:bookmarkStart w:id="741" w:name="_Toc23341692"/>
      <w:r>
        <w:t>ILISP functions for the CAM module</w:t>
      </w:r>
      <w:bookmarkEnd w:id="735"/>
      <w:bookmarkEnd w:id="741"/>
    </w:p>
    <w:p w14:paraId="58F5E575" w14:textId="2CEE52F7" w:rsidR="000C477E" w:rsidRDefault="000C477E" w:rsidP="00A23A90">
      <w:pPr>
        <w:pStyle w:val="Rubrik4"/>
      </w:pPr>
      <w:bookmarkStart w:id="742" w:name="_(CAM-CREATEPART_&lt;objects&gt;_&lt;other"/>
      <w:bookmarkStart w:id="743" w:name="_Hlk79583407"/>
      <w:bookmarkStart w:id="744" w:name="_Toc359406332"/>
      <w:bookmarkEnd w:id="742"/>
      <w:r>
        <w:t>(CAM-AWJPAR &lt;quality&gt; &lt;row&gt;)</w:t>
      </w:r>
    </w:p>
    <w:p w14:paraId="0C8F7A8F" w14:textId="3AFF73AA" w:rsidR="000C477E" w:rsidRDefault="000C477E" w:rsidP="000C477E">
      <w:r>
        <w:t xml:space="preserve">This function will read </w:t>
      </w:r>
      <w:r w:rsidR="00B42A2B">
        <w:t xml:space="preserve">values </w:t>
      </w:r>
      <w:r>
        <w:t>from the AWJ database for actual loaded material.</w:t>
      </w:r>
    </w:p>
    <w:p w14:paraId="564A4202" w14:textId="533D8A14" w:rsidR="000C477E" w:rsidRDefault="000C477E" w:rsidP="000C477E">
      <w:r>
        <w:rPr>
          <w:noProof/>
        </w:rPr>
        <w:drawing>
          <wp:inline distT="0" distB="0" distL="0" distR="0" wp14:anchorId="32AE6EC4" wp14:editId="68DC15A4">
            <wp:extent cx="5200650" cy="3152775"/>
            <wp:effectExtent l="0" t="0" r="0" b="9525"/>
            <wp:docPr id="36" name="Bildobjek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00650" cy="3152775"/>
                    </a:xfrm>
                    <a:prstGeom prst="rect">
                      <a:avLst/>
                    </a:prstGeom>
                  </pic:spPr>
                </pic:pic>
              </a:graphicData>
            </a:graphic>
          </wp:inline>
        </w:drawing>
      </w:r>
    </w:p>
    <w:p w14:paraId="7AE6F196" w14:textId="6A996836" w:rsidR="000C477E" w:rsidRDefault="000C477E" w:rsidP="000C477E">
      <w:pPr>
        <w:pStyle w:val="LISPSAMPLE"/>
      </w:pPr>
      <w:r>
        <w:t>Example:</w:t>
      </w:r>
      <w:r>
        <w:br/>
        <w:t>(CAM-AWJPART 3 1)</w:t>
      </w:r>
      <w:r>
        <w:tab/>
        <w:t>returns 228.3</w:t>
      </w:r>
      <w:r>
        <w:br/>
        <w:t>(CAM-AWJPART 2 5)</w:t>
      </w:r>
      <w:r>
        <w:tab/>
        <w:t>returns 6</w:t>
      </w:r>
    </w:p>
    <w:bookmarkEnd w:id="743"/>
    <w:p w14:paraId="1156F84F" w14:textId="673E37F7" w:rsidR="00143E5E" w:rsidRDefault="00143E5E" w:rsidP="00A23A90">
      <w:pPr>
        <w:pStyle w:val="Rubrik4"/>
      </w:pPr>
      <w:r>
        <w:t>(CAM-CANVAS &lt;part&gt;)</w:t>
      </w:r>
    </w:p>
    <w:p w14:paraId="5080BB0D" w14:textId="77777777" w:rsidR="00143E5E" w:rsidRDefault="00143E5E" w:rsidP="00143E5E">
      <w:r>
        <w:t>Create a canvas image</w:t>
      </w:r>
    </w:p>
    <w:p w14:paraId="7594BF15" w14:textId="77777777" w:rsidR="00815749" w:rsidRDefault="00815749" w:rsidP="00815749">
      <w:pPr>
        <w:pStyle w:val="Rubrik4"/>
        <w:rPr>
          <w:rFonts w:ascii="Calibri" w:hAnsi="Calibri"/>
        </w:rPr>
      </w:pPr>
      <w:bookmarkStart w:id="745" w:name="_(CAM-CONVERTRAPIDS_&lt;parts&gt;_&lt;cutfeed"/>
      <w:bookmarkEnd w:id="745"/>
      <w:r>
        <w:t>(</w:t>
      </w:r>
      <w:hyperlink w:anchor="_(CAM-CONVERTRAPIDS_&lt;parts&gt;_&lt;cutfeed" w:history="1">
        <w:r w:rsidRPr="00815749">
          <w:rPr>
            <w:rStyle w:val="Hyperlnk"/>
            <w:bdr w:val="none" w:sz="0" w:space="0" w:color="auto"/>
          </w:rPr>
          <w:t>CAM-CONVERTRAPIDS</w:t>
        </w:r>
      </w:hyperlink>
      <w:r>
        <w:t xml:space="preserve"> &lt;parts&gt; &lt;</w:t>
      </w:r>
      <w:proofErr w:type="spellStart"/>
      <w:r>
        <w:t>cutfeed</w:t>
      </w:r>
      <w:proofErr w:type="spellEnd"/>
      <w:r>
        <w:t>&gt; &lt;</w:t>
      </w:r>
      <w:proofErr w:type="spellStart"/>
      <w:r>
        <w:t>rapidfeed</w:t>
      </w:r>
      <w:proofErr w:type="spellEnd"/>
      <w:r>
        <w:t>&gt; &lt;</w:t>
      </w:r>
      <w:proofErr w:type="spellStart"/>
      <w:r>
        <w:t>maxdist</w:t>
      </w:r>
      <w:proofErr w:type="spellEnd"/>
      <w:r>
        <w:t>&gt;)</w:t>
      </w:r>
    </w:p>
    <w:p w14:paraId="66736EE7" w14:textId="77777777" w:rsidR="00815749" w:rsidRDefault="00815749" w:rsidP="00143E5E">
      <w:r>
        <w:t>This function will convert all rapids in &lt;parts&gt; that are shorter than &lt;</w:t>
      </w:r>
      <w:proofErr w:type="spellStart"/>
      <w:r>
        <w:t>maxdist</w:t>
      </w:r>
      <w:proofErr w:type="spellEnd"/>
      <w:r>
        <w:t>&gt; to normal cutting with the speed of &lt;</w:t>
      </w:r>
      <w:proofErr w:type="spellStart"/>
      <w:r>
        <w:t>rapidspeed</w:t>
      </w:r>
      <w:proofErr w:type="spellEnd"/>
      <w:r>
        <w:t>&gt;. All other cutting will be done by &lt;</w:t>
      </w:r>
      <w:proofErr w:type="spellStart"/>
      <w:r>
        <w:t>cutspeed</w:t>
      </w:r>
      <w:proofErr w:type="spellEnd"/>
      <w:r>
        <w:t>&gt;.</w:t>
      </w:r>
    </w:p>
    <w:p w14:paraId="757291DF" w14:textId="77777777" w:rsidR="006370BC" w:rsidRDefault="006370BC" w:rsidP="006370BC">
      <w:pPr>
        <w:pStyle w:val="Rubrik4"/>
      </w:pPr>
      <w:bookmarkStart w:id="746" w:name="_(CAM-CONTOURMULTI_&lt;list_of"/>
      <w:bookmarkEnd w:id="746"/>
      <w:r>
        <w:t>(</w:t>
      </w:r>
      <w:hyperlink w:anchor="_(CAM-CONTOURMULTI_&lt;list_of" w:history="1">
        <w:r w:rsidRPr="006370BC">
          <w:rPr>
            <w:rStyle w:val="Hyperlnk"/>
            <w:bdr w:val="none" w:sz="0" w:space="0" w:color="auto"/>
          </w:rPr>
          <w:t>CAM-CONTOURMULTI</w:t>
        </w:r>
      </w:hyperlink>
      <w:r>
        <w:t xml:space="preserve"> &lt;list of parts&gt;)</w:t>
      </w:r>
    </w:p>
    <w:p w14:paraId="4752FED0" w14:textId="77777777" w:rsidR="006370BC" w:rsidRDefault="006370BC" w:rsidP="006370BC">
      <w:r>
        <w:t>This function will add toolpath on all parts in the list. It will always use the current settings of the Contour command.</w:t>
      </w:r>
    </w:p>
    <w:p w14:paraId="5606537E" w14:textId="77777777" w:rsidR="006954F4" w:rsidRDefault="00B87768" w:rsidP="006370BC">
      <w:r>
        <w:t>&lt;list of parts&gt; This is normally the list that are returned from CAM-CREATEPART. The argument can also be a part</w:t>
      </w:r>
    </w:p>
    <w:p w14:paraId="436F53A3" w14:textId="77777777" w:rsidR="005A5DC7" w:rsidRDefault="005A5DC7" w:rsidP="005A5DC7">
      <w:pPr>
        <w:pStyle w:val="Rubrik4"/>
      </w:pPr>
      <w:bookmarkStart w:id="747" w:name="_(CAM-CUTORDER_&lt;list_of"/>
      <w:bookmarkEnd w:id="747"/>
      <w:r>
        <w:t>(</w:t>
      </w:r>
      <w:hyperlink w:anchor="_(CAM-CUTORDER_&lt;list_of" w:history="1">
        <w:r w:rsidRPr="006954F4">
          <w:rPr>
            <w:rStyle w:val="Hyperlnk"/>
            <w:bdr w:val="none" w:sz="0" w:space="0" w:color="auto"/>
          </w:rPr>
          <w:t>CAM-CUTORDER</w:t>
        </w:r>
      </w:hyperlink>
      <w:r>
        <w:t xml:space="preserve"> &lt;list of parts&gt; [ignore parts without toolpath = nil])</w:t>
      </w:r>
    </w:p>
    <w:p w14:paraId="20E870C1" w14:textId="77777777" w:rsidR="005A5DC7" w:rsidRDefault="005A5DC7" w:rsidP="005A5DC7">
      <w:r>
        <w:t xml:space="preserve">This will create a cut order. It will use the settings in the </w:t>
      </w:r>
      <w:proofErr w:type="spellStart"/>
      <w:r>
        <w:t>cutorder</w:t>
      </w:r>
      <w:proofErr w:type="spellEnd"/>
      <w:r>
        <w:t xml:space="preserve"> dialog.</w:t>
      </w:r>
    </w:p>
    <w:p w14:paraId="29EC2FEE" w14:textId="66A5A319" w:rsidR="005A5DC7" w:rsidRDefault="005A5DC7" w:rsidP="005A5DC7">
      <w:bookmarkStart w:id="748" w:name="_Hlk171067012"/>
      <w:r>
        <w:t xml:space="preserve">If ignore parts is T, parts without toolpaths are filtered out. (Toolpath includes marking/inkjet </w:t>
      </w:r>
      <w:proofErr w:type="spellStart"/>
      <w:r>
        <w:t>etc</w:t>
      </w:r>
      <w:proofErr w:type="spellEnd"/>
      <w:r>
        <w:t>)</w:t>
      </w:r>
      <w:bookmarkEnd w:id="748"/>
    </w:p>
    <w:p w14:paraId="64F7992C" w14:textId="77777777" w:rsidR="005A5DC7" w:rsidRDefault="005A5DC7" w:rsidP="005A5DC7"/>
    <w:p w14:paraId="09BC136A" w14:textId="77777777" w:rsidR="005A5DC7" w:rsidRDefault="005A5DC7" w:rsidP="005A5DC7">
      <w:pPr>
        <w:pStyle w:val="Rubrik4"/>
      </w:pPr>
      <w:r>
        <w:t>(</w:t>
      </w:r>
      <w:hyperlink w:anchor="_(CAM-CUTORDER_&lt;list_of" w:history="1">
        <w:r w:rsidRPr="006954F4">
          <w:rPr>
            <w:rStyle w:val="Hyperlnk"/>
            <w:bdr w:val="none" w:sz="0" w:space="0" w:color="auto"/>
          </w:rPr>
          <w:t>CAM-CUTORDER</w:t>
        </w:r>
      </w:hyperlink>
      <w:r>
        <w:rPr>
          <w:rStyle w:val="Hyperlnk"/>
          <w:bdr w:val="none" w:sz="0" w:space="0" w:color="auto"/>
        </w:rPr>
        <w:t>SHEETS</w:t>
      </w:r>
      <w:r>
        <w:t xml:space="preserve"> &lt;list of parts&gt; [ignore parts without toolpath = nil]))</w:t>
      </w:r>
    </w:p>
    <w:p w14:paraId="0F41889A" w14:textId="77777777" w:rsidR="005A5DC7" w:rsidRDefault="005A5DC7" w:rsidP="005A5DC7">
      <w:r>
        <w:t>This will create multiple cut orders. One for each sheet. Will return a list of cut order entities.</w:t>
      </w:r>
    </w:p>
    <w:p w14:paraId="60222D2C" w14:textId="77777777" w:rsidR="005A5DC7" w:rsidRDefault="005A5DC7" w:rsidP="005A5DC7">
      <w:r>
        <w:t xml:space="preserve">If ignore parts is T, parts without toolpaths are filtered out. (Toolpath includes marking/inkjet </w:t>
      </w:r>
      <w:proofErr w:type="spellStart"/>
      <w:r>
        <w:t>etc</w:t>
      </w:r>
      <w:proofErr w:type="spellEnd"/>
      <w:r>
        <w:t>)</w:t>
      </w:r>
    </w:p>
    <w:p w14:paraId="5415A3F9" w14:textId="77777777" w:rsidR="005A5DC7" w:rsidRDefault="005A5DC7" w:rsidP="006370BC"/>
    <w:p w14:paraId="668CF27F" w14:textId="77777777" w:rsidR="005A5DC7" w:rsidRDefault="005A5DC7" w:rsidP="006370BC"/>
    <w:p w14:paraId="36DBD94B" w14:textId="77777777" w:rsidR="006370BC" w:rsidRDefault="006954F4" w:rsidP="006954F4">
      <w:pPr>
        <w:pStyle w:val="Rubrik4"/>
      </w:pPr>
      <w:bookmarkStart w:id="749" w:name="_(CAM-CUTORDERRAW_&lt;list_of"/>
      <w:bookmarkEnd w:id="749"/>
      <w:r>
        <w:t>(</w:t>
      </w:r>
      <w:hyperlink w:anchor="_(CAM-CUTORDERRAW_&lt;list_of" w:history="1">
        <w:r w:rsidRPr="006954F4">
          <w:rPr>
            <w:rStyle w:val="Hyperlnk"/>
            <w:bdr w:val="none" w:sz="0" w:space="0" w:color="auto"/>
          </w:rPr>
          <w:t>CAM-CUTORDERRAW</w:t>
        </w:r>
      </w:hyperlink>
      <w:r>
        <w:t xml:space="preserve"> &lt;list of parts&gt;)</w:t>
      </w:r>
    </w:p>
    <w:p w14:paraId="2B2BDE26" w14:textId="77777777" w:rsidR="006954F4" w:rsidRDefault="006954F4" w:rsidP="00143E5E">
      <w:r>
        <w:t xml:space="preserve">This will create a cut </w:t>
      </w:r>
      <w:proofErr w:type="gramStart"/>
      <w:r>
        <w:t>order,</w:t>
      </w:r>
      <w:proofErr w:type="gramEnd"/>
      <w:r>
        <w:t xml:space="preserve"> the parts will be selected as the list is sorted.</w:t>
      </w:r>
    </w:p>
    <w:p w14:paraId="4CF631B8" w14:textId="77777777" w:rsidR="00143E5E" w:rsidRPr="00143E5E" w:rsidRDefault="00143E5E" w:rsidP="00143E5E"/>
    <w:p w14:paraId="1BDE387D" w14:textId="77777777" w:rsidR="00A23A90" w:rsidRDefault="00A23A90" w:rsidP="00A23A90">
      <w:pPr>
        <w:pStyle w:val="Rubrik4"/>
      </w:pPr>
      <w:r>
        <w:t>(</w:t>
      </w:r>
      <w:hyperlink w:anchor="_(CAM-CREATEPART_&lt;objects&gt;_&lt;other" w:history="1">
        <w:r w:rsidRPr="00A23A90">
          <w:rPr>
            <w:rStyle w:val="Hyperlnk"/>
            <w:bdr w:val="none" w:sz="0" w:space="0" w:color="auto"/>
          </w:rPr>
          <w:t>CAM-CREATEPART</w:t>
        </w:r>
      </w:hyperlink>
      <w:r>
        <w:t xml:space="preserve"> &lt;objects&gt; &lt;other objects&gt; &lt;name&gt; &lt;quantity&gt; &lt;date&gt; &lt;customer&gt; &lt;</w:t>
      </w:r>
      <w:proofErr w:type="spellStart"/>
      <w:r>
        <w:t>ext</w:t>
      </w:r>
      <w:proofErr w:type="spellEnd"/>
      <w:r>
        <w:t xml:space="preserve"> qua&gt; &lt;int qua&gt; &lt;other qua&gt; &lt;geometry opt &gt; &lt;curve fit&gt;)</w:t>
      </w:r>
    </w:p>
    <w:p w14:paraId="3729C251" w14:textId="77777777" w:rsidR="00A23A90" w:rsidRDefault="00A23A90" w:rsidP="00A23A90">
      <w:r>
        <w:t xml:space="preserve">This function </w:t>
      </w:r>
      <w:proofErr w:type="gramStart"/>
      <w:r>
        <w:t>create</w:t>
      </w:r>
      <w:proofErr w:type="gramEnd"/>
      <w:r>
        <w:t xml:space="preserve"> a part in IGEMS and returns</w:t>
      </w:r>
      <w:r w:rsidR="00B87768">
        <w:t xml:space="preserve"> a list of created parts</w:t>
      </w:r>
      <w:r>
        <w:t>.</w:t>
      </w:r>
    </w:p>
    <w:p w14:paraId="58106C06" w14:textId="77777777" w:rsidR="00A23A90" w:rsidRDefault="00A23A90" w:rsidP="00A23A90">
      <w:r>
        <w:t>&lt;Objects&gt;</w:t>
      </w:r>
      <w:r>
        <w:tab/>
        <w:t>A list of objects that should be used for the parts</w:t>
      </w:r>
    </w:p>
    <w:p w14:paraId="090D10C7" w14:textId="77777777" w:rsidR="00A23A90" w:rsidRDefault="00A23A90" w:rsidP="00A23A90">
      <w:r>
        <w:t>&lt;Other objects&gt; A list of objects that should be used as other objects.</w:t>
      </w:r>
    </w:p>
    <w:p w14:paraId="554959AA" w14:textId="77777777" w:rsidR="00A23A90" w:rsidRDefault="00A23A90" w:rsidP="00A23A90">
      <w:r>
        <w:t>&lt;Name&gt; A string that describes the name. The name can have "#" and use automatic numbering.</w:t>
      </w:r>
    </w:p>
    <w:p w14:paraId="7A01B183" w14:textId="77777777" w:rsidR="00A23A90" w:rsidRDefault="00A23A90" w:rsidP="00A23A90">
      <w:r>
        <w:t>&lt;Quantity&gt; the number of parts that should be cut</w:t>
      </w:r>
    </w:p>
    <w:p w14:paraId="2E03D7DE" w14:textId="77777777" w:rsidR="00A23A90" w:rsidRDefault="00A23A90" w:rsidP="00A23A90">
      <w:r>
        <w:t>&lt;Date&gt; if you want to use the date if the day, then set this variable to nil. If you want to set another date then use a list of three integers that describe the year month and day. Example: (2015 3 27)</w:t>
      </w:r>
    </w:p>
    <w:p w14:paraId="647D1B11" w14:textId="77777777" w:rsidR="00A23A90" w:rsidRDefault="00A23A90" w:rsidP="00A23A90">
      <w:r>
        <w:t>&lt;Customer&gt; a string with the name. If no customer should be given then use an empty string "".</w:t>
      </w:r>
    </w:p>
    <w:p w14:paraId="2E843697" w14:textId="77777777" w:rsidR="00A23A90" w:rsidRDefault="00A23A90" w:rsidP="00A23A90">
      <w:r>
        <w:t>&lt;</w:t>
      </w:r>
      <w:proofErr w:type="spellStart"/>
      <w:r>
        <w:t>ext</w:t>
      </w:r>
      <w:proofErr w:type="spellEnd"/>
      <w:r>
        <w:t xml:space="preserve"> qua&gt; The quality for external quality between 1 to 5. 1 is X-rough and 5 is X-fine.</w:t>
      </w:r>
    </w:p>
    <w:p w14:paraId="212F0969" w14:textId="77777777" w:rsidR="00A23A90" w:rsidRDefault="00A23A90" w:rsidP="00A23A90">
      <w:r>
        <w:t>&lt;int qua&gt; The quality for internal quality between 1 to 5. 1 is X-rough and 5 is X-fine.</w:t>
      </w:r>
    </w:p>
    <w:p w14:paraId="2488D0B8" w14:textId="77777777" w:rsidR="00A23A90" w:rsidRDefault="00A23A90" w:rsidP="00A23A90">
      <w:r>
        <w:t>&lt;Other qua&gt; The quality for other objects between 1 to 5. 1 is X-rough and 5 is X-fine.</w:t>
      </w:r>
    </w:p>
    <w:p w14:paraId="2FBBF8F0" w14:textId="77777777" w:rsidR="00A23A90" w:rsidRDefault="00A23A90" w:rsidP="00A23A90">
      <w:r>
        <w:t xml:space="preserve">&lt;Geometry optimizing&gt; T if geometry </w:t>
      </w:r>
      <w:proofErr w:type="spellStart"/>
      <w:r>
        <w:t>optimation</w:t>
      </w:r>
      <w:proofErr w:type="spellEnd"/>
      <w:r>
        <w:t xml:space="preserve"> should be used else nil</w:t>
      </w:r>
    </w:p>
    <w:p w14:paraId="5949DDB6" w14:textId="77777777" w:rsidR="00A23A90" w:rsidRDefault="00A23A90" w:rsidP="00A23A90">
      <w:r>
        <w:t>&lt;</w:t>
      </w:r>
      <w:proofErr w:type="spellStart"/>
      <w:r>
        <w:t>Curvefit</w:t>
      </w:r>
      <w:proofErr w:type="spellEnd"/>
      <w:r>
        <w:t xml:space="preserve">&gt; T if </w:t>
      </w:r>
      <w:proofErr w:type="spellStart"/>
      <w:r>
        <w:t>Curvefit</w:t>
      </w:r>
      <w:proofErr w:type="spellEnd"/>
      <w:r>
        <w:t xml:space="preserve"> should be used else nil.</w:t>
      </w:r>
    </w:p>
    <w:p w14:paraId="01CB76BF" w14:textId="77777777" w:rsidR="00F878B3" w:rsidRDefault="00F878B3" w:rsidP="00F878B3">
      <w:pPr>
        <w:pStyle w:val="Rubrik4"/>
      </w:pPr>
      <w:r>
        <w:t>(</w:t>
      </w:r>
      <w:hyperlink w:anchor="_(CAM-CREATESHEET_&lt;name&gt;_&lt;xsize&gt;" w:history="1">
        <w:r w:rsidRPr="009F3D45">
          <w:rPr>
            <w:rStyle w:val="Hyperlnk"/>
            <w:bdr w:val="none" w:sz="0" w:space="0" w:color="auto"/>
          </w:rPr>
          <w:t>CAM-CREATESHEET</w:t>
        </w:r>
      </w:hyperlink>
      <w:r>
        <w:t xml:space="preserve"> &lt;name&gt; &lt;</w:t>
      </w:r>
      <w:proofErr w:type="spellStart"/>
      <w:r>
        <w:t>xsize</w:t>
      </w:r>
      <w:proofErr w:type="spellEnd"/>
      <w:r>
        <w:t>&gt; &lt;</w:t>
      </w:r>
      <w:proofErr w:type="spellStart"/>
      <w:r>
        <w:t>ysize</w:t>
      </w:r>
      <w:proofErr w:type="spellEnd"/>
      <w:r>
        <w:t>&gt; &lt;collar&gt;)</w:t>
      </w:r>
      <w:bookmarkEnd w:id="744"/>
    </w:p>
    <w:p w14:paraId="759738E0" w14:textId="77777777" w:rsidR="00F878B3" w:rsidRDefault="00F878B3" w:rsidP="00F878B3">
      <w:r>
        <w:t>Creates a rectangular sheet at with &lt;</w:t>
      </w:r>
      <w:proofErr w:type="spellStart"/>
      <w:r>
        <w:t>xsize</w:t>
      </w:r>
      <w:proofErr w:type="spellEnd"/>
      <w:r>
        <w:t>&gt; and &lt;</w:t>
      </w:r>
      <w:proofErr w:type="spellStart"/>
      <w:r>
        <w:t>ysize</w:t>
      </w:r>
      <w:proofErr w:type="spellEnd"/>
      <w:r>
        <w:t>&gt; and &lt;collar&gt;</w:t>
      </w:r>
    </w:p>
    <w:p w14:paraId="456DF21F" w14:textId="77777777" w:rsidR="00143E5E" w:rsidRDefault="00143E5E" w:rsidP="00143E5E">
      <w:pPr>
        <w:pStyle w:val="Rubrik4"/>
      </w:pPr>
      <w:bookmarkStart w:id="750" w:name="_(CAM-INDEXTOOBJ_&lt;index&gt;)"/>
      <w:bookmarkEnd w:id="750"/>
      <w:r>
        <w:t>(</w:t>
      </w:r>
      <w:hyperlink w:anchor="_(CAM-INDEXTOOBJ_&lt;index&gt;)" w:history="1">
        <w:r w:rsidRPr="00143E5E">
          <w:rPr>
            <w:rStyle w:val="Hyperlnk"/>
            <w:bdr w:val="none" w:sz="0" w:space="0" w:color="auto"/>
          </w:rPr>
          <w:t>CAM-INDEXTOOBJ</w:t>
        </w:r>
      </w:hyperlink>
      <w:r>
        <w:t xml:space="preserve"> &lt;index&gt;)</w:t>
      </w:r>
    </w:p>
    <w:p w14:paraId="25EE6CB3" w14:textId="77777777" w:rsidR="00143E5E" w:rsidRDefault="00143E5E" w:rsidP="00F878B3">
      <w:r>
        <w:t>Returns an object name that can be used by CAD-GET to get information about the part while postprocessing. The index number must come from the cut</w:t>
      </w:r>
      <w:r w:rsidR="005B57C5">
        <w:t xml:space="preserve"> </w:t>
      </w:r>
      <w:r>
        <w:t>order</w:t>
      </w:r>
      <w:r w:rsidR="005B57C5">
        <w:t xml:space="preserve"> in the postprocessor</w:t>
      </w:r>
    </w:p>
    <w:p w14:paraId="46CCD5E9" w14:textId="77777777" w:rsidR="00160B8F" w:rsidRDefault="00160B8F" w:rsidP="00160B8F">
      <w:pPr>
        <w:pStyle w:val="Rubrik4"/>
      </w:pPr>
      <w:bookmarkStart w:id="751" w:name="_(CAM-LOADMAC_&lt;Machine&gt;)"/>
      <w:bookmarkStart w:id="752" w:name="_Toc359406333"/>
      <w:bookmarkEnd w:id="751"/>
      <w:r>
        <w:t>(</w:t>
      </w:r>
      <w:hyperlink w:anchor="_(CAM-LOADMAC_&lt;Machine&gt;)" w:history="1">
        <w:r w:rsidRPr="00160B8F">
          <w:rPr>
            <w:rStyle w:val="Hyperlnk"/>
            <w:bdr w:val="none" w:sz="0" w:space="0" w:color="auto"/>
          </w:rPr>
          <w:t>CAM-LOADMAC</w:t>
        </w:r>
      </w:hyperlink>
      <w:r>
        <w:t xml:space="preserve"> &lt;machine&gt;)</w:t>
      </w:r>
      <w:bookmarkEnd w:id="752"/>
    </w:p>
    <w:p w14:paraId="3B371F0A" w14:textId="77777777" w:rsidR="00160B8F" w:rsidRDefault="00160B8F" w:rsidP="001A568B">
      <w:r>
        <w:t>The function load actual machine with latest used cutting parameters.</w:t>
      </w:r>
    </w:p>
    <w:p w14:paraId="4CAEA2D7" w14:textId="77777777" w:rsidR="00C405EB" w:rsidRDefault="00C405EB" w:rsidP="001A568B">
      <w:r>
        <w:t>From version R2017.2.1317 it also set all LISP variables that belong to the machine.</w:t>
      </w:r>
    </w:p>
    <w:p w14:paraId="62A9F4A2" w14:textId="77777777" w:rsidR="00AF2E2C" w:rsidRDefault="00F878B3" w:rsidP="00AD303B">
      <w:pPr>
        <w:pStyle w:val="Rubrik4"/>
      </w:pPr>
      <w:bookmarkStart w:id="753" w:name="_(CAM-PROCESS_&lt;cutorder&gt;&lt;filename&gt;&lt;o"/>
      <w:bookmarkStart w:id="754" w:name="_(CAM-LOADMACMAT_&lt;machine&gt;_&lt;group&gt;"/>
      <w:bookmarkEnd w:id="753"/>
      <w:bookmarkEnd w:id="754"/>
      <w:r>
        <w:t xml:space="preserve"> </w:t>
      </w:r>
      <w:bookmarkStart w:id="755" w:name="_Toc359406334"/>
      <w:r w:rsidR="00AD303B">
        <w:t>(</w:t>
      </w:r>
      <w:hyperlink w:anchor="_(CAM-LOADMACMAT_&lt;machine&gt;_&lt;group&gt;" w:history="1">
        <w:r w:rsidR="00AD303B" w:rsidRPr="009F3D45">
          <w:rPr>
            <w:rStyle w:val="Hyperlnk"/>
            <w:bdr w:val="none" w:sz="0" w:space="0" w:color="auto"/>
          </w:rPr>
          <w:t>CAM-LOADMACMAT</w:t>
        </w:r>
      </w:hyperlink>
      <w:r w:rsidR="00AD303B">
        <w:t xml:space="preserve"> &lt;machine&gt; &lt;group&gt; &lt;quality&gt; &lt;thickness&gt;)</w:t>
      </w:r>
      <w:bookmarkEnd w:id="755"/>
    </w:p>
    <w:p w14:paraId="2D1AE596" w14:textId="77777777" w:rsidR="00AD303B" w:rsidRDefault="00AD303B" w:rsidP="00AD303B">
      <w:pPr>
        <w:pStyle w:val="Rubrik4"/>
      </w:pPr>
      <w:bookmarkStart w:id="756" w:name="_(CAM-MATINFO)"/>
      <w:bookmarkStart w:id="757" w:name="_Toc359406335"/>
      <w:bookmarkEnd w:id="756"/>
      <w:r>
        <w:t>(</w:t>
      </w:r>
      <w:hyperlink w:anchor="_(CAM-MATINFO)" w:history="1">
        <w:r w:rsidRPr="009F3D45">
          <w:rPr>
            <w:rStyle w:val="Hyperlnk"/>
            <w:bdr w:val="none" w:sz="0" w:space="0" w:color="auto"/>
          </w:rPr>
          <w:t>CAM-MATINFO</w:t>
        </w:r>
      </w:hyperlink>
      <w:r>
        <w:t>)</w:t>
      </w:r>
      <w:bookmarkEnd w:id="757"/>
    </w:p>
    <w:p w14:paraId="7BE67332" w14:textId="77777777" w:rsidR="00AD303B" w:rsidRDefault="00AD303B" w:rsidP="00AD303B">
      <w:r>
        <w:t>The function returns a list with ("NAME" "QUALITY" "THICKNESS" "DENSITY")</w:t>
      </w:r>
    </w:p>
    <w:p w14:paraId="52DE3ED9" w14:textId="77777777" w:rsidR="00AF2E2C" w:rsidRDefault="00AD303B" w:rsidP="00AD303B">
      <w:pPr>
        <w:pStyle w:val="Rubrik4"/>
      </w:pPr>
      <w:bookmarkStart w:id="758" w:name="_(CAM-MACINFO)"/>
      <w:bookmarkStart w:id="759" w:name="_Toc359406336"/>
      <w:bookmarkEnd w:id="758"/>
      <w:r>
        <w:t>(</w:t>
      </w:r>
      <w:hyperlink w:anchor="_(CAM-MACINFO)" w:history="1">
        <w:r w:rsidR="00AF2E2C" w:rsidRPr="009F3D45">
          <w:rPr>
            <w:rStyle w:val="Hyperlnk"/>
            <w:bdr w:val="none" w:sz="0" w:space="0" w:color="auto"/>
          </w:rPr>
          <w:t>CAM-MACINFO</w:t>
        </w:r>
      </w:hyperlink>
      <w:r>
        <w:t>)</w:t>
      </w:r>
      <w:bookmarkEnd w:id="759"/>
    </w:p>
    <w:p w14:paraId="331DE413" w14:textId="77777777" w:rsidR="00AD303B" w:rsidRDefault="00AD303B" w:rsidP="00AD303B">
      <w:r>
        <w:t>The function returns a list with ("NAME" "TYPE")</w:t>
      </w:r>
    </w:p>
    <w:p w14:paraId="1CC36D31" w14:textId="77777777" w:rsidR="00F878B3" w:rsidRDefault="00F878B3" w:rsidP="00F878B3">
      <w:pPr>
        <w:pStyle w:val="Rubrik4"/>
      </w:pPr>
      <w:bookmarkStart w:id="760" w:name="_(CAM-CREATESHEET_&lt;name&gt;_&lt;xsize&gt;"/>
      <w:bookmarkStart w:id="761" w:name="_Toc359406337"/>
      <w:bookmarkEnd w:id="760"/>
      <w:r>
        <w:t>(</w:t>
      </w:r>
      <w:hyperlink w:anchor="_(CAM-OPENSHEETFILE)" w:history="1">
        <w:r w:rsidRPr="009F3D45">
          <w:rPr>
            <w:rStyle w:val="Hyperlnk"/>
            <w:bdr w:val="none" w:sz="0" w:space="0" w:color="auto"/>
          </w:rPr>
          <w:t>CAM-OPENSHEETFILE</w:t>
        </w:r>
      </w:hyperlink>
      <w:r>
        <w:t>)</w:t>
      </w:r>
      <w:bookmarkEnd w:id="761"/>
    </w:p>
    <w:p w14:paraId="1040C4CC" w14:textId="77777777" w:rsidR="00F878B3" w:rsidRDefault="00F878B3" w:rsidP="00F878B3">
      <w:r>
        <w:t>Open matching sheet file.</w:t>
      </w:r>
    </w:p>
    <w:p w14:paraId="1FCA9157" w14:textId="77777777" w:rsidR="00610421" w:rsidRDefault="009F3D45" w:rsidP="009F3D45">
      <w:pPr>
        <w:pStyle w:val="Rubrik4"/>
      </w:pPr>
      <w:bookmarkStart w:id="762" w:name="_(CAM-PARTDATA_&lt;object&gt;)"/>
      <w:bookmarkStart w:id="763" w:name="_Toc359406338"/>
      <w:bookmarkEnd w:id="762"/>
      <w:r>
        <w:t>(</w:t>
      </w:r>
      <w:hyperlink w:anchor="_(CAM-PARTDATA_&lt;object&gt;)" w:history="1">
        <w:r w:rsidRPr="009F3D45">
          <w:rPr>
            <w:rStyle w:val="Hyperlnk"/>
            <w:bdr w:val="none" w:sz="0" w:space="0" w:color="auto"/>
          </w:rPr>
          <w:t>CAM-PARTDATA</w:t>
        </w:r>
      </w:hyperlink>
      <w:r>
        <w:t xml:space="preserve"> &lt;object&gt;)</w:t>
      </w:r>
      <w:bookmarkEnd w:id="763"/>
      <w:r w:rsidR="00AF2E2C">
        <w:t xml:space="preserve"> </w:t>
      </w:r>
    </w:p>
    <w:p w14:paraId="3936782B" w14:textId="77777777" w:rsidR="009F3D45" w:rsidRDefault="009F3D45" w:rsidP="009F3D45">
      <w:r>
        <w:t>Returns a list (cutting time and cutting length)</w:t>
      </w:r>
    </w:p>
    <w:p w14:paraId="79ACE0FC" w14:textId="77777777" w:rsidR="00A23A90" w:rsidRDefault="00A23A90" w:rsidP="00A23A90">
      <w:pPr>
        <w:pStyle w:val="Rubrik4"/>
      </w:pPr>
      <w:bookmarkStart w:id="764" w:name="_(CAM-PARTIMAGE_&lt;objects&gt;_&lt;filename&gt;"/>
      <w:bookmarkEnd w:id="764"/>
      <w:r>
        <w:t>(</w:t>
      </w:r>
      <w:hyperlink w:anchor="_(CAM-PARTIMAGE_&lt;objects&gt;_&lt;filename&gt;" w:history="1">
        <w:r w:rsidRPr="00A23A90">
          <w:rPr>
            <w:rStyle w:val="Hyperlnk"/>
            <w:bdr w:val="none" w:sz="0" w:space="0" w:color="auto"/>
          </w:rPr>
          <w:t>CAM-PARTIMAGE</w:t>
        </w:r>
      </w:hyperlink>
      <w:r>
        <w:t xml:space="preserve"> &lt;objects&gt; &lt;filename&gt;&lt;width&gt; &lt;height&gt; [border] [</w:t>
      </w:r>
      <w:proofErr w:type="spellStart"/>
      <w:r>
        <w:t>backcolor</w:t>
      </w:r>
      <w:proofErr w:type="spellEnd"/>
      <w:r>
        <w:t>])</w:t>
      </w:r>
    </w:p>
    <w:p w14:paraId="78401BCE" w14:textId="77777777" w:rsidR="00A23A90" w:rsidRDefault="00A23A90" w:rsidP="00A23A90">
      <w:r>
        <w:t xml:space="preserve">The extension of the file name must be included and sets the type of file. PNG, JPG and BMP is </w:t>
      </w:r>
      <w:proofErr w:type="spellStart"/>
      <w:r>
        <w:t>suppoted</w:t>
      </w:r>
      <w:proofErr w:type="spellEnd"/>
    </w:p>
    <w:p w14:paraId="4E779C34" w14:textId="77777777" w:rsidR="00A23A90" w:rsidRPr="00A23A90" w:rsidRDefault="00A23A90" w:rsidP="00A23A90">
      <w:r>
        <w:t>Width, height, border is size in pixels.</w:t>
      </w:r>
    </w:p>
    <w:p w14:paraId="5DB06628" w14:textId="77777777" w:rsidR="00F878B3" w:rsidRDefault="00F878B3" w:rsidP="00F878B3">
      <w:pPr>
        <w:pStyle w:val="Rubrik4"/>
      </w:pPr>
      <w:bookmarkStart w:id="765" w:name="_Toc359406339"/>
      <w:r>
        <w:t>(</w:t>
      </w:r>
      <w:hyperlink w:anchor="_(CAM-PROCESS_&lt;cutorder&gt;&lt;filename&gt;&lt;o" w:history="1">
        <w:r w:rsidRPr="00160B8F">
          <w:rPr>
            <w:rStyle w:val="Hyperlnk"/>
            <w:bdr w:val="none" w:sz="0" w:space="0" w:color="auto"/>
          </w:rPr>
          <w:t>CAM-PROCESS</w:t>
        </w:r>
      </w:hyperlink>
      <w:r>
        <w:t xml:space="preserve"> &lt;</w:t>
      </w:r>
      <w:proofErr w:type="spellStart"/>
      <w:r>
        <w:t>cutorder</w:t>
      </w:r>
      <w:proofErr w:type="spellEnd"/>
      <w:r>
        <w:t>&gt;&lt;filename&gt;&lt;option&gt;)</w:t>
      </w:r>
      <w:bookmarkEnd w:id="765"/>
    </w:p>
    <w:p w14:paraId="534C029E" w14:textId="77777777" w:rsidR="00F878B3" w:rsidRDefault="00F878B3" w:rsidP="009F3D45">
      <w:r>
        <w:t>The command run the postprocessor and creates a filename. The option should be 6. More documentation will come on different options.</w:t>
      </w:r>
    </w:p>
    <w:p w14:paraId="260D4B6E" w14:textId="77777777" w:rsidR="00A23A90" w:rsidRDefault="00A23A90" w:rsidP="00A23A90">
      <w:pPr>
        <w:pStyle w:val="Rubrik4"/>
      </w:pPr>
      <w:bookmarkStart w:id="766" w:name="_(CAM-REGISTER_&lt;list_of"/>
      <w:bookmarkEnd w:id="766"/>
      <w:r>
        <w:t>(</w:t>
      </w:r>
      <w:hyperlink w:anchor="_(CAM-REGISTER_&lt;list_of" w:history="1">
        <w:r w:rsidRPr="00A23A90">
          <w:rPr>
            <w:rStyle w:val="Hyperlnk"/>
            <w:bdr w:val="none" w:sz="0" w:space="0" w:color="auto"/>
          </w:rPr>
          <w:t>CAM-REGISTER</w:t>
        </w:r>
      </w:hyperlink>
      <w:r>
        <w:t xml:space="preserve"> &lt;list of parts&gt;)</w:t>
      </w:r>
    </w:p>
    <w:p w14:paraId="6713813E" w14:textId="77777777" w:rsidR="00A23A90" w:rsidRPr="00A23A90" w:rsidRDefault="00A23A90" w:rsidP="00A23A90">
      <w:r>
        <w:t>Register the parts in Organizer and returns the database id as a list</w:t>
      </w:r>
    </w:p>
    <w:bookmarkStart w:id="767" w:name="_(CAM-SAVEPREPIMAGE_&lt;filename&gt;)"/>
    <w:bookmarkEnd w:id="767"/>
    <w:p w14:paraId="72520FE5" w14:textId="77777777" w:rsidR="00DC0E02" w:rsidRDefault="00DC0E02" w:rsidP="00DC0E02">
      <w:pPr>
        <w:pStyle w:val="Rubrik4"/>
      </w:pPr>
      <w:r>
        <w:fldChar w:fldCharType="begin"/>
      </w:r>
      <w:r>
        <w:instrText xml:space="preserve"> HYPERLINK  \l "_(CAM-SAVEPREPIMAGE_&lt;filename&gt;)" </w:instrText>
      </w:r>
      <w:r>
        <w:fldChar w:fldCharType="separate"/>
      </w:r>
      <w:r w:rsidRPr="00DC0E02">
        <w:rPr>
          <w:rStyle w:val="Hyperlnk"/>
          <w:bdr w:val="none" w:sz="0" w:space="0" w:color="auto"/>
        </w:rPr>
        <w:t>(CAM-SAVEPREPIMAGE</w:t>
      </w:r>
      <w:r>
        <w:fldChar w:fldCharType="end"/>
      </w:r>
      <w:r>
        <w:t xml:space="preserve"> &lt;filename&gt;)</w:t>
      </w:r>
    </w:p>
    <w:p w14:paraId="5138C55E" w14:textId="77777777" w:rsidR="00DC0E02" w:rsidRPr="00DC0E02" w:rsidRDefault="00DC0E02" w:rsidP="00DC0E02">
      <w:r>
        <w:t>This function saves the picture shown in the postprocessor window. You can include a full path and extension in the filename. The extension can be JPG, PNG, BNG. If no extension is given the default type is PNG. The function returns T if the operation success. In other case no. This function will only work if you postprocess from the normal postprocess command.</w:t>
      </w:r>
    </w:p>
    <w:p w14:paraId="09F886B0" w14:textId="77777777" w:rsidR="00B662EF" w:rsidRDefault="00B662EF" w:rsidP="00B662EF">
      <w:pPr>
        <w:pStyle w:val="Rubrik4"/>
      </w:pPr>
      <w:bookmarkStart w:id="768" w:name="_(CAM-SETZEROPOINT_&lt;cutorder&gt;_&lt;pt&gt;)"/>
      <w:bookmarkStart w:id="769" w:name="_Toc359406340"/>
      <w:bookmarkEnd w:id="768"/>
      <w:r>
        <w:t>(</w:t>
      </w:r>
      <w:hyperlink w:anchor="_(CAM-SETZEROPOINT_&lt;cutorder&gt;_&lt;pt&gt;)" w:history="1">
        <w:r w:rsidRPr="00B662EF">
          <w:rPr>
            <w:rStyle w:val="Hyperlnk"/>
            <w:bdr w:val="none" w:sz="0" w:space="0" w:color="auto"/>
          </w:rPr>
          <w:t>CAM-SETZEROPOINT</w:t>
        </w:r>
      </w:hyperlink>
      <w:r>
        <w:t xml:space="preserve"> &lt;</w:t>
      </w:r>
      <w:proofErr w:type="spellStart"/>
      <w:r>
        <w:t>cutorder</w:t>
      </w:r>
      <w:proofErr w:type="spellEnd"/>
      <w:r>
        <w:t>&gt; &lt;pt&gt;)</w:t>
      </w:r>
      <w:bookmarkEnd w:id="769"/>
    </w:p>
    <w:p w14:paraId="1E53B1C1" w14:textId="3A281C63" w:rsidR="00B662EF" w:rsidRDefault="00B662EF" w:rsidP="00B662EF">
      <w:r>
        <w:t>The command modifies the zero point of the cut order. The coordinate is in the coordinate system from the CAD-system.</w:t>
      </w:r>
    </w:p>
    <w:p w14:paraId="2FD5D104" w14:textId="5E7E5EBA" w:rsidR="00937800" w:rsidRDefault="00937800" w:rsidP="00937800">
      <w:pPr>
        <w:pStyle w:val="Rubrik4"/>
      </w:pPr>
      <w:bookmarkStart w:id="770" w:name="_(CAM-TOOLSET_&lt;part_object&gt;"/>
      <w:bookmarkEnd w:id="770"/>
      <w:r>
        <w:t>(</w:t>
      </w:r>
      <w:hyperlink w:anchor="_(CAM-TOOLSET_&lt;part_object&gt;" w:history="1">
        <w:r w:rsidRPr="00937800">
          <w:rPr>
            <w:rStyle w:val="Hyperlnk"/>
            <w:bdr w:val="none" w:sz="0" w:space="0" w:color="auto"/>
          </w:rPr>
          <w:t>CAM-TOOLSET</w:t>
        </w:r>
      </w:hyperlink>
      <w:r>
        <w:t xml:space="preserve"> &lt;part object&gt; &lt;</w:t>
      </w:r>
      <w:proofErr w:type="spellStart"/>
      <w:r>
        <w:t>toolbit</w:t>
      </w:r>
      <w:proofErr w:type="spellEnd"/>
      <w:r>
        <w:t>&gt; &lt;distance&gt;)</w:t>
      </w:r>
    </w:p>
    <w:p w14:paraId="3104EDF2" w14:textId="7FA040EA" w:rsidR="00937800" w:rsidRPr="00937800" w:rsidRDefault="00937800" w:rsidP="00937800">
      <w:r>
        <w:t xml:space="preserve">The function controls the multiple </w:t>
      </w:r>
      <w:proofErr w:type="gramStart"/>
      <w:r>
        <w:t>tool</w:t>
      </w:r>
      <w:proofErr w:type="gramEnd"/>
      <w:r>
        <w:t xml:space="preserve"> setting on a part. It returns the object of the new modified part.</w:t>
      </w:r>
    </w:p>
    <w:p w14:paraId="0BD70C36" w14:textId="77777777" w:rsidR="00900B1E" w:rsidRDefault="00900B1E" w:rsidP="00900B1E">
      <w:pPr>
        <w:pStyle w:val="Rubrik4"/>
      </w:pPr>
      <w:bookmarkStart w:id="771" w:name="_(CAM-OPENSHEETFILE)"/>
      <w:bookmarkStart w:id="772" w:name="_(CAM-UNIQUEPARTS_&lt;objects&gt;)"/>
      <w:bookmarkStart w:id="773" w:name="_Toc359406341"/>
      <w:bookmarkEnd w:id="771"/>
      <w:bookmarkEnd w:id="772"/>
      <w:r>
        <w:t>(</w:t>
      </w:r>
      <w:hyperlink w:anchor="_(CAM-UNIQUEPARTS_&lt;objects&gt;)" w:history="1">
        <w:r w:rsidRPr="00900B1E">
          <w:rPr>
            <w:rStyle w:val="Hyperlnk"/>
            <w:bdr w:val="none" w:sz="0" w:space="0" w:color="auto"/>
          </w:rPr>
          <w:t>CAM-UNIQUEPARTS</w:t>
        </w:r>
      </w:hyperlink>
      <w:r>
        <w:t xml:space="preserve"> &lt;objects&gt;)</w:t>
      </w:r>
      <w:bookmarkEnd w:id="773"/>
    </w:p>
    <w:p w14:paraId="53FC37F3" w14:textId="77777777" w:rsidR="00900B1E" w:rsidRDefault="00900B1E" w:rsidP="00900B1E">
      <w:r>
        <w:t>The &lt;objects&gt; can be one object or a list of objects. The function will return a list of unique parts. Other objects than parts will not be member in the list.</w:t>
      </w:r>
    </w:p>
    <w:p w14:paraId="0DFB584C" w14:textId="77777777" w:rsidR="00900B1E" w:rsidRDefault="00900B1E" w:rsidP="00900B1E">
      <w:r>
        <w:t>Example:</w:t>
      </w:r>
    </w:p>
    <w:p w14:paraId="7E77081D" w14:textId="4CCCF2B4" w:rsidR="00A23A90" w:rsidRDefault="00900B1E" w:rsidP="00900B1E">
      <w:r>
        <w:t>If you have 10 parts A and 5 parts B and 1 part C then your objects list will contain 16 parts. The function will return a list of three parts (A B C)</w:t>
      </w:r>
    </w:p>
    <w:p w14:paraId="07AC79BF" w14:textId="6740DE29" w:rsidR="00AF0BEE" w:rsidRDefault="00AF0BEE" w:rsidP="00AF0BEE">
      <w:pPr>
        <w:pStyle w:val="Rubrik4"/>
        <w:rPr>
          <w:rFonts w:ascii="Calibri" w:hAnsi="Calibri"/>
        </w:rPr>
      </w:pPr>
      <w:bookmarkStart w:id="774" w:name="_(CAM-VOC_&lt;thickness&gt;_&lt;speed&gt;)"/>
      <w:bookmarkEnd w:id="774"/>
      <w:r>
        <w:t>(</w:t>
      </w:r>
      <w:hyperlink w:anchor="_(CAM-VOC_&lt;thickness&gt;_&lt;speed&gt;)" w:history="1">
        <w:r w:rsidRPr="00AF0BEE">
          <w:rPr>
            <w:rStyle w:val="Hyperlnk"/>
            <w:bdr w:val="none" w:sz="0" w:space="0" w:color="auto"/>
          </w:rPr>
          <w:t>CAM-VOC</w:t>
        </w:r>
      </w:hyperlink>
      <w:r>
        <w:t xml:space="preserve"> &lt;thickness&gt; &lt;speed&gt;)</w:t>
      </w:r>
    </w:p>
    <w:p w14:paraId="7EC75126" w14:textId="479C070C" w:rsidR="00AF0BEE" w:rsidRDefault="00AF0BEE" w:rsidP="00AF0BEE">
      <w:r>
        <w:t>The function returns the actual VOC correction for actual material in mentioned &lt;thickness&gt; and &lt;speed&gt;</w:t>
      </w:r>
    </w:p>
    <w:p w14:paraId="377F3CB1" w14:textId="77777777" w:rsidR="00A23A90" w:rsidRDefault="00A23A90" w:rsidP="00A23A90">
      <w:pPr>
        <w:pStyle w:val="Rubrik4"/>
      </w:pPr>
      <w:bookmarkStart w:id="775" w:name="_(TOOLS-CLEANUP_&lt;objects&gt;_&lt;tolerance"/>
      <w:bookmarkEnd w:id="775"/>
      <w:r>
        <w:t>(</w:t>
      </w:r>
      <w:hyperlink w:anchor="_(TOOLS-CLEANUP_&lt;objects&gt;_&lt;tolerance" w:history="1">
        <w:r w:rsidRPr="00A23A90">
          <w:rPr>
            <w:rStyle w:val="Hyperlnk"/>
            <w:bdr w:val="none" w:sz="0" w:space="0" w:color="auto"/>
          </w:rPr>
          <w:t>TOOLS-CLEANUP</w:t>
        </w:r>
      </w:hyperlink>
      <w:r>
        <w:t xml:space="preserve"> &lt;objects&gt; &lt;tolerance&gt;)</w:t>
      </w:r>
    </w:p>
    <w:p w14:paraId="27482B64" w14:textId="77777777" w:rsidR="00A23A90" w:rsidRPr="00A23A90" w:rsidRDefault="00A23A90" w:rsidP="00A23A90">
      <w:r>
        <w:t>The command runs the cleanup command on the objects in the given tolerance in mm.</w:t>
      </w:r>
    </w:p>
    <w:p w14:paraId="16B5740C" w14:textId="77777777" w:rsidR="007F11CC" w:rsidRDefault="00041D33" w:rsidP="00041D33">
      <w:pPr>
        <w:pStyle w:val="Rubrik4"/>
      </w:pPr>
      <w:r>
        <w:t>(CALCAWJSPEED &lt;quality&gt; &lt;thickness&gt;)</w:t>
      </w:r>
    </w:p>
    <w:p w14:paraId="4A31A63C" w14:textId="77777777" w:rsidR="00041D33" w:rsidRDefault="00041D33" w:rsidP="00041D33">
      <w:proofErr w:type="spellStart"/>
      <w:r>
        <w:t>Ruturnerar</w:t>
      </w:r>
      <w:proofErr w:type="spellEnd"/>
      <w:r>
        <w:t xml:space="preserve"> </w:t>
      </w:r>
      <w:proofErr w:type="spellStart"/>
      <w:r>
        <w:t>en</w:t>
      </w:r>
      <w:proofErr w:type="spellEnd"/>
      <w:r>
        <w:t xml:space="preserve"> </w:t>
      </w:r>
      <w:proofErr w:type="spellStart"/>
      <w:r>
        <w:t>matning</w:t>
      </w:r>
      <w:proofErr w:type="spellEnd"/>
    </w:p>
    <w:p w14:paraId="6DC31646" w14:textId="77777777" w:rsidR="00964E64" w:rsidRDefault="00964E64" w:rsidP="00964E64">
      <w:pPr>
        <w:pStyle w:val="Rubrik1"/>
      </w:pPr>
      <w:r>
        <w:t>ILISP functions for the Automatic Nesting module</w:t>
      </w:r>
    </w:p>
    <w:p w14:paraId="703A6A65" w14:textId="77777777" w:rsidR="00964E64" w:rsidRDefault="00964E64" w:rsidP="00964E64"/>
    <w:p w14:paraId="0C10A559" w14:textId="77777777" w:rsidR="00964E64" w:rsidRDefault="00964E64" w:rsidP="00964E64">
      <w:pPr>
        <w:pStyle w:val="Rubrik4"/>
      </w:pPr>
      <w:bookmarkStart w:id="776" w:name="_(NEST-CREATE_[part_distance])"/>
      <w:bookmarkStart w:id="777" w:name="_Hlk31979543"/>
      <w:bookmarkEnd w:id="776"/>
      <w:r>
        <w:t>(</w:t>
      </w:r>
      <w:hyperlink w:anchor="_(NEST-CREATE_[part_distance])" w:history="1">
        <w:r w:rsidRPr="00C42A56">
          <w:rPr>
            <w:rStyle w:val="Hyperlnk"/>
            <w:bdr w:val="none" w:sz="0" w:space="0" w:color="auto"/>
          </w:rPr>
          <w:t>NEST-CREATE</w:t>
        </w:r>
      </w:hyperlink>
      <w:r w:rsidR="001C4165">
        <w:t xml:space="preserve"> [part distance]</w:t>
      </w:r>
      <w:r>
        <w:t>)</w:t>
      </w:r>
    </w:p>
    <w:p w14:paraId="75A3F629" w14:textId="77777777" w:rsidR="00964E64" w:rsidRDefault="00964E64" w:rsidP="00964E64">
      <w:r>
        <w:t xml:space="preserve">This </w:t>
      </w:r>
      <w:r w:rsidR="00151FC2">
        <w:t>function creates a nesting object and returns an argument to be used on the other nesting functions.</w:t>
      </w:r>
      <w:r w:rsidR="001C4165">
        <w:t xml:space="preserve"> The optional argument part distance can be entered. If </w:t>
      </w:r>
      <w:proofErr w:type="gramStart"/>
      <w:r w:rsidR="001C4165">
        <w:t>not</w:t>
      </w:r>
      <w:proofErr w:type="gramEnd"/>
      <w:r w:rsidR="001C4165">
        <w:t xml:space="preserve"> then the nesting will use the distance specified on the material.</w:t>
      </w:r>
    </w:p>
    <w:p w14:paraId="2E2770E4" w14:textId="77777777" w:rsidR="00151FC2" w:rsidRDefault="00151FC2" w:rsidP="00151FC2">
      <w:r>
        <w:t>Example:</w:t>
      </w:r>
    </w:p>
    <w:p w14:paraId="3A22A72E" w14:textId="77777777" w:rsidR="00151FC2" w:rsidRDefault="00151FC2" w:rsidP="00151FC2">
      <w:pPr>
        <w:pStyle w:val="LISPSAMPLE"/>
      </w:pPr>
      <w:r>
        <w:t xml:space="preserve">(SETQ </w:t>
      </w:r>
      <w:proofErr w:type="spellStart"/>
      <w:r>
        <w:t>nestobj</w:t>
      </w:r>
      <w:proofErr w:type="spellEnd"/>
      <w:r>
        <w:t xml:space="preserve"> (NEST-CREATE</w:t>
      </w:r>
      <w:r w:rsidR="001C4165">
        <w:t xml:space="preserve"> 4.5</w:t>
      </w:r>
      <w:r>
        <w:t>))</w:t>
      </w:r>
    </w:p>
    <w:p w14:paraId="5E746D12" w14:textId="77777777" w:rsidR="00151FC2" w:rsidRDefault="00151FC2" w:rsidP="00151FC2">
      <w:pPr>
        <w:pStyle w:val="Rubrik4"/>
      </w:pPr>
      <w:bookmarkStart w:id="778" w:name="_(NEST-ADDPART_&lt;nestobj&gt;_&lt;part&gt;"/>
      <w:bookmarkEnd w:id="778"/>
      <w:r>
        <w:t>(</w:t>
      </w:r>
      <w:hyperlink w:anchor="_(NEST-ADDPART_&lt;nestobj&gt;_&lt;part&gt;" w:history="1">
        <w:r w:rsidRPr="00C42A56">
          <w:rPr>
            <w:rStyle w:val="Hyperlnk"/>
            <w:bdr w:val="none" w:sz="0" w:space="0" w:color="auto"/>
          </w:rPr>
          <w:t>NEST-ADDPART</w:t>
        </w:r>
      </w:hyperlink>
      <w:r>
        <w:t xml:space="preserve"> &lt;</w:t>
      </w:r>
      <w:proofErr w:type="spellStart"/>
      <w:r>
        <w:t>nestobj</w:t>
      </w:r>
      <w:proofErr w:type="spellEnd"/>
      <w:r>
        <w:t>&gt; &lt;part&gt;</w:t>
      </w:r>
      <w:r w:rsidR="001C4165">
        <w:t xml:space="preserve"> [quantity]</w:t>
      </w:r>
      <w:r>
        <w:t>)</w:t>
      </w:r>
    </w:p>
    <w:p w14:paraId="338931D1" w14:textId="77777777" w:rsidR="00151FC2" w:rsidRDefault="00151FC2" w:rsidP="00964E64">
      <w:r>
        <w:t>The function adds a part to the nesting</w:t>
      </w:r>
      <w:r w:rsidR="001C4165">
        <w:t>. The optional argument quantity can be used. If not used the number of parts entered in the part will be used.</w:t>
      </w:r>
    </w:p>
    <w:p w14:paraId="3148F671" w14:textId="77777777" w:rsidR="00813AE3" w:rsidRDefault="00964E64" w:rsidP="00813AE3">
      <w:pPr>
        <w:pStyle w:val="Rubrik4"/>
      </w:pPr>
      <w:bookmarkStart w:id="779" w:name="_(NEST-ADDSHEET_&lt;nestobj&gt;_&lt;sheet&gt;)"/>
      <w:bookmarkEnd w:id="779"/>
      <w:r>
        <w:t>(</w:t>
      </w:r>
      <w:hyperlink w:anchor="_(NEST-ADDSHEET_&lt;nestobj&gt;_&lt;sheet&gt;)" w:history="1">
        <w:r w:rsidRPr="00C42A56">
          <w:rPr>
            <w:rStyle w:val="Hyperlnk"/>
            <w:bdr w:val="none" w:sz="0" w:space="0" w:color="auto"/>
          </w:rPr>
          <w:t>NEST-ADDSHEET</w:t>
        </w:r>
      </w:hyperlink>
      <w:r>
        <w:t xml:space="preserve"> </w:t>
      </w:r>
      <w:r w:rsidR="00813AE3">
        <w:t>&lt;</w:t>
      </w:r>
      <w:proofErr w:type="spellStart"/>
      <w:r>
        <w:t>nest</w:t>
      </w:r>
      <w:r w:rsidR="00813AE3">
        <w:t>obj</w:t>
      </w:r>
      <w:proofErr w:type="spellEnd"/>
      <w:r w:rsidR="00813AE3">
        <w:t>&gt; &lt;sheet&gt;</w:t>
      </w:r>
      <w:r>
        <w:t>)</w:t>
      </w:r>
    </w:p>
    <w:p w14:paraId="57232CE2" w14:textId="77777777" w:rsidR="00813AE3" w:rsidRDefault="00813AE3" w:rsidP="00813AE3">
      <w:r>
        <w:t>The function adds a sheet to the nesting</w:t>
      </w:r>
      <w:r w:rsidR="001C4165">
        <w:t>.</w:t>
      </w:r>
    </w:p>
    <w:p w14:paraId="7B7DC027" w14:textId="77777777" w:rsidR="001C4165" w:rsidRDefault="001C4165" w:rsidP="001C4165">
      <w:pPr>
        <w:pStyle w:val="Rubrik4"/>
      </w:pPr>
      <w:bookmarkStart w:id="780" w:name="_(NEST-SET_&lt;option&gt;_&lt;value&gt;)"/>
      <w:bookmarkEnd w:id="780"/>
      <w:r>
        <w:t>(</w:t>
      </w:r>
      <w:hyperlink w:anchor="_(NEST-SET_&lt;option&gt;_&lt;value&gt;)" w:history="1">
        <w:r w:rsidRPr="00C42A56">
          <w:rPr>
            <w:rStyle w:val="Hyperlnk"/>
            <w:bdr w:val="none" w:sz="0" w:space="0" w:color="auto"/>
          </w:rPr>
          <w:t>NEST-SET</w:t>
        </w:r>
      </w:hyperlink>
      <w:r>
        <w:t xml:space="preserve"> &lt;option&gt; &lt;value&gt;)</w:t>
      </w:r>
    </w:p>
    <w:p w14:paraId="22418125" w14:textId="77777777" w:rsidR="001C4165" w:rsidRPr="001C4165" w:rsidRDefault="001C4165" w:rsidP="001C4165">
      <w:r>
        <w:t>The option argument must</w:t>
      </w:r>
      <w:r w:rsidR="005915F6">
        <w:t xml:space="preserve"> be a string the value argument have different objects.</w:t>
      </w:r>
    </w:p>
    <w:tbl>
      <w:tblPr>
        <w:tblStyle w:val="Tabellrutnt"/>
        <w:tblW w:w="0" w:type="auto"/>
        <w:tblLook w:val="04A0" w:firstRow="1" w:lastRow="0" w:firstColumn="1" w:lastColumn="0" w:noHBand="0" w:noVBand="1"/>
      </w:tblPr>
      <w:tblGrid>
        <w:gridCol w:w="3085"/>
        <w:gridCol w:w="7597"/>
      </w:tblGrid>
      <w:tr w:rsidR="001C4165" w:rsidRPr="005915F6" w14:paraId="3AA9B87D" w14:textId="77777777" w:rsidTr="005915F6">
        <w:tc>
          <w:tcPr>
            <w:tcW w:w="3085" w:type="dxa"/>
            <w:shd w:val="clear" w:color="auto" w:fill="D9D9D9" w:themeFill="background1" w:themeFillShade="D9"/>
          </w:tcPr>
          <w:p w14:paraId="46042E59" w14:textId="77777777" w:rsidR="001C4165" w:rsidRPr="005915F6" w:rsidRDefault="005915F6" w:rsidP="001C4165">
            <w:pPr>
              <w:rPr>
                <w:b/>
                <w:bCs/>
              </w:rPr>
            </w:pPr>
            <w:r w:rsidRPr="005915F6">
              <w:rPr>
                <w:b/>
                <w:bCs/>
              </w:rPr>
              <w:t>Option</w:t>
            </w:r>
          </w:p>
        </w:tc>
        <w:tc>
          <w:tcPr>
            <w:tcW w:w="7597" w:type="dxa"/>
            <w:shd w:val="clear" w:color="auto" w:fill="D9D9D9" w:themeFill="background1" w:themeFillShade="D9"/>
          </w:tcPr>
          <w:p w14:paraId="2972F83B" w14:textId="77777777" w:rsidR="001C4165" w:rsidRPr="005915F6" w:rsidRDefault="005915F6" w:rsidP="001C4165">
            <w:pPr>
              <w:rPr>
                <w:b/>
                <w:bCs/>
              </w:rPr>
            </w:pPr>
            <w:r w:rsidRPr="005915F6">
              <w:rPr>
                <w:b/>
                <w:bCs/>
              </w:rPr>
              <w:t>Value</w:t>
            </w:r>
          </w:p>
        </w:tc>
      </w:tr>
      <w:tr w:rsidR="001C4165" w14:paraId="6AA8AC8C" w14:textId="77777777" w:rsidTr="005915F6">
        <w:tc>
          <w:tcPr>
            <w:tcW w:w="3085" w:type="dxa"/>
          </w:tcPr>
          <w:p w14:paraId="1C177113" w14:textId="77777777" w:rsidR="001C4165" w:rsidRDefault="005915F6" w:rsidP="001C4165">
            <w:r>
              <w:t>"PARTDISTANCE"</w:t>
            </w:r>
          </w:p>
        </w:tc>
        <w:tc>
          <w:tcPr>
            <w:tcW w:w="7597" w:type="dxa"/>
          </w:tcPr>
          <w:p w14:paraId="4A599B53" w14:textId="77777777" w:rsidR="001C4165" w:rsidRDefault="005915F6" w:rsidP="001C4165">
            <w:r>
              <w:t>A real or integer that describe the distance</w:t>
            </w:r>
          </w:p>
        </w:tc>
      </w:tr>
      <w:tr w:rsidR="001C4165" w14:paraId="01266D7D" w14:textId="77777777" w:rsidTr="005915F6">
        <w:tc>
          <w:tcPr>
            <w:tcW w:w="3085" w:type="dxa"/>
          </w:tcPr>
          <w:p w14:paraId="63F05830" w14:textId="77777777" w:rsidR="001C4165" w:rsidRDefault="005915F6" w:rsidP="001C4165">
            <w:r>
              <w:t>"CORNER"</w:t>
            </w:r>
          </w:p>
        </w:tc>
        <w:tc>
          <w:tcPr>
            <w:tcW w:w="7597" w:type="dxa"/>
          </w:tcPr>
          <w:p w14:paraId="167427C5" w14:textId="77777777" w:rsidR="001C4165" w:rsidRDefault="005915F6" w:rsidP="005915F6">
            <w:pPr>
              <w:spacing w:before="100" w:beforeAutospacing="1" w:after="100" w:afterAutospacing="1"/>
            </w:pPr>
            <w:r>
              <w:t>An Integer with following meaning:</w:t>
            </w:r>
            <w:r>
              <w:br/>
              <w:t>Bottom Left = 0</w:t>
            </w:r>
            <w:r>
              <w:br/>
              <w:t>Top Left = 1</w:t>
            </w:r>
            <w:r>
              <w:br/>
              <w:t>Bottom Right = 2</w:t>
            </w:r>
            <w:r>
              <w:br/>
              <w:t>Top Right = 3</w:t>
            </w:r>
            <w:r>
              <w:br/>
              <w:t>by Machine = 4</w:t>
            </w:r>
          </w:p>
        </w:tc>
      </w:tr>
      <w:tr w:rsidR="001C4165" w14:paraId="56AE3562" w14:textId="77777777" w:rsidTr="005915F6">
        <w:tc>
          <w:tcPr>
            <w:tcW w:w="3085" w:type="dxa"/>
          </w:tcPr>
          <w:p w14:paraId="3A42FB60" w14:textId="77777777" w:rsidR="001C4165" w:rsidRDefault="005915F6" w:rsidP="001C4165">
            <w:r>
              <w:t>"DIRECTION"</w:t>
            </w:r>
          </w:p>
        </w:tc>
        <w:tc>
          <w:tcPr>
            <w:tcW w:w="7597" w:type="dxa"/>
          </w:tcPr>
          <w:p w14:paraId="36B256BC" w14:textId="77777777" w:rsidR="005915F6" w:rsidRDefault="005915F6" w:rsidP="005915F6">
            <w:r>
              <w:t>An integer with following meaning:</w:t>
            </w:r>
          </w:p>
          <w:p w14:paraId="72B64CD3" w14:textId="77777777" w:rsidR="005915F6" w:rsidRDefault="005915F6" w:rsidP="005915F6">
            <w:r>
              <w:t>Automatic = 0</w:t>
            </w:r>
            <w:r>
              <w:br/>
              <w:t>Horizontal = 1</w:t>
            </w:r>
            <w:r>
              <w:br/>
              <w:t>Vertical = 2</w:t>
            </w:r>
            <w:r>
              <w:br/>
              <w:t>Corner = 3</w:t>
            </w:r>
          </w:p>
        </w:tc>
      </w:tr>
      <w:tr w:rsidR="001C4165" w14:paraId="71E16EB3" w14:textId="77777777" w:rsidTr="005915F6">
        <w:tc>
          <w:tcPr>
            <w:tcW w:w="3085" w:type="dxa"/>
          </w:tcPr>
          <w:p w14:paraId="7442DED1" w14:textId="77777777" w:rsidR="001C4165" w:rsidRDefault="005915F6" w:rsidP="001C4165">
            <w:r>
              <w:t>"MIRROR"</w:t>
            </w:r>
          </w:p>
        </w:tc>
        <w:tc>
          <w:tcPr>
            <w:tcW w:w="7597" w:type="dxa"/>
          </w:tcPr>
          <w:p w14:paraId="446AFF8C" w14:textId="77777777" w:rsidR="005915F6" w:rsidRDefault="005915F6" w:rsidP="005915F6">
            <w:r>
              <w:t>An integer with following meaning:</w:t>
            </w:r>
          </w:p>
          <w:p w14:paraId="57DA6F01" w14:textId="77777777" w:rsidR="001C4165" w:rsidRDefault="005915F6" w:rsidP="005915F6">
            <w:r>
              <w:t>By Part=0 (not yet implemented in part)</w:t>
            </w:r>
            <w:r>
              <w:br/>
              <w:t>Yes=1</w:t>
            </w:r>
            <w:r>
              <w:br/>
              <w:t>No=2</w:t>
            </w:r>
          </w:p>
        </w:tc>
      </w:tr>
      <w:tr w:rsidR="001C4165" w:rsidRPr="005915F6" w14:paraId="4194D0E7" w14:textId="77777777" w:rsidTr="005915F6">
        <w:tc>
          <w:tcPr>
            <w:tcW w:w="3085" w:type="dxa"/>
          </w:tcPr>
          <w:p w14:paraId="7060B419" w14:textId="77777777" w:rsidR="001C4165" w:rsidRPr="005915F6" w:rsidRDefault="005915F6" w:rsidP="001C4165">
            <w:r>
              <w:t>"</w:t>
            </w:r>
            <w:r w:rsidRPr="005915F6">
              <w:t>FILLERSAFTERFRONTLINE</w:t>
            </w:r>
            <w:r>
              <w:t>"</w:t>
            </w:r>
          </w:p>
        </w:tc>
        <w:tc>
          <w:tcPr>
            <w:tcW w:w="7597" w:type="dxa"/>
          </w:tcPr>
          <w:p w14:paraId="48EA12A6" w14:textId="77777777" w:rsidR="005915F6" w:rsidRDefault="005915F6" w:rsidP="005915F6">
            <w:r>
              <w:t>An integer with following meaning:</w:t>
            </w:r>
          </w:p>
          <w:p w14:paraId="56DA55FA" w14:textId="77777777" w:rsidR="005915F6" w:rsidRDefault="005915F6" w:rsidP="005915F6">
            <w:r>
              <w:t>0=False</w:t>
            </w:r>
          </w:p>
          <w:p w14:paraId="11213256" w14:textId="77777777" w:rsidR="005915F6" w:rsidRPr="005915F6" w:rsidRDefault="005915F6" w:rsidP="005915F6">
            <w:r>
              <w:t>1=True</w:t>
            </w:r>
          </w:p>
        </w:tc>
      </w:tr>
      <w:tr w:rsidR="001C4165" w14:paraId="1CF1F324" w14:textId="77777777" w:rsidTr="005915F6">
        <w:tc>
          <w:tcPr>
            <w:tcW w:w="3085" w:type="dxa"/>
          </w:tcPr>
          <w:p w14:paraId="051F0896" w14:textId="77777777" w:rsidR="001C4165" w:rsidRPr="005915F6" w:rsidRDefault="005915F6" w:rsidP="001C4165">
            <w:r>
              <w:t>"</w:t>
            </w:r>
            <w:r w:rsidRPr="005915F6">
              <w:t>MULTITORCHUSE</w:t>
            </w:r>
            <w:r>
              <w:t>"</w:t>
            </w:r>
          </w:p>
        </w:tc>
        <w:tc>
          <w:tcPr>
            <w:tcW w:w="7597" w:type="dxa"/>
          </w:tcPr>
          <w:p w14:paraId="12990DBB" w14:textId="77777777" w:rsidR="001C4165" w:rsidRDefault="005915F6" w:rsidP="001C4165">
            <w:r>
              <w:t>If the nesting should be done with multiple jets:</w:t>
            </w:r>
          </w:p>
          <w:p w14:paraId="14B06AFF" w14:textId="77777777" w:rsidR="005915F6" w:rsidRDefault="005915F6" w:rsidP="005915F6">
            <w:r>
              <w:t>0=False</w:t>
            </w:r>
          </w:p>
          <w:p w14:paraId="4F05649E" w14:textId="77777777" w:rsidR="005915F6" w:rsidRDefault="005915F6" w:rsidP="005915F6">
            <w:r>
              <w:t>1=True</w:t>
            </w:r>
          </w:p>
        </w:tc>
      </w:tr>
      <w:tr w:rsidR="001C4165" w14:paraId="7E2817A1" w14:textId="77777777" w:rsidTr="005915F6">
        <w:tc>
          <w:tcPr>
            <w:tcW w:w="3085" w:type="dxa"/>
          </w:tcPr>
          <w:p w14:paraId="09097B95" w14:textId="77777777" w:rsidR="001C4165" w:rsidRPr="005915F6" w:rsidRDefault="005915F6" w:rsidP="001C4165">
            <w:r>
              <w:t>"</w:t>
            </w:r>
            <w:r w:rsidRPr="005915F6">
              <w:t>MULTITORCHMODE</w:t>
            </w:r>
            <w:r>
              <w:t>"</w:t>
            </w:r>
          </w:p>
        </w:tc>
        <w:tc>
          <w:tcPr>
            <w:tcW w:w="7597" w:type="dxa"/>
          </w:tcPr>
          <w:p w14:paraId="4BD6ABE4" w14:textId="77777777" w:rsidR="001C4165" w:rsidRDefault="00127868" w:rsidP="001C4165">
            <w:r>
              <w:t>If the nesting should be done with a constant or dynamic tool distance:</w:t>
            </w:r>
          </w:p>
          <w:p w14:paraId="058D1C7A" w14:textId="77777777" w:rsidR="00127868" w:rsidRDefault="00127868" w:rsidP="00127868">
            <w:r>
              <w:t>0=Constant</w:t>
            </w:r>
          </w:p>
          <w:p w14:paraId="118A3536" w14:textId="77777777" w:rsidR="00127868" w:rsidRDefault="00127868" w:rsidP="00127868">
            <w:r>
              <w:t>1=Dynamic</w:t>
            </w:r>
          </w:p>
        </w:tc>
      </w:tr>
      <w:tr w:rsidR="001C4165" w14:paraId="2A18774C" w14:textId="77777777" w:rsidTr="005915F6">
        <w:tc>
          <w:tcPr>
            <w:tcW w:w="3085" w:type="dxa"/>
          </w:tcPr>
          <w:p w14:paraId="631F7279" w14:textId="77777777" w:rsidR="001C4165" w:rsidRPr="00127868" w:rsidRDefault="00127868" w:rsidP="001C4165">
            <w:r w:rsidRPr="00127868">
              <w:t>"MULTITORCHQTY"</w:t>
            </w:r>
          </w:p>
        </w:tc>
        <w:tc>
          <w:tcPr>
            <w:tcW w:w="7597" w:type="dxa"/>
          </w:tcPr>
          <w:p w14:paraId="487776E1" w14:textId="77777777" w:rsidR="001C4165" w:rsidRDefault="00127868" w:rsidP="001C4165">
            <w:r>
              <w:t>An integer with number of jets that should be used for the nesting.</w:t>
            </w:r>
          </w:p>
        </w:tc>
      </w:tr>
      <w:tr w:rsidR="001C4165" w14:paraId="7A834E5F" w14:textId="77777777" w:rsidTr="005915F6">
        <w:tc>
          <w:tcPr>
            <w:tcW w:w="3085" w:type="dxa"/>
          </w:tcPr>
          <w:p w14:paraId="07A5651F" w14:textId="77777777" w:rsidR="001C4165" w:rsidRPr="00127868" w:rsidRDefault="00127868" w:rsidP="001C4165">
            <w:r w:rsidRPr="00127868">
              <w:t>"MULTITORCHDIST"</w:t>
            </w:r>
          </w:p>
        </w:tc>
        <w:tc>
          <w:tcPr>
            <w:tcW w:w="7597" w:type="dxa"/>
          </w:tcPr>
          <w:p w14:paraId="6F2506D0" w14:textId="77777777" w:rsidR="001C4165" w:rsidRDefault="00127868" w:rsidP="001C4165">
            <w:r>
              <w:t>The distance between the jets if "</w:t>
            </w:r>
            <w:proofErr w:type="spellStart"/>
            <w:r>
              <w:t>Multitourchmode</w:t>
            </w:r>
            <w:proofErr w:type="spellEnd"/>
            <w:r>
              <w:t>" is constant.</w:t>
            </w:r>
          </w:p>
        </w:tc>
      </w:tr>
      <w:tr w:rsidR="001C4165" w14:paraId="134F6D54" w14:textId="77777777" w:rsidTr="005915F6">
        <w:tc>
          <w:tcPr>
            <w:tcW w:w="3085" w:type="dxa"/>
          </w:tcPr>
          <w:p w14:paraId="1A62999C" w14:textId="77777777" w:rsidR="001C4165" w:rsidRPr="00127868" w:rsidRDefault="00127868" w:rsidP="001C4165">
            <w:r w:rsidRPr="00127868">
              <w:t>"MULTIPLICITY"</w:t>
            </w:r>
          </w:p>
        </w:tc>
        <w:tc>
          <w:tcPr>
            <w:tcW w:w="7597" w:type="dxa"/>
          </w:tcPr>
          <w:p w14:paraId="53ABBC54" w14:textId="77777777" w:rsidR="00127868" w:rsidRDefault="00127868" w:rsidP="00127868">
            <w:r>
              <w:t>If the multiplicity flag should be activated.</w:t>
            </w:r>
          </w:p>
          <w:p w14:paraId="7E64C75E" w14:textId="77777777" w:rsidR="00127868" w:rsidRDefault="00127868" w:rsidP="00127868">
            <w:r>
              <w:t>0=False</w:t>
            </w:r>
          </w:p>
          <w:p w14:paraId="7B414DB7" w14:textId="77777777" w:rsidR="001C4165" w:rsidRDefault="00127868" w:rsidP="00127868">
            <w:r>
              <w:t>1=True</w:t>
            </w:r>
          </w:p>
        </w:tc>
      </w:tr>
    </w:tbl>
    <w:p w14:paraId="6921EF21" w14:textId="77777777" w:rsidR="001C4165" w:rsidRPr="001C4165" w:rsidRDefault="001C4165" w:rsidP="001C4165"/>
    <w:p w14:paraId="55DFA6FE" w14:textId="77777777" w:rsidR="001C4165" w:rsidRPr="00813AE3" w:rsidRDefault="001C4165" w:rsidP="00813AE3"/>
    <w:p w14:paraId="00164E98" w14:textId="77777777" w:rsidR="00964E64" w:rsidRDefault="00964E64" w:rsidP="00813AE3">
      <w:pPr>
        <w:pStyle w:val="Rubrik4"/>
      </w:pPr>
      <w:bookmarkStart w:id="781" w:name="_(NEST-RUN_&lt;nestobj&gt;_&lt;seconds&gt;)"/>
      <w:bookmarkEnd w:id="781"/>
      <w:r>
        <w:t>(</w:t>
      </w:r>
      <w:hyperlink w:anchor="_(NEST-RUN_&lt;nestobj&gt;_&lt;seconds&gt;)" w:history="1">
        <w:r w:rsidRPr="00C42A56">
          <w:rPr>
            <w:rStyle w:val="Hyperlnk"/>
            <w:bdr w:val="none" w:sz="0" w:space="0" w:color="auto"/>
          </w:rPr>
          <w:t>NEST-RUN</w:t>
        </w:r>
      </w:hyperlink>
      <w:r>
        <w:t xml:space="preserve"> </w:t>
      </w:r>
      <w:r w:rsidR="00813AE3">
        <w:t>&lt;</w:t>
      </w:r>
      <w:proofErr w:type="spellStart"/>
      <w:r>
        <w:t>nest</w:t>
      </w:r>
      <w:r w:rsidR="00813AE3">
        <w:t>obj</w:t>
      </w:r>
      <w:proofErr w:type="spellEnd"/>
      <w:r w:rsidR="00813AE3">
        <w:t>&gt;</w:t>
      </w:r>
      <w:r>
        <w:t xml:space="preserve"> </w:t>
      </w:r>
      <w:r w:rsidR="00813AE3">
        <w:t>&lt;seconds&gt;</w:t>
      </w:r>
      <w:r>
        <w:t>)</w:t>
      </w:r>
    </w:p>
    <w:p w14:paraId="72D1DB68" w14:textId="77777777" w:rsidR="00813AE3" w:rsidRDefault="00813AE3" w:rsidP="00813AE3">
      <w:r>
        <w:t xml:space="preserve">The function runs the automatic nesting for entered number of seconds. The function returns a list of </w:t>
      </w:r>
      <w:r w:rsidR="001C4165">
        <w:t>lists where the first object is the sheet and the other is the parts on the sheets.</w:t>
      </w:r>
    </w:p>
    <w:p w14:paraId="77DB1BD7" w14:textId="77777777" w:rsidR="00813AE3" w:rsidRDefault="00813AE3" w:rsidP="00813AE3">
      <w:r>
        <w:t>Example:</w:t>
      </w:r>
    </w:p>
    <w:p w14:paraId="2BC806B6" w14:textId="77777777" w:rsidR="00813AE3" w:rsidRPr="00813AE3" w:rsidRDefault="00813AE3" w:rsidP="00813AE3">
      <w:pPr>
        <w:pStyle w:val="LISPSAMPLE"/>
      </w:pPr>
      <w:r>
        <w:t xml:space="preserve">(SETQ objects (NEST-RUN </w:t>
      </w:r>
      <w:proofErr w:type="spellStart"/>
      <w:r>
        <w:t>nestobj</w:t>
      </w:r>
      <w:proofErr w:type="spellEnd"/>
      <w:r>
        <w:t xml:space="preserve"> 10))</w:t>
      </w:r>
      <w:r>
        <w:br/>
        <w:t>(PRINC (TOSTR objects))</w:t>
      </w:r>
      <w:r>
        <w:br/>
        <w:t>(</w:t>
      </w:r>
      <w:r>
        <w:br/>
        <w:t>(</w:t>
      </w:r>
      <w:proofErr w:type="spellStart"/>
      <w:r>
        <w:t>sheetobject</w:t>
      </w:r>
      <w:proofErr w:type="spellEnd"/>
      <w:r>
        <w:t xml:space="preserve"> </w:t>
      </w:r>
      <w:proofErr w:type="spellStart"/>
      <w:r>
        <w:t>partobject</w:t>
      </w:r>
      <w:proofErr w:type="spellEnd"/>
      <w:r>
        <w:t xml:space="preserve"> </w:t>
      </w:r>
      <w:proofErr w:type="spellStart"/>
      <w:r>
        <w:t>partobject</w:t>
      </w:r>
      <w:proofErr w:type="spellEnd"/>
      <w:r>
        <w:t xml:space="preserve"> </w:t>
      </w:r>
      <w:proofErr w:type="spellStart"/>
      <w:r>
        <w:t>partobject</w:t>
      </w:r>
      <w:proofErr w:type="spellEnd"/>
      <w:r>
        <w:t xml:space="preserve"> </w:t>
      </w:r>
      <w:proofErr w:type="spellStart"/>
      <w:r>
        <w:t>partobject</w:t>
      </w:r>
      <w:proofErr w:type="spellEnd"/>
      <w:r>
        <w:t>)</w:t>
      </w:r>
      <w:r w:rsidR="001C4165">
        <w:br/>
        <w:t>(</w:t>
      </w:r>
      <w:proofErr w:type="spellStart"/>
      <w:r w:rsidR="001C4165">
        <w:t>sheetobject</w:t>
      </w:r>
      <w:proofErr w:type="spellEnd"/>
      <w:r w:rsidR="001C4165">
        <w:t xml:space="preserve"> </w:t>
      </w:r>
      <w:proofErr w:type="spellStart"/>
      <w:r w:rsidR="001C4165">
        <w:t>partobject</w:t>
      </w:r>
      <w:proofErr w:type="spellEnd"/>
      <w:r w:rsidR="001C4165">
        <w:t xml:space="preserve"> </w:t>
      </w:r>
      <w:proofErr w:type="spellStart"/>
      <w:r w:rsidR="001C4165">
        <w:t>partobject</w:t>
      </w:r>
      <w:proofErr w:type="spellEnd"/>
      <w:r w:rsidR="001C4165">
        <w:t>)</w:t>
      </w:r>
      <w:r>
        <w:br/>
        <w:t>(</w:t>
      </w:r>
      <w:proofErr w:type="spellStart"/>
      <w:r>
        <w:t>sheetobject</w:t>
      </w:r>
      <w:proofErr w:type="spellEnd"/>
      <w:r>
        <w:t xml:space="preserve"> </w:t>
      </w:r>
      <w:proofErr w:type="spellStart"/>
      <w:r>
        <w:t>partobject</w:t>
      </w:r>
      <w:proofErr w:type="spellEnd"/>
      <w:r>
        <w:t xml:space="preserve"> </w:t>
      </w:r>
      <w:proofErr w:type="spellStart"/>
      <w:r>
        <w:t>partobject</w:t>
      </w:r>
      <w:proofErr w:type="spellEnd"/>
      <w:r>
        <w:t xml:space="preserve"> </w:t>
      </w:r>
      <w:proofErr w:type="spellStart"/>
      <w:r>
        <w:t>partobject</w:t>
      </w:r>
      <w:proofErr w:type="spellEnd"/>
      <w:r>
        <w:t xml:space="preserve"> </w:t>
      </w:r>
      <w:proofErr w:type="spellStart"/>
      <w:r w:rsidR="001C4165">
        <w:t>partobject</w:t>
      </w:r>
      <w:proofErr w:type="spellEnd"/>
      <w:r w:rsidR="001C4165" w:rsidRPr="001C4165">
        <w:t xml:space="preserve"> </w:t>
      </w:r>
      <w:proofErr w:type="spellStart"/>
      <w:r w:rsidR="001C4165">
        <w:t>partobject</w:t>
      </w:r>
      <w:proofErr w:type="spellEnd"/>
      <w:r>
        <w:t>)</w:t>
      </w:r>
      <w:r>
        <w:br/>
        <w:t>)</w:t>
      </w:r>
    </w:p>
    <w:p w14:paraId="33B6347B" w14:textId="77777777" w:rsidR="00107DE4" w:rsidRDefault="00107DE4" w:rsidP="004E3A31">
      <w:pPr>
        <w:pStyle w:val="Rubrik1"/>
      </w:pPr>
      <w:bookmarkStart w:id="782" w:name="_Toc359406342"/>
      <w:bookmarkStart w:id="783" w:name="_Toc23341693"/>
      <w:bookmarkEnd w:id="777"/>
      <w:r>
        <w:t>Lead script</w:t>
      </w:r>
      <w:bookmarkEnd w:id="782"/>
      <w:bookmarkEnd w:id="783"/>
    </w:p>
    <w:p w14:paraId="70082DA5" w14:textId="77777777" w:rsidR="00107DE4" w:rsidRDefault="00107DE4" w:rsidP="00107DE4">
      <w:r w:rsidRPr="00107DE4">
        <w:t>By holding down the C</w:t>
      </w:r>
      <w:r>
        <w:t>TRL the same time as you</w:t>
      </w:r>
      <w:r w:rsidR="00954079">
        <w:t xml:space="preserve"> press the Favorites button you can edit the script. The script may only be changed if you have experience of LISP programming.</w:t>
      </w:r>
    </w:p>
    <w:p w14:paraId="04CC006A" w14:textId="77777777" w:rsidR="00954079" w:rsidRDefault="00954079" w:rsidP="00954079">
      <w:pPr>
        <w:pStyle w:val="Rubrik3"/>
      </w:pPr>
      <w:bookmarkStart w:id="784" w:name="_Toc359406343"/>
      <w:r>
        <w:t xml:space="preserve">Variables that </w:t>
      </w:r>
      <w:proofErr w:type="gramStart"/>
      <w:r>
        <w:t>holds</w:t>
      </w:r>
      <w:proofErr w:type="gramEnd"/>
      <w:r>
        <w:t xml:space="preserve"> information</w:t>
      </w:r>
      <w:bookmarkEnd w:id="784"/>
    </w:p>
    <w:p w14:paraId="2138A486" w14:textId="77777777" w:rsidR="00954079" w:rsidRPr="00954079" w:rsidRDefault="00954079" w:rsidP="00954079">
      <w:proofErr w:type="gramStart"/>
      <w:r>
        <w:t>This variables</w:t>
      </w:r>
      <w:proofErr w:type="gramEnd"/>
      <w:r>
        <w:t xml:space="preserve"> is always set when the script is in use.</w:t>
      </w:r>
    </w:p>
    <w:tbl>
      <w:tblPr>
        <w:tblStyle w:val="Tabellrutnt"/>
        <w:tblW w:w="0" w:type="auto"/>
        <w:tblLook w:val="04A0" w:firstRow="1" w:lastRow="0" w:firstColumn="1" w:lastColumn="0" w:noHBand="0" w:noVBand="1"/>
      </w:tblPr>
      <w:tblGrid>
        <w:gridCol w:w="3573"/>
        <w:gridCol w:w="788"/>
        <w:gridCol w:w="5776"/>
      </w:tblGrid>
      <w:tr w:rsidR="00954079" w14:paraId="67425B04" w14:textId="77777777" w:rsidTr="00954079">
        <w:tc>
          <w:tcPr>
            <w:tcW w:w="3573" w:type="dxa"/>
          </w:tcPr>
          <w:p w14:paraId="150C5D22" w14:textId="77777777" w:rsidR="00954079" w:rsidRDefault="00980F7C" w:rsidP="00954079">
            <w:r>
              <w:t>*</w:t>
            </w:r>
            <w:r w:rsidR="00954079">
              <w:t>LEAD-YSIZE</w:t>
            </w:r>
            <w:r>
              <w:t>*</w:t>
            </w:r>
          </w:p>
        </w:tc>
        <w:tc>
          <w:tcPr>
            <w:tcW w:w="788" w:type="dxa"/>
          </w:tcPr>
          <w:p w14:paraId="165D9A86" w14:textId="77777777" w:rsidR="00954079" w:rsidRDefault="00954079" w:rsidP="00107DE4">
            <w:r>
              <w:t>Real</w:t>
            </w:r>
          </w:p>
        </w:tc>
        <w:tc>
          <w:tcPr>
            <w:tcW w:w="5776" w:type="dxa"/>
          </w:tcPr>
          <w:p w14:paraId="1FFDD0DC" w14:textId="77777777" w:rsidR="00954079" w:rsidRDefault="00954079" w:rsidP="00954079">
            <w:r>
              <w:t>The size in Y in mm</w:t>
            </w:r>
          </w:p>
        </w:tc>
      </w:tr>
      <w:tr w:rsidR="00954079" w14:paraId="3032BC8F" w14:textId="77777777" w:rsidTr="00954079">
        <w:tc>
          <w:tcPr>
            <w:tcW w:w="3573" w:type="dxa"/>
          </w:tcPr>
          <w:p w14:paraId="77AA9326" w14:textId="77777777" w:rsidR="00954079" w:rsidRDefault="00980F7C" w:rsidP="00954079">
            <w:r>
              <w:t>*</w:t>
            </w:r>
            <w:r w:rsidR="00954079">
              <w:t>LEAD-HOLE</w:t>
            </w:r>
            <w:r>
              <w:t>*</w:t>
            </w:r>
          </w:p>
        </w:tc>
        <w:tc>
          <w:tcPr>
            <w:tcW w:w="788" w:type="dxa"/>
          </w:tcPr>
          <w:p w14:paraId="65DC0BD1" w14:textId="77777777" w:rsidR="00954079" w:rsidRDefault="00954079" w:rsidP="00107DE4">
            <w:r>
              <w:t>Bool</w:t>
            </w:r>
          </w:p>
        </w:tc>
        <w:tc>
          <w:tcPr>
            <w:tcW w:w="5776" w:type="dxa"/>
          </w:tcPr>
          <w:p w14:paraId="45BE4A3C" w14:textId="77777777" w:rsidR="00954079" w:rsidRDefault="00954079" w:rsidP="00107DE4">
            <w:r>
              <w:t>T if it's an internal geometry else nil</w:t>
            </w:r>
          </w:p>
        </w:tc>
      </w:tr>
      <w:tr w:rsidR="00954079" w14:paraId="32CF412A" w14:textId="77777777" w:rsidTr="00954079">
        <w:tc>
          <w:tcPr>
            <w:tcW w:w="3573" w:type="dxa"/>
          </w:tcPr>
          <w:p w14:paraId="25788ED8" w14:textId="77777777" w:rsidR="00954079" w:rsidRDefault="00980F7C" w:rsidP="00954079">
            <w:r>
              <w:t>*</w:t>
            </w:r>
            <w:r w:rsidR="00954079">
              <w:t>LEAD-CLOSED</w:t>
            </w:r>
            <w:r>
              <w:t>*</w:t>
            </w:r>
          </w:p>
        </w:tc>
        <w:tc>
          <w:tcPr>
            <w:tcW w:w="788" w:type="dxa"/>
          </w:tcPr>
          <w:p w14:paraId="1D0CC698" w14:textId="77777777" w:rsidR="00954079" w:rsidRDefault="00954079" w:rsidP="00107DE4">
            <w:r>
              <w:t>Bool</w:t>
            </w:r>
          </w:p>
        </w:tc>
        <w:tc>
          <w:tcPr>
            <w:tcW w:w="5776" w:type="dxa"/>
          </w:tcPr>
          <w:p w14:paraId="0E2B6BB2" w14:textId="77777777" w:rsidR="00954079" w:rsidRDefault="00954079" w:rsidP="00107DE4">
            <w:r>
              <w:t>T if it's a closed geometry else nil.</w:t>
            </w:r>
          </w:p>
        </w:tc>
      </w:tr>
      <w:tr w:rsidR="00954079" w14:paraId="07650E0E" w14:textId="77777777" w:rsidTr="00954079">
        <w:tc>
          <w:tcPr>
            <w:tcW w:w="3573" w:type="dxa"/>
          </w:tcPr>
          <w:p w14:paraId="5403B642" w14:textId="77777777" w:rsidR="00954079" w:rsidRDefault="00980F7C" w:rsidP="00954079">
            <w:r>
              <w:t>*</w:t>
            </w:r>
            <w:r w:rsidR="00954079">
              <w:t>LEAD-LENGTH</w:t>
            </w:r>
            <w:r>
              <w:t>*</w:t>
            </w:r>
          </w:p>
        </w:tc>
        <w:tc>
          <w:tcPr>
            <w:tcW w:w="788" w:type="dxa"/>
          </w:tcPr>
          <w:p w14:paraId="2D73DF30" w14:textId="77777777" w:rsidR="00954079" w:rsidRDefault="00954079" w:rsidP="00107DE4">
            <w:r>
              <w:t>Real</w:t>
            </w:r>
          </w:p>
        </w:tc>
        <w:tc>
          <w:tcPr>
            <w:tcW w:w="5776" w:type="dxa"/>
          </w:tcPr>
          <w:p w14:paraId="51460CC7" w14:textId="77777777" w:rsidR="00954079" w:rsidRDefault="00954079" w:rsidP="00107DE4">
            <w:r>
              <w:t>The perimeter of the geometry in mm</w:t>
            </w:r>
          </w:p>
        </w:tc>
      </w:tr>
      <w:tr w:rsidR="00954079" w14:paraId="20F816AF" w14:textId="77777777" w:rsidTr="00954079">
        <w:tc>
          <w:tcPr>
            <w:tcW w:w="3573" w:type="dxa"/>
          </w:tcPr>
          <w:p w14:paraId="4AD8E7CE" w14:textId="77777777" w:rsidR="00954079" w:rsidRDefault="00980F7C" w:rsidP="00954079">
            <w:r>
              <w:t>*</w:t>
            </w:r>
            <w:r w:rsidR="00954079">
              <w:t>LEAD-AREA</w:t>
            </w:r>
            <w:r>
              <w:t>*</w:t>
            </w:r>
          </w:p>
        </w:tc>
        <w:tc>
          <w:tcPr>
            <w:tcW w:w="788" w:type="dxa"/>
          </w:tcPr>
          <w:p w14:paraId="7E41B6EE" w14:textId="77777777" w:rsidR="00954079" w:rsidRDefault="00954079" w:rsidP="00107DE4">
            <w:r>
              <w:t>Real</w:t>
            </w:r>
          </w:p>
        </w:tc>
        <w:tc>
          <w:tcPr>
            <w:tcW w:w="5776" w:type="dxa"/>
          </w:tcPr>
          <w:p w14:paraId="3A13B449" w14:textId="77777777" w:rsidR="00954079" w:rsidRDefault="00954079" w:rsidP="00107DE4">
            <w:r>
              <w:t>The area of the hole if it's a hole else the area of the part.</w:t>
            </w:r>
          </w:p>
        </w:tc>
      </w:tr>
      <w:tr w:rsidR="00954079" w14:paraId="508F5334" w14:textId="77777777" w:rsidTr="00954079">
        <w:tc>
          <w:tcPr>
            <w:tcW w:w="3573" w:type="dxa"/>
          </w:tcPr>
          <w:p w14:paraId="688AF9F5" w14:textId="77777777" w:rsidR="00954079" w:rsidRDefault="00980F7C" w:rsidP="00954079">
            <w:r>
              <w:t>*</w:t>
            </w:r>
            <w:r w:rsidR="00954079">
              <w:t>LEAD-XSIZE</w:t>
            </w:r>
            <w:r>
              <w:t>*</w:t>
            </w:r>
          </w:p>
        </w:tc>
        <w:tc>
          <w:tcPr>
            <w:tcW w:w="788" w:type="dxa"/>
          </w:tcPr>
          <w:p w14:paraId="36A429A9" w14:textId="77777777" w:rsidR="00954079" w:rsidRDefault="00954079" w:rsidP="00107DE4">
            <w:r>
              <w:t>Real</w:t>
            </w:r>
          </w:p>
        </w:tc>
        <w:tc>
          <w:tcPr>
            <w:tcW w:w="5776" w:type="dxa"/>
          </w:tcPr>
          <w:p w14:paraId="52DF0352" w14:textId="77777777" w:rsidR="00954079" w:rsidRDefault="00954079" w:rsidP="00107DE4">
            <w:r>
              <w:t>The size in X in mm</w:t>
            </w:r>
          </w:p>
        </w:tc>
      </w:tr>
      <w:tr w:rsidR="00954079" w14:paraId="408DE42C" w14:textId="77777777" w:rsidTr="00954079">
        <w:tc>
          <w:tcPr>
            <w:tcW w:w="3573" w:type="dxa"/>
          </w:tcPr>
          <w:p w14:paraId="2577D9BE" w14:textId="77777777" w:rsidR="00954079" w:rsidRDefault="00980F7C" w:rsidP="00954079">
            <w:r>
              <w:t>*</w:t>
            </w:r>
            <w:r w:rsidR="00954079">
              <w:t>LEAD-CIRCLE</w:t>
            </w:r>
            <w:r>
              <w:t>*</w:t>
            </w:r>
          </w:p>
        </w:tc>
        <w:tc>
          <w:tcPr>
            <w:tcW w:w="788" w:type="dxa"/>
          </w:tcPr>
          <w:p w14:paraId="01E91E6D" w14:textId="77777777" w:rsidR="00954079" w:rsidRDefault="00954079" w:rsidP="00107DE4">
            <w:r>
              <w:t>Bool</w:t>
            </w:r>
          </w:p>
        </w:tc>
        <w:tc>
          <w:tcPr>
            <w:tcW w:w="5776" w:type="dxa"/>
          </w:tcPr>
          <w:p w14:paraId="6740EB40" w14:textId="77777777" w:rsidR="00954079" w:rsidRDefault="00954079" w:rsidP="00107DE4">
            <w:r>
              <w:t>T if it's a circular hole else nil</w:t>
            </w:r>
          </w:p>
        </w:tc>
      </w:tr>
    </w:tbl>
    <w:p w14:paraId="1E774860" w14:textId="77777777" w:rsidR="00954079" w:rsidRDefault="00954079" w:rsidP="00107DE4">
      <w:r>
        <w:t>You can also use all machine and material variables in the script.</w:t>
      </w:r>
    </w:p>
    <w:p w14:paraId="61203CED" w14:textId="77777777" w:rsidR="00107DE4" w:rsidRDefault="00107DE4" w:rsidP="00954079">
      <w:pPr>
        <w:pStyle w:val="Rubrik2"/>
      </w:pPr>
      <w:bookmarkStart w:id="785" w:name="_(LEAD-SET_type_name"/>
      <w:bookmarkStart w:id="786" w:name="_Toc359406344"/>
      <w:bookmarkEnd w:id="785"/>
      <w:r>
        <w:t>(</w:t>
      </w:r>
      <w:hyperlink w:anchor="_(LEAD-SET_type_name" w:history="1">
        <w:r w:rsidRPr="00A658F2">
          <w:rPr>
            <w:rStyle w:val="Hyperlnk"/>
            <w:bdr w:val="none" w:sz="0" w:space="0" w:color="auto"/>
          </w:rPr>
          <w:t>LEAD-SET</w:t>
        </w:r>
      </w:hyperlink>
      <w:r>
        <w:t xml:space="preserve"> type name </w:t>
      </w:r>
      <w:proofErr w:type="spellStart"/>
      <w:r w:rsidR="00954079">
        <w:t>dynmax</w:t>
      </w:r>
      <w:proofErr w:type="spellEnd"/>
      <w:r>
        <w:t xml:space="preserve"> </w:t>
      </w:r>
      <w:proofErr w:type="spellStart"/>
      <w:r w:rsidR="00954079">
        <w:t>dynmin</w:t>
      </w:r>
      <w:proofErr w:type="spellEnd"/>
      <w:r>
        <w:t xml:space="preserve"> inradius </w:t>
      </w:r>
      <w:proofErr w:type="spellStart"/>
      <w:r>
        <w:t>inangle</w:t>
      </w:r>
      <w:proofErr w:type="spellEnd"/>
      <w:r>
        <w:t xml:space="preserve"> </w:t>
      </w:r>
      <w:proofErr w:type="spellStart"/>
      <w:r>
        <w:t>outlength</w:t>
      </w:r>
      <w:proofErr w:type="spellEnd"/>
      <w:r>
        <w:t xml:space="preserve"> </w:t>
      </w:r>
      <w:proofErr w:type="spellStart"/>
      <w:r>
        <w:t>outradius</w:t>
      </w:r>
      <w:proofErr w:type="spellEnd"/>
      <w:r>
        <w:t xml:space="preserve"> </w:t>
      </w:r>
      <w:proofErr w:type="spellStart"/>
      <w:r>
        <w:t>outangle</w:t>
      </w:r>
      <w:proofErr w:type="spellEnd"/>
      <w:r>
        <w:t xml:space="preserve"> overcut </w:t>
      </w:r>
      <w:proofErr w:type="spellStart"/>
      <w:r>
        <w:t>piercingtype</w:t>
      </w:r>
      <w:proofErr w:type="spellEnd"/>
      <w:r>
        <w:t>)</w:t>
      </w:r>
      <w:bookmarkEnd w:id="786"/>
    </w:p>
    <w:p w14:paraId="2CCE36D3" w14:textId="77777777" w:rsidR="00107DE4" w:rsidRPr="001011D1" w:rsidRDefault="00954079" w:rsidP="00107DE4">
      <w:proofErr w:type="gramStart"/>
      <w:r w:rsidRPr="001011D1">
        <w:t xml:space="preserve">Type </w:t>
      </w:r>
      <w:r w:rsidR="00107DE4" w:rsidRPr="001011D1">
        <w:t>:</w:t>
      </w:r>
      <w:proofErr w:type="gramEnd"/>
      <w:r w:rsidR="00107DE4" w:rsidRPr="001011D1">
        <w:t xml:space="preserve"> 0=Outer 1=Inner 2=Corner 3=Alternative</w:t>
      </w:r>
    </w:p>
    <w:p w14:paraId="7E1A179D" w14:textId="77777777" w:rsidR="00107DE4" w:rsidRPr="001011D1" w:rsidRDefault="001011D1" w:rsidP="00107DE4">
      <w:r w:rsidRPr="001011D1">
        <w:t xml:space="preserve">If </w:t>
      </w:r>
      <w:proofErr w:type="spellStart"/>
      <w:r w:rsidRPr="001011D1">
        <w:t>dynmin</w:t>
      </w:r>
      <w:proofErr w:type="spellEnd"/>
      <w:r w:rsidRPr="001011D1">
        <w:t xml:space="preserve"> &lt; </w:t>
      </w:r>
      <w:proofErr w:type="spellStart"/>
      <w:r w:rsidRPr="001011D1">
        <w:t>dynmax</w:t>
      </w:r>
      <w:proofErr w:type="spellEnd"/>
      <w:r w:rsidRPr="001011D1">
        <w:t xml:space="preserve"> then the l</w:t>
      </w:r>
      <w:r>
        <w:t>ead will dynamic</w:t>
      </w:r>
    </w:p>
    <w:p w14:paraId="4A08CF81" w14:textId="77777777" w:rsidR="00107DE4" w:rsidRDefault="00107DE4" w:rsidP="00107DE4">
      <w:proofErr w:type="spellStart"/>
      <w:r>
        <w:t>piercingtype</w:t>
      </w:r>
      <w:proofErr w:type="spellEnd"/>
      <w:r>
        <w:t xml:space="preserve"> 0-6</w:t>
      </w:r>
    </w:p>
    <w:p w14:paraId="4F0D703D" w14:textId="77777777" w:rsidR="00107DE4" w:rsidRDefault="001011D1" w:rsidP="00107DE4">
      <w:proofErr w:type="spellStart"/>
      <w:r>
        <w:t>inangle</w:t>
      </w:r>
      <w:proofErr w:type="spellEnd"/>
      <w:r>
        <w:t xml:space="preserve"> </w:t>
      </w:r>
      <w:proofErr w:type="spellStart"/>
      <w:r>
        <w:t>och</w:t>
      </w:r>
      <w:proofErr w:type="spellEnd"/>
      <w:r>
        <w:t xml:space="preserve"> </w:t>
      </w:r>
      <w:proofErr w:type="spellStart"/>
      <w:r>
        <w:t>outangle</w:t>
      </w:r>
      <w:proofErr w:type="spellEnd"/>
      <w:r>
        <w:t xml:space="preserve"> are in degree.</w:t>
      </w:r>
    </w:p>
    <w:p w14:paraId="5197AEF9" w14:textId="77777777" w:rsidR="004E3A31" w:rsidRDefault="00D14DD3" w:rsidP="004E3A31">
      <w:pPr>
        <w:pStyle w:val="Rubrik1"/>
      </w:pPr>
      <w:bookmarkStart w:id="787" w:name="_Toc359406346"/>
      <w:bookmarkStart w:id="788" w:name="_Toc23341694"/>
      <w:r>
        <w:t>Old rep</w:t>
      </w:r>
      <w:r w:rsidR="004E3A31">
        <w:t>orts</w:t>
      </w:r>
      <w:bookmarkEnd w:id="787"/>
      <w:r>
        <w:t xml:space="preserve"> system (before 2018.</w:t>
      </w:r>
      <w:r w:rsidR="000C0088">
        <w:t>4</w:t>
      </w:r>
      <w:r>
        <w:t>)</w:t>
      </w:r>
      <w:bookmarkEnd w:id="788"/>
    </w:p>
    <w:p w14:paraId="432065FE" w14:textId="77777777" w:rsidR="004E3A31" w:rsidRDefault="004E3A31" w:rsidP="004E3A31">
      <w:pPr>
        <w:pStyle w:val="Rubrik2"/>
      </w:pPr>
      <w:bookmarkStart w:id="789" w:name="_Toc359406347"/>
      <w:r>
        <w:t>Overview</w:t>
      </w:r>
      <w:bookmarkEnd w:id="789"/>
    </w:p>
    <w:p w14:paraId="4CF58B74" w14:textId="77777777" w:rsidR="004E3A31" w:rsidRDefault="004E3A31" w:rsidP="004E3A31">
      <w:pPr>
        <w:rPr>
          <w:rFonts w:ascii="Arial" w:hAnsi="Arial" w:cs="Arial"/>
          <w:color w:val="000000"/>
          <w:sz w:val="19"/>
          <w:szCs w:val="19"/>
        </w:rPr>
      </w:pPr>
      <w:r>
        <w:rPr>
          <w:rFonts w:ascii="Arial" w:hAnsi="Arial" w:cs="Arial"/>
          <w:color w:val="000000"/>
          <w:sz w:val="19"/>
          <w:szCs w:val="19"/>
        </w:rPr>
        <w:t xml:space="preserve">When running a report in IGEMS a template report file is populated with data from IGEMS and generates a document that can be save and/or printed. The template </w:t>
      </w:r>
      <w:r w:rsidR="00C57FF5">
        <w:rPr>
          <w:rFonts w:ascii="Arial" w:hAnsi="Arial" w:cs="Arial"/>
          <w:color w:val="000000"/>
          <w:sz w:val="19"/>
          <w:szCs w:val="19"/>
        </w:rPr>
        <w:t>files have</w:t>
      </w:r>
      <w:r>
        <w:rPr>
          <w:rFonts w:ascii="Arial" w:hAnsi="Arial" w:cs="Arial"/>
          <w:color w:val="000000"/>
          <w:sz w:val="19"/>
          <w:szCs w:val="19"/>
        </w:rPr>
        <w:t xml:space="preserve"> </w:t>
      </w:r>
      <w:proofErr w:type="gramStart"/>
      <w:r>
        <w:rPr>
          <w:rFonts w:ascii="Arial" w:hAnsi="Arial" w:cs="Arial"/>
          <w:color w:val="000000"/>
          <w:sz w:val="19"/>
          <w:szCs w:val="19"/>
        </w:rPr>
        <w:t>extension .tig</w:t>
      </w:r>
      <w:proofErr w:type="gramEnd"/>
      <w:r>
        <w:rPr>
          <w:rFonts w:ascii="Arial" w:hAnsi="Arial" w:cs="Arial"/>
          <w:color w:val="000000"/>
          <w:sz w:val="19"/>
          <w:szCs w:val="19"/>
        </w:rPr>
        <w:t xml:space="preserve">. For every type of </w:t>
      </w:r>
      <w:proofErr w:type="gramStart"/>
      <w:r>
        <w:rPr>
          <w:rFonts w:ascii="Arial" w:hAnsi="Arial" w:cs="Arial"/>
          <w:color w:val="000000"/>
          <w:sz w:val="19"/>
          <w:szCs w:val="19"/>
        </w:rPr>
        <w:t>report</w:t>
      </w:r>
      <w:proofErr w:type="gramEnd"/>
      <w:r>
        <w:rPr>
          <w:rFonts w:ascii="Arial" w:hAnsi="Arial" w:cs="Arial"/>
          <w:color w:val="000000"/>
          <w:sz w:val="19"/>
          <w:szCs w:val="19"/>
        </w:rPr>
        <w:t xml:space="preserve"> you can make your own customized reports of that type.</w:t>
      </w:r>
    </w:p>
    <w:p w14:paraId="02F3B43D" w14:textId="77777777" w:rsidR="004E3A31" w:rsidRDefault="004E3A31" w:rsidP="004E3A31">
      <w:r>
        <w:rPr>
          <w:rFonts w:ascii="Arial" w:hAnsi="Arial" w:cs="Arial"/>
          <w:color w:val="000000"/>
          <w:sz w:val="19"/>
          <w:szCs w:val="19"/>
        </w:rPr>
        <w:t xml:space="preserve">The reports are located in the IGEMS shared folder under the folder Reports. Each type of report has </w:t>
      </w:r>
      <w:r w:rsidR="00C57FF5">
        <w:rPr>
          <w:rFonts w:ascii="Arial" w:hAnsi="Arial" w:cs="Arial"/>
          <w:color w:val="000000"/>
          <w:sz w:val="19"/>
          <w:szCs w:val="19"/>
        </w:rPr>
        <w:t>its</w:t>
      </w:r>
      <w:r>
        <w:rPr>
          <w:rFonts w:ascii="Arial" w:hAnsi="Arial" w:cs="Arial"/>
          <w:color w:val="000000"/>
          <w:sz w:val="19"/>
          <w:szCs w:val="19"/>
        </w:rPr>
        <w:t xml:space="preserve"> own subfolder. </w:t>
      </w:r>
    </w:p>
    <w:p w14:paraId="5A564C7E"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CostEstimate</w:t>
      </w:r>
      <w:proofErr w:type="spellEnd"/>
    </w:p>
    <w:p w14:paraId="3BC170C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Inlay</w:t>
      </w:r>
    </w:p>
    <w:p w14:paraId="0710DF43"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Nest</w:t>
      </w:r>
    </w:p>
    <w:p w14:paraId="2D51B3B4"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Organizer</w:t>
      </w:r>
    </w:p>
    <w:p w14:paraId="3267DA3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Postprocessor</w:t>
      </w:r>
    </w:p>
    <w:p w14:paraId="552BDB1B" w14:textId="77777777" w:rsidR="004E3A31" w:rsidRDefault="004E3A31" w:rsidP="00E868A6">
      <w:pPr>
        <w:numPr>
          <w:ilvl w:val="0"/>
          <w:numId w:val="11"/>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SheetInventory</w:t>
      </w:r>
      <w:proofErr w:type="spellEnd"/>
    </w:p>
    <w:p w14:paraId="0E817434" w14:textId="77777777" w:rsidR="004E3A31" w:rsidRDefault="004E3A31" w:rsidP="004E3A31">
      <w:pPr>
        <w:rPr>
          <w:rFonts w:ascii="Times New Roman" w:hAnsi="Times New Roman" w:cs="Times New Roman"/>
          <w:sz w:val="24"/>
          <w:szCs w:val="24"/>
        </w:rPr>
      </w:pPr>
      <w:r>
        <w:rPr>
          <w:rFonts w:ascii="Arial" w:hAnsi="Arial" w:cs="Arial"/>
          <w:color w:val="000000"/>
          <w:sz w:val="19"/>
          <w:szCs w:val="19"/>
        </w:rPr>
        <w:t>These are the different types of reports shipped with IGEMS.</w:t>
      </w:r>
      <w:r>
        <w:br/>
      </w:r>
      <w:r>
        <w:rPr>
          <w:rFonts w:ascii="Arial" w:hAnsi="Arial" w:cs="Arial"/>
          <w:color w:val="000000"/>
          <w:sz w:val="19"/>
          <w:szCs w:val="19"/>
        </w:rPr>
        <w:t>In each subfolder all the reports of that type are placed.</w:t>
      </w:r>
      <w:r>
        <w:br/>
      </w:r>
      <w:r>
        <w:rPr>
          <w:rFonts w:ascii="Arial" w:hAnsi="Arial" w:cs="Arial"/>
          <w:color w:val="000000"/>
          <w:sz w:val="19"/>
          <w:szCs w:val="19"/>
        </w:rPr>
        <w:t>A report consists of the following files.</w:t>
      </w:r>
    </w:p>
    <w:p w14:paraId="175396C1"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filename.tig</w:t>
      </w:r>
      <w:proofErr w:type="spellEnd"/>
    </w:p>
    <w:p w14:paraId="7CCB35DD"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the report template</w:t>
      </w:r>
    </w:p>
    <w:p w14:paraId="1ADE51A1"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filename.xml</w:t>
      </w:r>
    </w:p>
    <w:p w14:paraId="5DEE4828"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a settings file with all LISP tags and other settings</w:t>
      </w:r>
    </w:p>
    <w:p w14:paraId="195308FD" w14:textId="77777777" w:rsidR="004E3A31" w:rsidRDefault="004E3A31" w:rsidP="00E868A6">
      <w:pPr>
        <w:numPr>
          <w:ilvl w:val="0"/>
          <w:numId w:val="12"/>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filename.lsp</w:t>
      </w:r>
      <w:proofErr w:type="spellEnd"/>
    </w:p>
    <w:p w14:paraId="218C9F50" w14:textId="77777777" w:rsidR="004E3A31" w:rsidRDefault="004E3A31" w:rsidP="00E868A6">
      <w:pPr>
        <w:numPr>
          <w:ilvl w:val="1"/>
          <w:numId w:val="1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This is the startup-script that can be attached to a report</w:t>
      </w:r>
    </w:p>
    <w:p w14:paraId="2AC88BE4" w14:textId="77777777" w:rsidR="004E3A31" w:rsidRDefault="004E3A31" w:rsidP="004E3A31">
      <w:pPr>
        <w:rPr>
          <w:rFonts w:ascii="Times New Roman" w:hAnsi="Times New Roman" w:cs="Times New Roman"/>
          <w:sz w:val="24"/>
          <w:szCs w:val="24"/>
        </w:rPr>
      </w:pPr>
      <w:r>
        <w:br/>
      </w:r>
      <w:r>
        <w:rPr>
          <w:rFonts w:ascii="Arial" w:hAnsi="Arial" w:cs="Arial"/>
          <w:color w:val="000000"/>
          <w:sz w:val="19"/>
          <w:szCs w:val="19"/>
        </w:rPr>
        <w:t>The report system has two states. The generated report and the edit state.</w:t>
      </w:r>
      <w:r>
        <w:br/>
      </w:r>
      <w:r>
        <w:rPr>
          <w:rFonts w:ascii="Arial" w:hAnsi="Arial" w:cs="Arial"/>
          <w:color w:val="000000"/>
          <w:sz w:val="19"/>
          <w:szCs w:val="19"/>
        </w:rPr>
        <w:t xml:space="preserve">To switch between the generated report and the edit state press </w:t>
      </w:r>
      <w:r>
        <w:rPr>
          <w:rFonts w:ascii="Arial" w:hAnsi="Arial" w:cs="Arial"/>
          <w:i/>
          <w:iCs/>
          <w:color w:val="000000"/>
          <w:sz w:val="19"/>
          <w:szCs w:val="19"/>
        </w:rPr>
        <w:t xml:space="preserve">IGEMS/Toggle report view </w:t>
      </w:r>
      <w:r>
        <w:rPr>
          <w:rFonts w:ascii="Arial" w:hAnsi="Arial" w:cs="Arial"/>
          <w:color w:val="000000"/>
          <w:sz w:val="19"/>
          <w:szCs w:val="19"/>
        </w:rPr>
        <w:t xml:space="preserve">or press F5. </w:t>
      </w:r>
      <w:r>
        <w:br/>
      </w:r>
      <w:r>
        <w:br/>
      </w:r>
      <w:r>
        <w:rPr>
          <w:rFonts w:ascii="Arial" w:hAnsi="Arial" w:cs="Arial"/>
          <w:color w:val="000000"/>
          <w:sz w:val="19"/>
          <w:szCs w:val="19"/>
        </w:rPr>
        <w:t xml:space="preserve">IGEMS is shipped with a number of standard reports. To customize a </w:t>
      </w:r>
      <w:proofErr w:type="gramStart"/>
      <w:r>
        <w:rPr>
          <w:rFonts w:ascii="Arial" w:hAnsi="Arial" w:cs="Arial"/>
          <w:color w:val="000000"/>
          <w:sz w:val="19"/>
          <w:szCs w:val="19"/>
        </w:rPr>
        <w:t>report</w:t>
      </w:r>
      <w:proofErr w:type="gramEnd"/>
      <w:r>
        <w:rPr>
          <w:rFonts w:ascii="Arial" w:hAnsi="Arial" w:cs="Arial"/>
          <w:color w:val="000000"/>
          <w:sz w:val="19"/>
          <w:szCs w:val="19"/>
        </w:rPr>
        <w:t xml:space="preserve"> you need to manipulate the report template. It is not possible to change the standard reports. To create a custom </w:t>
      </w:r>
      <w:proofErr w:type="gramStart"/>
      <w:r>
        <w:rPr>
          <w:rFonts w:ascii="Arial" w:hAnsi="Arial" w:cs="Arial"/>
          <w:color w:val="000000"/>
          <w:sz w:val="19"/>
          <w:szCs w:val="19"/>
        </w:rPr>
        <w:t>report</w:t>
      </w:r>
      <w:proofErr w:type="gramEnd"/>
      <w:r>
        <w:rPr>
          <w:rFonts w:ascii="Arial" w:hAnsi="Arial" w:cs="Arial"/>
          <w:color w:val="000000"/>
          <w:sz w:val="19"/>
          <w:szCs w:val="19"/>
        </w:rPr>
        <w:t xml:space="preserve"> you can do that in several ways.</w:t>
      </w:r>
    </w:p>
    <w:p w14:paraId="6AAB7CC5" w14:textId="77777777" w:rsidR="004E3A31" w:rsidRDefault="004E3A31" w:rsidP="004E3A31">
      <w:pPr>
        <w:pStyle w:val="Rubrik3"/>
      </w:pPr>
      <w:bookmarkStart w:id="790" w:name="_Toc359406348"/>
      <w:r>
        <w:t>Create a custom report using the standard report as a template.</w:t>
      </w:r>
      <w:bookmarkEnd w:id="790"/>
    </w:p>
    <w:p w14:paraId="4FDE94B1"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Run a standard report and press F5 to switch to edit mode.</w:t>
      </w:r>
    </w:p>
    <w:p w14:paraId="28FB1F32"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File/Save as... </w:t>
      </w:r>
      <w:r>
        <w:rPr>
          <w:rFonts w:ascii="Arial" w:hAnsi="Arial" w:cs="Arial"/>
          <w:color w:val="000000"/>
          <w:sz w:val="19"/>
          <w:szCs w:val="19"/>
        </w:rPr>
        <w:t>and save the report template in the same folder under another name.</w:t>
      </w:r>
    </w:p>
    <w:p w14:paraId="44E89349"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You can now start editing your own custom report.</w:t>
      </w:r>
    </w:p>
    <w:p w14:paraId="2967345B" w14:textId="77777777" w:rsidR="004E3A31" w:rsidRDefault="004E3A31" w:rsidP="00E868A6">
      <w:pPr>
        <w:numPr>
          <w:ilvl w:val="0"/>
          <w:numId w:val="1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When running the report from IGEMS a dialog will appear and prompt you to select which report to run.</w:t>
      </w:r>
    </w:p>
    <w:p w14:paraId="775062EB" w14:textId="77777777" w:rsidR="004E3A31" w:rsidRDefault="004E3A31" w:rsidP="004E3A31">
      <w:pPr>
        <w:pStyle w:val="Rubrik3"/>
        <w:rPr>
          <w:rFonts w:ascii="Times New Roman" w:hAnsi="Times New Roman" w:cs="Times New Roman"/>
          <w:sz w:val="27"/>
          <w:szCs w:val="27"/>
        </w:rPr>
      </w:pPr>
      <w:bookmarkStart w:id="791" w:name="_Toc359406349"/>
      <w:r>
        <w:t>Create a custom report from scratch</w:t>
      </w:r>
      <w:bookmarkEnd w:id="791"/>
    </w:p>
    <w:p w14:paraId="61EFC5BC"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Run a report and press F5 to switch to edit mode.</w:t>
      </w:r>
    </w:p>
    <w:p w14:paraId="46819A95"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File/New </w:t>
      </w:r>
      <w:r>
        <w:rPr>
          <w:rFonts w:ascii="Arial" w:hAnsi="Arial" w:cs="Arial"/>
          <w:color w:val="000000"/>
          <w:sz w:val="19"/>
          <w:szCs w:val="19"/>
        </w:rPr>
        <w:t>to create a new document.</w:t>
      </w:r>
    </w:p>
    <w:p w14:paraId="7514256F" w14:textId="77777777" w:rsidR="004E3A31" w:rsidRDefault="004E3A31" w:rsidP="00E868A6">
      <w:pPr>
        <w:numPr>
          <w:ilvl w:val="0"/>
          <w:numId w:val="14"/>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Select </w:t>
      </w:r>
      <w:r>
        <w:rPr>
          <w:rFonts w:ascii="Arial" w:hAnsi="Arial" w:cs="Arial"/>
          <w:i/>
          <w:iCs/>
          <w:color w:val="000000"/>
          <w:sz w:val="19"/>
          <w:szCs w:val="19"/>
        </w:rPr>
        <w:t xml:space="preserve">File/Save </w:t>
      </w:r>
      <w:r>
        <w:rPr>
          <w:rFonts w:ascii="Arial" w:hAnsi="Arial" w:cs="Arial"/>
          <w:color w:val="000000"/>
          <w:sz w:val="19"/>
          <w:szCs w:val="19"/>
        </w:rPr>
        <w:t>and save the file in the same folder.</w:t>
      </w:r>
    </w:p>
    <w:p w14:paraId="20ED1554" w14:textId="77777777" w:rsidR="004E3A31" w:rsidRDefault="004E3A31" w:rsidP="004E3A31">
      <w:pPr>
        <w:pStyle w:val="Rubrik3"/>
        <w:rPr>
          <w:rFonts w:ascii="Times New Roman" w:hAnsi="Times New Roman" w:cs="Times New Roman"/>
          <w:sz w:val="27"/>
          <w:szCs w:val="27"/>
        </w:rPr>
      </w:pPr>
      <w:bookmarkStart w:id="792" w:name="_Toc359406350"/>
      <w:r>
        <w:t>APP reports</w:t>
      </w:r>
      <w:bookmarkEnd w:id="792"/>
    </w:p>
    <w:p w14:paraId="4257F0B0" w14:textId="77777777" w:rsidR="004E3A31" w:rsidRDefault="004E3A31" w:rsidP="004E3A31">
      <w:r>
        <w:rPr>
          <w:rFonts w:ascii="Arial" w:hAnsi="Arial" w:cs="Arial"/>
          <w:color w:val="000000"/>
          <w:sz w:val="19"/>
          <w:szCs w:val="19"/>
        </w:rPr>
        <w:t>Reports can also be generated from the APP section in IGEMS. Here you can make your own totally custom reports. You have to write a LISP app to generate the report data and write a report template file. This will be covered in a separate section below.</w:t>
      </w:r>
    </w:p>
    <w:p w14:paraId="42B95A1E" w14:textId="77777777" w:rsidR="004E3A31" w:rsidRDefault="004E3A31" w:rsidP="004E3A31">
      <w:pPr>
        <w:pStyle w:val="Rubrik2"/>
      </w:pPr>
      <w:bookmarkStart w:id="793" w:name="_Toc359406351"/>
      <w:r>
        <w:rPr>
          <w:rFonts w:ascii="Arial" w:hAnsi="Arial" w:cs="Arial"/>
          <w:color w:val="000000"/>
          <w:sz w:val="24"/>
          <w:szCs w:val="24"/>
        </w:rPr>
        <w:t>Editor overview</w:t>
      </w:r>
      <w:bookmarkEnd w:id="793"/>
    </w:p>
    <w:p w14:paraId="5BC303FE" w14:textId="77777777" w:rsidR="004E3A31" w:rsidRDefault="004E3A31" w:rsidP="004E3A31">
      <w:r>
        <w:rPr>
          <w:rFonts w:ascii="Arial" w:hAnsi="Arial" w:cs="Arial"/>
          <w:color w:val="000000"/>
          <w:sz w:val="19"/>
          <w:szCs w:val="19"/>
        </w:rPr>
        <w:t>The report editor is a simple word processor with built in report features. You can do most common word processing tasks. The generated report can be manually edited before saved or printed. You can export the document to several different formats including .rtf, .doc, .docx, .html, .pdf, .rtf, .xml, .txt. The normal word processing features will not be covered in this document, please contact our support if you need help. The exception is tables. Tables are used extensively when writing report templates so a few notes are in order.</w:t>
      </w:r>
    </w:p>
    <w:p w14:paraId="637D11F8" w14:textId="77777777" w:rsidR="004E3A31" w:rsidRDefault="004E3A31" w:rsidP="004E3A31">
      <w:pPr>
        <w:pStyle w:val="Rubrik4"/>
      </w:pPr>
      <w:bookmarkStart w:id="794" w:name="_Toc359406352"/>
      <w:r>
        <w:t>Tables</w:t>
      </w:r>
      <w:bookmarkEnd w:id="794"/>
      <w:r>
        <w:t xml:space="preserve"> </w:t>
      </w:r>
    </w:p>
    <w:p w14:paraId="50274A1C" w14:textId="77777777" w:rsidR="004E3A31" w:rsidRDefault="004E3A31" w:rsidP="004E3A31">
      <w:pPr>
        <w:spacing w:after="240"/>
      </w:pPr>
      <w:r>
        <w:rPr>
          <w:rFonts w:ascii="Arial" w:hAnsi="Arial" w:cs="Arial"/>
          <w:color w:val="000000"/>
          <w:sz w:val="19"/>
          <w:szCs w:val="19"/>
        </w:rPr>
        <w:t xml:space="preserve">To insert a table in a </w:t>
      </w:r>
      <w:proofErr w:type="gramStart"/>
      <w:r>
        <w:rPr>
          <w:rFonts w:ascii="Arial" w:hAnsi="Arial" w:cs="Arial"/>
          <w:color w:val="000000"/>
          <w:sz w:val="19"/>
          <w:szCs w:val="19"/>
        </w:rPr>
        <w:t>document</w:t>
      </w:r>
      <w:proofErr w:type="gramEnd"/>
      <w:r>
        <w:rPr>
          <w:rFonts w:ascii="Arial" w:hAnsi="Arial" w:cs="Arial"/>
          <w:color w:val="000000"/>
          <w:sz w:val="19"/>
          <w:szCs w:val="19"/>
        </w:rPr>
        <w:t xml:space="preserve"> select </w:t>
      </w:r>
      <w:r>
        <w:rPr>
          <w:rFonts w:ascii="Arial" w:hAnsi="Arial" w:cs="Arial"/>
          <w:i/>
          <w:iCs/>
          <w:color w:val="000000"/>
          <w:sz w:val="19"/>
          <w:szCs w:val="19"/>
        </w:rPr>
        <w:t xml:space="preserve">Table/Insert/Table </w:t>
      </w:r>
      <w:r>
        <w:rPr>
          <w:rFonts w:ascii="Arial" w:hAnsi="Arial" w:cs="Arial"/>
          <w:color w:val="000000"/>
          <w:sz w:val="19"/>
          <w:szCs w:val="19"/>
        </w:rPr>
        <w:t>from the menu.</w:t>
      </w:r>
      <w:r>
        <w:br/>
      </w:r>
      <w:r>
        <w:rPr>
          <w:rFonts w:ascii="Arial" w:hAnsi="Arial" w:cs="Arial"/>
          <w:color w:val="000000"/>
          <w:sz w:val="19"/>
          <w:szCs w:val="19"/>
        </w:rPr>
        <w:t>Type in the number of rows and columns and press ok.</w:t>
      </w:r>
      <w:r>
        <w:br/>
      </w:r>
      <w:r>
        <w:rPr>
          <w:rFonts w:ascii="Arial" w:hAnsi="Arial" w:cs="Arial"/>
          <w:color w:val="000000"/>
          <w:sz w:val="19"/>
          <w:szCs w:val="19"/>
        </w:rPr>
        <w:t xml:space="preserve">A table is now inserted. The table has all grid lines ON as default. To change the properties of a </w:t>
      </w:r>
      <w:proofErr w:type="gramStart"/>
      <w:r>
        <w:rPr>
          <w:rFonts w:ascii="Arial" w:hAnsi="Arial" w:cs="Arial"/>
          <w:color w:val="000000"/>
          <w:sz w:val="19"/>
          <w:szCs w:val="19"/>
        </w:rPr>
        <w:t>table</w:t>
      </w:r>
      <w:proofErr w:type="gramEnd"/>
      <w:r>
        <w:rPr>
          <w:rFonts w:ascii="Arial" w:hAnsi="Arial" w:cs="Arial"/>
          <w:color w:val="000000"/>
          <w:sz w:val="19"/>
          <w:szCs w:val="19"/>
        </w:rPr>
        <w:t xml:space="preserve"> place the cursor in a table cell and select </w:t>
      </w:r>
      <w:r>
        <w:rPr>
          <w:rFonts w:ascii="Arial" w:hAnsi="Arial" w:cs="Arial"/>
          <w:i/>
          <w:iCs/>
          <w:color w:val="000000"/>
          <w:sz w:val="19"/>
          <w:szCs w:val="19"/>
        </w:rPr>
        <w:t>Table/Select/Table</w:t>
      </w:r>
      <w:r>
        <w:rPr>
          <w:rFonts w:ascii="Arial" w:hAnsi="Arial" w:cs="Arial"/>
          <w:color w:val="000000"/>
          <w:sz w:val="19"/>
          <w:szCs w:val="19"/>
        </w:rPr>
        <w:t xml:space="preserve"> and then select </w:t>
      </w:r>
      <w:r>
        <w:rPr>
          <w:rFonts w:ascii="Arial" w:hAnsi="Arial" w:cs="Arial"/>
          <w:i/>
          <w:iCs/>
          <w:color w:val="000000"/>
          <w:sz w:val="19"/>
          <w:szCs w:val="19"/>
        </w:rPr>
        <w:t>Table/Properties...</w:t>
      </w:r>
      <w:r>
        <w:br/>
      </w:r>
      <w:r>
        <w:rPr>
          <w:rFonts w:ascii="Arial" w:hAnsi="Arial" w:cs="Arial"/>
          <w:color w:val="000000"/>
          <w:sz w:val="19"/>
          <w:szCs w:val="19"/>
        </w:rPr>
        <w:t>A dialog box is presented where you can alter the appearance of a table or individual cells of a table. You can set which grid lines of a table or cell are visible and change the background color etc... In the second tab “Size and formatting” there are two check-boxes that are important.</w:t>
      </w:r>
    </w:p>
    <w:p w14:paraId="0E52E70C" w14:textId="77777777" w:rsidR="004E3A31" w:rsidRDefault="004E3A31" w:rsidP="00E868A6">
      <w:pPr>
        <w:numPr>
          <w:ilvl w:val="0"/>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Allow row to break across pages</w:t>
      </w:r>
    </w:p>
    <w:p w14:paraId="1D7666CB" w14:textId="77777777" w:rsidR="004E3A31" w:rsidRDefault="004E3A31" w:rsidP="00E868A6">
      <w:pPr>
        <w:numPr>
          <w:ilvl w:val="1"/>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If this box is checked a table row can be broken on multiple pages. If you want a table row to stay on one page you must uncheck this box. </w:t>
      </w:r>
    </w:p>
    <w:p w14:paraId="62522C65" w14:textId="77777777" w:rsidR="004E3A31" w:rsidRDefault="004E3A31" w:rsidP="00E868A6">
      <w:pPr>
        <w:numPr>
          <w:ilvl w:val="0"/>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Repeat as header row at the top of each page</w:t>
      </w:r>
    </w:p>
    <w:p w14:paraId="057E16CE" w14:textId="77777777" w:rsidR="004E3A31" w:rsidRDefault="004E3A31" w:rsidP="00E868A6">
      <w:pPr>
        <w:numPr>
          <w:ilvl w:val="1"/>
          <w:numId w:val="15"/>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If you select a row in a table and check this box that row will be repeated at the top of each page if the table spans multiple pages.</w:t>
      </w:r>
    </w:p>
    <w:p w14:paraId="513D96D4" w14:textId="77777777" w:rsidR="004E3A31" w:rsidRDefault="004E3A31" w:rsidP="004E3A31">
      <w:pPr>
        <w:pStyle w:val="Rubrik2"/>
      </w:pPr>
      <w:bookmarkStart w:id="795" w:name="_Toc359406353"/>
      <w:r>
        <w:t>Tags</w:t>
      </w:r>
      <w:bookmarkEnd w:id="795"/>
    </w:p>
    <w:p w14:paraId="42D0337C" w14:textId="77777777" w:rsidR="004E3A31" w:rsidRDefault="004E3A31" w:rsidP="004E3A31">
      <w:r>
        <w:rPr>
          <w:rFonts w:ascii="Arial" w:hAnsi="Arial" w:cs="Arial"/>
          <w:color w:val="000000"/>
          <w:sz w:val="19"/>
          <w:szCs w:val="19"/>
        </w:rPr>
        <w:t>A tag is a text field in the template that will be replaced with data when generating the report.</w:t>
      </w:r>
      <w:r>
        <w:br/>
      </w:r>
      <w:r>
        <w:rPr>
          <w:rFonts w:ascii="Arial" w:hAnsi="Arial" w:cs="Arial"/>
          <w:color w:val="000000"/>
          <w:sz w:val="19"/>
          <w:szCs w:val="19"/>
        </w:rPr>
        <w:t xml:space="preserve">When you move the mouse over a tag the cursor will change to a “hand”. This indicates that the tag has special meaning. You can change the displayed name of the </w:t>
      </w:r>
      <w:proofErr w:type="gramStart"/>
      <w:r>
        <w:rPr>
          <w:rFonts w:ascii="Arial" w:hAnsi="Arial" w:cs="Arial"/>
          <w:color w:val="000000"/>
          <w:sz w:val="19"/>
          <w:szCs w:val="19"/>
        </w:rPr>
        <w:t>tag,</w:t>
      </w:r>
      <w:proofErr w:type="gramEnd"/>
      <w:r>
        <w:rPr>
          <w:rFonts w:ascii="Arial" w:hAnsi="Arial" w:cs="Arial"/>
          <w:color w:val="000000"/>
          <w:sz w:val="19"/>
          <w:szCs w:val="19"/>
        </w:rPr>
        <w:t xml:space="preserve"> you can delete a tag and you can edit a tag.</w:t>
      </w:r>
      <w:r>
        <w:br/>
      </w:r>
      <w:r>
        <w:br/>
      </w:r>
      <w:r>
        <w:rPr>
          <w:rFonts w:ascii="Arial" w:hAnsi="Arial" w:cs="Arial"/>
          <w:color w:val="000000"/>
          <w:sz w:val="19"/>
          <w:szCs w:val="19"/>
        </w:rPr>
        <w:t xml:space="preserve">Double input position. When placing the cursor in a tag the tag is highlighted. As long as the tag is highlighted you can edit the displayed name of the tag. When the cursor is at the start or end of a tag you can press the </w:t>
      </w:r>
      <w:r>
        <w:rPr>
          <w:rFonts w:ascii="Arial" w:hAnsi="Arial" w:cs="Arial"/>
          <w:i/>
          <w:iCs/>
          <w:color w:val="000000"/>
          <w:sz w:val="19"/>
          <w:szCs w:val="19"/>
        </w:rPr>
        <w:t xml:space="preserve">Left Arrow </w:t>
      </w:r>
      <w:r>
        <w:rPr>
          <w:rFonts w:ascii="Arial" w:hAnsi="Arial" w:cs="Arial"/>
          <w:color w:val="000000"/>
          <w:sz w:val="19"/>
          <w:szCs w:val="19"/>
        </w:rPr>
        <w:t xml:space="preserve">key and </w:t>
      </w:r>
      <w:r>
        <w:rPr>
          <w:rFonts w:ascii="Arial" w:hAnsi="Arial" w:cs="Arial"/>
          <w:i/>
          <w:iCs/>
          <w:color w:val="000000"/>
          <w:sz w:val="19"/>
          <w:szCs w:val="19"/>
        </w:rPr>
        <w:t>Right Arrow</w:t>
      </w:r>
      <w:r>
        <w:rPr>
          <w:rFonts w:ascii="Arial" w:hAnsi="Arial" w:cs="Arial"/>
          <w:color w:val="000000"/>
          <w:sz w:val="19"/>
          <w:szCs w:val="19"/>
        </w:rPr>
        <w:t xml:space="preserve"> key to leave the tag. This is called a double input position. </w:t>
      </w:r>
      <w:r>
        <w:br/>
      </w:r>
      <w:r>
        <w:br/>
      </w:r>
      <w:r>
        <w:rPr>
          <w:rFonts w:ascii="Arial" w:hAnsi="Arial" w:cs="Arial"/>
          <w:color w:val="000000"/>
          <w:sz w:val="19"/>
          <w:szCs w:val="19"/>
        </w:rPr>
        <w:t xml:space="preserve">When the report is </w:t>
      </w:r>
      <w:proofErr w:type="gramStart"/>
      <w:r>
        <w:rPr>
          <w:rFonts w:ascii="Arial" w:hAnsi="Arial" w:cs="Arial"/>
          <w:color w:val="000000"/>
          <w:sz w:val="19"/>
          <w:szCs w:val="19"/>
        </w:rPr>
        <w:t>generated</w:t>
      </w:r>
      <w:proofErr w:type="gramEnd"/>
      <w:r>
        <w:rPr>
          <w:rFonts w:ascii="Arial" w:hAnsi="Arial" w:cs="Arial"/>
          <w:color w:val="000000"/>
          <w:sz w:val="19"/>
          <w:szCs w:val="19"/>
        </w:rPr>
        <w:t xml:space="preserve"> the tag is replaced by the data in the tag. The formatting of the tag is retained in the report. All properties of the tag like Font, Size, Color,</w:t>
      </w:r>
      <w:r w:rsidR="00CC4E5E">
        <w:rPr>
          <w:rFonts w:ascii="Arial" w:hAnsi="Arial" w:cs="Arial"/>
          <w:color w:val="000000"/>
          <w:sz w:val="19"/>
          <w:szCs w:val="19"/>
        </w:rPr>
        <w:t xml:space="preserve"> Bold, Italic, Alignment </w:t>
      </w:r>
      <w:proofErr w:type="spellStart"/>
      <w:r w:rsidR="00CC4E5E">
        <w:rPr>
          <w:rFonts w:ascii="Arial" w:hAnsi="Arial" w:cs="Arial"/>
          <w:color w:val="000000"/>
          <w:sz w:val="19"/>
          <w:szCs w:val="19"/>
        </w:rPr>
        <w:t>etc</w:t>
      </w:r>
      <w:proofErr w:type="spellEnd"/>
      <w:r w:rsidR="00CC4E5E">
        <w:rPr>
          <w:rFonts w:ascii="Arial" w:hAnsi="Arial" w:cs="Arial"/>
          <w:color w:val="000000"/>
          <w:sz w:val="19"/>
          <w:szCs w:val="19"/>
        </w:rPr>
        <w:t xml:space="preserve"> </w:t>
      </w:r>
      <w:r>
        <w:rPr>
          <w:rFonts w:ascii="Arial" w:hAnsi="Arial" w:cs="Arial"/>
          <w:color w:val="000000"/>
          <w:sz w:val="19"/>
          <w:szCs w:val="19"/>
        </w:rPr>
        <w:t>is retained.</w:t>
      </w:r>
      <w:r>
        <w:br/>
      </w:r>
      <w:r>
        <w:br/>
      </w:r>
      <w:r>
        <w:rPr>
          <w:rFonts w:ascii="Arial" w:hAnsi="Arial" w:cs="Arial"/>
          <w:color w:val="000000"/>
          <w:sz w:val="19"/>
          <w:szCs w:val="19"/>
        </w:rPr>
        <w:t>Example: We have a tag called Name with data IGEMS Report</w:t>
      </w:r>
      <w:r>
        <w:br/>
      </w:r>
      <w:r>
        <w:rPr>
          <w:rFonts w:ascii="Arial" w:hAnsi="Arial" w:cs="Arial"/>
          <w:b/>
          <w:bCs/>
          <w:i/>
          <w:iCs/>
          <w:color w:val="000000"/>
          <w:sz w:val="19"/>
          <w:szCs w:val="19"/>
          <w:u w:val="single"/>
        </w:rPr>
        <w:t xml:space="preserve">Name </w:t>
      </w:r>
      <w:r>
        <w:rPr>
          <w:rFonts w:ascii="Arial" w:hAnsi="Arial" w:cs="Arial"/>
          <w:color w:val="000000"/>
          <w:sz w:val="19"/>
          <w:szCs w:val="19"/>
        </w:rPr>
        <w:t xml:space="preserve">-&gt; </w:t>
      </w:r>
      <w:r>
        <w:rPr>
          <w:rFonts w:ascii="Arial" w:hAnsi="Arial" w:cs="Arial"/>
          <w:b/>
          <w:bCs/>
          <w:i/>
          <w:iCs/>
          <w:color w:val="000000"/>
          <w:sz w:val="19"/>
          <w:szCs w:val="19"/>
          <w:u w:val="single"/>
        </w:rPr>
        <w:t>IGEMS Report</w:t>
      </w:r>
    </w:p>
    <w:p w14:paraId="4853E82D" w14:textId="77777777" w:rsidR="004E3A31" w:rsidRDefault="004E3A31" w:rsidP="004E3A31">
      <w:pPr>
        <w:pStyle w:val="Rubrik2"/>
      </w:pPr>
      <w:bookmarkStart w:id="796" w:name="_Toc359406354"/>
      <w:r>
        <w:rPr>
          <w:rFonts w:ascii="Arial" w:hAnsi="Arial" w:cs="Arial"/>
          <w:color w:val="000000"/>
          <w:sz w:val="24"/>
          <w:szCs w:val="24"/>
        </w:rPr>
        <w:t>Multiple data tags</w:t>
      </w:r>
      <w:bookmarkEnd w:id="796"/>
    </w:p>
    <w:p w14:paraId="55FECECD" w14:textId="77777777" w:rsidR="004E3A31" w:rsidRDefault="004E3A31" w:rsidP="004E3A31">
      <w:r>
        <w:rPr>
          <w:rFonts w:ascii="Arial" w:hAnsi="Arial" w:cs="Arial"/>
          <w:color w:val="000000"/>
          <w:sz w:val="19"/>
          <w:szCs w:val="19"/>
        </w:rPr>
        <w:t xml:space="preserve">A tag can contain multiple data. For </w:t>
      </w:r>
      <w:proofErr w:type="gramStart"/>
      <w:r>
        <w:rPr>
          <w:rFonts w:ascii="Arial" w:hAnsi="Arial" w:cs="Arial"/>
          <w:color w:val="000000"/>
          <w:sz w:val="19"/>
          <w:szCs w:val="19"/>
        </w:rPr>
        <w:t>example</w:t>
      </w:r>
      <w:proofErr w:type="gramEnd"/>
      <w:r>
        <w:rPr>
          <w:rFonts w:ascii="Arial" w:hAnsi="Arial" w:cs="Arial"/>
          <w:color w:val="000000"/>
          <w:sz w:val="19"/>
          <w:szCs w:val="19"/>
        </w:rPr>
        <w:t xml:space="preserve"> if you run the </w:t>
      </w:r>
      <w:proofErr w:type="spellStart"/>
      <w:r>
        <w:rPr>
          <w:rFonts w:ascii="Arial" w:hAnsi="Arial" w:cs="Arial"/>
          <w:color w:val="000000"/>
          <w:sz w:val="19"/>
          <w:szCs w:val="19"/>
        </w:rPr>
        <w:t>CostEstimate</w:t>
      </w:r>
      <w:proofErr w:type="spellEnd"/>
      <w:r>
        <w:rPr>
          <w:rFonts w:ascii="Arial" w:hAnsi="Arial" w:cs="Arial"/>
          <w:color w:val="000000"/>
          <w:sz w:val="19"/>
          <w:szCs w:val="19"/>
        </w:rPr>
        <w:t xml:space="preserve"> report the tag </w:t>
      </w:r>
      <w:proofErr w:type="spellStart"/>
      <w:r>
        <w:rPr>
          <w:rFonts w:ascii="Arial" w:hAnsi="Arial" w:cs="Arial"/>
          <w:color w:val="000000"/>
          <w:sz w:val="19"/>
          <w:szCs w:val="19"/>
        </w:rPr>
        <w:t>Part.Name</w:t>
      </w:r>
      <w:proofErr w:type="spellEnd"/>
      <w:r>
        <w:rPr>
          <w:rFonts w:ascii="Arial" w:hAnsi="Arial" w:cs="Arial"/>
          <w:color w:val="000000"/>
          <w:sz w:val="19"/>
          <w:szCs w:val="19"/>
        </w:rPr>
        <w:t xml:space="preserve"> will contain the name of all the parts. If you place the tag in the main text of the document it will be replaced with the data for the first part. The only way to display all data of a tag is to place it in a table. If a tag is placed in a table the table will expand and show all data for that tag.</w:t>
      </w:r>
      <w:r>
        <w:br/>
      </w:r>
      <w:r>
        <w:rPr>
          <w:rFonts w:ascii="Arial" w:hAnsi="Arial" w:cs="Arial"/>
          <w:color w:val="000000"/>
          <w:sz w:val="19"/>
          <w:szCs w:val="19"/>
        </w:rPr>
        <w:t>Example:</w:t>
      </w:r>
    </w:p>
    <w:tbl>
      <w:tblPr>
        <w:tblW w:w="7814" w:type="dxa"/>
        <w:tblCellMar>
          <w:top w:w="15" w:type="dxa"/>
          <w:left w:w="15" w:type="dxa"/>
          <w:bottom w:w="15" w:type="dxa"/>
          <w:right w:w="15" w:type="dxa"/>
        </w:tblCellMar>
        <w:tblLook w:val="04A0" w:firstRow="1" w:lastRow="0" w:firstColumn="1" w:lastColumn="0" w:noHBand="0" w:noVBand="1"/>
      </w:tblPr>
      <w:tblGrid>
        <w:gridCol w:w="1016"/>
        <w:gridCol w:w="1386"/>
        <w:gridCol w:w="1881"/>
        <w:gridCol w:w="1959"/>
        <w:gridCol w:w="1572"/>
      </w:tblGrid>
      <w:tr w:rsidR="004E3A31" w14:paraId="55FFC93F"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B50811D" w14:textId="77777777" w:rsidR="004E3A31" w:rsidRDefault="004E3A31">
            <w:pPr>
              <w:spacing w:line="0" w:lineRule="atLeast"/>
              <w:rPr>
                <w:sz w:val="24"/>
                <w:szCs w:val="24"/>
              </w:rPr>
            </w:pPr>
            <w:r>
              <w:rPr>
                <w:rFonts w:ascii="Arial" w:hAnsi="Arial" w:cs="Arial"/>
                <w:b/>
                <w:bCs/>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4A760BED" w14:textId="77777777" w:rsidR="004E3A31" w:rsidRDefault="004E3A31">
            <w:pPr>
              <w:spacing w:line="0" w:lineRule="atLeast"/>
              <w:rPr>
                <w:sz w:val="24"/>
                <w:szCs w:val="24"/>
              </w:rPr>
            </w:pPr>
            <w:r>
              <w:rPr>
                <w:rFonts w:ascii="Arial" w:hAnsi="Arial" w:cs="Arial"/>
                <w:b/>
                <w:bCs/>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DB46D7F" w14:textId="77777777" w:rsidR="004E3A31" w:rsidRDefault="004E3A31">
            <w:pPr>
              <w:spacing w:line="0" w:lineRule="atLeast"/>
              <w:rPr>
                <w:sz w:val="24"/>
                <w:szCs w:val="24"/>
              </w:rPr>
            </w:pPr>
            <w:r>
              <w:rPr>
                <w:rFonts w:ascii="Arial" w:hAnsi="Arial" w:cs="Arial"/>
                <w:b/>
                <w:bCs/>
                <w:color w:val="000000"/>
                <w:sz w:val="19"/>
                <w:szCs w:val="19"/>
              </w:rPr>
              <w:t>Cutting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DD97846" w14:textId="77777777" w:rsidR="004E3A31" w:rsidRDefault="004E3A31">
            <w:pPr>
              <w:spacing w:line="0" w:lineRule="atLeast"/>
              <w:rPr>
                <w:sz w:val="24"/>
                <w:szCs w:val="24"/>
              </w:rPr>
            </w:pPr>
            <w:r>
              <w:rPr>
                <w:rFonts w:ascii="Arial" w:hAnsi="Arial" w:cs="Arial"/>
                <w:b/>
                <w:bCs/>
                <w:color w:val="000000"/>
                <w:sz w:val="19"/>
                <w:szCs w:val="19"/>
              </w:rPr>
              <w:t>Material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AE81F27" w14:textId="77777777" w:rsidR="004E3A31" w:rsidRDefault="004E3A31">
            <w:pPr>
              <w:spacing w:line="0" w:lineRule="atLeast"/>
              <w:rPr>
                <w:sz w:val="24"/>
                <w:szCs w:val="24"/>
              </w:rPr>
            </w:pPr>
            <w:r>
              <w:rPr>
                <w:rFonts w:ascii="Arial" w:hAnsi="Arial" w:cs="Arial"/>
                <w:b/>
                <w:bCs/>
                <w:color w:val="000000"/>
                <w:sz w:val="19"/>
                <w:szCs w:val="19"/>
              </w:rPr>
              <w:t>Total cost</w:t>
            </w:r>
          </w:p>
        </w:tc>
      </w:tr>
      <w:tr w:rsidR="004E3A31" w14:paraId="239A1B1C"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0D86AED" w14:textId="77777777" w:rsidR="004E3A31" w:rsidRDefault="004E3A31">
            <w:pPr>
              <w:spacing w:line="0" w:lineRule="atLeast"/>
              <w:rPr>
                <w:sz w:val="24"/>
                <w:szCs w:val="24"/>
              </w:rPr>
            </w:pPr>
            <w:r>
              <w:rPr>
                <w:rFonts w:ascii="Arial" w:hAnsi="Arial" w:cs="Arial"/>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98AD54D" w14:textId="77777777" w:rsidR="004E3A31" w:rsidRDefault="004E3A31">
            <w:pPr>
              <w:spacing w:line="0" w:lineRule="atLeast"/>
              <w:rPr>
                <w:sz w:val="24"/>
                <w:szCs w:val="24"/>
              </w:rPr>
            </w:pPr>
            <w:r>
              <w:rPr>
                <w:rFonts w:ascii="Arial" w:hAnsi="Arial" w:cs="Arial"/>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E259E38" w14:textId="77777777" w:rsidR="004E3A31" w:rsidRDefault="004E3A31">
            <w:pPr>
              <w:spacing w:line="0" w:lineRule="atLeast"/>
              <w:rPr>
                <w:sz w:val="24"/>
                <w:szCs w:val="24"/>
              </w:rPr>
            </w:pPr>
            <w:proofErr w:type="spellStart"/>
            <w:r>
              <w:rPr>
                <w:rFonts w:ascii="Arial" w:hAnsi="Arial" w:cs="Arial"/>
                <w:color w:val="000000"/>
                <w:sz w:val="19"/>
                <w:szCs w:val="19"/>
              </w:rPr>
              <w:t>CutCost</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0433D3D7" w14:textId="77777777" w:rsidR="004E3A31" w:rsidRDefault="004E3A31">
            <w:pPr>
              <w:spacing w:line="0" w:lineRule="atLeast"/>
              <w:rPr>
                <w:sz w:val="24"/>
                <w:szCs w:val="24"/>
              </w:rPr>
            </w:pPr>
            <w:proofErr w:type="spellStart"/>
            <w:r>
              <w:rPr>
                <w:rFonts w:ascii="Arial" w:hAnsi="Arial" w:cs="Arial"/>
                <w:color w:val="000000"/>
                <w:sz w:val="19"/>
                <w:szCs w:val="19"/>
              </w:rPr>
              <w:t>MatCost</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3529E92" w14:textId="77777777" w:rsidR="004E3A31" w:rsidRDefault="004E3A31">
            <w:pPr>
              <w:spacing w:line="0" w:lineRule="atLeast"/>
              <w:rPr>
                <w:sz w:val="24"/>
                <w:szCs w:val="24"/>
              </w:rPr>
            </w:pPr>
            <w:proofErr w:type="spellStart"/>
            <w:r>
              <w:rPr>
                <w:rFonts w:ascii="Arial" w:hAnsi="Arial" w:cs="Arial"/>
                <w:color w:val="000000"/>
                <w:sz w:val="19"/>
                <w:szCs w:val="19"/>
              </w:rPr>
              <w:t>TotalCost</w:t>
            </w:r>
            <w:proofErr w:type="spellEnd"/>
          </w:p>
        </w:tc>
      </w:tr>
    </w:tbl>
    <w:p w14:paraId="6A0ED35E" w14:textId="77777777" w:rsidR="004E3A31" w:rsidRDefault="004E3A31" w:rsidP="004E3A31">
      <w:r>
        <w:rPr>
          <w:rFonts w:ascii="Arial" w:hAnsi="Arial" w:cs="Arial"/>
          <w:color w:val="000000"/>
          <w:sz w:val="19"/>
          <w:szCs w:val="19"/>
        </w:rPr>
        <w:t>The first row is normal text and does not contain any tags.</w:t>
      </w:r>
      <w:r>
        <w:br/>
      </w:r>
      <w:r>
        <w:rPr>
          <w:rFonts w:ascii="Arial" w:hAnsi="Arial" w:cs="Arial"/>
          <w:color w:val="000000"/>
          <w:sz w:val="19"/>
          <w:szCs w:val="19"/>
        </w:rPr>
        <w:t>The second row contains tags with multiple data.</w:t>
      </w:r>
      <w:r>
        <w:br/>
      </w:r>
      <w:r>
        <w:rPr>
          <w:rFonts w:ascii="Arial" w:hAnsi="Arial" w:cs="Arial"/>
          <w:color w:val="000000"/>
          <w:sz w:val="19"/>
          <w:szCs w:val="19"/>
        </w:rPr>
        <w:t>When running the report this table will expand and will look like this.</w:t>
      </w:r>
    </w:p>
    <w:tbl>
      <w:tblPr>
        <w:tblW w:w="7814" w:type="dxa"/>
        <w:tblCellMar>
          <w:top w:w="15" w:type="dxa"/>
          <w:left w:w="15" w:type="dxa"/>
          <w:bottom w:w="15" w:type="dxa"/>
          <w:right w:w="15" w:type="dxa"/>
        </w:tblCellMar>
        <w:tblLook w:val="04A0" w:firstRow="1" w:lastRow="0" w:firstColumn="1" w:lastColumn="0" w:noHBand="0" w:noVBand="1"/>
      </w:tblPr>
      <w:tblGrid>
        <w:gridCol w:w="1323"/>
        <w:gridCol w:w="1309"/>
        <w:gridCol w:w="1776"/>
        <w:gridCol w:w="1849"/>
        <w:gridCol w:w="1557"/>
      </w:tblGrid>
      <w:tr w:rsidR="004E3A31" w14:paraId="3B834BC9"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5CFA0F4" w14:textId="77777777" w:rsidR="004E3A31" w:rsidRDefault="004E3A31">
            <w:pPr>
              <w:spacing w:line="0" w:lineRule="atLeast"/>
              <w:rPr>
                <w:sz w:val="24"/>
                <w:szCs w:val="24"/>
              </w:rPr>
            </w:pPr>
            <w:r>
              <w:rPr>
                <w:rFonts w:ascii="Arial" w:hAnsi="Arial" w:cs="Arial"/>
                <w:b/>
                <w:bCs/>
                <w:color w:val="000000"/>
                <w:sz w:val="19"/>
                <w:szCs w:val="19"/>
              </w:rPr>
              <w:t>Name</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195E8862" w14:textId="77777777" w:rsidR="004E3A31" w:rsidRDefault="004E3A31">
            <w:pPr>
              <w:spacing w:line="0" w:lineRule="atLeast"/>
              <w:rPr>
                <w:sz w:val="24"/>
                <w:szCs w:val="24"/>
              </w:rPr>
            </w:pPr>
            <w:r>
              <w:rPr>
                <w:rFonts w:ascii="Arial" w:hAnsi="Arial" w:cs="Arial"/>
                <w:b/>
                <w:bCs/>
                <w:color w:val="000000"/>
                <w:sz w:val="19"/>
                <w:szCs w:val="19"/>
              </w:rPr>
              <w:t>Quantity</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AA2E5FA" w14:textId="77777777" w:rsidR="004E3A31" w:rsidRDefault="004E3A31">
            <w:pPr>
              <w:spacing w:line="0" w:lineRule="atLeast"/>
              <w:rPr>
                <w:sz w:val="24"/>
                <w:szCs w:val="24"/>
              </w:rPr>
            </w:pPr>
            <w:r>
              <w:rPr>
                <w:rFonts w:ascii="Arial" w:hAnsi="Arial" w:cs="Arial"/>
                <w:b/>
                <w:bCs/>
                <w:color w:val="000000"/>
                <w:sz w:val="19"/>
                <w:szCs w:val="19"/>
              </w:rPr>
              <w:t>Cutting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65D8183" w14:textId="77777777" w:rsidR="004E3A31" w:rsidRDefault="004E3A31">
            <w:pPr>
              <w:spacing w:line="0" w:lineRule="atLeast"/>
              <w:rPr>
                <w:sz w:val="24"/>
                <w:szCs w:val="24"/>
              </w:rPr>
            </w:pPr>
            <w:r>
              <w:rPr>
                <w:rFonts w:ascii="Arial" w:hAnsi="Arial" w:cs="Arial"/>
                <w:b/>
                <w:bCs/>
                <w:color w:val="000000"/>
                <w:sz w:val="19"/>
                <w:szCs w:val="19"/>
              </w:rPr>
              <w:t>Material cost</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C3E4253" w14:textId="77777777" w:rsidR="004E3A31" w:rsidRDefault="004E3A31">
            <w:pPr>
              <w:spacing w:line="0" w:lineRule="atLeast"/>
              <w:rPr>
                <w:sz w:val="24"/>
                <w:szCs w:val="24"/>
              </w:rPr>
            </w:pPr>
            <w:r>
              <w:rPr>
                <w:rFonts w:ascii="Arial" w:hAnsi="Arial" w:cs="Arial"/>
                <w:b/>
                <w:bCs/>
                <w:color w:val="000000"/>
                <w:sz w:val="19"/>
                <w:szCs w:val="19"/>
              </w:rPr>
              <w:t>Total cost</w:t>
            </w:r>
          </w:p>
        </w:tc>
      </w:tr>
      <w:tr w:rsidR="004E3A31" w14:paraId="5E471C1D"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6FF2B7F" w14:textId="77777777" w:rsidR="004E3A31" w:rsidRDefault="004E3A31">
            <w:pPr>
              <w:spacing w:line="0" w:lineRule="atLeast"/>
              <w:rPr>
                <w:sz w:val="24"/>
                <w:szCs w:val="24"/>
              </w:rPr>
            </w:pPr>
            <w:r>
              <w:rPr>
                <w:rFonts w:ascii="Arial" w:hAnsi="Arial" w:cs="Arial"/>
                <w:color w:val="000000"/>
                <w:sz w:val="19"/>
                <w:szCs w:val="19"/>
              </w:rPr>
              <w:t>PART-36</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63479EE" w14:textId="77777777" w:rsidR="004E3A31" w:rsidRDefault="004E3A31">
            <w:pPr>
              <w:spacing w:line="0" w:lineRule="atLeast"/>
              <w:rPr>
                <w:sz w:val="24"/>
                <w:szCs w:val="24"/>
              </w:rPr>
            </w:pPr>
            <w:r>
              <w:rPr>
                <w:rFonts w:ascii="Arial" w:hAnsi="Arial" w:cs="Arial"/>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63694A6" w14:textId="77777777" w:rsidR="004E3A31" w:rsidRDefault="004E3A31">
            <w:pPr>
              <w:spacing w:line="0" w:lineRule="atLeast"/>
              <w:rPr>
                <w:sz w:val="24"/>
                <w:szCs w:val="24"/>
              </w:rPr>
            </w:pPr>
            <w:r>
              <w:rPr>
                <w:rFonts w:ascii="Arial" w:hAnsi="Arial" w:cs="Arial"/>
                <w:color w:val="000000"/>
                <w:sz w:val="19"/>
                <w:szCs w:val="19"/>
              </w:rPr>
              <w:t xml:space="preserve">87,93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06F18172" w14:textId="77777777" w:rsidR="004E3A31" w:rsidRDefault="004E3A31">
            <w:pPr>
              <w:spacing w:line="0" w:lineRule="atLeast"/>
              <w:rPr>
                <w:sz w:val="24"/>
                <w:szCs w:val="24"/>
              </w:rPr>
            </w:pPr>
            <w:r>
              <w:rPr>
                <w:rFonts w:ascii="Arial" w:hAnsi="Arial" w:cs="Arial"/>
                <w:color w:val="000000"/>
                <w:sz w:val="19"/>
                <w:szCs w:val="19"/>
              </w:rPr>
              <w:t xml:space="preserve">106,70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9FF9D6B" w14:textId="77777777" w:rsidR="004E3A31" w:rsidRDefault="004E3A31">
            <w:pPr>
              <w:spacing w:line="0" w:lineRule="atLeast"/>
              <w:rPr>
                <w:sz w:val="24"/>
                <w:szCs w:val="24"/>
              </w:rPr>
            </w:pPr>
            <w:r>
              <w:rPr>
                <w:rFonts w:ascii="Arial" w:hAnsi="Arial" w:cs="Arial"/>
                <w:color w:val="000000"/>
                <w:sz w:val="19"/>
                <w:szCs w:val="19"/>
              </w:rPr>
              <w:t xml:space="preserve">973,16 </w:t>
            </w:r>
            <w:proofErr w:type="spellStart"/>
            <w:r>
              <w:rPr>
                <w:rFonts w:ascii="Arial" w:hAnsi="Arial" w:cs="Arial"/>
                <w:color w:val="000000"/>
                <w:sz w:val="19"/>
                <w:szCs w:val="19"/>
              </w:rPr>
              <w:t>kr</w:t>
            </w:r>
            <w:proofErr w:type="spellEnd"/>
          </w:p>
        </w:tc>
      </w:tr>
      <w:tr w:rsidR="004E3A31" w14:paraId="5C9513B4"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690E6351" w14:textId="77777777" w:rsidR="004E3A31" w:rsidRDefault="004E3A31">
            <w:pPr>
              <w:spacing w:line="0" w:lineRule="atLeast"/>
              <w:rPr>
                <w:sz w:val="24"/>
                <w:szCs w:val="24"/>
              </w:rPr>
            </w:pPr>
            <w:r>
              <w:rPr>
                <w:rFonts w:ascii="Arial" w:hAnsi="Arial" w:cs="Arial"/>
                <w:color w:val="000000"/>
                <w:sz w:val="19"/>
                <w:szCs w:val="19"/>
              </w:rPr>
              <w:t>PART-37</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68051202" w14:textId="77777777" w:rsidR="004E3A31" w:rsidRDefault="004E3A31">
            <w:pPr>
              <w:spacing w:line="0" w:lineRule="atLeast"/>
              <w:rPr>
                <w:sz w:val="24"/>
                <w:szCs w:val="24"/>
              </w:rPr>
            </w:pPr>
            <w:r>
              <w:rPr>
                <w:rFonts w:ascii="Arial" w:hAnsi="Arial" w:cs="Arial"/>
                <w:color w:val="000000"/>
                <w:sz w:val="19"/>
                <w:szCs w:val="19"/>
              </w:rPr>
              <w:t>12</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2590D309" w14:textId="77777777" w:rsidR="004E3A31" w:rsidRDefault="004E3A31">
            <w:pPr>
              <w:spacing w:line="0" w:lineRule="atLeast"/>
              <w:rPr>
                <w:sz w:val="24"/>
                <w:szCs w:val="24"/>
              </w:rPr>
            </w:pPr>
            <w:r>
              <w:rPr>
                <w:rFonts w:ascii="Arial" w:hAnsi="Arial" w:cs="Arial"/>
                <w:color w:val="000000"/>
                <w:sz w:val="19"/>
                <w:szCs w:val="19"/>
              </w:rPr>
              <w:t xml:space="preserve">113,01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3FFCC0DC" w14:textId="77777777" w:rsidR="004E3A31" w:rsidRDefault="004E3A31">
            <w:pPr>
              <w:spacing w:line="0" w:lineRule="atLeast"/>
              <w:rPr>
                <w:sz w:val="24"/>
                <w:szCs w:val="24"/>
              </w:rPr>
            </w:pPr>
            <w:r>
              <w:rPr>
                <w:rFonts w:ascii="Arial" w:hAnsi="Arial" w:cs="Arial"/>
                <w:color w:val="000000"/>
                <w:sz w:val="19"/>
                <w:szCs w:val="19"/>
              </w:rPr>
              <w:t xml:space="preserve">447,32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E7F816D" w14:textId="77777777" w:rsidR="004E3A31" w:rsidRDefault="004E3A31">
            <w:pPr>
              <w:spacing w:line="0" w:lineRule="atLeast"/>
              <w:rPr>
                <w:sz w:val="24"/>
                <w:szCs w:val="24"/>
              </w:rPr>
            </w:pPr>
            <w:r>
              <w:rPr>
                <w:rFonts w:ascii="Arial" w:hAnsi="Arial" w:cs="Arial"/>
                <w:color w:val="000000"/>
                <w:sz w:val="19"/>
                <w:szCs w:val="19"/>
              </w:rPr>
              <w:t xml:space="preserve">6.723,90 </w:t>
            </w:r>
            <w:proofErr w:type="spellStart"/>
            <w:r>
              <w:rPr>
                <w:rFonts w:ascii="Arial" w:hAnsi="Arial" w:cs="Arial"/>
                <w:color w:val="000000"/>
                <w:sz w:val="19"/>
                <w:szCs w:val="19"/>
              </w:rPr>
              <w:t>kr</w:t>
            </w:r>
            <w:proofErr w:type="spellEnd"/>
          </w:p>
        </w:tc>
      </w:tr>
      <w:tr w:rsidR="004E3A31" w14:paraId="29890E3E" w14:textId="77777777" w:rsidTr="004E3A31">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E21C9D0" w14:textId="77777777" w:rsidR="004E3A31" w:rsidRDefault="004E3A31">
            <w:pPr>
              <w:spacing w:line="0" w:lineRule="atLeast"/>
              <w:rPr>
                <w:sz w:val="24"/>
                <w:szCs w:val="24"/>
              </w:rPr>
            </w:pPr>
            <w:r>
              <w:rPr>
                <w:rFonts w:ascii="Arial" w:hAnsi="Arial" w:cs="Arial"/>
                <w:color w:val="000000"/>
                <w:sz w:val="19"/>
                <w:szCs w:val="19"/>
              </w:rPr>
              <w:t>PART-38</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1482034" w14:textId="77777777" w:rsidR="004E3A31" w:rsidRDefault="004E3A31">
            <w:pPr>
              <w:spacing w:line="0" w:lineRule="atLeast"/>
              <w:rPr>
                <w:sz w:val="24"/>
                <w:szCs w:val="24"/>
              </w:rPr>
            </w:pPr>
            <w:r>
              <w:rPr>
                <w:rFonts w:ascii="Arial" w:hAnsi="Arial" w:cs="Arial"/>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7085D74" w14:textId="77777777" w:rsidR="004E3A31" w:rsidRDefault="004E3A31">
            <w:pPr>
              <w:spacing w:line="0" w:lineRule="atLeast"/>
              <w:rPr>
                <w:sz w:val="24"/>
                <w:szCs w:val="24"/>
              </w:rPr>
            </w:pPr>
            <w:r>
              <w:rPr>
                <w:rFonts w:ascii="Arial" w:hAnsi="Arial" w:cs="Arial"/>
                <w:color w:val="000000"/>
                <w:sz w:val="19"/>
                <w:szCs w:val="19"/>
              </w:rPr>
              <w:t xml:space="preserve">148,44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76F620ED" w14:textId="77777777" w:rsidR="004E3A31" w:rsidRDefault="004E3A31">
            <w:pPr>
              <w:spacing w:line="0" w:lineRule="atLeast"/>
              <w:rPr>
                <w:sz w:val="24"/>
                <w:szCs w:val="24"/>
              </w:rPr>
            </w:pPr>
            <w:r>
              <w:rPr>
                <w:rFonts w:ascii="Arial" w:hAnsi="Arial" w:cs="Arial"/>
                <w:color w:val="000000"/>
                <w:sz w:val="19"/>
                <w:szCs w:val="19"/>
              </w:rPr>
              <w:t xml:space="preserve">289,35 </w:t>
            </w:r>
            <w:proofErr w:type="spellStart"/>
            <w:r>
              <w:rPr>
                <w:rFonts w:ascii="Arial" w:hAnsi="Arial" w:cs="Arial"/>
                <w:color w:val="000000"/>
                <w:sz w:val="19"/>
                <w:szCs w:val="19"/>
              </w:rPr>
              <w:t>kr</w:t>
            </w:r>
            <w:proofErr w:type="spellEnd"/>
          </w:p>
        </w:tc>
        <w:tc>
          <w:tcPr>
            <w:tcW w:w="0" w:type="auto"/>
            <w:tcBorders>
              <w:top w:val="single" w:sz="4" w:space="0" w:color="000000"/>
              <w:left w:val="single" w:sz="4" w:space="0" w:color="000000"/>
              <w:bottom w:val="single" w:sz="4" w:space="0" w:color="000000"/>
              <w:right w:val="single" w:sz="4" w:space="0" w:color="000000"/>
            </w:tcBorders>
            <w:tcMar>
              <w:top w:w="88" w:type="dxa"/>
              <w:left w:w="88" w:type="dxa"/>
              <w:bottom w:w="88" w:type="dxa"/>
              <w:right w:w="88" w:type="dxa"/>
            </w:tcMar>
            <w:hideMark/>
          </w:tcPr>
          <w:p w14:paraId="5B5A129E" w14:textId="77777777" w:rsidR="004E3A31" w:rsidRDefault="004E3A31">
            <w:pPr>
              <w:spacing w:line="0" w:lineRule="atLeast"/>
              <w:rPr>
                <w:sz w:val="24"/>
                <w:szCs w:val="24"/>
              </w:rPr>
            </w:pPr>
            <w:r>
              <w:rPr>
                <w:rFonts w:ascii="Arial" w:hAnsi="Arial" w:cs="Arial"/>
                <w:color w:val="000000"/>
                <w:sz w:val="19"/>
                <w:szCs w:val="19"/>
              </w:rPr>
              <w:t xml:space="preserve">875,58 </w:t>
            </w:r>
            <w:proofErr w:type="spellStart"/>
            <w:r>
              <w:rPr>
                <w:rFonts w:ascii="Arial" w:hAnsi="Arial" w:cs="Arial"/>
                <w:color w:val="000000"/>
                <w:sz w:val="19"/>
                <w:szCs w:val="19"/>
              </w:rPr>
              <w:t>kr</w:t>
            </w:r>
            <w:proofErr w:type="spellEnd"/>
          </w:p>
        </w:tc>
      </w:tr>
    </w:tbl>
    <w:p w14:paraId="09F42802" w14:textId="77777777" w:rsidR="004E3A31" w:rsidRDefault="004E3A31" w:rsidP="004E3A31">
      <w:pPr>
        <w:spacing w:after="240"/>
      </w:pPr>
    </w:p>
    <w:p w14:paraId="76AF9324" w14:textId="77777777" w:rsidR="004E3A31" w:rsidRPr="00CC4E5E" w:rsidRDefault="004E3A31" w:rsidP="00CC4E5E">
      <w:pPr>
        <w:pStyle w:val="Rubrik2"/>
      </w:pPr>
      <w:bookmarkStart w:id="797" w:name="_Toc359406355"/>
      <w:r w:rsidRPr="00CC4E5E">
        <w:t>Adding tags</w:t>
      </w:r>
      <w:bookmarkEnd w:id="797"/>
    </w:p>
    <w:p w14:paraId="48ACB1AE" w14:textId="77777777" w:rsidR="004E3A31" w:rsidRDefault="004E3A31" w:rsidP="004E3A31">
      <w:r>
        <w:rPr>
          <w:rFonts w:ascii="Arial" w:hAnsi="Arial" w:cs="Arial"/>
          <w:color w:val="000000"/>
          <w:sz w:val="19"/>
          <w:szCs w:val="19"/>
        </w:rPr>
        <w:t xml:space="preserve">To add a </w:t>
      </w:r>
      <w:proofErr w:type="gramStart"/>
      <w:r>
        <w:rPr>
          <w:rFonts w:ascii="Arial" w:hAnsi="Arial" w:cs="Arial"/>
          <w:color w:val="000000"/>
          <w:sz w:val="19"/>
          <w:szCs w:val="19"/>
        </w:rPr>
        <w:t>tag</w:t>
      </w:r>
      <w:proofErr w:type="gramEnd"/>
      <w:r>
        <w:rPr>
          <w:rFonts w:ascii="Arial" w:hAnsi="Arial" w:cs="Arial"/>
          <w:color w:val="000000"/>
          <w:sz w:val="19"/>
          <w:szCs w:val="19"/>
        </w:rPr>
        <w:t xml:space="preserve"> you must be in edit mode.</w:t>
      </w:r>
      <w:r>
        <w:br/>
      </w:r>
      <w:r>
        <w:rPr>
          <w:rFonts w:ascii="Arial" w:hAnsi="Arial" w:cs="Arial"/>
          <w:color w:val="000000"/>
          <w:sz w:val="19"/>
          <w:szCs w:val="19"/>
        </w:rPr>
        <w:t>In edit mode you will have a tree structure on the right side in the editor.</w:t>
      </w:r>
      <w:r>
        <w:br/>
      </w:r>
      <w:r>
        <w:rPr>
          <w:rFonts w:ascii="Arial" w:hAnsi="Arial" w:cs="Arial"/>
          <w:color w:val="000000"/>
          <w:sz w:val="19"/>
          <w:szCs w:val="19"/>
        </w:rPr>
        <w:t>This tree view contains all the data tags available for the report.</w:t>
      </w:r>
      <w:r>
        <w:br/>
      </w:r>
      <w:r>
        <w:rPr>
          <w:rFonts w:ascii="Arial" w:hAnsi="Arial" w:cs="Arial"/>
          <w:color w:val="000000"/>
          <w:sz w:val="19"/>
          <w:szCs w:val="19"/>
        </w:rPr>
        <w:t>By double clicking on a tag in the tree view the tag is inserted in the document.</w:t>
      </w:r>
    </w:p>
    <w:p w14:paraId="242945BE" w14:textId="77777777" w:rsidR="004E3A31" w:rsidRDefault="004E3A31" w:rsidP="004E3A31">
      <w:pPr>
        <w:pStyle w:val="Rubrik2"/>
      </w:pPr>
      <w:bookmarkStart w:id="798" w:name="_Toc359406356"/>
      <w:r>
        <w:t>Deleting tags</w:t>
      </w:r>
      <w:bookmarkEnd w:id="798"/>
    </w:p>
    <w:p w14:paraId="5E654238" w14:textId="77777777" w:rsidR="004E3A31" w:rsidRDefault="004E3A31" w:rsidP="004E3A31">
      <w:r>
        <w:rPr>
          <w:rFonts w:ascii="Arial" w:hAnsi="Arial" w:cs="Arial"/>
          <w:color w:val="000000"/>
          <w:sz w:val="19"/>
          <w:szCs w:val="19"/>
        </w:rPr>
        <w:t xml:space="preserve">To delete a tag just delete the whole tag using the </w:t>
      </w:r>
      <w:r>
        <w:rPr>
          <w:rFonts w:ascii="Arial" w:hAnsi="Arial" w:cs="Arial"/>
          <w:i/>
          <w:iCs/>
          <w:color w:val="000000"/>
          <w:sz w:val="19"/>
          <w:szCs w:val="19"/>
        </w:rPr>
        <w:t xml:space="preserve">Del </w:t>
      </w:r>
      <w:r>
        <w:rPr>
          <w:rFonts w:ascii="Arial" w:hAnsi="Arial" w:cs="Arial"/>
          <w:color w:val="000000"/>
          <w:sz w:val="19"/>
          <w:szCs w:val="19"/>
        </w:rPr>
        <w:t xml:space="preserve">or </w:t>
      </w:r>
      <w:r>
        <w:rPr>
          <w:rFonts w:ascii="Arial" w:hAnsi="Arial" w:cs="Arial"/>
          <w:i/>
          <w:iCs/>
          <w:color w:val="000000"/>
          <w:sz w:val="19"/>
          <w:szCs w:val="19"/>
        </w:rPr>
        <w:t>Backspace</w:t>
      </w:r>
      <w:r>
        <w:rPr>
          <w:rFonts w:ascii="Arial" w:hAnsi="Arial" w:cs="Arial"/>
          <w:color w:val="000000"/>
          <w:sz w:val="19"/>
          <w:szCs w:val="19"/>
        </w:rPr>
        <w:t xml:space="preserve"> keys.</w:t>
      </w:r>
    </w:p>
    <w:p w14:paraId="6DAA4106" w14:textId="77777777" w:rsidR="004E3A31" w:rsidRDefault="004E3A31" w:rsidP="004E3A31">
      <w:pPr>
        <w:pStyle w:val="Rubrik2"/>
      </w:pPr>
      <w:bookmarkStart w:id="799" w:name="_Toc359406357"/>
      <w:r>
        <w:t>Editing tags</w:t>
      </w:r>
      <w:bookmarkEnd w:id="799"/>
    </w:p>
    <w:p w14:paraId="378D657D" w14:textId="77777777" w:rsidR="004E3A31" w:rsidRDefault="004E3A31" w:rsidP="004E3A31">
      <w:r>
        <w:rPr>
          <w:rFonts w:ascii="Arial" w:hAnsi="Arial" w:cs="Arial"/>
          <w:color w:val="000000"/>
          <w:sz w:val="19"/>
          <w:szCs w:val="19"/>
        </w:rPr>
        <w:t>To edit the properties of a tag you double click the tag.</w:t>
      </w:r>
      <w:r>
        <w:br/>
      </w:r>
      <w:r>
        <w:rPr>
          <w:rFonts w:ascii="Arial" w:hAnsi="Arial" w:cs="Arial"/>
          <w:color w:val="000000"/>
          <w:sz w:val="19"/>
          <w:szCs w:val="19"/>
        </w:rPr>
        <w:t>When double clicking a dialog will appear where you can change the properties of the tag.</w:t>
      </w:r>
      <w:r>
        <w:br/>
      </w:r>
      <w:r>
        <w:rPr>
          <w:rFonts w:ascii="Arial" w:hAnsi="Arial" w:cs="Arial"/>
          <w:color w:val="000000"/>
          <w:sz w:val="19"/>
          <w:szCs w:val="19"/>
        </w:rPr>
        <w:t>What properties you can change depends on the type of the tag.</w:t>
      </w:r>
      <w:r>
        <w:br/>
      </w:r>
      <w:r>
        <w:rPr>
          <w:rFonts w:ascii="Arial" w:hAnsi="Arial" w:cs="Arial"/>
          <w:color w:val="000000"/>
          <w:sz w:val="19"/>
          <w:szCs w:val="19"/>
        </w:rPr>
        <w:t>When editing properties of a tag that affects only the tag edited in the document.</w:t>
      </w:r>
    </w:p>
    <w:p w14:paraId="467B2BE0" w14:textId="77777777" w:rsidR="004E3A31" w:rsidRDefault="004E3A31" w:rsidP="004E3A31">
      <w:pPr>
        <w:pStyle w:val="Rubrik2"/>
      </w:pPr>
      <w:bookmarkStart w:id="800" w:name="_Toc359406358"/>
      <w:r>
        <w:t>Tag types</w:t>
      </w:r>
      <w:bookmarkEnd w:id="800"/>
    </w:p>
    <w:p w14:paraId="7E4F0471" w14:textId="77777777" w:rsidR="004E3A31" w:rsidRDefault="004E3A31" w:rsidP="004E3A31">
      <w:pPr>
        <w:pStyle w:val="Rubrik4"/>
      </w:pPr>
      <w:bookmarkStart w:id="801" w:name="_Toc359406359"/>
      <w:r>
        <w:t>String</w:t>
      </w:r>
      <w:bookmarkEnd w:id="801"/>
    </w:p>
    <w:p w14:paraId="386A5B9C" w14:textId="77777777" w:rsidR="004E3A31" w:rsidRDefault="004E3A31" w:rsidP="004E3A31">
      <w:pPr>
        <w:rPr>
          <w:b/>
          <w:bCs/>
          <w:color w:val="666666"/>
          <w:szCs w:val="20"/>
        </w:rPr>
      </w:pPr>
      <w:r>
        <w:t>The tag is replaced by a string</w:t>
      </w:r>
    </w:p>
    <w:p w14:paraId="6349538D" w14:textId="77777777" w:rsidR="004E3A31" w:rsidRDefault="004E3A31" w:rsidP="004E3A31">
      <w:pPr>
        <w:pStyle w:val="Rubrik4"/>
        <w:rPr>
          <w:sz w:val="27"/>
          <w:szCs w:val="27"/>
        </w:rPr>
      </w:pPr>
      <w:bookmarkStart w:id="802" w:name="_Toc359406360"/>
      <w:r>
        <w:t>Int</w:t>
      </w:r>
      <w:bookmarkEnd w:id="802"/>
    </w:p>
    <w:p w14:paraId="0F1726EF" w14:textId="77777777" w:rsidR="004E3A31" w:rsidRDefault="004E3A31" w:rsidP="004E3A31">
      <w:pPr>
        <w:rPr>
          <w:b/>
          <w:bCs/>
          <w:color w:val="666666"/>
          <w:szCs w:val="20"/>
        </w:rPr>
      </w:pPr>
      <w:r>
        <w:t>The tag is replaced by an integer</w:t>
      </w:r>
    </w:p>
    <w:p w14:paraId="063D6915" w14:textId="77777777" w:rsidR="004E3A31" w:rsidRDefault="004E3A31" w:rsidP="004E3A31">
      <w:pPr>
        <w:pStyle w:val="Rubrik4"/>
        <w:rPr>
          <w:sz w:val="27"/>
          <w:szCs w:val="27"/>
        </w:rPr>
      </w:pPr>
      <w:bookmarkStart w:id="803" w:name="_Toc359406361"/>
      <w:r>
        <w:t>Currency</w:t>
      </w:r>
      <w:bookmarkEnd w:id="803"/>
    </w:p>
    <w:p w14:paraId="7CF4FE53" w14:textId="77777777" w:rsidR="004E3A31" w:rsidRDefault="004E3A31" w:rsidP="004E3A31">
      <w:pPr>
        <w:rPr>
          <w:b/>
          <w:bCs/>
          <w:color w:val="666666"/>
          <w:szCs w:val="20"/>
        </w:rPr>
      </w:pPr>
      <w:r>
        <w:t>The tag is replaced by a currency using the currency settings in Windows</w:t>
      </w:r>
    </w:p>
    <w:p w14:paraId="5DCDC317" w14:textId="77777777" w:rsidR="004E3A31" w:rsidRDefault="004E3A31" w:rsidP="004E3A31">
      <w:pPr>
        <w:pStyle w:val="Rubrik4"/>
        <w:rPr>
          <w:sz w:val="27"/>
          <w:szCs w:val="27"/>
        </w:rPr>
      </w:pPr>
      <w:bookmarkStart w:id="804" w:name="_Toc359406362"/>
      <w:r>
        <w:t>Double</w:t>
      </w:r>
      <w:bookmarkEnd w:id="804"/>
    </w:p>
    <w:p w14:paraId="39C23CD2" w14:textId="77777777" w:rsidR="004E3A31" w:rsidRDefault="004E3A31" w:rsidP="004E3A31">
      <w:pPr>
        <w:rPr>
          <w:b/>
          <w:bCs/>
          <w:color w:val="666666"/>
          <w:szCs w:val="20"/>
        </w:rPr>
      </w:pPr>
      <w:r>
        <w:t>The tag is replaced by a double</w:t>
      </w:r>
    </w:p>
    <w:p w14:paraId="6BA41A9B" w14:textId="77777777" w:rsidR="004E3A31" w:rsidRDefault="004E3A31" w:rsidP="004E3A31">
      <w:pPr>
        <w:rPr>
          <w:b/>
          <w:bCs/>
          <w:color w:val="666666"/>
          <w:szCs w:val="20"/>
        </w:rPr>
      </w:pPr>
      <w:r>
        <w:t>You can change the display name, number of decimals and if the unit should be visible.</w:t>
      </w:r>
    </w:p>
    <w:p w14:paraId="119D8FBE" w14:textId="77777777" w:rsidR="004E3A31" w:rsidRDefault="004E3A31" w:rsidP="004E3A31">
      <w:pPr>
        <w:pStyle w:val="Rubrik4"/>
        <w:rPr>
          <w:sz w:val="27"/>
          <w:szCs w:val="27"/>
        </w:rPr>
      </w:pPr>
      <w:bookmarkStart w:id="805" w:name="_Toc359406363"/>
      <w:r>
        <w:t>Date</w:t>
      </w:r>
      <w:bookmarkEnd w:id="805"/>
    </w:p>
    <w:p w14:paraId="64A020FF" w14:textId="77777777" w:rsidR="004E3A31" w:rsidRDefault="004E3A31" w:rsidP="004E3A31">
      <w:pPr>
        <w:rPr>
          <w:b/>
          <w:bCs/>
          <w:color w:val="666666"/>
          <w:szCs w:val="20"/>
        </w:rPr>
      </w:pPr>
      <w:r>
        <w:t xml:space="preserve">The tag is replaced by a date in the </w:t>
      </w:r>
      <w:proofErr w:type="gramStart"/>
      <w:r>
        <w:t>Short</w:t>
      </w:r>
      <w:proofErr w:type="gramEnd"/>
      <w:r>
        <w:t xml:space="preserve"> date format defined in Windows.</w:t>
      </w:r>
    </w:p>
    <w:p w14:paraId="6E1EC095" w14:textId="77777777" w:rsidR="004E3A31" w:rsidRDefault="004E3A31" w:rsidP="004E3A31">
      <w:pPr>
        <w:pStyle w:val="Rubrik4"/>
        <w:rPr>
          <w:sz w:val="27"/>
          <w:szCs w:val="27"/>
        </w:rPr>
      </w:pPr>
      <w:bookmarkStart w:id="806" w:name="_Toc359406364"/>
      <w:r>
        <w:t>Time</w:t>
      </w:r>
      <w:bookmarkEnd w:id="806"/>
    </w:p>
    <w:p w14:paraId="2CCF0E30" w14:textId="77777777" w:rsidR="004E3A31" w:rsidRDefault="004E3A31" w:rsidP="004E3A31">
      <w:pPr>
        <w:rPr>
          <w:b/>
          <w:bCs/>
          <w:color w:val="666666"/>
          <w:szCs w:val="20"/>
        </w:rPr>
      </w:pPr>
      <w:r>
        <w:t>The tag is replaced by a time in HH:</w:t>
      </w:r>
      <w:proofErr w:type="gramStart"/>
      <w:r>
        <w:t>MM:SS</w:t>
      </w:r>
      <w:proofErr w:type="gramEnd"/>
      <w:r>
        <w:t xml:space="preserve"> format</w:t>
      </w:r>
    </w:p>
    <w:p w14:paraId="1E601D3C" w14:textId="77777777" w:rsidR="004E3A31" w:rsidRDefault="004E3A31" w:rsidP="004E3A31">
      <w:pPr>
        <w:rPr>
          <w:b/>
          <w:bCs/>
          <w:color w:val="666666"/>
          <w:szCs w:val="20"/>
        </w:rPr>
      </w:pPr>
      <w:r>
        <w:t xml:space="preserve">You can change to Decimal hour and then the time is shown in </w:t>
      </w:r>
      <w:proofErr w:type="gramStart"/>
      <w:r>
        <w:t>HH.#</w:t>
      </w:r>
      <w:proofErr w:type="gramEnd"/>
      <w:r>
        <w:t># format.</w:t>
      </w:r>
    </w:p>
    <w:p w14:paraId="684E3972" w14:textId="77777777" w:rsidR="004E3A31" w:rsidRDefault="004E3A31" w:rsidP="004E3A31">
      <w:pPr>
        <w:rPr>
          <w:b/>
          <w:bCs/>
          <w:color w:val="666666"/>
          <w:szCs w:val="20"/>
        </w:rPr>
      </w:pPr>
      <w:r>
        <w:t>Example 17:03:02 will be displayed as 17.05</w:t>
      </w:r>
    </w:p>
    <w:p w14:paraId="1BFEC287" w14:textId="77777777" w:rsidR="004E3A31" w:rsidRDefault="004E3A31" w:rsidP="004E3A31">
      <w:pPr>
        <w:pStyle w:val="Rubrik4"/>
        <w:rPr>
          <w:sz w:val="27"/>
          <w:szCs w:val="27"/>
        </w:rPr>
      </w:pPr>
      <w:bookmarkStart w:id="807" w:name="_Toc359406365"/>
      <w:r>
        <w:t>Image</w:t>
      </w:r>
      <w:bookmarkEnd w:id="807"/>
    </w:p>
    <w:p w14:paraId="17796F0A" w14:textId="77777777" w:rsidR="004E3A31" w:rsidRDefault="004E3A31" w:rsidP="004E3A31">
      <w:pPr>
        <w:rPr>
          <w:b/>
          <w:bCs/>
          <w:color w:val="666666"/>
          <w:szCs w:val="20"/>
        </w:rPr>
      </w:pPr>
      <w:r>
        <w:t>The tag will be replaced by an image</w:t>
      </w:r>
    </w:p>
    <w:p w14:paraId="28A59CBD" w14:textId="77777777" w:rsidR="004E3A31" w:rsidRDefault="004E3A31" w:rsidP="004E3A31">
      <w:pPr>
        <w:rPr>
          <w:b/>
          <w:bCs/>
          <w:color w:val="666666"/>
          <w:szCs w:val="20"/>
        </w:rPr>
      </w:pPr>
      <w:r>
        <w:t>When an image tag is placed in the report you can use the grips to resize it to fit your needs.</w:t>
      </w:r>
    </w:p>
    <w:p w14:paraId="747ACAC9" w14:textId="77777777" w:rsidR="004E3A31" w:rsidRDefault="004E3A31" w:rsidP="004E3A31">
      <w:pPr>
        <w:pStyle w:val="Rubrik4"/>
        <w:rPr>
          <w:sz w:val="27"/>
          <w:szCs w:val="27"/>
        </w:rPr>
      </w:pPr>
      <w:bookmarkStart w:id="808" w:name="_Toc359406366"/>
      <w:r>
        <w:t>LISP</w:t>
      </w:r>
      <w:bookmarkEnd w:id="808"/>
    </w:p>
    <w:p w14:paraId="25C26FD7" w14:textId="77777777" w:rsidR="004E3A31" w:rsidRDefault="004E3A31" w:rsidP="004E3A31">
      <w:pPr>
        <w:rPr>
          <w:b/>
          <w:bCs/>
          <w:color w:val="666666"/>
          <w:szCs w:val="20"/>
        </w:rPr>
      </w:pPr>
      <w:r>
        <w:t>A LISP tag or user defined tag is a special tag that the user creates. Above the tree view you have a + button called “Add user defined tag”. If you press this button a dialog appears where you can create your own tag and write a LISP script. LISP tags will be covered below.</w:t>
      </w:r>
    </w:p>
    <w:p w14:paraId="2F495775" w14:textId="77777777" w:rsidR="004E3A31" w:rsidRDefault="004E3A31" w:rsidP="004E3A31">
      <w:pPr>
        <w:pStyle w:val="Rubrik2"/>
        <w:rPr>
          <w:sz w:val="27"/>
          <w:szCs w:val="27"/>
        </w:rPr>
      </w:pPr>
      <w:bookmarkStart w:id="809" w:name="_Toc359406367"/>
      <w:r>
        <w:t>Special tags</w:t>
      </w:r>
      <w:bookmarkEnd w:id="809"/>
    </w:p>
    <w:p w14:paraId="2BAD00DE" w14:textId="77777777" w:rsidR="004E3A31" w:rsidRDefault="004E3A31" w:rsidP="004E3A31">
      <w:pPr>
        <w:rPr>
          <w:b/>
          <w:bCs/>
          <w:color w:val="666666"/>
          <w:szCs w:val="20"/>
        </w:rPr>
      </w:pPr>
      <w:r>
        <w:t xml:space="preserve">Special tags are placed under the IGEMS </w:t>
      </w:r>
      <w:proofErr w:type="spellStart"/>
      <w:r>
        <w:t>meny</w:t>
      </w:r>
      <w:proofErr w:type="spellEnd"/>
      <w:r>
        <w:t xml:space="preserve"> item. These tags are not editable.</w:t>
      </w:r>
    </w:p>
    <w:tbl>
      <w:tblPr>
        <w:tblStyle w:val="Tabellrutnt"/>
        <w:tblW w:w="0" w:type="auto"/>
        <w:tblLook w:val="04A0" w:firstRow="1" w:lastRow="0" w:firstColumn="1" w:lastColumn="0" w:noHBand="0" w:noVBand="1"/>
      </w:tblPr>
      <w:tblGrid>
        <w:gridCol w:w="5030"/>
        <w:gridCol w:w="5031"/>
      </w:tblGrid>
      <w:tr w:rsidR="004E3A31" w14:paraId="6105A7D9" w14:textId="77777777" w:rsidTr="004E3A31">
        <w:tc>
          <w:tcPr>
            <w:tcW w:w="5030" w:type="dxa"/>
          </w:tcPr>
          <w:p w14:paraId="27070490" w14:textId="77777777" w:rsidR="004E3A31" w:rsidRDefault="004E3A31" w:rsidP="004E3A31">
            <w:r>
              <w:t>Tag</w:t>
            </w:r>
          </w:p>
        </w:tc>
        <w:tc>
          <w:tcPr>
            <w:tcW w:w="5031" w:type="dxa"/>
          </w:tcPr>
          <w:p w14:paraId="5346DFD4" w14:textId="77777777" w:rsidR="004E3A31" w:rsidRDefault="004E3A31" w:rsidP="004E3A31">
            <w:pPr>
              <w:spacing w:after="240"/>
              <w:rPr>
                <w:rFonts w:ascii="Times New Roman" w:hAnsi="Times New Roman" w:cs="Times New Roman"/>
                <w:sz w:val="24"/>
                <w:szCs w:val="24"/>
              </w:rPr>
            </w:pPr>
          </w:p>
        </w:tc>
      </w:tr>
      <w:tr w:rsidR="004E3A31" w14:paraId="55168D19" w14:textId="77777777" w:rsidTr="004E3A31">
        <w:tc>
          <w:tcPr>
            <w:tcW w:w="5030" w:type="dxa"/>
          </w:tcPr>
          <w:p w14:paraId="310515E3" w14:textId="77777777" w:rsidR="004E3A31" w:rsidRDefault="004E3A31" w:rsidP="004E3A31">
            <w:r>
              <w:t>Date</w:t>
            </w:r>
          </w:p>
        </w:tc>
        <w:tc>
          <w:tcPr>
            <w:tcW w:w="5031" w:type="dxa"/>
          </w:tcPr>
          <w:p w14:paraId="2B256814" w14:textId="77777777" w:rsidR="004E3A31" w:rsidRDefault="004E3A31" w:rsidP="004E3A31">
            <w:pPr>
              <w:spacing w:after="240"/>
              <w:rPr>
                <w:rFonts w:ascii="Times New Roman" w:hAnsi="Times New Roman" w:cs="Times New Roman"/>
                <w:sz w:val="24"/>
                <w:szCs w:val="24"/>
              </w:rPr>
            </w:pPr>
            <w:r>
              <w:t>Will be replaced by the current date</w:t>
            </w:r>
          </w:p>
        </w:tc>
      </w:tr>
      <w:tr w:rsidR="004E3A31" w14:paraId="4A24D2FD" w14:textId="77777777" w:rsidTr="004E3A31">
        <w:tc>
          <w:tcPr>
            <w:tcW w:w="5030" w:type="dxa"/>
          </w:tcPr>
          <w:p w14:paraId="5D2FDD02" w14:textId="77777777" w:rsidR="004E3A31" w:rsidRDefault="004E3A31" w:rsidP="004E3A31">
            <w:pPr>
              <w:rPr>
                <w:rFonts w:ascii="Times New Roman" w:hAnsi="Times New Roman" w:cs="Times New Roman"/>
                <w:sz w:val="24"/>
                <w:szCs w:val="24"/>
              </w:rPr>
            </w:pPr>
            <w:r>
              <w:t>Time</w:t>
            </w:r>
          </w:p>
        </w:tc>
        <w:tc>
          <w:tcPr>
            <w:tcW w:w="5031" w:type="dxa"/>
          </w:tcPr>
          <w:p w14:paraId="103E8945" w14:textId="77777777" w:rsidR="004E3A31" w:rsidRDefault="004E3A31" w:rsidP="004E3A31">
            <w:pPr>
              <w:rPr>
                <w:rFonts w:ascii="Times New Roman" w:hAnsi="Times New Roman" w:cs="Times New Roman"/>
                <w:sz w:val="24"/>
                <w:szCs w:val="24"/>
              </w:rPr>
            </w:pPr>
            <w:r>
              <w:t>Will be replaced by the current time</w:t>
            </w:r>
          </w:p>
        </w:tc>
      </w:tr>
      <w:tr w:rsidR="004E3A31" w14:paraId="36514AA5" w14:textId="77777777" w:rsidTr="004E3A31">
        <w:tc>
          <w:tcPr>
            <w:tcW w:w="5030" w:type="dxa"/>
          </w:tcPr>
          <w:p w14:paraId="01BF1339" w14:textId="77777777" w:rsidR="004E3A31" w:rsidRDefault="004E3A31" w:rsidP="004E3A31">
            <w:pPr>
              <w:rPr>
                <w:rFonts w:ascii="Times New Roman" w:hAnsi="Times New Roman" w:cs="Times New Roman"/>
                <w:sz w:val="24"/>
                <w:szCs w:val="24"/>
              </w:rPr>
            </w:pPr>
            <w:r>
              <w:t>Pages</w:t>
            </w:r>
          </w:p>
        </w:tc>
        <w:tc>
          <w:tcPr>
            <w:tcW w:w="5031" w:type="dxa"/>
          </w:tcPr>
          <w:p w14:paraId="1A5126FC" w14:textId="77777777" w:rsidR="004E3A31" w:rsidRDefault="004E3A31" w:rsidP="004E3A31">
            <w:pPr>
              <w:rPr>
                <w:rFonts w:ascii="Times New Roman" w:hAnsi="Times New Roman" w:cs="Times New Roman"/>
                <w:sz w:val="24"/>
                <w:szCs w:val="24"/>
              </w:rPr>
            </w:pPr>
            <w:r>
              <w:t>Will be replaced by the total number of pages</w:t>
            </w:r>
          </w:p>
        </w:tc>
      </w:tr>
      <w:tr w:rsidR="004E3A31" w14:paraId="456EC05C" w14:textId="77777777" w:rsidTr="004E3A31">
        <w:tc>
          <w:tcPr>
            <w:tcW w:w="5030" w:type="dxa"/>
          </w:tcPr>
          <w:p w14:paraId="67A97627" w14:textId="77777777" w:rsidR="004E3A31" w:rsidRDefault="004E3A31" w:rsidP="004E3A31">
            <w:pPr>
              <w:rPr>
                <w:rFonts w:ascii="Times New Roman" w:hAnsi="Times New Roman" w:cs="Times New Roman"/>
                <w:sz w:val="24"/>
                <w:szCs w:val="24"/>
              </w:rPr>
            </w:pPr>
            <w:proofErr w:type="spellStart"/>
            <w:r>
              <w:t>Pagenumber</w:t>
            </w:r>
            <w:proofErr w:type="spellEnd"/>
          </w:p>
        </w:tc>
        <w:tc>
          <w:tcPr>
            <w:tcW w:w="5031" w:type="dxa"/>
          </w:tcPr>
          <w:p w14:paraId="6B26AAAE" w14:textId="77777777" w:rsidR="004E3A31" w:rsidRDefault="004E3A31" w:rsidP="004E3A31">
            <w:pPr>
              <w:rPr>
                <w:rFonts w:ascii="Times New Roman" w:hAnsi="Times New Roman" w:cs="Times New Roman"/>
                <w:sz w:val="24"/>
                <w:szCs w:val="24"/>
              </w:rPr>
            </w:pPr>
            <w:r>
              <w:t>Will be replaced by the current page number</w:t>
            </w:r>
          </w:p>
        </w:tc>
      </w:tr>
    </w:tbl>
    <w:p w14:paraId="44D659AC" w14:textId="77777777" w:rsidR="004E3A31" w:rsidRDefault="004E3A31" w:rsidP="004E3A31">
      <w:pPr>
        <w:spacing w:after="240"/>
        <w:rPr>
          <w:rFonts w:ascii="Times New Roman" w:hAnsi="Times New Roman" w:cs="Times New Roman"/>
          <w:sz w:val="24"/>
          <w:szCs w:val="24"/>
        </w:rPr>
      </w:pPr>
    </w:p>
    <w:p w14:paraId="6E3AE390" w14:textId="77777777" w:rsidR="004E3A31" w:rsidRDefault="004E3A31" w:rsidP="004E3A31">
      <w:pPr>
        <w:pStyle w:val="Rubrik2"/>
      </w:pPr>
      <w:bookmarkStart w:id="810" w:name="_Toc359406368"/>
      <w:r>
        <w:t>LISP tags</w:t>
      </w:r>
      <w:bookmarkEnd w:id="810"/>
    </w:p>
    <w:p w14:paraId="64390179" w14:textId="77777777" w:rsidR="004E3A31" w:rsidRDefault="004E3A31" w:rsidP="004E3A31">
      <w:pPr>
        <w:spacing w:after="240"/>
      </w:pPr>
      <w:r>
        <w:rPr>
          <w:rFonts w:ascii="Arial" w:hAnsi="Arial" w:cs="Arial"/>
          <w:color w:val="000000"/>
          <w:sz w:val="19"/>
          <w:szCs w:val="19"/>
        </w:rPr>
        <w:t>Press the “Add user defined tag” above the tree view in edit mode.</w:t>
      </w:r>
      <w:r>
        <w:br/>
      </w:r>
      <w:r>
        <w:rPr>
          <w:rFonts w:ascii="Arial" w:hAnsi="Arial" w:cs="Arial"/>
          <w:color w:val="000000"/>
          <w:sz w:val="19"/>
          <w:szCs w:val="19"/>
        </w:rPr>
        <w:t>Enter the name of the tag to create.</w:t>
      </w:r>
      <w:r>
        <w:br/>
      </w:r>
      <w:r>
        <w:rPr>
          <w:rFonts w:ascii="Arial" w:hAnsi="Arial" w:cs="Arial"/>
          <w:color w:val="000000"/>
          <w:sz w:val="19"/>
          <w:szCs w:val="19"/>
        </w:rPr>
        <w:t>Now the Edit LISP dialog will appear.</w:t>
      </w:r>
      <w:r>
        <w:br/>
      </w:r>
      <w:r>
        <w:rPr>
          <w:rFonts w:ascii="Arial" w:hAnsi="Arial" w:cs="Arial"/>
          <w:color w:val="000000"/>
          <w:sz w:val="19"/>
          <w:szCs w:val="19"/>
        </w:rPr>
        <w:t>Here you can write your custom tag and use all the tags already defined for the report.</w:t>
      </w:r>
      <w:r>
        <w:br/>
      </w:r>
      <w:r>
        <w:rPr>
          <w:rFonts w:ascii="Arial" w:hAnsi="Arial" w:cs="Arial"/>
          <w:color w:val="000000"/>
          <w:sz w:val="19"/>
          <w:szCs w:val="19"/>
        </w:rPr>
        <w:t>By double clicking on a tag on the right the correct LISP syntax is inserted in the editor.</w:t>
      </w:r>
      <w:r>
        <w:br/>
      </w:r>
      <w:r>
        <w:rPr>
          <w:rFonts w:ascii="Arial" w:hAnsi="Arial" w:cs="Arial"/>
          <w:color w:val="000000"/>
          <w:sz w:val="19"/>
          <w:szCs w:val="19"/>
        </w:rPr>
        <w:t xml:space="preserve">The value of the LISP script will be the value of the tag. By pressing the Eval button the value will be displayed. </w:t>
      </w:r>
      <w:r>
        <w:br/>
      </w:r>
      <w:r>
        <w:br/>
      </w:r>
      <w:r>
        <w:rPr>
          <w:rFonts w:ascii="Arial" w:hAnsi="Arial" w:cs="Arial"/>
          <w:color w:val="000000"/>
          <w:sz w:val="19"/>
          <w:szCs w:val="19"/>
        </w:rPr>
        <w:t>Examples:</w:t>
      </w:r>
      <w:r>
        <w:br/>
      </w:r>
      <w:r>
        <w:rPr>
          <w:rFonts w:ascii="Arial" w:hAnsi="Arial" w:cs="Arial"/>
          <w:color w:val="000000"/>
          <w:sz w:val="19"/>
          <w:szCs w:val="19"/>
        </w:rPr>
        <w:t>(+ (TAG "</w:t>
      </w:r>
      <w:proofErr w:type="spellStart"/>
      <w:r>
        <w:rPr>
          <w:rFonts w:ascii="Arial" w:hAnsi="Arial" w:cs="Arial"/>
          <w:color w:val="000000"/>
          <w:sz w:val="19"/>
          <w:szCs w:val="19"/>
        </w:rPr>
        <w:t>Part.CutCost</w:t>
      </w:r>
      <w:proofErr w:type="spellEnd"/>
      <w:r>
        <w:rPr>
          <w:rFonts w:ascii="Arial" w:hAnsi="Arial" w:cs="Arial"/>
          <w:color w:val="000000"/>
          <w:sz w:val="19"/>
          <w:szCs w:val="19"/>
        </w:rPr>
        <w:t>") 10)</w:t>
      </w:r>
      <w:r>
        <w:br/>
      </w:r>
      <w:r>
        <w:rPr>
          <w:rFonts w:ascii="Arial" w:hAnsi="Arial" w:cs="Arial"/>
          <w:color w:val="000000"/>
          <w:sz w:val="19"/>
          <w:szCs w:val="19"/>
        </w:rPr>
        <w:t xml:space="preserve">This will add 10 to the </w:t>
      </w:r>
      <w:proofErr w:type="spellStart"/>
      <w:r>
        <w:rPr>
          <w:rFonts w:ascii="Arial" w:hAnsi="Arial" w:cs="Arial"/>
          <w:color w:val="000000"/>
          <w:sz w:val="19"/>
          <w:szCs w:val="19"/>
        </w:rPr>
        <w:t>CutCost</w:t>
      </w:r>
      <w:proofErr w:type="spellEnd"/>
      <w:r>
        <w:rPr>
          <w:rFonts w:ascii="Arial" w:hAnsi="Arial" w:cs="Arial"/>
          <w:color w:val="000000"/>
          <w:sz w:val="19"/>
          <w:szCs w:val="19"/>
        </w:rPr>
        <w:t xml:space="preserve"> of each part</w:t>
      </w:r>
      <w:r>
        <w:br/>
      </w:r>
      <w:r>
        <w:br/>
      </w:r>
      <w:r>
        <w:rPr>
          <w:rFonts w:ascii="Arial" w:hAnsi="Arial" w:cs="Arial"/>
          <w:color w:val="000000"/>
          <w:sz w:val="19"/>
          <w:szCs w:val="19"/>
        </w:rPr>
        <w:t>(</w:t>
      </w:r>
      <w:proofErr w:type="spellStart"/>
      <w:r>
        <w:rPr>
          <w:rFonts w:ascii="Arial" w:hAnsi="Arial" w:cs="Arial"/>
          <w:color w:val="000000"/>
          <w:sz w:val="19"/>
          <w:szCs w:val="19"/>
        </w:rPr>
        <w:t>strcat</w:t>
      </w:r>
      <w:proofErr w:type="spellEnd"/>
      <w:r>
        <w:rPr>
          <w:rFonts w:ascii="Arial" w:hAnsi="Arial" w:cs="Arial"/>
          <w:color w:val="000000"/>
          <w:sz w:val="19"/>
          <w:szCs w:val="19"/>
        </w:rPr>
        <w:t xml:space="preserve"> (TAG "</w:t>
      </w:r>
      <w:proofErr w:type="spellStart"/>
      <w:r>
        <w:rPr>
          <w:rFonts w:ascii="Arial" w:hAnsi="Arial" w:cs="Arial"/>
          <w:color w:val="000000"/>
          <w:sz w:val="19"/>
          <w:szCs w:val="19"/>
        </w:rPr>
        <w:t>Part.Name</w:t>
      </w:r>
      <w:proofErr w:type="spellEnd"/>
      <w:r>
        <w:rPr>
          <w:rFonts w:ascii="Arial" w:hAnsi="Arial" w:cs="Arial"/>
          <w:color w:val="000000"/>
          <w:sz w:val="19"/>
          <w:szCs w:val="19"/>
        </w:rPr>
        <w:t>") "#")</w:t>
      </w:r>
      <w:r>
        <w:br/>
      </w:r>
      <w:r>
        <w:rPr>
          <w:rFonts w:ascii="Arial" w:hAnsi="Arial" w:cs="Arial"/>
          <w:color w:val="000000"/>
          <w:sz w:val="19"/>
          <w:szCs w:val="19"/>
        </w:rPr>
        <w:t>This will append a # after the name of each part</w:t>
      </w:r>
      <w:r>
        <w:br/>
      </w:r>
      <w:r>
        <w:br/>
      </w:r>
      <w:r>
        <w:rPr>
          <w:rFonts w:ascii="Arial" w:hAnsi="Arial" w:cs="Arial"/>
          <w:color w:val="000000"/>
          <w:sz w:val="19"/>
          <w:szCs w:val="19"/>
        </w:rPr>
        <w:t>(</w:t>
      </w:r>
      <w:proofErr w:type="spellStart"/>
      <w:r>
        <w:rPr>
          <w:rFonts w:ascii="Arial" w:hAnsi="Arial" w:cs="Arial"/>
          <w:color w:val="000000"/>
          <w:sz w:val="19"/>
          <w:szCs w:val="19"/>
        </w:rPr>
        <w:t>setq</w:t>
      </w:r>
      <w:proofErr w:type="spellEnd"/>
      <w:r>
        <w:rPr>
          <w:rFonts w:ascii="Arial" w:hAnsi="Arial" w:cs="Arial"/>
          <w:color w:val="000000"/>
          <w:sz w:val="19"/>
          <w:szCs w:val="19"/>
        </w:rPr>
        <w:t xml:space="preserve"> a 100)</w:t>
      </w:r>
      <w:r>
        <w:br/>
      </w:r>
      <w:r>
        <w:rPr>
          <w:rFonts w:ascii="Arial" w:hAnsi="Arial" w:cs="Arial"/>
          <w:color w:val="000000"/>
          <w:sz w:val="19"/>
          <w:szCs w:val="19"/>
        </w:rPr>
        <w:t>This tag will have the constant value of 100</w:t>
      </w:r>
      <w:r>
        <w:br/>
      </w:r>
      <w:r>
        <w:br/>
      </w:r>
      <w:r>
        <w:rPr>
          <w:rFonts w:ascii="Arial" w:hAnsi="Arial" w:cs="Arial"/>
          <w:color w:val="000000"/>
          <w:sz w:val="19"/>
          <w:szCs w:val="19"/>
        </w:rPr>
        <w:t>(TAGCNT "</w:t>
      </w:r>
      <w:proofErr w:type="spellStart"/>
      <w:r>
        <w:rPr>
          <w:rFonts w:ascii="Arial" w:hAnsi="Arial" w:cs="Arial"/>
          <w:color w:val="000000"/>
          <w:sz w:val="19"/>
          <w:szCs w:val="19"/>
        </w:rPr>
        <w:t>Part.Name</w:t>
      </w:r>
      <w:proofErr w:type="spellEnd"/>
      <w:r>
        <w:rPr>
          <w:rFonts w:ascii="Arial" w:hAnsi="Arial" w:cs="Arial"/>
          <w:color w:val="000000"/>
          <w:sz w:val="19"/>
          <w:szCs w:val="19"/>
        </w:rPr>
        <w:t>")</w:t>
      </w:r>
      <w:r>
        <w:br/>
      </w:r>
      <w:r>
        <w:rPr>
          <w:rFonts w:ascii="Arial" w:hAnsi="Arial" w:cs="Arial"/>
          <w:color w:val="000000"/>
          <w:sz w:val="19"/>
          <w:szCs w:val="19"/>
        </w:rPr>
        <w:t>This will return the number of multiple data for this tag</w:t>
      </w:r>
      <w:r>
        <w:br/>
      </w:r>
      <w:r>
        <w:br/>
      </w:r>
      <w:r>
        <w:rPr>
          <w:rFonts w:ascii="Arial" w:hAnsi="Arial" w:cs="Arial"/>
          <w:color w:val="000000"/>
          <w:sz w:val="19"/>
          <w:szCs w:val="19"/>
        </w:rPr>
        <w:t>(TAG "</w:t>
      </w:r>
      <w:proofErr w:type="spellStart"/>
      <w:r>
        <w:rPr>
          <w:rFonts w:ascii="Arial" w:hAnsi="Arial" w:cs="Arial"/>
          <w:color w:val="000000"/>
          <w:sz w:val="19"/>
          <w:szCs w:val="19"/>
        </w:rPr>
        <w:t>Part.Name</w:t>
      </w:r>
      <w:proofErr w:type="spellEnd"/>
      <w:r>
        <w:rPr>
          <w:rFonts w:ascii="Arial" w:hAnsi="Arial" w:cs="Arial"/>
          <w:color w:val="000000"/>
          <w:sz w:val="19"/>
          <w:szCs w:val="19"/>
        </w:rPr>
        <w:t>" 3)</w:t>
      </w:r>
      <w:r>
        <w:br/>
      </w:r>
      <w:r>
        <w:rPr>
          <w:rFonts w:ascii="Arial" w:hAnsi="Arial" w:cs="Arial"/>
          <w:color w:val="000000"/>
          <w:sz w:val="19"/>
          <w:szCs w:val="19"/>
        </w:rPr>
        <w:t>This will return the name of the fourth data for the tag “</w:t>
      </w:r>
      <w:proofErr w:type="spellStart"/>
      <w:r>
        <w:rPr>
          <w:rFonts w:ascii="Arial" w:hAnsi="Arial" w:cs="Arial"/>
          <w:color w:val="000000"/>
          <w:sz w:val="19"/>
          <w:szCs w:val="19"/>
        </w:rPr>
        <w:t>Part.Name</w:t>
      </w:r>
      <w:proofErr w:type="spellEnd"/>
      <w:r>
        <w:rPr>
          <w:rFonts w:ascii="Arial" w:hAnsi="Arial" w:cs="Arial"/>
          <w:color w:val="000000"/>
          <w:sz w:val="19"/>
          <w:szCs w:val="19"/>
        </w:rPr>
        <w:t>” (zero based index)</w:t>
      </w:r>
      <w:r>
        <w:br/>
      </w:r>
      <w:r>
        <w:rPr>
          <w:rFonts w:ascii="Arial" w:hAnsi="Arial" w:cs="Arial"/>
          <w:color w:val="000000"/>
          <w:sz w:val="19"/>
          <w:szCs w:val="19"/>
        </w:rPr>
        <w:t>When adding the index this tag will be constant and always return the same value.</w:t>
      </w:r>
      <w:r>
        <w:br/>
      </w:r>
      <w:r>
        <w:br/>
      </w:r>
      <w:r>
        <w:rPr>
          <w:rFonts w:ascii="Arial" w:hAnsi="Arial" w:cs="Arial"/>
          <w:color w:val="000000"/>
          <w:sz w:val="19"/>
          <w:szCs w:val="19"/>
        </w:rPr>
        <w:t>(TAG "</w:t>
      </w:r>
      <w:proofErr w:type="spellStart"/>
      <w:r>
        <w:rPr>
          <w:rFonts w:ascii="Arial" w:hAnsi="Arial" w:cs="Arial"/>
          <w:color w:val="000000"/>
          <w:sz w:val="19"/>
          <w:szCs w:val="19"/>
        </w:rPr>
        <w:t>Part.Name</w:t>
      </w:r>
      <w:proofErr w:type="spellEnd"/>
      <w:r>
        <w:rPr>
          <w:rFonts w:ascii="Arial" w:hAnsi="Arial" w:cs="Arial"/>
          <w:color w:val="000000"/>
          <w:sz w:val="19"/>
          <w:szCs w:val="19"/>
        </w:rPr>
        <w:t>")</w:t>
      </w:r>
      <w:r>
        <w:br/>
      </w:r>
      <w:r>
        <w:rPr>
          <w:rFonts w:ascii="Arial" w:hAnsi="Arial" w:cs="Arial"/>
          <w:color w:val="000000"/>
          <w:sz w:val="19"/>
          <w:szCs w:val="19"/>
        </w:rPr>
        <w:t>This will return the name of the data for the tag “</w:t>
      </w:r>
      <w:proofErr w:type="spellStart"/>
      <w:r>
        <w:rPr>
          <w:rFonts w:ascii="Arial" w:hAnsi="Arial" w:cs="Arial"/>
          <w:color w:val="000000"/>
          <w:sz w:val="19"/>
          <w:szCs w:val="19"/>
        </w:rPr>
        <w:t>Part.Name</w:t>
      </w:r>
      <w:proofErr w:type="spellEnd"/>
      <w:r>
        <w:rPr>
          <w:rFonts w:ascii="Arial" w:hAnsi="Arial" w:cs="Arial"/>
          <w:color w:val="000000"/>
          <w:sz w:val="19"/>
          <w:szCs w:val="19"/>
        </w:rPr>
        <w:t>”</w:t>
      </w:r>
      <w:r>
        <w:br/>
      </w:r>
      <w:r>
        <w:rPr>
          <w:rFonts w:ascii="Arial" w:hAnsi="Arial" w:cs="Arial"/>
          <w:color w:val="000000"/>
          <w:sz w:val="19"/>
          <w:szCs w:val="19"/>
        </w:rPr>
        <w:t>This value will change when this tag is placed in a table</w:t>
      </w:r>
      <w:r>
        <w:br/>
      </w:r>
      <w:r>
        <w:br/>
      </w:r>
      <w:r>
        <w:rPr>
          <w:rFonts w:ascii="Arial" w:hAnsi="Arial" w:cs="Arial"/>
          <w:color w:val="000000"/>
          <w:sz w:val="19"/>
          <w:szCs w:val="19"/>
        </w:rPr>
        <w:t>So, by using LISP tags you can make calculations to fine tune your reports.</w:t>
      </w:r>
      <w:r>
        <w:br/>
      </w:r>
      <w:r>
        <w:rPr>
          <w:rFonts w:ascii="Arial" w:hAnsi="Arial" w:cs="Arial"/>
          <w:color w:val="000000"/>
          <w:sz w:val="19"/>
          <w:szCs w:val="19"/>
        </w:rPr>
        <w:t>The user defined tags are added to the tree view under the LISP branch.</w:t>
      </w:r>
    </w:p>
    <w:p w14:paraId="79FA6A07" w14:textId="77777777" w:rsidR="004E3A31" w:rsidRDefault="004E3A31" w:rsidP="00B53546">
      <w:pPr>
        <w:pStyle w:val="Rubrik2"/>
      </w:pPr>
      <w:bookmarkStart w:id="811" w:name="_Toc359406369"/>
      <w:r>
        <w:t>Conditional sections</w:t>
      </w:r>
      <w:bookmarkEnd w:id="811"/>
    </w:p>
    <w:p w14:paraId="16C27E0A" w14:textId="77777777" w:rsidR="004E3A31" w:rsidRDefault="004E3A31" w:rsidP="004E3A31">
      <w:r>
        <w:t>You can add conditional segments to a report using the following syntax.</w:t>
      </w:r>
      <w:r>
        <w:br/>
        <w:t>{IF TAG … ENDIF}</w:t>
      </w:r>
      <w:r>
        <w:br/>
        <w:t>If the tag after the {IF is evaluated to 1 the part between {IF and ENDIF} will be visible in the report.</w:t>
      </w:r>
      <w:r>
        <w:br/>
      </w:r>
      <w:r>
        <w:br/>
        <w:t>Example:</w:t>
      </w:r>
      <w:r>
        <w:br/>
        <w:t xml:space="preserve">{IF </w:t>
      </w:r>
      <w:proofErr w:type="spellStart"/>
      <w:r>
        <w:t>ShowInfo</w:t>
      </w:r>
      <w:proofErr w:type="spellEnd"/>
      <w:r>
        <w:br/>
      </w:r>
      <w:proofErr w:type="spellStart"/>
      <w:r>
        <w:t>Part.Name</w:t>
      </w:r>
      <w:proofErr w:type="spellEnd"/>
      <w:r>
        <w:br/>
      </w:r>
      <w:proofErr w:type="spellStart"/>
      <w:r>
        <w:t>Part.Customer</w:t>
      </w:r>
      <w:proofErr w:type="spellEnd"/>
      <w:r>
        <w:br/>
        <w:t>ENDIF}</w:t>
      </w:r>
    </w:p>
    <w:p w14:paraId="3E6A03E6" w14:textId="77777777" w:rsidR="004E3A31" w:rsidRDefault="004E3A31" w:rsidP="004E3A31">
      <w:pPr>
        <w:pStyle w:val="Rubrik2"/>
      </w:pPr>
      <w:bookmarkStart w:id="812" w:name="_Toc359406370"/>
      <w:r>
        <w:t>Startup script</w:t>
      </w:r>
      <w:bookmarkEnd w:id="812"/>
    </w:p>
    <w:p w14:paraId="0424663A" w14:textId="77777777" w:rsidR="004E3A31" w:rsidRDefault="004E3A31" w:rsidP="004E3A31">
      <w:r>
        <w:rPr>
          <w:rFonts w:ascii="Arial" w:hAnsi="Arial" w:cs="Arial"/>
          <w:color w:val="000000"/>
          <w:sz w:val="19"/>
          <w:szCs w:val="19"/>
        </w:rPr>
        <w:t xml:space="preserve">Every report can have a startup script connected to it. To edit or create a startup script select </w:t>
      </w:r>
      <w:r>
        <w:rPr>
          <w:rFonts w:ascii="Arial" w:hAnsi="Arial" w:cs="Arial"/>
          <w:i/>
          <w:iCs/>
          <w:color w:val="000000"/>
          <w:sz w:val="19"/>
          <w:szCs w:val="19"/>
        </w:rPr>
        <w:t>IGEMS/Startup script</w:t>
      </w:r>
      <w:r>
        <w:rPr>
          <w:rFonts w:ascii="Arial" w:hAnsi="Arial" w:cs="Arial"/>
          <w:color w:val="000000"/>
          <w:sz w:val="19"/>
          <w:szCs w:val="19"/>
        </w:rPr>
        <w:t xml:space="preserve"> </w:t>
      </w:r>
      <w:r>
        <w:br/>
      </w:r>
      <w:r>
        <w:rPr>
          <w:rFonts w:ascii="Arial" w:hAnsi="Arial" w:cs="Arial"/>
          <w:color w:val="000000"/>
          <w:sz w:val="19"/>
          <w:szCs w:val="19"/>
        </w:rPr>
        <w:t>Now a LISP editor is opened where you can write a LISP application that will automatically be run before the report is generated.</w:t>
      </w:r>
      <w:r>
        <w:br/>
      </w:r>
      <w:r>
        <w:br/>
      </w:r>
      <w:r>
        <w:rPr>
          <w:rFonts w:ascii="Arial" w:hAnsi="Arial" w:cs="Arial"/>
          <w:color w:val="000000"/>
          <w:sz w:val="19"/>
          <w:szCs w:val="19"/>
        </w:rPr>
        <w:t xml:space="preserve">In this LISP application you can create tags that can be used in the report. </w:t>
      </w:r>
      <w:r>
        <w:br/>
      </w:r>
      <w:r>
        <w:rPr>
          <w:rFonts w:ascii="Arial" w:hAnsi="Arial" w:cs="Arial"/>
          <w:color w:val="000000"/>
          <w:sz w:val="19"/>
          <w:szCs w:val="19"/>
        </w:rPr>
        <w:t>You can display a dialog box if you like.</w:t>
      </w:r>
      <w:r>
        <w:br/>
      </w:r>
      <w:r>
        <w:rPr>
          <w:rFonts w:ascii="Arial" w:hAnsi="Arial" w:cs="Arial"/>
          <w:color w:val="000000"/>
          <w:sz w:val="19"/>
          <w:szCs w:val="19"/>
        </w:rPr>
        <w:t>You can also do anything else you like, for example export data or communicate with other systems.</w:t>
      </w:r>
      <w:r>
        <w:br/>
      </w:r>
      <w:r>
        <w:br/>
      </w:r>
      <w:r>
        <w:rPr>
          <w:rFonts w:ascii="Arial" w:hAnsi="Arial" w:cs="Arial"/>
          <w:color w:val="000000"/>
          <w:sz w:val="19"/>
          <w:szCs w:val="19"/>
        </w:rPr>
        <w:t>In the startup script you have the following special functions for handling reports.</w:t>
      </w:r>
      <w:r>
        <w:br/>
      </w:r>
      <w:r>
        <w:rPr>
          <w:rFonts w:ascii="Arial" w:hAnsi="Arial" w:cs="Arial"/>
          <w:b/>
          <w:bCs/>
          <w:color w:val="000000"/>
          <w:sz w:val="19"/>
          <w:szCs w:val="19"/>
        </w:rPr>
        <w:t xml:space="preserve">(TAG </w:t>
      </w:r>
      <w:r>
        <w:rPr>
          <w:rFonts w:ascii="Arial" w:hAnsi="Arial" w:cs="Arial"/>
          <w:b/>
          <w:bCs/>
          <w:i/>
          <w:iCs/>
          <w:color w:val="000000"/>
          <w:sz w:val="19"/>
          <w:szCs w:val="19"/>
        </w:rPr>
        <w:t>Name Index</w:t>
      </w:r>
      <w:r>
        <w:rPr>
          <w:rFonts w:ascii="Arial" w:hAnsi="Arial" w:cs="Arial"/>
          <w:b/>
          <w:bCs/>
          <w:color w:val="000000"/>
          <w:sz w:val="19"/>
          <w:szCs w:val="19"/>
        </w:rPr>
        <w:t>)</w:t>
      </w:r>
    </w:p>
    <w:p w14:paraId="0372601E"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55DE1658"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Index is the index for multiple data tags</w:t>
      </w:r>
    </w:p>
    <w:p w14:paraId="440C17B1" w14:textId="77777777" w:rsidR="004E3A31" w:rsidRDefault="004E3A31" w:rsidP="00E868A6">
      <w:pPr>
        <w:numPr>
          <w:ilvl w:val="0"/>
          <w:numId w:val="16"/>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Returns the value of the tag at Index</w:t>
      </w:r>
    </w:p>
    <w:p w14:paraId="1EF5C675"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(TAGCNT </w:t>
      </w:r>
      <w:r>
        <w:rPr>
          <w:rFonts w:ascii="Arial" w:hAnsi="Arial" w:cs="Arial"/>
          <w:b/>
          <w:bCs/>
          <w:i/>
          <w:iCs/>
          <w:color w:val="000000"/>
          <w:sz w:val="19"/>
          <w:szCs w:val="19"/>
        </w:rPr>
        <w:t>Name</w:t>
      </w:r>
      <w:r>
        <w:rPr>
          <w:rFonts w:ascii="Arial" w:hAnsi="Arial" w:cs="Arial"/>
          <w:b/>
          <w:bCs/>
          <w:color w:val="000000"/>
          <w:sz w:val="19"/>
          <w:szCs w:val="19"/>
        </w:rPr>
        <w:t>)</w:t>
      </w:r>
    </w:p>
    <w:p w14:paraId="55CB3239" w14:textId="77777777" w:rsidR="004E3A31" w:rsidRDefault="004E3A31" w:rsidP="00E868A6">
      <w:pPr>
        <w:numPr>
          <w:ilvl w:val="0"/>
          <w:numId w:val="17"/>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6F5285A1" w14:textId="77777777" w:rsidR="004E3A31" w:rsidRDefault="004E3A31" w:rsidP="00E868A6">
      <w:pPr>
        <w:numPr>
          <w:ilvl w:val="0"/>
          <w:numId w:val="17"/>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Returns the number of data rows for the tag</w:t>
      </w:r>
    </w:p>
    <w:p w14:paraId="4BDD51EC"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(SETTAG</w:t>
      </w:r>
      <w:r>
        <w:rPr>
          <w:rFonts w:ascii="Arial" w:hAnsi="Arial" w:cs="Arial"/>
          <w:b/>
          <w:bCs/>
          <w:i/>
          <w:iCs/>
          <w:color w:val="000000"/>
          <w:sz w:val="19"/>
          <w:szCs w:val="19"/>
        </w:rPr>
        <w:t xml:space="preserve"> Name Value [Description]</w:t>
      </w:r>
      <w:r>
        <w:rPr>
          <w:rFonts w:ascii="Arial" w:hAnsi="Arial" w:cs="Arial"/>
          <w:b/>
          <w:bCs/>
          <w:color w:val="000000"/>
          <w:sz w:val="19"/>
          <w:szCs w:val="19"/>
        </w:rPr>
        <w:t>)</w:t>
      </w:r>
    </w:p>
    <w:p w14:paraId="049C9BE3"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0714FC14"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Value is the value of the tag and can be of the following types</w:t>
      </w:r>
    </w:p>
    <w:p w14:paraId="4B174FF9"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String</w:t>
      </w:r>
    </w:p>
    <w:p w14:paraId="5863F2F3"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Double</w:t>
      </w:r>
    </w:p>
    <w:p w14:paraId="0D6C38E9" w14:textId="77777777" w:rsidR="004E3A31" w:rsidRDefault="004E3A31" w:rsidP="00E868A6">
      <w:pPr>
        <w:numPr>
          <w:ilvl w:val="1"/>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Int</w:t>
      </w:r>
    </w:p>
    <w:p w14:paraId="0BCFF3F3" w14:textId="77777777" w:rsidR="004E3A31" w:rsidRDefault="004E3A31" w:rsidP="00E868A6">
      <w:pPr>
        <w:numPr>
          <w:ilvl w:val="0"/>
          <w:numId w:val="18"/>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Description is optional and if used will be displayed in the tree view when the tag is selected.</w:t>
      </w:r>
    </w:p>
    <w:p w14:paraId="43CE78AF" w14:textId="77777777" w:rsidR="004E3A31" w:rsidRDefault="004E3A31" w:rsidP="004E3A31">
      <w:pPr>
        <w:spacing w:after="240"/>
        <w:rPr>
          <w:rFonts w:ascii="Times New Roman" w:hAnsi="Times New Roman" w:cs="Times New Roman"/>
          <w:sz w:val="24"/>
          <w:szCs w:val="24"/>
        </w:rPr>
      </w:pPr>
      <w:r>
        <w:br/>
      </w:r>
      <w:r>
        <w:rPr>
          <w:rFonts w:ascii="Arial" w:hAnsi="Arial" w:cs="Arial"/>
          <w:color w:val="000000"/>
          <w:sz w:val="19"/>
          <w:szCs w:val="19"/>
        </w:rPr>
        <w:t>So, by using a startup script you can create a set of custom tags that can be used in the report. You can for example create a startup script that displays a dialog box where the user can enter a “Preparation cost”. This “Preparation cost” can then be used in the report.</w:t>
      </w:r>
      <w:r>
        <w:br/>
      </w:r>
      <w:r>
        <w:br/>
      </w:r>
      <w:r>
        <w:rPr>
          <w:rFonts w:ascii="Arial" w:hAnsi="Arial" w:cs="Arial"/>
          <w:color w:val="000000"/>
          <w:sz w:val="19"/>
          <w:szCs w:val="19"/>
        </w:rPr>
        <w:t>To create multiple data tags you just call SETTAG multiple times with different Values.</w:t>
      </w:r>
      <w:r>
        <w:br/>
      </w:r>
      <w:proofErr w:type="spellStart"/>
      <w:r w:rsidRPr="004E3A31">
        <w:rPr>
          <w:rFonts w:ascii="Arial" w:hAnsi="Arial" w:cs="Arial"/>
          <w:color w:val="000000"/>
          <w:sz w:val="19"/>
          <w:szCs w:val="19"/>
          <w:lang w:val="sv-SE"/>
        </w:rPr>
        <w:t>Example</w:t>
      </w:r>
      <w:proofErr w:type="spellEnd"/>
      <w:r w:rsidRPr="004E3A31">
        <w:rPr>
          <w:lang w:val="sv-SE"/>
        </w:rPr>
        <w:br/>
      </w:r>
      <w:r w:rsidRPr="004E3A31">
        <w:rPr>
          <w:rFonts w:ascii="Arial" w:hAnsi="Arial" w:cs="Arial"/>
          <w:color w:val="000000"/>
          <w:sz w:val="19"/>
          <w:szCs w:val="19"/>
          <w:lang w:val="sv-SE"/>
        </w:rPr>
        <w:t>(SETTAG “</w:t>
      </w:r>
      <w:proofErr w:type="spellStart"/>
      <w:r w:rsidRPr="004E3A31">
        <w:rPr>
          <w:rFonts w:ascii="Arial" w:hAnsi="Arial" w:cs="Arial"/>
          <w:color w:val="000000"/>
          <w:sz w:val="19"/>
          <w:szCs w:val="19"/>
          <w:lang w:val="sv-SE"/>
        </w:rPr>
        <w:t>Special.Users</w:t>
      </w:r>
      <w:proofErr w:type="spellEnd"/>
      <w:r w:rsidRPr="004E3A31">
        <w:rPr>
          <w:rFonts w:ascii="Arial" w:hAnsi="Arial" w:cs="Arial"/>
          <w:color w:val="000000"/>
          <w:sz w:val="19"/>
          <w:szCs w:val="19"/>
          <w:lang w:val="sv-SE"/>
        </w:rPr>
        <w:t>” “Bo”)</w:t>
      </w:r>
      <w:r w:rsidRPr="004E3A31">
        <w:rPr>
          <w:lang w:val="sv-SE"/>
        </w:rPr>
        <w:br/>
      </w:r>
      <w:r w:rsidRPr="004E3A31">
        <w:rPr>
          <w:rFonts w:ascii="Arial" w:hAnsi="Arial" w:cs="Arial"/>
          <w:color w:val="000000"/>
          <w:sz w:val="19"/>
          <w:szCs w:val="19"/>
          <w:lang w:val="sv-SE"/>
        </w:rPr>
        <w:t>(SETTAG “</w:t>
      </w:r>
      <w:proofErr w:type="spellStart"/>
      <w:r w:rsidRPr="004E3A31">
        <w:rPr>
          <w:rFonts w:ascii="Arial" w:hAnsi="Arial" w:cs="Arial"/>
          <w:color w:val="000000"/>
          <w:sz w:val="19"/>
          <w:szCs w:val="19"/>
          <w:lang w:val="sv-SE"/>
        </w:rPr>
        <w:t>Special.Users</w:t>
      </w:r>
      <w:proofErr w:type="spellEnd"/>
      <w:r w:rsidRPr="004E3A31">
        <w:rPr>
          <w:rFonts w:ascii="Arial" w:hAnsi="Arial" w:cs="Arial"/>
          <w:color w:val="000000"/>
          <w:sz w:val="19"/>
          <w:szCs w:val="19"/>
          <w:lang w:val="sv-SE"/>
        </w:rPr>
        <w:t>” “Inge”)</w:t>
      </w:r>
      <w:r w:rsidRPr="004E3A31">
        <w:rPr>
          <w:lang w:val="sv-SE"/>
        </w:rPr>
        <w:br/>
      </w:r>
      <w:r w:rsidRPr="004E3A31">
        <w:rPr>
          <w:rFonts w:ascii="Arial" w:hAnsi="Arial" w:cs="Arial"/>
          <w:color w:val="000000"/>
          <w:sz w:val="19"/>
          <w:szCs w:val="19"/>
          <w:lang w:val="sv-SE"/>
        </w:rPr>
        <w:t>(SETTAG “</w:t>
      </w:r>
      <w:proofErr w:type="spellStart"/>
      <w:r w:rsidRPr="004E3A31">
        <w:rPr>
          <w:rFonts w:ascii="Arial" w:hAnsi="Arial" w:cs="Arial"/>
          <w:color w:val="000000"/>
          <w:sz w:val="19"/>
          <w:szCs w:val="19"/>
          <w:lang w:val="sv-SE"/>
        </w:rPr>
        <w:t>Special.Users</w:t>
      </w:r>
      <w:proofErr w:type="spellEnd"/>
      <w:r w:rsidRPr="004E3A31">
        <w:rPr>
          <w:rFonts w:ascii="Arial" w:hAnsi="Arial" w:cs="Arial"/>
          <w:color w:val="000000"/>
          <w:sz w:val="19"/>
          <w:szCs w:val="19"/>
          <w:lang w:val="sv-SE"/>
        </w:rPr>
        <w:t>” “Nils”)</w:t>
      </w:r>
      <w:r w:rsidRPr="004E3A31">
        <w:rPr>
          <w:lang w:val="sv-SE"/>
        </w:rPr>
        <w:br/>
      </w:r>
      <w:r w:rsidRPr="004E3A31">
        <w:rPr>
          <w:rFonts w:ascii="Arial" w:hAnsi="Arial" w:cs="Arial"/>
          <w:color w:val="000000"/>
          <w:sz w:val="19"/>
          <w:szCs w:val="19"/>
          <w:lang w:val="sv-SE"/>
        </w:rPr>
        <w:t>(SETTAG “</w:t>
      </w:r>
      <w:proofErr w:type="spellStart"/>
      <w:r w:rsidRPr="004E3A31">
        <w:rPr>
          <w:rFonts w:ascii="Arial" w:hAnsi="Arial" w:cs="Arial"/>
          <w:color w:val="000000"/>
          <w:sz w:val="19"/>
          <w:szCs w:val="19"/>
          <w:lang w:val="sv-SE"/>
        </w:rPr>
        <w:t>Special.Users</w:t>
      </w:r>
      <w:proofErr w:type="spellEnd"/>
      <w:r w:rsidRPr="004E3A31">
        <w:rPr>
          <w:rFonts w:ascii="Arial" w:hAnsi="Arial" w:cs="Arial"/>
          <w:color w:val="000000"/>
          <w:sz w:val="19"/>
          <w:szCs w:val="19"/>
          <w:lang w:val="sv-SE"/>
        </w:rPr>
        <w:t>” “Patrik”)</w:t>
      </w:r>
      <w:r w:rsidRPr="004E3A31">
        <w:rPr>
          <w:lang w:val="sv-SE"/>
        </w:rPr>
        <w:br/>
      </w:r>
      <w:r w:rsidRPr="004E3A31">
        <w:rPr>
          <w:lang w:val="sv-SE"/>
        </w:rPr>
        <w:br/>
      </w:r>
      <w:proofErr w:type="spellStart"/>
      <w:r w:rsidRPr="004E3A31">
        <w:rPr>
          <w:rFonts w:ascii="Arial" w:hAnsi="Arial" w:cs="Arial"/>
          <w:color w:val="000000"/>
          <w:sz w:val="19"/>
          <w:szCs w:val="19"/>
          <w:lang w:val="sv-SE"/>
        </w:rPr>
        <w:t>Example</w:t>
      </w:r>
      <w:proofErr w:type="spellEnd"/>
      <w:r w:rsidRPr="004E3A31">
        <w:rPr>
          <w:rFonts w:ascii="Arial" w:hAnsi="Arial" w:cs="Arial"/>
          <w:color w:val="000000"/>
          <w:sz w:val="19"/>
          <w:szCs w:val="19"/>
          <w:lang w:val="sv-SE"/>
        </w:rPr>
        <w:t>.</w:t>
      </w:r>
      <w:r w:rsidRPr="004E3A31">
        <w:rPr>
          <w:lang w:val="sv-SE"/>
        </w:rPr>
        <w:br/>
      </w:r>
      <w:r>
        <w:rPr>
          <w:rFonts w:ascii="Arial" w:hAnsi="Arial" w:cs="Arial"/>
          <w:color w:val="000000"/>
          <w:sz w:val="19"/>
          <w:szCs w:val="19"/>
        </w:rPr>
        <w:t xml:space="preserve">This example will create a tag with a modified </w:t>
      </w:r>
      <w:proofErr w:type="spellStart"/>
      <w:r>
        <w:rPr>
          <w:rFonts w:ascii="Arial" w:hAnsi="Arial" w:cs="Arial"/>
          <w:color w:val="000000"/>
          <w:sz w:val="19"/>
          <w:szCs w:val="19"/>
        </w:rPr>
        <w:t>Part.CutCost</w:t>
      </w:r>
      <w:proofErr w:type="spellEnd"/>
      <w:r>
        <w:rPr>
          <w:rFonts w:ascii="Arial" w:hAnsi="Arial" w:cs="Arial"/>
          <w:color w:val="000000"/>
          <w:sz w:val="19"/>
          <w:szCs w:val="19"/>
        </w:rPr>
        <w:t xml:space="preserve"> that adds 10 to each current </w:t>
      </w:r>
      <w:proofErr w:type="spellStart"/>
      <w:r>
        <w:rPr>
          <w:rFonts w:ascii="Arial" w:hAnsi="Arial" w:cs="Arial"/>
          <w:color w:val="000000"/>
          <w:sz w:val="19"/>
          <w:szCs w:val="19"/>
        </w:rPr>
        <w:t>Part.CutCost</w:t>
      </w:r>
      <w:proofErr w:type="spellEnd"/>
      <w:r>
        <w:rPr>
          <w:rFonts w:ascii="Arial" w:hAnsi="Arial" w:cs="Arial"/>
          <w:color w:val="000000"/>
          <w:sz w:val="19"/>
          <w:szCs w:val="19"/>
        </w:rPr>
        <w:t>.</w:t>
      </w:r>
      <w:r>
        <w:br/>
      </w:r>
      <w:r>
        <w:br/>
      </w:r>
      <w:r>
        <w:rPr>
          <w:rFonts w:ascii="Arial" w:hAnsi="Arial" w:cs="Arial"/>
          <w:color w:val="000000"/>
          <w:sz w:val="19"/>
          <w:szCs w:val="19"/>
        </w:rPr>
        <w:t>(</w:t>
      </w:r>
      <w:proofErr w:type="spellStart"/>
      <w:r>
        <w:rPr>
          <w:rFonts w:ascii="Arial" w:hAnsi="Arial" w:cs="Arial"/>
          <w:color w:val="000000"/>
          <w:sz w:val="19"/>
          <w:szCs w:val="19"/>
        </w:rPr>
        <w:t>setq</w:t>
      </w:r>
      <w:proofErr w:type="spellEnd"/>
      <w:r>
        <w:rPr>
          <w:rFonts w:ascii="Arial" w:hAnsi="Arial" w:cs="Arial"/>
          <w:color w:val="000000"/>
          <w:sz w:val="19"/>
          <w:szCs w:val="19"/>
        </w:rPr>
        <w:t xml:space="preserve"> </w:t>
      </w:r>
      <w:proofErr w:type="spellStart"/>
      <w:r>
        <w:rPr>
          <w:rFonts w:ascii="Arial" w:hAnsi="Arial" w:cs="Arial"/>
          <w:color w:val="000000"/>
          <w:sz w:val="19"/>
          <w:szCs w:val="19"/>
        </w:rPr>
        <w:t>idx</w:t>
      </w:r>
      <w:proofErr w:type="spellEnd"/>
      <w:r>
        <w:rPr>
          <w:rFonts w:ascii="Arial" w:hAnsi="Arial" w:cs="Arial"/>
          <w:color w:val="000000"/>
          <w:sz w:val="19"/>
          <w:szCs w:val="19"/>
        </w:rPr>
        <w:t xml:space="preserve"> 0)</w:t>
      </w:r>
      <w:r>
        <w:br/>
      </w:r>
      <w:r>
        <w:rPr>
          <w:rFonts w:ascii="Arial" w:hAnsi="Arial" w:cs="Arial"/>
          <w:color w:val="000000"/>
          <w:sz w:val="19"/>
          <w:szCs w:val="19"/>
        </w:rPr>
        <w:t>(</w:t>
      </w:r>
      <w:proofErr w:type="spellStart"/>
      <w:r>
        <w:rPr>
          <w:rFonts w:ascii="Arial" w:hAnsi="Arial" w:cs="Arial"/>
          <w:color w:val="000000"/>
          <w:sz w:val="19"/>
          <w:szCs w:val="19"/>
        </w:rPr>
        <w:t>setq</w:t>
      </w:r>
      <w:proofErr w:type="spellEnd"/>
      <w:r>
        <w:rPr>
          <w:rFonts w:ascii="Arial" w:hAnsi="Arial" w:cs="Arial"/>
          <w:color w:val="000000"/>
          <w:sz w:val="19"/>
          <w:szCs w:val="19"/>
        </w:rPr>
        <w:t xml:space="preserve"> rows (TAGCNT "</w:t>
      </w:r>
      <w:proofErr w:type="spellStart"/>
      <w:r>
        <w:rPr>
          <w:rFonts w:ascii="Arial" w:hAnsi="Arial" w:cs="Arial"/>
          <w:color w:val="000000"/>
          <w:sz w:val="19"/>
          <w:szCs w:val="19"/>
        </w:rPr>
        <w:t>Part.CutCost</w:t>
      </w:r>
      <w:proofErr w:type="spellEnd"/>
      <w:r>
        <w:rPr>
          <w:rFonts w:ascii="Arial" w:hAnsi="Arial" w:cs="Arial"/>
          <w:color w:val="000000"/>
          <w:sz w:val="19"/>
          <w:szCs w:val="19"/>
        </w:rPr>
        <w:t>"))</w:t>
      </w:r>
      <w:r>
        <w:br/>
      </w:r>
      <w:r>
        <w:rPr>
          <w:rFonts w:ascii="Arial" w:hAnsi="Arial" w:cs="Arial"/>
          <w:color w:val="000000"/>
          <w:sz w:val="19"/>
          <w:szCs w:val="19"/>
        </w:rPr>
        <w:t>(repeat rows</w:t>
      </w:r>
      <w:r>
        <w:br/>
      </w:r>
      <w:r>
        <w:rPr>
          <w:rFonts w:ascii="Arial" w:hAnsi="Arial" w:cs="Arial"/>
          <w:color w:val="000000"/>
          <w:sz w:val="19"/>
          <w:szCs w:val="19"/>
        </w:rPr>
        <w:t>(SETTAG "Part.CutCost2" (+ (TAG "</w:t>
      </w:r>
      <w:proofErr w:type="spellStart"/>
      <w:r>
        <w:rPr>
          <w:rFonts w:ascii="Arial" w:hAnsi="Arial" w:cs="Arial"/>
          <w:color w:val="000000"/>
          <w:sz w:val="19"/>
          <w:szCs w:val="19"/>
        </w:rPr>
        <w:t>Part.CutCost</w:t>
      </w:r>
      <w:proofErr w:type="spellEnd"/>
      <w:r>
        <w:rPr>
          <w:rFonts w:ascii="Arial" w:hAnsi="Arial" w:cs="Arial"/>
          <w:color w:val="000000"/>
          <w:sz w:val="19"/>
          <w:szCs w:val="19"/>
        </w:rPr>
        <w:t xml:space="preserve">" </w:t>
      </w:r>
      <w:proofErr w:type="spellStart"/>
      <w:r>
        <w:rPr>
          <w:rFonts w:ascii="Arial" w:hAnsi="Arial" w:cs="Arial"/>
          <w:color w:val="000000"/>
          <w:sz w:val="19"/>
          <w:szCs w:val="19"/>
        </w:rPr>
        <w:t>idx</w:t>
      </w:r>
      <w:proofErr w:type="spellEnd"/>
      <w:r>
        <w:rPr>
          <w:rFonts w:ascii="Arial" w:hAnsi="Arial" w:cs="Arial"/>
          <w:color w:val="000000"/>
          <w:sz w:val="19"/>
          <w:szCs w:val="19"/>
        </w:rPr>
        <w:t>) 10))</w:t>
      </w:r>
      <w:r>
        <w:br/>
      </w:r>
      <w:r>
        <w:rPr>
          <w:rFonts w:ascii="Arial" w:hAnsi="Arial" w:cs="Arial"/>
          <w:color w:val="000000"/>
          <w:sz w:val="19"/>
          <w:szCs w:val="19"/>
        </w:rPr>
        <w:t>(</w:t>
      </w:r>
      <w:proofErr w:type="spellStart"/>
      <w:r>
        <w:rPr>
          <w:rFonts w:ascii="Arial" w:hAnsi="Arial" w:cs="Arial"/>
          <w:color w:val="000000"/>
          <w:sz w:val="19"/>
          <w:szCs w:val="19"/>
        </w:rPr>
        <w:t>setq</w:t>
      </w:r>
      <w:proofErr w:type="spellEnd"/>
      <w:r>
        <w:rPr>
          <w:rFonts w:ascii="Arial" w:hAnsi="Arial" w:cs="Arial"/>
          <w:color w:val="000000"/>
          <w:sz w:val="19"/>
          <w:szCs w:val="19"/>
        </w:rPr>
        <w:t xml:space="preserve"> </w:t>
      </w:r>
      <w:proofErr w:type="spellStart"/>
      <w:r>
        <w:rPr>
          <w:rFonts w:ascii="Arial" w:hAnsi="Arial" w:cs="Arial"/>
          <w:color w:val="000000"/>
          <w:sz w:val="19"/>
          <w:szCs w:val="19"/>
        </w:rPr>
        <w:t>idx</w:t>
      </w:r>
      <w:proofErr w:type="spellEnd"/>
      <w:r>
        <w:rPr>
          <w:rFonts w:ascii="Arial" w:hAnsi="Arial" w:cs="Arial"/>
          <w:color w:val="000000"/>
          <w:sz w:val="19"/>
          <w:szCs w:val="19"/>
        </w:rPr>
        <w:t xml:space="preserve"> (+ 1 </w:t>
      </w:r>
      <w:proofErr w:type="spellStart"/>
      <w:r>
        <w:rPr>
          <w:rFonts w:ascii="Arial" w:hAnsi="Arial" w:cs="Arial"/>
          <w:color w:val="000000"/>
          <w:sz w:val="19"/>
          <w:szCs w:val="19"/>
        </w:rPr>
        <w:t>idx</w:t>
      </w:r>
      <w:proofErr w:type="spellEnd"/>
      <w:r>
        <w:rPr>
          <w:rFonts w:ascii="Arial" w:hAnsi="Arial" w:cs="Arial"/>
          <w:color w:val="000000"/>
          <w:sz w:val="19"/>
          <w:szCs w:val="19"/>
        </w:rPr>
        <w:t>))</w:t>
      </w:r>
      <w:r>
        <w:br/>
      </w:r>
      <w:r>
        <w:rPr>
          <w:rFonts w:ascii="Arial" w:hAnsi="Arial" w:cs="Arial"/>
          <w:color w:val="000000"/>
          <w:sz w:val="19"/>
          <w:szCs w:val="19"/>
        </w:rPr>
        <w:t>)</w:t>
      </w:r>
    </w:p>
    <w:p w14:paraId="62F8AF62" w14:textId="77777777" w:rsidR="004E3A31" w:rsidRDefault="004E3A31" w:rsidP="004E3A31">
      <w:pPr>
        <w:pStyle w:val="Rubrik2"/>
      </w:pPr>
      <w:bookmarkStart w:id="813" w:name="_Toc359406371"/>
      <w:r>
        <w:t>Printing</w:t>
      </w:r>
      <w:bookmarkEnd w:id="813"/>
    </w:p>
    <w:p w14:paraId="796D2C52" w14:textId="77777777" w:rsidR="004E3A31" w:rsidRDefault="004E3A31" w:rsidP="004E3A31">
      <w:pPr>
        <w:spacing w:after="240"/>
      </w:pPr>
      <w:r>
        <w:rPr>
          <w:rFonts w:ascii="Arial" w:hAnsi="Arial" w:cs="Arial"/>
          <w:color w:val="000000"/>
          <w:sz w:val="19"/>
          <w:szCs w:val="19"/>
        </w:rPr>
        <w:t xml:space="preserve">Every report template can have a printer connected to it. This can be any installed printer. To select a printer for the </w:t>
      </w:r>
      <w:proofErr w:type="gramStart"/>
      <w:r>
        <w:rPr>
          <w:rFonts w:ascii="Arial" w:hAnsi="Arial" w:cs="Arial"/>
          <w:color w:val="000000"/>
          <w:sz w:val="19"/>
          <w:szCs w:val="19"/>
        </w:rPr>
        <w:t>report</w:t>
      </w:r>
      <w:proofErr w:type="gramEnd"/>
      <w:r>
        <w:rPr>
          <w:rFonts w:ascii="Arial" w:hAnsi="Arial" w:cs="Arial"/>
          <w:color w:val="000000"/>
          <w:sz w:val="19"/>
          <w:szCs w:val="19"/>
        </w:rPr>
        <w:t xml:space="preserve"> select </w:t>
      </w:r>
      <w:r>
        <w:rPr>
          <w:rFonts w:ascii="Arial" w:hAnsi="Arial" w:cs="Arial"/>
          <w:i/>
          <w:iCs/>
          <w:color w:val="000000"/>
          <w:sz w:val="19"/>
          <w:szCs w:val="19"/>
        </w:rPr>
        <w:t xml:space="preserve">IGEMS/Set printer </w:t>
      </w:r>
      <w:r>
        <w:br/>
      </w:r>
      <w:r>
        <w:rPr>
          <w:rFonts w:ascii="Arial" w:hAnsi="Arial" w:cs="Arial"/>
          <w:color w:val="000000"/>
          <w:sz w:val="19"/>
          <w:szCs w:val="19"/>
        </w:rPr>
        <w:t>The printer you select here will be preset when printing and used if quick printing this report.</w:t>
      </w:r>
      <w:r>
        <w:br/>
      </w:r>
      <w:r>
        <w:rPr>
          <w:rFonts w:ascii="Arial" w:hAnsi="Arial" w:cs="Arial"/>
          <w:color w:val="000000"/>
          <w:sz w:val="19"/>
          <w:szCs w:val="19"/>
        </w:rPr>
        <w:t xml:space="preserve">It will also be used if running a report for direct printing. </w:t>
      </w:r>
    </w:p>
    <w:p w14:paraId="6C4A514E" w14:textId="77777777" w:rsidR="004E3A31" w:rsidRDefault="004E3A31" w:rsidP="004E3A31">
      <w:pPr>
        <w:pStyle w:val="Rubrik2"/>
      </w:pPr>
      <w:bookmarkStart w:id="814" w:name="_Toc359406372"/>
      <w:r>
        <w:t>APP reports</w:t>
      </w:r>
      <w:bookmarkEnd w:id="814"/>
    </w:p>
    <w:p w14:paraId="7A1DFF90" w14:textId="77777777" w:rsidR="004E3A31" w:rsidRDefault="004E3A31" w:rsidP="004E3A31">
      <w:r>
        <w:rPr>
          <w:rFonts w:ascii="Arial" w:hAnsi="Arial" w:cs="Arial"/>
          <w:color w:val="000000"/>
          <w:sz w:val="19"/>
          <w:szCs w:val="19"/>
        </w:rPr>
        <w:t>It’s possible to create a totally custom report from the APP section in IGEMS.</w:t>
      </w:r>
      <w:r>
        <w:br/>
      </w:r>
      <w:r>
        <w:rPr>
          <w:rFonts w:ascii="Arial" w:hAnsi="Arial" w:cs="Arial"/>
          <w:color w:val="000000"/>
          <w:sz w:val="19"/>
          <w:szCs w:val="19"/>
        </w:rPr>
        <w:t>You have the following special functions to use</w:t>
      </w:r>
      <w:r>
        <w:br/>
      </w:r>
      <w:r>
        <w:br/>
      </w:r>
      <w:r>
        <w:rPr>
          <w:rFonts w:ascii="Arial" w:hAnsi="Arial" w:cs="Arial"/>
          <w:b/>
          <w:bCs/>
          <w:color w:val="000000"/>
          <w:sz w:val="19"/>
          <w:szCs w:val="19"/>
        </w:rPr>
        <w:t>(REPORT-INIT)</w:t>
      </w:r>
    </w:p>
    <w:p w14:paraId="6BE23C9C" w14:textId="77777777" w:rsidR="004E3A31" w:rsidRDefault="004E3A31" w:rsidP="00E868A6">
      <w:pPr>
        <w:numPr>
          <w:ilvl w:val="0"/>
          <w:numId w:val="19"/>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Must be called before using any of the other functions!</w:t>
      </w:r>
    </w:p>
    <w:p w14:paraId="613C0BE7"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(SETTAG</w:t>
      </w:r>
      <w:r>
        <w:rPr>
          <w:rFonts w:ascii="Arial" w:hAnsi="Arial" w:cs="Arial"/>
          <w:b/>
          <w:bCs/>
          <w:i/>
          <w:iCs/>
          <w:color w:val="000000"/>
          <w:sz w:val="19"/>
          <w:szCs w:val="19"/>
        </w:rPr>
        <w:t xml:space="preserve"> Name Value [Description]</w:t>
      </w:r>
      <w:r>
        <w:rPr>
          <w:rFonts w:ascii="Arial" w:hAnsi="Arial" w:cs="Arial"/>
          <w:b/>
          <w:bCs/>
          <w:color w:val="000000"/>
          <w:sz w:val="19"/>
          <w:szCs w:val="19"/>
        </w:rPr>
        <w:t>)</w:t>
      </w:r>
    </w:p>
    <w:p w14:paraId="57A19806"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Name is the name of the tag</w:t>
      </w:r>
    </w:p>
    <w:p w14:paraId="6D5208BA"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Value is the value of the tag and can be of the following types</w:t>
      </w:r>
    </w:p>
    <w:p w14:paraId="7F25ACA5"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String</w:t>
      </w:r>
    </w:p>
    <w:p w14:paraId="635D377E"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Double</w:t>
      </w:r>
    </w:p>
    <w:p w14:paraId="0A26B8DD" w14:textId="77777777" w:rsidR="004E3A31" w:rsidRDefault="004E3A31" w:rsidP="00E868A6">
      <w:pPr>
        <w:numPr>
          <w:ilvl w:val="1"/>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Int</w:t>
      </w:r>
    </w:p>
    <w:p w14:paraId="0A8EB2D5" w14:textId="77777777" w:rsidR="004E3A31" w:rsidRDefault="004E3A31" w:rsidP="00E868A6">
      <w:pPr>
        <w:numPr>
          <w:ilvl w:val="0"/>
          <w:numId w:val="20"/>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Description is optional and if used will be displayed in the tree view when the tag is selected.</w:t>
      </w:r>
    </w:p>
    <w:p w14:paraId="1F6F3FDE"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(SETTAGIMAGE </w:t>
      </w:r>
      <w:proofErr w:type="spellStart"/>
      <w:r>
        <w:rPr>
          <w:rFonts w:ascii="Arial" w:hAnsi="Arial" w:cs="Arial"/>
          <w:b/>
          <w:bCs/>
          <w:i/>
          <w:iCs/>
          <w:color w:val="000000"/>
          <w:sz w:val="19"/>
          <w:szCs w:val="19"/>
        </w:rPr>
        <w:t>Tagname</w:t>
      </w:r>
      <w:proofErr w:type="spellEnd"/>
      <w:r>
        <w:rPr>
          <w:rFonts w:ascii="Arial" w:hAnsi="Arial" w:cs="Arial"/>
          <w:b/>
          <w:bCs/>
          <w:i/>
          <w:iCs/>
          <w:color w:val="000000"/>
          <w:sz w:val="19"/>
          <w:szCs w:val="19"/>
        </w:rPr>
        <w:t xml:space="preserve"> Filename Width Height</w:t>
      </w:r>
      <w:r>
        <w:rPr>
          <w:rFonts w:ascii="Arial" w:hAnsi="Arial" w:cs="Arial"/>
          <w:b/>
          <w:bCs/>
          <w:color w:val="000000"/>
          <w:sz w:val="19"/>
          <w:szCs w:val="19"/>
        </w:rPr>
        <w:t>)</w:t>
      </w:r>
    </w:p>
    <w:p w14:paraId="09F1DAC1"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Tagname</w:t>
      </w:r>
      <w:proofErr w:type="spellEnd"/>
    </w:p>
    <w:p w14:paraId="1E61CCF2"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the tag</w:t>
      </w:r>
    </w:p>
    <w:p w14:paraId="2900278C"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Filename</w:t>
      </w:r>
    </w:p>
    <w:p w14:paraId="05F9F237"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an image file (.</w:t>
      </w:r>
      <w:proofErr w:type="spellStart"/>
      <w:r>
        <w:rPr>
          <w:rFonts w:ascii="Arial" w:hAnsi="Arial" w:cs="Arial"/>
          <w:color w:val="000000"/>
          <w:sz w:val="19"/>
          <w:szCs w:val="19"/>
        </w:rPr>
        <w:t>png</w:t>
      </w:r>
      <w:proofErr w:type="spellEnd"/>
      <w:r>
        <w:rPr>
          <w:rFonts w:ascii="Arial" w:hAnsi="Arial" w:cs="Arial"/>
          <w:color w:val="000000"/>
          <w:sz w:val="19"/>
          <w:szCs w:val="19"/>
        </w:rPr>
        <w:t>, .bmp, .jpg...)</w:t>
      </w:r>
    </w:p>
    <w:p w14:paraId="60CDDEFA"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w:t>
      </w:r>
    </w:p>
    <w:p w14:paraId="54F00319"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 of the image in the report</w:t>
      </w:r>
    </w:p>
    <w:p w14:paraId="16B3AD9A" w14:textId="77777777" w:rsidR="004E3A31" w:rsidRDefault="004E3A31" w:rsidP="00E868A6">
      <w:pPr>
        <w:numPr>
          <w:ilvl w:val="0"/>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w:t>
      </w:r>
    </w:p>
    <w:p w14:paraId="0617A66B" w14:textId="77777777" w:rsidR="004E3A31" w:rsidRDefault="004E3A31" w:rsidP="00E868A6">
      <w:pPr>
        <w:numPr>
          <w:ilvl w:val="1"/>
          <w:numId w:val="21"/>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image in the report</w:t>
      </w:r>
    </w:p>
    <w:p w14:paraId="5458168F"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(SETTAGEMF </w:t>
      </w:r>
      <w:proofErr w:type="spellStart"/>
      <w:r>
        <w:rPr>
          <w:rFonts w:ascii="Arial" w:hAnsi="Arial" w:cs="Arial"/>
          <w:b/>
          <w:bCs/>
          <w:i/>
          <w:iCs/>
          <w:color w:val="000000"/>
          <w:sz w:val="19"/>
          <w:szCs w:val="19"/>
        </w:rPr>
        <w:t>Tagname</w:t>
      </w:r>
      <w:proofErr w:type="spellEnd"/>
      <w:r>
        <w:rPr>
          <w:rFonts w:ascii="Arial" w:hAnsi="Arial" w:cs="Arial"/>
          <w:b/>
          <w:bCs/>
          <w:i/>
          <w:iCs/>
          <w:color w:val="000000"/>
          <w:sz w:val="19"/>
          <w:szCs w:val="19"/>
        </w:rPr>
        <w:t xml:space="preserve"> Ents </w:t>
      </w:r>
      <w:proofErr w:type="spellStart"/>
      <w:r>
        <w:rPr>
          <w:rFonts w:ascii="Arial" w:hAnsi="Arial" w:cs="Arial"/>
          <w:b/>
          <w:bCs/>
          <w:i/>
          <w:iCs/>
          <w:color w:val="000000"/>
          <w:sz w:val="19"/>
          <w:szCs w:val="19"/>
        </w:rPr>
        <w:t>SizeX</w:t>
      </w:r>
      <w:proofErr w:type="spellEnd"/>
      <w:r>
        <w:rPr>
          <w:rFonts w:ascii="Arial" w:hAnsi="Arial" w:cs="Arial"/>
          <w:b/>
          <w:bCs/>
          <w:i/>
          <w:iCs/>
          <w:color w:val="000000"/>
          <w:sz w:val="19"/>
          <w:szCs w:val="19"/>
        </w:rPr>
        <w:t xml:space="preserve"> </w:t>
      </w:r>
      <w:proofErr w:type="spellStart"/>
      <w:r>
        <w:rPr>
          <w:rFonts w:ascii="Arial" w:hAnsi="Arial" w:cs="Arial"/>
          <w:b/>
          <w:bCs/>
          <w:i/>
          <w:iCs/>
          <w:color w:val="000000"/>
          <w:sz w:val="19"/>
          <w:szCs w:val="19"/>
        </w:rPr>
        <w:t>SizeY</w:t>
      </w:r>
      <w:proofErr w:type="spellEnd"/>
      <w:r>
        <w:rPr>
          <w:rFonts w:ascii="Arial" w:hAnsi="Arial" w:cs="Arial"/>
          <w:b/>
          <w:bCs/>
          <w:i/>
          <w:iCs/>
          <w:color w:val="000000"/>
          <w:sz w:val="19"/>
          <w:szCs w:val="19"/>
        </w:rPr>
        <w:t xml:space="preserve"> Width Height</w:t>
      </w:r>
      <w:r>
        <w:rPr>
          <w:rFonts w:ascii="Arial" w:hAnsi="Arial" w:cs="Arial"/>
          <w:b/>
          <w:bCs/>
          <w:color w:val="000000"/>
          <w:sz w:val="19"/>
          <w:szCs w:val="19"/>
        </w:rPr>
        <w:t>)</w:t>
      </w:r>
    </w:p>
    <w:p w14:paraId="526654EC"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Tagname</w:t>
      </w:r>
      <w:proofErr w:type="spellEnd"/>
    </w:p>
    <w:p w14:paraId="3AD4CDEE"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name of the tag</w:t>
      </w:r>
    </w:p>
    <w:p w14:paraId="10ED0864"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Ents</w:t>
      </w:r>
    </w:p>
    <w:p w14:paraId="7067B180"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An entity or list of entities to create the image of</w:t>
      </w:r>
    </w:p>
    <w:p w14:paraId="55117F26"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SizeX</w:t>
      </w:r>
      <w:proofErr w:type="spellEnd"/>
    </w:p>
    <w:p w14:paraId="1B47B431"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 of the EMF image</w:t>
      </w:r>
    </w:p>
    <w:p w14:paraId="28D8780B"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SizeY</w:t>
      </w:r>
      <w:proofErr w:type="spellEnd"/>
    </w:p>
    <w:p w14:paraId="13821956"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EMF image</w:t>
      </w:r>
    </w:p>
    <w:p w14:paraId="0112BBD5"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Width</w:t>
      </w:r>
    </w:p>
    <w:p w14:paraId="46BC87B6"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Size of the image in the report</w:t>
      </w:r>
    </w:p>
    <w:p w14:paraId="49AF26D6"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w:t>
      </w:r>
    </w:p>
    <w:p w14:paraId="5F71BD40" w14:textId="77777777" w:rsidR="004E3A31" w:rsidRDefault="004E3A31" w:rsidP="00E868A6">
      <w:pPr>
        <w:numPr>
          <w:ilvl w:val="1"/>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Height of the image in the report</w:t>
      </w:r>
    </w:p>
    <w:p w14:paraId="29763477" w14:textId="77777777" w:rsidR="004E3A31" w:rsidRDefault="004E3A31" w:rsidP="00E868A6">
      <w:pPr>
        <w:numPr>
          <w:ilvl w:val="0"/>
          <w:numId w:val="22"/>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Use 300 as a start value for </w:t>
      </w:r>
      <w:proofErr w:type="spellStart"/>
      <w:r>
        <w:rPr>
          <w:rFonts w:ascii="Arial" w:hAnsi="Arial" w:cs="Arial"/>
          <w:color w:val="000000"/>
          <w:sz w:val="19"/>
          <w:szCs w:val="19"/>
        </w:rPr>
        <w:t>SizeX</w:t>
      </w:r>
      <w:proofErr w:type="spellEnd"/>
      <w:r>
        <w:rPr>
          <w:rFonts w:ascii="Arial" w:hAnsi="Arial" w:cs="Arial"/>
          <w:color w:val="000000"/>
          <w:sz w:val="19"/>
          <w:szCs w:val="19"/>
        </w:rPr>
        <w:t xml:space="preserve">, </w:t>
      </w:r>
      <w:proofErr w:type="spellStart"/>
      <w:r>
        <w:rPr>
          <w:rFonts w:ascii="Arial" w:hAnsi="Arial" w:cs="Arial"/>
          <w:color w:val="000000"/>
          <w:sz w:val="19"/>
          <w:szCs w:val="19"/>
        </w:rPr>
        <w:t>SizeY</w:t>
      </w:r>
      <w:proofErr w:type="spellEnd"/>
      <w:r>
        <w:rPr>
          <w:rFonts w:ascii="Arial" w:hAnsi="Arial" w:cs="Arial"/>
          <w:color w:val="000000"/>
          <w:sz w:val="19"/>
          <w:szCs w:val="19"/>
        </w:rPr>
        <w:t>, Width and Height</w:t>
      </w:r>
    </w:p>
    <w:p w14:paraId="36C78881" w14:textId="77777777" w:rsidR="004E3A31" w:rsidRDefault="004E3A31" w:rsidP="004E3A31">
      <w:pPr>
        <w:rPr>
          <w:rFonts w:ascii="Times New Roman" w:hAnsi="Times New Roman" w:cs="Times New Roman"/>
          <w:sz w:val="24"/>
          <w:szCs w:val="24"/>
        </w:rPr>
      </w:pPr>
      <w:r>
        <w:br/>
      </w:r>
      <w:r>
        <w:rPr>
          <w:rFonts w:ascii="Arial" w:hAnsi="Arial" w:cs="Arial"/>
          <w:b/>
          <w:bCs/>
          <w:color w:val="000000"/>
          <w:sz w:val="19"/>
          <w:szCs w:val="19"/>
        </w:rPr>
        <w:t xml:space="preserve">(REPORT-RUN </w:t>
      </w:r>
      <w:r>
        <w:rPr>
          <w:rFonts w:ascii="Arial" w:hAnsi="Arial" w:cs="Arial"/>
          <w:b/>
          <w:bCs/>
          <w:i/>
          <w:iCs/>
          <w:color w:val="000000"/>
          <w:sz w:val="19"/>
          <w:szCs w:val="19"/>
        </w:rPr>
        <w:t>template [</w:t>
      </w:r>
      <w:proofErr w:type="spellStart"/>
      <w:r>
        <w:rPr>
          <w:rFonts w:ascii="Arial" w:hAnsi="Arial" w:cs="Arial"/>
          <w:b/>
          <w:bCs/>
          <w:i/>
          <w:iCs/>
          <w:color w:val="000000"/>
          <w:sz w:val="19"/>
          <w:szCs w:val="19"/>
        </w:rPr>
        <w:t>resfile</w:t>
      </w:r>
      <w:proofErr w:type="spellEnd"/>
      <w:r>
        <w:rPr>
          <w:rFonts w:ascii="Arial" w:hAnsi="Arial" w:cs="Arial"/>
          <w:b/>
          <w:bCs/>
          <w:i/>
          <w:iCs/>
          <w:color w:val="000000"/>
          <w:sz w:val="19"/>
          <w:szCs w:val="19"/>
        </w:rPr>
        <w:t>] [print]</w:t>
      </w:r>
      <w:r>
        <w:rPr>
          <w:rFonts w:ascii="Arial" w:hAnsi="Arial" w:cs="Arial"/>
          <w:b/>
          <w:bCs/>
          <w:color w:val="000000"/>
          <w:sz w:val="19"/>
          <w:szCs w:val="19"/>
        </w:rPr>
        <w:t>)</w:t>
      </w:r>
    </w:p>
    <w:p w14:paraId="1FCC9D73"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Template</w:t>
      </w:r>
    </w:p>
    <w:p w14:paraId="07C0FD6D"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The report template to run</w:t>
      </w:r>
    </w:p>
    <w:p w14:paraId="11C6FE5D"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proofErr w:type="spellStart"/>
      <w:r>
        <w:rPr>
          <w:rFonts w:ascii="Arial" w:hAnsi="Arial" w:cs="Arial"/>
          <w:color w:val="000000"/>
          <w:sz w:val="19"/>
          <w:szCs w:val="19"/>
        </w:rPr>
        <w:t>Resfile</w:t>
      </w:r>
      <w:proofErr w:type="spellEnd"/>
    </w:p>
    <w:p w14:paraId="1A18FF5E"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a .doc or .pdf filename</w:t>
      </w:r>
    </w:p>
    <w:p w14:paraId="4C097ADC"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If used the report will not be visible but automatically saved to </w:t>
      </w:r>
      <w:proofErr w:type="spellStart"/>
      <w:r>
        <w:rPr>
          <w:rFonts w:ascii="Arial" w:hAnsi="Arial" w:cs="Arial"/>
          <w:color w:val="000000"/>
          <w:sz w:val="19"/>
          <w:szCs w:val="19"/>
        </w:rPr>
        <w:t>resfile</w:t>
      </w:r>
      <w:proofErr w:type="spellEnd"/>
    </w:p>
    <w:p w14:paraId="22BB2F3A" w14:textId="77777777" w:rsidR="004E3A31" w:rsidRDefault="004E3A31" w:rsidP="00E868A6">
      <w:pPr>
        <w:numPr>
          <w:ilvl w:val="0"/>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Print</w:t>
      </w:r>
    </w:p>
    <w:p w14:paraId="020F8DBB" w14:textId="77777777" w:rsidR="004E3A31" w:rsidRDefault="004E3A31" w:rsidP="00E868A6">
      <w:pPr>
        <w:numPr>
          <w:ilvl w:val="1"/>
          <w:numId w:val="23"/>
        </w:numPr>
        <w:spacing w:before="100" w:beforeAutospacing="1" w:after="100" w:afterAutospacing="1" w:line="240" w:lineRule="auto"/>
        <w:textAlignment w:val="baseline"/>
        <w:rPr>
          <w:rFonts w:ascii="Arial" w:hAnsi="Arial" w:cs="Arial"/>
          <w:color w:val="000000"/>
          <w:sz w:val="19"/>
          <w:szCs w:val="19"/>
        </w:rPr>
      </w:pPr>
      <w:r>
        <w:rPr>
          <w:rFonts w:ascii="Arial" w:hAnsi="Arial" w:cs="Arial"/>
          <w:color w:val="000000"/>
          <w:sz w:val="19"/>
          <w:szCs w:val="19"/>
        </w:rPr>
        <w:t xml:space="preserve">If a </w:t>
      </w:r>
      <w:proofErr w:type="spellStart"/>
      <w:r>
        <w:rPr>
          <w:rFonts w:ascii="Arial" w:hAnsi="Arial" w:cs="Arial"/>
          <w:color w:val="000000"/>
          <w:sz w:val="19"/>
          <w:szCs w:val="19"/>
        </w:rPr>
        <w:t>resfile</w:t>
      </w:r>
      <w:proofErr w:type="spellEnd"/>
      <w:r>
        <w:rPr>
          <w:rFonts w:ascii="Arial" w:hAnsi="Arial" w:cs="Arial"/>
          <w:color w:val="000000"/>
          <w:sz w:val="19"/>
          <w:szCs w:val="19"/>
        </w:rPr>
        <w:t xml:space="preserve"> has been defined and print=1 then the report is automatically printed to the printer set in the template</w:t>
      </w:r>
    </w:p>
    <w:p w14:paraId="29BCE141" w14:textId="77777777" w:rsidR="004E3A31" w:rsidRDefault="004E3A31" w:rsidP="004E3A31">
      <w:pPr>
        <w:pStyle w:val="Rubrik2"/>
      </w:pPr>
      <w:bookmarkStart w:id="815" w:name="_Toc359406373"/>
      <w:r>
        <w:t>Converting old reports</w:t>
      </w:r>
      <w:bookmarkEnd w:id="815"/>
    </w:p>
    <w:p w14:paraId="4E1A356F" w14:textId="77777777" w:rsidR="00D14DD3" w:rsidRDefault="004E3A31" w:rsidP="004E3A31">
      <w:pPr>
        <w:rPr>
          <w:rFonts w:ascii="Arial" w:hAnsi="Arial" w:cs="Arial"/>
          <w:color w:val="000000"/>
          <w:sz w:val="19"/>
          <w:szCs w:val="19"/>
        </w:rPr>
      </w:pPr>
      <w:r>
        <w:rPr>
          <w:rFonts w:ascii="Arial" w:hAnsi="Arial" w:cs="Arial"/>
          <w:color w:val="000000"/>
          <w:sz w:val="19"/>
          <w:szCs w:val="19"/>
        </w:rPr>
        <w:t>Just replace the old &lt;&lt;TAG&gt;&gt; syntax with the new tags in the report template file.</w:t>
      </w:r>
    </w:p>
    <w:p w14:paraId="5E80C45B" w14:textId="77777777" w:rsidR="00D14DD3" w:rsidRDefault="00D14DD3" w:rsidP="00D14DD3">
      <w:pPr>
        <w:pStyle w:val="Rubrik1"/>
      </w:pPr>
      <w:bookmarkStart w:id="816" w:name="_Toc23341695"/>
      <w:r>
        <w:t>New report system (from 2018.4)</w:t>
      </w:r>
      <w:bookmarkEnd w:id="816"/>
    </w:p>
    <w:p w14:paraId="0CF9B985" w14:textId="77777777" w:rsidR="00D14DD3" w:rsidRDefault="00D14DD3" w:rsidP="00D14DD3">
      <w:r w:rsidRPr="00F600EB">
        <w:rPr>
          <w:noProof/>
        </w:rPr>
        <w:drawing>
          <wp:inline distT="0" distB="0" distL="0" distR="0" wp14:anchorId="4A0DCCD6" wp14:editId="0E780A5B">
            <wp:extent cx="6240032" cy="4785756"/>
            <wp:effectExtent l="0" t="0" r="8890" b="0"/>
            <wp:docPr id="23" name="Bildobjekt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261889" cy="4802519"/>
                    </a:xfrm>
                    <a:prstGeom prst="rect">
                      <a:avLst/>
                    </a:prstGeom>
                  </pic:spPr>
                </pic:pic>
              </a:graphicData>
            </a:graphic>
          </wp:inline>
        </w:drawing>
      </w:r>
    </w:p>
    <w:p w14:paraId="634ECA5A" w14:textId="77777777" w:rsidR="00D14DD3" w:rsidRDefault="00D14DD3" w:rsidP="00D14DD3">
      <w:pPr>
        <w:pStyle w:val="Rubrik2"/>
      </w:pPr>
      <w:r w:rsidRPr="00D14DD3">
        <w:t>Report</w:t>
      </w:r>
    </w:p>
    <w:p w14:paraId="60B5D0E2" w14:textId="77777777" w:rsidR="00D14DD3" w:rsidRDefault="00D14DD3" w:rsidP="00D14DD3">
      <w:r>
        <w:t xml:space="preserve">When a report is </w:t>
      </w:r>
      <w:proofErr w:type="gramStart"/>
      <w:r>
        <w:t>generated</w:t>
      </w:r>
      <w:proofErr w:type="gramEnd"/>
      <w:r>
        <w:t xml:space="preserve"> it is opened in a word processor. Here you can modify the report using the ribbon style user interface.</w:t>
      </w:r>
    </w:p>
    <w:p w14:paraId="3A1B6769" w14:textId="77777777" w:rsidR="00D14DD3" w:rsidRPr="00F600EB" w:rsidRDefault="00D14DD3" w:rsidP="00D14DD3">
      <w:r>
        <w:t>You can then print and/or save the report.</w:t>
      </w:r>
    </w:p>
    <w:p w14:paraId="485B03E8" w14:textId="77777777" w:rsidR="00D14DD3" w:rsidRDefault="00D14DD3" w:rsidP="00D14DD3">
      <w:pPr>
        <w:pStyle w:val="Rubrik2"/>
      </w:pPr>
      <w:r w:rsidRPr="00CB0166">
        <w:t>Template</w:t>
      </w:r>
    </w:p>
    <w:p w14:paraId="66B1B02C" w14:textId="77777777" w:rsidR="00D14DD3" w:rsidRDefault="00D14DD3" w:rsidP="00D14DD3">
      <w:r>
        <w:t>The report is generated using a report template. The template is populated with data from IGEMS.</w:t>
      </w:r>
    </w:p>
    <w:p w14:paraId="49C08078" w14:textId="77777777" w:rsidR="00D14DD3" w:rsidRDefault="00D14DD3" w:rsidP="00D14DD3">
      <w:r>
        <w:t>To modify the template, you have to enter the “Edit template” mode.</w:t>
      </w:r>
    </w:p>
    <w:p w14:paraId="790D586D" w14:textId="77777777" w:rsidR="00D14DD3" w:rsidRDefault="00D14DD3" w:rsidP="00D14DD3">
      <w:r>
        <w:t>Go to the menu File and select Edit Template or press F5. F5 toggles between Report-mode and Template-mode</w:t>
      </w:r>
    </w:p>
    <w:p w14:paraId="10064FD4" w14:textId="77777777" w:rsidR="00D14DD3" w:rsidRDefault="00D14DD3" w:rsidP="00D14DD3">
      <w:r w:rsidRPr="00F600EB">
        <w:rPr>
          <w:noProof/>
        </w:rPr>
        <w:drawing>
          <wp:inline distT="0" distB="0" distL="0" distR="0" wp14:anchorId="2E320C04" wp14:editId="5103CFD1">
            <wp:extent cx="992632" cy="2032986"/>
            <wp:effectExtent l="0" t="0" r="0" b="5715"/>
            <wp:docPr id="24" name="Bildobjekt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021552" cy="2092216"/>
                    </a:xfrm>
                    <a:prstGeom prst="rect">
                      <a:avLst/>
                    </a:prstGeom>
                  </pic:spPr>
                </pic:pic>
              </a:graphicData>
            </a:graphic>
          </wp:inline>
        </w:drawing>
      </w:r>
    </w:p>
    <w:p w14:paraId="5D311FCD" w14:textId="77777777" w:rsidR="00D14DD3" w:rsidRDefault="00D14DD3" w:rsidP="00D14DD3">
      <w:r w:rsidRPr="00CB48EB">
        <w:rPr>
          <w:noProof/>
        </w:rPr>
        <w:drawing>
          <wp:inline distT="0" distB="0" distL="0" distR="0" wp14:anchorId="1A486104" wp14:editId="65BE92FE">
            <wp:extent cx="5903211" cy="4666887"/>
            <wp:effectExtent l="0" t="0" r="2540" b="635"/>
            <wp:docPr id="26" name="Bildobjekt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27723" cy="4686265"/>
                    </a:xfrm>
                    <a:prstGeom prst="rect">
                      <a:avLst/>
                    </a:prstGeom>
                  </pic:spPr>
                </pic:pic>
              </a:graphicData>
            </a:graphic>
          </wp:inline>
        </w:drawing>
      </w:r>
    </w:p>
    <w:p w14:paraId="409DE69F" w14:textId="77777777" w:rsidR="00D14DD3" w:rsidRDefault="00D14DD3" w:rsidP="00D14DD3">
      <w:r>
        <w:t>In template mode you can edit the template that controls the report. After editing you press F5 or the button “Generate report” to come back to Report mode with the updated template.</w:t>
      </w:r>
    </w:p>
    <w:p w14:paraId="04A531DD" w14:textId="77777777" w:rsidR="00D14DD3" w:rsidRDefault="00D14DD3" w:rsidP="00D14DD3">
      <w:r>
        <w:t>To the right is a panel with the data from IGEMS.</w:t>
      </w:r>
    </w:p>
    <w:p w14:paraId="5076A56E" w14:textId="77777777" w:rsidR="00D14DD3" w:rsidRDefault="00D14DD3" w:rsidP="00D14DD3">
      <w:pPr>
        <w:pStyle w:val="Rubrik3"/>
      </w:pPr>
      <w:r w:rsidRPr="00210827">
        <w:t>Merge field</w:t>
      </w:r>
    </w:p>
    <w:p w14:paraId="72B54500" w14:textId="77777777" w:rsidR="00D14DD3" w:rsidRDefault="00D14DD3" w:rsidP="00D14DD3">
      <w:r>
        <w:t>A merge field is a tag from the database that will be populated with data when running the report.</w:t>
      </w:r>
    </w:p>
    <w:p w14:paraId="2F24FB40" w14:textId="77777777" w:rsidR="00D14DD3" w:rsidRDefault="00D14DD3" w:rsidP="00D14DD3">
      <w:r>
        <w:t>To insert a merge field just place the cursor in the document and double click on the field in the right panel.</w:t>
      </w:r>
    </w:p>
    <w:p w14:paraId="38C78F9B" w14:textId="77777777" w:rsidR="00D14DD3" w:rsidRDefault="00D14DD3" w:rsidP="00D14DD3">
      <w:r>
        <w:t>To delete a merge field just select the field with the mouse and press delete or the “Delete field” button.</w:t>
      </w:r>
    </w:p>
    <w:p w14:paraId="5ADD007A" w14:textId="77777777" w:rsidR="00D14DD3" w:rsidRDefault="00D14DD3" w:rsidP="00D14DD3">
      <w:r>
        <w:t xml:space="preserve">To change the properties of a field, like number of decimals </w:t>
      </w:r>
      <w:proofErr w:type="spellStart"/>
      <w:r>
        <w:t>etc</w:t>
      </w:r>
      <w:proofErr w:type="spellEnd"/>
      <w:r>
        <w:t>… just double click on the field or press the “Properties” button.</w:t>
      </w:r>
    </w:p>
    <w:p w14:paraId="6B6839FC" w14:textId="77777777" w:rsidR="00D14DD3" w:rsidRDefault="00D14DD3" w:rsidP="00D14DD3">
      <w:pPr>
        <w:pStyle w:val="Rubrik3"/>
      </w:pPr>
      <w:r w:rsidRPr="00707429">
        <w:t>Merge block/Repeating t</w:t>
      </w:r>
      <w:r>
        <w:t>able</w:t>
      </w:r>
    </w:p>
    <w:p w14:paraId="18856772" w14:textId="77777777" w:rsidR="00D14DD3" w:rsidRDefault="00D14DD3" w:rsidP="00D14DD3">
      <w:r>
        <w:t xml:space="preserve">A merge block repeats the data in a table. To create a repeating </w:t>
      </w:r>
      <w:proofErr w:type="gramStart"/>
      <w:r>
        <w:t>table</w:t>
      </w:r>
      <w:proofErr w:type="gramEnd"/>
      <w:r>
        <w:t xml:space="preserve"> you have to select the table in the right panel and press “Insert table”.</w:t>
      </w:r>
    </w:p>
    <w:p w14:paraId="50DE2D4C" w14:textId="77777777" w:rsidR="00D14DD3" w:rsidRDefault="00D14DD3" w:rsidP="00D14DD3">
      <w:r>
        <w:rPr>
          <w:noProof/>
        </w:rPr>
        <w:drawing>
          <wp:inline distT="0" distB="0" distL="0" distR="0" wp14:anchorId="5B1A117C" wp14:editId="121D9B84">
            <wp:extent cx="5760720" cy="1932305"/>
            <wp:effectExtent l="0" t="0" r="0" b="0"/>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932305"/>
                    </a:xfrm>
                    <a:prstGeom prst="rect">
                      <a:avLst/>
                    </a:prstGeom>
                  </pic:spPr>
                </pic:pic>
              </a:graphicData>
            </a:graphic>
          </wp:inline>
        </w:drawing>
      </w:r>
    </w:p>
    <w:p w14:paraId="767C8EE1" w14:textId="77777777" w:rsidR="00D14DD3" w:rsidRDefault="00D14DD3" w:rsidP="00D14DD3">
      <w:r>
        <w:t>When pressing “Insert table” you get a selection of what type of table to insert.</w:t>
      </w:r>
    </w:p>
    <w:p w14:paraId="23823883" w14:textId="77777777" w:rsidR="00D14DD3" w:rsidRDefault="00D14DD3" w:rsidP="00D14DD3">
      <w:r>
        <w:t>For normal repeating tables choose “Table”. The two other types of tables are described under “Labels”.</w:t>
      </w:r>
    </w:p>
    <w:p w14:paraId="55BECD49" w14:textId="77777777" w:rsidR="00D14DD3" w:rsidRDefault="00D14DD3" w:rsidP="00D14DD3">
      <w:r>
        <w:t>You are prompted to select the number of columns in the table. The first row is not a repeating block and should be used for setting the name of the table column but you can also delete it.</w:t>
      </w:r>
    </w:p>
    <w:p w14:paraId="13D63F3E" w14:textId="77777777" w:rsidR="00D14DD3" w:rsidRPr="00CB48EB" w:rsidRDefault="00D14DD3" w:rsidP="00D14DD3">
      <w:r>
        <w:t>After a merge block table has been inserted you can add merge fields to it.</w:t>
      </w:r>
    </w:p>
    <w:p w14:paraId="1D44D936" w14:textId="77777777" w:rsidR="00D14DD3" w:rsidRDefault="005A5DC7" w:rsidP="00D14DD3">
      <w:pPr>
        <w:pStyle w:val="Rubrik3"/>
      </w:pPr>
      <w:hyperlink r:id="rId73" w:history="1">
        <w:r w:rsidR="00D14DD3">
          <w:rPr>
            <w:rStyle w:val="Hyperlnk"/>
          </w:rPr>
          <w:t>Tables video</w:t>
        </w:r>
      </w:hyperlink>
    </w:p>
    <w:p w14:paraId="754D9C1E" w14:textId="77777777" w:rsidR="00D14DD3" w:rsidRDefault="00D14DD3" w:rsidP="00D14DD3">
      <w:pPr>
        <w:pStyle w:val="Rubrik2"/>
      </w:pPr>
      <w:r>
        <w:t>Table design</w:t>
      </w:r>
    </w:p>
    <w:p w14:paraId="3D6B313F" w14:textId="77777777" w:rsidR="00D14DD3" w:rsidRDefault="00D14DD3" w:rsidP="00D14DD3">
      <w:r>
        <w:t>It is possible to select the style of a table from a predefined list of designs. Just double-click on a table or choose Table layout/Design.</w:t>
      </w:r>
    </w:p>
    <w:p w14:paraId="544D0B96" w14:textId="77777777" w:rsidR="00D14DD3" w:rsidRDefault="00D14DD3" w:rsidP="00D14DD3">
      <w:r>
        <w:rPr>
          <w:noProof/>
        </w:rPr>
        <w:drawing>
          <wp:inline distT="0" distB="0" distL="0" distR="0" wp14:anchorId="14E3C5C9" wp14:editId="012777A8">
            <wp:extent cx="5760720" cy="4556760"/>
            <wp:effectExtent l="0" t="0" r="0" b="0"/>
            <wp:docPr id="28" name="Bildobjekt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4556760"/>
                    </a:xfrm>
                    <a:prstGeom prst="rect">
                      <a:avLst/>
                    </a:prstGeom>
                  </pic:spPr>
                </pic:pic>
              </a:graphicData>
            </a:graphic>
          </wp:inline>
        </w:drawing>
      </w:r>
    </w:p>
    <w:p w14:paraId="2AC26132" w14:textId="77777777" w:rsidR="00D14DD3" w:rsidRDefault="00D14DD3" w:rsidP="00D14DD3">
      <w:r>
        <w:t>This will bring up the tables design dialog. Select the design you like and press OK.</w:t>
      </w:r>
    </w:p>
    <w:p w14:paraId="7E177D9F" w14:textId="77777777" w:rsidR="00D14DD3" w:rsidRDefault="00D14DD3" w:rsidP="00E868A6">
      <w:pPr>
        <w:pStyle w:val="Liststycke"/>
        <w:numPr>
          <w:ilvl w:val="0"/>
          <w:numId w:val="25"/>
        </w:numPr>
        <w:spacing w:after="160" w:line="259" w:lineRule="auto"/>
      </w:pPr>
      <w:r>
        <w:t>Remove formatting</w:t>
      </w:r>
    </w:p>
    <w:p w14:paraId="663B4162" w14:textId="77777777" w:rsidR="00D14DD3" w:rsidRDefault="00D14DD3" w:rsidP="00E868A6">
      <w:pPr>
        <w:pStyle w:val="Liststycke"/>
        <w:numPr>
          <w:ilvl w:val="1"/>
          <w:numId w:val="25"/>
        </w:numPr>
        <w:spacing w:after="160" w:line="259" w:lineRule="auto"/>
      </w:pPr>
      <w:r>
        <w:t>The design will be removed from the table.</w:t>
      </w:r>
    </w:p>
    <w:p w14:paraId="0A4839ED" w14:textId="77777777" w:rsidR="00D14DD3" w:rsidRDefault="00D14DD3" w:rsidP="00E868A6">
      <w:pPr>
        <w:pStyle w:val="Liststycke"/>
        <w:numPr>
          <w:ilvl w:val="0"/>
          <w:numId w:val="25"/>
        </w:numPr>
        <w:spacing w:after="160" w:line="259" w:lineRule="auto"/>
      </w:pPr>
      <w:r>
        <w:t>Reset table</w:t>
      </w:r>
    </w:p>
    <w:p w14:paraId="0FE2ED1A" w14:textId="77777777" w:rsidR="00D14DD3" w:rsidRPr="001E77AC" w:rsidRDefault="00D14DD3" w:rsidP="00E868A6">
      <w:pPr>
        <w:pStyle w:val="Liststycke"/>
        <w:numPr>
          <w:ilvl w:val="1"/>
          <w:numId w:val="25"/>
        </w:numPr>
        <w:spacing w:after="160" w:line="259" w:lineRule="auto"/>
      </w:pPr>
      <w:r>
        <w:t>The table will be restored to a simple default style</w:t>
      </w:r>
      <w:r w:rsidR="00884508">
        <w:t>.</w:t>
      </w:r>
    </w:p>
    <w:p w14:paraId="0FAEB42C" w14:textId="77777777" w:rsidR="00D14DD3" w:rsidRDefault="00D14DD3" w:rsidP="00D14DD3"/>
    <w:p w14:paraId="3C42B887" w14:textId="77777777" w:rsidR="00D14DD3" w:rsidRDefault="00D14DD3" w:rsidP="00D14DD3">
      <w:pPr>
        <w:pStyle w:val="Rubrik2"/>
      </w:pPr>
      <w:r w:rsidRPr="00210827">
        <w:t>Special fields</w:t>
      </w:r>
    </w:p>
    <w:p w14:paraId="66ADE3E3" w14:textId="77777777" w:rsidR="00D14DD3" w:rsidRPr="00D26AED" w:rsidRDefault="00D14DD3" w:rsidP="00D14DD3">
      <w:pPr>
        <w:rPr>
          <w:b/>
        </w:rPr>
      </w:pPr>
      <w:r w:rsidRPr="00D26AED">
        <w:rPr>
          <w:b/>
        </w:rPr>
        <w:t>Date</w:t>
      </w:r>
    </w:p>
    <w:p w14:paraId="380C7B4B" w14:textId="77777777" w:rsidR="00D14DD3" w:rsidRDefault="00D14DD3" w:rsidP="00D14DD3">
      <w:r>
        <w:t>The date field inserts the current date.</w:t>
      </w:r>
    </w:p>
    <w:p w14:paraId="51E2C170" w14:textId="77777777" w:rsidR="00D14DD3" w:rsidRPr="00D26AED" w:rsidRDefault="00D14DD3" w:rsidP="00D14DD3">
      <w:pPr>
        <w:rPr>
          <w:b/>
        </w:rPr>
      </w:pPr>
      <w:r w:rsidRPr="00D26AED">
        <w:rPr>
          <w:b/>
        </w:rPr>
        <w:t>Next</w:t>
      </w:r>
    </w:p>
    <w:p w14:paraId="0323D3B0" w14:textId="77777777" w:rsidR="00D14DD3" w:rsidRDefault="00D14DD3" w:rsidP="00D14DD3">
      <w:r>
        <w:t>The next field is a special field that can be used to advance to the next row in a table. This is useful for label reports. See Labels for more information.</w:t>
      </w:r>
    </w:p>
    <w:p w14:paraId="107CACEE" w14:textId="77777777" w:rsidR="00D14DD3" w:rsidRDefault="00D14DD3" w:rsidP="00D14DD3">
      <w:pPr>
        <w:pStyle w:val="Rubrik2"/>
      </w:pPr>
      <w:r w:rsidRPr="00707429">
        <w:t>New template</w:t>
      </w:r>
    </w:p>
    <w:p w14:paraId="1A02DD77" w14:textId="77777777" w:rsidR="00D14DD3" w:rsidRDefault="00D14DD3" w:rsidP="00D14DD3">
      <w:r>
        <w:t>Select this to create a new template.</w:t>
      </w:r>
    </w:p>
    <w:p w14:paraId="7AF6CEC8" w14:textId="77777777" w:rsidR="00D14DD3" w:rsidRDefault="00D14DD3" w:rsidP="00D14DD3">
      <w:pPr>
        <w:pStyle w:val="Rubrik2"/>
      </w:pPr>
      <w:r>
        <w:t xml:space="preserve">Default </w:t>
      </w:r>
      <w:r w:rsidRPr="00707429">
        <w:t>template</w:t>
      </w:r>
    </w:p>
    <w:p w14:paraId="6967C378" w14:textId="77777777" w:rsidR="00D14DD3" w:rsidRDefault="00D14DD3" w:rsidP="00D14DD3">
      <w:r>
        <w:t>Select this to insert the default template shipped with IGEMS.</w:t>
      </w:r>
    </w:p>
    <w:p w14:paraId="4CC2B353" w14:textId="77777777" w:rsidR="00D14DD3" w:rsidRDefault="00D14DD3" w:rsidP="00D14DD3">
      <w:pPr>
        <w:pStyle w:val="Rubrik2"/>
      </w:pPr>
      <w:r>
        <w:t>Labels</w:t>
      </w:r>
    </w:p>
    <w:p w14:paraId="64666419" w14:textId="77777777" w:rsidR="00D14DD3" w:rsidRDefault="00D14DD3" w:rsidP="00D14DD3">
      <w:r>
        <w:t>You can generate reports for label printing.</w:t>
      </w:r>
    </w:p>
    <w:p w14:paraId="471AF0F8" w14:textId="77777777" w:rsidR="00D14DD3" w:rsidRDefault="00D14DD3" w:rsidP="00D14DD3">
      <w:r>
        <w:t xml:space="preserve">Labels are created using tables. So, you select the table you want to use and press </w:t>
      </w:r>
      <w:r w:rsidR="00884508">
        <w:t>"</w:t>
      </w:r>
      <w:r>
        <w:t>Insert table</w:t>
      </w:r>
      <w:r w:rsidR="00884508">
        <w:t>"</w:t>
      </w:r>
      <w:r>
        <w:t xml:space="preserve"> in the right panel.</w:t>
      </w:r>
    </w:p>
    <w:p w14:paraId="6F9B246C" w14:textId="77777777" w:rsidR="00D14DD3" w:rsidRDefault="00D14DD3" w:rsidP="00D14DD3">
      <w:r>
        <w:rPr>
          <w:noProof/>
        </w:rPr>
        <w:drawing>
          <wp:inline distT="0" distB="0" distL="0" distR="0" wp14:anchorId="62260E05" wp14:editId="68F4B32D">
            <wp:extent cx="5760720" cy="1932305"/>
            <wp:effectExtent l="0" t="0" r="0" b="0"/>
            <wp:docPr id="30" name="Bildobjek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1932305"/>
                    </a:xfrm>
                    <a:prstGeom prst="rect">
                      <a:avLst/>
                    </a:prstGeom>
                  </pic:spPr>
                </pic:pic>
              </a:graphicData>
            </a:graphic>
          </wp:inline>
        </w:drawing>
      </w:r>
    </w:p>
    <w:p w14:paraId="2DD12445" w14:textId="77777777" w:rsidR="00D14DD3" w:rsidRDefault="00D14DD3" w:rsidP="00D14DD3">
      <w:r>
        <w:t xml:space="preserve">To create labels for a normal printer with a document of labels choose </w:t>
      </w:r>
      <w:r w:rsidR="00884508">
        <w:t>"</w:t>
      </w:r>
      <w:r>
        <w:t>Labels</w:t>
      </w:r>
      <w:r w:rsidR="00884508">
        <w:t>"</w:t>
      </w:r>
      <w:r>
        <w:t xml:space="preserve">. To create labels for a label printer with one label per page choose </w:t>
      </w:r>
      <w:r w:rsidR="00884508">
        <w:t>"</w:t>
      </w:r>
      <w:r>
        <w:t>Label printer</w:t>
      </w:r>
      <w:r w:rsidR="00884508">
        <w:t>"</w:t>
      </w:r>
      <w:r>
        <w:t>.</w:t>
      </w:r>
    </w:p>
    <w:p w14:paraId="4B69273C" w14:textId="77777777" w:rsidR="00D14DD3" w:rsidRDefault="00D14DD3" w:rsidP="00D14DD3">
      <w:r>
        <w:t xml:space="preserve">When choosing </w:t>
      </w:r>
      <w:r w:rsidR="00884508">
        <w:t>"</w:t>
      </w:r>
      <w:r>
        <w:t>Labels</w:t>
      </w:r>
      <w:r w:rsidR="00884508">
        <w:t>"</w:t>
      </w:r>
      <w:r>
        <w:t xml:space="preserve"> the Labels configuration dialog is shown.</w:t>
      </w:r>
    </w:p>
    <w:p w14:paraId="1C12FD2B" w14:textId="77777777" w:rsidR="00D14DD3" w:rsidRDefault="00D14DD3" w:rsidP="00D14DD3">
      <w:r>
        <w:rPr>
          <w:noProof/>
        </w:rPr>
        <w:drawing>
          <wp:inline distT="0" distB="0" distL="0" distR="0" wp14:anchorId="0E8AB718" wp14:editId="377A44C8">
            <wp:extent cx="1882800" cy="2955600"/>
            <wp:effectExtent l="0" t="0" r="0" b="0"/>
            <wp:docPr id="31" name="Bildobjekt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email">
                      <a:extLst>
                        <a:ext uri="{28A0092B-C50C-407E-A947-70E740481C1C}">
                          <a14:useLocalDpi xmlns:a14="http://schemas.microsoft.com/office/drawing/2010/main" val="0"/>
                        </a:ext>
                      </a:extLst>
                    </a:blip>
                    <a:stretch>
                      <a:fillRect/>
                    </a:stretch>
                  </pic:blipFill>
                  <pic:spPr>
                    <a:xfrm>
                      <a:off x="0" y="0"/>
                      <a:ext cx="1882800" cy="2955600"/>
                    </a:xfrm>
                    <a:prstGeom prst="rect">
                      <a:avLst/>
                    </a:prstGeom>
                  </pic:spPr>
                </pic:pic>
              </a:graphicData>
            </a:graphic>
          </wp:inline>
        </w:drawing>
      </w:r>
    </w:p>
    <w:p w14:paraId="1F872254" w14:textId="77777777" w:rsidR="00D14DD3" w:rsidRDefault="00D14DD3" w:rsidP="00D14DD3">
      <w:r>
        <w:t>This dialog sets up the labels.</w:t>
      </w:r>
    </w:p>
    <w:p w14:paraId="1E3CC3D7" w14:textId="77777777" w:rsidR="00D14DD3" w:rsidRDefault="00D14DD3" w:rsidP="00D14DD3">
      <w:r>
        <w:t>Width and Height is the with and height of the label.</w:t>
      </w:r>
    </w:p>
    <w:p w14:paraId="1C31C1FC" w14:textId="77777777" w:rsidR="00D14DD3" w:rsidRDefault="00D14DD3" w:rsidP="00D14DD3">
      <w:r>
        <w:t>Spacing is the space between two columns.</w:t>
      </w:r>
    </w:p>
    <w:p w14:paraId="3BEBA0D6" w14:textId="77777777" w:rsidR="00D14DD3" w:rsidRDefault="00D14DD3" w:rsidP="00D14DD3">
      <w:r>
        <w:t>Columns are the number of labels on one row.</w:t>
      </w:r>
    </w:p>
    <w:p w14:paraId="598605BC" w14:textId="77777777" w:rsidR="00D14DD3" w:rsidRDefault="00D14DD3" w:rsidP="00D14DD3">
      <w:r>
        <w:t xml:space="preserve">Page margins </w:t>
      </w:r>
      <w:proofErr w:type="gramStart"/>
      <w:r>
        <w:t>sets</w:t>
      </w:r>
      <w:proofErr w:type="gramEnd"/>
      <w:r>
        <w:t xml:space="preserve"> up the margins of the page.</w:t>
      </w:r>
    </w:p>
    <w:p w14:paraId="0596EEE4" w14:textId="77777777" w:rsidR="00D14DD3" w:rsidRDefault="00D14DD3" w:rsidP="00D14DD3">
      <w:r>
        <w:t>Predefined have a list of sample labels.</w:t>
      </w:r>
    </w:p>
    <w:p w14:paraId="0A576265" w14:textId="77777777" w:rsidR="00D14DD3" w:rsidRPr="00EF761B" w:rsidRDefault="00D14DD3" w:rsidP="00D14DD3">
      <w:r>
        <w:t>You can save and delete labels from the predefined list.</w:t>
      </w:r>
    </w:p>
    <w:p w14:paraId="55666DB2" w14:textId="77777777" w:rsidR="00D14DD3" w:rsidRDefault="00D14DD3" w:rsidP="00D14DD3">
      <w:r w:rsidRPr="00C91958">
        <w:rPr>
          <w:noProof/>
        </w:rPr>
        <w:drawing>
          <wp:inline distT="0" distB="0" distL="0" distR="0" wp14:anchorId="36BFECAF" wp14:editId="5655DFDF">
            <wp:extent cx="3265200" cy="871200"/>
            <wp:effectExtent l="0" t="0" r="0" b="0"/>
            <wp:docPr id="96" name="Bildobjek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email">
                      <a:extLst>
                        <a:ext uri="{28A0092B-C50C-407E-A947-70E740481C1C}">
                          <a14:useLocalDpi xmlns:a14="http://schemas.microsoft.com/office/drawing/2010/main" val="0"/>
                        </a:ext>
                      </a:extLst>
                    </a:blip>
                    <a:stretch>
                      <a:fillRect/>
                    </a:stretch>
                  </pic:blipFill>
                  <pic:spPr>
                    <a:xfrm>
                      <a:off x="0" y="0"/>
                      <a:ext cx="3265200" cy="871200"/>
                    </a:xfrm>
                    <a:prstGeom prst="rect">
                      <a:avLst/>
                    </a:prstGeom>
                  </pic:spPr>
                </pic:pic>
              </a:graphicData>
            </a:graphic>
          </wp:inline>
        </w:drawing>
      </w:r>
    </w:p>
    <w:p w14:paraId="558B178F" w14:textId="77777777" w:rsidR="00D14DD3" w:rsidRDefault="00D14DD3" w:rsidP="00D14DD3">
      <w:r>
        <w:t>When you press OK one row of the table is inserted. Now you can add fields as usual.</w:t>
      </w:r>
    </w:p>
    <w:p w14:paraId="5413B73E" w14:textId="77777777" w:rsidR="00D14DD3" w:rsidRDefault="00D14DD3" w:rsidP="00D14DD3">
      <w:r>
        <w:t>Then you have to add the “NEXT” field after the last field in each cell except in the last column.</w:t>
      </w:r>
    </w:p>
    <w:p w14:paraId="1369ADC0" w14:textId="77777777" w:rsidR="00D14DD3" w:rsidRDefault="00D14DD3" w:rsidP="00D14DD3">
      <w:r>
        <w:t>When choosing “Label printer” then a table is created with just one table cell fitting the whole page. In this case you should not use the “NEXT” field.</w:t>
      </w:r>
    </w:p>
    <w:p w14:paraId="583B6BA0" w14:textId="77777777" w:rsidR="00D14DD3" w:rsidRDefault="00D14DD3" w:rsidP="00D14DD3">
      <w:r w:rsidRPr="007E3FFC">
        <w:rPr>
          <w:noProof/>
        </w:rPr>
        <w:drawing>
          <wp:inline distT="0" distB="0" distL="0" distR="0" wp14:anchorId="05F8F399" wp14:editId="3AA5F3BF">
            <wp:extent cx="2052000" cy="2858400"/>
            <wp:effectExtent l="0" t="0" r="0" b="0"/>
            <wp:docPr id="97" name="Bildobjek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email">
                      <a:extLst>
                        <a:ext uri="{28A0092B-C50C-407E-A947-70E740481C1C}">
                          <a14:useLocalDpi xmlns:a14="http://schemas.microsoft.com/office/drawing/2010/main" val="0"/>
                        </a:ext>
                      </a:extLst>
                    </a:blip>
                    <a:stretch>
                      <a:fillRect/>
                    </a:stretch>
                  </pic:blipFill>
                  <pic:spPr>
                    <a:xfrm>
                      <a:off x="0" y="0"/>
                      <a:ext cx="2052000" cy="2858400"/>
                    </a:xfrm>
                    <a:prstGeom prst="rect">
                      <a:avLst/>
                    </a:prstGeom>
                  </pic:spPr>
                </pic:pic>
              </a:graphicData>
            </a:graphic>
          </wp:inline>
        </w:drawing>
      </w:r>
    </w:p>
    <w:p w14:paraId="7A9CC0E6" w14:textId="77777777" w:rsidR="00D14DD3" w:rsidRDefault="00D14DD3" w:rsidP="00D14DD3">
      <w:pPr>
        <w:rPr>
          <w:rFonts w:asciiTheme="majorHAnsi" w:eastAsiaTheme="majorEastAsia" w:hAnsiTheme="majorHAnsi" w:cstheme="majorBidi"/>
          <w:color w:val="365F91" w:themeColor="accent1" w:themeShade="BF"/>
          <w:sz w:val="26"/>
          <w:szCs w:val="26"/>
        </w:rPr>
      </w:pPr>
      <w:r>
        <w:t>This will create a report that can be used for special label printers. Before creating this table, you should clear the report and select the correct paper-size.</w:t>
      </w:r>
    </w:p>
    <w:p w14:paraId="6AA12758" w14:textId="77777777" w:rsidR="00D14DD3" w:rsidRDefault="00D14DD3" w:rsidP="00D14DD3">
      <w:pPr>
        <w:pStyle w:val="Rubrik2"/>
      </w:pPr>
      <w:r>
        <w:t>Barcodes</w:t>
      </w:r>
    </w:p>
    <w:p w14:paraId="436F5B79" w14:textId="77777777" w:rsidR="00D14DD3" w:rsidRDefault="00D14DD3" w:rsidP="00D14DD3">
      <w:r>
        <w:t>We now support barcodes. To insert a barcode, go to the tab Insert and select the barcode button.</w:t>
      </w:r>
    </w:p>
    <w:p w14:paraId="2214F824" w14:textId="77777777" w:rsidR="00D14DD3" w:rsidRDefault="00D14DD3" w:rsidP="00D14DD3">
      <w:r w:rsidRPr="00AE1439">
        <w:rPr>
          <w:noProof/>
        </w:rPr>
        <w:drawing>
          <wp:inline distT="0" distB="0" distL="0" distR="0" wp14:anchorId="0B84C4F3" wp14:editId="0343AD24">
            <wp:extent cx="2646000" cy="4064400"/>
            <wp:effectExtent l="0" t="0" r="0" b="0"/>
            <wp:docPr id="98" name="Bildobjekt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email">
                      <a:extLst>
                        <a:ext uri="{28A0092B-C50C-407E-A947-70E740481C1C}">
                          <a14:useLocalDpi xmlns:a14="http://schemas.microsoft.com/office/drawing/2010/main" val="0"/>
                        </a:ext>
                      </a:extLst>
                    </a:blip>
                    <a:stretch>
                      <a:fillRect/>
                    </a:stretch>
                  </pic:blipFill>
                  <pic:spPr>
                    <a:xfrm>
                      <a:off x="0" y="0"/>
                      <a:ext cx="2646000" cy="4064400"/>
                    </a:xfrm>
                    <a:prstGeom prst="rect">
                      <a:avLst/>
                    </a:prstGeom>
                  </pic:spPr>
                </pic:pic>
              </a:graphicData>
            </a:graphic>
          </wp:inline>
        </w:drawing>
      </w:r>
    </w:p>
    <w:p w14:paraId="198045FC" w14:textId="77777777" w:rsidR="00D14DD3" w:rsidRDefault="00D14DD3" w:rsidP="00D14DD3">
      <w:r>
        <w:t>Here you select the type of barcode to use. Double click on the barcode to get to the barcode properties page. Here you can connect the barcode to the database or set the text for a non-connected barcode. You can also change the type of the barcode as well as other settings.</w:t>
      </w:r>
    </w:p>
    <w:p w14:paraId="6909A445" w14:textId="77777777" w:rsidR="00D14DD3" w:rsidRDefault="00D14DD3" w:rsidP="00D14DD3">
      <w:r>
        <w:t xml:space="preserve">Note! Every type of barcode has certain limitations. It can be a minimum and maximum length of the text to encode for example. If the data from the database is not valid for a certain </w:t>
      </w:r>
      <w:proofErr w:type="gramStart"/>
      <w:r>
        <w:t>barcode</w:t>
      </w:r>
      <w:proofErr w:type="gramEnd"/>
      <w:r>
        <w:t xml:space="preserve"> then the barcode will not be encoded correctly. So, it is important to format the data correctly for the chosen barcode.</w:t>
      </w:r>
    </w:p>
    <w:p w14:paraId="31EFCF19" w14:textId="77777777" w:rsidR="00D14DD3" w:rsidRDefault="00D14DD3" w:rsidP="00D14DD3">
      <w:r>
        <w:t>Here is a video showing how to use barcodes both for fixed values and for barcodes connected to the report data:</w:t>
      </w:r>
    </w:p>
    <w:p w14:paraId="57E8B85D" w14:textId="77777777" w:rsidR="00D14DD3" w:rsidRDefault="005A5DC7" w:rsidP="00D14DD3">
      <w:hyperlink r:id="rId79" w:history="1">
        <w:r w:rsidR="00D14DD3" w:rsidRPr="00AC1159">
          <w:rPr>
            <w:rStyle w:val="Hyperlnk"/>
          </w:rPr>
          <w:t>BARCODES</w:t>
        </w:r>
      </w:hyperlink>
    </w:p>
    <w:p w14:paraId="15F5B02A" w14:textId="77777777" w:rsidR="00D14DD3" w:rsidRDefault="00D14DD3" w:rsidP="00D14DD3">
      <w:r w:rsidRPr="00147EF7">
        <w:rPr>
          <w:noProof/>
        </w:rPr>
        <w:drawing>
          <wp:inline distT="0" distB="0" distL="0" distR="0" wp14:anchorId="13945B87" wp14:editId="3D880982">
            <wp:extent cx="915038" cy="903600"/>
            <wp:effectExtent l="0" t="0" r="0" b="0"/>
            <wp:docPr id="99" name="Bildobjekt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email">
                      <a:extLst>
                        <a:ext uri="{28A0092B-C50C-407E-A947-70E740481C1C}">
                          <a14:useLocalDpi xmlns:a14="http://schemas.microsoft.com/office/drawing/2010/main" val="0"/>
                        </a:ext>
                      </a:extLst>
                    </a:blip>
                    <a:stretch>
                      <a:fillRect/>
                    </a:stretch>
                  </pic:blipFill>
                  <pic:spPr>
                    <a:xfrm>
                      <a:off x="0" y="0"/>
                      <a:ext cx="915038" cy="903600"/>
                    </a:xfrm>
                    <a:prstGeom prst="rect">
                      <a:avLst/>
                    </a:prstGeom>
                  </pic:spPr>
                </pic:pic>
              </a:graphicData>
            </a:graphic>
          </wp:inline>
        </w:drawing>
      </w:r>
    </w:p>
    <w:p w14:paraId="0D73EFB6" w14:textId="77777777" w:rsidR="00D14DD3" w:rsidRDefault="00D14DD3" w:rsidP="00D14DD3">
      <w:r>
        <w:rPr>
          <w:noProof/>
        </w:rPr>
        <w:drawing>
          <wp:inline distT="0" distB="0" distL="0" distR="0" wp14:anchorId="26E1944C" wp14:editId="3702F9CE">
            <wp:extent cx="2023200" cy="2998800"/>
            <wp:effectExtent l="0" t="0" r="0" b="0"/>
            <wp:docPr id="101" name="Bildobjekt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email">
                      <a:extLst>
                        <a:ext uri="{28A0092B-C50C-407E-A947-70E740481C1C}">
                          <a14:useLocalDpi xmlns:a14="http://schemas.microsoft.com/office/drawing/2010/main" val="0"/>
                        </a:ext>
                      </a:extLst>
                    </a:blip>
                    <a:stretch>
                      <a:fillRect/>
                    </a:stretch>
                  </pic:blipFill>
                  <pic:spPr>
                    <a:xfrm>
                      <a:off x="0" y="0"/>
                      <a:ext cx="2023200" cy="2998800"/>
                    </a:xfrm>
                    <a:prstGeom prst="rect">
                      <a:avLst/>
                    </a:prstGeom>
                  </pic:spPr>
                </pic:pic>
              </a:graphicData>
            </a:graphic>
          </wp:inline>
        </w:drawing>
      </w:r>
    </w:p>
    <w:p w14:paraId="33BFD24A" w14:textId="77777777" w:rsidR="00D14DD3" w:rsidRDefault="00D14DD3" w:rsidP="00D14DD3"/>
    <w:p w14:paraId="60F32B0F" w14:textId="77777777" w:rsidR="00D14DD3" w:rsidRDefault="00D14DD3" w:rsidP="00884508">
      <w:pPr>
        <w:pStyle w:val="Rubrik4"/>
      </w:pPr>
      <w:r>
        <w:t>Barcode properties</w:t>
      </w:r>
    </w:p>
    <w:p w14:paraId="6BC7D7E8" w14:textId="77777777" w:rsidR="00D14DD3" w:rsidRDefault="00D14DD3" w:rsidP="00D14DD3">
      <w:pPr>
        <w:rPr>
          <w:rFonts w:asciiTheme="majorHAnsi" w:eastAsiaTheme="majorEastAsia" w:hAnsiTheme="majorHAnsi" w:cstheme="majorBidi"/>
          <w:color w:val="365F91" w:themeColor="accent1" w:themeShade="BF"/>
          <w:sz w:val="26"/>
          <w:szCs w:val="26"/>
        </w:rPr>
      </w:pPr>
      <w:r w:rsidRPr="00147EF7">
        <w:rPr>
          <w:noProof/>
        </w:rPr>
        <w:drawing>
          <wp:inline distT="0" distB="0" distL="0" distR="0" wp14:anchorId="083637A5" wp14:editId="23016652">
            <wp:extent cx="3211200" cy="2984400"/>
            <wp:effectExtent l="0" t="0" r="0" b="0"/>
            <wp:docPr id="100" name="Bildobjek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email">
                      <a:extLst>
                        <a:ext uri="{28A0092B-C50C-407E-A947-70E740481C1C}">
                          <a14:useLocalDpi xmlns:a14="http://schemas.microsoft.com/office/drawing/2010/main" val="0"/>
                        </a:ext>
                      </a:extLst>
                    </a:blip>
                    <a:stretch>
                      <a:fillRect/>
                    </a:stretch>
                  </pic:blipFill>
                  <pic:spPr>
                    <a:xfrm>
                      <a:off x="0" y="0"/>
                      <a:ext cx="3211200" cy="2984400"/>
                    </a:xfrm>
                    <a:prstGeom prst="rect">
                      <a:avLst/>
                    </a:prstGeom>
                  </pic:spPr>
                </pic:pic>
              </a:graphicData>
            </a:graphic>
          </wp:inline>
        </w:drawing>
      </w:r>
    </w:p>
    <w:p w14:paraId="6CB2C9FA" w14:textId="77777777" w:rsidR="00D14DD3" w:rsidRDefault="00D14DD3" w:rsidP="00D14DD3">
      <w:pPr>
        <w:pStyle w:val="Rubrik2"/>
      </w:pPr>
      <w:r>
        <w:t>Charts</w:t>
      </w:r>
    </w:p>
    <w:p w14:paraId="21FB6ED6" w14:textId="77777777" w:rsidR="00D14DD3" w:rsidRDefault="00D14DD3" w:rsidP="00D14DD3">
      <w:r>
        <w:t>It is possible to create charts that are driven by the data from IGEMS.</w:t>
      </w:r>
    </w:p>
    <w:p w14:paraId="45D7DAB0" w14:textId="77777777" w:rsidR="00D14DD3" w:rsidRDefault="00D14DD3" w:rsidP="00D14DD3">
      <w:r>
        <w:t>First you insert a chart.</w:t>
      </w:r>
    </w:p>
    <w:p w14:paraId="04ED6EB4" w14:textId="77777777" w:rsidR="00D14DD3" w:rsidRDefault="00D14DD3" w:rsidP="00D14DD3">
      <w:r>
        <w:t>Then select the chart and go to the “Chart layout” tab.</w:t>
      </w:r>
    </w:p>
    <w:p w14:paraId="23BC9DEC" w14:textId="77777777" w:rsidR="00D14DD3" w:rsidRDefault="00D14DD3" w:rsidP="00D14DD3">
      <w:r>
        <w:t>Here you select “Set data relation” and select the data.</w:t>
      </w:r>
    </w:p>
    <w:p w14:paraId="160338DC" w14:textId="77777777" w:rsidR="00D14DD3" w:rsidRDefault="00D14DD3" w:rsidP="00D14DD3">
      <w:r w:rsidRPr="00AE6B3D">
        <w:rPr>
          <w:noProof/>
        </w:rPr>
        <w:drawing>
          <wp:inline distT="0" distB="0" distL="0" distR="0" wp14:anchorId="07BF262B" wp14:editId="4B27F2F2">
            <wp:extent cx="3715200" cy="2772000"/>
            <wp:effectExtent l="0" t="0" r="0" b="0"/>
            <wp:docPr id="102" name="Bildobjekt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715200" cy="2772000"/>
                    </a:xfrm>
                    <a:prstGeom prst="rect">
                      <a:avLst/>
                    </a:prstGeom>
                  </pic:spPr>
                </pic:pic>
              </a:graphicData>
            </a:graphic>
          </wp:inline>
        </w:drawing>
      </w:r>
    </w:p>
    <w:p w14:paraId="14A90666" w14:textId="77777777" w:rsidR="00D14DD3" w:rsidRDefault="00D14DD3" w:rsidP="00D14DD3">
      <w:r>
        <w:t>See this video for how to create this report:</w:t>
      </w:r>
    </w:p>
    <w:p w14:paraId="33672C8E" w14:textId="77777777" w:rsidR="00D14DD3" w:rsidRDefault="005A5DC7" w:rsidP="00D14DD3">
      <w:hyperlink r:id="rId84" w:history="1">
        <w:r w:rsidR="00D14DD3">
          <w:rPr>
            <w:rStyle w:val="Hyperlnk"/>
          </w:rPr>
          <w:t>Chart example video</w:t>
        </w:r>
      </w:hyperlink>
    </w:p>
    <w:p w14:paraId="18251197" w14:textId="77777777" w:rsidR="00D14DD3" w:rsidRPr="00CB0166" w:rsidRDefault="00D14DD3" w:rsidP="00D14DD3">
      <w:pPr>
        <w:pStyle w:val="Rubrik2"/>
      </w:pPr>
      <w:r w:rsidRPr="00CB0166">
        <w:t>Script</w:t>
      </w:r>
    </w:p>
    <w:p w14:paraId="612084B4" w14:textId="77777777" w:rsidR="00D14DD3" w:rsidRDefault="00D14DD3" w:rsidP="00D14DD3">
      <w:r>
        <w:t>The report can be extended and modified using the report script.  The script is connected to the report and is executed before the report is generated. So, this is the place to modify/extend the data that can be used in the report. This is also a good place if you need to export data to another system using for example XML.</w:t>
      </w:r>
    </w:p>
    <w:p w14:paraId="378FC5BB" w14:textId="77777777" w:rsidR="00D14DD3" w:rsidRPr="00BD767B" w:rsidRDefault="00D14DD3" w:rsidP="00D14DD3">
      <w:r>
        <w:t xml:space="preserve">There are a number of LISP functions that can be used. Note that all rows have a zero-based index, this means that the first row has index 0, the </w:t>
      </w:r>
      <w:proofErr w:type="gramStart"/>
      <w:r>
        <w:t>second row</w:t>
      </w:r>
      <w:proofErr w:type="gramEnd"/>
      <w:r>
        <w:t xml:space="preserve"> index 1 etc. All tables and columns are accessed using strings representing the name of the tables and columns. To edit the script, select the “Script” menu item. A new editor will open where you can edit the script. The script is saved with the template.</w:t>
      </w:r>
    </w:p>
    <w:p w14:paraId="21A176B2" w14:textId="77777777" w:rsidR="00D14DD3" w:rsidRDefault="00D14DD3" w:rsidP="00D14DD3">
      <w:pPr>
        <w:pStyle w:val="Rubrik2"/>
      </w:pPr>
      <w:r>
        <w:t>LISP functions</w:t>
      </w:r>
    </w:p>
    <w:p w14:paraId="4A534362" w14:textId="77777777" w:rsidR="00D14DD3" w:rsidRPr="002B07E3" w:rsidRDefault="00D14DD3" w:rsidP="00D14DD3">
      <w:r>
        <w:t>Here is a list of special report LISP functions.</w:t>
      </w:r>
    </w:p>
    <w:p w14:paraId="774CF3B2" w14:textId="77777777" w:rsidR="00D14DD3" w:rsidRPr="00AD1338" w:rsidRDefault="00D14DD3" w:rsidP="00D14DD3">
      <w:pPr>
        <w:pStyle w:val="Rubrik4"/>
      </w:pPr>
      <w:r w:rsidRPr="00AD1338">
        <w:t>(</w:t>
      </w:r>
      <w:r w:rsidRPr="00504ECE">
        <w:t>REP-GETTABLES</w:t>
      </w:r>
      <w:r w:rsidRPr="00AD1338">
        <w:t>)</w:t>
      </w:r>
    </w:p>
    <w:p w14:paraId="5E2DDF7C" w14:textId="77777777" w:rsidR="00D14DD3" w:rsidRDefault="00D14DD3" w:rsidP="00D14DD3">
      <w:r w:rsidRPr="00AD1338">
        <w:t>Returns a list of all tables in the report database</w:t>
      </w:r>
      <w:r>
        <w:t>.</w:t>
      </w:r>
    </w:p>
    <w:p w14:paraId="20E38093" w14:textId="77777777" w:rsidR="00D14DD3" w:rsidRDefault="00D14DD3" w:rsidP="00D14DD3">
      <w:pPr>
        <w:pStyle w:val="Rubrik4"/>
      </w:pPr>
      <w:r w:rsidRPr="00AD1338">
        <w:t>(</w:t>
      </w:r>
      <w:r w:rsidRPr="00504ECE">
        <w:rPr>
          <w:color w:val="0070C0"/>
        </w:rPr>
        <w:t xml:space="preserve">REP-GETCOLUMNS </w:t>
      </w:r>
      <w:r w:rsidRPr="00AD1338">
        <w:t>&lt;table</w:t>
      </w:r>
      <w:r>
        <w:t xml:space="preserve"> string</w:t>
      </w:r>
      <w:r w:rsidRPr="00AD1338">
        <w:t>&gt;)</w:t>
      </w:r>
    </w:p>
    <w:p w14:paraId="52C849CA" w14:textId="77777777" w:rsidR="00D14DD3" w:rsidRDefault="00D14DD3" w:rsidP="00D14DD3">
      <w:r>
        <w:t>Returns a list of all columns in a table.</w:t>
      </w:r>
    </w:p>
    <w:p w14:paraId="68C3A1AC" w14:textId="77777777" w:rsidR="00D14DD3" w:rsidRDefault="00D14DD3" w:rsidP="00D14DD3">
      <w:pPr>
        <w:pStyle w:val="Rubrik4"/>
      </w:pPr>
      <w:r w:rsidRPr="00AD1338">
        <w:t>(</w:t>
      </w:r>
      <w:r w:rsidRPr="00504ECE">
        <w:rPr>
          <w:color w:val="0070C0"/>
        </w:rPr>
        <w:t xml:space="preserve">REP-GETCELL </w:t>
      </w:r>
      <w:r>
        <w:t>&lt;table string&gt; &lt;column string&gt; &lt;row int&gt;</w:t>
      </w:r>
      <w:r w:rsidRPr="00AD1338">
        <w:t>)</w:t>
      </w:r>
    </w:p>
    <w:p w14:paraId="341E34C7" w14:textId="77777777" w:rsidR="00D14DD3" w:rsidRDefault="00D14DD3" w:rsidP="00D14DD3">
      <w:r>
        <w:t>Returns the value in a cell. Row starts with 0 (zero-based).</w:t>
      </w:r>
    </w:p>
    <w:p w14:paraId="05DB8259" w14:textId="77777777" w:rsidR="00D14DD3" w:rsidRDefault="00D14DD3" w:rsidP="00D14DD3">
      <w:pPr>
        <w:pStyle w:val="Rubrik4"/>
      </w:pPr>
      <w:r w:rsidRPr="00AD1338">
        <w:t>(</w:t>
      </w:r>
      <w:r w:rsidRPr="00504ECE">
        <w:rPr>
          <w:color w:val="0070C0"/>
        </w:rPr>
        <w:t xml:space="preserve">REP-ROWCOUNT </w:t>
      </w:r>
      <w:r>
        <w:t>&lt;table string&gt;</w:t>
      </w:r>
      <w:r w:rsidRPr="00AD1338">
        <w:t>)</w:t>
      </w:r>
    </w:p>
    <w:p w14:paraId="512451D2" w14:textId="77777777" w:rsidR="00D14DD3" w:rsidRDefault="00D14DD3" w:rsidP="00D14DD3">
      <w:r>
        <w:t>Returns the number of rows in a table.</w:t>
      </w:r>
    </w:p>
    <w:p w14:paraId="7963B5AF" w14:textId="77777777" w:rsidR="00D14DD3" w:rsidRDefault="00D14DD3" w:rsidP="00D14DD3">
      <w:pPr>
        <w:pStyle w:val="Rubrik4"/>
      </w:pPr>
      <w:r w:rsidRPr="00AD1338">
        <w:t>(</w:t>
      </w:r>
      <w:r w:rsidRPr="00504ECE">
        <w:rPr>
          <w:color w:val="0070C0"/>
        </w:rPr>
        <w:t xml:space="preserve">REP-ADDTABLE </w:t>
      </w:r>
      <w:r>
        <w:t>&lt;table string&gt;</w:t>
      </w:r>
      <w:r w:rsidRPr="00AD1338">
        <w:t>)</w:t>
      </w:r>
    </w:p>
    <w:p w14:paraId="013DF6F6" w14:textId="77777777" w:rsidR="00D14DD3" w:rsidRDefault="00D14DD3" w:rsidP="00D14DD3">
      <w:r>
        <w:t>Creates a new table to the report database.</w:t>
      </w:r>
    </w:p>
    <w:p w14:paraId="4137DC90" w14:textId="77777777" w:rsidR="00D14DD3" w:rsidRDefault="00D14DD3" w:rsidP="00D14DD3">
      <w:pPr>
        <w:pStyle w:val="Rubrik4"/>
      </w:pPr>
      <w:r w:rsidRPr="00AD1338">
        <w:t>(</w:t>
      </w:r>
      <w:r w:rsidRPr="00504ECE">
        <w:rPr>
          <w:color w:val="0070C0"/>
        </w:rPr>
        <w:t xml:space="preserve">REP-ADDCOLUMN </w:t>
      </w:r>
      <w:r>
        <w:t>&lt;table string&gt; &lt;column string&gt; &lt;value object&gt; &lt;description string&gt;</w:t>
      </w:r>
      <w:r w:rsidRPr="00AD1338">
        <w:t>)</w:t>
      </w:r>
    </w:p>
    <w:p w14:paraId="171545B3" w14:textId="77777777" w:rsidR="00D14DD3" w:rsidRDefault="00D14DD3" w:rsidP="00D14DD3">
      <w:r>
        <w:t>Adds a new column to a table. The object value decides the type of the columns and is also the default value for all new rows added.</w:t>
      </w:r>
    </w:p>
    <w:p w14:paraId="261FAA9D" w14:textId="77777777" w:rsidR="00D14DD3" w:rsidRDefault="00D14DD3" w:rsidP="00D14DD3">
      <w:pPr>
        <w:pStyle w:val="Rubrik4"/>
      </w:pPr>
      <w:r w:rsidRPr="00AD1338">
        <w:t>(</w:t>
      </w:r>
      <w:r w:rsidRPr="00504ECE">
        <w:rPr>
          <w:color w:val="0070C0"/>
        </w:rPr>
        <w:t xml:space="preserve">REP-ADDROW </w:t>
      </w:r>
      <w:r>
        <w:t>&lt;table string&gt;</w:t>
      </w:r>
      <w:r w:rsidRPr="00AD1338">
        <w:t>)</w:t>
      </w:r>
    </w:p>
    <w:p w14:paraId="27E1008F" w14:textId="77777777" w:rsidR="00D14DD3" w:rsidRDefault="00D14DD3" w:rsidP="00D14DD3">
      <w:r>
        <w:t>Adds a new row to a table. After adding a row, you need to call REP-SETCELL for each column to set the values of the cells.</w:t>
      </w:r>
    </w:p>
    <w:p w14:paraId="7DDF3846" w14:textId="77777777" w:rsidR="00D14DD3" w:rsidRDefault="00D14DD3" w:rsidP="00D14DD3">
      <w:pPr>
        <w:pStyle w:val="Rubrik4"/>
      </w:pPr>
      <w:r w:rsidRPr="00AD1338">
        <w:t>(</w:t>
      </w:r>
      <w:r w:rsidRPr="00504ECE">
        <w:rPr>
          <w:color w:val="0070C0"/>
        </w:rPr>
        <w:t xml:space="preserve">REP-SETCELL </w:t>
      </w:r>
      <w:r>
        <w:t>&lt;table string&gt; &lt;column string&gt; &lt;row int&gt; &lt;value object&gt;</w:t>
      </w:r>
      <w:r w:rsidRPr="00AD1338">
        <w:t>)</w:t>
      </w:r>
    </w:p>
    <w:p w14:paraId="777EDCD2" w14:textId="77777777" w:rsidR="00D14DD3" w:rsidRDefault="00D14DD3" w:rsidP="00D14DD3">
      <w:r>
        <w:t>Sets the value of a cell.</w:t>
      </w:r>
    </w:p>
    <w:p w14:paraId="58EA6D2F" w14:textId="77777777" w:rsidR="00D14DD3" w:rsidRDefault="00D14DD3" w:rsidP="00D14DD3">
      <w:pPr>
        <w:pStyle w:val="Rubrik4"/>
      </w:pPr>
      <w:r w:rsidRPr="00AD1338">
        <w:t>(</w:t>
      </w:r>
      <w:r w:rsidRPr="00504ECE">
        <w:rPr>
          <w:color w:val="0070C0"/>
        </w:rPr>
        <w:t xml:space="preserve">REP-SETUNIT </w:t>
      </w:r>
      <w:r>
        <w:t>&lt;table string&gt; &lt;column string&gt; &lt;unit string&gt;</w:t>
      </w:r>
      <w:r w:rsidRPr="00AD1338">
        <w:t>)</w:t>
      </w:r>
    </w:p>
    <w:p w14:paraId="346B7885" w14:textId="77777777" w:rsidR="00D14DD3" w:rsidRDefault="00D14DD3" w:rsidP="00D14DD3">
      <w:r>
        <w:t>Sets the unit of a column.</w:t>
      </w:r>
    </w:p>
    <w:p w14:paraId="19FB54FE" w14:textId="77777777" w:rsidR="00D14DD3" w:rsidRDefault="00D14DD3" w:rsidP="00D14DD3">
      <w:pPr>
        <w:pStyle w:val="Rubrik4"/>
      </w:pPr>
      <w:r w:rsidRPr="00AD1338">
        <w:t>(</w:t>
      </w:r>
      <w:r w:rsidRPr="00504ECE">
        <w:rPr>
          <w:color w:val="0070C0"/>
        </w:rPr>
        <w:t xml:space="preserve">REP-SETDECIMALS </w:t>
      </w:r>
      <w:r>
        <w:t>&lt;table string&gt; &lt;column string&gt; &lt;decimals int&gt;</w:t>
      </w:r>
      <w:r w:rsidRPr="00AD1338">
        <w:t>)</w:t>
      </w:r>
    </w:p>
    <w:p w14:paraId="59F86379" w14:textId="77777777" w:rsidR="00D14DD3" w:rsidRDefault="00D14DD3" w:rsidP="00D14DD3">
      <w:r>
        <w:t>Sets the number of decimals of a column.</w:t>
      </w:r>
    </w:p>
    <w:p w14:paraId="290CF293" w14:textId="77777777" w:rsidR="00D14DD3" w:rsidRDefault="00D14DD3" w:rsidP="00D14DD3">
      <w:pPr>
        <w:pStyle w:val="Rubrik4"/>
      </w:pPr>
      <w:r w:rsidRPr="00AD1338">
        <w:t>(</w:t>
      </w:r>
      <w:r w:rsidRPr="00504ECE">
        <w:rPr>
          <w:color w:val="0070C0"/>
        </w:rPr>
        <w:t xml:space="preserve">REP-SAVEXML </w:t>
      </w:r>
      <w:r>
        <w:t>&lt;filename string&gt;</w:t>
      </w:r>
      <w:r w:rsidRPr="00AD1338">
        <w:t>)</w:t>
      </w:r>
    </w:p>
    <w:p w14:paraId="70C2AE2B" w14:textId="77777777" w:rsidR="00D14DD3" w:rsidRDefault="00D14DD3" w:rsidP="00D14DD3">
      <w:r>
        <w:t>Saves the database to an XML file. If the file exists it is overwritten. If does not exist it is created.</w:t>
      </w:r>
    </w:p>
    <w:p w14:paraId="77A08D5F" w14:textId="77777777" w:rsidR="00D14DD3" w:rsidRDefault="00D14DD3" w:rsidP="00D14DD3">
      <w:pPr>
        <w:pStyle w:val="Rubrik4"/>
      </w:pPr>
      <w:r w:rsidRPr="00AD1338">
        <w:t>(</w:t>
      </w:r>
      <w:r w:rsidRPr="00504ECE">
        <w:rPr>
          <w:color w:val="0070C0"/>
        </w:rPr>
        <w:t>REP-</w:t>
      </w:r>
      <w:r>
        <w:rPr>
          <w:color w:val="0070C0"/>
        </w:rPr>
        <w:t xml:space="preserve">DATE </w:t>
      </w:r>
      <w:r>
        <w:t>[(</w:t>
      </w:r>
      <w:proofErr w:type="spellStart"/>
      <w:proofErr w:type="gramStart"/>
      <w:r>
        <w:t>year,month</w:t>
      </w:r>
      <w:proofErr w:type="gramEnd"/>
      <w:r>
        <w:t>,day</w:t>
      </w:r>
      <w:proofErr w:type="spellEnd"/>
      <w:r>
        <w:t>)]</w:t>
      </w:r>
      <w:r w:rsidRPr="00AD1338">
        <w:t>)</w:t>
      </w:r>
    </w:p>
    <w:p w14:paraId="655C6920" w14:textId="77777777" w:rsidR="00D14DD3" w:rsidRDefault="00D14DD3" w:rsidP="00D14DD3">
      <w:r>
        <w:t>Returns a date object that can be used in the reports.</w:t>
      </w:r>
    </w:p>
    <w:p w14:paraId="2539D4F5" w14:textId="77777777" w:rsidR="00D14DD3" w:rsidRDefault="00D14DD3" w:rsidP="00D14DD3">
      <w:r>
        <w:t xml:space="preserve">If the optional list of </w:t>
      </w:r>
      <w:proofErr w:type="spellStart"/>
      <w:proofErr w:type="gramStart"/>
      <w:r>
        <w:t>year,month</w:t>
      </w:r>
      <w:proofErr w:type="gramEnd"/>
      <w:r>
        <w:t>,day</w:t>
      </w:r>
      <w:proofErr w:type="spellEnd"/>
      <w:r>
        <w:t xml:space="preserve"> is not specified the todays date is returned.</w:t>
      </w:r>
    </w:p>
    <w:p w14:paraId="36AB76CC" w14:textId="77777777" w:rsidR="00D14DD3" w:rsidRDefault="00D14DD3" w:rsidP="00D14DD3">
      <w:r>
        <w:t xml:space="preserve">Example: </w:t>
      </w:r>
    </w:p>
    <w:p w14:paraId="6AF947FF" w14:textId="77777777" w:rsidR="00D14DD3" w:rsidRDefault="00D14DD3" w:rsidP="000C0088">
      <w:pPr>
        <w:pStyle w:val="LISPSAMPLE"/>
      </w:pPr>
      <w:r>
        <w:t xml:space="preserve"> (REP-DATE (LIST 2018 8 14))</w:t>
      </w:r>
    </w:p>
    <w:p w14:paraId="784C044F" w14:textId="77777777" w:rsidR="00D14DD3" w:rsidRDefault="00D14DD3" w:rsidP="00D14DD3"/>
    <w:p w14:paraId="174E4283" w14:textId="77777777" w:rsidR="00D14DD3" w:rsidRDefault="00D14DD3" w:rsidP="00D14DD3">
      <w:pPr>
        <w:pStyle w:val="Rubrik4"/>
      </w:pPr>
      <w:r w:rsidRPr="00AD1338">
        <w:t>(</w:t>
      </w:r>
      <w:r w:rsidRPr="00504ECE">
        <w:rPr>
          <w:color w:val="0070C0"/>
        </w:rPr>
        <w:t>REP-</w:t>
      </w:r>
      <w:r>
        <w:rPr>
          <w:color w:val="0070C0"/>
        </w:rPr>
        <w:t>TIME</w:t>
      </w:r>
      <w:r w:rsidRPr="00504ECE">
        <w:rPr>
          <w:color w:val="0070C0"/>
        </w:rPr>
        <w:t xml:space="preserve"> </w:t>
      </w:r>
      <w:r>
        <w:t>&lt;seconds &gt;</w:t>
      </w:r>
      <w:r w:rsidRPr="00AD1338">
        <w:t>)</w:t>
      </w:r>
    </w:p>
    <w:p w14:paraId="305A6027" w14:textId="77777777" w:rsidR="00D14DD3" w:rsidRDefault="00D14DD3" w:rsidP="00D14DD3">
      <w:r>
        <w:t>Returns a time object that can be used as a value in the reports.</w:t>
      </w:r>
    </w:p>
    <w:p w14:paraId="1627735D" w14:textId="77777777" w:rsidR="00D14DD3" w:rsidRDefault="00D14DD3" w:rsidP="00D14DD3">
      <w:pPr>
        <w:pStyle w:val="Rubrik4"/>
      </w:pPr>
      <w:r w:rsidRPr="00AD1338">
        <w:t>(</w:t>
      </w:r>
      <w:r w:rsidRPr="00504ECE">
        <w:t>REP-</w:t>
      </w:r>
      <w:r>
        <w:t>ENTS</w:t>
      </w:r>
      <w:r w:rsidRPr="00AD1338">
        <w:t>)</w:t>
      </w:r>
    </w:p>
    <w:p w14:paraId="02817D4C" w14:textId="77777777" w:rsidR="00D14DD3" w:rsidRDefault="00D14DD3" w:rsidP="00D14DD3">
      <w:r>
        <w:t>Returns the list of entities that the user selected when running the report. This list is only valid for reports that are created in APPS.</w:t>
      </w:r>
    </w:p>
    <w:p w14:paraId="3CB07D2A" w14:textId="77777777" w:rsidR="00D14DD3" w:rsidRDefault="00D14DD3" w:rsidP="00D14DD3"/>
    <w:p w14:paraId="59BE82B5" w14:textId="77777777" w:rsidR="00D14DD3" w:rsidRDefault="00D14DD3" w:rsidP="00D14DD3">
      <w:pPr>
        <w:pStyle w:val="Rubrik4"/>
      </w:pPr>
      <w:r w:rsidRPr="00AD1338">
        <w:t>(</w:t>
      </w:r>
      <w:r w:rsidRPr="00504ECE">
        <w:t>REP-</w:t>
      </w:r>
      <w:r>
        <w:t>AUTOSAVE</w:t>
      </w:r>
      <w:r w:rsidRPr="00AD1338">
        <w:t>)</w:t>
      </w:r>
    </w:p>
    <w:p w14:paraId="7CA95169" w14:textId="77777777" w:rsidR="00D14DD3" w:rsidRDefault="00D14DD3" w:rsidP="00D14DD3">
      <w:r>
        <w:t>Autosaves the report. Only works if a result file has been set.</w:t>
      </w:r>
    </w:p>
    <w:p w14:paraId="06A52C6C" w14:textId="77777777" w:rsidR="00D14DD3" w:rsidRDefault="00D14DD3" w:rsidP="00D14DD3"/>
    <w:p w14:paraId="09A5E7B5" w14:textId="77777777" w:rsidR="00D14DD3" w:rsidRDefault="00D14DD3" w:rsidP="00D14DD3">
      <w:pPr>
        <w:pStyle w:val="Rubrik4"/>
      </w:pPr>
      <w:r w:rsidRPr="00AD1338">
        <w:t>(</w:t>
      </w:r>
      <w:r w:rsidRPr="00504ECE">
        <w:t>REP-</w:t>
      </w:r>
      <w:r>
        <w:t>AUTOPRINT</w:t>
      </w:r>
      <w:r w:rsidRPr="00AD1338">
        <w:t>)</w:t>
      </w:r>
    </w:p>
    <w:p w14:paraId="3CB6AE45" w14:textId="77777777" w:rsidR="00D14DD3" w:rsidRDefault="00D14DD3" w:rsidP="00D14DD3">
      <w:r>
        <w:t>Prints the report.</w:t>
      </w:r>
    </w:p>
    <w:p w14:paraId="47486AA7" w14:textId="77777777" w:rsidR="00D14DD3" w:rsidRDefault="00D14DD3" w:rsidP="00D14DD3"/>
    <w:p w14:paraId="40305D7D" w14:textId="77777777" w:rsidR="00D14DD3" w:rsidRDefault="00D14DD3" w:rsidP="00D14DD3">
      <w:pPr>
        <w:pStyle w:val="Rubrik4"/>
      </w:pPr>
      <w:r w:rsidRPr="00AD1338">
        <w:t>(</w:t>
      </w:r>
      <w:r w:rsidRPr="00504ECE">
        <w:rPr>
          <w:color w:val="0070C0"/>
        </w:rPr>
        <w:t>REP-</w:t>
      </w:r>
      <w:r>
        <w:rPr>
          <w:color w:val="0070C0"/>
        </w:rPr>
        <w:t xml:space="preserve">SETRESFILE </w:t>
      </w:r>
      <w:r w:rsidRPr="00E11B98">
        <w:t xml:space="preserve">&lt;filename </w:t>
      </w:r>
      <w:r>
        <w:t>string</w:t>
      </w:r>
      <w:r w:rsidRPr="00E11B98">
        <w:t>&gt;</w:t>
      </w:r>
      <w:r w:rsidRPr="00AD1338">
        <w:t>)</w:t>
      </w:r>
    </w:p>
    <w:p w14:paraId="1A7F4F91" w14:textId="77777777" w:rsidR="00D14DD3" w:rsidRDefault="00D14DD3" w:rsidP="00D14DD3">
      <w:r>
        <w:t>Sets the result filename.</w:t>
      </w:r>
    </w:p>
    <w:p w14:paraId="211C2846" w14:textId="77777777" w:rsidR="00D14DD3" w:rsidRPr="00CB0166" w:rsidRDefault="00D14DD3" w:rsidP="00D14DD3">
      <w:pPr>
        <w:pStyle w:val="Liststycke"/>
        <w:autoSpaceDE w:val="0"/>
        <w:autoSpaceDN w:val="0"/>
        <w:adjustRightInd w:val="0"/>
        <w:spacing w:line="240" w:lineRule="auto"/>
      </w:pPr>
    </w:p>
    <w:p w14:paraId="5041BA8E" w14:textId="77777777" w:rsidR="00D14DD3" w:rsidRDefault="00D14DD3" w:rsidP="00D14DD3">
      <w:pPr>
        <w:pStyle w:val="Rubrik2"/>
      </w:pPr>
      <w:r w:rsidRPr="00CB0166">
        <w:t>Sample scripts</w:t>
      </w:r>
    </w:p>
    <w:p w14:paraId="049EAB1D" w14:textId="77777777" w:rsidR="00D14DD3" w:rsidRPr="00B4131A" w:rsidRDefault="00D14DD3" w:rsidP="00D14DD3">
      <w:r>
        <w:t>Below are some sample scripts showing some basic things you can do with the report script system.</w:t>
      </w:r>
    </w:p>
    <w:p w14:paraId="56171CA0" w14:textId="77777777" w:rsidR="00D14DD3" w:rsidRPr="008408DF" w:rsidRDefault="00D14DD3" w:rsidP="00D14DD3">
      <w:pPr>
        <w:pStyle w:val="Rubrik2"/>
      </w:pPr>
      <w:r w:rsidRPr="008408DF">
        <w:t>Modify an existing value</w:t>
      </w:r>
    </w:p>
    <w:p w14:paraId="4FB1FC97" w14:textId="77777777" w:rsidR="00D14DD3" w:rsidRPr="008408DF" w:rsidRDefault="00D14DD3" w:rsidP="00D14DD3">
      <w:pPr>
        <w:pStyle w:val="LISPSAMPLE"/>
      </w:pPr>
      <w:r w:rsidRPr="008408DF">
        <w:t>; Sample modifying an existing field in the database</w:t>
      </w:r>
      <w:r>
        <w:br/>
      </w:r>
      <w:r w:rsidRPr="008408DF">
        <w:t xml:space="preserve">; Adding 10.0 to </w:t>
      </w:r>
      <w:proofErr w:type="spellStart"/>
      <w:r w:rsidRPr="008408DF">
        <w:t>CCostTotal</w:t>
      </w:r>
      <w:proofErr w:type="spellEnd"/>
      <w:r w:rsidRPr="008408DF">
        <w:t xml:space="preserve"> in table </w:t>
      </w:r>
      <w:proofErr w:type="spellStart"/>
      <w:r w:rsidRPr="008408DF">
        <w:t>PartPP</w:t>
      </w:r>
      <w:proofErr w:type="spellEnd"/>
      <w:r>
        <w:br/>
      </w:r>
      <w:r w:rsidRPr="008408DF">
        <w:t>(SETQ rows (REP-ROWCOUNT "</w:t>
      </w:r>
      <w:proofErr w:type="spellStart"/>
      <w:r w:rsidRPr="008408DF">
        <w:t>PartPP</w:t>
      </w:r>
      <w:proofErr w:type="spellEnd"/>
      <w:r w:rsidRPr="008408DF">
        <w:t>"))</w:t>
      </w:r>
      <w:r>
        <w:br/>
      </w:r>
      <w:r w:rsidRPr="008408DF">
        <w:t xml:space="preserve">(SETQ </w:t>
      </w:r>
      <w:proofErr w:type="spellStart"/>
      <w:r w:rsidRPr="008408DF">
        <w:t>idx</w:t>
      </w:r>
      <w:proofErr w:type="spellEnd"/>
      <w:r w:rsidRPr="008408DF">
        <w:t xml:space="preserve"> 0)</w:t>
      </w:r>
      <w:r>
        <w:br/>
      </w:r>
      <w:r w:rsidRPr="008408DF">
        <w:t>(</w:t>
      </w:r>
      <w:r>
        <w:t>WHILE</w:t>
      </w:r>
      <w:r w:rsidRPr="008408DF">
        <w:t xml:space="preserve"> (&lt; </w:t>
      </w:r>
      <w:proofErr w:type="spellStart"/>
      <w:r w:rsidRPr="008408DF">
        <w:t>idx</w:t>
      </w:r>
      <w:proofErr w:type="spellEnd"/>
      <w:r w:rsidRPr="008408DF">
        <w:t xml:space="preserve"> rows)</w:t>
      </w:r>
      <w:r>
        <w:br/>
      </w:r>
      <w:r w:rsidRPr="008408DF">
        <w:t xml:space="preserve">  (</w:t>
      </w:r>
      <w:r>
        <w:t>SETQ</w:t>
      </w:r>
      <w:r w:rsidRPr="008408DF">
        <w:t xml:space="preserve"> cost (REP-GETCELL "</w:t>
      </w:r>
      <w:proofErr w:type="spellStart"/>
      <w:r w:rsidRPr="008408DF">
        <w:t>PartPP</w:t>
      </w:r>
      <w:proofErr w:type="spellEnd"/>
      <w:r w:rsidRPr="008408DF">
        <w:t>" "</w:t>
      </w:r>
      <w:proofErr w:type="spellStart"/>
      <w:r w:rsidRPr="008408DF">
        <w:t>CCostTotal</w:t>
      </w:r>
      <w:proofErr w:type="spellEnd"/>
      <w:r w:rsidRPr="008408DF">
        <w:t xml:space="preserve">" </w:t>
      </w:r>
      <w:proofErr w:type="spellStart"/>
      <w:r w:rsidRPr="008408DF">
        <w:t>idx</w:t>
      </w:r>
      <w:proofErr w:type="spellEnd"/>
      <w:r w:rsidRPr="008408DF">
        <w:t>))</w:t>
      </w:r>
      <w:r>
        <w:br/>
      </w:r>
      <w:r w:rsidRPr="008408DF">
        <w:t xml:space="preserve">  (</w:t>
      </w:r>
      <w:r>
        <w:t>SETQ</w:t>
      </w:r>
      <w:r w:rsidRPr="008408DF">
        <w:t xml:space="preserve"> cost (+ cost 10))</w:t>
      </w:r>
    </w:p>
    <w:p w14:paraId="7A341E38" w14:textId="77777777" w:rsidR="00D14DD3" w:rsidRPr="00F600EB" w:rsidRDefault="00D14DD3" w:rsidP="00D14DD3">
      <w:pPr>
        <w:pStyle w:val="LISPSAMPLE"/>
      </w:pPr>
      <w:r w:rsidRPr="008408DF">
        <w:t xml:space="preserve">  (REP-SETCELL "</w:t>
      </w:r>
      <w:proofErr w:type="spellStart"/>
      <w:r w:rsidRPr="008408DF">
        <w:t>PartPP</w:t>
      </w:r>
      <w:proofErr w:type="spellEnd"/>
      <w:r w:rsidRPr="008408DF">
        <w:t>" "</w:t>
      </w:r>
      <w:proofErr w:type="spellStart"/>
      <w:r w:rsidRPr="008408DF">
        <w:t>CCostTotal</w:t>
      </w:r>
      <w:proofErr w:type="spellEnd"/>
      <w:r w:rsidRPr="008408DF">
        <w:t xml:space="preserve">" </w:t>
      </w:r>
      <w:proofErr w:type="spellStart"/>
      <w:r w:rsidRPr="008408DF">
        <w:t>idx</w:t>
      </w:r>
      <w:proofErr w:type="spellEnd"/>
      <w:r w:rsidRPr="008408DF">
        <w:t xml:space="preserve"> cost</w:t>
      </w:r>
      <w:r>
        <w:br/>
      </w:r>
      <w:r w:rsidRPr="008408DF">
        <w:t xml:space="preserve">  </w:t>
      </w:r>
      <w:r w:rsidRPr="00F600EB">
        <w:t xml:space="preserve">(SETQ </w:t>
      </w:r>
      <w:proofErr w:type="spellStart"/>
      <w:r w:rsidRPr="00F600EB">
        <w:t>idx</w:t>
      </w:r>
      <w:proofErr w:type="spellEnd"/>
      <w:r w:rsidRPr="00F600EB">
        <w:t xml:space="preserve"> (+ </w:t>
      </w:r>
      <w:proofErr w:type="spellStart"/>
      <w:r w:rsidRPr="00F600EB">
        <w:t>idx</w:t>
      </w:r>
      <w:proofErr w:type="spellEnd"/>
      <w:r w:rsidRPr="00F600EB">
        <w:t xml:space="preserve"> 1))</w:t>
      </w:r>
      <w:r>
        <w:br/>
      </w:r>
      <w:r w:rsidRPr="00F600EB">
        <w:t>)</w:t>
      </w:r>
    </w:p>
    <w:p w14:paraId="3C7843BA" w14:textId="77777777" w:rsidR="00D14DD3" w:rsidRDefault="00D14DD3" w:rsidP="00D14DD3">
      <w:pPr>
        <w:pStyle w:val="Rubrik2"/>
      </w:pPr>
      <w:r w:rsidRPr="00B4131A">
        <w:t>Adding a new column to an existing table and set the value</w:t>
      </w:r>
    </w:p>
    <w:p w14:paraId="6CCB1A4C" w14:textId="77777777" w:rsidR="00D14DD3" w:rsidRDefault="00D14DD3" w:rsidP="00D14DD3">
      <w:pPr>
        <w:pStyle w:val="LISPSAMPLE"/>
      </w:pPr>
      <w:r w:rsidRPr="008408DF">
        <w:t>; Sample adding a column to an existing table and setting its value</w:t>
      </w:r>
      <w:r>
        <w:br/>
      </w:r>
      <w:r w:rsidRPr="008408DF">
        <w:t>; Adding column "Color" to table "Parts" and set it to "RED" as default</w:t>
      </w:r>
      <w:r>
        <w:br/>
      </w:r>
      <w:r w:rsidRPr="008408DF">
        <w:t>; Then we loop all rows and set every second part to "YELLOW"</w:t>
      </w:r>
      <w:r>
        <w:br/>
      </w:r>
      <w:r w:rsidRPr="008408DF">
        <w:t>(REP-ADDCOLUMN "Parts" "Color" "RED" "The color of the part")</w:t>
      </w:r>
      <w:r>
        <w:br/>
      </w:r>
      <w:r w:rsidRPr="008408DF">
        <w:t>(SETQ rows (REP-ROWCOUNT "Parts"))</w:t>
      </w:r>
      <w:r>
        <w:br/>
      </w:r>
      <w:r w:rsidRPr="008408DF">
        <w:t xml:space="preserve">(SETQ </w:t>
      </w:r>
      <w:proofErr w:type="spellStart"/>
      <w:r w:rsidRPr="008408DF">
        <w:t>idx</w:t>
      </w:r>
      <w:proofErr w:type="spellEnd"/>
      <w:r w:rsidRPr="008408DF">
        <w:t xml:space="preserve"> 0)</w:t>
      </w:r>
      <w:r>
        <w:br/>
      </w:r>
      <w:r w:rsidRPr="008408DF">
        <w:t xml:space="preserve">(while (&lt; </w:t>
      </w:r>
      <w:proofErr w:type="spellStart"/>
      <w:r w:rsidRPr="008408DF">
        <w:t>idx</w:t>
      </w:r>
      <w:proofErr w:type="spellEnd"/>
      <w:r w:rsidRPr="008408DF">
        <w:t xml:space="preserve"> rows)</w:t>
      </w:r>
      <w:r>
        <w:br/>
      </w:r>
      <w:r w:rsidRPr="008408DF">
        <w:t xml:space="preserve">  (REP-SETCELL "Parts" "Color" </w:t>
      </w:r>
      <w:proofErr w:type="spellStart"/>
      <w:r w:rsidRPr="008408DF">
        <w:t>idx</w:t>
      </w:r>
      <w:proofErr w:type="spellEnd"/>
      <w:r w:rsidRPr="008408DF">
        <w:t xml:space="preserve"> "YELLOW")</w:t>
      </w:r>
      <w:r>
        <w:br/>
      </w:r>
      <w:r w:rsidRPr="008408DF">
        <w:t xml:space="preserve">  (SETQ </w:t>
      </w:r>
      <w:proofErr w:type="spellStart"/>
      <w:r w:rsidRPr="008408DF">
        <w:t>idx</w:t>
      </w:r>
      <w:proofErr w:type="spellEnd"/>
      <w:r w:rsidRPr="008408DF">
        <w:t xml:space="preserve"> (+ </w:t>
      </w:r>
      <w:proofErr w:type="spellStart"/>
      <w:r w:rsidRPr="008408DF">
        <w:t>idx</w:t>
      </w:r>
      <w:proofErr w:type="spellEnd"/>
      <w:r w:rsidRPr="008408DF">
        <w:t xml:space="preserve"> 2))</w:t>
      </w:r>
      <w:r>
        <w:br/>
      </w:r>
      <w:r w:rsidRPr="008408DF">
        <w:t>)</w:t>
      </w:r>
    </w:p>
    <w:p w14:paraId="46BCCCBF" w14:textId="77777777" w:rsidR="00D14DD3" w:rsidRDefault="00D14DD3" w:rsidP="00D14DD3">
      <w:pPr>
        <w:pStyle w:val="Rubrik2"/>
      </w:pPr>
      <w:r w:rsidRPr="00B4131A">
        <w:t>Adding a new table</w:t>
      </w:r>
    </w:p>
    <w:p w14:paraId="54078E08" w14:textId="77777777" w:rsidR="00D14DD3" w:rsidRPr="008408DF" w:rsidRDefault="00D14DD3" w:rsidP="00D14DD3">
      <w:pPr>
        <w:pStyle w:val="LISPSAMPLE"/>
      </w:pPr>
      <w:r w:rsidRPr="008408DF">
        <w:t>; Sample adding a custom table to the report</w:t>
      </w:r>
      <w:r>
        <w:br/>
      </w:r>
      <w:r w:rsidRPr="008408DF">
        <w:t>; Adding a Countries table and fill it in with some values</w:t>
      </w:r>
      <w:r>
        <w:br/>
      </w:r>
      <w:r w:rsidRPr="008408DF">
        <w:t>(REP-ADDTABLE "Countries")</w:t>
      </w:r>
      <w:r>
        <w:br/>
      </w:r>
      <w:r w:rsidRPr="008408DF">
        <w:t>(REP-ADDCOLUMN "Countries" "Name" "" "The name of the country")</w:t>
      </w:r>
      <w:r>
        <w:br/>
      </w:r>
      <w:r w:rsidRPr="008408DF">
        <w:t>(REP-ADDCOLUMN "Countries" "Code" "" "The country code")</w:t>
      </w:r>
      <w:r>
        <w:br/>
      </w:r>
      <w:r w:rsidRPr="008408DF">
        <w:t>(REP-ADDROW "Countries")</w:t>
      </w:r>
      <w:r>
        <w:br/>
      </w:r>
      <w:r w:rsidRPr="008408DF">
        <w:t>(REP-SETCELL "Countries" "Name" 0 "Sweden")</w:t>
      </w:r>
      <w:r>
        <w:br/>
      </w:r>
      <w:r w:rsidRPr="008408DF">
        <w:t>(REP-SETCELL "Countries" "Code" 0 "SE")</w:t>
      </w:r>
      <w:r>
        <w:br/>
      </w:r>
      <w:r w:rsidRPr="008408DF">
        <w:t>(REP-ADDROW "Countries")</w:t>
      </w:r>
      <w:r>
        <w:br/>
      </w:r>
      <w:r w:rsidRPr="008408DF">
        <w:t>(REP-SETCELL "Countries" "Name" 1 "United states")</w:t>
      </w:r>
      <w:r>
        <w:br/>
      </w:r>
      <w:r w:rsidRPr="008408DF">
        <w:t>(REP-SETCELL "Countries" "Code" 1 "US")</w:t>
      </w:r>
      <w:r>
        <w:br/>
      </w:r>
      <w:r w:rsidRPr="008408DF">
        <w:t>(REP-ADDROW "Countries")</w:t>
      </w:r>
      <w:r>
        <w:br/>
      </w:r>
      <w:r w:rsidRPr="008408DF">
        <w:t>(REP-SETCELL "Countries" "Name" 2 "France")</w:t>
      </w:r>
      <w:r>
        <w:br/>
      </w:r>
      <w:r w:rsidRPr="008408DF">
        <w:t>(REP-SETCELL "Countries" "Code" 2 "FR")</w:t>
      </w:r>
    </w:p>
    <w:p w14:paraId="40E0B028" w14:textId="77777777" w:rsidR="00D14DD3" w:rsidRDefault="00D14DD3" w:rsidP="00D14DD3">
      <w:pPr>
        <w:pStyle w:val="Rubrik2"/>
      </w:pPr>
      <w:r w:rsidRPr="00B4131A">
        <w:t>Setting the column format</w:t>
      </w:r>
    </w:p>
    <w:p w14:paraId="06D2D3EA" w14:textId="77777777" w:rsidR="00D14DD3" w:rsidRPr="008408DF" w:rsidRDefault="00D14DD3" w:rsidP="00D14DD3">
      <w:pPr>
        <w:pStyle w:val="LISPSAMPLE"/>
      </w:pPr>
      <w:r w:rsidRPr="008408DF">
        <w:t>; Sample adding a column to an existing table and setting its unit, decimals and value</w:t>
      </w:r>
    </w:p>
    <w:p w14:paraId="61186244" w14:textId="77777777" w:rsidR="00D14DD3" w:rsidRPr="008408DF" w:rsidRDefault="00D14DD3" w:rsidP="00D14DD3">
      <w:pPr>
        <w:pStyle w:val="LISPSAMPLE"/>
      </w:pPr>
      <w:r w:rsidRPr="008408DF">
        <w:t>; Adding column "Volume" to table "Parts"</w:t>
      </w:r>
    </w:p>
    <w:p w14:paraId="7F7EB59F" w14:textId="77777777" w:rsidR="00D14DD3" w:rsidRDefault="00D14DD3" w:rsidP="00D14DD3">
      <w:pPr>
        <w:pStyle w:val="LISPSAMPLE"/>
      </w:pPr>
      <w:r w:rsidRPr="008408DF">
        <w:t>(REP-ADDCOLUMN "Parts" "Volume" 0.0 "The volume of the part")</w:t>
      </w:r>
      <w:r>
        <w:br/>
      </w:r>
      <w:r w:rsidRPr="008408DF">
        <w:t>(REP-SETDECIMALS "Parts" "Volume" 4)</w:t>
      </w:r>
      <w:r>
        <w:br/>
      </w:r>
      <w:r w:rsidRPr="008408DF">
        <w:t>(REP-SETUNIT "Parts" "Volume" "m³")</w:t>
      </w:r>
      <w:r>
        <w:br/>
      </w:r>
      <w:r w:rsidRPr="008408DF">
        <w:t>(SETQ rows (REP-ROWCOUNT "Parts"))</w:t>
      </w:r>
      <w:r>
        <w:br/>
      </w:r>
      <w:r w:rsidRPr="008408DF">
        <w:t>(SETQ thickness (REP-GETCELL "Material" "Thickness" 0)) ; Thickness is in mm</w:t>
      </w:r>
      <w:r>
        <w:br/>
      </w:r>
      <w:r w:rsidRPr="008408DF">
        <w:t>(SETQ thickness (* thickness 1e-3)) ; Convert thickness to meter</w:t>
      </w:r>
      <w:r>
        <w:br/>
      </w:r>
      <w:r w:rsidRPr="008408DF">
        <w:t xml:space="preserve">(SETQ </w:t>
      </w:r>
      <w:proofErr w:type="spellStart"/>
      <w:r w:rsidRPr="008408DF">
        <w:t>idx</w:t>
      </w:r>
      <w:proofErr w:type="spellEnd"/>
      <w:r w:rsidRPr="008408DF">
        <w:t xml:space="preserve"> 0)</w:t>
      </w:r>
      <w:r>
        <w:br/>
      </w:r>
      <w:r w:rsidRPr="008408DF">
        <w:t>(</w:t>
      </w:r>
      <w:r>
        <w:t>WHILE</w:t>
      </w:r>
      <w:r w:rsidRPr="008408DF">
        <w:t xml:space="preserve"> (&lt; </w:t>
      </w:r>
      <w:proofErr w:type="spellStart"/>
      <w:r w:rsidRPr="008408DF">
        <w:t>idx</w:t>
      </w:r>
      <w:proofErr w:type="spellEnd"/>
      <w:r w:rsidRPr="008408DF">
        <w:t xml:space="preserve"> rows)</w:t>
      </w:r>
      <w:r>
        <w:br/>
      </w:r>
      <w:r w:rsidRPr="008408DF">
        <w:t xml:space="preserve">  (SETQ area (REP-GETCELL "Parts" "Area" </w:t>
      </w:r>
      <w:proofErr w:type="spellStart"/>
      <w:r w:rsidRPr="008408DF">
        <w:t>idx</w:t>
      </w:r>
      <w:proofErr w:type="spellEnd"/>
      <w:r w:rsidRPr="008408DF">
        <w:t>)) ; Area is in m2</w:t>
      </w:r>
      <w:r>
        <w:br/>
      </w:r>
      <w:r w:rsidRPr="008408DF">
        <w:t xml:space="preserve">  (SETQ volume (* area thickness))</w:t>
      </w:r>
      <w:r>
        <w:br/>
      </w:r>
      <w:r w:rsidRPr="008408DF">
        <w:t xml:space="preserve">  (REP-SETCELL "Parts" "Volume" </w:t>
      </w:r>
      <w:proofErr w:type="spellStart"/>
      <w:r w:rsidRPr="008408DF">
        <w:t>idx</w:t>
      </w:r>
      <w:proofErr w:type="spellEnd"/>
      <w:r w:rsidRPr="008408DF">
        <w:t xml:space="preserve"> volume)</w:t>
      </w:r>
      <w:r>
        <w:br/>
      </w:r>
      <w:r w:rsidRPr="008408DF">
        <w:t xml:space="preserve">  (SETQ </w:t>
      </w:r>
      <w:proofErr w:type="spellStart"/>
      <w:r w:rsidRPr="008408DF">
        <w:t>idx</w:t>
      </w:r>
      <w:proofErr w:type="spellEnd"/>
      <w:r w:rsidRPr="008408DF">
        <w:t xml:space="preserve"> (+ </w:t>
      </w:r>
      <w:proofErr w:type="spellStart"/>
      <w:r w:rsidRPr="008408DF">
        <w:t>idx</w:t>
      </w:r>
      <w:proofErr w:type="spellEnd"/>
      <w:r w:rsidRPr="008408DF">
        <w:t xml:space="preserve"> 1))</w:t>
      </w:r>
      <w:r>
        <w:br/>
      </w:r>
      <w:r w:rsidRPr="008408DF">
        <w:t>)</w:t>
      </w:r>
    </w:p>
    <w:p w14:paraId="3B0A9CAF" w14:textId="77777777" w:rsidR="00D14DD3" w:rsidRDefault="00D14DD3" w:rsidP="00D14DD3">
      <w:pPr>
        <w:pStyle w:val="Rubrik4"/>
      </w:pPr>
      <w:r w:rsidRPr="00B4131A">
        <w:t>Exporting to XML</w:t>
      </w:r>
    </w:p>
    <w:p w14:paraId="2129AC3C" w14:textId="77777777" w:rsidR="00D14DD3" w:rsidRPr="008408DF" w:rsidRDefault="00D14DD3" w:rsidP="00D14DD3">
      <w:pPr>
        <w:pStyle w:val="LISPSAMPLE"/>
      </w:pPr>
      <w:r w:rsidRPr="008408DF">
        <w:t>(REP-SAVEXML "c:\\temp\\</w:t>
      </w:r>
      <w:r w:rsidRPr="00D14DD3">
        <w:t>report</w:t>
      </w:r>
      <w:r w:rsidRPr="008408DF">
        <w:t>.xml")</w:t>
      </w:r>
    </w:p>
    <w:p w14:paraId="56C13849" w14:textId="77777777" w:rsidR="00D14DD3" w:rsidRDefault="00D14DD3" w:rsidP="00D14DD3">
      <w:pPr>
        <w:pStyle w:val="Rubrik1"/>
      </w:pPr>
      <w:bookmarkStart w:id="817" w:name="_Toc23341696"/>
      <w:r>
        <w:t>Application reports</w:t>
      </w:r>
      <w:bookmarkEnd w:id="817"/>
    </w:p>
    <w:p w14:paraId="4D993517" w14:textId="77777777" w:rsidR="00D14DD3" w:rsidRDefault="00D14DD3" w:rsidP="00D14DD3"/>
    <w:p w14:paraId="099694C4" w14:textId="77777777" w:rsidR="00D14DD3" w:rsidRDefault="00D14DD3" w:rsidP="00D14DD3">
      <w:r>
        <w:t>It is possible to create custom reports from the APP system.</w:t>
      </w:r>
    </w:p>
    <w:p w14:paraId="70D5DBC5" w14:textId="77777777" w:rsidR="00D14DD3" w:rsidRDefault="00D14DD3" w:rsidP="00D14DD3">
      <w:r>
        <w:t>Just create an APP and call this function:</w:t>
      </w:r>
    </w:p>
    <w:p w14:paraId="575D1A16" w14:textId="77777777" w:rsidR="00D14DD3" w:rsidRDefault="00D14DD3" w:rsidP="00D14DD3"/>
    <w:p w14:paraId="29BEB235" w14:textId="77777777" w:rsidR="00D14DD3" w:rsidRDefault="00D14DD3" w:rsidP="00D14DD3">
      <w:r w:rsidRPr="00AD1338">
        <w:t>(</w:t>
      </w:r>
      <w:r w:rsidRPr="00504ECE">
        <w:rPr>
          <w:b/>
          <w:color w:val="0070C0"/>
        </w:rPr>
        <w:t>REP</w:t>
      </w:r>
      <w:r>
        <w:rPr>
          <w:b/>
          <w:color w:val="0070C0"/>
        </w:rPr>
        <w:t>ORT-</w:t>
      </w:r>
      <w:proofErr w:type="gramStart"/>
      <w:r>
        <w:rPr>
          <w:b/>
          <w:color w:val="0070C0"/>
        </w:rPr>
        <w:t xml:space="preserve">CREATE </w:t>
      </w:r>
      <w:r w:rsidRPr="00E11B98">
        <w:t xml:space="preserve"> &lt;</w:t>
      </w:r>
      <w:proofErr w:type="gramEnd"/>
      <w:r>
        <w:t>entities</w:t>
      </w:r>
      <w:r w:rsidRPr="00E11B98">
        <w:t>&gt;</w:t>
      </w:r>
      <w:r>
        <w:t xml:space="preserve"> </w:t>
      </w:r>
      <w:r w:rsidRPr="00E11B98">
        <w:t>&lt;</w:t>
      </w:r>
      <w:r>
        <w:t>template</w:t>
      </w:r>
      <w:r w:rsidRPr="00E11B98">
        <w:t xml:space="preserve"> </w:t>
      </w:r>
      <w:r>
        <w:t>string</w:t>
      </w:r>
      <w:r w:rsidRPr="00E11B98">
        <w:t>&gt;</w:t>
      </w:r>
      <w:r>
        <w:t xml:space="preserve"> [</w:t>
      </w:r>
      <w:proofErr w:type="spellStart"/>
      <w:r>
        <w:t>resultfile</w:t>
      </w:r>
      <w:proofErr w:type="spellEnd"/>
      <w:r>
        <w:t xml:space="preserve"> string] [autosave bool] [</w:t>
      </w:r>
      <w:proofErr w:type="spellStart"/>
      <w:r>
        <w:t>autoprint</w:t>
      </w:r>
      <w:proofErr w:type="spellEnd"/>
      <w:r>
        <w:t xml:space="preserve"> bool] [</w:t>
      </w:r>
      <w:proofErr w:type="spellStart"/>
      <w:r>
        <w:t>silentmode</w:t>
      </w:r>
      <w:proofErr w:type="spellEnd"/>
      <w:r>
        <w:t xml:space="preserve"> bool]</w:t>
      </w:r>
      <w:r w:rsidRPr="00E11B98">
        <w:t>)</w:t>
      </w:r>
    </w:p>
    <w:p w14:paraId="13C76A88" w14:textId="77777777" w:rsidR="00D14DD3" w:rsidRDefault="00D14DD3" w:rsidP="00D14DD3"/>
    <w:p w14:paraId="644E9DA0" w14:textId="77777777" w:rsidR="00D14DD3" w:rsidRDefault="00D14DD3" w:rsidP="00D14DD3">
      <w:r>
        <w:t xml:space="preserve">The template must end </w:t>
      </w:r>
      <w:proofErr w:type="gramStart"/>
      <w:r>
        <w:t>with .TX</w:t>
      </w:r>
      <w:proofErr w:type="gramEnd"/>
      <w:r>
        <w:t>. If this file does not exist it is created.</w:t>
      </w:r>
    </w:p>
    <w:p w14:paraId="3701E223" w14:textId="77777777" w:rsidR="00D14DD3" w:rsidRDefault="00D14DD3" w:rsidP="00D14DD3">
      <w:r>
        <w:t xml:space="preserve">The database will be populated with the Report, Machine, Material, Parts, Organizer and Sheets data. No JOB info or COST info will be available. If you need this </w:t>
      </w:r>
      <w:proofErr w:type="gramStart"/>
      <w:r>
        <w:t>data</w:t>
      </w:r>
      <w:proofErr w:type="gramEnd"/>
      <w:r>
        <w:t xml:space="preserve"> you should make a custom template in the relevant report instead.</w:t>
      </w:r>
    </w:p>
    <w:p w14:paraId="5E4D187A" w14:textId="77777777" w:rsidR="00D14DD3" w:rsidRDefault="00D14DD3" w:rsidP="00D14DD3">
      <w:r>
        <w:t xml:space="preserve">When making a report from the APPS you also </w:t>
      </w:r>
      <w:proofErr w:type="gramStart"/>
      <w:r>
        <w:t>has</w:t>
      </w:r>
      <w:proofErr w:type="gramEnd"/>
      <w:r>
        <w:t xml:space="preserve"> access to the (REP-ENTS) function so that you can customize the database with data not only from parts and sheets.</w:t>
      </w:r>
    </w:p>
    <w:p w14:paraId="4EB0F043" w14:textId="77777777" w:rsidR="00D14DD3" w:rsidRDefault="00D14DD3" w:rsidP="00D14DD3"/>
    <w:p w14:paraId="74FE226A" w14:textId="77777777" w:rsidR="00D14DD3" w:rsidRDefault="00D14DD3" w:rsidP="00D14DD3">
      <w:r>
        <w:t>The normal workflow here is:</w:t>
      </w:r>
    </w:p>
    <w:p w14:paraId="547B21CF" w14:textId="77777777" w:rsidR="00D14DD3" w:rsidRDefault="00D14DD3" w:rsidP="00E868A6">
      <w:pPr>
        <w:pStyle w:val="Liststycke"/>
        <w:numPr>
          <w:ilvl w:val="0"/>
          <w:numId w:val="26"/>
        </w:numPr>
        <w:spacing w:after="160" w:line="259" w:lineRule="auto"/>
      </w:pPr>
      <w:r>
        <w:t>Create an APP and call the REPORT-CREATE function with a template file.</w:t>
      </w:r>
    </w:p>
    <w:p w14:paraId="12CCF238" w14:textId="77777777" w:rsidR="00D14DD3" w:rsidRDefault="00D14DD3" w:rsidP="00E868A6">
      <w:pPr>
        <w:pStyle w:val="Liststycke"/>
        <w:numPr>
          <w:ilvl w:val="0"/>
          <w:numId w:val="26"/>
        </w:numPr>
        <w:spacing w:after="160" w:line="259" w:lineRule="auto"/>
      </w:pPr>
      <w:r>
        <w:t>Then run the APP and an empty template will be created</w:t>
      </w:r>
    </w:p>
    <w:p w14:paraId="5B751706" w14:textId="77777777" w:rsidR="00D14DD3" w:rsidRDefault="00D14DD3" w:rsidP="00E868A6">
      <w:pPr>
        <w:pStyle w:val="Liststycke"/>
        <w:numPr>
          <w:ilvl w:val="0"/>
          <w:numId w:val="26"/>
        </w:numPr>
        <w:spacing w:after="160" w:line="259" w:lineRule="auto"/>
      </w:pPr>
      <w:r>
        <w:t>Edit the template and save.</w:t>
      </w:r>
    </w:p>
    <w:p w14:paraId="3601225D" w14:textId="77777777" w:rsidR="00D14DD3" w:rsidRDefault="00D14DD3" w:rsidP="00E868A6">
      <w:pPr>
        <w:pStyle w:val="Liststycke"/>
        <w:numPr>
          <w:ilvl w:val="0"/>
          <w:numId w:val="26"/>
        </w:numPr>
        <w:spacing w:after="160" w:line="259" w:lineRule="auto"/>
      </w:pPr>
      <w:r>
        <w:t>Then you probably want to edit the template script to do customization to the database.</w:t>
      </w:r>
    </w:p>
    <w:p w14:paraId="649013D0" w14:textId="77777777" w:rsidR="00D14DD3" w:rsidRDefault="00D14DD3" w:rsidP="00E868A6">
      <w:pPr>
        <w:pStyle w:val="Liststycke"/>
        <w:numPr>
          <w:ilvl w:val="0"/>
          <w:numId w:val="26"/>
        </w:numPr>
        <w:spacing w:after="160" w:line="259" w:lineRule="auto"/>
      </w:pPr>
      <w:r>
        <w:t>Edit the template again if needed.</w:t>
      </w:r>
    </w:p>
    <w:p w14:paraId="0654FE17" w14:textId="77777777" w:rsidR="00D14DD3" w:rsidRPr="00D310DA" w:rsidRDefault="00D14DD3" w:rsidP="00E868A6">
      <w:pPr>
        <w:pStyle w:val="Liststycke"/>
        <w:numPr>
          <w:ilvl w:val="0"/>
          <w:numId w:val="26"/>
        </w:numPr>
        <w:spacing w:after="160" w:line="259" w:lineRule="auto"/>
      </w:pPr>
      <w:r>
        <w:t>Done!</w:t>
      </w:r>
    </w:p>
    <w:p w14:paraId="05A45E93" w14:textId="77777777" w:rsidR="00D14DD3" w:rsidRDefault="00D14DD3" w:rsidP="00D14DD3"/>
    <w:p w14:paraId="0DCCD2F2" w14:textId="77777777" w:rsidR="00D14DD3" w:rsidRDefault="00D14DD3" w:rsidP="00D14DD3">
      <w:r>
        <w:t>Sample: Coming soon…</w:t>
      </w:r>
    </w:p>
    <w:p w14:paraId="05C54178" w14:textId="77777777" w:rsidR="00D14DD3" w:rsidRPr="00D14DD3" w:rsidRDefault="00D14DD3" w:rsidP="00D14DD3"/>
    <w:p w14:paraId="7B6D4ADE" w14:textId="77777777" w:rsidR="00D93F72" w:rsidRDefault="004E3A31" w:rsidP="00A5324D">
      <w:pPr>
        <w:pStyle w:val="Rubrik1"/>
      </w:pPr>
      <w:r>
        <w:br/>
      </w:r>
      <w:bookmarkStart w:id="818" w:name="_Toc23341697"/>
      <w:r w:rsidR="00A5324D">
        <w:t>Other postprocessor functions</w:t>
      </w:r>
      <w:bookmarkEnd w:id="818"/>
    </w:p>
    <w:p w14:paraId="2ADE2248" w14:textId="77777777" w:rsidR="00A5324D" w:rsidRDefault="00A5324D" w:rsidP="00A5324D">
      <w:pPr>
        <w:pStyle w:val="Rubrik2"/>
      </w:pPr>
      <w:r>
        <w:t xml:space="preserve">(HMZ &lt;2D-point&gt; [&lt;to-point&gt;]) </w:t>
      </w:r>
    </w:p>
    <w:p w14:paraId="26D5F2E8" w14:textId="77777777" w:rsidR="00A5324D" w:rsidRDefault="00A5324D" w:rsidP="00A5324D">
      <w:r>
        <w:t>The function will return a list with X, Y and Z coordinates and a tool vector</w:t>
      </w:r>
      <w:r w:rsidR="00CC30EC">
        <w:t>.</w:t>
      </w:r>
    </w:p>
    <w:p w14:paraId="78D48472" w14:textId="77777777" w:rsidR="00CC30EC" w:rsidRDefault="00CC30EC" w:rsidP="00CC30EC">
      <w:pPr>
        <w:pStyle w:val="LISPSAMPLE"/>
      </w:pPr>
      <w:r>
        <w:t>(HMZ (LIST 100 100))</w:t>
      </w:r>
      <w:r>
        <w:tab/>
        <w:t>returns ((</w:t>
      </w:r>
      <w:proofErr w:type="gramStart"/>
      <w:r>
        <w:t>100  100</w:t>
      </w:r>
      <w:proofErr w:type="gramEnd"/>
      <w:r>
        <w:t xml:space="preserve">  2.0)  (0  0 -1))</w:t>
      </w:r>
    </w:p>
    <w:p w14:paraId="0BEA0546" w14:textId="77777777" w:rsidR="00CC30EC" w:rsidRDefault="00CC30EC" w:rsidP="00CC30EC">
      <w:r>
        <w:t xml:space="preserve">If you enter two points than you will have a list of </w:t>
      </w:r>
      <w:proofErr w:type="gramStart"/>
      <w:r>
        <w:t>list</w:t>
      </w:r>
      <w:proofErr w:type="gramEnd"/>
      <w:r>
        <w:t xml:space="preserve"> of points and vectors</w:t>
      </w:r>
    </w:p>
    <w:p w14:paraId="2BD90BA6" w14:textId="77777777" w:rsidR="00CC30EC" w:rsidRDefault="00CC30EC" w:rsidP="00CC30EC">
      <w:pPr>
        <w:pStyle w:val="LISPSAMPLE"/>
      </w:pPr>
      <w:r>
        <w:t>(HMZ (LIST x y) (LIST x y))</w:t>
      </w:r>
      <w:r>
        <w:tab/>
        <w:t xml:space="preserve">returns (((x y </w:t>
      </w:r>
      <w:proofErr w:type="gramStart"/>
      <w:r>
        <w:t>z)(</w:t>
      </w:r>
      <w:proofErr w:type="gramEnd"/>
      <w:r>
        <w:t xml:space="preserve">xv </w:t>
      </w:r>
      <w:proofErr w:type="spellStart"/>
      <w:r>
        <w:t>yv</w:t>
      </w:r>
      <w:proofErr w:type="spellEnd"/>
      <w:r>
        <w:t xml:space="preserve"> </w:t>
      </w:r>
      <w:proofErr w:type="spellStart"/>
      <w:r>
        <w:t>zv</w:t>
      </w:r>
      <w:proofErr w:type="spellEnd"/>
      <w:r>
        <w:t xml:space="preserve">)) ((x y z) (xv </w:t>
      </w:r>
      <w:proofErr w:type="spellStart"/>
      <w:r>
        <w:t>yv</w:t>
      </w:r>
      <w:proofErr w:type="spellEnd"/>
      <w:r>
        <w:t xml:space="preserve"> </w:t>
      </w:r>
      <w:proofErr w:type="spellStart"/>
      <w:r>
        <w:t>zv</w:t>
      </w:r>
      <w:proofErr w:type="spellEnd"/>
      <w:r>
        <w:t xml:space="preserve">)) ((x y z) (xv </w:t>
      </w:r>
      <w:proofErr w:type="spellStart"/>
      <w:r>
        <w:t>yv</w:t>
      </w:r>
      <w:proofErr w:type="spellEnd"/>
      <w:r>
        <w:t xml:space="preserve"> </w:t>
      </w:r>
      <w:proofErr w:type="spellStart"/>
      <w:r>
        <w:t>zv</w:t>
      </w:r>
      <w:proofErr w:type="spellEnd"/>
      <w:r>
        <w:t>)))</w:t>
      </w:r>
    </w:p>
    <w:p w14:paraId="40A0A224" w14:textId="77777777" w:rsidR="00CC30EC" w:rsidRDefault="00CC30EC" w:rsidP="00CC30EC">
      <w:r>
        <w:t>The accuracy number of points are depending of the accuracy of the height map.</w:t>
      </w:r>
    </w:p>
    <w:p w14:paraId="6D7919D0" w14:textId="77777777" w:rsidR="00CC30EC" w:rsidRDefault="00CC30EC" w:rsidP="00CC30EC"/>
    <w:p w14:paraId="59E03F7D" w14:textId="77777777" w:rsidR="00A5324D" w:rsidRDefault="00CC30EC" w:rsidP="00A5324D">
      <w:pPr>
        <w:pStyle w:val="Rubrik2"/>
      </w:pPr>
      <w:r>
        <w:t>(HMZARC &lt;</w:t>
      </w:r>
      <w:proofErr w:type="spellStart"/>
      <w:r>
        <w:t>startpoint</w:t>
      </w:r>
      <w:proofErr w:type="spellEnd"/>
      <w:r>
        <w:t>&gt; &lt;midpoint</w:t>
      </w:r>
      <w:r w:rsidR="00A5324D" w:rsidRPr="00A5324D">
        <w:t>&gt;</w:t>
      </w:r>
      <w:r>
        <w:t xml:space="preserve"> &lt;endpoint&gt; &lt;acc&gt;</w:t>
      </w:r>
      <w:r w:rsidR="00A5324D" w:rsidRPr="00A5324D">
        <w:t>)</w:t>
      </w:r>
    </w:p>
    <w:p w14:paraId="0AF0933A" w14:textId="77777777" w:rsidR="00CC30EC" w:rsidRDefault="00CC30EC" w:rsidP="00CC30EC">
      <w:r>
        <w:t xml:space="preserve">The function will take the information from a circular movement and returns a list of </w:t>
      </w:r>
      <w:proofErr w:type="gramStart"/>
      <w:r>
        <w:t>X,Y</w:t>
      </w:r>
      <w:proofErr w:type="gramEnd"/>
      <w:r>
        <w:t xml:space="preserve"> and Z coordinates and a tool vector. The accuracy is always in metric.</w:t>
      </w:r>
    </w:p>
    <w:p w14:paraId="4A4CD25D" w14:textId="77777777" w:rsidR="00CC30EC" w:rsidRDefault="00CC30EC" w:rsidP="00CC30EC">
      <w:pPr>
        <w:pStyle w:val="LISPSAMPLE"/>
      </w:pPr>
      <w:r>
        <w:t>(HMZARC &lt;</w:t>
      </w:r>
      <w:proofErr w:type="spellStart"/>
      <w:r>
        <w:t>startp</w:t>
      </w:r>
      <w:proofErr w:type="spellEnd"/>
      <w:r>
        <w:t>&gt; &lt;</w:t>
      </w:r>
      <w:proofErr w:type="spellStart"/>
      <w:r>
        <w:t>midp</w:t>
      </w:r>
      <w:proofErr w:type="spellEnd"/>
      <w:r>
        <w:t>&gt; &lt;</w:t>
      </w:r>
      <w:proofErr w:type="spellStart"/>
      <w:r>
        <w:t>endp</w:t>
      </w:r>
      <w:proofErr w:type="spellEnd"/>
      <w:r>
        <w:t>&gt; 0.1)</w:t>
      </w:r>
      <w:r>
        <w:tab/>
        <w:t xml:space="preserve">returns (((x y </w:t>
      </w:r>
      <w:proofErr w:type="gramStart"/>
      <w:r>
        <w:t>z)(</w:t>
      </w:r>
      <w:proofErr w:type="gramEnd"/>
      <w:r>
        <w:t xml:space="preserve">xv </w:t>
      </w:r>
      <w:proofErr w:type="spellStart"/>
      <w:r>
        <w:t>yv</w:t>
      </w:r>
      <w:proofErr w:type="spellEnd"/>
      <w:r>
        <w:t xml:space="preserve"> </w:t>
      </w:r>
      <w:proofErr w:type="spellStart"/>
      <w:r>
        <w:t>zv</w:t>
      </w:r>
      <w:proofErr w:type="spellEnd"/>
      <w:r>
        <w:t xml:space="preserve">)) ((x y z) (xv </w:t>
      </w:r>
      <w:proofErr w:type="spellStart"/>
      <w:r>
        <w:t>yv</w:t>
      </w:r>
      <w:proofErr w:type="spellEnd"/>
      <w:r>
        <w:t xml:space="preserve"> </w:t>
      </w:r>
      <w:proofErr w:type="spellStart"/>
      <w:r>
        <w:t>zv</w:t>
      </w:r>
      <w:proofErr w:type="spellEnd"/>
      <w:r>
        <w:t xml:space="preserve">)) ((x y z) (xv </w:t>
      </w:r>
      <w:proofErr w:type="spellStart"/>
      <w:r>
        <w:t>yv</w:t>
      </w:r>
      <w:proofErr w:type="spellEnd"/>
      <w:r>
        <w:t xml:space="preserve"> </w:t>
      </w:r>
      <w:proofErr w:type="spellStart"/>
      <w:r>
        <w:t>zv</w:t>
      </w:r>
      <w:proofErr w:type="spellEnd"/>
      <w:r>
        <w:t>)))</w:t>
      </w:r>
    </w:p>
    <w:p w14:paraId="002F1FC4" w14:textId="77777777" w:rsidR="00FB2233" w:rsidRDefault="00FB2233" w:rsidP="00FB2233">
      <w:pPr>
        <w:pStyle w:val="Rubrik2"/>
        <w:rPr>
          <w:rFonts w:ascii="Times New Roman" w:hAnsi="Times New Roman"/>
          <w:szCs w:val="24"/>
        </w:rPr>
      </w:pPr>
      <w:bookmarkStart w:id="819" w:name="_(CIRCULARPIERCINGTIME)"/>
      <w:bookmarkEnd w:id="819"/>
      <w:r>
        <w:t>(</w:t>
      </w:r>
      <w:hyperlink w:anchor="_(CIRCULARPIERCINGTIME)" w:history="1">
        <w:r w:rsidRPr="00FB2233">
          <w:rPr>
            <w:rStyle w:val="Hyperlnk"/>
            <w:bdr w:val="none" w:sz="0" w:space="0" w:color="auto"/>
          </w:rPr>
          <w:t>CIRCULARPIERCINGTIME</w:t>
        </w:r>
      </w:hyperlink>
      <w:r>
        <w:t>)</w:t>
      </w:r>
    </w:p>
    <w:p w14:paraId="2AE25DD9" w14:textId="77777777" w:rsidR="00FB2233" w:rsidRDefault="00FB2233" w:rsidP="00FB2233">
      <w:r>
        <w:t>This function will calculate the circular piercing time by using a formula based on material properties and cutting parameters.</w:t>
      </w:r>
    </w:p>
    <w:p w14:paraId="493717CA" w14:textId="77777777" w:rsidR="00824760" w:rsidRDefault="00824760" w:rsidP="00824760">
      <w:r>
        <w:t>(STATIONARYPIERCINGTIME)</w:t>
      </w:r>
    </w:p>
    <w:p w14:paraId="61986CF5" w14:textId="77777777" w:rsidR="00824760" w:rsidRDefault="00824760" w:rsidP="00824760">
      <w:r>
        <w:t>This function will calculate the circular piercing time by using a formula based on material properties and cutting parameters.</w:t>
      </w:r>
    </w:p>
    <w:p w14:paraId="2F98E545" w14:textId="77777777" w:rsidR="00824760" w:rsidRDefault="00824760" w:rsidP="00824760">
      <w:r>
        <w:t>(LINEARPIERCINGDISTANCE)</w:t>
      </w:r>
    </w:p>
    <w:p w14:paraId="17A061FC" w14:textId="77777777" w:rsidR="00824760" w:rsidRDefault="00824760" w:rsidP="00824760">
      <w:r>
        <w:t>This function will calculate the circular piercing time by using a formula based on material properties and cutting parameters.</w:t>
      </w:r>
    </w:p>
    <w:p w14:paraId="7EDBB2D2" w14:textId="77777777" w:rsidR="00824760" w:rsidRDefault="00824760" w:rsidP="00824760">
      <w:r>
        <w:t>(CIRCULARPIERCINGDIAMETER)</w:t>
      </w:r>
    </w:p>
    <w:p w14:paraId="4D681DEC" w14:textId="77777777" w:rsidR="00824760" w:rsidRDefault="00824760" w:rsidP="00824760">
      <w:r>
        <w:t>This function will calculate the circular piercing time by using a formula based on material properties and cutting parameters.</w:t>
      </w:r>
    </w:p>
    <w:p w14:paraId="2E50B57C" w14:textId="77777777" w:rsidR="00824760" w:rsidRDefault="00824760" w:rsidP="00824760">
      <w:r>
        <w:t>(CIRCULARPIERCINGSPEED)</w:t>
      </w:r>
    </w:p>
    <w:p w14:paraId="694F2C36" w14:textId="77777777" w:rsidR="00824760" w:rsidRDefault="00824760" w:rsidP="00824760">
      <w:r>
        <w:t>This function will calculate the circular piercing time by using a formula based on material properties and cutting parameters.</w:t>
      </w:r>
    </w:p>
    <w:p w14:paraId="1D600F7A" w14:textId="77777777" w:rsidR="00824760" w:rsidRDefault="00824760" w:rsidP="00824760"/>
    <w:p w14:paraId="093E7877" w14:textId="77777777" w:rsidR="00FB2233" w:rsidRDefault="00FB2233" w:rsidP="00FB2233"/>
    <w:p w14:paraId="3CA02919" w14:textId="77777777" w:rsidR="00CC30EC" w:rsidRDefault="00CC30EC" w:rsidP="00CC30EC">
      <w:pPr>
        <w:pStyle w:val="Rubrik1"/>
      </w:pPr>
      <w:bookmarkStart w:id="820" w:name="_Toc359406345"/>
      <w:bookmarkStart w:id="821" w:name="_Toc23341698"/>
      <w:r>
        <w:t>Interfacing ILIPS with a .NET language</w:t>
      </w:r>
      <w:bookmarkEnd w:id="820"/>
      <w:bookmarkEnd w:id="821"/>
    </w:p>
    <w:p w14:paraId="675582F0" w14:textId="77777777" w:rsidR="00CC30EC" w:rsidRPr="009C7483" w:rsidRDefault="00CC30EC" w:rsidP="00CC30EC">
      <w:r w:rsidRPr="009C7483">
        <w:t>A brief introduction to interfacing ILISP with a .NET language</w:t>
      </w:r>
    </w:p>
    <w:p w14:paraId="568D2FBE" w14:textId="77777777" w:rsidR="00CC30EC" w:rsidRPr="009C7483" w:rsidRDefault="00CC30EC" w:rsidP="00CC30EC">
      <w:r w:rsidRPr="009C7483">
        <w:t>It is possible to call a function written in a .NET language from ILISP. This is done by giving a function the attribute:</w:t>
      </w:r>
      <w:r>
        <w:t xml:space="preserve"> </w:t>
      </w:r>
      <w:proofErr w:type="spellStart"/>
      <w:r w:rsidRPr="009C7483">
        <w:t>LispSharp</w:t>
      </w:r>
      <w:proofErr w:type="spellEnd"/>
      <w:r w:rsidRPr="009C7483">
        <w:t xml:space="preserve">("LISPNAME"), where </w:t>
      </w:r>
      <w:proofErr w:type="spellStart"/>
      <w:r w:rsidRPr="009C7483">
        <w:t>lispname</w:t>
      </w:r>
      <w:proofErr w:type="spellEnd"/>
      <w:r w:rsidRPr="009C7483">
        <w:t xml:space="preserve"> is the function name from lisp.</w:t>
      </w:r>
    </w:p>
    <w:p w14:paraId="016D5DD9" w14:textId="77777777" w:rsidR="00CC30EC" w:rsidRPr="009C7483" w:rsidRDefault="00CC30EC" w:rsidP="00CC30EC">
      <w:r w:rsidRPr="009C7483">
        <w:t>The following steps are needed to create a complete lisp function in C#:</w:t>
      </w:r>
    </w:p>
    <w:p w14:paraId="5BB60ECB" w14:textId="77777777" w:rsidR="00CC30EC" w:rsidRPr="009C7483" w:rsidRDefault="00CC30EC" w:rsidP="00CC30EC">
      <w:r w:rsidRPr="009C7483">
        <w:t>1. Create a new project for a class library assembly in Visual Studio</w:t>
      </w:r>
    </w:p>
    <w:p w14:paraId="72626E17" w14:textId="77777777" w:rsidR="00CC30EC" w:rsidRPr="009C7483" w:rsidRDefault="00CC30EC" w:rsidP="00CC30EC">
      <w:r w:rsidRPr="009C7483">
        <w:t xml:space="preserve">2. Create a public static class, containing a public static function decorated with the </w:t>
      </w:r>
      <w:proofErr w:type="spellStart"/>
      <w:r w:rsidRPr="009C7483">
        <w:t>LispSharp</w:t>
      </w:r>
      <w:proofErr w:type="spellEnd"/>
      <w:r w:rsidRPr="009C7483">
        <w:t xml:space="preserve"> attribute</w:t>
      </w:r>
    </w:p>
    <w:p w14:paraId="452666AF" w14:textId="77777777" w:rsidR="00CC30EC" w:rsidRPr="009C7483" w:rsidRDefault="00CC30EC" w:rsidP="00CC30EC">
      <w:r w:rsidRPr="009C7483">
        <w:t xml:space="preserve">3. Implement the </w:t>
      </w:r>
      <w:r>
        <w:t>function as needed and return a</w:t>
      </w:r>
      <w:r w:rsidRPr="009C7483">
        <w:t xml:space="preserve"> .NET value casted to an object:</w:t>
      </w:r>
    </w:p>
    <w:p w14:paraId="6D3E2B00" w14:textId="77777777" w:rsidR="00CC30EC" w:rsidRPr="009C7483" w:rsidRDefault="00CC30EC" w:rsidP="00CC30EC">
      <w:r w:rsidRPr="009C7483">
        <w:t>null is used to return nil</w:t>
      </w:r>
    </w:p>
    <w:p w14:paraId="0504A0A1" w14:textId="77777777" w:rsidR="00CC30EC" w:rsidRPr="009C7483" w:rsidRDefault="00CC30EC" w:rsidP="00CC30EC">
      <w:r w:rsidRPr="009C7483">
        <w:t xml:space="preserve">double </w:t>
      </w:r>
      <w:proofErr w:type="gramStart"/>
      <w:r w:rsidRPr="009C7483">
        <w:t>are</w:t>
      </w:r>
      <w:proofErr w:type="gramEnd"/>
      <w:r w:rsidRPr="009C7483">
        <w:t xml:space="preserve"> used to return floating point numbers</w:t>
      </w:r>
    </w:p>
    <w:p w14:paraId="1D92FD42" w14:textId="77777777" w:rsidR="00CC30EC" w:rsidRPr="009C7483" w:rsidRDefault="00CC30EC" w:rsidP="00CC30EC">
      <w:proofErr w:type="spellStart"/>
      <w:r w:rsidRPr="009C7483">
        <w:t>TypeT.T</w:t>
      </w:r>
      <w:proofErr w:type="spellEnd"/>
      <w:r w:rsidRPr="009C7483">
        <w:t xml:space="preserve"> is used to return T (true Booleans are not used and does not exist in lisp)</w:t>
      </w:r>
    </w:p>
    <w:p w14:paraId="2B0A8C5E" w14:textId="77777777" w:rsidR="00CC30EC" w:rsidRPr="009C7483" w:rsidRDefault="00CC30EC" w:rsidP="00CC30EC">
      <w:r w:rsidRPr="009C7483">
        <w:t xml:space="preserve">Any other object can be returned as wished, but for example float won’t be recognized as a </w:t>
      </w:r>
      <w:proofErr w:type="gramStart"/>
      <w:r w:rsidRPr="009C7483">
        <w:t>floating point</w:t>
      </w:r>
      <w:proofErr w:type="gramEnd"/>
      <w:r w:rsidRPr="009C7483">
        <w:t xml:space="preserve"> number in the lisp engine</w:t>
      </w:r>
    </w:p>
    <w:p w14:paraId="4EB7BF40" w14:textId="77777777" w:rsidR="00CC30EC" w:rsidRPr="009C7483" w:rsidRDefault="00CC30EC" w:rsidP="00CC30EC">
      <w:r w:rsidRPr="009C7483">
        <w:t>4. In a lisp app, do (LOAD "mylispdll.dll") to load the assembly IGEMS, where after the function(s) is available</w:t>
      </w:r>
    </w:p>
    <w:p w14:paraId="7A30D090" w14:textId="77777777" w:rsidR="00CC30EC" w:rsidRPr="009C7483" w:rsidRDefault="00CC30EC" w:rsidP="00CC30EC"/>
    <w:p w14:paraId="3DBE2E1B" w14:textId="77777777" w:rsidR="00CC30EC" w:rsidRPr="009C7483" w:rsidRDefault="00CC30EC" w:rsidP="00CC30EC">
      <w:r w:rsidRPr="009C7483">
        <w:t xml:space="preserve">Here is an </w:t>
      </w:r>
      <w:proofErr w:type="spellStart"/>
      <w:r w:rsidRPr="009C7483">
        <w:t>implementaion</w:t>
      </w:r>
      <w:proofErr w:type="spellEnd"/>
      <w:r w:rsidRPr="009C7483">
        <w:t xml:space="preserve"> of function MULT that multiplies two numbers in c#:</w:t>
      </w:r>
    </w:p>
    <w:p w14:paraId="43FB9D25"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2B91AF"/>
          <w:sz w:val="19"/>
          <w:szCs w:val="19"/>
          <w:highlight w:val="white"/>
        </w:rPr>
        <w:t>LispSharp</w:t>
      </w:r>
      <w:proofErr w:type="spellEnd"/>
      <w:r w:rsidRPr="009C7483">
        <w:rPr>
          <w:rFonts w:ascii="Consolas" w:hAnsi="Consolas" w:cs="Consolas"/>
          <w:color w:val="000000"/>
          <w:sz w:val="19"/>
          <w:szCs w:val="19"/>
          <w:highlight w:val="white"/>
        </w:rPr>
        <w:t>(</w:t>
      </w:r>
      <w:r w:rsidRPr="009C7483">
        <w:rPr>
          <w:rFonts w:ascii="Consolas" w:hAnsi="Consolas" w:cs="Consolas"/>
          <w:color w:val="A31515"/>
          <w:sz w:val="19"/>
          <w:szCs w:val="19"/>
          <w:highlight w:val="white"/>
        </w:rPr>
        <w:t>"MULT"</w:t>
      </w:r>
      <w:r w:rsidRPr="009C7483">
        <w:rPr>
          <w:rFonts w:ascii="Consolas" w:hAnsi="Consolas" w:cs="Consolas"/>
          <w:color w:val="000000"/>
          <w:sz w:val="19"/>
          <w:szCs w:val="19"/>
          <w:highlight w:val="white"/>
        </w:rPr>
        <w:t>)]</w:t>
      </w:r>
    </w:p>
    <w:p w14:paraId="26C87E64"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public</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static</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object</w:t>
      </w:r>
      <w:r w:rsidRPr="009C7483">
        <w:rPr>
          <w:rFonts w:ascii="Consolas" w:hAnsi="Consolas" w:cs="Consolas"/>
          <w:color w:val="000000"/>
          <w:sz w:val="19"/>
          <w:szCs w:val="19"/>
          <w:highlight w:val="white"/>
        </w:rPr>
        <w:t xml:space="preserve"> </w:t>
      </w:r>
      <w:proofErr w:type="spellStart"/>
      <w:proofErr w:type="gramStart"/>
      <w:r w:rsidRPr="009C7483">
        <w:rPr>
          <w:rFonts w:ascii="Consolas" w:hAnsi="Consolas" w:cs="Consolas"/>
          <w:color w:val="000000"/>
          <w:sz w:val="19"/>
          <w:szCs w:val="19"/>
          <w:highlight w:val="white"/>
        </w:rPr>
        <w:t>MyMultFunc</w:t>
      </w:r>
      <w:proofErr w:type="spellEnd"/>
      <w:r w:rsidRPr="009C7483">
        <w:rPr>
          <w:rFonts w:ascii="Consolas" w:hAnsi="Consolas" w:cs="Consolas"/>
          <w:color w:val="000000"/>
          <w:sz w:val="19"/>
          <w:szCs w:val="19"/>
          <w:highlight w:val="white"/>
        </w:rPr>
        <w:t>(</w:t>
      </w:r>
      <w:proofErr w:type="spellStart"/>
      <w:proofErr w:type="gramEnd"/>
      <w:r w:rsidRPr="009C7483">
        <w:rPr>
          <w:rFonts w:ascii="Consolas" w:hAnsi="Consolas" w:cs="Consolas"/>
          <w:color w:val="2B91AF"/>
          <w:sz w:val="19"/>
          <w:szCs w:val="19"/>
          <w:highlight w:val="white"/>
        </w:rPr>
        <w:t>LispEngine</w:t>
      </w:r>
      <w:proofErr w:type="spellEnd"/>
      <w:r w:rsidRPr="009C7483">
        <w:rPr>
          <w:rFonts w:ascii="Consolas" w:hAnsi="Consolas" w:cs="Consolas"/>
          <w:color w:val="000000"/>
          <w:sz w:val="19"/>
          <w:szCs w:val="19"/>
          <w:highlight w:val="white"/>
        </w:rPr>
        <w:t xml:space="preserve"> L, </w:t>
      </w:r>
      <w:r w:rsidRPr="009C7483">
        <w:rPr>
          <w:rFonts w:ascii="Consolas" w:hAnsi="Consolas" w:cs="Consolas"/>
          <w:color w:val="2B91AF"/>
          <w:sz w:val="19"/>
          <w:szCs w:val="19"/>
          <w:highlight w:val="white"/>
        </w:rPr>
        <w:t>Cons</w:t>
      </w: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args</w:t>
      </w:r>
      <w:proofErr w:type="spellEnd"/>
      <w:r w:rsidRPr="009C7483">
        <w:rPr>
          <w:rFonts w:ascii="Consolas" w:hAnsi="Consolas" w:cs="Consolas"/>
          <w:color w:val="000000"/>
          <w:sz w:val="19"/>
          <w:szCs w:val="19"/>
          <w:highlight w:val="white"/>
        </w:rPr>
        <w:t>)</w:t>
      </w:r>
    </w:p>
    <w:p w14:paraId="74A59605" w14:textId="77777777" w:rsidR="00CC30EC" w:rsidRPr="00BC3AFC"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BC3AFC">
        <w:rPr>
          <w:rFonts w:ascii="Consolas" w:hAnsi="Consolas" w:cs="Consolas"/>
          <w:color w:val="000000"/>
          <w:sz w:val="19"/>
          <w:szCs w:val="19"/>
          <w:highlight w:val="white"/>
        </w:rPr>
        <w:t>{</w:t>
      </w:r>
    </w:p>
    <w:p w14:paraId="0F7939E7"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double</w:t>
      </w:r>
      <w:r w:rsidRPr="009C7483">
        <w:rPr>
          <w:rFonts w:ascii="Consolas" w:hAnsi="Consolas" w:cs="Consolas"/>
          <w:color w:val="000000"/>
          <w:sz w:val="19"/>
          <w:szCs w:val="19"/>
          <w:highlight w:val="white"/>
        </w:rPr>
        <w:t xml:space="preserve"> a = 0.0, b = 0.0;</w:t>
      </w:r>
    </w:p>
    <w:p w14:paraId="38AEFE9A"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L.</w:t>
      </w:r>
      <w:proofErr w:type="gramStart"/>
      <w:r w:rsidRPr="009C7483">
        <w:rPr>
          <w:rFonts w:ascii="Consolas" w:hAnsi="Consolas" w:cs="Consolas"/>
          <w:color w:val="000000"/>
          <w:sz w:val="19"/>
          <w:szCs w:val="19"/>
          <w:highlight w:val="white"/>
        </w:rPr>
        <w:t>GetNumberArg</w:t>
      </w:r>
      <w:proofErr w:type="spellEnd"/>
      <w:r w:rsidRPr="009C7483">
        <w:rPr>
          <w:rFonts w:ascii="Consolas" w:hAnsi="Consolas" w:cs="Consolas"/>
          <w:color w:val="000000"/>
          <w:sz w:val="19"/>
          <w:szCs w:val="19"/>
          <w:highlight w:val="white"/>
        </w:rPr>
        <w:t>(</w:t>
      </w:r>
      <w:proofErr w:type="gramEnd"/>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args</w:t>
      </w:r>
      <w:proofErr w:type="spellEnd"/>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a);    </w:t>
      </w:r>
      <w:r w:rsidRPr="009C7483">
        <w:rPr>
          <w:rFonts w:ascii="Consolas" w:hAnsi="Consolas" w:cs="Consolas"/>
          <w:color w:val="008000"/>
          <w:sz w:val="19"/>
          <w:szCs w:val="19"/>
          <w:highlight w:val="white"/>
        </w:rPr>
        <w:t>// fetch first argument</w:t>
      </w:r>
    </w:p>
    <w:p w14:paraId="2C6A2FD1"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L.</w:t>
      </w:r>
      <w:proofErr w:type="gramStart"/>
      <w:r w:rsidRPr="009C7483">
        <w:rPr>
          <w:rFonts w:ascii="Consolas" w:hAnsi="Consolas" w:cs="Consolas"/>
          <w:color w:val="000000"/>
          <w:sz w:val="19"/>
          <w:szCs w:val="19"/>
          <w:highlight w:val="white"/>
        </w:rPr>
        <w:t>GetNumberArg</w:t>
      </w:r>
      <w:proofErr w:type="spellEnd"/>
      <w:r w:rsidRPr="009C7483">
        <w:rPr>
          <w:rFonts w:ascii="Consolas" w:hAnsi="Consolas" w:cs="Consolas"/>
          <w:color w:val="000000"/>
          <w:sz w:val="19"/>
          <w:szCs w:val="19"/>
          <w:highlight w:val="white"/>
        </w:rPr>
        <w:t>(</w:t>
      </w:r>
      <w:proofErr w:type="gramEnd"/>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args</w:t>
      </w:r>
      <w:proofErr w:type="spellEnd"/>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ref</w:t>
      </w:r>
      <w:r w:rsidRPr="009C7483">
        <w:rPr>
          <w:rFonts w:ascii="Consolas" w:hAnsi="Consolas" w:cs="Consolas"/>
          <w:color w:val="000000"/>
          <w:sz w:val="19"/>
          <w:szCs w:val="19"/>
          <w:highlight w:val="white"/>
        </w:rPr>
        <w:t xml:space="preserve"> b);    </w:t>
      </w:r>
      <w:r w:rsidRPr="009C7483">
        <w:rPr>
          <w:rFonts w:ascii="Consolas" w:hAnsi="Consolas" w:cs="Consolas"/>
          <w:color w:val="008000"/>
          <w:sz w:val="19"/>
          <w:szCs w:val="19"/>
          <w:highlight w:val="white"/>
        </w:rPr>
        <w:t>// fetch second argument</w:t>
      </w:r>
    </w:p>
    <w:p w14:paraId="00B91E8D"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proofErr w:type="spellStart"/>
      <w:r w:rsidRPr="009C7483">
        <w:rPr>
          <w:rFonts w:ascii="Consolas" w:hAnsi="Consolas" w:cs="Consolas"/>
          <w:color w:val="000000"/>
          <w:sz w:val="19"/>
          <w:szCs w:val="19"/>
          <w:highlight w:val="white"/>
        </w:rPr>
        <w:t>L.CheckArgSentinel</w:t>
      </w:r>
      <w:proofErr w:type="spellEnd"/>
      <w:r w:rsidRPr="009C7483">
        <w:rPr>
          <w:rFonts w:ascii="Consolas" w:hAnsi="Consolas" w:cs="Consolas"/>
          <w:color w:val="000000"/>
          <w:sz w:val="19"/>
          <w:szCs w:val="19"/>
          <w:highlight w:val="white"/>
        </w:rPr>
        <w:t>(</w:t>
      </w:r>
      <w:proofErr w:type="spellStart"/>
      <w:r w:rsidRPr="009C7483">
        <w:rPr>
          <w:rFonts w:ascii="Consolas" w:hAnsi="Consolas" w:cs="Consolas"/>
          <w:color w:val="000000"/>
          <w:sz w:val="19"/>
          <w:szCs w:val="19"/>
          <w:highlight w:val="white"/>
        </w:rPr>
        <w:t>args</w:t>
      </w:r>
      <w:proofErr w:type="spellEnd"/>
      <w:proofErr w:type="gramStart"/>
      <w:r w:rsidRPr="009C7483">
        <w:rPr>
          <w:rFonts w:ascii="Consolas" w:hAnsi="Consolas" w:cs="Consolas"/>
          <w:color w:val="000000"/>
          <w:sz w:val="19"/>
          <w:szCs w:val="19"/>
          <w:highlight w:val="white"/>
        </w:rPr>
        <w:t xml:space="preserve">);   </w:t>
      </w:r>
      <w:proofErr w:type="gramEnd"/>
      <w:r w:rsidRPr="009C7483">
        <w:rPr>
          <w:rFonts w:ascii="Consolas" w:hAnsi="Consolas" w:cs="Consolas"/>
          <w:color w:val="008000"/>
          <w:sz w:val="19"/>
          <w:szCs w:val="19"/>
          <w:highlight w:val="white"/>
        </w:rPr>
        <w:t>// throw an error if there are more arguments</w:t>
      </w:r>
    </w:p>
    <w:p w14:paraId="58D5AE7C" w14:textId="77777777" w:rsidR="00CC30EC" w:rsidRPr="009C7483" w:rsidRDefault="00CC30EC" w:rsidP="00CC30EC">
      <w:pPr>
        <w:rPr>
          <w:rFonts w:ascii="Consolas" w:hAnsi="Consolas" w:cs="Consolas"/>
          <w:color w:val="000000"/>
          <w:sz w:val="19"/>
          <w:szCs w:val="19"/>
          <w:highlight w:val="white"/>
        </w:rPr>
      </w:pP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return</w:t>
      </w:r>
      <w:r w:rsidRPr="009C7483">
        <w:rPr>
          <w:rFonts w:ascii="Consolas" w:hAnsi="Consolas" w:cs="Consolas"/>
          <w:color w:val="000000"/>
          <w:sz w:val="19"/>
          <w:szCs w:val="19"/>
          <w:highlight w:val="white"/>
        </w:rPr>
        <w:t xml:space="preserve"> (</w:t>
      </w:r>
      <w:r w:rsidRPr="009C7483">
        <w:rPr>
          <w:rFonts w:ascii="Consolas" w:hAnsi="Consolas" w:cs="Consolas"/>
          <w:color w:val="0000FF"/>
          <w:sz w:val="19"/>
          <w:szCs w:val="19"/>
          <w:highlight w:val="white"/>
        </w:rPr>
        <w:t>object</w:t>
      </w:r>
      <w:proofErr w:type="gramStart"/>
      <w:r w:rsidRPr="009C7483">
        <w:rPr>
          <w:rFonts w:ascii="Consolas" w:hAnsi="Consolas" w:cs="Consolas"/>
          <w:color w:val="000000"/>
          <w:sz w:val="19"/>
          <w:szCs w:val="19"/>
          <w:highlight w:val="white"/>
        </w:rPr>
        <w:t>)(</w:t>
      </w:r>
      <w:proofErr w:type="gramEnd"/>
      <w:r w:rsidRPr="009C7483">
        <w:rPr>
          <w:rFonts w:ascii="Consolas" w:hAnsi="Consolas" w:cs="Consolas"/>
          <w:color w:val="000000"/>
          <w:sz w:val="19"/>
          <w:szCs w:val="19"/>
          <w:highlight w:val="white"/>
        </w:rPr>
        <w:t>a * b);</w:t>
      </w:r>
    </w:p>
    <w:p w14:paraId="1893ABC8" w14:textId="77777777" w:rsidR="00CC30EC" w:rsidRPr="009C7483" w:rsidRDefault="00CC30EC" w:rsidP="00CC30EC">
      <w:r w:rsidRPr="009C7483">
        <w:rPr>
          <w:rFonts w:ascii="Consolas" w:hAnsi="Consolas" w:cs="Consolas"/>
          <w:color w:val="000000"/>
          <w:sz w:val="19"/>
          <w:szCs w:val="19"/>
          <w:highlight w:val="white"/>
        </w:rPr>
        <w:t xml:space="preserve">        }</w:t>
      </w:r>
    </w:p>
    <w:p w14:paraId="7431E9B3" w14:textId="77777777" w:rsidR="00CC30EC" w:rsidRPr="009C7483" w:rsidRDefault="00CC30EC" w:rsidP="00CC30EC">
      <w:r w:rsidRPr="009C7483">
        <w:t xml:space="preserve">The class </w:t>
      </w:r>
      <w:proofErr w:type="spellStart"/>
      <w:r w:rsidRPr="009C7483">
        <w:t>LispEngine</w:t>
      </w:r>
      <w:proofErr w:type="spellEnd"/>
      <w:r w:rsidRPr="009C7483">
        <w:t xml:space="preserve"> has many utility functions for managing lisp lists as well as fetching arguments etc. </w:t>
      </w:r>
    </w:p>
    <w:p w14:paraId="39DF7442" w14:textId="77777777" w:rsidR="00CC30EC" w:rsidRPr="009C7483" w:rsidRDefault="00CC30EC" w:rsidP="00CC30EC">
      <w:r w:rsidRPr="009C7483">
        <w:t>The most important ones, normally needed, is the Get...</w:t>
      </w:r>
      <w:proofErr w:type="gramStart"/>
      <w:r w:rsidRPr="009C7483">
        <w:t>Arg(</w:t>
      </w:r>
      <w:proofErr w:type="gramEnd"/>
      <w:r w:rsidRPr="009C7483">
        <w:t xml:space="preserve">ref </w:t>
      </w:r>
      <w:proofErr w:type="spellStart"/>
      <w:r w:rsidRPr="009C7483">
        <w:t>args</w:t>
      </w:r>
      <w:proofErr w:type="spellEnd"/>
      <w:r w:rsidRPr="009C7483">
        <w:t>,</w:t>
      </w:r>
      <w:r>
        <w:t xml:space="preserve"> </w:t>
      </w:r>
      <w:r w:rsidRPr="009C7483">
        <w:t>ref obj)</w:t>
      </w:r>
    </w:p>
    <w:p w14:paraId="4C7BE81C" w14:textId="77777777" w:rsidR="00CC30EC" w:rsidRPr="009C7483" w:rsidRDefault="00CC30EC" w:rsidP="00CC30EC">
      <w:r w:rsidRPr="009C7483">
        <w:t>The class Cons is a standard LISP S-Expression, containing a CAR and a CDR as specified in any lisp internals documentation.</w:t>
      </w:r>
    </w:p>
    <w:p w14:paraId="488455BC" w14:textId="77777777" w:rsidR="00CC30EC" w:rsidRPr="009C7483" w:rsidRDefault="00CC30EC" w:rsidP="00CC30EC">
      <w:r w:rsidRPr="009C7483">
        <w:t>The object pointed to by CAR is in the ILISP case a general .NET object.</w:t>
      </w:r>
    </w:p>
    <w:p w14:paraId="17D9E5CA" w14:textId="77777777" w:rsidR="00CC30EC" w:rsidRDefault="0020763F" w:rsidP="0020763F">
      <w:pPr>
        <w:pStyle w:val="Rubrik1"/>
      </w:pPr>
      <w:bookmarkStart w:id="822" w:name="_Toc23341699"/>
      <w:bookmarkStart w:id="823" w:name="_Hlk522183587"/>
      <w:r>
        <w:t>OEM-Labeling of IGEMS</w:t>
      </w:r>
      <w:bookmarkEnd w:id="822"/>
    </w:p>
    <w:p w14:paraId="1D513DB8" w14:textId="77777777" w:rsidR="0020763F" w:rsidRDefault="0020763F" w:rsidP="0020763F">
      <w:r>
        <w:t>You can change the look of IGEMS by modify or adding following files</w:t>
      </w:r>
      <w:r w:rsidR="00B27586">
        <w:t xml:space="preserve"> to the C:/Program/IGEMS_R2018/RES directory:</w:t>
      </w:r>
    </w:p>
    <w:p w14:paraId="50B96C52" w14:textId="77777777" w:rsidR="0020763F" w:rsidRPr="0020763F" w:rsidRDefault="0020763F" w:rsidP="0020763F">
      <w:pPr>
        <w:rPr>
          <w:b/>
        </w:rPr>
      </w:pPr>
      <w:r w:rsidRPr="0020763F">
        <w:rPr>
          <w:b/>
        </w:rPr>
        <w:t>SPLASH.PNG</w:t>
      </w:r>
    </w:p>
    <w:p w14:paraId="747D73A2" w14:textId="77777777" w:rsidR="0020763F" w:rsidRDefault="0020763F" w:rsidP="0020763F">
      <w:r>
        <w:t xml:space="preserve">If this file exists then </w:t>
      </w:r>
      <w:r w:rsidR="00AB134E">
        <w:t>it</w:t>
      </w:r>
      <w:r>
        <w:t xml:space="preserve"> will be shown when you start IGEMS. It will be shown 2 seconds while the program load into the memory.</w:t>
      </w:r>
    </w:p>
    <w:p w14:paraId="0BC9F2A2" w14:textId="77777777" w:rsidR="0020763F" w:rsidRDefault="0020763F" w:rsidP="0020763F">
      <w:pPr>
        <w:rPr>
          <w:b/>
        </w:rPr>
      </w:pPr>
      <w:r w:rsidRPr="00422E26">
        <w:rPr>
          <w:b/>
        </w:rPr>
        <w:t>SYSBUTTON.PNG</w:t>
      </w:r>
    </w:p>
    <w:p w14:paraId="5D6DF02A" w14:textId="77777777" w:rsidR="00422E26" w:rsidRDefault="00422E26" w:rsidP="0020763F">
      <w:r>
        <w:t>This file replaces the standard system button design.</w:t>
      </w:r>
    </w:p>
    <w:p w14:paraId="5DA367C1" w14:textId="77777777" w:rsidR="00422E26" w:rsidRDefault="00422E26" w:rsidP="0020763F">
      <w:r>
        <w:rPr>
          <w:noProof/>
        </w:rPr>
        <w:drawing>
          <wp:inline distT="0" distB="0" distL="0" distR="0" wp14:anchorId="56A01803" wp14:editId="56C60CB8">
            <wp:extent cx="2293200" cy="1476000"/>
            <wp:effectExtent l="0" t="0" r="0" b="0"/>
            <wp:docPr id="19" name="Bildobjek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293200" cy="1476000"/>
                    </a:xfrm>
                    <a:prstGeom prst="rect">
                      <a:avLst/>
                    </a:prstGeom>
                  </pic:spPr>
                </pic:pic>
              </a:graphicData>
            </a:graphic>
          </wp:inline>
        </w:drawing>
      </w:r>
    </w:p>
    <w:p w14:paraId="60D0318D" w14:textId="77777777" w:rsidR="00B27586" w:rsidRDefault="00422E26" w:rsidP="0020763F">
      <w:r>
        <w:t xml:space="preserve">I good size of this file may be </w:t>
      </w:r>
      <w:r w:rsidR="00B27586">
        <w:t xml:space="preserve">approximately </w:t>
      </w:r>
      <w:r>
        <w:t>64 x 15 pixels</w:t>
      </w:r>
    </w:p>
    <w:p w14:paraId="2E09D147" w14:textId="77777777" w:rsidR="00422E26" w:rsidRDefault="00F03698" w:rsidP="0020763F">
      <w:r>
        <w:t>.</w:t>
      </w:r>
    </w:p>
    <w:p w14:paraId="49AE6F94" w14:textId="77777777" w:rsidR="00422E26" w:rsidRPr="00422E26" w:rsidRDefault="00422E26" w:rsidP="0020763F">
      <w:pPr>
        <w:rPr>
          <w:b/>
        </w:rPr>
      </w:pPr>
      <w:r w:rsidRPr="00422E26">
        <w:rPr>
          <w:b/>
        </w:rPr>
        <w:t>SYSICON.ICO</w:t>
      </w:r>
    </w:p>
    <w:p w14:paraId="43FB51FD" w14:textId="77777777" w:rsidR="00422E26" w:rsidRDefault="00422E26" w:rsidP="0020763F">
      <w:r>
        <w:t>This file replaces the standard system icon at the upper left corner.</w:t>
      </w:r>
    </w:p>
    <w:p w14:paraId="1B852CDB" w14:textId="77777777" w:rsidR="00422E26" w:rsidRDefault="00422E26" w:rsidP="0020763F">
      <w:r>
        <w:rPr>
          <w:noProof/>
        </w:rPr>
        <w:drawing>
          <wp:inline distT="0" distB="0" distL="0" distR="0" wp14:anchorId="06E2E2B0" wp14:editId="491F265F">
            <wp:extent cx="2293200" cy="1476000"/>
            <wp:effectExtent l="0" t="0" r="0" b="0"/>
            <wp:docPr id="20" name="Bildobjek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93200" cy="1476000"/>
                    </a:xfrm>
                    <a:prstGeom prst="rect">
                      <a:avLst/>
                    </a:prstGeom>
                  </pic:spPr>
                </pic:pic>
              </a:graphicData>
            </a:graphic>
          </wp:inline>
        </w:drawing>
      </w:r>
    </w:p>
    <w:p w14:paraId="5F168E25" w14:textId="77777777" w:rsidR="00B27586" w:rsidRDefault="00B27586" w:rsidP="0020763F"/>
    <w:p w14:paraId="7F58114E" w14:textId="77777777" w:rsidR="00422E26" w:rsidRDefault="00B27586" w:rsidP="0020763F">
      <w:pPr>
        <w:rPr>
          <w:b/>
        </w:rPr>
      </w:pPr>
      <w:r>
        <w:rPr>
          <w:b/>
        </w:rPr>
        <w:t>PROGNAME.TXT</w:t>
      </w:r>
    </w:p>
    <w:p w14:paraId="709CE4CE" w14:textId="77777777" w:rsidR="00B27586" w:rsidRDefault="00B27586" w:rsidP="0020763F">
      <w:r>
        <w:t>This file should only contain one line. This line will be at the title line.</w:t>
      </w:r>
    </w:p>
    <w:p w14:paraId="4E029C42" w14:textId="77777777" w:rsidR="00B27586" w:rsidRDefault="00B27586" w:rsidP="0020763F">
      <w:bookmarkStart w:id="824" w:name="_Hlk522183716"/>
      <w:r>
        <w:rPr>
          <w:noProof/>
        </w:rPr>
        <w:drawing>
          <wp:inline distT="0" distB="0" distL="0" distR="0" wp14:anchorId="4B0FD956" wp14:editId="3A119561">
            <wp:extent cx="2293200" cy="1476000"/>
            <wp:effectExtent l="0" t="0" r="0" b="0"/>
            <wp:docPr id="21" name="Bildobjek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293200" cy="1476000"/>
                    </a:xfrm>
                    <a:prstGeom prst="rect">
                      <a:avLst/>
                    </a:prstGeom>
                  </pic:spPr>
                </pic:pic>
              </a:graphicData>
            </a:graphic>
          </wp:inline>
        </w:drawing>
      </w:r>
      <w:bookmarkEnd w:id="823"/>
      <w:bookmarkEnd w:id="824"/>
    </w:p>
    <w:p w14:paraId="55317FB2" w14:textId="77777777" w:rsidR="00AD5859" w:rsidRDefault="00AD5859" w:rsidP="00AD5859">
      <w:pPr>
        <w:pStyle w:val="Rubrik1"/>
      </w:pPr>
      <w:bookmarkStart w:id="825" w:name="_Toc23341700"/>
      <w:r>
        <w:t>Preparation file (for internal use)</w:t>
      </w:r>
      <w:bookmarkEnd w:id="825"/>
    </w:p>
    <w:p w14:paraId="66FCA2D5" w14:textId="77777777" w:rsidR="00AD5859" w:rsidRDefault="00AD5859" w:rsidP="00AD5859"/>
    <w:bookmarkStart w:id="826" w:name="_$ARC_(allpos,_centp"/>
    <w:bookmarkStart w:id="827" w:name="_Toc241996869"/>
    <w:bookmarkStart w:id="828" w:name="_Hlk495916395"/>
    <w:bookmarkEnd w:id="826"/>
    <w:p w14:paraId="04FFB70D" w14:textId="46344AE1" w:rsidR="00436FC1" w:rsidRPr="00D33CD2" w:rsidRDefault="00436FC1" w:rsidP="00436FC1">
      <w:pPr>
        <w:pStyle w:val="Rubrik3"/>
      </w:pPr>
      <w:r>
        <w:rPr>
          <w:lang w:val="sv-SE"/>
        </w:rPr>
        <w:fldChar w:fldCharType="begin"/>
      </w:r>
      <w:r w:rsidR="00245499" w:rsidRPr="00245499">
        <w:instrText>HYPERLINK  \l "_$ARC_(allpos,_centp"</w:instrText>
      </w:r>
      <w:r>
        <w:rPr>
          <w:lang w:val="sv-SE"/>
        </w:rPr>
      </w:r>
      <w:r>
        <w:rPr>
          <w:lang w:val="sv-SE"/>
        </w:rPr>
        <w:fldChar w:fldCharType="separate"/>
      </w:r>
      <w:r w:rsidRPr="00D33CD2">
        <w:rPr>
          <w:rStyle w:val="Hyperlnk"/>
          <w:bdr w:val="none" w:sz="0" w:space="0" w:color="auto"/>
        </w:rPr>
        <w:t>$ARC</w:t>
      </w:r>
      <w:r>
        <w:rPr>
          <w:lang w:val="sv-SE"/>
        </w:rPr>
        <w:fldChar w:fldCharType="end"/>
      </w:r>
      <w:r w:rsidRPr="00D33CD2">
        <w:t xml:space="preserve"> (</w:t>
      </w:r>
      <w:proofErr w:type="spellStart"/>
      <w:r w:rsidR="00D86E52">
        <w:t>allpos</w:t>
      </w:r>
      <w:proofErr w:type="spellEnd"/>
      <w:r w:rsidRPr="00D33CD2">
        <w:t>,</w:t>
      </w:r>
      <w:r w:rsidR="00D86E52">
        <w:t xml:space="preserve"> </w:t>
      </w:r>
      <w:proofErr w:type="spellStart"/>
      <w:proofErr w:type="gramStart"/>
      <w:r w:rsidR="00D86E52">
        <w:t>centp</w:t>
      </w:r>
      <w:proofErr w:type="spellEnd"/>
      <w:r w:rsidR="00D86E52">
        <w:t xml:space="preserve"> </w:t>
      </w:r>
      <w:r w:rsidRPr="00D33CD2">
        <w:t>,</w:t>
      </w:r>
      <w:proofErr w:type="gramEnd"/>
      <w:r w:rsidRPr="00D33CD2">
        <w:t xml:space="preserve"> CCW, FLAG, FSTART, FEND, DELTA, VECTOR, STARTDIR VECTORDIRECTION, </w:t>
      </w:r>
      <w:proofErr w:type="spellStart"/>
      <w:r w:rsidR="00D86E52">
        <w:t>allrot</w:t>
      </w:r>
      <w:proofErr w:type="spellEnd"/>
      <w:r w:rsidRPr="00D33CD2">
        <w:t>, LENGTH)</w:t>
      </w:r>
      <w:bookmarkEnd w:id="827"/>
    </w:p>
    <w:bookmarkEnd w:id="828"/>
    <w:p w14:paraId="421C32B7" w14:textId="0D72045D" w:rsidR="00D86E52" w:rsidRDefault="00D86E52" w:rsidP="00436FC1">
      <w:pPr>
        <w:numPr>
          <w:ilvl w:val="0"/>
          <w:numId w:val="5"/>
        </w:numPr>
        <w:spacing w:line="240" w:lineRule="auto"/>
      </w:pPr>
      <w:proofErr w:type="spellStart"/>
      <w:r>
        <w:t>Allpos</w:t>
      </w:r>
      <w:proofErr w:type="spellEnd"/>
      <w:r>
        <w:t xml:space="preserve"> is a list describing the endpoint in XYZ</w:t>
      </w:r>
    </w:p>
    <w:p w14:paraId="6A1E23B2" w14:textId="7A83C158" w:rsidR="00D86E52" w:rsidRDefault="00D86E52" w:rsidP="00436FC1">
      <w:pPr>
        <w:numPr>
          <w:ilvl w:val="0"/>
          <w:numId w:val="5"/>
        </w:numPr>
        <w:spacing w:line="240" w:lineRule="auto"/>
      </w:pPr>
      <w:proofErr w:type="spellStart"/>
      <w:r>
        <w:t>Centp</w:t>
      </w:r>
      <w:proofErr w:type="spellEnd"/>
      <w:r>
        <w:t xml:space="preserve"> is a list describing the center in XYZ</w:t>
      </w:r>
    </w:p>
    <w:p w14:paraId="1605C5D6" w14:textId="51B905B1" w:rsidR="00436FC1" w:rsidRDefault="00436FC1" w:rsidP="00436FC1">
      <w:pPr>
        <w:numPr>
          <w:ilvl w:val="0"/>
          <w:numId w:val="5"/>
        </w:numPr>
        <w:spacing w:line="240" w:lineRule="auto"/>
      </w:pPr>
      <w:r>
        <w:t>CCW=If Counter Clock Wice=1 else nil</w:t>
      </w:r>
    </w:p>
    <w:p w14:paraId="7683528B" w14:textId="77777777" w:rsidR="00436FC1" w:rsidRDefault="00436FC1" w:rsidP="00436FC1">
      <w:pPr>
        <w:numPr>
          <w:ilvl w:val="0"/>
          <w:numId w:val="5"/>
        </w:numPr>
        <w:spacing w:line="240" w:lineRule="auto"/>
      </w:pPr>
      <w:bookmarkStart w:id="829" w:name="_Hlk495916409"/>
      <w:r>
        <w:t>Flag is a bit code value with following meaning:</w:t>
      </w:r>
      <w:r>
        <w:br/>
        <w:t>1=Belongs to a lead in movement.</w:t>
      </w:r>
      <w:r>
        <w:br/>
        <w:t>2=Belongs to a lead out movement.</w:t>
      </w:r>
      <w:r>
        <w:br/>
        <w:t>4=Belongs to a marking movement.</w:t>
      </w:r>
      <w:r>
        <w:br/>
        <w:t>8=Belongs to a circular piercing.</w:t>
      </w:r>
      <w:r>
        <w:br/>
        <w:t>16= Belongs to a loop segment.</w:t>
      </w:r>
      <w:r>
        <w:br/>
        <w:t>32=?</w:t>
      </w:r>
      <w:r>
        <w:br/>
        <w:t>64=If the Arc is generated by $CCIRCLE function.</w:t>
      </w:r>
      <w:r>
        <w:br/>
        <w:t>128= If the arc belongs to special marking.</w:t>
      </w:r>
    </w:p>
    <w:bookmarkEnd w:id="829"/>
    <w:p w14:paraId="27029A5B" w14:textId="77777777" w:rsidR="00436FC1" w:rsidRDefault="00436FC1" w:rsidP="00436FC1">
      <w:pPr>
        <w:numPr>
          <w:ilvl w:val="0"/>
          <w:numId w:val="5"/>
        </w:numPr>
        <w:spacing w:line="240" w:lineRule="auto"/>
      </w:pPr>
      <w:r>
        <w:t>FSTART=The cutting speed in the beginning of the object.</w:t>
      </w:r>
    </w:p>
    <w:p w14:paraId="29E85247" w14:textId="77777777" w:rsidR="00436FC1" w:rsidRDefault="00436FC1" w:rsidP="00436FC1">
      <w:pPr>
        <w:numPr>
          <w:ilvl w:val="0"/>
          <w:numId w:val="5"/>
        </w:numPr>
        <w:spacing w:line="240" w:lineRule="auto"/>
      </w:pPr>
      <w:r>
        <w:t>FEND= The cutting speed at the end of the object. Note this value is used only if the interpolation is controlled by the CNC.</w:t>
      </w:r>
    </w:p>
    <w:p w14:paraId="50A930A1" w14:textId="77777777" w:rsidR="00436FC1" w:rsidRDefault="00436FC1" w:rsidP="00436FC1">
      <w:pPr>
        <w:numPr>
          <w:ilvl w:val="0"/>
          <w:numId w:val="5"/>
        </w:numPr>
        <w:spacing w:line="240" w:lineRule="auto"/>
      </w:pPr>
      <w:r>
        <w:t>DELTA=Tangential changes in direction to next object. The value is in radians between +PI to –PI. If the value is negative than the cutting direction will be changed in CW direction, if its positive then it will be changed in CCW direction.</w:t>
      </w:r>
    </w:p>
    <w:p w14:paraId="05BB6B3B" w14:textId="77777777" w:rsidR="00436FC1" w:rsidRDefault="00436FC1" w:rsidP="00436FC1">
      <w:pPr>
        <w:numPr>
          <w:ilvl w:val="0"/>
          <w:numId w:val="5"/>
        </w:numPr>
        <w:spacing w:line="240" w:lineRule="auto"/>
      </w:pPr>
      <w:r>
        <w:t>This is the Jet direction vector.</w:t>
      </w:r>
    </w:p>
    <w:p w14:paraId="020D68A4" w14:textId="77777777" w:rsidR="00436FC1" w:rsidRDefault="00436FC1" w:rsidP="00436FC1">
      <w:pPr>
        <w:numPr>
          <w:ilvl w:val="0"/>
          <w:numId w:val="5"/>
        </w:numPr>
        <w:spacing w:line="240" w:lineRule="auto"/>
      </w:pPr>
      <w:r>
        <w:t>The start direction of the ARC. Be sure to add the rotation of the part.</w:t>
      </w:r>
    </w:p>
    <w:p w14:paraId="57740384" w14:textId="0BD6A89F" w:rsidR="00436FC1" w:rsidRDefault="00D86E52" w:rsidP="00436FC1">
      <w:pPr>
        <w:numPr>
          <w:ilvl w:val="0"/>
          <w:numId w:val="5"/>
        </w:numPr>
        <w:spacing w:line="240" w:lineRule="auto"/>
      </w:pPr>
      <w:proofErr w:type="spellStart"/>
      <w:r>
        <w:t>Allrot</w:t>
      </w:r>
      <w:proofErr w:type="spellEnd"/>
      <w:r>
        <w:t xml:space="preserve"> is a list describing the motor axis of A, B and C</w:t>
      </w:r>
    </w:p>
    <w:p w14:paraId="18B7B1AE" w14:textId="77777777" w:rsidR="00436FC1" w:rsidRDefault="00436FC1" w:rsidP="00436FC1">
      <w:pPr>
        <w:numPr>
          <w:ilvl w:val="0"/>
          <w:numId w:val="5"/>
        </w:numPr>
        <w:spacing w:line="240" w:lineRule="auto"/>
      </w:pPr>
      <w:r>
        <w:t>LENGTH=This is the cutting length for the movement. We need this to calculate the correct speed in 6-axis cutting.</w:t>
      </w:r>
    </w:p>
    <w:p w14:paraId="5A2818B5" w14:textId="77777777" w:rsidR="00436FC1" w:rsidRPr="00AD5859" w:rsidRDefault="00436FC1" w:rsidP="00AD5859"/>
    <w:bookmarkStart w:id="830" w:name="_$CALL_(PRGID,_UCSX,"/>
    <w:bookmarkStart w:id="831" w:name="_Toc241996874"/>
    <w:bookmarkStart w:id="832" w:name="_Toc241996867"/>
    <w:bookmarkEnd w:id="830"/>
    <w:p w14:paraId="4F48AFF2" w14:textId="77777777" w:rsidR="00AD5859" w:rsidRDefault="00AD5859" w:rsidP="00AD5859">
      <w:pPr>
        <w:pStyle w:val="Rubrik3"/>
      </w:pPr>
      <w:r>
        <w:fldChar w:fldCharType="begin"/>
      </w:r>
      <w:r w:rsidR="002404C4">
        <w:instrText>HYPERLINK  \l "_$CALL_(PRGID,_UCSX,"</w:instrText>
      </w:r>
      <w:r>
        <w:fldChar w:fldCharType="separate"/>
      </w:r>
      <w:r w:rsidRPr="00055F6C">
        <w:rPr>
          <w:rStyle w:val="Hyperlnk"/>
          <w:bdr w:val="none" w:sz="0" w:space="0" w:color="auto"/>
        </w:rPr>
        <w:t>$CALL</w:t>
      </w:r>
      <w:r>
        <w:fldChar w:fldCharType="end"/>
      </w:r>
      <w:r>
        <w:t xml:space="preserve"> (PRGID, UCSX, UCSY, UCSANGLE ID LABEL)</w:t>
      </w:r>
      <w:bookmarkEnd w:id="831"/>
    </w:p>
    <w:p w14:paraId="3292A8BD" w14:textId="77777777" w:rsidR="00AD5859" w:rsidRDefault="00AD5859" w:rsidP="00E868A6">
      <w:pPr>
        <w:numPr>
          <w:ilvl w:val="0"/>
          <w:numId w:val="2"/>
        </w:numPr>
        <w:spacing w:line="240" w:lineRule="auto"/>
      </w:pPr>
      <w:r>
        <w:t>PRGID=Index in the part list.</w:t>
      </w:r>
    </w:p>
    <w:p w14:paraId="3F601BA0" w14:textId="77777777" w:rsidR="00AD5859" w:rsidRDefault="00AD5859" w:rsidP="00E868A6">
      <w:pPr>
        <w:numPr>
          <w:ilvl w:val="0"/>
          <w:numId w:val="2"/>
        </w:numPr>
        <w:spacing w:line="240" w:lineRule="auto"/>
      </w:pPr>
      <w:r>
        <w:t xml:space="preserve">UCSX= Insertion </w:t>
      </w:r>
      <w:proofErr w:type="gramStart"/>
      <w:r>
        <w:t>point</w:t>
      </w:r>
      <w:proofErr w:type="gramEnd"/>
      <w:r>
        <w:t xml:space="preserve"> of the part.</w:t>
      </w:r>
    </w:p>
    <w:p w14:paraId="65108F1B" w14:textId="77777777" w:rsidR="00AD5859" w:rsidRDefault="00AD5859" w:rsidP="00E868A6">
      <w:pPr>
        <w:numPr>
          <w:ilvl w:val="0"/>
          <w:numId w:val="2"/>
        </w:numPr>
        <w:spacing w:line="240" w:lineRule="auto"/>
      </w:pPr>
      <w:r>
        <w:t xml:space="preserve">UCSY= Insertion </w:t>
      </w:r>
      <w:proofErr w:type="gramStart"/>
      <w:r>
        <w:t>point</w:t>
      </w:r>
      <w:proofErr w:type="gramEnd"/>
      <w:r>
        <w:t xml:space="preserve"> of the part.</w:t>
      </w:r>
    </w:p>
    <w:p w14:paraId="474EF1AC" w14:textId="77777777" w:rsidR="00AD5859" w:rsidRDefault="00AD5859" w:rsidP="00E868A6">
      <w:pPr>
        <w:numPr>
          <w:ilvl w:val="0"/>
          <w:numId w:val="2"/>
        </w:numPr>
        <w:spacing w:line="240" w:lineRule="auto"/>
      </w:pPr>
      <w:r>
        <w:t>UCSA = The angle of the part.</w:t>
      </w:r>
    </w:p>
    <w:p w14:paraId="3A9A3EC8" w14:textId="77777777" w:rsidR="00AD5859" w:rsidRDefault="00AD5859" w:rsidP="00E868A6">
      <w:pPr>
        <w:numPr>
          <w:ilvl w:val="0"/>
          <w:numId w:val="2"/>
        </w:numPr>
        <w:spacing w:line="240" w:lineRule="auto"/>
      </w:pPr>
      <w:r>
        <w:t>ID=A counter. First call is 0.</w:t>
      </w:r>
    </w:p>
    <w:p w14:paraId="4A675CB1" w14:textId="77777777" w:rsidR="00AD5859" w:rsidRDefault="00AD5859" w:rsidP="00E868A6">
      <w:pPr>
        <w:numPr>
          <w:ilvl w:val="0"/>
          <w:numId w:val="2"/>
        </w:numPr>
        <w:spacing w:line="240" w:lineRule="auto"/>
      </w:pPr>
      <w:r>
        <w:t>LABEL= If any label is entered in the order command else this is nil.</w:t>
      </w:r>
    </w:p>
    <w:p w14:paraId="7A5BCA90" w14:textId="77777777" w:rsidR="00A71438" w:rsidRDefault="00A71438" w:rsidP="00A71438">
      <w:pPr>
        <w:spacing w:line="240" w:lineRule="auto"/>
      </w:pPr>
    </w:p>
    <w:bookmarkStart w:id="833" w:name="_$CHMODE_(flag)"/>
    <w:bookmarkStart w:id="834" w:name="LINE"/>
    <w:bookmarkEnd w:id="833"/>
    <w:p w14:paraId="2E76F578" w14:textId="0370CFEC" w:rsidR="00A71438" w:rsidRDefault="00A71438" w:rsidP="00A71438">
      <w:pPr>
        <w:pStyle w:val="Rubrik3"/>
      </w:pPr>
      <w:r>
        <w:fldChar w:fldCharType="begin"/>
      </w:r>
      <w:r w:rsidR="00245499">
        <w:instrText>HYPERLINK  \l "_$CHMODE_(flag)"</w:instrText>
      </w:r>
      <w:r>
        <w:fldChar w:fldCharType="separate"/>
      </w:r>
      <w:r w:rsidRPr="00A71438">
        <w:rPr>
          <w:rStyle w:val="Hyperlnk"/>
          <w:bdr w:val="none" w:sz="0" w:space="0" w:color="auto"/>
        </w:rPr>
        <w:t>$CHMODE</w:t>
      </w:r>
      <w:r>
        <w:fldChar w:fldCharType="end"/>
      </w:r>
      <w:r>
        <w:t xml:space="preserve"> </w:t>
      </w:r>
      <w:bookmarkEnd w:id="834"/>
      <w:r>
        <w:t>(flag)</w:t>
      </w:r>
    </w:p>
    <w:p w14:paraId="24B3B983" w14:textId="77777777" w:rsidR="00A71438" w:rsidRDefault="00A71438" w:rsidP="00A71438">
      <w:r>
        <w:t>When the cutting mode is changed then this function will occur.</w:t>
      </w:r>
    </w:p>
    <w:p w14:paraId="1DE0A3EB" w14:textId="77777777" w:rsidR="00A71438" w:rsidRDefault="00A71438" w:rsidP="00A71438">
      <w:r>
        <w:t>The flag has following meaning</w:t>
      </w:r>
    </w:p>
    <w:p w14:paraId="4DFD333B" w14:textId="77777777" w:rsidR="00A81C58" w:rsidRDefault="00A81C58" w:rsidP="00A71438">
      <w:r>
        <w:t>0=Measuring</w:t>
      </w:r>
    </w:p>
    <w:p w14:paraId="05A33581" w14:textId="77777777" w:rsidR="00A81C58" w:rsidRDefault="00A81C58" w:rsidP="00A71438">
      <w:r>
        <w:t>1=Drilling</w:t>
      </w:r>
    </w:p>
    <w:p w14:paraId="61484BE3" w14:textId="77777777" w:rsidR="00A81C58" w:rsidRDefault="00A81C58" w:rsidP="00A71438">
      <w:r>
        <w:t>2=Marking</w:t>
      </w:r>
    </w:p>
    <w:p w14:paraId="2D941BE2" w14:textId="77777777" w:rsidR="00A71438" w:rsidRDefault="00A71438" w:rsidP="00A71438">
      <w:r>
        <w:t>3=Pre-piercing</w:t>
      </w:r>
    </w:p>
    <w:p w14:paraId="25FE6D78" w14:textId="77777777" w:rsidR="00A71438" w:rsidRDefault="00A71438" w:rsidP="00A71438">
      <w:r>
        <w:t>4=Cutting</w:t>
      </w:r>
    </w:p>
    <w:p w14:paraId="2CBA4932" w14:textId="77777777" w:rsidR="00A71438" w:rsidRDefault="00A71438" w:rsidP="00A71438">
      <w:r>
        <w:t>5=Inkjet</w:t>
      </w:r>
    </w:p>
    <w:p w14:paraId="0196CA46" w14:textId="338C540F" w:rsidR="00A71438" w:rsidRDefault="00330CDD" w:rsidP="00A71438">
      <w:r>
        <w:t>6</w:t>
      </w:r>
      <w:r w:rsidR="00A71438">
        <w:t>=Special marking</w:t>
      </w:r>
    </w:p>
    <w:p w14:paraId="4D55BE3A" w14:textId="63AB7865" w:rsidR="00330CDD" w:rsidRDefault="00330CDD" w:rsidP="00A71438">
      <w:r>
        <w:t>7=</w:t>
      </w:r>
      <w:proofErr w:type="spellStart"/>
      <w:r>
        <w:t>Measurepoints</w:t>
      </w:r>
      <w:proofErr w:type="spellEnd"/>
      <w:r>
        <w:t xml:space="preserve"> (part position)</w:t>
      </w:r>
    </w:p>
    <w:p w14:paraId="1239CA70" w14:textId="2D976A07" w:rsidR="00330CDD" w:rsidRDefault="00330CDD" w:rsidP="00A71438">
      <w:r>
        <w:t>8=</w:t>
      </w:r>
      <w:proofErr w:type="spellStart"/>
      <w:r>
        <w:t>Refpoints</w:t>
      </w:r>
      <w:proofErr w:type="spellEnd"/>
      <w:r>
        <w:t xml:space="preserve"> (toolpath position)</w:t>
      </w:r>
    </w:p>
    <w:p w14:paraId="10DAA15F" w14:textId="77777777" w:rsidR="00A71438" w:rsidRDefault="00A71438" w:rsidP="00A71438"/>
    <w:bookmarkStart w:id="835" w:name="_$CUTOFF_(TYPE_(3D-point))"/>
    <w:bookmarkEnd w:id="835"/>
    <w:p w14:paraId="2E6D66FF" w14:textId="6CABB790" w:rsidR="0001301F" w:rsidRDefault="00245499" w:rsidP="0001301F">
      <w:pPr>
        <w:pStyle w:val="Rubrik3"/>
      </w:pPr>
      <w:r>
        <w:fldChar w:fldCharType="begin"/>
      </w:r>
      <w:r>
        <w:instrText>HYPERLINK  \l "_$CUTOFF_(TYPE_(3D-point))"</w:instrText>
      </w:r>
      <w:r>
        <w:fldChar w:fldCharType="separate"/>
      </w:r>
      <w:r w:rsidR="0001301F" w:rsidRPr="00055F6C">
        <w:rPr>
          <w:rStyle w:val="Hyperlnk"/>
          <w:bdr w:val="none" w:sz="0" w:space="0" w:color="auto"/>
        </w:rPr>
        <w:t>$CUTOFF</w:t>
      </w:r>
      <w:r>
        <w:rPr>
          <w:rStyle w:val="Hyperlnk"/>
          <w:bdr w:val="none" w:sz="0" w:space="0" w:color="auto"/>
        </w:rPr>
        <w:fldChar w:fldCharType="end"/>
      </w:r>
      <w:r w:rsidR="0001301F">
        <w:t xml:space="preserve"> (TYPE </w:t>
      </w:r>
      <w:r w:rsidR="007E171E">
        <w:t>(3D-point)</w:t>
      </w:r>
      <w:r w:rsidR="0001301F">
        <w:t>)</w:t>
      </w:r>
    </w:p>
    <w:p w14:paraId="36150D6E" w14:textId="4D8EB401" w:rsidR="0001301F" w:rsidRDefault="0001301F" w:rsidP="0001301F">
      <w:pPr>
        <w:pStyle w:val="Liststycke"/>
        <w:numPr>
          <w:ilvl w:val="0"/>
          <w:numId w:val="30"/>
        </w:numPr>
      </w:pPr>
      <w:r>
        <w:t xml:space="preserve">TYPE 0=This is a </w:t>
      </w:r>
      <w:r w:rsidR="00374027">
        <w:t>2</w:t>
      </w:r>
      <w:r>
        <w:t>D cutoff from IGEMS (X Y Z is not used)</w:t>
      </w:r>
      <w:r>
        <w:br/>
        <w:t>TYPE 1=This is a 3D-5X cutoff with a straight vertical lift (only Z will be used)</w:t>
      </w:r>
      <w:r>
        <w:br/>
        <w:t>TYPE 2=This is a 3D-5X cutoff where the move out is not vertical (X, Y Z will be used)</w:t>
      </w:r>
    </w:p>
    <w:p w14:paraId="60B10D6A" w14:textId="77777777" w:rsidR="0001301F" w:rsidRDefault="0001301F" w:rsidP="0001301F">
      <w:pPr>
        <w:pStyle w:val="Liststycke"/>
        <w:numPr>
          <w:ilvl w:val="0"/>
          <w:numId w:val="30"/>
        </w:numPr>
      </w:pPr>
      <w:r>
        <w:t>X=This is used only in type 2</w:t>
      </w:r>
    </w:p>
    <w:p w14:paraId="035C7294" w14:textId="77777777" w:rsidR="0001301F" w:rsidRDefault="0001301F" w:rsidP="0001301F">
      <w:pPr>
        <w:pStyle w:val="Liststycke"/>
        <w:numPr>
          <w:ilvl w:val="0"/>
          <w:numId w:val="30"/>
        </w:numPr>
      </w:pPr>
      <w:r>
        <w:t>Y=This is used only in type 2</w:t>
      </w:r>
    </w:p>
    <w:p w14:paraId="0CA44DCB" w14:textId="77777777" w:rsidR="0001301F" w:rsidRPr="001824F0" w:rsidRDefault="0001301F" w:rsidP="0001301F">
      <w:pPr>
        <w:pStyle w:val="Liststycke"/>
        <w:numPr>
          <w:ilvl w:val="0"/>
          <w:numId w:val="30"/>
        </w:numPr>
      </w:pPr>
      <w:r>
        <w:t>Z=This is used only in type 1 and 2</w:t>
      </w:r>
    </w:p>
    <w:p w14:paraId="164916CD" w14:textId="77777777" w:rsidR="0001301F" w:rsidRDefault="0001301F" w:rsidP="00A71438"/>
    <w:bookmarkStart w:id="836" w:name="_$CUTON_((ALLPOS),_COMP,"/>
    <w:bookmarkStart w:id="837" w:name="_Toc241996870"/>
    <w:bookmarkEnd w:id="836"/>
    <w:p w14:paraId="0CFC76D7" w14:textId="38E1FBB6" w:rsidR="0001301F" w:rsidRDefault="0001301F" w:rsidP="0001301F">
      <w:pPr>
        <w:pStyle w:val="Rubrik3"/>
      </w:pPr>
      <w:r>
        <w:fldChar w:fldCharType="begin"/>
      </w:r>
      <w:r w:rsidR="00245499">
        <w:instrText>HYPERLINK  \l "_$CUTON_((ALLPOS),_COMP,"</w:instrText>
      </w:r>
      <w:r>
        <w:fldChar w:fldCharType="separate"/>
      </w:r>
      <w:r w:rsidRPr="00055F6C">
        <w:rPr>
          <w:rStyle w:val="Hyperlnk"/>
          <w:bdr w:val="none" w:sz="0" w:space="0" w:color="auto"/>
        </w:rPr>
        <w:t>$CUTON</w:t>
      </w:r>
      <w:r>
        <w:fldChar w:fldCharType="end"/>
      </w:r>
      <w:r>
        <w:t xml:space="preserve"> (</w:t>
      </w:r>
      <w:r w:rsidR="007E171E">
        <w:t>(ALLPOS)</w:t>
      </w:r>
      <w:r>
        <w:t>, COMP, PTYPE, QUA, CLEN, AREA, GEOLEN, LEADNAME, NODENAME, STARTTAN, MINTAN, MAXTAN, INSIDE,</w:t>
      </w:r>
      <w:r w:rsidR="007E171E">
        <w:t xml:space="preserve"> </w:t>
      </w:r>
      <w:r w:rsidR="00F5024C">
        <w:t>&lt;</w:t>
      </w:r>
      <w:proofErr w:type="spellStart"/>
      <w:r w:rsidR="00F5024C">
        <w:t>piercingpos</w:t>
      </w:r>
      <w:proofErr w:type="spellEnd"/>
      <w:r w:rsidR="00F5024C">
        <w:t>&gt;</w:t>
      </w:r>
      <w:r>
        <w:t xml:space="preserve"> DELTA, SPEED VECTOR FLAG MAXSLOPE DIR LEADPLAN VECTORDIRECTION</w:t>
      </w:r>
      <w:bookmarkEnd w:id="837"/>
      <w:r>
        <w:t xml:space="preserve"> APPROATCH LEADOUTPLAN RETRACT CAXISINIT </w:t>
      </w:r>
      <w:r w:rsidR="002328A0">
        <w:t>ALLROT</w:t>
      </w:r>
      <w:r>
        <w:t>, LENGTH</w:t>
      </w:r>
      <w:r w:rsidR="004812F9">
        <w:t xml:space="preserve"> ATTRIB</w:t>
      </w:r>
      <w:r>
        <w:t>)</w:t>
      </w:r>
    </w:p>
    <w:p w14:paraId="4C67CAB4" w14:textId="77777777" w:rsidR="007E171E" w:rsidRDefault="007E171E" w:rsidP="0001301F">
      <w:pPr>
        <w:numPr>
          <w:ilvl w:val="0"/>
          <w:numId w:val="6"/>
        </w:numPr>
        <w:spacing w:line="240" w:lineRule="auto"/>
      </w:pPr>
      <w:proofErr w:type="spellStart"/>
      <w:r>
        <w:t>Allpos</w:t>
      </w:r>
      <w:proofErr w:type="spellEnd"/>
      <w:r>
        <w:t xml:space="preserve"> is the first connection point on the geometry, at the end of the lead-in</w:t>
      </w:r>
    </w:p>
    <w:p w14:paraId="44D848DC" w14:textId="77777777" w:rsidR="0001301F" w:rsidRDefault="0001301F" w:rsidP="0001301F">
      <w:pPr>
        <w:numPr>
          <w:ilvl w:val="0"/>
          <w:numId w:val="6"/>
        </w:numPr>
        <w:spacing w:line="240" w:lineRule="auto"/>
      </w:pPr>
      <w:r>
        <w:t>COMP=Compensation side:</w:t>
      </w:r>
      <w:r>
        <w:br/>
        <w:t>0=On geometry.</w:t>
      </w:r>
      <w:r>
        <w:br/>
        <w:t>1=Right side (G41).</w:t>
      </w:r>
      <w:r>
        <w:br/>
        <w:t>2=Left side (G42).</w:t>
      </w:r>
    </w:p>
    <w:p w14:paraId="38700839" w14:textId="77777777" w:rsidR="0001301F" w:rsidRDefault="0001301F" w:rsidP="0001301F">
      <w:pPr>
        <w:numPr>
          <w:ilvl w:val="0"/>
          <w:numId w:val="6"/>
        </w:numPr>
        <w:spacing w:line="240" w:lineRule="auto"/>
      </w:pPr>
      <w:r>
        <w:t>PTYPE=Piercing type:</w:t>
      </w:r>
      <w:r>
        <w:br/>
        <w:t>0=Blind lead in without piercing delay. Contour start</w:t>
      </w:r>
      <w:r>
        <w:br/>
        <w:t>1=Lead in without piercing delay. Can activate DLP</w:t>
      </w:r>
      <w:r>
        <w:br/>
        <w:t>2=Stationary piercing and lead in</w:t>
      </w:r>
      <w:r>
        <w:br/>
        <w:t>3=Circular piercing and lead in.</w:t>
      </w:r>
      <w:r>
        <w:br/>
        <w:t>4=Drilled</w:t>
      </w:r>
      <w:r>
        <w:br/>
        <w:t>5=Air start</w:t>
      </w:r>
      <w:r>
        <w:br/>
        <w:t>6=User</w:t>
      </w:r>
    </w:p>
    <w:p w14:paraId="3CF8468D" w14:textId="77777777" w:rsidR="0001301F" w:rsidRDefault="0001301F" w:rsidP="0001301F">
      <w:pPr>
        <w:numPr>
          <w:ilvl w:val="0"/>
          <w:numId w:val="6"/>
        </w:numPr>
        <w:spacing w:line="240" w:lineRule="auto"/>
      </w:pPr>
      <w:r>
        <w:t>QUA=The start quality.</w:t>
      </w:r>
    </w:p>
    <w:p w14:paraId="1BB772E1" w14:textId="77777777" w:rsidR="0001301F" w:rsidRDefault="0001301F" w:rsidP="0001301F">
      <w:pPr>
        <w:numPr>
          <w:ilvl w:val="0"/>
          <w:numId w:val="6"/>
        </w:numPr>
        <w:spacing w:line="240" w:lineRule="auto"/>
      </w:pPr>
      <w:r>
        <w:t>CLEN=Cutting length. The length of the lead-in and lead out is not included in this value.</w:t>
      </w:r>
    </w:p>
    <w:p w14:paraId="67BEEB8A" w14:textId="77777777" w:rsidR="0001301F" w:rsidRDefault="0001301F" w:rsidP="0001301F">
      <w:pPr>
        <w:numPr>
          <w:ilvl w:val="0"/>
          <w:numId w:val="6"/>
        </w:numPr>
        <w:spacing w:line="240" w:lineRule="auto"/>
      </w:pPr>
      <w:r>
        <w:t>AREA=Area in square mm of the internal or external geometry. 0 if not possible</w:t>
      </w:r>
    </w:p>
    <w:p w14:paraId="225F0A1E" w14:textId="77777777" w:rsidR="0001301F" w:rsidRDefault="0001301F" w:rsidP="0001301F">
      <w:pPr>
        <w:numPr>
          <w:ilvl w:val="0"/>
          <w:numId w:val="6"/>
        </w:numPr>
        <w:spacing w:line="240" w:lineRule="auto"/>
      </w:pPr>
      <w:r>
        <w:t>GEOLEN=Perimeter of the actual internal or external geometry. 0 if not possible</w:t>
      </w:r>
    </w:p>
    <w:p w14:paraId="3313D37A" w14:textId="77777777" w:rsidR="0001301F" w:rsidRDefault="0001301F" w:rsidP="0001301F">
      <w:pPr>
        <w:numPr>
          <w:ilvl w:val="0"/>
          <w:numId w:val="6"/>
        </w:numPr>
        <w:spacing w:line="240" w:lineRule="auto"/>
      </w:pPr>
      <w:r>
        <w:t>LEADNAME=Name of the actual lead.</w:t>
      </w:r>
    </w:p>
    <w:p w14:paraId="1AA4BA1A" w14:textId="77777777" w:rsidR="0001301F" w:rsidRDefault="0001301F" w:rsidP="0001301F">
      <w:pPr>
        <w:numPr>
          <w:ilvl w:val="0"/>
          <w:numId w:val="6"/>
        </w:numPr>
        <w:spacing w:line="240" w:lineRule="auto"/>
      </w:pPr>
      <w:r>
        <w:t>NODENAME=Name of this actual cutting sequence.</w:t>
      </w:r>
    </w:p>
    <w:p w14:paraId="3C843590" w14:textId="77777777" w:rsidR="0001301F" w:rsidRDefault="0001301F" w:rsidP="0001301F">
      <w:pPr>
        <w:numPr>
          <w:ilvl w:val="0"/>
          <w:numId w:val="6"/>
        </w:numPr>
        <w:spacing w:line="240" w:lineRule="auto"/>
      </w:pPr>
      <w:r>
        <w:t>STARTTAN=Start angle of the first geometry direction</w:t>
      </w:r>
    </w:p>
    <w:p w14:paraId="37079F0B" w14:textId="77777777" w:rsidR="0001301F" w:rsidRDefault="0001301F" w:rsidP="0001301F">
      <w:pPr>
        <w:numPr>
          <w:ilvl w:val="0"/>
          <w:numId w:val="6"/>
        </w:numPr>
        <w:spacing w:line="240" w:lineRule="auto"/>
      </w:pPr>
      <w:r>
        <w:t>MINTAN=Maximum geometry angle.</w:t>
      </w:r>
    </w:p>
    <w:p w14:paraId="3A6D38A5" w14:textId="77777777" w:rsidR="0001301F" w:rsidRDefault="0001301F" w:rsidP="0001301F">
      <w:pPr>
        <w:numPr>
          <w:ilvl w:val="0"/>
          <w:numId w:val="6"/>
        </w:numPr>
        <w:spacing w:line="240" w:lineRule="auto"/>
      </w:pPr>
      <w:r>
        <w:t>MAXTAN=Minimum geometry angle.</w:t>
      </w:r>
    </w:p>
    <w:p w14:paraId="0B22EF02" w14:textId="10680C65" w:rsidR="0001301F" w:rsidRDefault="00F5024C" w:rsidP="0001301F">
      <w:pPr>
        <w:numPr>
          <w:ilvl w:val="0"/>
          <w:numId w:val="6"/>
        </w:numPr>
        <w:spacing w:line="240" w:lineRule="auto"/>
      </w:pPr>
      <w:r>
        <w:t>PIERCINGPOS</w:t>
      </w:r>
      <w:r w:rsidR="007E171E">
        <w:t xml:space="preserve"> is a list with the actual piercing point</w:t>
      </w:r>
      <w:r w:rsidR="0001301F">
        <w:t>.</w:t>
      </w:r>
    </w:p>
    <w:p w14:paraId="5637C3C4" w14:textId="77777777" w:rsidR="0001301F" w:rsidRDefault="0001301F" w:rsidP="0001301F">
      <w:pPr>
        <w:numPr>
          <w:ilvl w:val="0"/>
          <w:numId w:val="6"/>
        </w:numPr>
        <w:spacing w:line="240" w:lineRule="auto"/>
      </w:pPr>
      <w:r>
        <w:t>KERFDONE=T is IGEMS has calculated the kerf and we always should use G40 else nil.</w:t>
      </w:r>
    </w:p>
    <w:p w14:paraId="345E1E34" w14:textId="77777777" w:rsidR="0001301F" w:rsidRDefault="0001301F" w:rsidP="0001301F">
      <w:pPr>
        <w:numPr>
          <w:ilvl w:val="0"/>
          <w:numId w:val="6"/>
        </w:numPr>
        <w:spacing w:line="240" w:lineRule="auto"/>
      </w:pPr>
      <w:r>
        <w:t>SPEED=Initial cutting speed, this is the same for end cutting speed</w:t>
      </w:r>
    </w:p>
    <w:p w14:paraId="19B98F3A" w14:textId="77777777" w:rsidR="0001301F" w:rsidRDefault="0001301F" w:rsidP="0001301F">
      <w:pPr>
        <w:numPr>
          <w:ilvl w:val="0"/>
          <w:numId w:val="6"/>
        </w:numPr>
        <w:spacing w:line="240" w:lineRule="auto"/>
      </w:pPr>
      <w:r>
        <w:t>VECTOR=Cutting beam direction (0 0 -</w:t>
      </w:r>
      <w:proofErr w:type="gramStart"/>
      <w:r>
        <w:t>1)=</w:t>
      </w:r>
      <w:proofErr w:type="gramEnd"/>
      <w:r>
        <w:t>Vertical</w:t>
      </w:r>
    </w:p>
    <w:p w14:paraId="7EB871D8" w14:textId="77777777" w:rsidR="0001301F" w:rsidRDefault="0001301F" w:rsidP="0001301F">
      <w:pPr>
        <w:numPr>
          <w:ilvl w:val="0"/>
          <w:numId w:val="6"/>
        </w:numPr>
        <w:spacing w:line="240" w:lineRule="auto"/>
      </w:pPr>
      <w:r>
        <w:t>FLAG=A bit value that controls following</w:t>
      </w:r>
      <w:r>
        <w:br/>
        <w:t>1: Tilted piercing</w:t>
      </w:r>
      <w:r>
        <w:br/>
        <w:t>2: Tilted cutting (bevel mode is top, bottom or advanced)</w:t>
      </w:r>
      <w:r>
        <w:br/>
      </w:r>
      <w:r w:rsidRPr="00A33C74">
        <w:rPr>
          <w:i/>
          <w:sz w:val="14"/>
        </w:rPr>
        <w:t>4: Top bevel (Will later probably be removed)</w:t>
      </w:r>
      <w:r w:rsidRPr="00A33C74">
        <w:rPr>
          <w:i/>
          <w:sz w:val="14"/>
        </w:rPr>
        <w:br/>
        <w:t>8: Bottom bevel (will later probably be removed)</w:t>
      </w:r>
      <w:r w:rsidRPr="00A33C74">
        <w:rPr>
          <w:i/>
          <w:sz w:val="14"/>
        </w:rPr>
        <w:br/>
      </w:r>
      <w:r>
        <w:t>16: This is from 3D-5X</w:t>
      </w:r>
      <w:r w:rsidRPr="00A33C74">
        <w:rPr>
          <w:i/>
          <w:sz w:val="14"/>
        </w:rPr>
        <w:br/>
        <w:t>32: Directional bevel (will later probably be removed)</w:t>
      </w:r>
      <w:r>
        <w:br/>
        <w:t>64: TAC can be used on this geometry.</w:t>
      </w:r>
      <w:r>
        <w:br/>
        <w:t>128: Excepted from speed ramping.</w:t>
      </w:r>
      <w:r>
        <w:br/>
        <w:t>If force 3X cutting in 3D-5X then this value is not 1 and not 2.</w:t>
      </w:r>
    </w:p>
    <w:p w14:paraId="04F45A24" w14:textId="77777777" w:rsidR="0001301F" w:rsidRDefault="0001301F" w:rsidP="0001301F">
      <w:pPr>
        <w:numPr>
          <w:ilvl w:val="0"/>
          <w:numId w:val="6"/>
        </w:numPr>
        <w:spacing w:line="240" w:lineRule="auto"/>
      </w:pPr>
      <w:r>
        <w:t xml:space="preserve">MAXSLOPE=The maximum tilt of the jet for the whole geometry (actual </w:t>
      </w:r>
      <w:proofErr w:type="spellStart"/>
      <w:r>
        <w:t>cuton</w:t>
      </w:r>
      <w:proofErr w:type="spellEnd"/>
      <w:r>
        <w:t>)</w:t>
      </w:r>
    </w:p>
    <w:p w14:paraId="2D32D57F" w14:textId="77777777" w:rsidR="0001301F" w:rsidRDefault="0001301F" w:rsidP="0001301F">
      <w:pPr>
        <w:numPr>
          <w:ilvl w:val="0"/>
          <w:numId w:val="6"/>
        </w:numPr>
        <w:spacing w:line="240" w:lineRule="auto"/>
      </w:pPr>
      <w:r>
        <w:t>DIR=Direction of the cut (In this case it will be the direction of the first object on the geometry)</w:t>
      </w:r>
    </w:p>
    <w:p w14:paraId="12352861" w14:textId="77777777" w:rsidR="0001301F" w:rsidRDefault="0001301F" w:rsidP="0001301F">
      <w:pPr>
        <w:numPr>
          <w:ilvl w:val="0"/>
          <w:numId w:val="6"/>
        </w:numPr>
        <w:spacing w:line="240" w:lineRule="auto"/>
      </w:pPr>
      <w:r>
        <w:t xml:space="preserve">LEADPLAN=This is a vector that describes the plan for the </w:t>
      </w:r>
      <w:proofErr w:type="spellStart"/>
      <w:r>
        <w:t>leadin</w:t>
      </w:r>
      <w:proofErr w:type="spellEnd"/>
      <w:r>
        <w:t>. Useful to define the plan for circular piercing.</w:t>
      </w:r>
    </w:p>
    <w:p w14:paraId="1C5AD068" w14:textId="77777777" w:rsidR="0001301F" w:rsidRDefault="0001301F" w:rsidP="0001301F">
      <w:pPr>
        <w:numPr>
          <w:ilvl w:val="0"/>
          <w:numId w:val="6"/>
        </w:numPr>
        <w:spacing w:line="240" w:lineRule="auto"/>
      </w:pPr>
      <w:r>
        <w:t>VECTORDIRECTION=On 5X-machines with a vertical major axis, it’s important to rotate the C-axis even if secondary axis is in zero degree. This value shows the direction of the jet if the jet is straight.</w:t>
      </w:r>
    </w:p>
    <w:p w14:paraId="62F9DDFA" w14:textId="77777777" w:rsidR="0001301F" w:rsidRDefault="0001301F" w:rsidP="0001301F">
      <w:pPr>
        <w:numPr>
          <w:ilvl w:val="0"/>
          <w:numId w:val="6"/>
        </w:numPr>
        <w:spacing w:line="240" w:lineRule="auto"/>
      </w:pPr>
      <w:r>
        <w:t>APPROATCH This is a value of the length of the approach. This will not be used from 1080.</w:t>
      </w:r>
    </w:p>
    <w:p w14:paraId="26C5A281" w14:textId="77777777" w:rsidR="0001301F" w:rsidRDefault="0001301F" w:rsidP="0001301F">
      <w:pPr>
        <w:numPr>
          <w:ilvl w:val="0"/>
          <w:numId w:val="6"/>
        </w:numPr>
        <w:spacing w:line="240" w:lineRule="auto"/>
      </w:pPr>
      <w:r>
        <w:t>LEADOUTPLAN</w:t>
      </w:r>
      <w:r w:rsidRPr="00AA72B2">
        <w:t xml:space="preserve"> </w:t>
      </w:r>
      <w:r>
        <w:t xml:space="preserve">This is a vector that describes the plan for the </w:t>
      </w:r>
      <w:proofErr w:type="spellStart"/>
      <w:r>
        <w:t>leadout</w:t>
      </w:r>
      <w:proofErr w:type="spellEnd"/>
    </w:p>
    <w:p w14:paraId="06F7EACF" w14:textId="77777777" w:rsidR="0001301F" w:rsidRDefault="0001301F" w:rsidP="0001301F">
      <w:pPr>
        <w:numPr>
          <w:ilvl w:val="0"/>
          <w:numId w:val="6"/>
        </w:numPr>
        <w:spacing w:line="240" w:lineRule="auto"/>
      </w:pPr>
      <w:r>
        <w:t>TOGGLE START REWIND 0=No, 1=Yes. This makes it possible to better control start rotation on vertical major axis cutting head.</w:t>
      </w:r>
    </w:p>
    <w:p w14:paraId="6FF7C6A9" w14:textId="77777777" w:rsidR="0001301F" w:rsidRDefault="0001301F" w:rsidP="0001301F">
      <w:pPr>
        <w:numPr>
          <w:ilvl w:val="0"/>
          <w:numId w:val="6"/>
        </w:numPr>
        <w:spacing w:line="240" w:lineRule="auto"/>
      </w:pPr>
      <w:r>
        <w:t>C-AXIS INITIATION</w:t>
      </w:r>
    </w:p>
    <w:p w14:paraId="0F8D3BD5" w14:textId="1981F8D3" w:rsidR="0001301F" w:rsidRDefault="002328A0" w:rsidP="0001301F">
      <w:pPr>
        <w:numPr>
          <w:ilvl w:val="0"/>
          <w:numId w:val="6"/>
        </w:numPr>
        <w:spacing w:line="240" w:lineRule="auto"/>
      </w:pPr>
      <w:r>
        <w:t>ALLROT (A B C)</w:t>
      </w:r>
    </w:p>
    <w:p w14:paraId="383D065D" w14:textId="78CE3883" w:rsidR="0001301F" w:rsidRDefault="0001301F" w:rsidP="0001301F">
      <w:pPr>
        <w:numPr>
          <w:ilvl w:val="0"/>
          <w:numId w:val="6"/>
        </w:numPr>
        <w:spacing w:line="240" w:lineRule="auto"/>
      </w:pPr>
      <w:bookmarkStart w:id="838" w:name="_$CUTOFF_()"/>
      <w:bookmarkStart w:id="839" w:name="_Toc241996871"/>
      <w:bookmarkEnd w:id="838"/>
      <w:r>
        <w:t xml:space="preserve">LENGTH=This is the cutting length for the </w:t>
      </w:r>
      <w:r w:rsidR="004812F9">
        <w:t>lead-in</w:t>
      </w:r>
      <w:r>
        <w:t>. We need this to calculate the correct speed in 6-axis cutting.</w:t>
      </w:r>
    </w:p>
    <w:p w14:paraId="62786147" w14:textId="4827FA52" w:rsidR="004812F9" w:rsidRDefault="004812F9" w:rsidP="0001301F">
      <w:pPr>
        <w:numPr>
          <w:ilvl w:val="0"/>
          <w:numId w:val="6"/>
        </w:numPr>
        <w:spacing w:line="240" w:lineRule="auto"/>
      </w:pPr>
      <w:r>
        <w:t>ATTRIB is a text attribute that can be entered in the toolpath command Quick. If no attribute is given the argument is an empty string "".</w:t>
      </w:r>
    </w:p>
    <w:bookmarkEnd w:id="839"/>
    <w:p w14:paraId="1829E92A" w14:textId="77777777" w:rsidR="0001301F" w:rsidRDefault="0001301F" w:rsidP="00A71438"/>
    <w:p w14:paraId="1AE2BFC2" w14:textId="77777777" w:rsidR="0001301F" w:rsidRPr="00A71438" w:rsidRDefault="0001301F" w:rsidP="00A71438"/>
    <w:bookmarkStart w:id="840" w:name="_$PART_(&quot;Name&quot;_&quot;Customer&quot;"/>
    <w:bookmarkEnd w:id="840"/>
    <w:p w14:paraId="07E3449B" w14:textId="2F679A9E" w:rsidR="00AD5859" w:rsidRDefault="00AD5859" w:rsidP="00AD5859">
      <w:pPr>
        <w:pStyle w:val="Rubrik3"/>
      </w:pPr>
      <w:r>
        <w:fldChar w:fldCharType="begin"/>
      </w:r>
      <w:r w:rsidR="00245499">
        <w:instrText>HYPERLINK  \l "_$PART_(\"Name\"_\"Customer\"</w:instrText>
      </w:r>
      <w:r>
        <w:fldChar w:fldCharType="separate"/>
      </w:r>
      <w:r w:rsidRPr="00055F6C">
        <w:rPr>
          <w:rStyle w:val="Hyperlnk"/>
          <w:bdr w:val="none" w:sz="0" w:space="0" w:color="auto"/>
        </w:rPr>
        <w:t>$PART</w:t>
      </w:r>
      <w:r>
        <w:fldChar w:fldCharType="end"/>
      </w:r>
      <w:r>
        <w:t xml:space="preserve"> ("Name" "Customer" "Date" Quantity Connected (</w:t>
      </w:r>
      <w:r w:rsidR="00F53E32">
        <w:t>bounding box)</w:t>
      </w:r>
      <w:r w:rsidR="0081224C">
        <w:t xml:space="preserve"> </w:t>
      </w:r>
      <w:proofErr w:type="spellStart"/>
      <w:r w:rsidR="0081224C">
        <w:t>posx</w:t>
      </w:r>
      <w:proofErr w:type="spellEnd"/>
      <w:r w:rsidR="0081224C">
        <w:t xml:space="preserve"> posy rotation</w:t>
      </w:r>
      <w:r w:rsidR="008940FB">
        <w:t xml:space="preserve"> </w:t>
      </w:r>
      <w:proofErr w:type="spellStart"/>
      <w:r w:rsidR="00F53E32">
        <w:t>part</w:t>
      </w:r>
      <w:r w:rsidR="00B40DC5">
        <w:t>nr</w:t>
      </w:r>
      <w:proofErr w:type="spellEnd"/>
      <w:r w:rsidR="00F53E32">
        <w:t xml:space="preserve"> </w:t>
      </w:r>
      <w:proofErr w:type="spellStart"/>
      <w:r w:rsidR="00B40DC5">
        <w:t>pathnr</w:t>
      </w:r>
      <w:proofErr w:type="spellEnd"/>
      <w:r w:rsidR="00B40DC5">
        <w:t xml:space="preserve"> index</w:t>
      </w:r>
      <w:r w:rsidR="00003F72">
        <w:t xml:space="preserve"> 3d-5x</w:t>
      </w:r>
      <w:r>
        <w:t>)</w:t>
      </w:r>
    </w:p>
    <w:p w14:paraId="34CB9A98" w14:textId="77777777" w:rsidR="00F53E32" w:rsidRDefault="00F53E32" w:rsidP="00F53E32">
      <w:pPr>
        <w:pStyle w:val="Liststycke"/>
        <w:numPr>
          <w:ilvl w:val="0"/>
          <w:numId w:val="36"/>
        </w:numPr>
      </w:pPr>
      <w:r>
        <w:t>Name of the part as entered in Create parts</w:t>
      </w:r>
    </w:p>
    <w:p w14:paraId="01F67A1C" w14:textId="77777777" w:rsidR="00F53E32" w:rsidRDefault="00F53E32" w:rsidP="00F53E32">
      <w:pPr>
        <w:pStyle w:val="Liststycke"/>
        <w:numPr>
          <w:ilvl w:val="0"/>
          <w:numId w:val="36"/>
        </w:numPr>
      </w:pPr>
      <w:r>
        <w:t>Customer name as entered in Create parts</w:t>
      </w:r>
    </w:p>
    <w:p w14:paraId="67B7432F" w14:textId="77777777" w:rsidR="00F53E32" w:rsidRDefault="00F53E32" w:rsidP="00F53E32">
      <w:pPr>
        <w:pStyle w:val="Liststycke"/>
        <w:numPr>
          <w:ilvl w:val="0"/>
          <w:numId w:val="36"/>
        </w:numPr>
      </w:pPr>
      <w:r>
        <w:t>Date as entered in Create parts.</w:t>
      </w:r>
    </w:p>
    <w:p w14:paraId="7C99590F" w14:textId="77777777" w:rsidR="00F53E32" w:rsidRDefault="00F53E32" w:rsidP="00F53E32">
      <w:pPr>
        <w:pStyle w:val="Liststycke"/>
        <w:numPr>
          <w:ilvl w:val="0"/>
          <w:numId w:val="36"/>
        </w:numPr>
      </w:pPr>
      <w:r>
        <w:t>Quantity as entered in Create parts.</w:t>
      </w:r>
    </w:p>
    <w:p w14:paraId="21FA9661" w14:textId="77777777" w:rsidR="00F53E32" w:rsidRDefault="00B40DC5" w:rsidP="00F53E32">
      <w:pPr>
        <w:pStyle w:val="Liststycke"/>
        <w:numPr>
          <w:ilvl w:val="0"/>
          <w:numId w:val="36"/>
        </w:numPr>
      </w:pPr>
      <w:r>
        <w:t>Connected is T or nil, T if it’s a part from Organizer.</w:t>
      </w:r>
    </w:p>
    <w:p w14:paraId="2567B984" w14:textId="77777777" w:rsidR="00B40DC5" w:rsidRDefault="00B40DC5" w:rsidP="00F53E32">
      <w:pPr>
        <w:pStyle w:val="Liststycke"/>
        <w:numPr>
          <w:ilvl w:val="0"/>
          <w:numId w:val="36"/>
        </w:numPr>
      </w:pPr>
      <w:r>
        <w:t>Bounding box is a list of 4 reals (x y X Y)</w:t>
      </w:r>
    </w:p>
    <w:p w14:paraId="1744D239" w14:textId="77777777" w:rsidR="00B40DC5" w:rsidRDefault="00B40DC5" w:rsidP="00F53E32">
      <w:pPr>
        <w:pStyle w:val="Liststycke"/>
        <w:numPr>
          <w:ilvl w:val="0"/>
          <w:numId w:val="36"/>
        </w:numPr>
      </w:pPr>
      <w:r>
        <w:t>Position in X</w:t>
      </w:r>
    </w:p>
    <w:p w14:paraId="4641A34F" w14:textId="77777777" w:rsidR="00B40DC5" w:rsidRDefault="00B40DC5" w:rsidP="00F53E32">
      <w:pPr>
        <w:pStyle w:val="Liststycke"/>
        <w:numPr>
          <w:ilvl w:val="0"/>
          <w:numId w:val="36"/>
        </w:numPr>
      </w:pPr>
      <w:r>
        <w:t>Position in Y</w:t>
      </w:r>
    </w:p>
    <w:p w14:paraId="5F22D5EE" w14:textId="77777777" w:rsidR="00B40DC5" w:rsidRDefault="00B40DC5" w:rsidP="00F53E32">
      <w:pPr>
        <w:pStyle w:val="Liststycke"/>
        <w:numPr>
          <w:ilvl w:val="0"/>
          <w:numId w:val="36"/>
        </w:numPr>
      </w:pPr>
      <w:r>
        <w:t>Rotation</w:t>
      </w:r>
    </w:p>
    <w:p w14:paraId="5675E932" w14:textId="77777777" w:rsidR="00B40DC5" w:rsidRDefault="00B40DC5" w:rsidP="00F53E32">
      <w:pPr>
        <w:pStyle w:val="Liststycke"/>
        <w:numPr>
          <w:ilvl w:val="0"/>
          <w:numId w:val="36"/>
        </w:numPr>
      </w:pPr>
      <w:proofErr w:type="spellStart"/>
      <w:r>
        <w:t>Partnr</w:t>
      </w:r>
      <w:proofErr w:type="spellEnd"/>
      <w:r>
        <w:t xml:space="preserve"> is a number that increase for each unique part</w:t>
      </w:r>
    </w:p>
    <w:p w14:paraId="048005EC" w14:textId="77777777" w:rsidR="00B40DC5" w:rsidRDefault="00B40DC5" w:rsidP="00F53E32">
      <w:pPr>
        <w:pStyle w:val="Liststycke"/>
        <w:numPr>
          <w:ilvl w:val="0"/>
          <w:numId w:val="36"/>
        </w:numPr>
      </w:pPr>
      <w:proofErr w:type="spellStart"/>
      <w:r>
        <w:t>Pathnr</w:t>
      </w:r>
      <w:proofErr w:type="spellEnd"/>
      <w:r>
        <w:t xml:space="preserve"> is a number that increase for each unique part</w:t>
      </w:r>
    </w:p>
    <w:p w14:paraId="3E6FF1A5" w14:textId="029C6C51" w:rsidR="00B40DC5" w:rsidRDefault="00B40DC5" w:rsidP="00F53E32">
      <w:pPr>
        <w:pStyle w:val="Liststycke"/>
        <w:numPr>
          <w:ilvl w:val="0"/>
          <w:numId w:val="36"/>
        </w:numPr>
      </w:pPr>
      <w:r>
        <w:t xml:space="preserve">Index start with 0 and increase by one for each new index in the </w:t>
      </w:r>
      <w:proofErr w:type="spellStart"/>
      <w:r>
        <w:t>cutorder</w:t>
      </w:r>
      <w:proofErr w:type="spellEnd"/>
      <w:r>
        <w:t xml:space="preserve"> (</w:t>
      </w:r>
      <w:proofErr w:type="spellStart"/>
      <w:r>
        <w:t>sort_id</w:t>
      </w:r>
      <w:proofErr w:type="spellEnd"/>
      <w:r>
        <w:t>)</w:t>
      </w:r>
      <w:r w:rsidR="00E837BE">
        <w:br/>
        <w:t>If there is inkjet or special marking that are on a part that has no cutting then the index will be set to -1.</w:t>
      </w:r>
    </w:p>
    <w:p w14:paraId="45F405B7" w14:textId="516BCEE3" w:rsidR="00003F72" w:rsidRDefault="00003F72" w:rsidP="00F53E32">
      <w:pPr>
        <w:pStyle w:val="Liststycke"/>
        <w:numPr>
          <w:ilvl w:val="0"/>
          <w:numId w:val="36"/>
        </w:numPr>
      </w:pPr>
      <w:r>
        <w:t xml:space="preserve">This variable can be T or nil and it's </w:t>
      </w:r>
      <w:r w:rsidR="001B548B">
        <w:t>indicated</w:t>
      </w:r>
      <w:r>
        <w:t xml:space="preserve"> if it’s a 3D-5X part or not.</w:t>
      </w:r>
    </w:p>
    <w:p w14:paraId="679628A5" w14:textId="77777777" w:rsidR="00F53E32" w:rsidRDefault="00F53E32" w:rsidP="0081224C"/>
    <w:p w14:paraId="06A23CC1" w14:textId="08E16909" w:rsidR="00AD5859" w:rsidRDefault="009D3BA4" w:rsidP="00AD5859">
      <w:pPr>
        <w:pStyle w:val="Rubrik3"/>
      </w:pPr>
      <w:bookmarkStart w:id="841" w:name="_$RAPID_(X,Y)"/>
      <w:bookmarkStart w:id="842" w:name="_$RAPID_(X,Y,Z,Attrib,_Flag,"/>
      <w:bookmarkStart w:id="843" w:name="_($RAPID_&lt;allpos&gt;_&lt;attrib&gt;"/>
      <w:bookmarkStart w:id="844" w:name="_Hlk33011784"/>
      <w:bookmarkEnd w:id="841"/>
      <w:bookmarkEnd w:id="842"/>
      <w:bookmarkEnd w:id="843"/>
      <w:r>
        <w:t>(</w:t>
      </w:r>
      <w:hyperlink w:anchor="_($RAPID_&lt;allpos&gt;_&lt;attrib&gt;" w:history="1">
        <w:r w:rsidR="00AD5859" w:rsidRPr="00055F6C">
          <w:rPr>
            <w:rStyle w:val="Hyperlnk"/>
            <w:bdr w:val="none" w:sz="0" w:space="0" w:color="auto"/>
          </w:rPr>
          <w:t>$RAPID</w:t>
        </w:r>
      </w:hyperlink>
      <w:r w:rsidR="00AD5859">
        <w:t xml:space="preserve"> </w:t>
      </w:r>
      <w:r w:rsidR="00594FF2">
        <w:t>&lt;</w:t>
      </w:r>
      <w:proofErr w:type="spellStart"/>
      <w:r w:rsidR="00594FF2">
        <w:t>allpos</w:t>
      </w:r>
      <w:proofErr w:type="spellEnd"/>
      <w:r w:rsidR="00594FF2">
        <w:t>&gt;</w:t>
      </w:r>
      <w:r>
        <w:t xml:space="preserve"> &lt;</w:t>
      </w:r>
      <w:proofErr w:type="spellStart"/>
      <w:r>
        <w:t>attrib</w:t>
      </w:r>
      <w:proofErr w:type="spellEnd"/>
      <w:r>
        <w:t>&gt; &lt;</w:t>
      </w:r>
      <w:r w:rsidR="001B548B">
        <w:t>reason</w:t>
      </w:r>
      <w:r>
        <w:t>&gt;</w:t>
      </w:r>
      <w:bookmarkEnd w:id="832"/>
      <w:bookmarkEnd w:id="844"/>
      <w:r w:rsidR="002F1184">
        <w:t>&lt;</w:t>
      </w:r>
      <w:proofErr w:type="spellStart"/>
      <w:r w:rsidR="002F1184">
        <w:t>allrot</w:t>
      </w:r>
      <w:proofErr w:type="spellEnd"/>
      <w:r w:rsidR="002F1184">
        <w:t>&gt;</w:t>
      </w:r>
      <w:r w:rsidR="00B17C55">
        <w:t xml:space="preserve"> &lt;tilted&gt;</w:t>
      </w:r>
      <w:r>
        <w:t>)</w:t>
      </w:r>
    </w:p>
    <w:p w14:paraId="1901606D" w14:textId="77777777" w:rsidR="00AD5859" w:rsidRDefault="00594FF2" w:rsidP="00A8574D">
      <w:pPr>
        <w:numPr>
          <w:ilvl w:val="0"/>
          <w:numId w:val="3"/>
        </w:numPr>
        <w:spacing w:line="240" w:lineRule="auto"/>
      </w:pPr>
      <w:proofErr w:type="spellStart"/>
      <w:r>
        <w:t>Allpos</w:t>
      </w:r>
      <w:proofErr w:type="spellEnd"/>
      <w:r>
        <w:t xml:space="preserve"> is a list of X Y Z that describe the target point of the movement</w:t>
      </w:r>
      <w:r w:rsidR="00AD5859">
        <w:t>.</w:t>
      </w:r>
    </w:p>
    <w:p w14:paraId="64DD04CC" w14:textId="7F282E09" w:rsidR="00AD5859" w:rsidRDefault="001B548B" w:rsidP="00E868A6">
      <w:pPr>
        <w:numPr>
          <w:ilvl w:val="0"/>
          <w:numId w:val="3"/>
        </w:numPr>
        <w:spacing w:line="240" w:lineRule="auto"/>
      </w:pPr>
      <w:proofErr w:type="spellStart"/>
      <w:r>
        <w:t>Attrib</w:t>
      </w:r>
      <w:proofErr w:type="spellEnd"/>
      <w:r w:rsidR="00AD5859">
        <w:t>=Coming from Start Rapids in cut order command. Normally nil</w:t>
      </w:r>
    </w:p>
    <w:p w14:paraId="0E0DDFBA" w14:textId="2C8B7B28" w:rsidR="00AD5859" w:rsidRDefault="001B548B" w:rsidP="00E868A6">
      <w:pPr>
        <w:numPr>
          <w:ilvl w:val="0"/>
          <w:numId w:val="3"/>
        </w:numPr>
        <w:spacing w:line="240" w:lineRule="auto"/>
      </w:pPr>
      <w:r>
        <w:t>Reason</w:t>
      </w:r>
      <w:r w:rsidR="00AD5859">
        <w:t>:</w:t>
      </w:r>
      <w:r w:rsidR="00C65D7D">
        <w:br/>
      </w:r>
      <w:r w:rsidR="00AD5859">
        <w:t xml:space="preserve">0=Normal cut </w:t>
      </w:r>
      <w:proofErr w:type="gramStart"/>
      <w:r w:rsidR="00F201F7">
        <w:t>The</w:t>
      </w:r>
      <w:proofErr w:type="gramEnd"/>
      <w:r w:rsidR="00F201F7">
        <w:t xml:space="preserve"> Z-value should be taken from strategy</w:t>
      </w:r>
      <w:r w:rsidR="00C65D7D">
        <w:br/>
      </w:r>
      <w:r w:rsidR="00AD5859">
        <w:t>1=</w:t>
      </w:r>
      <w:r w:rsidR="008B02FE">
        <w:t>Extra rapid in 2D</w:t>
      </w:r>
      <w:r w:rsidR="00AD5859">
        <w:t xml:space="preserve"> </w:t>
      </w:r>
      <w:r w:rsidR="00C65D7D">
        <w:br/>
      </w:r>
      <w:r w:rsidR="00847F9E">
        <w:t>2=Rapids between parts in 2D and 3D-5X mode</w:t>
      </w:r>
      <w:r w:rsidR="00C65D7D">
        <w:br/>
        <w:t>3=</w:t>
      </w:r>
      <w:r w:rsidR="00F201F7">
        <w:t>Is not used any more. It was in IGEMS1</w:t>
      </w:r>
      <w:r w:rsidR="00C65D7D">
        <w:br/>
      </w:r>
      <w:r w:rsidR="00847F9E">
        <w:t>4=</w:t>
      </w:r>
      <w:r w:rsidR="008B02FE">
        <w:t>R</w:t>
      </w:r>
      <w:r w:rsidR="00AD5859">
        <w:t>apid</w:t>
      </w:r>
      <w:r w:rsidR="008B02FE">
        <w:t>s</w:t>
      </w:r>
      <w:r w:rsidR="00AD5859">
        <w:t xml:space="preserve"> in 3D-5X</w:t>
      </w:r>
      <w:r w:rsidR="00F201F7">
        <w:t xml:space="preserve"> use the Z-value</w:t>
      </w:r>
      <w:r w:rsidR="00F201F7">
        <w:br/>
        <w:t>5=Similar as $reason 0 but the Z-value are already calculated and should be used.</w:t>
      </w:r>
    </w:p>
    <w:p w14:paraId="66B80700" w14:textId="77777777" w:rsidR="00F201F7" w:rsidRDefault="00F201F7" w:rsidP="00F201F7">
      <w:pPr>
        <w:spacing w:line="240" w:lineRule="auto"/>
        <w:ind w:left="360"/>
      </w:pPr>
    </w:p>
    <w:p w14:paraId="454C9F56" w14:textId="4A873F9B" w:rsidR="00AD5859" w:rsidRDefault="002F1184" w:rsidP="00E868A6">
      <w:pPr>
        <w:numPr>
          <w:ilvl w:val="0"/>
          <w:numId w:val="3"/>
        </w:numPr>
        <w:spacing w:line="240" w:lineRule="auto"/>
      </w:pPr>
      <w:proofErr w:type="spellStart"/>
      <w:r>
        <w:t>Allrot</w:t>
      </w:r>
      <w:proofErr w:type="spellEnd"/>
      <w:r>
        <w:t xml:space="preserve"> is a list of motor rotations for A B and C axis</w:t>
      </w:r>
      <w:r w:rsidR="00AD5859">
        <w:t>.</w:t>
      </w:r>
    </w:p>
    <w:p w14:paraId="3318249D" w14:textId="77777777" w:rsidR="00B17C55" w:rsidRDefault="00B17C55" w:rsidP="00B17C55">
      <w:pPr>
        <w:pStyle w:val="Liststycke"/>
      </w:pPr>
    </w:p>
    <w:p w14:paraId="41A00622" w14:textId="56BFEB84" w:rsidR="00B17C55" w:rsidRDefault="00B17C55" w:rsidP="00E868A6">
      <w:pPr>
        <w:numPr>
          <w:ilvl w:val="0"/>
          <w:numId w:val="3"/>
        </w:numPr>
        <w:spacing w:line="240" w:lineRule="auto"/>
      </w:pPr>
      <w:r>
        <w:t>Tilted is T if next piercing has a tilted piercing. On some kinematics it's important to know if the major axis should be rotated even if the piercing is straight (Flow XD, Apex 60)</w:t>
      </w:r>
    </w:p>
    <w:p w14:paraId="27898BFF" w14:textId="77777777" w:rsidR="002F1184" w:rsidRDefault="002F1184" w:rsidP="00AD5859">
      <w:pPr>
        <w:spacing w:line="240" w:lineRule="auto"/>
        <w:rPr>
          <w:b/>
        </w:rPr>
      </w:pPr>
    </w:p>
    <w:p w14:paraId="664FD52B" w14:textId="1683AF86" w:rsidR="00E26F60" w:rsidRDefault="00FC2837" w:rsidP="00AD5859">
      <w:pPr>
        <w:spacing w:line="240" w:lineRule="auto"/>
        <w:rPr>
          <w:bCs/>
        </w:rPr>
      </w:pPr>
      <w:r w:rsidRPr="004532FF">
        <w:rPr>
          <w:b/>
        </w:rPr>
        <w:t>Example in</w:t>
      </w:r>
      <w:r w:rsidR="00E26F60" w:rsidRPr="004532FF">
        <w:rPr>
          <w:b/>
        </w:rPr>
        <w:t xml:space="preserve"> 2D mode:</w:t>
      </w:r>
      <w:r w:rsidR="00E26F60">
        <w:rPr>
          <w:bCs/>
        </w:rPr>
        <w:br/>
      </w:r>
      <w:r w:rsidRPr="00FC2837">
        <w:rPr>
          <w:bCs/>
        </w:rPr>
        <w:t>($RAPID '(79.145243 101.5 10) nil 0 '(0 0 0))</w:t>
      </w:r>
    </w:p>
    <w:p w14:paraId="23A2A6A1" w14:textId="3E7DF2CF" w:rsidR="00FC2837" w:rsidRDefault="00FC2837" w:rsidP="00AD5859">
      <w:pPr>
        <w:spacing w:line="240" w:lineRule="auto"/>
        <w:rPr>
          <w:bCs/>
        </w:rPr>
      </w:pPr>
      <w:r w:rsidRPr="00FC2837">
        <w:rPr>
          <w:bCs/>
        </w:rPr>
        <w:t>($CUTON '(79.526243 100.381 10)</w:t>
      </w:r>
      <w:r>
        <w:rPr>
          <w:bCs/>
        </w:rPr>
        <w:t xml:space="preserve"> </w:t>
      </w:r>
      <w:r w:rsidR="004532FF">
        <w:rPr>
          <w:bCs/>
        </w:rPr>
        <w:t xml:space="preserve">&lt;many </w:t>
      </w:r>
      <w:r>
        <w:rPr>
          <w:bCs/>
        </w:rPr>
        <w:t>arguments between</w:t>
      </w:r>
      <w:r w:rsidR="004532FF">
        <w:rPr>
          <w:bCs/>
        </w:rPr>
        <w:t>&gt;</w:t>
      </w:r>
      <w:r>
        <w:rPr>
          <w:bCs/>
        </w:rPr>
        <w:t xml:space="preserve"> </w:t>
      </w:r>
      <w:r w:rsidRPr="00FC2837">
        <w:rPr>
          <w:bCs/>
        </w:rPr>
        <w:t>'(79.145243 101.5 10)</w:t>
      </w:r>
    </w:p>
    <w:p w14:paraId="7F156C56" w14:textId="57D8E8D6" w:rsidR="00FC2837" w:rsidRDefault="00FC2837" w:rsidP="00AD5859">
      <w:pPr>
        <w:spacing w:line="240" w:lineRule="auto"/>
        <w:rPr>
          <w:bCs/>
        </w:rPr>
      </w:pPr>
      <w:r>
        <w:rPr>
          <w:bCs/>
        </w:rPr>
        <w:t>The $RAPID before the $CUTON have always the same &lt;</w:t>
      </w:r>
      <w:proofErr w:type="spellStart"/>
      <w:r>
        <w:rPr>
          <w:bCs/>
        </w:rPr>
        <w:t>allpos</w:t>
      </w:r>
      <w:proofErr w:type="spellEnd"/>
      <w:r>
        <w:rPr>
          <w:bCs/>
        </w:rPr>
        <w:t>&gt; as the &lt;</w:t>
      </w:r>
      <w:proofErr w:type="spellStart"/>
      <w:r w:rsidR="00847F9E">
        <w:rPr>
          <w:bCs/>
        </w:rPr>
        <w:t>init</w:t>
      </w:r>
      <w:r>
        <w:rPr>
          <w:bCs/>
        </w:rPr>
        <w:t>pos</w:t>
      </w:r>
      <w:proofErr w:type="spellEnd"/>
      <w:r>
        <w:rPr>
          <w:bCs/>
        </w:rPr>
        <w:t>&gt; argument in $CUTON.</w:t>
      </w:r>
      <w:r w:rsidR="004532FF">
        <w:rPr>
          <w:bCs/>
        </w:rPr>
        <w:br/>
      </w:r>
      <w:r>
        <w:rPr>
          <w:bCs/>
        </w:rPr>
        <w:t>The Z value in &lt;</w:t>
      </w:r>
      <w:proofErr w:type="spellStart"/>
      <w:r>
        <w:rPr>
          <w:bCs/>
        </w:rPr>
        <w:t>allpos</w:t>
      </w:r>
      <w:proofErr w:type="spellEnd"/>
      <w:r>
        <w:rPr>
          <w:bCs/>
        </w:rPr>
        <w:t>&gt; should be replaced by the values from the strategy.</w:t>
      </w:r>
    </w:p>
    <w:p w14:paraId="7CA889A2" w14:textId="2C7DF3B6" w:rsidR="00FC2837" w:rsidRDefault="00FC2837" w:rsidP="00AD5859">
      <w:pPr>
        <w:spacing w:line="240" w:lineRule="auto"/>
        <w:rPr>
          <w:bCs/>
        </w:rPr>
      </w:pPr>
    </w:p>
    <w:p w14:paraId="76FB5C3D" w14:textId="3E31E093" w:rsidR="004532FF" w:rsidRPr="004532FF" w:rsidRDefault="004532FF" w:rsidP="00AD5859">
      <w:pPr>
        <w:spacing w:line="240" w:lineRule="auto"/>
        <w:rPr>
          <w:b/>
        </w:rPr>
      </w:pPr>
      <w:r w:rsidRPr="004532FF">
        <w:rPr>
          <w:b/>
        </w:rPr>
        <w:t>Example in 3D-5X mode:</w:t>
      </w:r>
    </w:p>
    <w:p w14:paraId="43A296B9" w14:textId="0D9EE401" w:rsidR="004532FF" w:rsidRPr="004532FF" w:rsidRDefault="004532FF" w:rsidP="004532FF">
      <w:pPr>
        <w:spacing w:line="240" w:lineRule="auto"/>
        <w:rPr>
          <w:bCs/>
        </w:rPr>
      </w:pPr>
      <w:r w:rsidRPr="004532FF">
        <w:rPr>
          <w:bCs/>
        </w:rPr>
        <w:t>($RAPID '(18.068505 13.980557 110) nil 4 '(0 0 0))</w:t>
      </w:r>
    </w:p>
    <w:p w14:paraId="2438FF12" w14:textId="4710BE92" w:rsidR="004532FF" w:rsidRDefault="004532FF" w:rsidP="004532FF">
      <w:pPr>
        <w:spacing w:line="240" w:lineRule="auto"/>
        <w:rPr>
          <w:bCs/>
        </w:rPr>
      </w:pPr>
      <w:r w:rsidRPr="004532FF">
        <w:rPr>
          <w:bCs/>
        </w:rPr>
        <w:t>($CUTON '(18.068505 10.980557 10)</w:t>
      </w:r>
      <w:r>
        <w:rPr>
          <w:bCs/>
        </w:rPr>
        <w:t xml:space="preserve"> &lt;many arguments between&gt;</w:t>
      </w:r>
      <w:r w:rsidRPr="004532FF">
        <w:rPr>
          <w:bCs/>
        </w:rPr>
        <w:t xml:space="preserve"> '(18.068505 13.980557 10)</w:t>
      </w:r>
    </w:p>
    <w:p w14:paraId="19312834" w14:textId="77777777" w:rsidR="00E26F60" w:rsidRDefault="00E26F60" w:rsidP="00AD5859">
      <w:pPr>
        <w:spacing w:line="240" w:lineRule="auto"/>
      </w:pPr>
    </w:p>
    <w:p w14:paraId="791DF2DA" w14:textId="77777777" w:rsidR="00AD5859" w:rsidRDefault="00AD5859" w:rsidP="00AD5859">
      <w:pPr>
        <w:spacing w:line="240" w:lineRule="auto"/>
      </w:pPr>
    </w:p>
    <w:bookmarkStart w:id="845" w:name="_$ROTAX_(vector,_time"/>
    <w:bookmarkEnd w:id="845"/>
    <w:p w14:paraId="0CFA90E8" w14:textId="1DE78F47" w:rsidR="002404C4" w:rsidRDefault="002404C4" w:rsidP="002404C4">
      <w:pPr>
        <w:pStyle w:val="Rubrik3"/>
      </w:pPr>
      <w:r>
        <w:fldChar w:fldCharType="begin"/>
      </w:r>
      <w:r w:rsidR="00245499">
        <w:instrText>HYPERLINK  \l "_$ROTAX_(vector,_time"</w:instrText>
      </w:r>
      <w:r>
        <w:fldChar w:fldCharType="separate"/>
      </w:r>
      <w:r w:rsidRPr="002404C4">
        <w:rPr>
          <w:rStyle w:val="Hyperlnk"/>
          <w:bdr w:val="none" w:sz="0" w:space="0" w:color="auto"/>
        </w:rPr>
        <w:t>$ROTAX</w:t>
      </w:r>
      <w:r>
        <w:fldChar w:fldCharType="end"/>
      </w:r>
      <w:r>
        <w:t xml:space="preserve"> (vector, time in minutes, vector direction, </w:t>
      </w:r>
      <w:proofErr w:type="spellStart"/>
      <w:r>
        <w:t>crot</w:t>
      </w:r>
      <w:proofErr w:type="spellEnd"/>
      <w:r w:rsidR="007006F2">
        <w:t>, speed in mm/min</w:t>
      </w:r>
      <w:r>
        <w:t>)</w:t>
      </w:r>
    </w:p>
    <w:p w14:paraId="0395C391" w14:textId="77777777" w:rsidR="002404C4" w:rsidRDefault="002404C4" w:rsidP="002404C4">
      <w:r>
        <w:t xml:space="preserve">This function is called </w:t>
      </w:r>
    </w:p>
    <w:p w14:paraId="237C3665" w14:textId="482D8CB1" w:rsidR="002404C4" w:rsidRDefault="002404C4" w:rsidP="002404C4"/>
    <w:p w14:paraId="167B39BF" w14:textId="1A3A0169" w:rsidR="00AF62D2" w:rsidRPr="00F132B6" w:rsidRDefault="00AF62D2" w:rsidP="002404C4">
      <w:r>
        <w:t xml:space="preserve">$TOOLDOWN </w:t>
      </w:r>
    </w:p>
    <w:p w14:paraId="6F3F7450" w14:textId="77777777" w:rsidR="00AD5859" w:rsidRDefault="00AD5859" w:rsidP="00AD5859">
      <w:pPr>
        <w:spacing w:line="240" w:lineRule="auto"/>
      </w:pPr>
    </w:p>
    <w:bookmarkStart w:id="846" w:name="_$LINE_(X,_Y,"/>
    <w:bookmarkStart w:id="847" w:name="_$LINE_(&lt;allpos&gt;,_FLAG,"/>
    <w:bookmarkStart w:id="848" w:name="_Toc241996868"/>
    <w:bookmarkStart w:id="849" w:name="_Hlk495916570"/>
    <w:bookmarkStart w:id="850" w:name="_Hlk42535891"/>
    <w:bookmarkStart w:id="851" w:name="_Hlk42536165"/>
    <w:bookmarkEnd w:id="846"/>
    <w:bookmarkEnd w:id="847"/>
    <w:p w14:paraId="705E2708" w14:textId="588E37A8" w:rsidR="00AD5859" w:rsidRPr="00D33CD2" w:rsidRDefault="00AD5859" w:rsidP="00AD5859">
      <w:pPr>
        <w:pStyle w:val="Rubrik3"/>
      </w:pPr>
      <w:r>
        <w:rPr>
          <w:lang w:val="sv-SE"/>
        </w:rPr>
        <w:fldChar w:fldCharType="begin"/>
      </w:r>
      <w:r w:rsidR="00245499" w:rsidRPr="00245499">
        <w:instrText>HYPERLINK  \l "_$LINE_(&lt;allpos&gt;,_FLAG,"</w:instrText>
      </w:r>
      <w:r>
        <w:rPr>
          <w:lang w:val="sv-SE"/>
        </w:rPr>
      </w:r>
      <w:r>
        <w:rPr>
          <w:lang w:val="sv-SE"/>
        </w:rPr>
        <w:fldChar w:fldCharType="separate"/>
      </w:r>
      <w:r w:rsidRPr="00D33CD2">
        <w:rPr>
          <w:rStyle w:val="Hyperlnk"/>
          <w:bdr w:val="none" w:sz="0" w:space="0" w:color="auto"/>
        </w:rPr>
        <w:t>$LINE</w:t>
      </w:r>
      <w:r>
        <w:rPr>
          <w:lang w:val="sv-SE"/>
        </w:rPr>
        <w:fldChar w:fldCharType="end"/>
      </w:r>
      <w:r w:rsidRPr="00D33CD2">
        <w:t xml:space="preserve"> (</w:t>
      </w:r>
      <w:r w:rsidR="00594FF2">
        <w:t>&lt;</w:t>
      </w:r>
      <w:proofErr w:type="spellStart"/>
      <w:r w:rsidR="00594FF2">
        <w:t>allpos</w:t>
      </w:r>
      <w:proofErr w:type="spellEnd"/>
      <w:r w:rsidR="00594FF2">
        <w:t>&gt;</w:t>
      </w:r>
      <w:r w:rsidRPr="00D33CD2">
        <w:t xml:space="preserve">, FLAG, FSTART, FEND, DELTA, VECTOR, STARTDIR, </w:t>
      </w:r>
      <w:proofErr w:type="spellStart"/>
      <w:r w:rsidR="00692D2F">
        <w:t>allrot</w:t>
      </w:r>
      <w:proofErr w:type="spellEnd"/>
      <w:r w:rsidRPr="00D33CD2">
        <w:t>, LENGTH)</w:t>
      </w:r>
      <w:bookmarkEnd w:id="848"/>
    </w:p>
    <w:p w14:paraId="670C556A" w14:textId="77777777" w:rsidR="00594FF2" w:rsidRDefault="00594FF2" w:rsidP="00594FF2">
      <w:pPr>
        <w:numPr>
          <w:ilvl w:val="0"/>
          <w:numId w:val="4"/>
        </w:numPr>
        <w:spacing w:line="240" w:lineRule="auto"/>
      </w:pPr>
      <w:bookmarkStart w:id="852" w:name="_Hlk495916562"/>
      <w:bookmarkEnd w:id="849"/>
      <w:proofErr w:type="spellStart"/>
      <w:r>
        <w:t>Allpos</w:t>
      </w:r>
      <w:proofErr w:type="spellEnd"/>
      <w:r>
        <w:t xml:space="preserve"> is a list of X Y Z that describe the target point of the movement.</w:t>
      </w:r>
    </w:p>
    <w:p w14:paraId="5F35B8EB" w14:textId="77777777" w:rsidR="00AD5859" w:rsidRDefault="00AD5859" w:rsidP="00E868A6">
      <w:pPr>
        <w:numPr>
          <w:ilvl w:val="0"/>
          <w:numId w:val="4"/>
        </w:numPr>
        <w:spacing w:line="240" w:lineRule="auto"/>
      </w:pPr>
      <w:r>
        <w:t>FLAG is a bit coded value with following meaning:</w:t>
      </w:r>
      <w:r>
        <w:br/>
        <w:t>1=Belongs to a lead in movement.</w:t>
      </w:r>
      <w:r>
        <w:br/>
        <w:t>2=Belongs to a lead out movement.</w:t>
      </w:r>
      <w:r>
        <w:br/>
        <w:t>4=Belongs to a marking movement.</w:t>
      </w:r>
      <w:r>
        <w:br/>
        <w:t>8=Belongs to a circular piercing.</w:t>
      </w:r>
      <w:r>
        <w:br/>
        <w:t>16=Belongs to a loop segment</w:t>
      </w:r>
      <w:r>
        <w:br/>
        <w:t>32= If the line belongs to approach or retract movement</w:t>
      </w:r>
      <w:r>
        <w:br/>
        <w:t>64=If the line is generated by the $CLINE function.</w:t>
      </w:r>
      <w:r>
        <w:br/>
        <w:t>128=If the line</w:t>
      </w:r>
      <w:r>
        <w:tab/>
        <w:t xml:space="preserve"> belongs to special marking.</w:t>
      </w:r>
    </w:p>
    <w:bookmarkEnd w:id="850"/>
    <w:bookmarkEnd w:id="852"/>
    <w:p w14:paraId="2B04016A" w14:textId="77777777" w:rsidR="00AD5859" w:rsidRDefault="00AD5859" w:rsidP="00E868A6">
      <w:pPr>
        <w:numPr>
          <w:ilvl w:val="0"/>
          <w:numId w:val="4"/>
        </w:numPr>
        <w:spacing w:line="240" w:lineRule="auto"/>
      </w:pPr>
      <w:r>
        <w:t>FSTART=The cutting speed in the start of the object</w:t>
      </w:r>
    </w:p>
    <w:p w14:paraId="53B70484" w14:textId="77777777" w:rsidR="00AD5859" w:rsidRDefault="00AD5859" w:rsidP="00E868A6">
      <w:pPr>
        <w:numPr>
          <w:ilvl w:val="0"/>
          <w:numId w:val="4"/>
        </w:numPr>
        <w:spacing w:line="240" w:lineRule="auto"/>
      </w:pPr>
      <w:r>
        <w:t>FEND=The cutting speed at the end of the object. Note this value is used only if the interpolation is controlled by the CNC, in other case the value may be 0.</w:t>
      </w:r>
    </w:p>
    <w:p w14:paraId="2F3520F5" w14:textId="77777777" w:rsidR="00AD5859" w:rsidRDefault="00AD5859" w:rsidP="00E868A6">
      <w:pPr>
        <w:numPr>
          <w:ilvl w:val="0"/>
          <w:numId w:val="4"/>
        </w:numPr>
        <w:spacing w:line="240" w:lineRule="auto"/>
      </w:pPr>
      <w:r>
        <w:t>DELTA=Tangential changes in direction to next object. The value is in radians between +PI to –PI. If the value is negative than the cutting direction will be changed in CW direction, if its positive then it will be changed in CCW direction.</w:t>
      </w:r>
    </w:p>
    <w:p w14:paraId="243E2B27" w14:textId="77777777" w:rsidR="00AD5859" w:rsidRDefault="00AD5859" w:rsidP="00E868A6">
      <w:pPr>
        <w:numPr>
          <w:ilvl w:val="0"/>
          <w:numId w:val="4"/>
        </w:numPr>
        <w:spacing w:line="240" w:lineRule="auto"/>
      </w:pPr>
      <w:r>
        <w:t>This is the Jet direction vector.</w:t>
      </w:r>
    </w:p>
    <w:p w14:paraId="000A29F9" w14:textId="77777777" w:rsidR="00AD5859" w:rsidRDefault="00AD5859" w:rsidP="00E868A6">
      <w:pPr>
        <w:numPr>
          <w:ilvl w:val="0"/>
          <w:numId w:val="4"/>
        </w:numPr>
        <w:spacing w:line="240" w:lineRule="auto"/>
      </w:pPr>
      <w:r>
        <w:t xml:space="preserve">This is the cutting direction of the </w:t>
      </w:r>
      <w:proofErr w:type="gramStart"/>
      <w:r>
        <w:t>line.(</w:t>
      </w:r>
      <w:proofErr w:type="gramEnd"/>
      <w:r>
        <w:t xml:space="preserve"> Be sure to add the rotation of the part)</w:t>
      </w:r>
    </w:p>
    <w:bookmarkEnd w:id="851"/>
    <w:p w14:paraId="20F8EEC8" w14:textId="77777777" w:rsidR="00AD5859" w:rsidRDefault="00AD5859" w:rsidP="00E868A6">
      <w:pPr>
        <w:numPr>
          <w:ilvl w:val="0"/>
          <w:numId w:val="4"/>
        </w:numPr>
        <w:spacing w:line="240" w:lineRule="auto"/>
      </w:pPr>
      <w:r>
        <w:t>VECTORDIRECTION=On 5X-machines with a vertical major axis, it’s important to rotate the C-axis even if secondary axis is in zero degree. This value shows the direction of the jet if the jet is straight</w:t>
      </w:r>
    </w:p>
    <w:p w14:paraId="08ED206A" w14:textId="0F293D1A" w:rsidR="00AD5859" w:rsidRDefault="00692D2F" w:rsidP="00E868A6">
      <w:pPr>
        <w:numPr>
          <w:ilvl w:val="0"/>
          <w:numId w:val="4"/>
        </w:numPr>
        <w:spacing w:line="240" w:lineRule="auto"/>
      </w:pPr>
      <w:proofErr w:type="spellStart"/>
      <w:r>
        <w:t>allrot</w:t>
      </w:r>
      <w:proofErr w:type="spellEnd"/>
      <w:r w:rsidR="00AD5859">
        <w:t xml:space="preserve">=The </w:t>
      </w:r>
      <w:r>
        <w:t>position of a b c</w:t>
      </w:r>
    </w:p>
    <w:p w14:paraId="0C0134A3" w14:textId="77777777" w:rsidR="00AD5859" w:rsidRDefault="00AD5859" w:rsidP="00E868A6">
      <w:pPr>
        <w:numPr>
          <w:ilvl w:val="0"/>
          <w:numId w:val="4"/>
        </w:numPr>
        <w:spacing w:line="240" w:lineRule="auto"/>
      </w:pPr>
      <w:r>
        <w:t>LENGTH=This is the cutting length for the movement. We need this to calculate the correct speed in 6-axis cutting.</w:t>
      </w:r>
    </w:p>
    <w:bookmarkStart w:id="853" w:name="_$ARC_(X,_Y,"/>
    <w:bookmarkStart w:id="854" w:name="_$CUTON_(X,_Y,"/>
    <w:bookmarkStart w:id="855" w:name="_$CUTOFF_(TYPE_X"/>
    <w:bookmarkStart w:id="856" w:name="_$PPIERCING_(X,_"/>
    <w:bookmarkStart w:id="857" w:name="_$HOLE(X_Y,_TYPE"/>
    <w:bookmarkStart w:id="858" w:name="_$HOLE(X_Y_Z"/>
    <w:bookmarkStart w:id="859" w:name="_$HOLE(&lt;allpos&gt;_TYPE_RADIUS"/>
    <w:bookmarkEnd w:id="853"/>
    <w:bookmarkEnd w:id="854"/>
    <w:bookmarkEnd w:id="855"/>
    <w:bookmarkEnd w:id="856"/>
    <w:bookmarkEnd w:id="857"/>
    <w:bookmarkEnd w:id="858"/>
    <w:bookmarkEnd w:id="859"/>
    <w:p w14:paraId="254D188C" w14:textId="7E8D9872" w:rsidR="00AD5859" w:rsidRDefault="00AD5859" w:rsidP="00AD5859">
      <w:pPr>
        <w:pStyle w:val="Rubrik3"/>
      </w:pPr>
      <w:r>
        <w:fldChar w:fldCharType="begin"/>
      </w:r>
      <w:r w:rsidR="00245499">
        <w:instrText>HYPERLINK  \l "_$HOLE(&lt;allpos&gt;_TYPE_RADIUS"</w:instrText>
      </w:r>
      <w:r>
        <w:fldChar w:fldCharType="separate"/>
      </w:r>
      <w:r w:rsidRPr="00055F6C">
        <w:rPr>
          <w:rStyle w:val="Hyperlnk"/>
          <w:bdr w:val="none" w:sz="0" w:space="0" w:color="auto"/>
        </w:rPr>
        <w:t>$HOLE</w:t>
      </w:r>
      <w:r>
        <w:fldChar w:fldCharType="end"/>
      </w:r>
      <w:r>
        <w:t>(</w:t>
      </w:r>
      <w:r w:rsidR="00594FF2">
        <w:t>&lt;</w:t>
      </w:r>
      <w:proofErr w:type="spellStart"/>
      <w:r w:rsidR="00594FF2">
        <w:t>allpos</w:t>
      </w:r>
      <w:proofErr w:type="spellEnd"/>
      <w:r w:rsidR="00594FF2">
        <w:t>&gt;</w:t>
      </w:r>
      <w:r>
        <w:t xml:space="preserve"> TYPE RADIUS ATTRIB QUALITY)</w:t>
      </w:r>
    </w:p>
    <w:p w14:paraId="19B389B4" w14:textId="77777777" w:rsidR="00594FF2" w:rsidRDefault="00594FF2" w:rsidP="00594FF2">
      <w:pPr>
        <w:pStyle w:val="Liststycke"/>
        <w:numPr>
          <w:ilvl w:val="0"/>
          <w:numId w:val="39"/>
        </w:numPr>
        <w:spacing w:line="240" w:lineRule="auto"/>
      </w:pPr>
      <w:proofErr w:type="spellStart"/>
      <w:r>
        <w:t>Allpos</w:t>
      </w:r>
      <w:proofErr w:type="spellEnd"/>
      <w:r>
        <w:t xml:space="preserve"> is a list of X Y Z that describe the target point of the movement.</w:t>
      </w:r>
    </w:p>
    <w:p w14:paraId="17B685E0" w14:textId="77777777" w:rsidR="00AD5859" w:rsidRDefault="00AD5859" w:rsidP="00594FF2">
      <w:pPr>
        <w:pStyle w:val="Liststycke"/>
        <w:numPr>
          <w:ilvl w:val="0"/>
          <w:numId w:val="39"/>
        </w:numPr>
      </w:pPr>
      <w:r>
        <w:t>TYPE=Can be 5 different types: 0=Drilling, 1=Mark</w:t>
      </w:r>
      <w:r w:rsidR="00E75967">
        <w:t>ing</w:t>
      </w:r>
      <w:r>
        <w:t>, 2=Circular Piercing, 3=HQCH, 4=Stationary</w:t>
      </w:r>
    </w:p>
    <w:p w14:paraId="503AA0CA" w14:textId="77777777" w:rsidR="00AD5859" w:rsidRDefault="00AD5859" w:rsidP="00594FF2">
      <w:pPr>
        <w:pStyle w:val="Liststycke"/>
        <w:numPr>
          <w:ilvl w:val="0"/>
          <w:numId w:val="39"/>
        </w:numPr>
      </w:pPr>
      <w:r>
        <w:t>ATTRIB= The text value in the hole command. Can be "" if no text given.</w:t>
      </w:r>
    </w:p>
    <w:p w14:paraId="74374AFC" w14:textId="77777777" w:rsidR="00AD5859" w:rsidRDefault="00AD5859" w:rsidP="00594FF2">
      <w:pPr>
        <w:pStyle w:val="Liststycke"/>
        <w:numPr>
          <w:ilvl w:val="0"/>
          <w:numId w:val="39"/>
        </w:numPr>
      </w:pPr>
      <w:r>
        <w:t>QUALITY=This is not activated in the dialog and will be used to have different quality's in HQCH</w:t>
      </w:r>
    </w:p>
    <w:bookmarkStart w:id="860" w:name="_$HQCHAWJ_(X_Y"/>
    <w:bookmarkEnd w:id="860"/>
    <w:p w14:paraId="08448B14" w14:textId="1F9B1D27" w:rsidR="00AD5859" w:rsidRDefault="00AD5859" w:rsidP="00AD5859">
      <w:pPr>
        <w:pStyle w:val="Rubrik3"/>
      </w:pPr>
      <w:r>
        <w:fldChar w:fldCharType="begin"/>
      </w:r>
      <w:r w:rsidR="00245499">
        <w:instrText>HYPERLINK  \l "_$HQCHAWJ_(X_Y"</w:instrText>
      </w:r>
      <w:r>
        <w:fldChar w:fldCharType="separate"/>
      </w:r>
      <w:r w:rsidRPr="00AD5859">
        <w:rPr>
          <w:rStyle w:val="Hyperlnk"/>
          <w:bdr w:val="none" w:sz="0" w:space="0" w:color="auto"/>
        </w:rPr>
        <w:t>$HQCHAWJ</w:t>
      </w:r>
      <w:r>
        <w:fldChar w:fldCharType="end"/>
      </w:r>
      <w:r>
        <w:t xml:space="preserve"> (X Y Z RADIUS ATTRIB QUALITY)</w:t>
      </w:r>
    </w:p>
    <w:p w14:paraId="48983689" w14:textId="77777777" w:rsidR="00AD5859" w:rsidRDefault="00AD5859" w:rsidP="00E868A6">
      <w:pPr>
        <w:pStyle w:val="Liststycke"/>
        <w:numPr>
          <w:ilvl w:val="0"/>
          <w:numId w:val="29"/>
        </w:numPr>
      </w:pPr>
      <w:r>
        <w:t>X=Center in X</w:t>
      </w:r>
    </w:p>
    <w:p w14:paraId="12710F6C" w14:textId="77777777" w:rsidR="00AD5859" w:rsidRDefault="00AD5859" w:rsidP="00E868A6">
      <w:pPr>
        <w:pStyle w:val="Liststycke"/>
        <w:numPr>
          <w:ilvl w:val="0"/>
          <w:numId w:val="29"/>
        </w:numPr>
      </w:pPr>
      <w:r>
        <w:t>Y=Center in Y</w:t>
      </w:r>
    </w:p>
    <w:p w14:paraId="16695A0F" w14:textId="77777777" w:rsidR="00AD5859" w:rsidRDefault="00AD5859" w:rsidP="00E868A6">
      <w:pPr>
        <w:pStyle w:val="Liststycke"/>
        <w:numPr>
          <w:ilvl w:val="0"/>
          <w:numId w:val="29"/>
        </w:numPr>
      </w:pPr>
      <w:r>
        <w:t>Z=The distance from the bottom of the material.</w:t>
      </w:r>
    </w:p>
    <w:p w14:paraId="62B0B149" w14:textId="77777777" w:rsidR="00AD5859" w:rsidRDefault="00AD5859" w:rsidP="00E868A6">
      <w:pPr>
        <w:pStyle w:val="Liststycke"/>
        <w:numPr>
          <w:ilvl w:val="0"/>
          <w:numId w:val="29"/>
        </w:numPr>
      </w:pPr>
      <w:r>
        <w:t>TYPE=Can be 5 different types: 0=Drilling, 1=Marked, 2=Circular Piercing, 3=HQCH, 4=Stationary</w:t>
      </w:r>
    </w:p>
    <w:p w14:paraId="2F8E346F" w14:textId="77777777" w:rsidR="00AD5859" w:rsidRDefault="00AD5859" w:rsidP="00E868A6">
      <w:pPr>
        <w:pStyle w:val="Liststycke"/>
        <w:numPr>
          <w:ilvl w:val="0"/>
          <w:numId w:val="29"/>
        </w:numPr>
      </w:pPr>
      <w:r>
        <w:t>ATTRIB= The text value in the hole command. Can be "" if no text given.</w:t>
      </w:r>
    </w:p>
    <w:p w14:paraId="7D7E43E9" w14:textId="77777777" w:rsidR="00AD5859" w:rsidRDefault="00AD5859" w:rsidP="00E868A6">
      <w:pPr>
        <w:pStyle w:val="Liststycke"/>
        <w:numPr>
          <w:ilvl w:val="0"/>
          <w:numId w:val="29"/>
        </w:numPr>
      </w:pPr>
      <w:r>
        <w:t>QUALITY=This is not activated in the dialog and will be used to have different quality's in HQCH</w:t>
      </w:r>
    </w:p>
    <w:bookmarkStart w:id="861" w:name="_$MARKON_(X,_Y,"/>
    <w:bookmarkStart w:id="862" w:name="_$MARKON_(&lt;allpos&gt;,_ATTRIBUTE,"/>
    <w:bookmarkStart w:id="863" w:name="_Toc241996872"/>
    <w:bookmarkStart w:id="864" w:name="_Hlk495916298"/>
    <w:bookmarkEnd w:id="861"/>
    <w:bookmarkEnd w:id="862"/>
    <w:p w14:paraId="56B11F25" w14:textId="126F36EE" w:rsidR="00AD5859" w:rsidRDefault="00AD5859" w:rsidP="00AD5859">
      <w:pPr>
        <w:pStyle w:val="Rubrik3"/>
      </w:pPr>
      <w:r>
        <w:fldChar w:fldCharType="begin"/>
      </w:r>
      <w:r w:rsidR="00245499">
        <w:instrText>HYPERLINK  \l "_$MARKON_(&lt;allpos&gt;,_ATTRIBUTE,"</w:instrText>
      </w:r>
      <w:r>
        <w:fldChar w:fldCharType="separate"/>
      </w:r>
      <w:r w:rsidRPr="00AD5859">
        <w:rPr>
          <w:rStyle w:val="Hyperlnk"/>
          <w:bdr w:val="none" w:sz="0" w:space="0" w:color="auto"/>
        </w:rPr>
        <w:t>$MARKON</w:t>
      </w:r>
      <w:r>
        <w:fldChar w:fldCharType="end"/>
      </w:r>
      <w:r>
        <w:t xml:space="preserve"> (</w:t>
      </w:r>
      <w:r w:rsidR="00594FF2">
        <w:t>&lt;</w:t>
      </w:r>
      <w:proofErr w:type="spellStart"/>
      <w:r w:rsidR="00594FF2">
        <w:t>allpos</w:t>
      </w:r>
      <w:proofErr w:type="spellEnd"/>
      <w:r w:rsidR="00594FF2">
        <w:t>&gt;</w:t>
      </w:r>
      <w:r>
        <w:t>, AT</w:t>
      </w:r>
      <w:r w:rsidR="00394DD4">
        <w:t>T</w:t>
      </w:r>
      <w:r>
        <w:t xml:space="preserve">RIBUTE, CLEN, </w:t>
      </w:r>
      <w:proofErr w:type="spellStart"/>
      <w:proofErr w:type="gramStart"/>
      <w:r w:rsidR="003A6DED">
        <w:t>allrot</w:t>
      </w:r>
      <w:proofErr w:type="spellEnd"/>
      <w:r w:rsidR="003A6DED">
        <w:t xml:space="preserve"> </w:t>
      </w:r>
      <w:r>
        <w:t>,</w:t>
      </w:r>
      <w:proofErr w:type="gramEnd"/>
      <w:r>
        <w:t xml:space="preserve"> SPECIALMARKING, </w:t>
      </w:r>
      <w:r w:rsidR="003A6DED">
        <w:t xml:space="preserve">vector </w:t>
      </w:r>
      <w:r>
        <w:t>, STARTTAN, MAXSLOPE, 3D5X)</w:t>
      </w:r>
      <w:bookmarkEnd w:id="863"/>
    </w:p>
    <w:bookmarkEnd w:id="864"/>
    <w:p w14:paraId="6404AFEC" w14:textId="77777777" w:rsidR="00594FF2" w:rsidRDefault="00594FF2" w:rsidP="00594FF2">
      <w:pPr>
        <w:numPr>
          <w:ilvl w:val="0"/>
          <w:numId w:val="7"/>
        </w:numPr>
        <w:spacing w:line="240" w:lineRule="auto"/>
      </w:pPr>
      <w:proofErr w:type="spellStart"/>
      <w:r>
        <w:t>Allpos</w:t>
      </w:r>
      <w:proofErr w:type="spellEnd"/>
      <w:r>
        <w:t xml:space="preserve"> is a list of X Y Z that describe the target point of the movement.</w:t>
      </w:r>
    </w:p>
    <w:p w14:paraId="22DDD6A4" w14:textId="77777777" w:rsidR="00AD5859" w:rsidRDefault="00AD5859" w:rsidP="00E868A6">
      <w:pPr>
        <w:numPr>
          <w:ilvl w:val="0"/>
          <w:numId w:val="7"/>
        </w:numPr>
        <w:spacing w:line="240" w:lineRule="auto"/>
      </w:pPr>
      <w:r>
        <w:t>ATRIBUTE=Maybe this should be called NODENAME</w:t>
      </w:r>
    </w:p>
    <w:p w14:paraId="33800641" w14:textId="77777777" w:rsidR="00AD5859" w:rsidRDefault="00AD5859" w:rsidP="00E868A6">
      <w:pPr>
        <w:numPr>
          <w:ilvl w:val="0"/>
          <w:numId w:val="7"/>
        </w:numPr>
        <w:spacing w:line="240" w:lineRule="auto"/>
      </w:pPr>
      <w:r>
        <w:t>CLEN=Length of the marking.</w:t>
      </w:r>
    </w:p>
    <w:p w14:paraId="517CB9B0" w14:textId="20F3B77D" w:rsidR="00AD5859" w:rsidRDefault="003A6DED" w:rsidP="00E868A6">
      <w:pPr>
        <w:numPr>
          <w:ilvl w:val="0"/>
          <w:numId w:val="7"/>
        </w:numPr>
        <w:spacing w:line="240" w:lineRule="auto"/>
      </w:pPr>
      <w:proofErr w:type="spellStart"/>
      <w:r>
        <w:t>allrot</w:t>
      </w:r>
      <w:proofErr w:type="spellEnd"/>
      <w:r w:rsidR="00AD5859">
        <w:t>=</w:t>
      </w:r>
    </w:p>
    <w:p w14:paraId="38EC791E" w14:textId="77777777" w:rsidR="00AD5859" w:rsidRDefault="00AD5859" w:rsidP="00E868A6">
      <w:pPr>
        <w:numPr>
          <w:ilvl w:val="0"/>
          <w:numId w:val="7"/>
        </w:numPr>
        <w:spacing w:line="240" w:lineRule="auto"/>
      </w:pPr>
      <w:proofErr w:type="spellStart"/>
      <w:r>
        <w:t>SpecialMarking</w:t>
      </w:r>
      <w:proofErr w:type="spellEnd"/>
      <w:r>
        <w:t>=T if the marking is done with Special marking</w:t>
      </w:r>
    </w:p>
    <w:p w14:paraId="62EF481E" w14:textId="77777777" w:rsidR="00AD5859" w:rsidRDefault="00AD5859" w:rsidP="00E868A6">
      <w:pPr>
        <w:numPr>
          <w:ilvl w:val="0"/>
          <w:numId w:val="7"/>
        </w:numPr>
        <w:spacing w:line="240" w:lineRule="auto"/>
      </w:pPr>
      <w:r>
        <w:t>Vector if this is a 5-axis marking, if not this this value is nil</w:t>
      </w:r>
    </w:p>
    <w:p w14:paraId="10AE8709" w14:textId="77777777" w:rsidR="00AD5859" w:rsidRDefault="00AD5859" w:rsidP="00E868A6">
      <w:pPr>
        <w:numPr>
          <w:ilvl w:val="0"/>
          <w:numId w:val="7"/>
        </w:numPr>
        <w:spacing w:line="240" w:lineRule="auto"/>
      </w:pPr>
      <w:r>
        <w:t>Start tangent</w:t>
      </w:r>
    </w:p>
    <w:p w14:paraId="127F1979" w14:textId="77777777" w:rsidR="00AD5859" w:rsidRDefault="00AD5859" w:rsidP="00E868A6">
      <w:pPr>
        <w:numPr>
          <w:ilvl w:val="0"/>
          <w:numId w:val="7"/>
        </w:numPr>
        <w:spacing w:line="240" w:lineRule="auto"/>
      </w:pPr>
      <w:proofErr w:type="spellStart"/>
      <w:r>
        <w:t>Maxslope</w:t>
      </w:r>
      <w:proofErr w:type="spellEnd"/>
    </w:p>
    <w:p w14:paraId="4F7E1EFE" w14:textId="4C519250" w:rsidR="00394DD4" w:rsidRDefault="00394DD4" w:rsidP="00152C17">
      <w:pPr>
        <w:numPr>
          <w:ilvl w:val="0"/>
          <w:numId w:val="7"/>
        </w:numPr>
        <w:spacing w:line="240" w:lineRule="auto"/>
      </w:pPr>
      <w:r>
        <w:t>3D5X= This variable is T if it comes from 3D-5X else nil.</w:t>
      </w:r>
    </w:p>
    <w:bookmarkStart w:id="865" w:name="_$MARKOFF_()"/>
    <w:bookmarkStart w:id="866" w:name="_$MARKOFF_(TYPE_X"/>
    <w:bookmarkStart w:id="867" w:name="_$MARKOFF_(TYPE_allpos)"/>
    <w:bookmarkEnd w:id="865"/>
    <w:bookmarkEnd w:id="866"/>
    <w:bookmarkEnd w:id="867"/>
    <w:p w14:paraId="3477E41F" w14:textId="43C1CDDF" w:rsidR="00AD5859" w:rsidRDefault="00AD5859" w:rsidP="008D0967">
      <w:pPr>
        <w:pStyle w:val="Rubrik4"/>
      </w:pPr>
      <w:r>
        <w:fldChar w:fldCharType="begin"/>
      </w:r>
      <w:r w:rsidR="00245499">
        <w:instrText>HYPERLINK  \l "_$MARKOFF_(TYPE_allpos)"</w:instrText>
      </w:r>
      <w:r>
        <w:fldChar w:fldCharType="separate"/>
      </w:r>
      <w:r w:rsidRPr="00AD5859">
        <w:rPr>
          <w:rStyle w:val="Hyperlnk"/>
          <w:bdr w:val="none" w:sz="0" w:space="0" w:color="auto"/>
        </w:rPr>
        <w:t>$MARKOFF</w:t>
      </w:r>
      <w:r>
        <w:fldChar w:fldCharType="end"/>
      </w:r>
      <w:r>
        <w:t xml:space="preserve"> (</w:t>
      </w:r>
      <w:r w:rsidR="00D37F3A">
        <w:t>&lt;type&gt; &lt;</w:t>
      </w:r>
      <w:proofErr w:type="spellStart"/>
      <w:r w:rsidR="005A2171">
        <w:t>allpos</w:t>
      </w:r>
      <w:proofErr w:type="spellEnd"/>
      <w:r w:rsidR="00D37F3A">
        <w:t>&gt;</w:t>
      </w:r>
      <w:r>
        <w:t>)</w:t>
      </w:r>
    </w:p>
    <w:p w14:paraId="767737AD" w14:textId="77777777" w:rsidR="00AD5859" w:rsidRDefault="00AD5859" w:rsidP="00E868A6">
      <w:pPr>
        <w:pStyle w:val="Liststycke"/>
        <w:numPr>
          <w:ilvl w:val="0"/>
          <w:numId w:val="31"/>
        </w:numPr>
      </w:pPr>
      <w:r>
        <w:t>TYPE 0=This is a 3X cutoff from IGEMS (X Y Z is not used)</w:t>
      </w:r>
      <w:r>
        <w:br/>
        <w:t>TYPE 1=This is a 3D-5X cutoff with a straight vertical lift (only Z will be used)</w:t>
      </w:r>
      <w:r>
        <w:br/>
        <w:t>TYPE 2=This is a 3D-5X cutoff where the move out is not vertical (X, Y Z will be used)</w:t>
      </w:r>
    </w:p>
    <w:p w14:paraId="569FCD73" w14:textId="77777777" w:rsidR="00AD5859" w:rsidRDefault="00AD5859" w:rsidP="00E868A6">
      <w:pPr>
        <w:pStyle w:val="Liststycke"/>
        <w:numPr>
          <w:ilvl w:val="0"/>
          <w:numId w:val="31"/>
        </w:numPr>
      </w:pPr>
      <w:r>
        <w:t>X=This is used only in type 2</w:t>
      </w:r>
    </w:p>
    <w:p w14:paraId="4B999A4E" w14:textId="77777777" w:rsidR="00AD5859" w:rsidRDefault="00AD5859" w:rsidP="00E868A6">
      <w:pPr>
        <w:pStyle w:val="Liststycke"/>
        <w:numPr>
          <w:ilvl w:val="0"/>
          <w:numId w:val="31"/>
        </w:numPr>
      </w:pPr>
      <w:r>
        <w:t>Y=This is used only in type 2</w:t>
      </w:r>
    </w:p>
    <w:p w14:paraId="5EC180E5" w14:textId="77777777" w:rsidR="00AD5859" w:rsidRDefault="00AD5859" w:rsidP="00E868A6">
      <w:pPr>
        <w:pStyle w:val="Liststycke"/>
        <w:numPr>
          <w:ilvl w:val="0"/>
          <w:numId w:val="31"/>
        </w:numPr>
      </w:pPr>
      <w:r>
        <w:t>Z=This is used only in type 1 and 2</w:t>
      </w:r>
    </w:p>
    <w:p w14:paraId="407AB3DF" w14:textId="77777777" w:rsidR="008D0967" w:rsidRDefault="008D0967" w:rsidP="008D0967">
      <w:pPr>
        <w:pStyle w:val="Liststycke"/>
        <w:ind w:left="360"/>
      </w:pPr>
    </w:p>
    <w:bookmarkStart w:id="868" w:name="_$PRE-PIERCING_(X_Y"/>
    <w:bookmarkStart w:id="869" w:name="_$PRE-PIERCING_(&lt;allpos&gt;_Ptype"/>
    <w:bookmarkEnd w:id="868"/>
    <w:bookmarkEnd w:id="869"/>
    <w:p w14:paraId="3E535451" w14:textId="6853C659" w:rsidR="008D0967" w:rsidRDefault="008D0967" w:rsidP="008D0967">
      <w:pPr>
        <w:pStyle w:val="Rubrik3"/>
      </w:pPr>
      <w:r>
        <w:fldChar w:fldCharType="begin"/>
      </w:r>
      <w:r w:rsidR="00020182">
        <w:instrText>HYPERLINK  \l "_$PRE-PIERCING_(X_Y"</w:instrText>
      </w:r>
      <w:r>
        <w:fldChar w:fldCharType="separate"/>
      </w:r>
      <w:r w:rsidRPr="008D0967">
        <w:rPr>
          <w:rStyle w:val="Hyperlnk"/>
          <w:bdr w:val="none" w:sz="0" w:space="0" w:color="auto"/>
        </w:rPr>
        <w:t>$PRE-PIERCING</w:t>
      </w:r>
      <w:r>
        <w:fldChar w:fldCharType="end"/>
      </w:r>
      <w:r w:rsidRPr="008D0967">
        <w:t xml:space="preserve"> (</w:t>
      </w:r>
      <w:r w:rsidR="00594FF2">
        <w:t>&lt;</w:t>
      </w:r>
      <w:proofErr w:type="spellStart"/>
      <w:r w:rsidR="00594FF2">
        <w:t>allpos</w:t>
      </w:r>
      <w:proofErr w:type="spellEnd"/>
      <w:r w:rsidR="00594FF2">
        <w:t>&gt;</w:t>
      </w:r>
      <w:r w:rsidRPr="008D0967">
        <w:t xml:space="preserve"> </w:t>
      </w:r>
      <w:proofErr w:type="spellStart"/>
      <w:r w:rsidRPr="008D0967">
        <w:t>Ptype</w:t>
      </w:r>
      <w:proofErr w:type="spellEnd"/>
      <w:r w:rsidRPr="008D0967">
        <w:t xml:space="preserve"> Lead Node Vector Flag </w:t>
      </w:r>
      <w:r>
        <w:t>P</w:t>
      </w:r>
      <w:r w:rsidRPr="008D0967">
        <w:t>lane C</w:t>
      </w:r>
      <w:r>
        <w:t>INIT</w:t>
      </w:r>
      <w:r w:rsidRPr="008D0967">
        <w:t xml:space="preserve"> </w:t>
      </w:r>
      <w:proofErr w:type="spellStart"/>
      <w:r w:rsidR="00A40956">
        <w:t>Allrot</w:t>
      </w:r>
      <w:proofErr w:type="spellEnd"/>
      <w:r w:rsidR="002C4468">
        <w:t xml:space="preserve"> </w:t>
      </w:r>
      <w:proofErr w:type="spellStart"/>
      <w:r w:rsidR="002C4468">
        <w:t>attrib</w:t>
      </w:r>
      <w:proofErr w:type="spellEnd"/>
      <w:r w:rsidRPr="008D0967">
        <w:t>)</w:t>
      </w:r>
    </w:p>
    <w:p w14:paraId="4AF5CAAF" w14:textId="77777777" w:rsidR="00594FF2" w:rsidRDefault="00594FF2" w:rsidP="00594FF2">
      <w:pPr>
        <w:numPr>
          <w:ilvl w:val="0"/>
          <w:numId w:val="35"/>
        </w:numPr>
        <w:spacing w:line="240" w:lineRule="auto"/>
      </w:pPr>
      <w:proofErr w:type="spellStart"/>
      <w:r>
        <w:t>Allpos</w:t>
      </w:r>
      <w:proofErr w:type="spellEnd"/>
      <w:r>
        <w:t xml:space="preserve"> is a list of X Y Z that describe the target point of the movement.</w:t>
      </w:r>
    </w:p>
    <w:p w14:paraId="526D6DC5" w14:textId="77777777" w:rsidR="008D0967"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PTYPE=Piercing type:</w:t>
      </w:r>
      <w:r w:rsidRPr="00445A8D">
        <w:rPr>
          <w:rFonts w:cs="Tahoma"/>
          <w:szCs w:val="20"/>
        </w:rPr>
        <w:br/>
        <w:t>2=Stationary piercing</w:t>
      </w:r>
      <w:r>
        <w:rPr>
          <w:rFonts w:cs="Tahoma"/>
          <w:szCs w:val="20"/>
        </w:rPr>
        <w:t>.</w:t>
      </w:r>
      <w:r w:rsidRPr="00445A8D">
        <w:rPr>
          <w:rFonts w:cs="Tahoma"/>
          <w:szCs w:val="20"/>
        </w:rPr>
        <w:br/>
        <w:t>3=Circular piercing</w:t>
      </w:r>
      <w:r>
        <w:rPr>
          <w:rFonts w:cs="Tahoma"/>
          <w:szCs w:val="20"/>
        </w:rPr>
        <w:t>.</w:t>
      </w:r>
    </w:p>
    <w:p w14:paraId="4B19025F"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LEADNAME=Name of the actual lead.</w:t>
      </w:r>
    </w:p>
    <w:p w14:paraId="197CCE41"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NODENAME=Name of this actual cutting sequence.</w:t>
      </w:r>
    </w:p>
    <w:p w14:paraId="640161FD"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VECTOR=Cutting beam direction (0 0 -1)</w:t>
      </w:r>
    </w:p>
    <w:p w14:paraId="2419009A"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FLAG=A bit value that controls following</w:t>
      </w:r>
      <w:r w:rsidRPr="00445A8D">
        <w:rPr>
          <w:rFonts w:cs="Tahoma"/>
          <w:szCs w:val="20"/>
        </w:rPr>
        <w:br/>
        <w:t>1: Tilted piercing</w:t>
      </w:r>
      <w:r w:rsidRPr="00445A8D">
        <w:rPr>
          <w:rFonts w:cs="Tahoma"/>
          <w:szCs w:val="20"/>
        </w:rPr>
        <w:br/>
        <w:t>16: This is from 3D-5X</w:t>
      </w:r>
    </w:p>
    <w:p w14:paraId="6E38D7AE"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szCs w:val="20"/>
        </w:rPr>
      </w:pPr>
      <w:r w:rsidRPr="00445A8D">
        <w:rPr>
          <w:rFonts w:cs="Tahoma"/>
          <w:szCs w:val="20"/>
        </w:rPr>
        <w:t xml:space="preserve">LEADPLAN=This is a vector that describes the plan for the </w:t>
      </w:r>
      <w:proofErr w:type="spellStart"/>
      <w:r w:rsidRPr="00445A8D">
        <w:rPr>
          <w:rFonts w:cs="Tahoma"/>
          <w:szCs w:val="20"/>
        </w:rPr>
        <w:t>leadin</w:t>
      </w:r>
      <w:proofErr w:type="spellEnd"/>
      <w:r w:rsidRPr="00445A8D">
        <w:rPr>
          <w:rFonts w:cs="Tahoma"/>
          <w:szCs w:val="20"/>
        </w:rPr>
        <w:t>. Useful to define the plan for circular piercing.</w:t>
      </w:r>
    </w:p>
    <w:p w14:paraId="15B70FD8" w14:textId="77777777" w:rsidR="008D0967" w:rsidRPr="00445A8D" w:rsidRDefault="008D0967"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eastAsia="Times New Roman" w:cs="Tahoma"/>
          <w:szCs w:val="20"/>
        </w:rPr>
      </w:pPr>
      <w:r w:rsidRPr="00445A8D">
        <w:rPr>
          <w:rFonts w:eastAsia="Times New Roman" w:cs="Tahoma"/>
          <w:szCs w:val="20"/>
        </w:rPr>
        <w:t>C-AXIS INITIATION</w:t>
      </w:r>
    </w:p>
    <w:p w14:paraId="2AE79F05" w14:textId="77777777" w:rsidR="008D0967" w:rsidRPr="00737094" w:rsidRDefault="00A40956" w:rsidP="008D0967">
      <w:pPr>
        <w:numPr>
          <w:ilvl w:val="0"/>
          <w:numId w:val="35"/>
        </w:numPr>
        <w:tabs>
          <w:tab w:val="left" w:pos="360"/>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s>
        <w:autoSpaceDE w:val="0"/>
        <w:autoSpaceDN w:val="0"/>
        <w:adjustRightInd w:val="0"/>
        <w:spacing w:line="240" w:lineRule="auto"/>
        <w:rPr>
          <w:rFonts w:cs="Tahoma"/>
        </w:rPr>
      </w:pPr>
      <w:proofErr w:type="spellStart"/>
      <w:r>
        <w:rPr>
          <w:rFonts w:eastAsia="Times New Roman" w:cs="Tahoma"/>
          <w:szCs w:val="20"/>
        </w:rPr>
        <w:t>Allrot</w:t>
      </w:r>
      <w:proofErr w:type="spellEnd"/>
      <w:r>
        <w:rPr>
          <w:rFonts w:eastAsia="Times New Roman" w:cs="Tahoma"/>
          <w:szCs w:val="20"/>
        </w:rPr>
        <w:t xml:space="preserve"> </w:t>
      </w:r>
      <w:r w:rsidR="008D0967" w:rsidRPr="00737094">
        <w:rPr>
          <w:rFonts w:eastAsia="Times New Roman" w:cs="Tahoma"/>
          <w:szCs w:val="20"/>
        </w:rPr>
        <w:t>position for A, B and C</w:t>
      </w:r>
    </w:p>
    <w:p w14:paraId="12CC5C95" w14:textId="77777777" w:rsidR="008D0967" w:rsidRPr="001824F0" w:rsidRDefault="008D0967" w:rsidP="008D0967">
      <w:pPr>
        <w:pStyle w:val="Liststycke"/>
        <w:ind w:left="360"/>
      </w:pPr>
    </w:p>
    <w:p w14:paraId="45088AD5" w14:textId="77777777" w:rsidR="00AD5859" w:rsidRPr="00DA0B71" w:rsidRDefault="00AD5859" w:rsidP="00AD5859"/>
    <w:bookmarkStart w:id="870" w:name="_$REFPOS_(X,_Y,"/>
    <w:bookmarkEnd w:id="870"/>
    <w:p w14:paraId="73C2EAE3" w14:textId="634BD931" w:rsidR="00AD5859" w:rsidRDefault="00AD5859" w:rsidP="00AD5859">
      <w:pPr>
        <w:pStyle w:val="Rubrik3"/>
      </w:pPr>
      <w:r>
        <w:fldChar w:fldCharType="begin"/>
      </w:r>
      <w:r w:rsidR="00020182">
        <w:instrText>HYPERLINK  \l "_$REFPOS_(X,_Y,"</w:instrText>
      </w:r>
      <w:r>
        <w:fldChar w:fldCharType="separate"/>
      </w:r>
      <w:r w:rsidRPr="00AD5859">
        <w:rPr>
          <w:rStyle w:val="Hyperlnk"/>
          <w:bdr w:val="none" w:sz="0" w:space="0" w:color="auto"/>
        </w:rPr>
        <w:t>$REFPOS</w:t>
      </w:r>
      <w:r>
        <w:fldChar w:fldCharType="end"/>
      </w:r>
      <w:r>
        <w:t xml:space="preserve"> (X, Y, Z (Vector) flag</w:t>
      </w:r>
      <w:r w:rsidR="0042463F">
        <w:t xml:space="preserve"> </w:t>
      </w:r>
      <w:proofErr w:type="spellStart"/>
      <w:r w:rsidR="0042463F">
        <w:t>probedir</w:t>
      </w:r>
      <w:proofErr w:type="spellEnd"/>
    </w:p>
    <w:p w14:paraId="17B9FAAE" w14:textId="6FD81759" w:rsidR="00AD5859" w:rsidRDefault="00AD5859" w:rsidP="00AD5859">
      <w:r>
        <w:t>Flag 0=Cutting, 1=Piercing type stat or circular (2 or 3) ,4=Marking</w:t>
      </w:r>
    </w:p>
    <w:p w14:paraId="50049669" w14:textId="6B40C588" w:rsidR="0042463F" w:rsidRDefault="0042463F" w:rsidP="00AD5859">
      <w:proofErr w:type="spellStart"/>
      <w:r>
        <w:t>Probedir</w:t>
      </w:r>
      <w:proofErr w:type="spellEnd"/>
      <w:r>
        <w:t xml:space="preserve"> =T </w:t>
      </w:r>
      <w:proofErr w:type="spellStart"/>
      <w:r>
        <w:t>Tooldir</w:t>
      </w:r>
      <w:proofErr w:type="spellEnd"/>
      <w:r>
        <w:t>=nil</w:t>
      </w:r>
    </w:p>
    <w:bookmarkStart w:id="871" w:name="_$TEXT_(TEXT,_X,"/>
    <w:bookmarkStart w:id="872" w:name="_$TEXT_(&lt;allpos&gt;TEXT,_ANGLE,"/>
    <w:bookmarkStart w:id="873" w:name="_Toc241996875"/>
    <w:bookmarkEnd w:id="871"/>
    <w:bookmarkEnd w:id="872"/>
    <w:p w14:paraId="54D2B48F" w14:textId="78FBF217" w:rsidR="00AD5859" w:rsidRDefault="00AD5859" w:rsidP="00AD5859">
      <w:pPr>
        <w:pStyle w:val="Rubrik3"/>
      </w:pPr>
      <w:r>
        <w:fldChar w:fldCharType="begin"/>
      </w:r>
      <w:r w:rsidR="00020182">
        <w:instrText>HYPERLINK  \l "_$TEXT_(TEXT,_X,"</w:instrText>
      </w:r>
      <w:r>
        <w:fldChar w:fldCharType="separate"/>
      </w:r>
      <w:r w:rsidRPr="00055F6C">
        <w:rPr>
          <w:rStyle w:val="Hyperlnk"/>
          <w:bdr w:val="none" w:sz="0" w:space="0" w:color="auto"/>
        </w:rPr>
        <w:t>$TEXT</w:t>
      </w:r>
      <w:r>
        <w:fldChar w:fldCharType="end"/>
      </w:r>
      <w:r>
        <w:t xml:space="preserve"> (</w:t>
      </w:r>
      <w:r w:rsidR="00594FF2">
        <w:t>&lt;</w:t>
      </w:r>
      <w:proofErr w:type="spellStart"/>
      <w:r w:rsidR="00594FF2">
        <w:t>allpos</w:t>
      </w:r>
      <w:proofErr w:type="spellEnd"/>
      <w:r w:rsidR="00594FF2">
        <w:t>&gt;</w:t>
      </w:r>
      <w:r>
        <w:t>TEXT, ANGLE, XLEN, YLEN, ATTRIB, FONT, TYPE</w:t>
      </w:r>
      <w:r w:rsidR="00C52BED">
        <w:t xml:space="preserve"> &lt;Special&gt;</w:t>
      </w:r>
      <w:r>
        <w:t>)</w:t>
      </w:r>
      <w:bookmarkEnd w:id="873"/>
    </w:p>
    <w:p w14:paraId="3265B980" w14:textId="77777777" w:rsidR="00594FF2" w:rsidRDefault="00594FF2" w:rsidP="00594FF2">
      <w:pPr>
        <w:numPr>
          <w:ilvl w:val="0"/>
          <w:numId w:val="33"/>
        </w:numPr>
        <w:spacing w:line="240" w:lineRule="auto"/>
      </w:pPr>
      <w:proofErr w:type="spellStart"/>
      <w:r>
        <w:t>Allpos</w:t>
      </w:r>
      <w:proofErr w:type="spellEnd"/>
      <w:r>
        <w:t xml:space="preserve"> is a list of X Y Z that describe the target point of the movement.</w:t>
      </w:r>
    </w:p>
    <w:p w14:paraId="038A3E64" w14:textId="77777777" w:rsidR="00594FF2" w:rsidRDefault="00594FF2" w:rsidP="00594FF2">
      <w:pPr>
        <w:pStyle w:val="Liststycke"/>
        <w:numPr>
          <w:ilvl w:val="0"/>
          <w:numId w:val="33"/>
        </w:numPr>
      </w:pPr>
      <w:r>
        <w:t>TEXT=The text string that should be used.</w:t>
      </w:r>
    </w:p>
    <w:p w14:paraId="69884277" w14:textId="77777777" w:rsidR="00AD5859" w:rsidRDefault="00AD5859" w:rsidP="00E868A6">
      <w:pPr>
        <w:pStyle w:val="Liststycke"/>
        <w:numPr>
          <w:ilvl w:val="0"/>
          <w:numId w:val="33"/>
        </w:numPr>
      </w:pPr>
      <w:r>
        <w:t>ANGLE=Text direction.</w:t>
      </w:r>
    </w:p>
    <w:p w14:paraId="2B6ABBA7" w14:textId="77777777" w:rsidR="00AD5859" w:rsidRDefault="00AD5859" w:rsidP="00E868A6">
      <w:pPr>
        <w:pStyle w:val="Liststycke"/>
        <w:numPr>
          <w:ilvl w:val="0"/>
          <w:numId w:val="33"/>
        </w:numPr>
      </w:pPr>
      <w:r>
        <w:t>XLEN= Size of the textbox</w:t>
      </w:r>
    </w:p>
    <w:p w14:paraId="38ADC924" w14:textId="77777777" w:rsidR="00AD5859" w:rsidRDefault="00AD5859" w:rsidP="00E868A6">
      <w:pPr>
        <w:pStyle w:val="Liststycke"/>
        <w:numPr>
          <w:ilvl w:val="0"/>
          <w:numId w:val="33"/>
        </w:numPr>
      </w:pPr>
      <w:r>
        <w:t>YLEN= Size of the textbox</w:t>
      </w:r>
    </w:p>
    <w:p w14:paraId="7E0A2AE3" w14:textId="77777777" w:rsidR="00AD5859" w:rsidRDefault="00AD5859" w:rsidP="00E868A6">
      <w:pPr>
        <w:pStyle w:val="Liststycke"/>
        <w:numPr>
          <w:ilvl w:val="0"/>
          <w:numId w:val="33"/>
        </w:numPr>
      </w:pPr>
      <w:r>
        <w:t>ATTRIB = A text with the attribute</w:t>
      </w:r>
    </w:p>
    <w:p w14:paraId="671C4B3C" w14:textId="77777777" w:rsidR="00AD5859" w:rsidRDefault="00AD5859" w:rsidP="00E868A6">
      <w:pPr>
        <w:pStyle w:val="Liststycke"/>
        <w:numPr>
          <w:ilvl w:val="0"/>
          <w:numId w:val="33"/>
        </w:numPr>
      </w:pPr>
      <w:r>
        <w:t>FONT= Font name</w:t>
      </w:r>
    </w:p>
    <w:p w14:paraId="437F37E7" w14:textId="477BFA38" w:rsidR="00AD5859" w:rsidRDefault="00AD5859" w:rsidP="00E868A6">
      <w:pPr>
        <w:pStyle w:val="Liststycke"/>
        <w:numPr>
          <w:ilvl w:val="0"/>
          <w:numId w:val="33"/>
        </w:numPr>
      </w:pPr>
      <w:r>
        <w:t xml:space="preserve">FONTTYPE=0=Single </w:t>
      </w:r>
      <w:proofErr w:type="spellStart"/>
      <w:r>
        <w:t>polyfont</w:t>
      </w:r>
      <w:proofErr w:type="spellEnd"/>
      <w:r>
        <w:t>, 1=</w:t>
      </w:r>
      <w:proofErr w:type="spellStart"/>
      <w:r>
        <w:t>Truetype</w:t>
      </w:r>
      <w:proofErr w:type="spellEnd"/>
      <w:r>
        <w:t>, 2=Postscript (Not implemented)</w:t>
      </w:r>
    </w:p>
    <w:p w14:paraId="7A3B07DD" w14:textId="5EC40DA3" w:rsidR="00C52BED" w:rsidRDefault="00C52BED" w:rsidP="00E868A6">
      <w:pPr>
        <w:pStyle w:val="Liststycke"/>
        <w:numPr>
          <w:ilvl w:val="0"/>
          <w:numId w:val="33"/>
        </w:numPr>
      </w:pPr>
      <w:r>
        <w:t>Special marking = T or nil</w:t>
      </w:r>
    </w:p>
    <w:bookmarkStart w:id="874" w:name="_$QUALITY_(QUA)"/>
    <w:bookmarkStart w:id="875" w:name="_Toc241996877"/>
    <w:bookmarkEnd w:id="874"/>
    <w:p w14:paraId="02908378" w14:textId="59300BCA" w:rsidR="00AD5859" w:rsidRDefault="00AD5859" w:rsidP="00AD5859">
      <w:pPr>
        <w:pStyle w:val="Rubrik3"/>
      </w:pPr>
      <w:r>
        <w:fldChar w:fldCharType="begin"/>
      </w:r>
      <w:r w:rsidR="00020182">
        <w:instrText>HYPERLINK  \l "_$QUALITY_(QUA)"</w:instrText>
      </w:r>
      <w:r>
        <w:fldChar w:fldCharType="separate"/>
      </w:r>
      <w:r w:rsidRPr="00055F6C">
        <w:rPr>
          <w:rStyle w:val="Hyperlnk"/>
          <w:bdr w:val="none" w:sz="0" w:space="0" w:color="auto"/>
        </w:rPr>
        <w:t>$QUALITY</w:t>
      </w:r>
      <w:r>
        <w:fldChar w:fldCharType="end"/>
      </w:r>
      <w:r>
        <w:t xml:space="preserve"> (QUA)</w:t>
      </w:r>
      <w:bookmarkEnd w:id="875"/>
    </w:p>
    <w:p w14:paraId="7D10514E" w14:textId="77777777" w:rsidR="00AD5859" w:rsidRDefault="00AD5859" w:rsidP="00E868A6">
      <w:pPr>
        <w:numPr>
          <w:ilvl w:val="0"/>
          <w:numId w:val="34"/>
        </w:numPr>
        <w:spacing w:line="240" w:lineRule="auto"/>
      </w:pPr>
      <w:r>
        <w:t>QUALITY to be used:</w:t>
      </w:r>
      <w:r>
        <w:br/>
        <w:t>1= X-Rough</w:t>
      </w:r>
      <w:r>
        <w:br/>
        <w:t>2= Rough</w:t>
      </w:r>
      <w:r>
        <w:br/>
        <w:t>3= Medium</w:t>
      </w:r>
      <w:r>
        <w:br/>
        <w:t>4= Fine</w:t>
      </w:r>
      <w:r>
        <w:br/>
        <w:t>5= X-Fine</w:t>
      </w:r>
    </w:p>
    <w:bookmarkStart w:id="876" w:name="_$TOOLSET_(HEADBITS,_HEADDISTANCE,"/>
    <w:bookmarkStart w:id="877" w:name="_Toc241996878"/>
    <w:bookmarkEnd w:id="876"/>
    <w:p w14:paraId="760C1ED0" w14:textId="6F43ABD8" w:rsidR="00AD5859" w:rsidRDefault="00AD5859" w:rsidP="00AD5859">
      <w:pPr>
        <w:pStyle w:val="Rubrik3"/>
      </w:pPr>
      <w:r>
        <w:fldChar w:fldCharType="begin"/>
      </w:r>
      <w:r w:rsidR="00245499">
        <w:instrText>HYPERLINK  \l "_$TOOLSET_(HEADBITS,_HEADDISTANCE,"</w:instrText>
      </w:r>
      <w:r>
        <w:fldChar w:fldCharType="separate"/>
      </w:r>
      <w:r w:rsidRPr="00055F6C">
        <w:rPr>
          <w:rStyle w:val="Hyperlnk"/>
          <w:bdr w:val="none" w:sz="0" w:space="0" w:color="auto"/>
        </w:rPr>
        <w:t>$TOOLSET</w:t>
      </w:r>
      <w:r>
        <w:fldChar w:fldCharType="end"/>
      </w:r>
      <w:r>
        <w:t xml:space="preserve"> (HEADBITS, HEADDISTANCE, ALIGN</w:t>
      </w:r>
      <w:r w:rsidR="00F768C0">
        <w:t>, &lt;index&gt;</w:t>
      </w:r>
      <w:r>
        <w:t>)</w:t>
      </w:r>
      <w:bookmarkEnd w:id="877"/>
    </w:p>
    <w:p w14:paraId="4A06FDAF" w14:textId="77777777" w:rsidR="00AD5859" w:rsidRDefault="00AD5859" w:rsidP="00E868A6">
      <w:pPr>
        <w:numPr>
          <w:ilvl w:val="0"/>
          <w:numId w:val="8"/>
        </w:numPr>
        <w:spacing w:line="240" w:lineRule="auto"/>
      </w:pPr>
      <w:r>
        <w:t>HEADBITS=Bit coded value of the heads that should be used:</w:t>
      </w:r>
      <w:r>
        <w:br/>
        <w:t>1= Use cutting head 1</w:t>
      </w:r>
      <w:r>
        <w:br/>
        <w:t>2= Use cutting head 2</w:t>
      </w:r>
      <w:r>
        <w:br/>
        <w:t>4= Use cutting head 3</w:t>
      </w:r>
      <w:r>
        <w:br/>
        <w:t>8= Use cutting head 4</w:t>
      </w:r>
      <w:r>
        <w:br/>
        <w:t>16= Use cutting head 5</w:t>
      </w:r>
      <w:r>
        <w:br/>
        <w:t>32= Use cutting head 6</w:t>
      </w:r>
      <w:r>
        <w:br/>
        <w:t>64= Use cutting head 7</w:t>
      </w:r>
      <w:r>
        <w:br/>
        <w:t>128= Use cutting head 8</w:t>
      </w:r>
    </w:p>
    <w:p w14:paraId="093F009D" w14:textId="77777777" w:rsidR="00AD5859" w:rsidRDefault="00AD5859" w:rsidP="00E868A6">
      <w:pPr>
        <w:numPr>
          <w:ilvl w:val="0"/>
          <w:numId w:val="8"/>
        </w:numPr>
        <w:spacing w:line="240" w:lineRule="auto"/>
      </w:pPr>
      <w:r>
        <w:t>HEADDIST= The distance between heads. The value can only be 0 if the distance is not important. Example when using one tool only.</w:t>
      </w:r>
    </w:p>
    <w:p w14:paraId="510738F0" w14:textId="7871BFBE" w:rsidR="00AD5859" w:rsidRDefault="00AD5859" w:rsidP="00E868A6">
      <w:pPr>
        <w:numPr>
          <w:ilvl w:val="0"/>
          <w:numId w:val="8"/>
        </w:numPr>
        <w:spacing w:line="240" w:lineRule="auto"/>
      </w:pPr>
      <w:r>
        <w:t xml:space="preserve">ALIGN=This value </w:t>
      </w:r>
      <w:r w:rsidR="00FE4222">
        <w:t>describes</w:t>
      </w:r>
      <w:r>
        <w:t xml:space="preserve"> the tool alignment used by this $Toolset. This value may not be the same as the actual machine tool alignment. The reason why IGEMS supporting this is because all drawings should be compatible with all machine layout. If Drawing Align and Machine Align is different </w:t>
      </w:r>
      <w:proofErr w:type="spellStart"/>
      <w:r>
        <w:t>then</w:t>
      </w:r>
      <w:proofErr w:type="spellEnd"/>
      <w:r>
        <w:t xml:space="preserve"> the postprocessor will not use multiple tools. The Align flag have the means following:</w:t>
      </w:r>
      <w:r>
        <w:br/>
      </w:r>
      <w:bookmarkStart w:id="878" w:name="_Toc241996879"/>
      <w:r>
        <w:rPr>
          <w:rFonts w:eastAsia="Tahoma" w:cs="Tahoma"/>
        </w:rPr>
        <w:t xml:space="preserve">0=Aligned with X, Left to Right </w:t>
      </w:r>
      <w:r>
        <w:rPr>
          <w:rFonts w:eastAsia="Tahoma" w:cs="Tahoma"/>
        </w:rPr>
        <w:br/>
        <w:t>1=Aligned with X, Right to Left</w:t>
      </w:r>
      <w:r>
        <w:rPr>
          <w:rFonts w:eastAsia="Tahoma" w:cs="Tahoma"/>
        </w:rPr>
        <w:br/>
        <w:t>2=Aligned with Y, Bottom to Top</w:t>
      </w:r>
      <w:r>
        <w:rPr>
          <w:rFonts w:eastAsia="Tahoma" w:cs="Tahoma"/>
        </w:rPr>
        <w:br/>
        <w:t>3=Aligned with Y, Top to Bottom</w:t>
      </w:r>
      <w:r>
        <w:t xml:space="preserve"> </w:t>
      </w:r>
    </w:p>
    <w:p w14:paraId="3ED5DA81" w14:textId="6534BD0F" w:rsidR="00F768C0" w:rsidRDefault="00F768C0" w:rsidP="00E868A6">
      <w:pPr>
        <w:numPr>
          <w:ilvl w:val="0"/>
          <w:numId w:val="8"/>
        </w:numPr>
        <w:spacing w:line="240" w:lineRule="auto"/>
      </w:pPr>
      <w:r>
        <w:t xml:space="preserve">This is a unique index number for each $toolset. Right </w:t>
      </w:r>
      <w:proofErr w:type="gramStart"/>
      <w:r>
        <w:t>now</w:t>
      </w:r>
      <w:proofErr w:type="gramEnd"/>
      <w:r>
        <w:t xml:space="preserve"> I am not sure if it comes in order.</w:t>
      </w:r>
      <w:r w:rsidR="007B31DF">
        <w:t xml:space="preserve">  </w:t>
      </w:r>
    </w:p>
    <w:p w14:paraId="1D2027FB" w14:textId="77777777" w:rsidR="00AD5859" w:rsidRDefault="00AD5859" w:rsidP="00AD5859">
      <w:bookmarkStart w:id="879" w:name="_$TEXT_(midx,_midy,"/>
      <w:bookmarkEnd w:id="878"/>
      <w:bookmarkEnd w:id="879"/>
    </w:p>
    <w:bookmarkStart w:id="880" w:name="_$POINT_(x,y,_type,radius,attribute)"/>
    <w:bookmarkStart w:id="881" w:name="_$POINT_(x,y,_ztype,radius,attribute"/>
    <w:bookmarkEnd w:id="880"/>
    <w:bookmarkEnd w:id="881"/>
    <w:p w14:paraId="75AA8506" w14:textId="5E9DE06D" w:rsidR="00AD5859" w:rsidRDefault="00AD5859" w:rsidP="00AD5859">
      <w:pPr>
        <w:pStyle w:val="Rubrik3"/>
      </w:pPr>
      <w:r>
        <w:fldChar w:fldCharType="begin"/>
      </w:r>
      <w:r w:rsidR="00245499">
        <w:instrText>HYPERLINK  \l "_$POINT_(x,y,_type,radius,attribute)"</w:instrText>
      </w:r>
      <w:r>
        <w:fldChar w:fldCharType="separate"/>
      </w:r>
      <w:r w:rsidRPr="00055F6C">
        <w:rPr>
          <w:rStyle w:val="Hyperlnk"/>
          <w:bdr w:val="none" w:sz="0" w:space="0" w:color="auto"/>
        </w:rPr>
        <w:t>$POINT</w:t>
      </w:r>
      <w:r>
        <w:fldChar w:fldCharType="end"/>
      </w:r>
      <w:r>
        <w:t xml:space="preserve"> (</w:t>
      </w:r>
      <w:proofErr w:type="spellStart"/>
      <w:proofErr w:type="gramStart"/>
      <w:r>
        <w:t>x,y</w:t>
      </w:r>
      <w:proofErr w:type="spellEnd"/>
      <w:proofErr w:type="gramEnd"/>
      <w:r>
        <w:t xml:space="preserve">, </w:t>
      </w:r>
      <w:proofErr w:type="spellStart"/>
      <w:r>
        <w:t>ztype,radius,attribute</w:t>
      </w:r>
      <w:proofErr w:type="spellEnd"/>
      <w:r>
        <w:t>)</w:t>
      </w:r>
    </w:p>
    <w:p w14:paraId="29BE23E7" w14:textId="77777777" w:rsidR="00AD5859" w:rsidRDefault="00AD5859" w:rsidP="00AD5859">
      <w:proofErr w:type="spellStart"/>
      <w:proofErr w:type="gramStart"/>
      <w:r>
        <w:t>x,y</w:t>
      </w:r>
      <w:proofErr w:type="spellEnd"/>
      <w:proofErr w:type="gramEnd"/>
      <w:r>
        <w:t xml:space="preserve"> = position of point</w:t>
      </w:r>
    </w:p>
    <w:p w14:paraId="7E741DF8" w14:textId="77777777" w:rsidR="00AD5859" w:rsidRDefault="00AD5859" w:rsidP="00AD5859">
      <w:r>
        <w:t>type = point type 0=marking, 1=cutting and 2=drilling</w:t>
      </w:r>
    </w:p>
    <w:p w14:paraId="47AEB71E" w14:textId="77777777" w:rsidR="00AD5859" w:rsidRDefault="00AD5859" w:rsidP="00AD5859">
      <w:r>
        <w:t>radius of point (used if circle was selected when point was created otherwise its 0)</w:t>
      </w:r>
    </w:p>
    <w:p w14:paraId="14B3D5D7" w14:textId="77777777" w:rsidR="00AD5859" w:rsidRDefault="00AD5859" w:rsidP="00AD5859">
      <w:r>
        <w:t xml:space="preserve">attribute = string attribute given by user </w:t>
      </w:r>
    </w:p>
    <w:bookmarkStart w:id="882" w:name="_$ION_(X,_Y,"/>
    <w:bookmarkEnd w:id="882"/>
    <w:p w14:paraId="470C4967" w14:textId="46AA9235" w:rsidR="00AD5859" w:rsidRDefault="00AD5859" w:rsidP="00AD5859">
      <w:pPr>
        <w:pStyle w:val="Rubrik3"/>
      </w:pPr>
      <w:r>
        <w:fldChar w:fldCharType="begin"/>
      </w:r>
      <w:r w:rsidR="00020182">
        <w:instrText>HYPERLINK  \l "_$ION_(X,_Y,"</w:instrText>
      </w:r>
      <w:r>
        <w:fldChar w:fldCharType="separate"/>
      </w:r>
      <w:r w:rsidRPr="00055F6C">
        <w:rPr>
          <w:rStyle w:val="Hyperlnk"/>
          <w:bdr w:val="none" w:sz="0" w:space="0" w:color="auto"/>
        </w:rPr>
        <w:t>$</w:t>
      </w:r>
      <w:r>
        <w:rPr>
          <w:rStyle w:val="Hyperlnk"/>
        </w:rPr>
        <w:t>I</w:t>
      </w:r>
      <w:r w:rsidRPr="00055F6C">
        <w:rPr>
          <w:rStyle w:val="Hyperlnk"/>
          <w:bdr w:val="none" w:sz="0" w:space="0" w:color="auto"/>
        </w:rPr>
        <w:t>ON</w:t>
      </w:r>
      <w:r>
        <w:rPr>
          <w:rStyle w:val="Hyperlnk"/>
          <w:bdr w:val="none" w:sz="0" w:space="0" w:color="auto"/>
        </w:rPr>
        <w:fldChar w:fldCharType="end"/>
      </w:r>
      <w:r>
        <w:t xml:space="preserve"> (X, Y, Z ATRIBUTE, CLEN)</w:t>
      </w:r>
    </w:p>
    <w:p w14:paraId="3D68DA2C" w14:textId="77777777" w:rsidR="00AD5859" w:rsidRDefault="00AD5859" w:rsidP="00E868A6">
      <w:pPr>
        <w:numPr>
          <w:ilvl w:val="0"/>
          <w:numId w:val="7"/>
        </w:numPr>
        <w:spacing w:line="240" w:lineRule="auto"/>
      </w:pPr>
      <w:r>
        <w:t>X=Endpoint of the movement</w:t>
      </w:r>
    </w:p>
    <w:p w14:paraId="7A869715" w14:textId="77777777" w:rsidR="00AD5859" w:rsidRDefault="00AD5859" w:rsidP="00E868A6">
      <w:pPr>
        <w:numPr>
          <w:ilvl w:val="0"/>
          <w:numId w:val="7"/>
        </w:numPr>
        <w:spacing w:line="240" w:lineRule="auto"/>
      </w:pPr>
      <w:r>
        <w:t>Y=Endpoint of the movement</w:t>
      </w:r>
    </w:p>
    <w:p w14:paraId="185EFD50" w14:textId="77777777" w:rsidR="00AD5859" w:rsidRDefault="00AD5859" w:rsidP="00E868A6">
      <w:pPr>
        <w:numPr>
          <w:ilvl w:val="0"/>
          <w:numId w:val="7"/>
        </w:numPr>
        <w:spacing w:line="240" w:lineRule="auto"/>
      </w:pPr>
      <w:r>
        <w:t>ATRIBUTE=Maybe this should be called NODENAME</w:t>
      </w:r>
    </w:p>
    <w:p w14:paraId="0F28A322" w14:textId="77777777" w:rsidR="00AD5859" w:rsidRDefault="00AD5859" w:rsidP="00E868A6">
      <w:pPr>
        <w:numPr>
          <w:ilvl w:val="0"/>
          <w:numId w:val="7"/>
        </w:numPr>
        <w:spacing w:line="240" w:lineRule="auto"/>
      </w:pPr>
      <w:r>
        <w:t>CLEN=Length of the marking.</w:t>
      </w:r>
    </w:p>
    <w:bookmarkStart w:id="883" w:name="_$ILINE_(X,_Y,"/>
    <w:bookmarkEnd w:id="883"/>
    <w:p w14:paraId="25070441" w14:textId="470CB880" w:rsidR="00AD5859" w:rsidRPr="005A5DC7" w:rsidRDefault="00AD5859" w:rsidP="00AD5859">
      <w:pPr>
        <w:pStyle w:val="Rubrik3"/>
        <w:rPr>
          <w:lang w:val="nb-NO"/>
        </w:rPr>
      </w:pPr>
      <w:r>
        <w:fldChar w:fldCharType="begin"/>
      </w:r>
      <w:r w:rsidR="00020182" w:rsidRPr="005A5DC7">
        <w:rPr>
          <w:lang w:val="nb-NO"/>
        </w:rPr>
        <w:instrText>HYPERLINK  \l "_$ILINE_(X,_Y,"</w:instrText>
      </w:r>
      <w:r>
        <w:fldChar w:fldCharType="separate"/>
      </w:r>
      <w:r w:rsidRPr="005A5DC7">
        <w:rPr>
          <w:rStyle w:val="Hyperlnk"/>
          <w:bdr w:val="none" w:sz="0" w:space="0" w:color="auto"/>
          <w:lang w:val="nb-NO"/>
        </w:rPr>
        <w:t>$</w:t>
      </w:r>
      <w:r w:rsidRPr="005A5DC7">
        <w:rPr>
          <w:rStyle w:val="Hyperlnk"/>
          <w:lang w:val="nb-NO"/>
        </w:rPr>
        <w:t>I</w:t>
      </w:r>
      <w:r w:rsidRPr="005A5DC7">
        <w:rPr>
          <w:rStyle w:val="Hyperlnk"/>
          <w:bdr w:val="none" w:sz="0" w:space="0" w:color="auto"/>
          <w:lang w:val="nb-NO"/>
        </w:rPr>
        <w:t>LINE</w:t>
      </w:r>
      <w:r>
        <w:rPr>
          <w:rStyle w:val="Hyperlnk"/>
          <w:bdr w:val="none" w:sz="0" w:space="0" w:color="auto"/>
          <w:lang w:val="sv-SE"/>
        </w:rPr>
        <w:fldChar w:fldCharType="end"/>
      </w:r>
      <w:r w:rsidRPr="005A5DC7">
        <w:rPr>
          <w:lang w:val="nb-NO"/>
        </w:rPr>
        <w:t xml:space="preserve"> (</w:t>
      </w:r>
      <w:proofErr w:type="spellStart"/>
      <w:r w:rsidRPr="005A5DC7">
        <w:rPr>
          <w:lang w:val="nb-NO"/>
        </w:rPr>
        <w:t>X</w:t>
      </w:r>
      <w:proofErr w:type="spellEnd"/>
      <w:r w:rsidRPr="005A5DC7">
        <w:rPr>
          <w:lang w:val="nb-NO"/>
        </w:rPr>
        <w:t>, Y, Z FLAG, FS, FE, DELTA, VECTOR)</w:t>
      </w:r>
    </w:p>
    <w:p w14:paraId="193AEE3C" w14:textId="77777777" w:rsidR="00AD5859" w:rsidRDefault="00AD5859" w:rsidP="00E868A6">
      <w:pPr>
        <w:numPr>
          <w:ilvl w:val="0"/>
          <w:numId w:val="4"/>
        </w:numPr>
        <w:spacing w:line="240" w:lineRule="auto"/>
      </w:pPr>
      <w:r>
        <w:t>X=Endpoint of the movement</w:t>
      </w:r>
    </w:p>
    <w:p w14:paraId="04D22541" w14:textId="77777777" w:rsidR="00AD5859" w:rsidRDefault="00AD5859" w:rsidP="00E868A6">
      <w:pPr>
        <w:numPr>
          <w:ilvl w:val="0"/>
          <w:numId w:val="4"/>
        </w:numPr>
        <w:spacing w:line="240" w:lineRule="auto"/>
      </w:pPr>
      <w:r>
        <w:t>Y=Endpoint of the movement</w:t>
      </w:r>
    </w:p>
    <w:p w14:paraId="0CEBDD99" w14:textId="77777777" w:rsidR="00AD5859" w:rsidRDefault="00AD5859" w:rsidP="00E868A6">
      <w:pPr>
        <w:numPr>
          <w:ilvl w:val="0"/>
          <w:numId w:val="4"/>
        </w:numPr>
        <w:spacing w:line="240" w:lineRule="auto"/>
      </w:pPr>
      <w:r>
        <w:t>FLAG is a bit coded value with following meaning:</w:t>
      </w:r>
      <w:r>
        <w:br/>
        <w:t>1=Belongs to a lead in movement.</w:t>
      </w:r>
      <w:r>
        <w:br/>
        <w:t>2=Belongs to a lead out movement.</w:t>
      </w:r>
      <w:r>
        <w:br/>
        <w:t>4=Belongs to a marking movement.</w:t>
      </w:r>
      <w:r>
        <w:br/>
        <w:t>8=Belongs to a circular piercing.</w:t>
      </w:r>
      <w:r>
        <w:br/>
        <w:t>16=Belongs to a loop segment</w:t>
      </w:r>
      <w:r>
        <w:br/>
        <w:t>32=?</w:t>
      </w:r>
      <w:r>
        <w:br/>
        <w:t>64=If the Arc is generated by the $CLINE function.</w:t>
      </w:r>
    </w:p>
    <w:p w14:paraId="4FA0E5C9" w14:textId="77777777" w:rsidR="00AD5859" w:rsidRDefault="00AD5859" w:rsidP="00E868A6">
      <w:pPr>
        <w:numPr>
          <w:ilvl w:val="0"/>
          <w:numId w:val="4"/>
        </w:numPr>
        <w:spacing w:line="240" w:lineRule="auto"/>
      </w:pPr>
      <w:r>
        <w:t>FS=The cutting speed in the start of the object</w:t>
      </w:r>
    </w:p>
    <w:p w14:paraId="6A9C3A7E" w14:textId="77777777" w:rsidR="00AD5859" w:rsidRDefault="00AD5859" w:rsidP="00E868A6">
      <w:pPr>
        <w:numPr>
          <w:ilvl w:val="0"/>
          <w:numId w:val="4"/>
        </w:numPr>
        <w:spacing w:line="240" w:lineRule="auto"/>
      </w:pPr>
      <w:r>
        <w:t>FE=The cutting speed at the end of the object. Note this value is used only if the interpolation is controlled by the CNC, in other case the value may be 0.</w:t>
      </w:r>
    </w:p>
    <w:p w14:paraId="067CD1E3" w14:textId="77777777" w:rsidR="00AD5859" w:rsidRDefault="00AD5859" w:rsidP="00E868A6">
      <w:pPr>
        <w:numPr>
          <w:ilvl w:val="0"/>
          <w:numId w:val="4"/>
        </w:numPr>
        <w:spacing w:line="240" w:lineRule="auto"/>
      </w:pPr>
      <w:r>
        <w:t>DELTA=Tangential changes in direction to next object. The value is in radians between +PI to –PI. If the value is negative than the cutting direction will be changed in CW direction, if its positive then it will be changed in CCW direction.</w:t>
      </w:r>
    </w:p>
    <w:p w14:paraId="7D8CAA55" w14:textId="77777777" w:rsidR="00AD5859" w:rsidRDefault="00AD5859" w:rsidP="00E868A6">
      <w:pPr>
        <w:numPr>
          <w:ilvl w:val="0"/>
          <w:numId w:val="4"/>
        </w:numPr>
        <w:spacing w:line="240" w:lineRule="auto"/>
      </w:pPr>
      <w:r>
        <w:t>This is the Jet direction vector.</w:t>
      </w:r>
    </w:p>
    <w:bookmarkStart w:id="884" w:name="_$IARC_(X,_Y,"/>
    <w:bookmarkEnd w:id="884"/>
    <w:p w14:paraId="186F79EA" w14:textId="664C8A8A" w:rsidR="00AD5859" w:rsidRDefault="00AD5859" w:rsidP="00AD5859">
      <w:pPr>
        <w:pStyle w:val="Rubrik3"/>
        <w:rPr>
          <w:lang w:val="sv-SE"/>
        </w:rPr>
      </w:pPr>
      <w:r>
        <w:fldChar w:fldCharType="begin"/>
      </w:r>
      <w:r w:rsidR="00020182" w:rsidRPr="00020182">
        <w:rPr>
          <w:lang w:val="sv-SE"/>
        </w:rPr>
        <w:instrText>HYPERLINK  \l "_$IARC_(X,_Y,"</w:instrText>
      </w:r>
      <w:r>
        <w:fldChar w:fldCharType="separate"/>
      </w:r>
      <w:r w:rsidRPr="00055F6C">
        <w:rPr>
          <w:rStyle w:val="Hyperlnk"/>
          <w:bdr w:val="none" w:sz="0" w:space="0" w:color="auto"/>
          <w:lang w:val="sv-SE"/>
        </w:rPr>
        <w:t>$</w:t>
      </w:r>
      <w:r>
        <w:rPr>
          <w:rStyle w:val="Hyperlnk"/>
          <w:lang w:val="sv-SE"/>
        </w:rPr>
        <w:t>I</w:t>
      </w:r>
      <w:r w:rsidRPr="00055F6C">
        <w:rPr>
          <w:rStyle w:val="Hyperlnk"/>
          <w:bdr w:val="none" w:sz="0" w:space="0" w:color="auto"/>
          <w:lang w:val="sv-SE"/>
        </w:rPr>
        <w:t>ARC</w:t>
      </w:r>
      <w:r>
        <w:rPr>
          <w:rStyle w:val="Hyperlnk"/>
          <w:bdr w:val="none" w:sz="0" w:space="0" w:color="auto"/>
          <w:lang w:val="sv-SE"/>
        </w:rPr>
        <w:fldChar w:fldCharType="end"/>
      </w:r>
      <w:r>
        <w:rPr>
          <w:lang w:val="sv-SE"/>
        </w:rPr>
        <w:t xml:space="preserve"> (X, Y, Z, I, J, CCW, FLAG, FS, FE, DELTA, VECTOR)</w:t>
      </w:r>
    </w:p>
    <w:p w14:paraId="07A4C361" w14:textId="77777777" w:rsidR="00AD5859" w:rsidRDefault="00AD5859" w:rsidP="00E868A6">
      <w:pPr>
        <w:numPr>
          <w:ilvl w:val="0"/>
          <w:numId w:val="5"/>
        </w:numPr>
        <w:spacing w:line="240" w:lineRule="auto"/>
      </w:pPr>
      <w:r>
        <w:t>X=Endpoint of the movement</w:t>
      </w:r>
    </w:p>
    <w:p w14:paraId="56E80AA6" w14:textId="77777777" w:rsidR="00AD5859" w:rsidRDefault="00AD5859" w:rsidP="00E868A6">
      <w:pPr>
        <w:numPr>
          <w:ilvl w:val="0"/>
          <w:numId w:val="5"/>
        </w:numPr>
        <w:spacing w:line="240" w:lineRule="auto"/>
      </w:pPr>
      <w:r>
        <w:t>Y=Endpoint of the movement</w:t>
      </w:r>
    </w:p>
    <w:p w14:paraId="1EED54CE" w14:textId="77777777" w:rsidR="00AD5859" w:rsidRDefault="00AD5859" w:rsidP="00E868A6">
      <w:pPr>
        <w:numPr>
          <w:ilvl w:val="0"/>
          <w:numId w:val="5"/>
        </w:numPr>
        <w:spacing w:line="240" w:lineRule="auto"/>
      </w:pPr>
      <w:r>
        <w:t>I=Center of the arc in X</w:t>
      </w:r>
    </w:p>
    <w:p w14:paraId="11DB15CA" w14:textId="77777777" w:rsidR="00AD5859" w:rsidRDefault="00AD5859" w:rsidP="00E868A6">
      <w:pPr>
        <w:numPr>
          <w:ilvl w:val="0"/>
          <w:numId w:val="5"/>
        </w:numPr>
        <w:spacing w:line="240" w:lineRule="auto"/>
      </w:pPr>
      <w:r>
        <w:t>J=Center of the arc in Y</w:t>
      </w:r>
    </w:p>
    <w:p w14:paraId="1CDFADA4" w14:textId="77777777" w:rsidR="00AD5859" w:rsidRDefault="00AD5859" w:rsidP="00E868A6">
      <w:pPr>
        <w:numPr>
          <w:ilvl w:val="0"/>
          <w:numId w:val="5"/>
        </w:numPr>
        <w:spacing w:line="240" w:lineRule="auto"/>
      </w:pPr>
      <w:r>
        <w:t>CCW=If Counter Clock Wice=1 else nil</w:t>
      </w:r>
    </w:p>
    <w:p w14:paraId="4C153C74" w14:textId="77777777" w:rsidR="00AD5859" w:rsidRDefault="00AD5859" w:rsidP="00E868A6">
      <w:pPr>
        <w:numPr>
          <w:ilvl w:val="0"/>
          <w:numId w:val="5"/>
        </w:numPr>
        <w:spacing w:line="240" w:lineRule="auto"/>
      </w:pPr>
      <w:r>
        <w:t>Flag is a bit code value with following meaning:</w:t>
      </w:r>
      <w:r>
        <w:br/>
        <w:t>1=Belongs to a lead in movement.</w:t>
      </w:r>
      <w:r>
        <w:br/>
        <w:t>2=Belongs to a lead out movement.</w:t>
      </w:r>
      <w:r>
        <w:br/>
        <w:t>4=Belongs to a marking movement.</w:t>
      </w:r>
      <w:r>
        <w:br/>
        <w:t>8=Belongs to a circular piercing.</w:t>
      </w:r>
      <w:r>
        <w:br/>
        <w:t>16= Belongs to a loop segment.</w:t>
      </w:r>
      <w:r>
        <w:br/>
        <w:t>32=?</w:t>
      </w:r>
      <w:r>
        <w:br/>
        <w:t>64=If the Arc is generated by $CCIRCLE function</w:t>
      </w:r>
    </w:p>
    <w:p w14:paraId="65BCF9BE" w14:textId="77777777" w:rsidR="00AD5859" w:rsidRDefault="00AD5859" w:rsidP="00E868A6">
      <w:pPr>
        <w:numPr>
          <w:ilvl w:val="0"/>
          <w:numId w:val="5"/>
        </w:numPr>
        <w:spacing w:line="240" w:lineRule="auto"/>
      </w:pPr>
      <w:r>
        <w:t>FS=The cutting speed in the beginning of the object.</w:t>
      </w:r>
    </w:p>
    <w:p w14:paraId="1DC5D26E" w14:textId="77777777" w:rsidR="00AD5859" w:rsidRDefault="00AD5859" w:rsidP="00E868A6">
      <w:pPr>
        <w:numPr>
          <w:ilvl w:val="0"/>
          <w:numId w:val="5"/>
        </w:numPr>
        <w:spacing w:line="240" w:lineRule="auto"/>
      </w:pPr>
      <w:r>
        <w:t>FE= The cutting speed at the end of the object. Note this value is used only if the interpolation is controlled by the CNC.</w:t>
      </w:r>
    </w:p>
    <w:p w14:paraId="492688B9" w14:textId="77777777" w:rsidR="00AD5859" w:rsidRDefault="00AD5859" w:rsidP="00E868A6">
      <w:pPr>
        <w:numPr>
          <w:ilvl w:val="0"/>
          <w:numId w:val="5"/>
        </w:numPr>
        <w:spacing w:line="240" w:lineRule="auto"/>
      </w:pPr>
      <w:r>
        <w:t>DELTA=Tangential changes in direction to next object. The value is in radians between +PI to –PI. If the value is negative than the cutting direction will be changed in CW direction, if its positive then it will be changed in CCW direction.</w:t>
      </w:r>
    </w:p>
    <w:p w14:paraId="6657F4FA" w14:textId="77777777" w:rsidR="00AD5859" w:rsidRDefault="00AD5859" w:rsidP="00E868A6">
      <w:pPr>
        <w:numPr>
          <w:ilvl w:val="0"/>
          <w:numId w:val="5"/>
        </w:numPr>
        <w:spacing w:line="240" w:lineRule="auto"/>
      </w:pPr>
      <w:r>
        <w:t>This is the Jet direction vector.</w:t>
      </w:r>
    </w:p>
    <w:bookmarkStart w:id="885" w:name="_$IOFF_()"/>
    <w:bookmarkEnd w:id="885"/>
    <w:p w14:paraId="575DF781" w14:textId="3314E273" w:rsidR="00AD5859" w:rsidRDefault="00AD5859" w:rsidP="00AD5859">
      <w:pPr>
        <w:pStyle w:val="Rubrik3"/>
      </w:pPr>
      <w:r>
        <w:fldChar w:fldCharType="begin"/>
      </w:r>
      <w:r w:rsidR="00020182">
        <w:instrText>HYPERLINK  \l "_$IOFF_()"</w:instrText>
      </w:r>
      <w:r>
        <w:fldChar w:fldCharType="separate"/>
      </w:r>
      <w:r w:rsidRPr="00055F6C">
        <w:rPr>
          <w:rStyle w:val="Hyperlnk"/>
          <w:bdr w:val="none" w:sz="0" w:space="0" w:color="auto"/>
        </w:rPr>
        <w:t>$</w:t>
      </w:r>
      <w:r>
        <w:rPr>
          <w:rStyle w:val="Hyperlnk"/>
        </w:rPr>
        <w:t>I</w:t>
      </w:r>
      <w:r w:rsidRPr="00055F6C">
        <w:rPr>
          <w:rStyle w:val="Hyperlnk"/>
          <w:bdr w:val="none" w:sz="0" w:space="0" w:color="auto"/>
        </w:rPr>
        <w:t>OFF</w:t>
      </w:r>
      <w:r>
        <w:rPr>
          <w:rStyle w:val="Hyperlnk"/>
          <w:bdr w:val="none" w:sz="0" w:space="0" w:color="auto"/>
        </w:rPr>
        <w:fldChar w:fldCharType="end"/>
      </w:r>
      <w:r>
        <w:t xml:space="preserve"> ()</w:t>
      </w:r>
    </w:p>
    <w:bookmarkStart w:id="886" w:name="_$ITEXT_(TEXT,_X,"/>
    <w:bookmarkStart w:id="887" w:name="_$ITEXT_(TEXT,_ANGLE,"/>
    <w:bookmarkEnd w:id="886"/>
    <w:bookmarkEnd w:id="887"/>
    <w:p w14:paraId="4AED0427" w14:textId="2A70AD78" w:rsidR="00AD5859" w:rsidRDefault="00AD5859" w:rsidP="00AD5859">
      <w:pPr>
        <w:pStyle w:val="Rubrik3"/>
      </w:pPr>
      <w:r>
        <w:fldChar w:fldCharType="begin"/>
      </w:r>
      <w:r w:rsidR="00020182">
        <w:instrText>HYPERLINK  \l "_$ITEXT_(TEXT,_ANGLE,"</w:instrText>
      </w:r>
      <w:r>
        <w:fldChar w:fldCharType="separate"/>
      </w:r>
      <w:r w:rsidRPr="00055F6C">
        <w:rPr>
          <w:rStyle w:val="Hyperlnk"/>
          <w:bdr w:val="none" w:sz="0" w:space="0" w:color="auto"/>
        </w:rPr>
        <w:t>$</w:t>
      </w:r>
      <w:r>
        <w:rPr>
          <w:rStyle w:val="Hyperlnk"/>
        </w:rPr>
        <w:t>I</w:t>
      </w:r>
      <w:r w:rsidRPr="00055F6C">
        <w:rPr>
          <w:rStyle w:val="Hyperlnk"/>
          <w:bdr w:val="none" w:sz="0" w:space="0" w:color="auto"/>
        </w:rPr>
        <w:t>TEXT</w:t>
      </w:r>
      <w:r>
        <w:rPr>
          <w:rStyle w:val="Hyperlnk"/>
          <w:bdr w:val="none" w:sz="0" w:space="0" w:color="auto"/>
        </w:rPr>
        <w:fldChar w:fldCharType="end"/>
      </w:r>
      <w:r>
        <w:t xml:space="preserve"> (TEXT, ANGLE, XLEN, YLEN, ATTRIB, FONT, FONTYPE)</w:t>
      </w:r>
    </w:p>
    <w:p w14:paraId="01C5226A" w14:textId="77777777" w:rsidR="00594FF2" w:rsidRDefault="00594FF2" w:rsidP="00594FF2">
      <w:pPr>
        <w:spacing w:line="240" w:lineRule="auto"/>
      </w:pPr>
      <w:proofErr w:type="spellStart"/>
      <w:r>
        <w:t>Allpos</w:t>
      </w:r>
      <w:proofErr w:type="spellEnd"/>
      <w:r>
        <w:t xml:space="preserve"> is a list of X Y Z that describe the target point of the movement.</w:t>
      </w:r>
    </w:p>
    <w:p w14:paraId="02C5F29C" w14:textId="77777777" w:rsidR="00AD5859" w:rsidRDefault="00AD5859" w:rsidP="00AD5859">
      <w:r>
        <w:t>TEXT=The text string that should be used.</w:t>
      </w:r>
    </w:p>
    <w:p w14:paraId="7EF903B1" w14:textId="77777777" w:rsidR="00AD5859" w:rsidRDefault="00AD5859" w:rsidP="00AD5859">
      <w:r>
        <w:t>ANGLE=Text direction.</w:t>
      </w:r>
    </w:p>
    <w:p w14:paraId="320F96E8" w14:textId="77777777" w:rsidR="00AD5859" w:rsidRDefault="00AD5859" w:rsidP="00AD5859">
      <w:r>
        <w:t>XLEN= Size of the textbox</w:t>
      </w:r>
    </w:p>
    <w:p w14:paraId="1B1D0CFD" w14:textId="77777777" w:rsidR="00AD5859" w:rsidRDefault="00AD5859" w:rsidP="00AD5859">
      <w:r>
        <w:t>YLEN= Size of the textbox</w:t>
      </w:r>
    </w:p>
    <w:p w14:paraId="4487FD0F" w14:textId="77777777" w:rsidR="00AD5859" w:rsidRDefault="00AD5859" w:rsidP="00AD5859">
      <w:r>
        <w:t>ATTRIB = A text with the attribute</w:t>
      </w:r>
    </w:p>
    <w:p w14:paraId="3003F64D" w14:textId="77777777" w:rsidR="00AD5859" w:rsidRDefault="00AD5859" w:rsidP="00AD5859">
      <w:r>
        <w:t>FONT= Font name</w:t>
      </w:r>
    </w:p>
    <w:p w14:paraId="230CB740" w14:textId="77777777" w:rsidR="00AD5859" w:rsidRDefault="00AD5859" w:rsidP="00AD5859">
      <w:r>
        <w:t xml:space="preserve">FONTTYPE=0=Single </w:t>
      </w:r>
      <w:proofErr w:type="spellStart"/>
      <w:r>
        <w:t>polyfont</w:t>
      </w:r>
      <w:proofErr w:type="spellEnd"/>
      <w:r>
        <w:t>, 1=</w:t>
      </w:r>
      <w:proofErr w:type="spellStart"/>
      <w:r>
        <w:t>Truetype</w:t>
      </w:r>
      <w:proofErr w:type="spellEnd"/>
      <w:r>
        <w:t>, 2=Postscript (Not implemented)</w:t>
      </w:r>
    </w:p>
    <w:p w14:paraId="369CBA27" w14:textId="4504E4C2" w:rsidR="001752A5" w:rsidRDefault="00B927A4" w:rsidP="0097488D">
      <w:pPr>
        <w:pStyle w:val="Rubrik1"/>
      </w:pPr>
      <w:r>
        <w:t>I</w:t>
      </w:r>
      <w:r w:rsidR="001752A5">
        <w:t>mportant variables</w:t>
      </w:r>
      <w:r w:rsidR="004A32CD">
        <w:t xml:space="preserve"> </w:t>
      </w:r>
      <w:r>
        <w:t xml:space="preserve">for </w:t>
      </w:r>
      <w:r w:rsidR="004A32CD">
        <w:t xml:space="preserve">Z-axis and </w:t>
      </w:r>
      <w:proofErr w:type="spellStart"/>
      <w:r>
        <w:t>s</w:t>
      </w:r>
      <w:r w:rsidR="004A32CD">
        <w:t>ensoring</w:t>
      </w:r>
      <w:proofErr w:type="spellEnd"/>
    </w:p>
    <w:p w14:paraId="178D7B05" w14:textId="29B5351A" w:rsidR="001752A5" w:rsidRDefault="001752A5" w:rsidP="001752A5"/>
    <w:p w14:paraId="27C2E875" w14:textId="68ADC437" w:rsidR="001752A5" w:rsidRDefault="001752A5" w:rsidP="001752A5">
      <w:pPr>
        <w:pStyle w:val="Rubrik3"/>
      </w:pPr>
      <w:r w:rsidRPr="001752A5">
        <w:t>*</w:t>
      </w:r>
      <w:proofErr w:type="spellStart"/>
      <w:r w:rsidRPr="001752A5">
        <w:t>ZAxisOption</w:t>
      </w:r>
      <w:proofErr w:type="spellEnd"/>
      <w:r w:rsidRPr="001752A5">
        <w:t>*</w:t>
      </w:r>
    </w:p>
    <w:p w14:paraId="6D4D599B" w14:textId="73D0BF63" w:rsidR="001752A5" w:rsidRDefault="001752A5" w:rsidP="001752A5">
      <w:r>
        <w:t>0=Fixed axis selected from the Method command</w:t>
      </w:r>
    </w:p>
    <w:p w14:paraId="2A4B1EB8" w14:textId="26397ADF" w:rsidR="001752A5" w:rsidRDefault="001752A5" w:rsidP="001752A5">
      <w:r>
        <w:t>1=CNC controlled selected from the Method command</w:t>
      </w:r>
    </w:p>
    <w:p w14:paraId="2183807F" w14:textId="43E1F6AF" w:rsidR="00E20B25" w:rsidRDefault="00AC3B49" w:rsidP="00DD47CB">
      <w:pPr>
        <w:ind w:firstLine="1304"/>
        <w:rPr>
          <w:b/>
          <w:bCs/>
        </w:rPr>
      </w:pPr>
      <w:r w:rsidRPr="00B06232">
        <w:rPr>
          <w:b/>
          <w:bCs/>
        </w:rPr>
        <w:t>*</w:t>
      </w:r>
      <w:proofErr w:type="spellStart"/>
      <w:r w:rsidRPr="00B06232">
        <w:rPr>
          <w:b/>
          <w:bCs/>
        </w:rPr>
        <w:t>ZAxisType</w:t>
      </w:r>
      <w:proofErr w:type="spellEnd"/>
      <w:r w:rsidRPr="00B06232">
        <w:rPr>
          <w:b/>
          <w:bCs/>
        </w:rPr>
        <w:t>*</w:t>
      </w:r>
    </w:p>
    <w:p w14:paraId="062B8971" w14:textId="4EC17DDA" w:rsidR="00AC3B49" w:rsidRDefault="00AC3B49" w:rsidP="00DD47CB">
      <w:pPr>
        <w:ind w:firstLine="1304"/>
      </w:pPr>
      <w:r>
        <w:t>0=Up/Down Automatic by Water On/Off.</w:t>
      </w:r>
    </w:p>
    <w:p w14:paraId="2295A5C9" w14:textId="2E3084F4" w:rsidR="00E20B25" w:rsidRDefault="00AC3B49" w:rsidP="00DD47CB">
      <w:pPr>
        <w:ind w:firstLine="1304"/>
      </w:pPr>
      <w:r>
        <w:t>1=Up/Down handled by M-codes.</w:t>
      </w:r>
    </w:p>
    <w:p w14:paraId="7D388C83" w14:textId="1BEDD142" w:rsidR="00AC3B49" w:rsidRDefault="00AC3B49" w:rsidP="00DD47CB">
      <w:pPr>
        <w:ind w:firstLine="1304"/>
      </w:pPr>
      <w:r>
        <w:t>2=Z is handled by Z-coordinates.</w:t>
      </w:r>
    </w:p>
    <w:p w14:paraId="4B9D0F98" w14:textId="69957118" w:rsidR="001752A5" w:rsidRDefault="00DD47CB" w:rsidP="00DD47CB">
      <w:r>
        <w:t>2</w:t>
      </w:r>
      <w:r w:rsidR="001752A5">
        <w:t>=By height sensor selected from the Method command</w:t>
      </w:r>
    </w:p>
    <w:p w14:paraId="5665948A" w14:textId="2046F21A" w:rsidR="00AC3B49" w:rsidRDefault="00AC3B49" w:rsidP="001752A5">
      <w:r>
        <w:tab/>
      </w:r>
      <w:r w:rsidRPr="00AC3B49">
        <w:t>*</w:t>
      </w:r>
      <w:proofErr w:type="spellStart"/>
      <w:r w:rsidRPr="00B06232">
        <w:rPr>
          <w:b/>
          <w:bCs/>
        </w:rPr>
        <w:t>ZSensoring</w:t>
      </w:r>
      <w:r w:rsidR="00886166" w:rsidRPr="00B06232">
        <w:rPr>
          <w:b/>
          <w:bCs/>
        </w:rPr>
        <w:t>Type</w:t>
      </w:r>
      <w:proofErr w:type="spellEnd"/>
      <w:r w:rsidRPr="00B06232">
        <w:rPr>
          <w:b/>
          <w:bCs/>
        </w:rPr>
        <w:t>*</w:t>
      </w:r>
    </w:p>
    <w:p w14:paraId="7B15BFCE" w14:textId="5E3286FD" w:rsidR="00AC3B49" w:rsidRDefault="00AC3B49" w:rsidP="001752A5">
      <w:r>
        <w:tab/>
        <w:t>0=Automatic handled by Water On/Off</w:t>
      </w:r>
      <w:r w:rsidR="00886166">
        <w:t>.</w:t>
      </w:r>
    </w:p>
    <w:p w14:paraId="4D5FE94C" w14:textId="458519F1" w:rsidR="00AC3B49" w:rsidRDefault="00AC3B49" w:rsidP="001752A5">
      <w:r>
        <w:tab/>
        <w:t>1=</w:t>
      </w:r>
      <w:r w:rsidR="00886166">
        <w:t>Sensor handled by M-codes.</w:t>
      </w:r>
    </w:p>
    <w:p w14:paraId="7940F883" w14:textId="2C9DF577" w:rsidR="00886166" w:rsidRDefault="00886166" w:rsidP="00886166">
      <w:pPr>
        <w:ind w:left="1304"/>
      </w:pPr>
      <w:r>
        <w:t>2=Sensor handled by Z-coordinates.</w:t>
      </w:r>
    </w:p>
    <w:p w14:paraId="205D3003" w14:textId="12F7FFAC" w:rsidR="00B06232" w:rsidRDefault="00B06232" w:rsidP="00BF060B">
      <w:pPr>
        <w:ind w:firstLine="1304"/>
        <w:rPr>
          <w:b/>
          <w:bCs/>
        </w:rPr>
      </w:pPr>
      <w:r w:rsidRPr="00B06232">
        <w:rPr>
          <w:b/>
          <w:bCs/>
        </w:rPr>
        <w:t>*</w:t>
      </w:r>
      <w:proofErr w:type="spellStart"/>
      <w:r w:rsidRPr="00B06232">
        <w:rPr>
          <w:b/>
          <w:bCs/>
        </w:rPr>
        <w:t>ZSensoringMode</w:t>
      </w:r>
      <w:proofErr w:type="spellEnd"/>
      <w:r w:rsidRPr="00B06232">
        <w:rPr>
          <w:b/>
          <w:bCs/>
        </w:rPr>
        <w:t>*</w:t>
      </w:r>
    </w:p>
    <w:p w14:paraId="4F1826DA" w14:textId="0378B71E" w:rsidR="006B480A" w:rsidRPr="006B480A" w:rsidRDefault="006B480A" w:rsidP="00BF060B">
      <w:pPr>
        <w:ind w:firstLine="1304"/>
      </w:pPr>
      <w:r w:rsidRPr="006B480A">
        <w:t xml:space="preserve">Controls </w:t>
      </w:r>
      <w:r>
        <w:t xml:space="preserve">what type of </w:t>
      </w:r>
      <w:proofErr w:type="spellStart"/>
      <w:r>
        <w:t>sensoring</w:t>
      </w:r>
      <w:proofErr w:type="spellEnd"/>
      <w:r>
        <w:t xml:space="preserve"> should be used.</w:t>
      </w:r>
    </w:p>
    <w:p w14:paraId="25E4D7BA" w14:textId="28FD950C" w:rsidR="00B06232" w:rsidRDefault="00B06232" w:rsidP="00BF060B">
      <w:pPr>
        <w:ind w:firstLine="1304"/>
      </w:pPr>
      <w:r w:rsidRPr="00B06232">
        <w:rPr>
          <w:noProof/>
        </w:rPr>
        <w:drawing>
          <wp:inline distT="0" distB="0" distL="0" distR="0" wp14:anchorId="234BA602" wp14:editId="282C65FE">
            <wp:extent cx="2772162" cy="1276528"/>
            <wp:effectExtent l="0" t="0" r="9525" b="0"/>
            <wp:docPr id="38" name="Bildobjek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772162" cy="1276528"/>
                    </a:xfrm>
                    <a:prstGeom prst="rect">
                      <a:avLst/>
                    </a:prstGeom>
                  </pic:spPr>
                </pic:pic>
              </a:graphicData>
            </a:graphic>
          </wp:inline>
        </w:drawing>
      </w:r>
    </w:p>
    <w:p w14:paraId="6B5DAF6B" w14:textId="162E9BDF" w:rsidR="00B06232" w:rsidRDefault="00B06232" w:rsidP="00BF060B">
      <w:pPr>
        <w:ind w:firstLine="1304"/>
      </w:pPr>
      <w:r>
        <w:t>0=Once in the beginning</w:t>
      </w:r>
    </w:p>
    <w:p w14:paraId="5EDC2FE2" w14:textId="575BDFB1" w:rsidR="00B06232" w:rsidRDefault="00B06232" w:rsidP="00BF060B">
      <w:pPr>
        <w:ind w:firstLine="1304"/>
      </w:pPr>
      <w:r>
        <w:t>1=Partwise</w:t>
      </w:r>
    </w:p>
    <w:p w14:paraId="7AA15E0B" w14:textId="3935C68A" w:rsidR="00B06232" w:rsidRDefault="00B06232" w:rsidP="00BF060B">
      <w:pPr>
        <w:ind w:firstLine="1304"/>
      </w:pPr>
      <w:r>
        <w:t>2=Every piercing</w:t>
      </w:r>
    </w:p>
    <w:p w14:paraId="5F0E767F" w14:textId="27DBAA62" w:rsidR="00B06232" w:rsidRDefault="006B480A" w:rsidP="00BF060B">
      <w:pPr>
        <w:ind w:firstLine="1304"/>
      </w:pPr>
      <w:r>
        <w:t>3=Stamping</w:t>
      </w:r>
      <w:r w:rsidR="003A6CFB">
        <w:t xml:space="preserve"> (for straight cuts)</w:t>
      </w:r>
    </w:p>
    <w:p w14:paraId="0510061F" w14:textId="6E62543D" w:rsidR="006B480A" w:rsidRDefault="006B480A" w:rsidP="00BF060B">
      <w:pPr>
        <w:ind w:firstLine="1304"/>
      </w:pPr>
      <w:r>
        <w:t>4=Dragging</w:t>
      </w:r>
      <w:r w:rsidR="003A6CFB">
        <w:t xml:space="preserve"> (for tilted cuts)</w:t>
      </w:r>
    </w:p>
    <w:p w14:paraId="7C2E884D" w14:textId="479AFF3C" w:rsidR="006B480A" w:rsidRDefault="006B480A" w:rsidP="00BF060B">
      <w:pPr>
        <w:ind w:firstLine="1304"/>
      </w:pPr>
      <w:r>
        <w:t>5=Zone</w:t>
      </w:r>
    </w:p>
    <w:p w14:paraId="2AF8B5F8" w14:textId="77777777" w:rsidR="00BF060B" w:rsidRDefault="00BF060B" w:rsidP="00BF060B">
      <w:pPr>
        <w:ind w:firstLine="1304"/>
      </w:pPr>
      <w:r>
        <w:t>6=Automatic choice</w:t>
      </w:r>
    </w:p>
    <w:p w14:paraId="5A8FD4B0" w14:textId="0EC5BA55" w:rsidR="00BF060B" w:rsidRDefault="006B480A" w:rsidP="00BF060B">
      <w:pPr>
        <w:ind w:left="1304"/>
      </w:pPr>
      <w:r w:rsidRPr="006B480A">
        <w:rPr>
          <w:b/>
          <w:bCs/>
        </w:rPr>
        <w:t>*</w:t>
      </w:r>
      <w:proofErr w:type="spellStart"/>
      <w:r w:rsidRPr="006B480A">
        <w:rPr>
          <w:b/>
          <w:bCs/>
        </w:rPr>
        <w:t>FlatZoneRadius</w:t>
      </w:r>
      <w:proofErr w:type="spellEnd"/>
      <w:r w:rsidRPr="006B480A">
        <w:rPr>
          <w:b/>
          <w:bCs/>
        </w:rPr>
        <w:t>*</w:t>
      </w:r>
      <w:r w:rsidR="00BF060B">
        <w:rPr>
          <w:b/>
          <w:bCs/>
        </w:rPr>
        <w:t xml:space="preserve"> </w:t>
      </w:r>
      <w:r w:rsidR="00BF060B">
        <w:t xml:space="preserve">This is used for mode Stamping and Dragging </w:t>
      </w:r>
      <w:r w:rsidR="003A6CFB">
        <w:t xml:space="preserve">if the geometry at some places is outside the radius. If distance from previous </w:t>
      </w:r>
      <w:proofErr w:type="spellStart"/>
      <w:r w:rsidR="003A6CFB">
        <w:t>sensoring</w:t>
      </w:r>
      <w:proofErr w:type="spellEnd"/>
      <w:r w:rsidR="003A6CFB">
        <w:t xml:space="preserve"> is more than this value it will always be a </w:t>
      </w:r>
      <w:proofErr w:type="spellStart"/>
      <w:r w:rsidR="003A6CFB">
        <w:t>sensoring</w:t>
      </w:r>
      <w:proofErr w:type="spellEnd"/>
      <w:r w:rsidR="003A6CFB">
        <w:t>.</w:t>
      </w:r>
    </w:p>
    <w:p w14:paraId="12574629" w14:textId="0A3D8660" w:rsidR="00565FBB" w:rsidRPr="003A6CFB" w:rsidRDefault="00565FBB" w:rsidP="004A32CD">
      <w:pPr>
        <w:ind w:left="1304"/>
      </w:pPr>
      <w:r w:rsidRPr="003A6CFB">
        <w:rPr>
          <w:b/>
          <w:bCs/>
        </w:rPr>
        <w:t>*</w:t>
      </w:r>
      <w:proofErr w:type="spellStart"/>
      <w:r w:rsidRPr="003A6CFB">
        <w:rPr>
          <w:b/>
          <w:bCs/>
        </w:rPr>
        <w:t>ZAutoDist</w:t>
      </w:r>
      <w:proofErr w:type="spellEnd"/>
      <w:r w:rsidRPr="003A6CFB">
        <w:rPr>
          <w:b/>
          <w:bCs/>
        </w:rPr>
        <w:t>*</w:t>
      </w:r>
      <w:r w:rsidR="003A6CFB">
        <w:t xml:space="preserve"> In case of *</w:t>
      </w:r>
      <w:proofErr w:type="spellStart"/>
      <w:r w:rsidR="003A6CFB">
        <w:t>ZSensoringType</w:t>
      </w:r>
      <w:proofErr w:type="spellEnd"/>
      <w:r w:rsidR="004A32CD">
        <w:t>* is 0 or 1. Then IGEMS will not write any instructions in the CNC file about lift height. This is controlled in the CNC file. This value is used to calculate a lifting time in reports.</w:t>
      </w:r>
    </w:p>
    <w:p w14:paraId="61C116F7" w14:textId="0F358D5D" w:rsidR="00BF060B" w:rsidRDefault="00BF060B" w:rsidP="00BF060B">
      <w:r>
        <w:t>3=By measuring in advance selected from the Method command.</w:t>
      </w:r>
    </w:p>
    <w:p w14:paraId="2B919DAB" w14:textId="431AC276" w:rsidR="00E44A01" w:rsidRPr="00E44A01" w:rsidRDefault="00E44A01" w:rsidP="00B05F20">
      <w:pPr>
        <w:pStyle w:val="Rubrik3"/>
      </w:pPr>
      <w:r w:rsidRPr="00E44A01">
        <w:t>*</w:t>
      </w:r>
      <w:proofErr w:type="spellStart"/>
      <w:r w:rsidRPr="00E44A01">
        <w:t>ZPiercingUse</w:t>
      </w:r>
      <w:proofErr w:type="spellEnd"/>
      <w:r w:rsidRPr="00E44A01">
        <w:t>*</w:t>
      </w:r>
    </w:p>
    <w:p w14:paraId="29E2CB80" w14:textId="4C37C4D8" w:rsidR="00E44A01" w:rsidRDefault="00B05F20" w:rsidP="00BF060B">
      <w:r>
        <w:t>If IPD should be used or not. Value is 0 to 3 before Options and after options T or nil.</w:t>
      </w:r>
    </w:p>
    <w:p w14:paraId="147CF12C" w14:textId="7B4261A3" w:rsidR="00E44A01" w:rsidRDefault="00E44A01" w:rsidP="00B05F20">
      <w:pPr>
        <w:pStyle w:val="Rubrik3"/>
      </w:pPr>
      <w:r w:rsidRPr="00B05F20">
        <w:t>*</w:t>
      </w:r>
      <w:proofErr w:type="spellStart"/>
      <w:r w:rsidRPr="00B05F20">
        <w:t>ZPiercingDist</w:t>
      </w:r>
      <w:proofErr w:type="spellEnd"/>
      <w:r w:rsidRPr="00B05F20">
        <w:t>*</w:t>
      </w:r>
    </w:p>
    <w:p w14:paraId="3CA8B6EE" w14:textId="3EA3BA87" w:rsidR="00B05F20" w:rsidRDefault="00B05F20" w:rsidP="00B05F20">
      <w:r>
        <w:t>The distance for IPD. The value is not changed, matter of *</w:t>
      </w:r>
      <w:proofErr w:type="spellStart"/>
      <w:r>
        <w:t>ZPiercingUse</w:t>
      </w:r>
      <w:proofErr w:type="spellEnd"/>
      <w:r>
        <w:t>*</w:t>
      </w:r>
    </w:p>
    <w:p w14:paraId="2C128EA1" w14:textId="63D531E6" w:rsidR="00F14EDE" w:rsidRDefault="00F14EDE" w:rsidP="00F14EDE">
      <w:pPr>
        <w:pStyle w:val="Rubrik3"/>
      </w:pPr>
      <w:r>
        <w:t>*</w:t>
      </w:r>
      <w:proofErr w:type="spellStart"/>
      <w:r>
        <w:t>ZPiercingCNC</w:t>
      </w:r>
      <w:proofErr w:type="spellEnd"/>
      <w:r>
        <w:t>*</w:t>
      </w:r>
    </w:p>
    <w:p w14:paraId="04E81FE5" w14:textId="485E250D" w:rsidR="00F14EDE" w:rsidRPr="00F14EDE" w:rsidRDefault="00E15B51" w:rsidP="00F14EDE">
      <w:r>
        <w:t xml:space="preserve">T if </w:t>
      </w:r>
      <w:r w:rsidR="00F14EDE">
        <w:t>the CNC accept increased piercing height when using CNC controlled Z axis</w:t>
      </w:r>
      <w:r>
        <w:t xml:space="preserve"> else nil.</w:t>
      </w:r>
    </w:p>
    <w:p w14:paraId="7BC706F6" w14:textId="52D6452B" w:rsidR="00F14EDE" w:rsidRDefault="00F14EDE" w:rsidP="00F14EDE">
      <w:pPr>
        <w:pStyle w:val="Rubrik3"/>
      </w:pPr>
      <w:r w:rsidRPr="00F14EDE">
        <w:t>*</w:t>
      </w:r>
      <w:proofErr w:type="spellStart"/>
      <w:r w:rsidRPr="00F14EDE">
        <w:t>ZPiercingSensor</w:t>
      </w:r>
      <w:proofErr w:type="spellEnd"/>
      <w:r w:rsidRPr="00F14EDE">
        <w:t>*</w:t>
      </w:r>
    </w:p>
    <w:p w14:paraId="0738CC78" w14:textId="49707665" w:rsidR="00F14EDE" w:rsidRPr="00F14EDE" w:rsidRDefault="00F14EDE" w:rsidP="00F14EDE">
      <w:r>
        <w:t>Is T if the CNC accept increased piercing height when using height sensor else nil.</w:t>
      </w:r>
    </w:p>
    <w:p w14:paraId="01286F0C" w14:textId="77777777" w:rsidR="00F14EDE" w:rsidRPr="00F14EDE" w:rsidRDefault="00F14EDE" w:rsidP="00F14EDE"/>
    <w:p w14:paraId="598308DE" w14:textId="416AA996" w:rsidR="006B480A" w:rsidRDefault="00B56BA6" w:rsidP="007E7AC8">
      <w:pPr>
        <w:pStyle w:val="Rubrik3"/>
      </w:pPr>
      <w:r>
        <w:t>$probe</w:t>
      </w:r>
    </w:p>
    <w:p w14:paraId="33F8B9DB" w14:textId="5A7B0C9E" w:rsidR="007E7AC8" w:rsidRPr="007E7AC8" w:rsidRDefault="007E7AC8" w:rsidP="007E7AC8">
      <w:r>
        <w:t xml:space="preserve">When using IGEMS </w:t>
      </w:r>
      <w:proofErr w:type="spellStart"/>
      <w:r>
        <w:t>cnc</w:t>
      </w:r>
      <w:proofErr w:type="spellEnd"/>
      <w:r>
        <w:t xml:space="preserve"> the *</w:t>
      </w:r>
      <w:proofErr w:type="spellStart"/>
      <w:r>
        <w:t>ZSensoringMode</w:t>
      </w:r>
      <w:proofErr w:type="spellEnd"/>
      <w:r>
        <w:t xml:space="preserve">* should always be set to Auto, else will not the Auto setting in IGEMS CNC work. IGEMS </w:t>
      </w:r>
      <w:proofErr w:type="spellStart"/>
      <w:r>
        <w:t>cnc</w:t>
      </w:r>
      <w:proofErr w:type="spellEnd"/>
      <w:r>
        <w:t xml:space="preserve"> can override any setting.</w:t>
      </w:r>
    </w:p>
    <w:p w14:paraId="01FDE7A4" w14:textId="43F658FC" w:rsidR="00B56BA6" w:rsidRDefault="00B56BA6" w:rsidP="00B56BA6">
      <w:pPr>
        <w:rPr>
          <w:szCs w:val="20"/>
        </w:rPr>
      </w:pPr>
      <w:r>
        <w:rPr>
          <w:szCs w:val="20"/>
        </w:rPr>
        <w:t>-1=</w:t>
      </w:r>
      <w:r w:rsidR="007E7AC8">
        <w:rPr>
          <w:szCs w:val="20"/>
        </w:rPr>
        <w:t xml:space="preserve">Make a new Z-height probing. No matter of setting in IGEMS </w:t>
      </w:r>
      <w:proofErr w:type="spellStart"/>
      <w:r w:rsidR="007E7AC8">
        <w:rPr>
          <w:szCs w:val="20"/>
        </w:rPr>
        <w:t>cnc</w:t>
      </w:r>
      <w:proofErr w:type="spellEnd"/>
    </w:p>
    <w:p w14:paraId="4B69AB12" w14:textId="7B36D7B3" w:rsidR="00B56BA6" w:rsidRPr="00965794" w:rsidRDefault="00B56BA6" w:rsidP="00B56BA6">
      <w:pPr>
        <w:rPr>
          <w:szCs w:val="20"/>
        </w:rPr>
      </w:pPr>
      <w:r w:rsidRPr="00965794">
        <w:rPr>
          <w:szCs w:val="20"/>
        </w:rPr>
        <w:t>0=Use previous Z height probing for the Z-level.</w:t>
      </w:r>
    </w:p>
    <w:p w14:paraId="2FD4C142" w14:textId="77777777" w:rsidR="00B56BA6" w:rsidRPr="00965794" w:rsidRDefault="00B56BA6" w:rsidP="00B56BA6">
      <w:pPr>
        <w:rPr>
          <w:szCs w:val="20"/>
        </w:rPr>
      </w:pPr>
      <w:r w:rsidRPr="00965794">
        <w:rPr>
          <w:szCs w:val="20"/>
        </w:rPr>
        <w:t>1=Make a new Z-height probing.</w:t>
      </w:r>
    </w:p>
    <w:p w14:paraId="1006D426" w14:textId="77777777" w:rsidR="00B56BA6" w:rsidRPr="00965794" w:rsidRDefault="00B56BA6" w:rsidP="00B56BA6">
      <w:pPr>
        <w:rPr>
          <w:szCs w:val="20"/>
        </w:rPr>
      </w:pPr>
      <w:r w:rsidRPr="00965794">
        <w:rPr>
          <w:szCs w:val="20"/>
        </w:rPr>
        <w:t xml:space="preserve">2=Use Stamping </w:t>
      </w:r>
      <w:proofErr w:type="spellStart"/>
      <w:r w:rsidRPr="00965794">
        <w:rPr>
          <w:szCs w:val="20"/>
        </w:rPr>
        <w:t>sensoring</w:t>
      </w:r>
      <w:proofErr w:type="spellEnd"/>
      <w:r w:rsidRPr="00965794">
        <w:rPr>
          <w:szCs w:val="20"/>
        </w:rPr>
        <w:t xml:space="preserve"> (for straight cuts)</w:t>
      </w:r>
    </w:p>
    <w:p w14:paraId="7105811B" w14:textId="77777777" w:rsidR="00B56BA6" w:rsidRPr="00965794" w:rsidRDefault="00B56BA6" w:rsidP="00B56BA6">
      <w:pPr>
        <w:rPr>
          <w:szCs w:val="20"/>
        </w:rPr>
      </w:pPr>
      <w:r w:rsidRPr="00965794">
        <w:rPr>
          <w:szCs w:val="20"/>
        </w:rPr>
        <w:t xml:space="preserve">3=Use Dragging </w:t>
      </w:r>
      <w:proofErr w:type="spellStart"/>
      <w:r w:rsidRPr="00965794">
        <w:rPr>
          <w:szCs w:val="20"/>
        </w:rPr>
        <w:t>sensoring</w:t>
      </w:r>
      <w:proofErr w:type="spellEnd"/>
      <w:r w:rsidRPr="00965794">
        <w:rPr>
          <w:szCs w:val="20"/>
        </w:rPr>
        <w:t xml:space="preserve"> (for bevel cuts)</w:t>
      </w:r>
    </w:p>
    <w:p w14:paraId="34C5BC8E" w14:textId="77777777" w:rsidR="00B56BA6" w:rsidRDefault="00B56BA6" w:rsidP="001752A5"/>
    <w:p w14:paraId="39DECC78" w14:textId="3C76DA2D" w:rsidR="0097488D" w:rsidRDefault="0097488D" w:rsidP="0097488D">
      <w:pPr>
        <w:pStyle w:val="Rubrik1"/>
      </w:pPr>
      <w:r>
        <w:t>Simulation functions</w:t>
      </w:r>
    </w:p>
    <w:p w14:paraId="3356F69B" w14:textId="77777777" w:rsidR="0097488D" w:rsidRDefault="0097488D" w:rsidP="0097488D"/>
    <w:p w14:paraId="2A3F5813" w14:textId="2B7A2D81" w:rsidR="00FC1D90" w:rsidRDefault="00FC1D90" w:rsidP="00FC1D90">
      <w:pPr>
        <w:pStyle w:val="Rubrik3"/>
      </w:pPr>
      <w:bookmarkStart w:id="888" w:name="_(SIM-DRAW_&lt;draw&gt;)"/>
      <w:bookmarkEnd w:id="888"/>
      <w:r>
        <w:t>(</w:t>
      </w:r>
      <w:hyperlink w:anchor="_(SIM-DRAW_&lt;draw&gt;)" w:history="1">
        <w:r w:rsidRPr="00FC1D90">
          <w:rPr>
            <w:rStyle w:val="Hyperlnk"/>
            <w:bdr w:val="none" w:sz="0" w:space="0" w:color="auto"/>
          </w:rPr>
          <w:t>SIM-DRAW</w:t>
        </w:r>
      </w:hyperlink>
      <w:r>
        <w:t xml:space="preserve"> &lt;draw&gt;)</w:t>
      </w:r>
    </w:p>
    <w:p w14:paraId="5B229A7B" w14:textId="23D79559" w:rsidR="00FC1D90" w:rsidRPr="00FC1D90" w:rsidRDefault="00FC1D90" w:rsidP="00FC1D90">
      <w:r>
        <w:t xml:space="preserve">The argument &lt;draw&gt; to this function can be T or nil. It will handle if the </w:t>
      </w:r>
      <w:r w:rsidR="00003F72">
        <w:t xml:space="preserve">2D </w:t>
      </w:r>
      <w:r>
        <w:t>simulator will draw movement lines or not. This function was introduced in 2020.2</w:t>
      </w:r>
    </w:p>
    <w:p w14:paraId="598D48C2" w14:textId="6F2C65C3" w:rsidR="00FC1D90" w:rsidRDefault="002B301B" w:rsidP="002B301B">
      <w:pPr>
        <w:pStyle w:val="Rubrik3"/>
      </w:pPr>
      <w:bookmarkStart w:id="889" w:name="_(SIM-HEADUNIT_&lt;&quot;name&quot;&gt;_&lt;visible&gt;"/>
      <w:bookmarkEnd w:id="889"/>
      <w:r>
        <w:t>(</w:t>
      </w:r>
      <w:hyperlink w:anchor="_(SIM-HEADUNIT_&lt;&quot;name&quot;&gt;_&lt;visible&gt;" w:history="1">
        <w:r w:rsidRPr="002B301B">
          <w:rPr>
            <w:rStyle w:val="Hyperlnk"/>
            <w:bdr w:val="none" w:sz="0" w:space="0" w:color="auto"/>
          </w:rPr>
          <w:t>SIM-HEADUNIT</w:t>
        </w:r>
      </w:hyperlink>
      <w:r>
        <w:t xml:space="preserve"> &lt;"name"&gt; &lt;visible&gt; &lt;dx&gt; &lt;</w:t>
      </w:r>
      <w:proofErr w:type="spellStart"/>
      <w:r>
        <w:t>dy</w:t>
      </w:r>
      <w:proofErr w:type="spellEnd"/>
      <w:r>
        <w:t>&gt; &lt;</w:t>
      </w:r>
      <w:proofErr w:type="spellStart"/>
      <w:r>
        <w:t>dz</w:t>
      </w:r>
      <w:proofErr w:type="spellEnd"/>
      <w:r>
        <w:t>&gt;)</w:t>
      </w:r>
      <w:bookmarkStart w:id="890" w:name="_(SIM-DRAWLINE_&lt;x&gt;_&lt;y&gt;"/>
      <w:bookmarkEnd w:id="890"/>
    </w:p>
    <w:p w14:paraId="1548D630" w14:textId="0A385D29" w:rsidR="002B301B" w:rsidRDefault="002B301B" w:rsidP="002B301B">
      <w:r>
        <w:t xml:space="preserve">This function is only useful in IGEMS Revision 2. With this function you can make units on the 3D simulation invisible or visible. For example, if you don't have any height sensor then </w:t>
      </w:r>
      <w:r w:rsidR="00547C12">
        <w:t>you can set the invisible flag to nil.</w:t>
      </w:r>
    </w:p>
    <w:p w14:paraId="2F5A98E8" w14:textId="29C1231D" w:rsidR="00547C12" w:rsidRPr="002B301B" w:rsidRDefault="00547C12" w:rsidP="002B301B">
      <w:r>
        <w:t>It is also possible to move a unit in X Y and Z. This can be used for position the drilling unit on correct position.</w:t>
      </w:r>
    </w:p>
    <w:p w14:paraId="41FAAE48" w14:textId="078EEDA6" w:rsidR="0050274C" w:rsidRDefault="0050274C" w:rsidP="0050274C">
      <w:pPr>
        <w:pStyle w:val="Rubrik4"/>
      </w:pPr>
      <w:r>
        <w:t>(</w:t>
      </w:r>
      <w:hyperlink w:anchor="_(SIM-DRAWLINE_&lt;x&gt;_&lt;y&gt;" w:history="1">
        <w:r w:rsidRPr="0050274C">
          <w:rPr>
            <w:rStyle w:val="Hyperlnk"/>
            <w:bdr w:val="none" w:sz="0" w:space="0" w:color="auto"/>
          </w:rPr>
          <w:t>SIM-DRAWLINE</w:t>
        </w:r>
      </w:hyperlink>
      <w:r w:rsidRPr="0050274C">
        <w:t xml:space="preserve"> </w:t>
      </w:r>
      <w:r>
        <w:t>&lt;x&gt; &lt;y&gt; &lt;z&gt; &lt;x2&gt; &lt;y2&gt; &lt;z2&gt; &lt;color&gt; &lt;</w:t>
      </w:r>
      <w:r w:rsidR="002B301B">
        <w:t>pen size</w:t>
      </w:r>
      <w:r>
        <w:t>&gt;)</w:t>
      </w:r>
    </w:p>
    <w:p w14:paraId="1411EEB9" w14:textId="16CD9D13" w:rsidR="0050274C" w:rsidRPr="0050274C" w:rsidRDefault="0050274C" w:rsidP="0050274C">
      <w:r>
        <w:t>Draw lines in the simulation window.</w:t>
      </w:r>
    </w:p>
    <w:p w14:paraId="1C2D1FC8" w14:textId="264DF93F" w:rsidR="0097488D" w:rsidRDefault="0097488D" w:rsidP="0097488D">
      <w:pPr>
        <w:pStyle w:val="Rubrik3"/>
      </w:pPr>
      <w:bookmarkStart w:id="891" w:name="_(SIM-MOVEMODEL_&lt;DX&gt;_&lt;DY&gt;"/>
      <w:bookmarkEnd w:id="891"/>
      <w:r>
        <w:t>(</w:t>
      </w:r>
      <w:hyperlink w:anchor="_(SIM-MOVEMODEL_&lt;DX&gt;_&lt;DY&gt;" w:history="1">
        <w:r w:rsidRPr="0097488D">
          <w:rPr>
            <w:rStyle w:val="Hyperlnk"/>
            <w:bdr w:val="none" w:sz="0" w:space="0" w:color="auto"/>
          </w:rPr>
          <w:t>SIM-MOVEMODEL</w:t>
        </w:r>
      </w:hyperlink>
      <w:r>
        <w:t xml:space="preserve"> &lt;DX&gt; &lt;DY&gt; &lt;DZ&gt;)</w:t>
      </w:r>
    </w:p>
    <w:p w14:paraId="0A290550" w14:textId="77777777" w:rsidR="0097488D" w:rsidRDefault="0097488D" w:rsidP="0097488D">
      <w:r>
        <w:t>This function will move the simulation model (the part) in the distance given by the arguments.</w:t>
      </w:r>
    </w:p>
    <w:p w14:paraId="62BD96BE" w14:textId="77777777" w:rsidR="0097488D" w:rsidRDefault="0097488D" w:rsidP="0097488D"/>
    <w:p w14:paraId="1E4CD835" w14:textId="77777777" w:rsidR="00FA2B86" w:rsidRDefault="00FA2B86" w:rsidP="0097488D">
      <w:r w:rsidRPr="00FA2B86">
        <w:t xml:space="preserve">(SSIM-RAPID </w:t>
      </w:r>
      <w:proofErr w:type="spellStart"/>
      <w:r w:rsidRPr="00FA2B86">
        <w:t>pp_$x</w:t>
      </w:r>
      <w:proofErr w:type="spellEnd"/>
      <w:r w:rsidRPr="00FA2B86">
        <w:t xml:space="preserve"> </w:t>
      </w:r>
      <w:proofErr w:type="spellStart"/>
      <w:r w:rsidRPr="00FA2B86">
        <w:t>pp_$y</w:t>
      </w:r>
      <w:proofErr w:type="spellEnd"/>
      <w:r w:rsidRPr="00FA2B86">
        <w:t xml:space="preserve"> </w:t>
      </w:r>
      <w:proofErr w:type="spellStart"/>
      <w:r w:rsidRPr="00FA2B86">
        <w:t>pp_zmaster</w:t>
      </w:r>
      <w:proofErr w:type="spellEnd"/>
      <w:r w:rsidRPr="00FA2B86">
        <w:t xml:space="preserve"> *</w:t>
      </w:r>
      <w:proofErr w:type="spellStart"/>
      <w:r w:rsidRPr="00FA2B86">
        <w:t>SpeedRapid</w:t>
      </w:r>
      <w:proofErr w:type="spellEnd"/>
      <w:r w:rsidRPr="00FA2B86">
        <w:t>* *</w:t>
      </w:r>
      <w:proofErr w:type="spellStart"/>
      <w:r w:rsidRPr="00FA2B86">
        <w:t>SpeedAcceleration</w:t>
      </w:r>
      <w:proofErr w:type="spellEnd"/>
      <w:r w:rsidRPr="00FA2B86">
        <w:t xml:space="preserve">* </w:t>
      </w:r>
      <w:proofErr w:type="spellStart"/>
      <w:r w:rsidRPr="00FA2B86">
        <w:t>pp_crot</w:t>
      </w:r>
      <w:proofErr w:type="spellEnd"/>
      <w:r w:rsidRPr="00FA2B86">
        <w:t>)</w:t>
      </w:r>
    </w:p>
    <w:p w14:paraId="050F3349" w14:textId="77777777" w:rsidR="00FA2B86" w:rsidRDefault="00FA2B86" w:rsidP="0097488D">
      <w:r w:rsidRPr="00FA2B86">
        <w:t xml:space="preserve">(SSIM-LINE </w:t>
      </w:r>
      <w:proofErr w:type="spellStart"/>
      <w:r w:rsidRPr="00FA2B86">
        <w:t>pp_$x</w:t>
      </w:r>
      <w:proofErr w:type="spellEnd"/>
      <w:r w:rsidRPr="00FA2B86">
        <w:t xml:space="preserve"> </w:t>
      </w:r>
      <w:proofErr w:type="spellStart"/>
      <w:r w:rsidRPr="00FA2B86">
        <w:t>pp_$y</w:t>
      </w:r>
      <w:proofErr w:type="spellEnd"/>
      <w:r w:rsidRPr="00FA2B86">
        <w:t xml:space="preserve"> $fs $</w:t>
      </w:r>
      <w:proofErr w:type="spellStart"/>
      <w:r w:rsidRPr="00FA2B86">
        <w:t>fe</w:t>
      </w:r>
      <w:proofErr w:type="spellEnd"/>
      <w:r w:rsidRPr="00FA2B86">
        <w:t xml:space="preserve"> </w:t>
      </w:r>
      <w:proofErr w:type="spellStart"/>
      <w:r w:rsidRPr="00FA2B86">
        <w:t>pp_crot</w:t>
      </w:r>
      <w:proofErr w:type="spellEnd"/>
      <w:r w:rsidRPr="00FA2B86">
        <w:t>)</w:t>
      </w:r>
    </w:p>
    <w:p w14:paraId="332F3CAE" w14:textId="77777777" w:rsidR="00FA2B86" w:rsidRDefault="00FA2B86" w:rsidP="0097488D">
      <w:r w:rsidRPr="00FA2B86">
        <w:t xml:space="preserve">(SSIM-ARC </w:t>
      </w:r>
      <w:proofErr w:type="spellStart"/>
      <w:r w:rsidRPr="00FA2B86">
        <w:t>pp_$x</w:t>
      </w:r>
      <w:proofErr w:type="spellEnd"/>
      <w:r w:rsidRPr="00FA2B86">
        <w:t xml:space="preserve"> </w:t>
      </w:r>
      <w:proofErr w:type="spellStart"/>
      <w:r w:rsidRPr="00FA2B86">
        <w:t>pp_$y</w:t>
      </w:r>
      <w:proofErr w:type="spellEnd"/>
      <w:r w:rsidRPr="00FA2B86">
        <w:t xml:space="preserve"> pp_$</w:t>
      </w:r>
      <w:proofErr w:type="spellStart"/>
      <w:r w:rsidRPr="00FA2B86">
        <w:t>i</w:t>
      </w:r>
      <w:proofErr w:type="spellEnd"/>
      <w:r w:rsidRPr="00FA2B86">
        <w:t xml:space="preserve"> </w:t>
      </w:r>
      <w:proofErr w:type="spellStart"/>
      <w:r w:rsidRPr="00FA2B86">
        <w:t>pp_$j</w:t>
      </w:r>
      <w:proofErr w:type="spellEnd"/>
      <w:r w:rsidRPr="00FA2B86">
        <w:t xml:space="preserve"> </w:t>
      </w:r>
      <w:proofErr w:type="spellStart"/>
      <w:r w:rsidRPr="00FA2B86">
        <w:t>pp_ccw</w:t>
      </w:r>
      <w:proofErr w:type="spellEnd"/>
      <w:r w:rsidRPr="00FA2B86">
        <w:t xml:space="preserve"> $fs $</w:t>
      </w:r>
      <w:proofErr w:type="spellStart"/>
      <w:r w:rsidRPr="00FA2B86">
        <w:t>fe</w:t>
      </w:r>
      <w:proofErr w:type="spellEnd"/>
      <w:r w:rsidRPr="00FA2B86">
        <w:t xml:space="preserve"> </w:t>
      </w:r>
      <w:proofErr w:type="spellStart"/>
      <w:r w:rsidRPr="00FA2B86">
        <w:t>pp_crot</w:t>
      </w:r>
      <w:proofErr w:type="spellEnd"/>
      <w:r w:rsidRPr="00FA2B86">
        <w:t>)</w:t>
      </w:r>
    </w:p>
    <w:p w14:paraId="3637ABCA" w14:textId="77777777" w:rsidR="00FA2B86" w:rsidRDefault="00FA2B86" w:rsidP="0097488D"/>
    <w:p w14:paraId="10C6304A" w14:textId="77777777" w:rsidR="00FA2B86" w:rsidRDefault="00FA2B86" w:rsidP="0097488D">
      <w:r>
        <w:t>The functions above are used in IGEMS.LSP</w:t>
      </w:r>
    </w:p>
    <w:p w14:paraId="1E373A70" w14:textId="77777777" w:rsidR="00FA2B86" w:rsidRDefault="00E15216" w:rsidP="0097488D">
      <w:r>
        <w:t xml:space="preserve">The variable *SIM-ADDX* and *SIM-ADDY* can be specified in the postprocessor. </w:t>
      </w:r>
      <w:r>
        <w:rPr>
          <w:rFonts w:ascii="Arial" w:hAnsi="Arial" w:cs="Arial"/>
          <w:color w:val="000000"/>
          <w:sz w:val="22"/>
        </w:rPr>
        <w:t>This will add a displacement to the motion in 3D-Simulation.</w:t>
      </w:r>
    </w:p>
    <w:p w14:paraId="47C98CF7" w14:textId="77777777" w:rsidR="00B762E3" w:rsidRDefault="00B762E3" w:rsidP="00B762E3">
      <w:pPr>
        <w:pStyle w:val="Rubrik3"/>
      </w:pPr>
      <w:r>
        <w:t>Real movements</w:t>
      </w:r>
    </w:p>
    <w:p w14:paraId="1A31B500" w14:textId="77777777" w:rsidR="0097488D" w:rsidRDefault="0097488D" w:rsidP="0097488D">
      <w:r>
        <w:t xml:space="preserve">It is possible to generate the 3D-movements that the kinematic head must do by pressing "ALTGR + S". This will put the information </w:t>
      </w:r>
      <w:r w:rsidR="00B762E3">
        <w:t xml:space="preserve">in a hardcoded filename </w:t>
      </w:r>
      <w:r w:rsidR="00B762E3" w:rsidRPr="00B762E3">
        <w:rPr>
          <w:rFonts w:ascii="Lucida Console" w:hAnsi="Lucida Console"/>
          <w:sz w:val="18"/>
          <w:szCs w:val="20"/>
        </w:rPr>
        <w:t>"c:/ncdata/rtcp.txt</w:t>
      </w:r>
      <w:r w:rsidR="00B762E3">
        <w:rPr>
          <w:rFonts w:ascii="Lucida Console" w:hAnsi="Lucida Console"/>
          <w:sz w:val="18"/>
          <w:szCs w:val="20"/>
        </w:rPr>
        <w:t>"</w:t>
      </w:r>
      <w:r>
        <w:t>.</w:t>
      </w:r>
    </w:p>
    <w:p w14:paraId="7FF98F99" w14:textId="77777777" w:rsidR="00B762E3" w:rsidRDefault="00B762E3" w:rsidP="0097488D">
      <w:r>
        <w:t>By making a simple LISP script as you can see below, the information can be inserted in 3D-5X.</w:t>
      </w:r>
    </w:p>
    <w:p w14:paraId="2406CF2E" w14:textId="77777777" w:rsidR="00B762E3" w:rsidRDefault="00B762E3" w:rsidP="0097488D">
      <w:r>
        <w:t>Press "ALTGR + S" in simulation, run script below, start 3D-5X and press "CTRL-V".</w:t>
      </w:r>
    </w:p>
    <w:p w14:paraId="3446CF16" w14:textId="77777777" w:rsidR="00B762E3" w:rsidRDefault="00B762E3" w:rsidP="0097488D">
      <w:r>
        <w:t>Example code:</w:t>
      </w:r>
    </w:p>
    <w:p w14:paraId="1B833B63" w14:textId="77777777" w:rsidR="00B762E3" w:rsidRDefault="00B762E3" w:rsidP="0097488D"/>
    <w:p w14:paraId="148A07E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(SETQ </w:t>
      </w:r>
      <w:proofErr w:type="spellStart"/>
      <w:r w:rsidRPr="00B762E3">
        <w:rPr>
          <w:rFonts w:ascii="Lucida Console" w:hAnsi="Lucida Console"/>
          <w:sz w:val="18"/>
          <w:szCs w:val="20"/>
        </w:rPr>
        <w:t>outtext</w:t>
      </w:r>
      <w:proofErr w:type="spellEnd"/>
      <w:r w:rsidRPr="00B762E3">
        <w:rPr>
          <w:rFonts w:ascii="Lucida Console" w:hAnsi="Lucida Console"/>
          <w:sz w:val="18"/>
          <w:szCs w:val="20"/>
        </w:rPr>
        <w:t xml:space="preserve"> "")</w:t>
      </w:r>
    </w:p>
    <w:p w14:paraId="0E5CFE16"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(SETQ z 358.46)</w:t>
      </w:r>
    </w:p>
    <w:p w14:paraId="208C4013"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(DEFUN </w:t>
      </w:r>
      <w:proofErr w:type="spellStart"/>
      <w:r w:rsidRPr="00B762E3">
        <w:rPr>
          <w:rFonts w:ascii="Lucida Console" w:hAnsi="Lucida Console"/>
          <w:sz w:val="18"/>
          <w:szCs w:val="20"/>
        </w:rPr>
        <w:t>wr</w:t>
      </w:r>
      <w:proofErr w:type="spellEnd"/>
      <w:r w:rsidRPr="00B762E3">
        <w:rPr>
          <w:rFonts w:ascii="Lucida Console" w:hAnsi="Lucida Console"/>
          <w:sz w:val="18"/>
          <w:szCs w:val="20"/>
        </w:rPr>
        <w:t xml:space="preserve"> (txt) (SETQ </w:t>
      </w:r>
      <w:proofErr w:type="spellStart"/>
      <w:r w:rsidRPr="00B762E3">
        <w:rPr>
          <w:rFonts w:ascii="Lucida Console" w:hAnsi="Lucida Console"/>
          <w:sz w:val="18"/>
          <w:szCs w:val="20"/>
        </w:rPr>
        <w:t>outtext</w:t>
      </w:r>
      <w:proofErr w:type="spellEnd"/>
      <w:r w:rsidRPr="00B762E3">
        <w:rPr>
          <w:rFonts w:ascii="Lucida Console" w:hAnsi="Lucida Console"/>
          <w:sz w:val="18"/>
          <w:szCs w:val="20"/>
        </w:rPr>
        <w:t xml:space="preserve"> (STRCAT </w:t>
      </w:r>
      <w:proofErr w:type="spellStart"/>
      <w:r w:rsidRPr="00B762E3">
        <w:rPr>
          <w:rFonts w:ascii="Lucida Console" w:hAnsi="Lucida Console"/>
          <w:sz w:val="18"/>
          <w:szCs w:val="20"/>
        </w:rPr>
        <w:t>outtext</w:t>
      </w:r>
      <w:proofErr w:type="spellEnd"/>
      <w:r w:rsidRPr="00B762E3">
        <w:rPr>
          <w:rFonts w:ascii="Lucida Console" w:hAnsi="Lucida Console"/>
          <w:sz w:val="18"/>
          <w:szCs w:val="20"/>
        </w:rPr>
        <w:t xml:space="preserve"> txt "\n")))</w:t>
      </w:r>
    </w:p>
    <w:p w14:paraId="3F82E794" w14:textId="77777777" w:rsidR="0097488D" w:rsidRPr="00B762E3" w:rsidRDefault="0097488D" w:rsidP="0097488D">
      <w:pPr>
        <w:rPr>
          <w:rFonts w:ascii="Lucida Console" w:hAnsi="Lucida Console"/>
          <w:sz w:val="18"/>
          <w:szCs w:val="20"/>
        </w:rPr>
      </w:pPr>
    </w:p>
    <w:p w14:paraId="1BFAE7F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(SETQ </w:t>
      </w:r>
      <w:proofErr w:type="spellStart"/>
      <w:r w:rsidRPr="00B762E3">
        <w:rPr>
          <w:rFonts w:ascii="Lucida Console" w:hAnsi="Lucida Console"/>
          <w:sz w:val="18"/>
          <w:szCs w:val="20"/>
        </w:rPr>
        <w:t>fr</w:t>
      </w:r>
      <w:proofErr w:type="spellEnd"/>
      <w:r w:rsidRPr="00B762E3">
        <w:rPr>
          <w:rFonts w:ascii="Lucida Console" w:hAnsi="Lucida Console"/>
          <w:sz w:val="18"/>
          <w:szCs w:val="20"/>
        </w:rPr>
        <w:t xml:space="preserve"> (OPEN "c:/ncdata/rtcp.txt" "r"))</w:t>
      </w:r>
    </w:p>
    <w:p w14:paraId="03A1C859"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(SETQ </w:t>
      </w:r>
      <w:proofErr w:type="spellStart"/>
      <w:r w:rsidRPr="00B762E3">
        <w:rPr>
          <w:rFonts w:ascii="Lucida Console" w:hAnsi="Lucida Console"/>
          <w:sz w:val="18"/>
          <w:szCs w:val="20"/>
        </w:rPr>
        <w:t>sumlen</w:t>
      </w:r>
      <w:proofErr w:type="spellEnd"/>
      <w:r w:rsidRPr="00B762E3">
        <w:rPr>
          <w:rFonts w:ascii="Lucida Console" w:hAnsi="Lucida Console"/>
          <w:sz w:val="18"/>
          <w:szCs w:val="20"/>
        </w:rPr>
        <w:t xml:space="preserve"> 0.0)</w:t>
      </w:r>
    </w:p>
    <w:p w14:paraId="708FBB19"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(WHILE</w:t>
      </w:r>
    </w:p>
    <w:p w14:paraId="550993D5"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txt (READ-LINE </w:t>
      </w:r>
      <w:proofErr w:type="spellStart"/>
      <w:r w:rsidRPr="00B762E3">
        <w:rPr>
          <w:rFonts w:ascii="Lucida Console" w:hAnsi="Lucida Console"/>
          <w:sz w:val="18"/>
          <w:szCs w:val="20"/>
        </w:rPr>
        <w:t>fr</w:t>
      </w:r>
      <w:proofErr w:type="spellEnd"/>
      <w:r w:rsidRPr="00B762E3">
        <w:rPr>
          <w:rFonts w:ascii="Lucida Console" w:hAnsi="Lucida Console"/>
          <w:sz w:val="18"/>
          <w:szCs w:val="20"/>
        </w:rPr>
        <w:t>))</w:t>
      </w:r>
    </w:p>
    <w:p w14:paraId="6B7945FE"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to (READ (STRCAT "(" txt ")")))</w:t>
      </w:r>
    </w:p>
    <w:p w14:paraId="267F058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(IF (NOT from)</w:t>
      </w:r>
    </w:p>
    <w:p w14:paraId="7203E76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from to)</w:t>
      </w:r>
    </w:p>
    <w:p w14:paraId="1AD05E3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(PROGN</w:t>
      </w:r>
    </w:p>
    <w:p w14:paraId="46BA2B4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w:t>
      </w:r>
      <w:proofErr w:type="spellStart"/>
      <w:r w:rsidRPr="00B762E3">
        <w:rPr>
          <w:rFonts w:ascii="Lucida Console" w:hAnsi="Lucida Console"/>
          <w:sz w:val="18"/>
          <w:szCs w:val="20"/>
        </w:rPr>
        <w:t>enlen</w:t>
      </w:r>
      <w:proofErr w:type="spellEnd"/>
      <w:r w:rsidRPr="00B762E3">
        <w:rPr>
          <w:rFonts w:ascii="Lucida Console" w:hAnsi="Lucida Console"/>
          <w:sz w:val="18"/>
          <w:szCs w:val="20"/>
        </w:rPr>
        <w:t xml:space="preserve"> (DISTANCE from to))</w:t>
      </w:r>
    </w:p>
    <w:p w14:paraId="6F1B4CCF"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(WR (STRCAT (RTOS (CAR from) 2) " " (RTOS (CADR from) 2) " " (RTOS (+ (CADDR from) z) 2) </w:t>
      </w:r>
      <w:r w:rsidR="00B762E3">
        <w:rPr>
          <w:rFonts w:ascii="Lucida Console" w:hAnsi="Lucida Console"/>
          <w:sz w:val="18"/>
          <w:szCs w:val="20"/>
        </w:rPr>
        <w:br/>
        <w:t xml:space="preserve">       </w:t>
      </w:r>
      <w:r w:rsidRPr="00B762E3">
        <w:rPr>
          <w:rFonts w:ascii="Lucida Console" w:hAnsi="Lucida Console"/>
          <w:sz w:val="18"/>
          <w:szCs w:val="20"/>
        </w:rPr>
        <w:t>" " (RTOS (CAR to) 2) " " (RTOS (CADR to) 2) " " (RTOS (+ (CADDR to) z) 2) " 3.0 5"))</w:t>
      </w:r>
    </w:p>
    <w:p w14:paraId="055E915F"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from to)</w:t>
      </w:r>
    </w:p>
    <w:p w14:paraId="17FB99D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(SETQ </w:t>
      </w:r>
      <w:proofErr w:type="spellStart"/>
      <w:r w:rsidRPr="00B762E3">
        <w:rPr>
          <w:rFonts w:ascii="Lucida Console" w:hAnsi="Lucida Console"/>
          <w:sz w:val="18"/>
          <w:szCs w:val="20"/>
        </w:rPr>
        <w:t>sumlen</w:t>
      </w:r>
      <w:proofErr w:type="spellEnd"/>
      <w:r w:rsidRPr="00B762E3">
        <w:rPr>
          <w:rFonts w:ascii="Lucida Console" w:hAnsi="Lucida Console"/>
          <w:sz w:val="18"/>
          <w:szCs w:val="20"/>
        </w:rPr>
        <w:t xml:space="preserve"> (+ </w:t>
      </w:r>
      <w:proofErr w:type="spellStart"/>
      <w:r w:rsidRPr="00B762E3">
        <w:rPr>
          <w:rFonts w:ascii="Lucida Console" w:hAnsi="Lucida Console"/>
          <w:sz w:val="18"/>
          <w:szCs w:val="20"/>
        </w:rPr>
        <w:t>sumlen</w:t>
      </w:r>
      <w:proofErr w:type="spellEnd"/>
      <w:r w:rsidRPr="00B762E3">
        <w:rPr>
          <w:rFonts w:ascii="Lucida Console" w:hAnsi="Lucida Console"/>
          <w:sz w:val="18"/>
          <w:szCs w:val="20"/>
        </w:rPr>
        <w:t xml:space="preserve"> </w:t>
      </w:r>
      <w:proofErr w:type="spellStart"/>
      <w:r w:rsidRPr="00B762E3">
        <w:rPr>
          <w:rFonts w:ascii="Lucida Console" w:hAnsi="Lucida Console"/>
          <w:sz w:val="18"/>
          <w:szCs w:val="20"/>
        </w:rPr>
        <w:t>enlen</w:t>
      </w:r>
      <w:proofErr w:type="spellEnd"/>
      <w:r w:rsidRPr="00B762E3">
        <w:rPr>
          <w:rFonts w:ascii="Lucida Console" w:hAnsi="Lucida Console"/>
          <w:sz w:val="18"/>
          <w:szCs w:val="20"/>
        </w:rPr>
        <w:t>))</w:t>
      </w:r>
    </w:p>
    <w:p w14:paraId="2A49AD04"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t>
      </w:r>
    </w:p>
    <w:p w14:paraId="677F391C"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  )</w:t>
      </w:r>
    </w:p>
    <w:p w14:paraId="16BECC07"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w:t>
      </w:r>
    </w:p>
    <w:p w14:paraId="30A5EEC1"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(IF </w:t>
      </w:r>
      <w:proofErr w:type="spellStart"/>
      <w:r w:rsidRPr="00B762E3">
        <w:rPr>
          <w:rFonts w:ascii="Lucida Console" w:hAnsi="Lucida Console"/>
          <w:sz w:val="18"/>
          <w:szCs w:val="20"/>
        </w:rPr>
        <w:t>fr</w:t>
      </w:r>
      <w:proofErr w:type="spellEnd"/>
      <w:r w:rsidRPr="00B762E3">
        <w:rPr>
          <w:rFonts w:ascii="Lucida Console" w:hAnsi="Lucida Console"/>
          <w:sz w:val="18"/>
          <w:szCs w:val="20"/>
        </w:rPr>
        <w:t xml:space="preserve"> (CLOSE </w:t>
      </w:r>
      <w:proofErr w:type="spellStart"/>
      <w:r w:rsidRPr="00B762E3">
        <w:rPr>
          <w:rFonts w:ascii="Lucida Console" w:hAnsi="Lucida Console"/>
          <w:sz w:val="18"/>
          <w:szCs w:val="20"/>
        </w:rPr>
        <w:t>fr</w:t>
      </w:r>
      <w:proofErr w:type="spellEnd"/>
      <w:r w:rsidRPr="00B762E3">
        <w:rPr>
          <w:rFonts w:ascii="Lucida Console" w:hAnsi="Lucida Console"/>
          <w:sz w:val="18"/>
          <w:szCs w:val="20"/>
        </w:rPr>
        <w:t>))</w:t>
      </w:r>
    </w:p>
    <w:p w14:paraId="68C51D28"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(ALERT (STRCAT "</w:t>
      </w:r>
      <w:r w:rsidR="00B762E3">
        <w:rPr>
          <w:rFonts w:ascii="Lucida Console" w:hAnsi="Lucida Console"/>
          <w:sz w:val="18"/>
          <w:szCs w:val="20"/>
        </w:rPr>
        <w:t>Total movement length</w:t>
      </w:r>
      <w:r w:rsidRPr="00B762E3">
        <w:rPr>
          <w:rFonts w:ascii="Lucida Console" w:hAnsi="Lucida Console"/>
          <w:sz w:val="18"/>
          <w:szCs w:val="20"/>
        </w:rPr>
        <w:t xml:space="preserve">: " (TOSTR </w:t>
      </w:r>
      <w:proofErr w:type="spellStart"/>
      <w:r w:rsidRPr="00B762E3">
        <w:rPr>
          <w:rFonts w:ascii="Lucida Console" w:hAnsi="Lucida Console"/>
          <w:sz w:val="18"/>
          <w:szCs w:val="20"/>
        </w:rPr>
        <w:t>sumlen</w:t>
      </w:r>
      <w:proofErr w:type="spellEnd"/>
      <w:r w:rsidRPr="00B762E3">
        <w:rPr>
          <w:rFonts w:ascii="Lucida Console" w:hAnsi="Lucida Console"/>
          <w:sz w:val="18"/>
          <w:szCs w:val="20"/>
        </w:rPr>
        <w:t>) " mm"))</w:t>
      </w:r>
    </w:p>
    <w:p w14:paraId="6CFC6677" w14:textId="77777777" w:rsidR="0097488D" w:rsidRPr="00B762E3" w:rsidRDefault="0097488D" w:rsidP="0097488D">
      <w:pPr>
        <w:rPr>
          <w:rFonts w:ascii="Lucida Console" w:hAnsi="Lucida Console"/>
          <w:sz w:val="18"/>
          <w:szCs w:val="20"/>
        </w:rPr>
      </w:pPr>
      <w:r w:rsidRPr="00B762E3">
        <w:rPr>
          <w:rFonts w:ascii="Lucida Console" w:hAnsi="Lucida Console"/>
          <w:sz w:val="18"/>
          <w:szCs w:val="20"/>
        </w:rPr>
        <w:t xml:space="preserve">(IF </w:t>
      </w:r>
      <w:proofErr w:type="spellStart"/>
      <w:r w:rsidRPr="00B762E3">
        <w:rPr>
          <w:rFonts w:ascii="Lucida Console" w:hAnsi="Lucida Console"/>
          <w:sz w:val="18"/>
          <w:szCs w:val="20"/>
        </w:rPr>
        <w:t>outtext</w:t>
      </w:r>
      <w:proofErr w:type="spellEnd"/>
      <w:r w:rsidRPr="00B762E3">
        <w:rPr>
          <w:rFonts w:ascii="Lucida Console" w:hAnsi="Lucida Console"/>
          <w:sz w:val="18"/>
          <w:szCs w:val="20"/>
        </w:rPr>
        <w:t xml:space="preserve"> (CLIP-SET </w:t>
      </w:r>
      <w:proofErr w:type="spellStart"/>
      <w:r w:rsidRPr="00B762E3">
        <w:rPr>
          <w:rFonts w:ascii="Lucida Console" w:hAnsi="Lucida Console"/>
          <w:sz w:val="18"/>
          <w:szCs w:val="20"/>
        </w:rPr>
        <w:t>outtext</w:t>
      </w:r>
      <w:proofErr w:type="spellEnd"/>
      <w:r w:rsidRPr="00B762E3">
        <w:rPr>
          <w:rFonts w:ascii="Lucida Console" w:hAnsi="Lucida Console"/>
          <w:sz w:val="18"/>
          <w:szCs w:val="20"/>
        </w:rPr>
        <w:t>))</w:t>
      </w:r>
    </w:p>
    <w:sectPr w:rsidR="0097488D" w:rsidRPr="00B762E3" w:rsidSect="00D0404A">
      <w:footerReference w:type="default" r:id="rId89"/>
      <w:headerReference w:type="first" r:id="rId90"/>
      <w:type w:val="continuous"/>
      <w:pgSz w:w="11906" w:h="16838"/>
      <w:pgMar w:top="720" w:right="720" w:bottom="720" w:left="720" w:header="709" w:footer="70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BCEB25" w14:textId="77777777" w:rsidR="001D7F05" w:rsidRDefault="001D7F05">
      <w:pPr>
        <w:spacing w:line="240" w:lineRule="auto"/>
      </w:pPr>
      <w:r>
        <w:separator/>
      </w:r>
    </w:p>
  </w:endnote>
  <w:endnote w:type="continuationSeparator" w:id="0">
    <w:p w14:paraId="3B3EDF59" w14:textId="77777777" w:rsidR="001D7F05" w:rsidRDefault="001D7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Lucida Sans Unicode">
    <w:panose1 w:val="020B0602030504020204"/>
    <w:charset w:val="00"/>
    <w:family w:val="swiss"/>
    <w:pitch w:val="variable"/>
    <w:sig w:usb0="80000AFF" w:usb1="0000396B" w:usb2="00000000" w:usb3="00000000" w:csb0="000000B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149020"/>
      <w:docPartObj>
        <w:docPartGallery w:val="Page Numbers (Bottom of Page)"/>
        <w:docPartUnique/>
      </w:docPartObj>
    </w:sdtPr>
    <w:sdtEndPr/>
    <w:sdtContent>
      <w:p w14:paraId="634E4248" w14:textId="77777777" w:rsidR="00005FBC" w:rsidRDefault="00005FBC" w:rsidP="00F154A7">
        <w:pPr>
          <w:pStyle w:val="Sidfot"/>
          <w:jc w:val="center"/>
        </w:pPr>
        <w:r>
          <w:fldChar w:fldCharType="begin"/>
        </w:r>
        <w:r>
          <w:instrText xml:space="preserve"> PAGE   \* MERGEFORMAT </w:instrText>
        </w:r>
        <w:r>
          <w:fldChar w:fldCharType="separate"/>
        </w:r>
        <w:r>
          <w:rPr>
            <w:noProof/>
          </w:rPr>
          <w:t>20</w:t>
        </w:r>
        <w:r>
          <w:rPr>
            <w:noProof/>
          </w:rPr>
          <w:fldChar w:fldCharType="end"/>
        </w:r>
      </w:p>
    </w:sdtContent>
  </w:sdt>
  <w:p w14:paraId="4C519EF8" w14:textId="77777777" w:rsidR="00005FBC" w:rsidRDefault="00005FBC">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7CEFA1" w14:textId="77777777" w:rsidR="001D7F05" w:rsidRDefault="001D7F05">
      <w:pPr>
        <w:spacing w:line="240" w:lineRule="auto"/>
      </w:pPr>
      <w:r>
        <w:separator/>
      </w:r>
    </w:p>
  </w:footnote>
  <w:footnote w:type="continuationSeparator" w:id="0">
    <w:p w14:paraId="585A81C7" w14:textId="77777777" w:rsidR="001D7F05" w:rsidRDefault="001D7F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33DAA" w14:textId="77777777" w:rsidR="00005FBC" w:rsidRDefault="00005FBC">
    <w:pPr>
      <w:pStyle w:val="Sidhuvud"/>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13BA0E90"/>
    <w:lvl w:ilvl="0">
      <w:numFmt w:val="decimal"/>
      <w:lvlText w:val="%1."/>
      <w:lvlJc w:val="left"/>
      <w:pPr>
        <w:ind w:left="360" w:hanging="360"/>
      </w:pPr>
      <w:rPr>
        <w:rFonts w:ascii="Tahoma" w:hAnsi="Tahoma" w:cs="Tahoma" w:hint="default"/>
        <w:b w:val="0"/>
        <w:bCs w:val="0"/>
        <w:i w:val="0"/>
        <w:iCs w:val="0"/>
        <w:strike w:val="0"/>
        <w:color w:val="auto"/>
        <w:sz w:val="20"/>
        <w:szCs w:val="20"/>
        <w:u w:val="none"/>
      </w:rPr>
    </w:lvl>
    <w:lvl w:ilvl="1">
      <w:start w:val="1"/>
      <w:numFmt w:val="decimal"/>
      <w:lvlText w:val="%2."/>
      <w:lvlJc w:val="left"/>
      <w:pPr>
        <w:ind w:left="720" w:hanging="360"/>
      </w:pPr>
      <w:rPr>
        <w:rFonts w:ascii="Tahoma" w:hAnsi="Tahoma" w:cs="Tahoma" w:hint="default"/>
        <w:b w:val="0"/>
        <w:bCs w:val="0"/>
        <w:i w:val="0"/>
        <w:iCs w:val="0"/>
        <w:strike w:val="0"/>
        <w:color w:val="auto"/>
        <w:sz w:val="20"/>
        <w:szCs w:val="20"/>
        <w:u w:val="none"/>
      </w:rPr>
    </w:lvl>
    <w:lvl w:ilvl="2">
      <w:start w:val="1"/>
      <w:numFmt w:val="decimal"/>
      <w:lvlText w:val="%3."/>
      <w:lvlJc w:val="left"/>
      <w:pPr>
        <w:ind w:left="1080" w:hanging="360"/>
      </w:pPr>
      <w:rPr>
        <w:rFonts w:ascii="Tahoma" w:hAnsi="Tahoma" w:cs="Tahoma" w:hint="default"/>
        <w:b w:val="0"/>
        <w:bCs w:val="0"/>
        <w:i w:val="0"/>
        <w:iCs w:val="0"/>
        <w:strike w:val="0"/>
        <w:color w:val="auto"/>
        <w:sz w:val="20"/>
        <w:szCs w:val="20"/>
        <w:u w:val="none"/>
      </w:rPr>
    </w:lvl>
    <w:lvl w:ilvl="3">
      <w:start w:val="1"/>
      <w:numFmt w:val="decimal"/>
      <w:lvlText w:val="%4."/>
      <w:lvlJc w:val="left"/>
      <w:pPr>
        <w:ind w:left="1440" w:hanging="360"/>
      </w:pPr>
      <w:rPr>
        <w:rFonts w:ascii="Tahoma" w:hAnsi="Tahoma" w:cs="Tahoma" w:hint="default"/>
        <w:b w:val="0"/>
        <w:bCs w:val="0"/>
        <w:i w:val="0"/>
        <w:iCs w:val="0"/>
        <w:strike w:val="0"/>
        <w:color w:val="auto"/>
        <w:sz w:val="20"/>
        <w:szCs w:val="20"/>
        <w:u w:val="none"/>
      </w:rPr>
    </w:lvl>
    <w:lvl w:ilvl="4">
      <w:start w:val="1"/>
      <w:numFmt w:val="decimal"/>
      <w:lvlText w:val="%5."/>
      <w:lvlJc w:val="left"/>
      <w:pPr>
        <w:ind w:left="1800" w:hanging="360"/>
      </w:pPr>
      <w:rPr>
        <w:rFonts w:ascii="Tahoma" w:hAnsi="Tahoma" w:cs="Tahoma" w:hint="default"/>
        <w:b w:val="0"/>
        <w:bCs w:val="0"/>
        <w:i w:val="0"/>
        <w:iCs w:val="0"/>
        <w:strike w:val="0"/>
        <w:color w:val="auto"/>
        <w:sz w:val="20"/>
        <w:szCs w:val="20"/>
        <w:u w:val="none"/>
      </w:rPr>
    </w:lvl>
    <w:lvl w:ilvl="5">
      <w:start w:val="1"/>
      <w:numFmt w:val="decimal"/>
      <w:lvlText w:val="%6."/>
      <w:lvlJc w:val="left"/>
      <w:pPr>
        <w:ind w:left="2160" w:hanging="360"/>
      </w:pPr>
      <w:rPr>
        <w:rFonts w:ascii="Tahoma" w:hAnsi="Tahoma" w:cs="Tahoma" w:hint="default"/>
        <w:b w:val="0"/>
        <w:bCs w:val="0"/>
        <w:i w:val="0"/>
        <w:iCs w:val="0"/>
        <w:strike w:val="0"/>
        <w:color w:val="auto"/>
        <w:sz w:val="20"/>
        <w:szCs w:val="20"/>
        <w:u w:val="none"/>
      </w:rPr>
    </w:lvl>
    <w:lvl w:ilvl="6">
      <w:start w:val="1"/>
      <w:numFmt w:val="decimal"/>
      <w:lvlText w:val="%7."/>
      <w:lvlJc w:val="left"/>
      <w:pPr>
        <w:ind w:left="2520" w:hanging="360"/>
      </w:pPr>
      <w:rPr>
        <w:rFonts w:ascii="Tahoma" w:hAnsi="Tahoma" w:cs="Tahoma" w:hint="default"/>
        <w:b w:val="0"/>
        <w:bCs w:val="0"/>
        <w:i w:val="0"/>
        <w:iCs w:val="0"/>
        <w:strike w:val="0"/>
        <w:color w:val="auto"/>
        <w:sz w:val="20"/>
        <w:szCs w:val="20"/>
        <w:u w:val="none"/>
      </w:rPr>
    </w:lvl>
    <w:lvl w:ilvl="7">
      <w:start w:val="1"/>
      <w:numFmt w:val="decimal"/>
      <w:lvlText w:val="%8."/>
      <w:lvlJc w:val="left"/>
      <w:pPr>
        <w:ind w:left="2880" w:hanging="360"/>
      </w:pPr>
      <w:rPr>
        <w:rFonts w:ascii="Tahoma" w:hAnsi="Tahoma" w:cs="Tahoma" w:hint="default"/>
        <w:b w:val="0"/>
        <w:bCs w:val="0"/>
        <w:i w:val="0"/>
        <w:iCs w:val="0"/>
        <w:strike w:val="0"/>
        <w:color w:val="auto"/>
        <w:sz w:val="20"/>
        <w:szCs w:val="20"/>
        <w:u w:val="none"/>
      </w:rPr>
    </w:lvl>
    <w:lvl w:ilvl="8">
      <w:start w:val="1"/>
      <w:numFmt w:val="decimal"/>
      <w:lvlText w:val="%9."/>
      <w:lvlJc w:val="left"/>
      <w:pPr>
        <w:ind w:left="3240" w:hanging="360"/>
      </w:pPr>
      <w:rPr>
        <w:rFonts w:ascii="Tahoma" w:hAnsi="Tahoma" w:cs="Tahoma" w:hint="default"/>
        <w:b w:val="0"/>
        <w:bCs w:val="0"/>
        <w:i w:val="0"/>
        <w:iCs w:val="0"/>
        <w:strike w:val="0"/>
        <w:color w:val="auto"/>
        <w:sz w:val="20"/>
        <w:szCs w:val="20"/>
        <w:u w:val="none"/>
      </w:rPr>
    </w:lvl>
  </w:abstractNum>
  <w:abstractNum w:abstractNumId="1" w15:restartNumberingAfterBreak="0">
    <w:nsid w:val="02843C2F"/>
    <w:multiLevelType w:val="hybridMultilevel"/>
    <w:tmpl w:val="17EAB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8311CA"/>
    <w:multiLevelType w:val="hybridMultilevel"/>
    <w:tmpl w:val="2A12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F24EFA"/>
    <w:multiLevelType w:val="hybridMultilevel"/>
    <w:tmpl w:val="1EF4C4DE"/>
    <w:lvl w:ilvl="0" w:tplc="FEC43CE0">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4" w15:restartNumberingAfterBreak="0">
    <w:nsid w:val="09E40FE3"/>
    <w:multiLevelType w:val="hybridMultilevel"/>
    <w:tmpl w:val="37EA6C72"/>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5" w15:restartNumberingAfterBreak="0">
    <w:nsid w:val="0E254E70"/>
    <w:multiLevelType w:val="hybridMultilevel"/>
    <w:tmpl w:val="AC7A66EA"/>
    <w:lvl w:ilvl="0" w:tplc="C668007E">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6" w15:restartNumberingAfterBreak="0">
    <w:nsid w:val="0FB36E48"/>
    <w:multiLevelType w:val="hybridMultilevel"/>
    <w:tmpl w:val="099AB594"/>
    <w:lvl w:ilvl="0" w:tplc="F54E5FFE">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F35B78"/>
    <w:multiLevelType w:val="multilevel"/>
    <w:tmpl w:val="BFE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A4C35"/>
    <w:multiLevelType w:val="hybridMultilevel"/>
    <w:tmpl w:val="938E364C"/>
    <w:lvl w:ilvl="0" w:tplc="F54E5FFE">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806CBE"/>
    <w:multiLevelType w:val="hybridMultilevel"/>
    <w:tmpl w:val="1AA0D61E"/>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10" w15:restartNumberingAfterBreak="0">
    <w:nsid w:val="297C38E8"/>
    <w:multiLevelType w:val="hybridMultilevel"/>
    <w:tmpl w:val="ADD659D0"/>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298163C6"/>
    <w:multiLevelType w:val="multilevel"/>
    <w:tmpl w:val="DB0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C61D4"/>
    <w:multiLevelType w:val="multilevel"/>
    <w:tmpl w:val="8C5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B06A0"/>
    <w:multiLevelType w:val="hybridMultilevel"/>
    <w:tmpl w:val="8B364062"/>
    <w:lvl w:ilvl="0" w:tplc="041D000F">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FE6370D"/>
    <w:multiLevelType w:val="hybridMultilevel"/>
    <w:tmpl w:val="59DCE7F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00A3DEE"/>
    <w:multiLevelType w:val="multilevel"/>
    <w:tmpl w:val="1D4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E168C8"/>
    <w:multiLevelType w:val="multilevel"/>
    <w:tmpl w:val="16AE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452F6"/>
    <w:multiLevelType w:val="hybridMultilevel"/>
    <w:tmpl w:val="FEFCCA4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7E039F2"/>
    <w:multiLevelType w:val="hybridMultilevel"/>
    <w:tmpl w:val="7F5095B4"/>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19" w15:restartNumberingAfterBreak="0">
    <w:nsid w:val="3E3238D6"/>
    <w:multiLevelType w:val="hybridMultilevel"/>
    <w:tmpl w:val="777083B0"/>
    <w:lvl w:ilvl="0" w:tplc="041D000F">
      <w:start w:val="1"/>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0" w15:restartNumberingAfterBreak="0">
    <w:nsid w:val="48BE5B00"/>
    <w:multiLevelType w:val="hybridMultilevel"/>
    <w:tmpl w:val="A5F2A384"/>
    <w:lvl w:ilvl="0" w:tplc="FAE601C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D544B7"/>
    <w:multiLevelType w:val="multilevel"/>
    <w:tmpl w:val="C2CA4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F56FF"/>
    <w:multiLevelType w:val="multilevel"/>
    <w:tmpl w:val="5F3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E0CD3"/>
    <w:multiLevelType w:val="hybridMultilevel"/>
    <w:tmpl w:val="4B6CC3B0"/>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4" w15:restartNumberingAfterBreak="0">
    <w:nsid w:val="579D75C3"/>
    <w:multiLevelType w:val="multilevel"/>
    <w:tmpl w:val="F6B0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B68BA"/>
    <w:multiLevelType w:val="multilevel"/>
    <w:tmpl w:val="D4E6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2B6186"/>
    <w:multiLevelType w:val="hybridMultilevel"/>
    <w:tmpl w:val="56B8638E"/>
    <w:lvl w:ilvl="0" w:tplc="7E725BBC">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7" w15:restartNumberingAfterBreak="0">
    <w:nsid w:val="5EB17865"/>
    <w:multiLevelType w:val="multilevel"/>
    <w:tmpl w:val="026C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8474BC"/>
    <w:multiLevelType w:val="hybridMultilevel"/>
    <w:tmpl w:val="A8F08652"/>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29" w15:restartNumberingAfterBreak="0">
    <w:nsid w:val="633A635F"/>
    <w:multiLevelType w:val="hybridMultilevel"/>
    <w:tmpl w:val="21EA655A"/>
    <w:lvl w:ilvl="0" w:tplc="F9061FA8">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30" w15:restartNumberingAfterBreak="0">
    <w:nsid w:val="64E86D30"/>
    <w:multiLevelType w:val="multilevel"/>
    <w:tmpl w:val="3CBC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65D52"/>
    <w:multiLevelType w:val="hybridMultilevel"/>
    <w:tmpl w:val="3CC6D6D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6B7702E9"/>
    <w:multiLevelType w:val="hybridMultilevel"/>
    <w:tmpl w:val="CD828958"/>
    <w:lvl w:ilvl="0" w:tplc="041D000F">
      <w:start w:val="1"/>
      <w:numFmt w:val="decimal"/>
      <w:lvlText w:val="%1."/>
      <w:lvlJc w:val="left"/>
      <w:pPr>
        <w:ind w:left="360" w:hanging="360"/>
      </w:pPr>
    </w:lvl>
    <w:lvl w:ilvl="1" w:tplc="041D0019">
      <w:start w:val="1"/>
      <w:numFmt w:val="decimal"/>
      <w:lvlText w:val="%2."/>
      <w:lvlJc w:val="left"/>
      <w:pPr>
        <w:tabs>
          <w:tab w:val="num" w:pos="1440"/>
        </w:tabs>
        <w:ind w:left="1440" w:hanging="360"/>
      </w:pPr>
    </w:lvl>
    <w:lvl w:ilvl="2" w:tplc="041D001B">
      <w:start w:val="1"/>
      <w:numFmt w:val="decimal"/>
      <w:lvlText w:val="%3."/>
      <w:lvlJc w:val="left"/>
      <w:pPr>
        <w:tabs>
          <w:tab w:val="num" w:pos="2160"/>
        </w:tabs>
        <w:ind w:left="2160" w:hanging="360"/>
      </w:pPr>
    </w:lvl>
    <w:lvl w:ilvl="3" w:tplc="041D000F">
      <w:start w:val="1"/>
      <w:numFmt w:val="decimal"/>
      <w:lvlText w:val="%4."/>
      <w:lvlJc w:val="left"/>
      <w:pPr>
        <w:tabs>
          <w:tab w:val="num" w:pos="2880"/>
        </w:tabs>
        <w:ind w:left="2880" w:hanging="360"/>
      </w:pPr>
    </w:lvl>
    <w:lvl w:ilvl="4" w:tplc="041D0019">
      <w:start w:val="1"/>
      <w:numFmt w:val="decimal"/>
      <w:lvlText w:val="%5."/>
      <w:lvlJc w:val="left"/>
      <w:pPr>
        <w:tabs>
          <w:tab w:val="num" w:pos="3600"/>
        </w:tabs>
        <w:ind w:left="3600" w:hanging="360"/>
      </w:pPr>
    </w:lvl>
    <w:lvl w:ilvl="5" w:tplc="041D001B">
      <w:start w:val="1"/>
      <w:numFmt w:val="decimal"/>
      <w:lvlText w:val="%6."/>
      <w:lvlJc w:val="left"/>
      <w:pPr>
        <w:tabs>
          <w:tab w:val="num" w:pos="4320"/>
        </w:tabs>
        <w:ind w:left="4320" w:hanging="360"/>
      </w:pPr>
    </w:lvl>
    <w:lvl w:ilvl="6" w:tplc="041D000F">
      <w:start w:val="1"/>
      <w:numFmt w:val="decimal"/>
      <w:lvlText w:val="%7."/>
      <w:lvlJc w:val="left"/>
      <w:pPr>
        <w:tabs>
          <w:tab w:val="num" w:pos="5040"/>
        </w:tabs>
        <w:ind w:left="5040" w:hanging="360"/>
      </w:pPr>
    </w:lvl>
    <w:lvl w:ilvl="7" w:tplc="041D0019">
      <w:start w:val="1"/>
      <w:numFmt w:val="decimal"/>
      <w:lvlText w:val="%8."/>
      <w:lvlJc w:val="left"/>
      <w:pPr>
        <w:tabs>
          <w:tab w:val="num" w:pos="5760"/>
        </w:tabs>
        <w:ind w:left="5760" w:hanging="360"/>
      </w:pPr>
    </w:lvl>
    <w:lvl w:ilvl="8" w:tplc="041D001B">
      <w:start w:val="1"/>
      <w:numFmt w:val="decimal"/>
      <w:lvlText w:val="%9."/>
      <w:lvlJc w:val="left"/>
      <w:pPr>
        <w:tabs>
          <w:tab w:val="num" w:pos="6480"/>
        </w:tabs>
        <w:ind w:left="6480" w:hanging="360"/>
      </w:pPr>
    </w:lvl>
  </w:abstractNum>
  <w:abstractNum w:abstractNumId="33" w15:restartNumberingAfterBreak="0">
    <w:nsid w:val="6C194F36"/>
    <w:multiLevelType w:val="multilevel"/>
    <w:tmpl w:val="FD58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31443"/>
    <w:multiLevelType w:val="hybridMultilevel"/>
    <w:tmpl w:val="24A8C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BB41BD"/>
    <w:multiLevelType w:val="hybridMultilevel"/>
    <w:tmpl w:val="8032819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D274FE"/>
    <w:multiLevelType w:val="hybridMultilevel"/>
    <w:tmpl w:val="22A6B6FC"/>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7" w15:restartNumberingAfterBreak="0">
    <w:nsid w:val="77FB3008"/>
    <w:multiLevelType w:val="multilevel"/>
    <w:tmpl w:val="AC1E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86326"/>
    <w:multiLevelType w:val="multilevel"/>
    <w:tmpl w:val="13BA0E90"/>
    <w:lvl w:ilvl="0">
      <w:numFmt w:val="decimal"/>
      <w:lvlText w:val="%1."/>
      <w:lvlJc w:val="left"/>
      <w:pPr>
        <w:ind w:left="360" w:hanging="360"/>
      </w:pPr>
      <w:rPr>
        <w:rFonts w:ascii="Tahoma" w:hAnsi="Tahoma" w:cs="Tahoma" w:hint="default"/>
        <w:b w:val="0"/>
        <w:bCs w:val="0"/>
        <w:i w:val="0"/>
        <w:iCs w:val="0"/>
        <w:strike w:val="0"/>
        <w:color w:val="auto"/>
        <w:sz w:val="20"/>
        <w:szCs w:val="20"/>
        <w:u w:val="none"/>
      </w:rPr>
    </w:lvl>
    <w:lvl w:ilvl="1">
      <w:start w:val="1"/>
      <w:numFmt w:val="decimal"/>
      <w:lvlText w:val="%2."/>
      <w:lvlJc w:val="left"/>
      <w:pPr>
        <w:ind w:left="720" w:hanging="360"/>
      </w:pPr>
      <w:rPr>
        <w:rFonts w:ascii="Tahoma" w:hAnsi="Tahoma" w:cs="Tahoma" w:hint="default"/>
        <w:b w:val="0"/>
        <w:bCs w:val="0"/>
        <w:i w:val="0"/>
        <w:iCs w:val="0"/>
        <w:strike w:val="0"/>
        <w:color w:val="auto"/>
        <w:sz w:val="20"/>
        <w:szCs w:val="20"/>
        <w:u w:val="none"/>
      </w:rPr>
    </w:lvl>
    <w:lvl w:ilvl="2">
      <w:start w:val="1"/>
      <w:numFmt w:val="decimal"/>
      <w:lvlText w:val="%3."/>
      <w:lvlJc w:val="left"/>
      <w:pPr>
        <w:ind w:left="1080" w:hanging="360"/>
      </w:pPr>
      <w:rPr>
        <w:rFonts w:ascii="Tahoma" w:hAnsi="Tahoma" w:cs="Tahoma" w:hint="default"/>
        <w:b w:val="0"/>
        <w:bCs w:val="0"/>
        <w:i w:val="0"/>
        <w:iCs w:val="0"/>
        <w:strike w:val="0"/>
        <w:color w:val="auto"/>
        <w:sz w:val="20"/>
        <w:szCs w:val="20"/>
        <w:u w:val="none"/>
      </w:rPr>
    </w:lvl>
    <w:lvl w:ilvl="3">
      <w:start w:val="1"/>
      <w:numFmt w:val="decimal"/>
      <w:lvlText w:val="%4."/>
      <w:lvlJc w:val="left"/>
      <w:pPr>
        <w:ind w:left="1440" w:hanging="360"/>
      </w:pPr>
      <w:rPr>
        <w:rFonts w:ascii="Tahoma" w:hAnsi="Tahoma" w:cs="Tahoma" w:hint="default"/>
        <w:b w:val="0"/>
        <w:bCs w:val="0"/>
        <w:i w:val="0"/>
        <w:iCs w:val="0"/>
        <w:strike w:val="0"/>
        <w:color w:val="auto"/>
        <w:sz w:val="20"/>
        <w:szCs w:val="20"/>
        <w:u w:val="none"/>
      </w:rPr>
    </w:lvl>
    <w:lvl w:ilvl="4">
      <w:start w:val="1"/>
      <w:numFmt w:val="decimal"/>
      <w:lvlText w:val="%5."/>
      <w:lvlJc w:val="left"/>
      <w:pPr>
        <w:ind w:left="1800" w:hanging="360"/>
      </w:pPr>
      <w:rPr>
        <w:rFonts w:ascii="Tahoma" w:hAnsi="Tahoma" w:cs="Tahoma" w:hint="default"/>
        <w:b w:val="0"/>
        <w:bCs w:val="0"/>
        <w:i w:val="0"/>
        <w:iCs w:val="0"/>
        <w:strike w:val="0"/>
        <w:color w:val="auto"/>
        <w:sz w:val="20"/>
        <w:szCs w:val="20"/>
        <w:u w:val="none"/>
      </w:rPr>
    </w:lvl>
    <w:lvl w:ilvl="5">
      <w:start w:val="1"/>
      <w:numFmt w:val="decimal"/>
      <w:lvlText w:val="%6."/>
      <w:lvlJc w:val="left"/>
      <w:pPr>
        <w:ind w:left="2160" w:hanging="360"/>
      </w:pPr>
      <w:rPr>
        <w:rFonts w:ascii="Tahoma" w:hAnsi="Tahoma" w:cs="Tahoma" w:hint="default"/>
        <w:b w:val="0"/>
        <w:bCs w:val="0"/>
        <w:i w:val="0"/>
        <w:iCs w:val="0"/>
        <w:strike w:val="0"/>
        <w:color w:val="auto"/>
        <w:sz w:val="20"/>
        <w:szCs w:val="20"/>
        <w:u w:val="none"/>
      </w:rPr>
    </w:lvl>
    <w:lvl w:ilvl="6">
      <w:start w:val="1"/>
      <w:numFmt w:val="decimal"/>
      <w:lvlText w:val="%7."/>
      <w:lvlJc w:val="left"/>
      <w:pPr>
        <w:ind w:left="2520" w:hanging="360"/>
      </w:pPr>
      <w:rPr>
        <w:rFonts w:ascii="Tahoma" w:hAnsi="Tahoma" w:cs="Tahoma" w:hint="default"/>
        <w:b w:val="0"/>
        <w:bCs w:val="0"/>
        <w:i w:val="0"/>
        <w:iCs w:val="0"/>
        <w:strike w:val="0"/>
        <w:color w:val="auto"/>
        <w:sz w:val="20"/>
        <w:szCs w:val="20"/>
        <w:u w:val="none"/>
      </w:rPr>
    </w:lvl>
    <w:lvl w:ilvl="7">
      <w:start w:val="1"/>
      <w:numFmt w:val="decimal"/>
      <w:lvlText w:val="%8."/>
      <w:lvlJc w:val="left"/>
      <w:pPr>
        <w:ind w:left="2880" w:hanging="360"/>
      </w:pPr>
      <w:rPr>
        <w:rFonts w:ascii="Tahoma" w:hAnsi="Tahoma" w:cs="Tahoma" w:hint="default"/>
        <w:b w:val="0"/>
        <w:bCs w:val="0"/>
        <w:i w:val="0"/>
        <w:iCs w:val="0"/>
        <w:strike w:val="0"/>
        <w:color w:val="auto"/>
        <w:sz w:val="20"/>
        <w:szCs w:val="20"/>
        <w:u w:val="none"/>
      </w:rPr>
    </w:lvl>
    <w:lvl w:ilvl="8">
      <w:start w:val="1"/>
      <w:numFmt w:val="decimal"/>
      <w:lvlText w:val="%9."/>
      <w:lvlJc w:val="left"/>
      <w:pPr>
        <w:ind w:left="3240" w:hanging="360"/>
      </w:pPr>
      <w:rPr>
        <w:rFonts w:ascii="Tahoma" w:hAnsi="Tahoma" w:cs="Tahoma" w:hint="default"/>
        <w:b w:val="0"/>
        <w:bCs w:val="0"/>
        <w:i w:val="0"/>
        <w:iCs w:val="0"/>
        <w:strike w:val="0"/>
        <w:color w:val="auto"/>
        <w:sz w:val="20"/>
        <w:szCs w:val="20"/>
        <w:u w:val="none"/>
      </w:rPr>
    </w:lvl>
  </w:abstractNum>
  <w:abstractNum w:abstractNumId="39" w15:restartNumberingAfterBreak="0">
    <w:nsid w:val="7BA95CEF"/>
    <w:multiLevelType w:val="hybridMultilevel"/>
    <w:tmpl w:val="210069D8"/>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116012115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369885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087816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7710960">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83251">
    <w:abstractNumId w:val="18"/>
  </w:num>
  <w:num w:numId="6" w16cid:durableId="172667910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830057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8617662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9968435">
    <w:abstractNumId w:val="39"/>
  </w:num>
  <w:num w:numId="10" w16cid:durableId="546374431">
    <w:abstractNumId w:val="19"/>
  </w:num>
  <w:num w:numId="11" w16cid:durableId="856388108">
    <w:abstractNumId w:val="33"/>
  </w:num>
  <w:num w:numId="12" w16cid:durableId="2082825927">
    <w:abstractNumId w:val="16"/>
  </w:num>
  <w:num w:numId="13" w16cid:durableId="672340511">
    <w:abstractNumId w:val="15"/>
  </w:num>
  <w:num w:numId="14" w16cid:durableId="13268775">
    <w:abstractNumId w:val="22"/>
  </w:num>
  <w:num w:numId="15" w16cid:durableId="2025398466">
    <w:abstractNumId w:val="7"/>
  </w:num>
  <w:num w:numId="16" w16cid:durableId="816457885">
    <w:abstractNumId w:val="27"/>
  </w:num>
  <w:num w:numId="17" w16cid:durableId="1101489897">
    <w:abstractNumId w:val="11"/>
  </w:num>
  <w:num w:numId="18" w16cid:durableId="412439154">
    <w:abstractNumId w:val="25"/>
  </w:num>
  <w:num w:numId="19" w16cid:durableId="2131120586">
    <w:abstractNumId w:val="37"/>
  </w:num>
  <w:num w:numId="20" w16cid:durableId="1960986736">
    <w:abstractNumId w:val="12"/>
  </w:num>
  <w:num w:numId="21" w16cid:durableId="1485928945">
    <w:abstractNumId w:val="24"/>
  </w:num>
  <w:num w:numId="22" w16cid:durableId="38164812">
    <w:abstractNumId w:val="21"/>
  </w:num>
  <w:num w:numId="23" w16cid:durableId="2088305149">
    <w:abstractNumId w:val="30"/>
  </w:num>
  <w:num w:numId="24" w16cid:durableId="1993294362">
    <w:abstractNumId w:val="36"/>
  </w:num>
  <w:num w:numId="25" w16cid:durableId="469135235">
    <w:abstractNumId w:val="14"/>
  </w:num>
  <w:num w:numId="26" w16cid:durableId="1076249268">
    <w:abstractNumId w:val="31"/>
  </w:num>
  <w:num w:numId="27" w16cid:durableId="1821144663">
    <w:abstractNumId w:val="13"/>
  </w:num>
  <w:num w:numId="28" w16cid:durableId="827095384">
    <w:abstractNumId w:val="17"/>
  </w:num>
  <w:num w:numId="29" w16cid:durableId="948194732">
    <w:abstractNumId w:val="26"/>
  </w:num>
  <w:num w:numId="30" w16cid:durableId="91292084">
    <w:abstractNumId w:val="10"/>
  </w:num>
  <w:num w:numId="31" w16cid:durableId="1135181695">
    <w:abstractNumId w:val="5"/>
  </w:num>
  <w:num w:numId="32" w16cid:durableId="531772709">
    <w:abstractNumId w:val="6"/>
  </w:num>
  <w:num w:numId="33" w16cid:durableId="366151018">
    <w:abstractNumId w:val="8"/>
  </w:num>
  <w:num w:numId="34" w16cid:durableId="696976629">
    <w:abstractNumId w:val="20"/>
  </w:num>
  <w:num w:numId="35" w16cid:durableId="1178152421">
    <w:abstractNumId w:val="0"/>
  </w:num>
  <w:num w:numId="36" w16cid:durableId="1649363136">
    <w:abstractNumId w:val="35"/>
  </w:num>
  <w:num w:numId="37" w16cid:durableId="252207924">
    <w:abstractNumId w:val="38"/>
  </w:num>
  <w:num w:numId="38" w16cid:durableId="945499135">
    <w:abstractNumId w:val="34"/>
  </w:num>
  <w:num w:numId="39" w16cid:durableId="896167001">
    <w:abstractNumId w:val="2"/>
  </w:num>
  <w:num w:numId="40" w16cid:durableId="495649350">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attachedTemplate r:id="rId1"/>
  <w:defaultTabStop w:val="1304"/>
  <w:hyphenationZone w:val="420"/>
  <w:drawingGridHorizontalSpacing w:val="10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C2668"/>
    <w:rsid w:val="000005ED"/>
    <w:rsid w:val="000011A3"/>
    <w:rsid w:val="0000177D"/>
    <w:rsid w:val="000026EB"/>
    <w:rsid w:val="00003284"/>
    <w:rsid w:val="00003AF5"/>
    <w:rsid w:val="00003F72"/>
    <w:rsid w:val="00004912"/>
    <w:rsid w:val="00005403"/>
    <w:rsid w:val="000059A0"/>
    <w:rsid w:val="00005FBC"/>
    <w:rsid w:val="00006822"/>
    <w:rsid w:val="00007954"/>
    <w:rsid w:val="000118AF"/>
    <w:rsid w:val="000118E0"/>
    <w:rsid w:val="000119C5"/>
    <w:rsid w:val="000124C2"/>
    <w:rsid w:val="0001301F"/>
    <w:rsid w:val="00015B36"/>
    <w:rsid w:val="0001620F"/>
    <w:rsid w:val="000171A5"/>
    <w:rsid w:val="00020182"/>
    <w:rsid w:val="00020F6E"/>
    <w:rsid w:val="00021979"/>
    <w:rsid w:val="00024423"/>
    <w:rsid w:val="00026885"/>
    <w:rsid w:val="00027C9B"/>
    <w:rsid w:val="00031E5D"/>
    <w:rsid w:val="0003283B"/>
    <w:rsid w:val="000332B6"/>
    <w:rsid w:val="00033A9F"/>
    <w:rsid w:val="0003733B"/>
    <w:rsid w:val="00037749"/>
    <w:rsid w:val="00037FD5"/>
    <w:rsid w:val="000415E2"/>
    <w:rsid w:val="00041D33"/>
    <w:rsid w:val="00044CD4"/>
    <w:rsid w:val="00045487"/>
    <w:rsid w:val="00045522"/>
    <w:rsid w:val="000455D0"/>
    <w:rsid w:val="0004705A"/>
    <w:rsid w:val="000475B0"/>
    <w:rsid w:val="00050C6F"/>
    <w:rsid w:val="00055F6C"/>
    <w:rsid w:val="00056192"/>
    <w:rsid w:val="000578B8"/>
    <w:rsid w:val="00060AD7"/>
    <w:rsid w:val="00062295"/>
    <w:rsid w:val="0006282C"/>
    <w:rsid w:val="0006522F"/>
    <w:rsid w:val="00065629"/>
    <w:rsid w:val="00066D2A"/>
    <w:rsid w:val="000677DA"/>
    <w:rsid w:val="00070A7A"/>
    <w:rsid w:val="0007147D"/>
    <w:rsid w:val="00072C04"/>
    <w:rsid w:val="00072DFA"/>
    <w:rsid w:val="000740E2"/>
    <w:rsid w:val="00076935"/>
    <w:rsid w:val="0007763A"/>
    <w:rsid w:val="00077AAF"/>
    <w:rsid w:val="00077EA6"/>
    <w:rsid w:val="00077F4F"/>
    <w:rsid w:val="0008237D"/>
    <w:rsid w:val="00084B81"/>
    <w:rsid w:val="00084C11"/>
    <w:rsid w:val="00086AF8"/>
    <w:rsid w:val="0009094A"/>
    <w:rsid w:val="00090F36"/>
    <w:rsid w:val="00091DBB"/>
    <w:rsid w:val="000920A7"/>
    <w:rsid w:val="000930A4"/>
    <w:rsid w:val="00093534"/>
    <w:rsid w:val="000959C5"/>
    <w:rsid w:val="00096140"/>
    <w:rsid w:val="00096949"/>
    <w:rsid w:val="000A0436"/>
    <w:rsid w:val="000A49AC"/>
    <w:rsid w:val="000A5301"/>
    <w:rsid w:val="000A5556"/>
    <w:rsid w:val="000A64B8"/>
    <w:rsid w:val="000A6EAA"/>
    <w:rsid w:val="000A6FF5"/>
    <w:rsid w:val="000A7632"/>
    <w:rsid w:val="000B04AB"/>
    <w:rsid w:val="000B1184"/>
    <w:rsid w:val="000B385C"/>
    <w:rsid w:val="000B4C0E"/>
    <w:rsid w:val="000B6C6E"/>
    <w:rsid w:val="000B6EC6"/>
    <w:rsid w:val="000C0088"/>
    <w:rsid w:val="000C1A61"/>
    <w:rsid w:val="000C1B40"/>
    <w:rsid w:val="000C2668"/>
    <w:rsid w:val="000C477E"/>
    <w:rsid w:val="000C4DA7"/>
    <w:rsid w:val="000C6156"/>
    <w:rsid w:val="000C7998"/>
    <w:rsid w:val="000D07F0"/>
    <w:rsid w:val="000D0F6E"/>
    <w:rsid w:val="000D3692"/>
    <w:rsid w:val="000D43D7"/>
    <w:rsid w:val="000D52E2"/>
    <w:rsid w:val="000D5C8E"/>
    <w:rsid w:val="000D6026"/>
    <w:rsid w:val="000E0068"/>
    <w:rsid w:val="000E0BBD"/>
    <w:rsid w:val="000E0D1A"/>
    <w:rsid w:val="000E1D07"/>
    <w:rsid w:val="000E2381"/>
    <w:rsid w:val="000E3DF3"/>
    <w:rsid w:val="000E4C81"/>
    <w:rsid w:val="000E58B4"/>
    <w:rsid w:val="000E5B1D"/>
    <w:rsid w:val="000E752E"/>
    <w:rsid w:val="000F2C6F"/>
    <w:rsid w:val="000F3DAE"/>
    <w:rsid w:val="000F533D"/>
    <w:rsid w:val="001011D1"/>
    <w:rsid w:val="00101E55"/>
    <w:rsid w:val="001032A3"/>
    <w:rsid w:val="0010408E"/>
    <w:rsid w:val="001042EB"/>
    <w:rsid w:val="001043E1"/>
    <w:rsid w:val="00105B37"/>
    <w:rsid w:val="0010672D"/>
    <w:rsid w:val="00106879"/>
    <w:rsid w:val="00107DE4"/>
    <w:rsid w:val="00112194"/>
    <w:rsid w:val="0011237C"/>
    <w:rsid w:val="0011693B"/>
    <w:rsid w:val="00121FE8"/>
    <w:rsid w:val="00122165"/>
    <w:rsid w:val="00122286"/>
    <w:rsid w:val="00122C3F"/>
    <w:rsid w:val="00124E4E"/>
    <w:rsid w:val="00126696"/>
    <w:rsid w:val="00127868"/>
    <w:rsid w:val="0013004F"/>
    <w:rsid w:val="00130814"/>
    <w:rsid w:val="00130B3E"/>
    <w:rsid w:val="0013294F"/>
    <w:rsid w:val="00135AB1"/>
    <w:rsid w:val="00137275"/>
    <w:rsid w:val="00140227"/>
    <w:rsid w:val="0014048F"/>
    <w:rsid w:val="00140B75"/>
    <w:rsid w:val="00142F47"/>
    <w:rsid w:val="00143E5E"/>
    <w:rsid w:val="00144E1B"/>
    <w:rsid w:val="00145766"/>
    <w:rsid w:val="00145AF4"/>
    <w:rsid w:val="00147177"/>
    <w:rsid w:val="00151FC2"/>
    <w:rsid w:val="001521B7"/>
    <w:rsid w:val="00152C17"/>
    <w:rsid w:val="00152E10"/>
    <w:rsid w:val="0015309D"/>
    <w:rsid w:val="00155AD8"/>
    <w:rsid w:val="00160B8F"/>
    <w:rsid w:val="0016407F"/>
    <w:rsid w:val="00164E3D"/>
    <w:rsid w:val="001670DD"/>
    <w:rsid w:val="001676F2"/>
    <w:rsid w:val="00167711"/>
    <w:rsid w:val="00167D0A"/>
    <w:rsid w:val="001709A7"/>
    <w:rsid w:val="00170DD6"/>
    <w:rsid w:val="0017236D"/>
    <w:rsid w:val="001735D8"/>
    <w:rsid w:val="001752A5"/>
    <w:rsid w:val="00176369"/>
    <w:rsid w:val="001812E6"/>
    <w:rsid w:val="0018215E"/>
    <w:rsid w:val="0018355E"/>
    <w:rsid w:val="00183BF6"/>
    <w:rsid w:val="00183ECA"/>
    <w:rsid w:val="001860CF"/>
    <w:rsid w:val="00186EFE"/>
    <w:rsid w:val="001876C0"/>
    <w:rsid w:val="0018770F"/>
    <w:rsid w:val="00193325"/>
    <w:rsid w:val="001955B3"/>
    <w:rsid w:val="0019738A"/>
    <w:rsid w:val="001A06A6"/>
    <w:rsid w:val="001A07ED"/>
    <w:rsid w:val="001A0971"/>
    <w:rsid w:val="001A16E8"/>
    <w:rsid w:val="001A22A7"/>
    <w:rsid w:val="001A3006"/>
    <w:rsid w:val="001A4313"/>
    <w:rsid w:val="001A4977"/>
    <w:rsid w:val="001A547F"/>
    <w:rsid w:val="001A568B"/>
    <w:rsid w:val="001B05AE"/>
    <w:rsid w:val="001B0E0A"/>
    <w:rsid w:val="001B28F9"/>
    <w:rsid w:val="001B2B47"/>
    <w:rsid w:val="001B387E"/>
    <w:rsid w:val="001B4F1F"/>
    <w:rsid w:val="001B548B"/>
    <w:rsid w:val="001B647D"/>
    <w:rsid w:val="001B6ED5"/>
    <w:rsid w:val="001B6F6A"/>
    <w:rsid w:val="001B774E"/>
    <w:rsid w:val="001C1334"/>
    <w:rsid w:val="001C2223"/>
    <w:rsid w:val="001C274A"/>
    <w:rsid w:val="001C4165"/>
    <w:rsid w:val="001C4F48"/>
    <w:rsid w:val="001C768D"/>
    <w:rsid w:val="001C7E06"/>
    <w:rsid w:val="001D08FB"/>
    <w:rsid w:val="001D227E"/>
    <w:rsid w:val="001D7C09"/>
    <w:rsid w:val="001D7F05"/>
    <w:rsid w:val="001E32DF"/>
    <w:rsid w:val="001E5553"/>
    <w:rsid w:val="001E5ED8"/>
    <w:rsid w:val="001E6FFE"/>
    <w:rsid w:val="001F11AC"/>
    <w:rsid w:val="001F2DAF"/>
    <w:rsid w:val="001F2E5A"/>
    <w:rsid w:val="001F4804"/>
    <w:rsid w:val="00203EDC"/>
    <w:rsid w:val="00203F46"/>
    <w:rsid w:val="0020444F"/>
    <w:rsid w:val="0020763F"/>
    <w:rsid w:val="00210FF4"/>
    <w:rsid w:val="00212F64"/>
    <w:rsid w:val="00213306"/>
    <w:rsid w:val="00213D63"/>
    <w:rsid w:val="002177AD"/>
    <w:rsid w:val="00221B0E"/>
    <w:rsid w:val="00222018"/>
    <w:rsid w:val="002234A6"/>
    <w:rsid w:val="00230A3E"/>
    <w:rsid w:val="0023116F"/>
    <w:rsid w:val="00231AAE"/>
    <w:rsid w:val="002328A0"/>
    <w:rsid w:val="0023487F"/>
    <w:rsid w:val="002362BA"/>
    <w:rsid w:val="00237AA2"/>
    <w:rsid w:val="002404C4"/>
    <w:rsid w:val="002431CA"/>
    <w:rsid w:val="002451D1"/>
    <w:rsid w:val="00245499"/>
    <w:rsid w:val="00245F65"/>
    <w:rsid w:val="00251462"/>
    <w:rsid w:val="002550B1"/>
    <w:rsid w:val="00256953"/>
    <w:rsid w:val="00256FDD"/>
    <w:rsid w:val="00261E1B"/>
    <w:rsid w:val="00265B45"/>
    <w:rsid w:val="00266981"/>
    <w:rsid w:val="002670EF"/>
    <w:rsid w:val="0026760A"/>
    <w:rsid w:val="00271384"/>
    <w:rsid w:val="002720AD"/>
    <w:rsid w:val="002737CC"/>
    <w:rsid w:val="00274AA2"/>
    <w:rsid w:val="00275D40"/>
    <w:rsid w:val="00277702"/>
    <w:rsid w:val="0028171E"/>
    <w:rsid w:val="0028223B"/>
    <w:rsid w:val="00283F7B"/>
    <w:rsid w:val="002872D3"/>
    <w:rsid w:val="00287525"/>
    <w:rsid w:val="0029064A"/>
    <w:rsid w:val="002918F9"/>
    <w:rsid w:val="00291F9C"/>
    <w:rsid w:val="00294A34"/>
    <w:rsid w:val="0029544A"/>
    <w:rsid w:val="00295A48"/>
    <w:rsid w:val="002A01E6"/>
    <w:rsid w:val="002A29FA"/>
    <w:rsid w:val="002A7446"/>
    <w:rsid w:val="002A7D10"/>
    <w:rsid w:val="002B00B3"/>
    <w:rsid w:val="002B06C2"/>
    <w:rsid w:val="002B2D10"/>
    <w:rsid w:val="002B301B"/>
    <w:rsid w:val="002B3B90"/>
    <w:rsid w:val="002B5132"/>
    <w:rsid w:val="002B5F3C"/>
    <w:rsid w:val="002B68D8"/>
    <w:rsid w:val="002B6F30"/>
    <w:rsid w:val="002C15C4"/>
    <w:rsid w:val="002C1CE9"/>
    <w:rsid w:val="002C3D77"/>
    <w:rsid w:val="002C4468"/>
    <w:rsid w:val="002C5433"/>
    <w:rsid w:val="002C5818"/>
    <w:rsid w:val="002C6254"/>
    <w:rsid w:val="002C7518"/>
    <w:rsid w:val="002D0212"/>
    <w:rsid w:val="002D3BDD"/>
    <w:rsid w:val="002D3D56"/>
    <w:rsid w:val="002D465E"/>
    <w:rsid w:val="002D6742"/>
    <w:rsid w:val="002D6833"/>
    <w:rsid w:val="002D7897"/>
    <w:rsid w:val="002E2E2B"/>
    <w:rsid w:val="002E3045"/>
    <w:rsid w:val="002E45D0"/>
    <w:rsid w:val="002E4955"/>
    <w:rsid w:val="002E5E54"/>
    <w:rsid w:val="002E5F72"/>
    <w:rsid w:val="002E637F"/>
    <w:rsid w:val="002E6907"/>
    <w:rsid w:val="002F0AF9"/>
    <w:rsid w:val="002F1184"/>
    <w:rsid w:val="002F156A"/>
    <w:rsid w:val="002F1B56"/>
    <w:rsid w:val="002F3FF7"/>
    <w:rsid w:val="002F4215"/>
    <w:rsid w:val="002F4355"/>
    <w:rsid w:val="00302A2D"/>
    <w:rsid w:val="003032B6"/>
    <w:rsid w:val="0030443B"/>
    <w:rsid w:val="003052C5"/>
    <w:rsid w:val="00305905"/>
    <w:rsid w:val="00307085"/>
    <w:rsid w:val="00311506"/>
    <w:rsid w:val="00311621"/>
    <w:rsid w:val="00312ADE"/>
    <w:rsid w:val="003147CF"/>
    <w:rsid w:val="00314D90"/>
    <w:rsid w:val="0031578F"/>
    <w:rsid w:val="0031700B"/>
    <w:rsid w:val="003206A6"/>
    <w:rsid w:val="00321368"/>
    <w:rsid w:val="00321F3E"/>
    <w:rsid w:val="00322567"/>
    <w:rsid w:val="00322AF5"/>
    <w:rsid w:val="00323929"/>
    <w:rsid w:val="00323F90"/>
    <w:rsid w:val="003244E7"/>
    <w:rsid w:val="00325254"/>
    <w:rsid w:val="00325361"/>
    <w:rsid w:val="00327A96"/>
    <w:rsid w:val="00327B32"/>
    <w:rsid w:val="00330CDD"/>
    <w:rsid w:val="00332E98"/>
    <w:rsid w:val="00332EF9"/>
    <w:rsid w:val="00334794"/>
    <w:rsid w:val="00337312"/>
    <w:rsid w:val="00337621"/>
    <w:rsid w:val="00337BA3"/>
    <w:rsid w:val="00337CC8"/>
    <w:rsid w:val="00340EC7"/>
    <w:rsid w:val="0034341D"/>
    <w:rsid w:val="00345A5A"/>
    <w:rsid w:val="00345AF1"/>
    <w:rsid w:val="00347BA9"/>
    <w:rsid w:val="00350274"/>
    <w:rsid w:val="003509A3"/>
    <w:rsid w:val="00350C84"/>
    <w:rsid w:val="00350CD1"/>
    <w:rsid w:val="00350DD5"/>
    <w:rsid w:val="00352404"/>
    <w:rsid w:val="00354152"/>
    <w:rsid w:val="003542F6"/>
    <w:rsid w:val="00354E8A"/>
    <w:rsid w:val="0035636A"/>
    <w:rsid w:val="003605E8"/>
    <w:rsid w:val="00360E3F"/>
    <w:rsid w:val="00361BF4"/>
    <w:rsid w:val="0036472B"/>
    <w:rsid w:val="00374027"/>
    <w:rsid w:val="00375B06"/>
    <w:rsid w:val="0037785B"/>
    <w:rsid w:val="00381449"/>
    <w:rsid w:val="00381C1F"/>
    <w:rsid w:val="003823CE"/>
    <w:rsid w:val="00383584"/>
    <w:rsid w:val="003835AC"/>
    <w:rsid w:val="00385321"/>
    <w:rsid w:val="00390B32"/>
    <w:rsid w:val="003949D8"/>
    <w:rsid w:val="00394DD4"/>
    <w:rsid w:val="003958CA"/>
    <w:rsid w:val="00397B07"/>
    <w:rsid w:val="003A1209"/>
    <w:rsid w:val="003A387A"/>
    <w:rsid w:val="003A4E0B"/>
    <w:rsid w:val="003A6CFB"/>
    <w:rsid w:val="003A6DED"/>
    <w:rsid w:val="003B1D72"/>
    <w:rsid w:val="003B2E8E"/>
    <w:rsid w:val="003B2F03"/>
    <w:rsid w:val="003B34C2"/>
    <w:rsid w:val="003B3A0D"/>
    <w:rsid w:val="003B3FC8"/>
    <w:rsid w:val="003B432B"/>
    <w:rsid w:val="003B6DE5"/>
    <w:rsid w:val="003C27CD"/>
    <w:rsid w:val="003C3422"/>
    <w:rsid w:val="003C360C"/>
    <w:rsid w:val="003C3E4F"/>
    <w:rsid w:val="003C546C"/>
    <w:rsid w:val="003C5C14"/>
    <w:rsid w:val="003D2BAC"/>
    <w:rsid w:val="003D47E6"/>
    <w:rsid w:val="003D6B3F"/>
    <w:rsid w:val="003D7ED3"/>
    <w:rsid w:val="003E2738"/>
    <w:rsid w:val="003E3BD9"/>
    <w:rsid w:val="003E4A39"/>
    <w:rsid w:val="003E4B1C"/>
    <w:rsid w:val="003E4B2D"/>
    <w:rsid w:val="003E4C11"/>
    <w:rsid w:val="003E670E"/>
    <w:rsid w:val="003E6A2E"/>
    <w:rsid w:val="003E6B50"/>
    <w:rsid w:val="003F0B56"/>
    <w:rsid w:val="003F2B8B"/>
    <w:rsid w:val="003F6AE7"/>
    <w:rsid w:val="004024DF"/>
    <w:rsid w:val="00407D56"/>
    <w:rsid w:val="004112C9"/>
    <w:rsid w:val="00415261"/>
    <w:rsid w:val="0041569B"/>
    <w:rsid w:val="00416596"/>
    <w:rsid w:val="00416A91"/>
    <w:rsid w:val="004208BE"/>
    <w:rsid w:val="00421189"/>
    <w:rsid w:val="00421878"/>
    <w:rsid w:val="00422E26"/>
    <w:rsid w:val="004233AE"/>
    <w:rsid w:val="00423404"/>
    <w:rsid w:val="004236D7"/>
    <w:rsid w:val="0042463F"/>
    <w:rsid w:val="00431D96"/>
    <w:rsid w:val="00432424"/>
    <w:rsid w:val="0043311E"/>
    <w:rsid w:val="004334F0"/>
    <w:rsid w:val="00436B14"/>
    <w:rsid w:val="00436FC1"/>
    <w:rsid w:val="004372EF"/>
    <w:rsid w:val="004412C1"/>
    <w:rsid w:val="00442B92"/>
    <w:rsid w:val="0044341E"/>
    <w:rsid w:val="00447EC6"/>
    <w:rsid w:val="00451182"/>
    <w:rsid w:val="0045132E"/>
    <w:rsid w:val="00452CC0"/>
    <w:rsid w:val="00452F6C"/>
    <w:rsid w:val="004532FF"/>
    <w:rsid w:val="00456275"/>
    <w:rsid w:val="00456D44"/>
    <w:rsid w:val="004600EE"/>
    <w:rsid w:val="0046038E"/>
    <w:rsid w:val="004605E8"/>
    <w:rsid w:val="0046236E"/>
    <w:rsid w:val="00463700"/>
    <w:rsid w:val="00463703"/>
    <w:rsid w:val="00463A3C"/>
    <w:rsid w:val="004656FF"/>
    <w:rsid w:val="004658F6"/>
    <w:rsid w:val="004678DA"/>
    <w:rsid w:val="0047000B"/>
    <w:rsid w:val="00471B33"/>
    <w:rsid w:val="004757DA"/>
    <w:rsid w:val="00475D13"/>
    <w:rsid w:val="00476C3D"/>
    <w:rsid w:val="004809DE"/>
    <w:rsid w:val="004812F9"/>
    <w:rsid w:val="00481A0B"/>
    <w:rsid w:val="00483BA9"/>
    <w:rsid w:val="00484B4F"/>
    <w:rsid w:val="004927D1"/>
    <w:rsid w:val="00492BB9"/>
    <w:rsid w:val="00493382"/>
    <w:rsid w:val="004961C0"/>
    <w:rsid w:val="00497528"/>
    <w:rsid w:val="004A0937"/>
    <w:rsid w:val="004A2C52"/>
    <w:rsid w:val="004A2DA2"/>
    <w:rsid w:val="004A32CD"/>
    <w:rsid w:val="004A37C5"/>
    <w:rsid w:val="004A3A84"/>
    <w:rsid w:val="004A6E10"/>
    <w:rsid w:val="004A76F4"/>
    <w:rsid w:val="004B020E"/>
    <w:rsid w:val="004B147B"/>
    <w:rsid w:val="004B2130"/>
    <w:rsid w:val="004B4DBA"/>
    <w:rsid w:val="004B4DC5"/>
    <w:rsid w:val="004B6420"/>
    <w:rsid w:val="004B70DC"/>
    <w:rsid w:val="004C3CE0"/>
    <w:rsid w:val="004C6628"/>
    <w:rsid w:val="004C6A9C"/>
    <w:rsid w:val="004D1571"/>
    <w:rsid w:val="004D4327"/>
    <w:rsid w:val="004D4FB4"/>
    <w:rsid w:val="004D5DAB"/>
    <w:rsid w:val="004D7C6D"/>
    <w:rsid w:val="004E289E"/>
    <w:rsid w:val="004E2A96"/>
    <w:rsid w:val="004E3A31"/>
    <w:rsid w:val="004E43C9"/>
    <w:rsid w:val="004E4AF4"/>
    <w:rsid w:val="004E75D5"/>
    <w:rsid w:val="004F46AC"/>
    <w:rsid w:val="004F5D2F"/>
    <w:rsid w:val="00502470"/>
    <w:rsid w:val="0050274C"/>
    <w:rsid w:val="00505182"/>
    <w:rsid w:val="00505B54"/>
    <w:rsid w:val="00507CAB"/>
    <w:rsid w:val="00511BBA"/>
    <w:rsid w:val="00512B2A"/>
    <w:rsid w:val="00513CC5"/>
    <w:rsid w:val="005148BC"/>
    <w:rsid w:val="00514A11"/>
    <w:rsid w:val="00514B3D"/>
    <w:rsid w:val="00517BFE"/>
    <w:rsid w:val="00520759"/>
    <w:rsid w:val="005256AB"/>
    <w:rsid w:val="00526AE0"/>
    <w:rsid w:val="00526E88"/>
    <w:rsid w:val="00527CA4"/>
    <w:rsid w:val="0053014D"/>
    <w:rsid w:val="00531245"/>
    <w:rsid w:val="0053431A"/>
    <w:rsid w:val="0053437E"/>
    <w:rsid w:val="00534809"/>
    <w:rsid w:val="00535E4D"/>
    <w:rsid w:val="00537686"/>
    <w:rsid w:val="00537BAB"/>
    <w:rsid w:val="00540F48"/>
    <w:rsid w:val="0054155A"/>
    <w:rsid w:val="00541A50"/>
    <w:rsid w:val="0054310C"/>
    <w:rsid w:val="00544B87"/>
    <w:rsid w:val="00544E9E"/>
    <w:rsid w:val="005466A0"/>
    <w:rsid w:val="005474C6"/>
    <w:rsid w:val="00547C12"/>
    <w:rsid w:val="005503E1"/>
    <w:rsid w:val="0055550E"/>
    <w:rsid w:val="00555794"/>
    <w:rsid w:val="0055768E"/>
    <w:rsid w:val="00557DD6"/>
    <w:rsid w:val="00561681"/>
    <w:rsid w:val="0056298B"/>
    <w:rsid w:val="00564790"/>
    <w:rsid w:val="00565FBB"/>
    <w:rsid w:val="0056656A"/>
    <w:rsid w:val="00566B86"/>
    <w:rsid w:val="005675BF"/>
    <w:rsid w:val="00570EDD"/>
    <w:rsid w:val="005726A0"/>
    <w:rsid w:val="005731E7"/>
    <w:rsid w:val="00576F7F"/>
    <w:rsid w:val="00580FC8"/>
    <w:rsid w:val="00584DC0"/>
    <w:rsid w:val="00587707"/>
    <w:rsid w:val="00587A4C"/>
    <w:rsid w:val="00587ADB"/>
    <w:rsid w:val="00590301"/>
    <w:rsid w:val="005915F6"/>
    <w:rsid w:val="005924B2"/>
    <w:rsid w:val="005931B4"/>
    <w:rsid w:val="005937B8"/>
    <w:rsid w:val="00593FD8"/>
    <w:rsid w:val="00594FF2"/>
    <w:rsid w:val="005956A0"/>
    <w:rsid w:val="00595DB4"/>
    <w:rsid w:val="005A03F2"/>
    <w:rsid w:val="005A184A"/>
    <w:rsid w:val="005A195B"/>
    <w:rsid w:val="005A2171"/>
    <w:rsid w:val="005A3758"/>
    <w:rsid w:val="005A3E89"/>
    <w:rsid w:val="005A4FBF"/>
    <w:rsid w:val="005A5DC7"/>
    <w:rsid w:val="005A74A5"/>
    <w:rsid w:val="005A7F17"/>
    <w:rsid w:val="005B26DA"/>
    <w:rsid w:val="005B2982"/>
    <w:rsid w:val="005B3519"/>
    <w:rsid w:val="005B35F7"/>
    <w:rsid w:val="005B40A0"/>
    <w:rsid w:val="005B5465"/>
    <w:rsid w:val="005B57C5"/>
    <w:rsid w:val="005B670B"/>
    <w:rsid w:val="005B7A11"/>
    <w:rsid w:val="005C1B68"/>
    <w:rsid w:val="005C1FFF"/>
    <w:rsid w:val="005C3271"/>
    <w:rsid w:val="005C4388"/>
    <w:rsid w:val="005C45B0"/>
    <w:rsid w:val="005C4A7B"/>
    <w:rsid w:val="005C57B9"/>
    <w:rsid w:val="005C6C5B"/>
    <w:rsid w:val="005C77DE"/>
    <w:rsid w:val="005C7E76"/>
    <w:rsid w:val="005D1E06"/>
    <w:rsid w:val="005D3A17"/>
    <w:rsid w:val="005D55D9"/>
    <w:rsid w:val="005D56D5"/>
    <w:rsid w:val="005D71B7"/>
    <w:rsid w:val="005E2872"/>
    <w:rsid w:val="005E4478"/>
    <w:rsid w:val="005E4692"/>
    <w:rsid w:val="005E494A"/>
    <w:rsid w:val="005E4D27"/>
    <w:rsid w:val="005E6BBB"/>
    <w:rsid w:val="005E7541"/>
    <w:rsid w:val="005E7ACB"/>
    <w:rsid w:val="005F0AFC"/>
    <w:rsid w:val="005F3AB5"/>
    <w:rsid w:val="005F3DB5"/>
    <w:rsid w:val="005F52EE"/>
    <w:rsid w:val="005F7142"/>
    <w:rsid w:val="005F7AD5"/>
    <w:rsid w:val="006012EA"/>
    <w:rsid w:val="00602F0F"/>
    <w:rsid w:val="006071B2"/>
    <w:rsid w:val="00607355"/>
    <w:rsid w:val="00607DCE"/>
    <w:rsid w:val="00610421"/>
    <w:rsid w:val="006118C0"/>
    <w:rsid w:val="00611B33"/>
    <w:rsid w:val="0061290D"/>
    <w:rsid w:val="006133A7"/>
    <w:rsid w:val="00613568"/>
    <w:rsid w:val="00613E9D"/>
    <w:rsid w:val="00616D19"/>
    <w:rsid w:val="00624565"/>
    <w:rsid w:val="00625460"/>
    <w:rsid w:val="00630756"/>
    <w:rsid w:val="00630B64"/>
    <w:rsid w:val="00631543"/>
    <w:rsid w:val="00631768"/>
    <w:rsid w:val="00635796"/>
    <w:rsid w:val="00635A93"/>
    <w:rsid w:val="006370BC"/>
    <w:rsid w:val="006406EF"/>
    <w:rsid w:val="0064286B"/>
    <w:rsid w:val="00645239"/>
    <w:rsid w:val="006458CE"/>
    <w:rsid w:val="006458D9"/>
    <w:rsid w:val="006477FF"/>
    <w:rsid w:val="00650B94"/>
    <w:rsid w:val="00651998"/>
    <w:rsid w:val="00653D06"/>
    <w:rsid w:val="00661181"/>
    <w:rsid w:val="00662FBE"/>
    <w:rsid w:val="0066365E"/>
    <w:rsid w:val="00664778"/>
    <w:rsid w:val="006664BC"/>
    <w:rsid w:val="00666657"/>
    <w:rsid w:val="00666A43"/>
    <w:rsid w:val="00671A4B"/>
    <w:rsid w:val="00672AC2"/>
    <w:rsid w:val="0067428B"/>
    <w:rsid w:val="00674BFE"/>
    <w:rsid w:val="00674C6F"/>
    <w:rsid w:val="00675867"/>
    <w:rsid w:val="00676BF5"/>
    <w:rsid w:val="00676F43"/>
    <w:rsid w:val="00680004"/>
    <w:rsid w:val="0068772B"/>
    <w:rsid w:val="0069001F"/>
    <w:rsid w:val="00692494"/>
    <w:rsid w:val="00692BD8"/>
    <w:rsid w:val="00692D2F"/>
    <w:rsid w:val="00693C85"/>
    <w:rsid w:val="00694487"/>
    <w:rsid w:val="00694FE2"/>
    <w:rsid w:val="006954F4"/>
    <w:rsid w:val="006A3EA2"/>
    <w:rsid w:val="006A465D"/>
    <w:rsid w:val="006A4B89"/>
    <w:rsid w:val="006A683F"/>
    <w:rsid w:val="006A7197"/>
    <w:rsid w:val="006B0C73"/>
    <w:rsid w:val="006B0FD6"/>
    <w:rsid w:val="006B2723"/>
    <w:rsid w:val="006B3C07"/>
    <w:rsid w:val="006B44B9"/>
    <w:rsid w:val="006B480A"/>
    <w:rsid w:val="006B6F71"/>
    <w:rsid w:val="006B70F2"/>
    <w:rsid w:val="006B737E"/>
    <w:rsid w:val="006C01AD"/>
    <w:rsid w:val="006C0A22"/>
    <w:rsid w:val="006C10CB"/>
    <w:rsid w:val="006C12F4"/>
    <w:rsid w:val="006C61E9"/>
    <w:rsid w:val="006D155A"/>
    <w:rsid w:val="006D2221"/>
    <w:rsid w:val="006D2F66"/>
    <w:rsid w:val="006D3337"/>
    <w:rsid w:val="006D3C70"/>
    <w:rsid w:val="006D60DA"/>
    <w:rsid w:val="006D6EDD"/>
    <w:rsid w:val="006D7CDE"/>
    <w:rsid w:val="006D7CED"/>
    <w:rsid w:val="006E0D72"/>
    <w:rsid w:val="006E282B"/>
    <w:rsid w:val="006E2B1E"/>
    <w:rsid w:val="006E4D45"/>
    <w:rsid w:val="006E6263"/>
    <w:rsid w:val="006F3BB9"/>
    <w:rsid w:val="006F6453"/>
    <w:rsid w:val="00700257"/>
    <w:rsid w:val="007006F2"/>
    <w:rsid w:val="007021EC"/>
    <w:rsid w:val="00706BF4"/>
    <w:rsid w:val="00710879"/>
    <w:rsid w:val="00714352"/>
    <w:rsid w:val="0071570D"/>
    <w:rsid w:val="007162DC"/>
    <w:rsid w:val="007162F3"/>
    <w:rsid w:val="00717DFD"/>
    <w:rsid w:val="00720E53"/>
    <w:rsid w:val="00721168"/>
    <w:rsid w:val="00721C1E"/>
    <w:rsid w:val="00725C0D"/>
    <w:rsid w:val="007264F2"/>
    <w:rsid w:val="0072653E"/>
    <w:rsid w:val="00726814"/>
    <w:rsid w:val="00734138"/>
    <w:rsid w:val="007343DA"/>
    <w:rsid w:val="007347F4"/>
    <w:rsid w:val="00734B77"/>
    <w:rsid w:val="00734DFE"/>
    <w:rsid w:val="007369EB"/>
    <w:rsid w:val="00736F9F"/>
    <w:rsid w:val="0073764A"/>
    <w:rsid w:val="00737CD3"/>
    <w:rsid w:val="00740A1A"/>
    <w:rsid w:val="00744616"/>
    <w:rsid w:val="00744E8E"/>
    <w:rsid w:val="00747675"/>
    <w:rsid w:val="00747EEA"/>
    <w:rsid w:val="00750516"/>
    <w:rsid w:val="00752C1E"/>
    <w:rsid w:val="00752C8A"/>
    <w:rsid w:val="00754490"/>
    <w:rsid w:val="0075498F"/>
    <w:rsid w:val="00754AF8"/>
    <w:rsid w:val="00760858"/>
    <w:rsid w:val="007642BC"/>
    <w:rsid w:val="0076533A"/>
    <w:rsid w:val="0076597C"/>
    <w:rsid w:val="00767BC8"/>
    <w:rsid w:val="00770F3D"/>
    <w:rsid w:val="0077205A"/>
    <w:rsid w:val="0077206C"/>
    <w:rsid w:val="00773C5B"/>
    <w:rsid w:val="00775110"/>
    <w:rsid w:val="00777BBD"/>
    <w:rsid w:val="00783826"/>
    <w:rsid w:val="00785A7F"/>
    <w:rsid w:val="007933F7"/>
    <w:rsid w:val="007A277B"/>
    <w:rsid w:val="007A2B0B"/>
    <w:rsid w:val="007A2C2D"/>
    <w:rsid w:val="007A3FDC"/>
    <w:rsid w:val="007A45D6"/>
    <w:rsid w:val="007A5625"/>
    <w:rsid w:val="007B0502"/>
    <w:rsid w:val="007B2257"/>
    <w:rsid w:val="007B22C1"/>
    <w:rsid w:val="007B242D"/>
    <w:rsid w:val="007B2E31"/>
    <w:rsid w:val="007B31DF"/>
    <w:rsid w:val="007C0787"/>
    <w:rsid w:val="007C2A51"/>
    <w:rsid w:val="007C4428"/>
    <w:rsid w:val="007C4F23"/>
    <w:rsid w:val="007C5344"/>
    <w:rsid w:val="007C558B"/>
    <w:rsid w:val="007D26CE"/>
    <w:rsid w:val="007D36BB"/>
    <w:rsid w:val="007D4D94"/>
    <w:rsid w:val="007E0A84"/>
    <w:rsid w:val="007E171E"/>
    <w:rsid w:val="007E1A11"/>
    <w:rsid w:val="007E22CE"/>
    <w:rsid w:val="007E2DA2"/>
    <w:rsid w:val="007E3606"/>
    <w:rsid w:val="007E6641"/>
    <w:rsid w:val="007E7AC8"/>
    <w:rsid w:val="007F0F35"/>
    <w:rsid w:val="007F11CC"/>
    <w:rsid w:val="007F2048"/>
    <w:rsid w:val="007F2536"/>
    <w:rsid w:val="007F4BFB"/>
    <w:rsid w:val="007F4F6B"/>
    <w:rsid w:val="007F7BD5"/>
    <w:rsid w:val="00800388"/>
    <w:rsid w:val="0080041E"/>
    <w:rsid w:val="0080069B"/>
    <w:rsid w:val="008053DD"/>
    <w:rsid w:val="00810B39"/>
    <w:rsid w:val="00810D8F"/>
    <w:rsid w:val="0081224C"/>
    <w:rsid w:val="00812886"/>
    <w:rsid w:val="00813AE3"/>
    <w:rsid w:val="0081557D"/>
    <w:rsid w:val="00815749"/>
    <w:rsid w:val="00815BD5"/>
    <w:rsid w:val="008170B6"/>
    <w:rsid w:val="00817D50"/>
    <w:rsid w:val="008215A2"/>
    <w:rsid w:val="00823C14"/>
    <w:rsid w:val="00824760"/>
    <w:rsid w:val="0083023F"/>
    <w:rsid w:val="00832967"/>
    <w:rsid w:val="00834262"/>
    <w:rsid w:val="00835428"/>
    <w:rsid w:val="00836C5F"/>
    <w:rsid w:val="00836F2B"/>
    <w:rsid w:val="00840A7D"/>
    <w:rsid w:val="008424F4"/>
    <w:rsid w:val="0084310B"/>
    <w:rsid w:val="0084389F"/>
    <w:rsid w:val="00845E3A"/>
    <w:rsid w:val="00846146"/>
    <w:rsid w:val="00847F9E"/>
    <w:rsid w:val="008504B6"/>
    <w:rsid w:val="0085217D"/>
    <w:rsid w:val="00854960"/>
    <w:rsid w:val="00855405"/>
    <w:rsid w:val="00860042"/>
    <w:rsid w:val="008612E6"/>
    <w:rsid w:val="00862043"/>
    <w:rsid w:val="0086337F"/>
    <w:rsid w:val="00863D27"/>
    <w:rsid w:val="0086496A"/>
    <w:rsid w:val="00866F2A"/>
    <w:rsid w:val="008709CC"/>
    <w:rsid w:val="00871DDC"/>
    <w:rsid w:val="008720DF"/>
    <w:rsid w:val="00872CD1"/>
    <w:rsid w:val="0087371C"/>
    <w:rsid w:val="00874041"/>
    <w:rsid w:val="00875997"/>
    <w:rsid w:val="0087602F"/>
    <w:rsid w:val="008763CC"/>
    <w:rsid w:val="00883C43"/>
    <w:rsid w:val="00884508"/>
    <w:rsid w:val="00884EA0"/>
    <w:rsid w:val="00885F4F"/>
    <w:rsid w:val="008860D5"/>
    <w:rsid w:val="00886166"/>
    <w:rsid w:val="008907EF"/>
    <w:rsid w:val="00890E07"/>
    <w:rsid w:val="00892C84"/>
    <w:rsid w:val="0089409D"/>
    <w:rsid w:val="008940FB"/>
    <w:rsid w:val="00897A32"/>
    <w:rsid w:val="008A5EDD"/>
    <w:rsid w:val="008A6C4A"/>
    <w:rsid w:val="008B02FE"/>
    <w:rsid w:val="008B395F"/>
    <w:rsid w:val="008B4A78"/>
    <w:rsid w:val="008B6D0D"/>
    <w:rsid w:val="008C0005"/>
    <w:rsid w:val="008C1A76"/>
    <w:rsid w:val="008C4D0A"/>
    <w:rsid w:val="008D0967"/>
    <w:rsid w:val="008D1D4E"/>
    <w:rsid w:val="008D421E"/>
    <w:rsid w:val="008D5CB9"/>
    <w:rsid w:val="008D7D33"/>
    <w:rsid w:val="008E139A"/>
    <w:rsid w:val="008E2BB4"/>
    <w:rsid w:val="008E35F5"/>
    <w:rsid w:val="008E3743"/>
    <w:rsid w:val="008E3FA1"/>
    <w:rsid w:val="008E4643"/>
    <w:rsid w:val="008E5756"/>
    <w:rsid w:val="008E7B23"/>
    <w:rsid w:val="008F1685"/>
    <w:rsid w:val="008F2EFA"/>
    <w:rsid w:val="008F5523"/>
    <w:rsid w:val="008F61F5"/>
    <w:rsid w:val="008F6687"/>
    <w:rsid w:val="008F7A8F"/>
    <w:rsid w:val="00900A41"/>
    <w:rsid w:val="00900B1E"/>
    <w:rsid w:val="00900C53"/>
    <w:rsid w:val="00900CB7"/>
    <w:rsid w:val="00901301"/>
    <w:rsid w:val="009022E4"/>
    <w:rsid w:val="00902E38"/>
    <w:rsid w:val="0090546D"/>
    <w:rsid w:val="009055FD"/>
    <w:rsid w:val="00906443"/>
    <w:rsid w:val="00906932"/>
    <w:rsid w:val="00913139"/>
    <w:rsid w:val="00917150"/>
    <w:rsid w:val="009175DA"/>
    <w:rsid w:val="00920F89"/>
    <w:rsid w:val="00923209"/>
    <w:rsid w:val="00924A6C"/>
    <w:rsid w:val="00925659"/>
    <w:rsid w:val="00927C40"/>
    <w:rsid w:val="00934290"/>
    <w:rsid w:val="00935BE7"/>
    <w:rsid w:val="00937800"/>
    <w:rsid w:val="00942B1D"/>
    <w:rsid w:val="00943D46"/>
    <w:rsid w:val="009440CC"/>
    <w:rsid w:val="009447B5"/>
    <w:rsid w:val="00946ED3"/>
    <w:rsid w:val="00953012"/>
    <w:rsid w:val="00953ADE"/>
    <w:rsid w:val="00954079"/>
    <w:rsid w:val="00954F11"/>
    <w:rsid w:val="00955013"/>
    <w:rsid w:val="00960D16"/>
    <w:rsid w:val="00964E64"/>
    <w:rsid w:val="009652EC"/>
    <w:rsid w:val="00965794"/>
    <w:rsid w:val="00965832"/>
    <w:rsid w:val="00967009"/>
    <w:rsid w:val="0097175C"/>
    <w:rsid w:val="00973898"/>
    <w:rsid w:val="0097488D"/>
    <w:rsid w:val="009753B6"/>
    <w:rsid w:val="00975C55"/>
    <w:rsid w:val="009763F2"/>
    <w:rsid w:val="0097672B"/>
    <w:rsid w:val="00980F7C"/>
    <w:rsid w:val="009812EC"/>
    <w:rsid w:val="00983002"/>
    <w:rsid w:val="00984A46"/>
    <w:rsid w:val="009858C9"/>
    <w:rsid w:val="00985E0E"/>
    <w:rsid w:val="00986009"/>
    <w:rsid w:val="00990B8E"/>
    <w:rsid w:val="009A0589"/>
    <w:rsid w:val="009A117D"/>
    <w:rsid w:val="009A3CDF"/>
    <w:rsid w:val="009A3D4B"/>
    <w:rsid w:val="009A4C4C"/>
    <w:rsid w:val="009B0063"/>
    <w:rsid w:val="009B1FC7"/>
    <w:rsid w:val="009B44BE"/>
    <w:rsid w:val="009B517B"/>
    <w:rsid w:val="009B5BCA"/>
    <w:rsid w:val="009B6902"/>
    <w:rsid w:val="009B7E29"/>
    <w:rsid w:val="009C211C"/>
    <w:rsid w:val="009C31F9"/>
    <w:rsid w:val="009C38BD"/>
    <w:rsid w:val="009C7483"/>
    <w:rsid w:val="009D11A0"/>
    <w:rsid w:val="009D3BA4"/>
    <w:rsid w:val="009D485D"/>
    <w:rsid w:val="009D551C"/>
    <w:rsid w:val="009D6BAB"/>
    <w:rsid w:val="009E05BA"/>
    <w:rsid w:val="009E062B"/>
    <w:rsid w:val="009E3224"/>
    <w:rsid w:val="009E3CD4"/>
    <w:rsid w:val="009E4FC5"/>
    <w:rsid w:val="009E7015"/>
    <w:rsid w:val="009F3D45"/>
    <w:rsid w:val="009F428D"/>
    <w:rsid w:val="009F468E"/>
    <w:rsid w:val="009F65E7"/>
    <w:rsid w:val="00A03279"/>
    <w:rsid w:val="00A060F2"/>
    <w:rsid w:val="00A063BA"/>
    <w:rsid w:val="00A06AB2"/>
    <w:rsid w:val="00A06EA9"/>
    <w:rsid w:val="00A10F66"/>
    <w:rsid w:val="00A11634"/>
    <w:rsid w:val="00A11E17"/>
    <w:rsid w:val="00A1458F"/>
    <w:rsid w:val="00A1764D"/>
    <w:rsid w:val="00A17652"/>
    <w:rsid w:val="00A20EDD"/>
    <w:rsid w:val="00A21688"/>
    <w:rsid w:val="00A22323"/>
    <w:rsid w:val="00A22A82"/>
    <w:rsid w:val="00A239BD"/>
    <w:rsid w:val="00A23A90"/>
    <w:rsid w:val="00A23C1A"/>
    <w:rsid w:val="00A25AD8"/>
    <w:rsid w:val="00A2606D"/>
    <w:rsid w:val="00A3168B"/>
    <w:rsid w:val="00A32374"/>
    <w:rsid w:val="00A33199"/>
    <w:rsid w:val="00A33D88"/>
    <w:rsid w:val="00A37EF3"/>
    <w:rsid w:val="00A40956"/>
    <w:rsid w:val="00A42228"/>
    <w:rsid w:val="00A452FE"/>
    <w:rsid w:val="00A47DB2"/>
    <w:rsid w:val="00A5074C"/>
    <w:rsid w:val="00A51A4B"/>
    <w:rsid w:val="00A52CF0"/>
    <w:rsid w:val="00A5324D"/>
    <w:rsid w:val="00A53515"/>
    <w:rsid w:val="00A54028"/>
    <w:rsid w:val="00A55314"/>
    <w:rsid w:val="00A56CE7"/>
    <w:rsid w:val="00A574E7"/>
    <w:rsid w:val="00A610CA"/>
    <w:rsid w:val="00A611A7"/>
    <w:rsid w:val="00A623DB"/>
    <w:rsid w:val="00A627A7"/>
    <w:rsid w:val="00A62D94"/>
    <w:rsid w:val="00A62FCD"/>
    <w:rsid w:val="00A63574"/>
    <w:rsid w:val="00A658F2"/>
    <w:rsid w:val="00A65ED0"/>
    <w:rsid w:val="00A7093C"/>
    <w:rsid w:val="00A70E49"/>
    <w:rsid w:val="00A71438"/>
    <w:rsid w:val="00A72134"/>
    <w:rsid w:val="00A724C5"/>
    <w:rsid w:val="00A7619F"/>
    <w:rsid w:val="00A7699A"/>
    <w:rsid w:val="00A77303"/>
    <w:rsid w:val="00A77790"/>
    <w:rsid w:val="00A80A90"/>
    <w:rsid w:val="00A8139A"/>
    <w:rsid w:val="00A81B09"/>
    <w:rsid w:val="00A81C58"/>
    <w:rsid w:val="00A830B9"/>
    <w:rsid w:val="00A83F88"/>
    <w:rsid w:val="00A85722"/>
    <w:rsid w:val="00A8574D"/>
    <w:rsid w:val="00A857BE"/>
    <w:rsid w:val="00A85879"/>
    <w:rsid w:val="00A87930"/>
    <w:rsid w:val="00A87990"/>
    <w:rsid w:val="00A902D4"/>
    <w:rsid w:val="00A91C1D"/>
    <w:rsid w:val="00A922E5"/>
    <w:rsid w:val="00A93405"/>
    <w:rsid w:val="00A9438B"/>
    <w:rsid w:val="00A95676"/>
    <w:rsid w:val="00A96722"/>
    <w:rsid w:val="00A967EA"/>
    <w:rsid w:val="00A9710C"/>
    <w:rsid w:val="00AA3833"/>
    <w:rsid w:val="00AA3F4E"/>
    <w:rsid w:val="00AA40D4"/>
    <w:rsid w:val="00AA44FA"/>
    <w:rsid w:val="00AA5AFB"/>
    <w:rsid w:val="00AA63BB"/>
    <w:rsid w:val="00AB0630"/>
    <w:rsid w:val="00AB0F5B"/>
    <w:rsid w:val="00AB134E"/>
    <w:rsid w:val="00AB1D34"/>
    <w:rsid w:val="00AB2DC2"/>
    <w:rsid w:val="00AB3108"/>
    <w:rsid w:val="00AB3E1E"/>
    <w:rsid w:val="00AB477A"/>
    <w:rsid w:val="00AB5153"/>
    <w:rsid w:val="00AC1232"/>
    <w:rsid w:val="00AC164A"/>
    <w:rsid w:val="00AC2AA4"/>
    <w:rsid w:val="00AC2FC5"/>
    <w:rsid w:val="00AC3B49"/>
    <w:rsid w:val="00AC4359"/>
    <w:rsid w:val="00AC514B"/>
    <w:rsid w:val="00AD0AD2"/>
    <w:rsid w:val="00AD18EA"/>
    <w:rsid w:val="00AD1CFA"/>
    <w:rsid w:val="00AD303B"/>
    <w:rsid w:val="00AD4B67"/>
    <w:rsid w:val="00AD5859"/>
    <w:rsid w:val="00AE0352"/>
    <w:rsid w:val="00AE052A"/>
    <w:rsid w:val="00AE05C3"/>
    <w:rsid w:val="00AE23F1"/>
    <w:rsid w:val="00AE2F4F"/>
    <w:rsid w:val="00AE51E7"/>
    <w:rsid w:val="00AE6408"/>
    <w:rsid w:val="00AE74DF"/>
    <w:rsid w:val="00AE7A66"/>
    <w:rsid w:val="00AE7D6D"/>
    <w:rsid w:val="00AF0BEE"/>
    <w:rsid w:val="00AF2E2C"/>
    <w:rsid w:val="00AF62D2"/>
    <w:rsid w:val="00B01968"/>
    <w:rsid w:val="00B054F9"/>
    <w:rsid w:val="00B05F20"/>
    <w:rsid w:val="00B06232"/>
    <w:rsid w:val="00B10040"/>
    <w:rsid w:val="00B10F25"/>
    <w:rsid w:val="00B1259C"/>
    <w:rsid w:val="00B12FDE"/>
    <w:rsid w:val="00B17C55"/>
    <w:rsid w:val="00B21891"/>
    <w:rsid w:val="00B219E4"/>
    <w:rsid w:val="00B23EC5"/>
    <w:rsid w:val="00B246B4"/>
    <w:rsid w:val="00B27586"/>
    <w:rsid w:val="00B300EB"/>
    <w:rsid w:val="00B312D3"/>
    <w:rsid w:val="00B312F0"/>
    <w:rsid w:val="00B318D1"/>
    <w:rsid w:val="00B31C1C"/>
    <w:rsid w:val="00B31C2C"/>
    <w:rsid w:val="00B35A42"/>
    <w:rsid w:val="00B3792B"/>
    <w:rsid w:val="00B40DC5"/>
    <w:rsid w:val="00B42A2B"/>
    <w:rsid w:val="00B434A1"/>
    <w:rsid w:val="00B44449"/>
    <w:rsid w:val="00B44781"/>
    <w:rsid w:val="00B47269"/>
    <w:rsid w:val="00B478B2"/>
    <w:rsid w:val="00B47F3E"/>
    <w:rsid w:val="00B50147"/>
    <w:rsid w:val="00B50CD8"/>
    <w:rsid w:val="00B50F80"/>
    <w:rsid w:val="00B51B50"/>
    <w:rsid w:val="00B53546"/>
    <w:rsid w:val="00B55300"/>
    <w:rsid w:val="00B56BA6"/>
    <w:rsid w:val="00B6492C"/>
    <w:rsid w:val="00B64979"/>
    <w:rsid w:val="00B65C2A"/>
    <w:rsid w:val="00B662EF"/>
    <w:rsid w:val="00B66FC8"/>
    <w:rsid w:val="00B70F59"/>
    <w:rsid w:val="00B743E0"/>
    <w:rsid w:val="00B74880"/>
    <w:rsid w:val="00B762E3"/>
    <w:rsid w:val="00B818AD"/>
    <w:rsid w:val="00B81A54"/>
    <w:rsid w:val="00B81ED3"/>
    <w:rsid w:val="00B8314C"/>
    <w:rsid w:val="00B8589F"/>
    <w:rsid w:val="00B8603C"/>
    <w:rsid w:val="00B862AD"/>
    <w:rsid w:val="00B86323"/>
    <w:rsid w:val="00B864B0"/>
    <w:rsid w:val="00B87768"/>
    <w:rsid w:val="00B90A28"/>
    <w:rsid w:val="00B90DAF"/>
    <w:rsid w:val="00B9154E"/>
    <w:rsid w:val="00B927A4"/>
    <w:rsid w:val="00B928BF"/>
    <w:rsid w:val="00B9349C"/>
    <w:rsid w:val="00B9356F"/>
    <w:rsid w:val="00B95DA1"/>
    <w:rsid w:val="00B96F1D"/>
    <w:rsid w:val="00B9757A"/>
    <w:rsid w:val="00B975B4"/>
    <w:rsid w:val="00B97A8D"/>
    <w:rsid w:val="00B97C00"/>
    <w:rsid w:val="00B97F2B"/>
    <w:rsid w:val="00BA3787"/>
    <w:rsid w:val="00BA4740"/>
    <w:rsid w:val="00BA6D9C"/>
    <w:rsid w:val="00BB0B15"/>
    <w:rsid w:val="00BB0B4E"/>
    <w:rsid w:val="00BB0BDF"/>
    <w:rsid w:val="00BB1812"/>
    <w:rsid w:val="00BB2117"/>
    <w:rsid w:val="00BB27C5"/>
    <w:rsid w:val="00BB3B41"/>
    <w:rsid w:val="00BB736A"/>
    <w:rsid w:val="00BB7F4D"/>
    <w:rsid w:val="00BC1035"/>
    <w:rsid w:val="00BC1AB6"/>
    <w:rsid w:val="00BC2D75"/>
    <w:rsid w:val="00BC3AFC"/>
    <w:rsid w:val="00BC3FF9"/>
    <w:rsid w:val="00BC5AE1"/>
    <w:rsid w:val="00BC5B42"/>
    <w:rsid w:val="00BD1438"/>
    <w:rsid w:val="00BD2E3F"/>
    <w:rsid w:val="00BD522F"/>
    <w:rsid w:val="00BD6773"/>
    <w:rsid w:val="00BD7861"/>
    <w:rsid w:val="00BE2FF1"/>
    <w:rsid w:val="00BE3811"/>
    <w:rsid w:val="00BE3854"/>
    <w:rsid w:val="00BE42E5"/>
    <w:rsid w:val="00BE7B5C"/>
    <w:rsid w:val="00BF060B"/>
    <w:rsid w:val="00BF3146"/>
    <w:rsid w:val="00BF3DD9"/>
    <w:rsid w:val="00BF4D96"/>
    <w:rsid w:val="00BF5C21"/>
    <w:rsid w:val="00C01B39"/>
    <w:rsid w:val="00C03358"/>
    <w:rsid w:val="00C109EF"/>
    <w:rsid w:val="00C1175D"/>
    <w:rsid w:val="00C120C9"/>
    <w:rsid w:val="00C1210D"/>
    <w:rsid w:val="00C1352E"/>
    <w:rsid w:val="00C14A44"/>
    <w:rsid w:val="00C175D9"/>
    <w:rsid w:val="00C20630"/>
    <w:rsid w:val="00C245EA"/>
    <w:rsid w:val="00C25A57"/>
    <w:rsid w:val="00C27AFB"/>
    <w:rsid w:val="00C306B5"/>
    <w:rsid w:val="00C31B8F"/>
    <w:rsid w:val="00C328B3"/>
    <w:rsid w:val="00C32914"/>
    <w:rsid w:val="00C32D3F"/>
    <w:rsid w:val="00C34690"/>
    <w:rsid w:val="00C351DE"/>
    <w:rsid w:val="00C35618"/>
    <w:rsid w:val="00C36EA7"/>
    <w:rsid w:val="00C37513"/>
    <w:rsid w:val="00C37ABD"/>
    <w:rsid w:val="00C405EB"/>
    <w:rsid w:val="00C40701"/>
    <w:rsid w:val="00C40C35"/>
    <w:rsid w:val="00C42A56"/>
    <w:rsid w:val="00C4460F"/>
    <w:rsid w:val="00C44AD1"/>
    <w:rsid w:val="00C4632D"/>
    <w:rsid w:val="00C46555"/>
    <w:rsid w:val="00C467C4"/>
    <w:rsid w:val="00C46D79"/>
    <w:rsid w:val="00C479FF"/>
    <w:rsid w:val="00C47CA3"/>
    <w:rsid w:val="00C508EA"/>
    <w:rsid w:val="00C50AFC"/>
    <w:rsid w:val="00C52352"/>
    <w:rsid w:val="00C52BED"/>
    <w:rsid w:val="00C52EAF"/>
    <w:rsid w:val="00C535E4"/>
    <w:rsid w:val="00C543A2"/>
    <w:rsid w:val="00C54808"/>
    <w:rsid w:val="00C56DF5"/>
    <w:rsid w:val="00C57FF5"/>
    <w:rsid w:val="00C619E3"/>
    <w:rsid w:val="00C65D7D"/>
    <w:rsid w:val="00C70816"/>
    <w:rsid w:val="00C72B52"/>
    <w:rsid w:val="00C72E11"/>
    <w:rsid w:val="00C74D76"/>
    <w:rsid w:val="00C74F12"/>
    <w:rsid w:val="00C773B1"/>
    <w:rsid w:val="00C814C0"/>
    <w:rsid w:val="00C81F35"/>
    <w:rsid w:val="00C820FB"/>
    <w:rsid w:val="00C828B6"/>
    <w:rsid w:val="00C8487C"/>
    <w:rsid w:val="00C85534"/>
    <w:rsid w:val="00C85F65"/>
    <w:rsid w:val="00C8604F"/>
    <w:rsid w:val="00C877E9"/>
    <w:rsid w:val="00C93474"/>
    <w:rsid w:val="00C9468C"/>
    <w:rsid w:val="00C956A6"/>
    <w:rsid w:val="00C97D08"/>
    <w:rsid w:val="00CA1ADE"/>
    <w:rsid w:val="00CA40BA"/>
    <w:rsid w:val="00CA4E4A"/>
    <w:rsid w:val="00CB1005"/>
    <w:rsid w:val="00CB1561"/>
    <w:rsid w:val="00CB1F89"/>
    <w:rsid w:val="00CB50AB"/>
    <w:rsid w:val="00CB6E94"/>
    <w:rsid w:val="00CC158C"/>
    <w:rsid w:val="00CC30EC"/>
    <w:rsid w:val="00CC3AC4"/>
    <w:rsid w:val="00CC4E5E"/>
    <w:rsid w:val="00CC659B"/>
    <w:rsid w:val="00CD4882"/>
    <w:rsid w:val="00CD5CD1"/>
    <w:rsid w:val="00CE08C4"/>
    <w:rsid w:val="00CE4F81"/>
    <w:rsid w:val="00CE7196"/>
    <w:rsid w:val="00CE73BE"/>
    <w:rsid w:val="00CE74EA"/>
    <w:rsid w:val="00CE7DB1"/>
    <w:rsid w:val="00CF30E1"/>
    <w:rsid w:val="00CF3BBD"/>
    <w:rsid w:val="00CF496D"/>
    <w:rsid w:val="00D0008A"/>
    <w:rsid w:val="00D0020A"/>
    <w:rsid w:val="00D035D6"/>
    <w:rsid w:val="00D0367C"/>
    <w:rsid w:val="00D0404A"/>
    <w:rsid w:val="00D062A8"/>
    <w:rsid w:val="00D11193"/>
    <w:rsid w:val="00D115EB"/>
    <w:rsid w:val="00D1179E"/>
    <w:rsid w:val="00D14597"/>
    <w:rsid w:val="00D14DD3"/>
    <w:rsid w:val="00D15749"/>
    <w:rsid w:val="00D2101E"/>
    <w:rsid w:val="00D21BF0"/>
    <w:rsid w:val="00D237A1"/>
    <w:rsid w:val="00D24A53"/>
    <w:rsid w:val="00D27639"/>
    <w:rsid w:val="00D30089"/>
    <w:rsid w:val="00D31156"/>
    <w:rsid w:val="00D32C45"/>
    <w:rsid w:val="00D32EF5"/>
    <w:rsid w:val="00D34056"/>
    <w:rsid w:val="00D35F7A"/>
    <w:rsid w:val="00D35FD4"/>
    <w:rsid w:val="00D37365"/>
    <w:rsid w:val="00D37F3A"/>
    <w:rsid w:val="00D40B58"/>
    <w:rsid w:val="00D411FE"/>
    <w:rsid w:val="00D471F8"/>
    <w:rsid w:val="00D475E7"/>
    <w:rsid w:val="00D5146D"/>
    <w:rsid w:val="00D5158F"/>
    <w:rsid w:val="00D52C50"/>
    <w:rsid w:val="00D538A4"/>
    <w:rsid w:val="00D54AF4"/>
    <w:rsid w:val="00D55CF0"/>
    <w:rsid w:val="00D602F0"/>
    <w:rsid w:val="00D6099A"/>
    <w:rsid w:val="00D64580"/>
    <w:rsid w:val="00D6603E"/>
    <w:rsid w:val="00D66F80"/>
    <w:rsid w:val="00D670D0"/>
    <w:rsid w:val="00D719FC"/>
    <w:rsid w:val="00D7287C"/>
    <w:rsid w:val="00D72D7F"/>
    <w:rsid w:val="00D743AE"/>
    <w:rsid w:val="00D74EB3"/>
    <w:rsid w:val="00D81191"/>
    <w:rsid w:val="00D843A6"/>
    <w:rsid w:val="00D86961"/>
    <w:rsid w:val="00D86E52"/>
    <w:rsid w:val="00D906C5"/>
    <w:rsid w:val="00D90884"/>
    <w:rsid w:val="00D914A6"/>
    <w:rsid w:val="00D93F72"/>
    <w:rsid w:val="00D93FF7"/>
    <w:rsid w:val="00D95C64"/>
    <w:rsid w:val="00DA1207"/>
    <w:rsid w:val="00DA19E6"/>
    <w:rsid w:val="00DA2D09"/>
    <w:rsid w:val="00DA3286"/>
    <w:rsid w:val="00DA3FD8"/>
    <w:rsid w:val="00DA53AB"/>
    <w:rsid w:val="00DA7063"/>
    <w:rsid w:val="00DB094C"/>
    <w:rsid w:val="00DB184A"/>
    <w:rsid w:val="00DB320B"/>
    <w:rsid w:val="00DB4E82"/>
    <w:rsid w:val="00DB7C3F"/>
    <w:rsid w:val="00DB7D77"/>
    <w:rsid w:val="00DC0306"/>
    <w:rsid w:val="00DC0E02"/>
    <w:rsid w:val="00DC313E"/>
    <w:rsid w:val="00DC466E"/>
    <w:rsid w:val="00DC5082"/>
    <w:rsid w:val="00DD2390"/>
    <w:rsid w:val="00DD2615"/>
    <w:rsid w:val="00DD3B1F"/>
    <w:rsid w:val="00DD47CB"/>
    <w:rsid w:val="00DD49C3"/>
    <w:rsid w:val="00DD5FC1"/>
    <w:rsid w:val="00DD7523"/>
    <w:rsid w:val="00DD7627"/>
    <w:rsid w:val="00DD7CAD"/>
    <w:rsid w:val="00DE10D0"/>
    <w:rsid w:val="00DE161D"/>
    <w:rsid w:val="00DE1A88"/>
    <w:rsid w:val="00DE1D32"/>
    <w:rsid w:val="00DF0E7B"/>
    <w:rsid w:val="00DF0EE2"/>
    <w:rsid w:val="00DF1139"/>
    <w:rsid w:val="00DF1FDA"/>
    <w:rsid w:val="00DF3304"/>
    <w:rsid w:val="00DF402D"/>
    <w:rsid w:val="00DF41FF"/>
    <w:rsid w:val="00DF42F8"/>
    <w:rsid w:val="00E0103F"/>
    <w:rsid w:val="00E010D5"/>
    <w:rsid w:val="00E020BA"/>
    <w:rsid w:val="00E02F37"/>
    <w:rsid w:val="00E046DF"/>
    <w:rsid w:val="00E05ECC"/>
    <w:rsid w:val="00E12B24"/>
    <w:rsid w:val="00E12EA8"/>
    <w:rsid w:val="00E14DCC"/>
    <w:rsid w:val="00E15216"/>
    <w:rsid w:val="00E1586E"/>
    <w:rsid w:val="00E15B51"/>
    <w:rsid w:val="00E1609F"/>
    <w:rsid w:val="00E20B25"/>
    <w:rsid w:val="00E22055"/>
    <w:rsid w:val="00E2261A"/>
    <w:rsid w:val="00E239CE"/>
    <w:rsid w:val="00E23E81"/>
    <w:rsid w:val="00E26F60"/>
    <w:rsid w:val="00E2715B"/>
    <w:rsid w:val="00E27C0E"/>
    <w:rsid w:val="00E307B4"/>
    <w:rsid w:val="00E32436"/>
    <w:rsid w:val="00E339D0"/>
    <w:rsid w:val="00E340E0"/>
    <w:rsid w:val="00E371E8"/>
    <w:rsid w:val="00E422EB"/>
    <w:rsid w:val="00E42A9A"/>
    <w:rsid w:val="00E4351E"/>
    <w:rsid w:val="00E43D67"/>
    <w:rsid w:val="00E44A01"/>
    <w:rsid w:val="00E47537"/>
    <w:rsid w:val="00E503D7"/>
    <w:rsid w:val="00E503EB"/>
    <w:rsid w:val="00E5316D"/>
    <w:rsid w:val="00E5526D"/>
    <w:rsid w:val="00E555BE"/>
    <w:rsid w:val="00E56F28"/>
    <w:rsid w:val="00E604F9"/>
    <w:rsid w:val="00E60A28"/>
    <w:rsid w:val="00E61FD8"/>
    <w:rsid w:val="00E652B1"/>
    <w:rsid w:val="00E655F2"/>
    <w:rsid w:val="00E66718"/>
    <w:rsid w:val="00E6675D"/>
    <w:rsid w:val="00E67F03"/>
    <w:rsid w:val="00E70CD4"/>
    <w:rsid w:val="00E74A8E"/>
    <w:rsid w:val="00E75967"/>
    <w:rsid w:val="00E77608"/>
    <w:rsid w:val="00E807B6"/>
    <w:rsid w:val="00E80A9D"/>
    <w:rsid w:val="00E837BE"/>
    <w:rsid w:val="00E83C7B"/>
    <w:rsid w:val="00E868A6"/>
    <w:rsid w:val="00E90C35"/>
    <w:rsid w:val="00E914D6"/>
    <w:rsid w:val="00E91D42"/>
    <w:rsid w:val="00E92345"/>
    <w:rsid w:val="00E944E1"/>
    <w:rsid w:val="00E94AD4"/>
    <w:rsid w:val="00E953E7"/>
    <w:rsid w:val="00E95706"/>
    <w:rsid w:val="00EA28E3"/>
    <w:rsid w:val="00EA4437"/>
    <w:rsid w:val="00EA4786"/>
    <w:rsid w:val="00EA604C"/>
    <w:rsid w:val="00EA65E4"/>
    <w:rsid w:val="00EA6E10"/>
    <w:rsid w:val="00EA6E51"/>
    <w:rsid w:val="00EB6E81"/>
    <w:rsid w:val="00EC2AD4"/>
    <w:rsid w:val="00EC4887"/>
    <w:rsid w:val="00ED4035"/>
    <w:rsid w:val="00ED4A34"/>
    <w:rsid w:val="00ED60B3"/>
    <w:rsid w:val="00ED6C28"/>
    <w:rsid w:val="00EE2C06"/>
    <w:rsid w:val="00EE3254"/>
    <w:rsid w:val="00EE4CB2"/>
    <w:rsid w:val="00EE5445"/>
    <w:rsid w:val="00EE5B84"/>
    <w:rsid w:val="00EE7DBC"/>
    <w:rsid w:val="00EF1C47"/>
    <w:rsid w:val="00EF441E"/>
    <w:rsid w:val="00EF5EFB"/>
    <w:rsid w:val="00EF7D16"/>
    <w:rsid w:val="00EF7D52"/>
    <w:rsid w:val="00EF7FFB"/>
    <w:rsid w:val="00F007B4"/>
    <w:rsid w:val="00F014C8"/>
    <w:rsid w:val="00F017D9"/>
    <w:rsid w:val="00F01EB2"/>
    <w:rsid w:val="00F02356"/>
    <w:rsid w:val="00F02F3D"/>
    <w:rsid w:val="00F035DF"/>
    <w:rsid w:val="00F03698"/>
    <w:rsid w:val="00F03EDB"/>
    <w:rsid w:val="00F047E4"/>
    <w:rsid w:val="00F04AEE"/>
    <w:rsid w:val="00F05250"/>
    <w:rsid w:val="00F05D5C"/>
    <w:rsid w:val="00F1283C"/>
    <w:rsid w:val="00F12F11"/>
    <w:rsid w:val="00F138FA"/>
    <w:rsid w:val="00F144E6"/>
    <w:rsid w:val="00F14DAB"/>
    <w:rsid w:val="00F14EDE"/>
    <w:rsid w:val="00F154A7"/>
    <w:rsid w:val="00F16733"/>
    <w:rsid w:val="00F201F7"/>
    <w:rsid w:val="00F232ED"/>
    <w:rsid w:val="00F244C8"/>
    <w:rsid w:val="00F250F5"/>
    <w:rsid w:val="00F25628"/>
    <w:rsid w:val="00F26094"/>
    <w:rsid w:val="00F2655E"/>
    <w:rsid w:val="00F30DD4"/>
    <w:rsid w:val="00F312C6"/>
    <w:rsid w:val="00F31FAA"/>
    <w:rsid w:val="00F33D6A"/>
    <w:rsid w:val="00F34267"/>
    <w:rsid w:val="00F3579F"/>
    <w:rsid w:val="00F362EF"/>
    <w:rsid w:val="00F417D1"/>
    <w:rsid w:val="00F45387"/>
    <w:rsid w:val="00F467E2"/>
    <w:rsid w:val="00F470EB"/>
    <w:rsid w:val="00F5024C"/>
    <w:rsid w:val="00F50658"/>
    <w:rsid w:val="00F52E94"/>
    <w:rsid w:val="00F5369C"/>
    <w:rsid w:val="00F53AF0"/>
    <w:rsid w:val="00F53E32"/>
    <w:rsid w:val="00F54090"/>
    <w:rsid w:val="00F56B44"/>
    <w:rsid w:val="00F60750"/>
    <w:rsid w:val="00F60EA2"/>
    <w:rsid w:val="00F649A5"/>
    <w:rsid w:val="00F652F2"/>
    <w:rsid w:val="00F65F30"/>
    <w:rsid w:val="00F71BA3"/>
    <w:rsid w:val="00F768C0"/>
    <w:rsid w:val="00F769CD"/>
    <w:rsid w:val="00F76E6E"/>
    <w:rsid w:val="00F7753D"/>
    <w:rsid w:val="00F776E7"/>
    <w:rsid w:val="00F80782"/>
    <w:rsid w:val="00F81E95"/>
    <w:rsid w:val="00F82B2C"/>
    <w:rsid w:val="00F85119"/>
    <w:rsid w:val="00F85F64"/>
    <w:rsid w:val="00F8689A"/>
    <w:rsid w:val="00F878B3"/>
    <w:rsid w:val="00F90452"/>
    <w:rsid w:val="00F959F9"/>
    <w:rsid w:val="00F963F0"/>
    <w:rsid w:val="00F96DE0"/>
    <w:rsid w:val="00FA0774"/>
    <w:rsid w:val="00FA2B86"/>
    <w:rsid w:val="00FB2233"/>
    <w:rsid w:val="00FB5890"/>
    <w:rsid w:val="00FB762F"/>
    <w:rsid w:val="00FC0474"/>
    <w:rsid w:val="00FC0633"/>
    <w:rsid w:val="00FC1D90"/>
    <w:rsid w:val="00FC21AB"/>
    <w:rsid w:val="00FC2837"/>
    <w:rsid w:val="00FC3C70"/>
    <w:rsid w:val="00FC424C"/>
    <w:rsid w:val="00FC426A"/>
    <w:rsid w:val="00FC568C"/>
    <w:rsid w:val="00FD21F4"/>
    <w:rsid w:val="00FD22E2"/>
    <w:rsid w:val="00FD50CD"/>
    <w:rsid w:val="00FD5A60"/>
    <w:rsid w:val="00FE0818"/>
    <w:rsid w:val="00FE0AC8"/>
    <w:rsid w:val="00FE0B8A"/>
    <w:rsid w:val="00FE2348"/>
    <w:rsid w:val="00FE4222"/>
    <w:rsid w:val="00FE4957"/>
    <w:rsid w:val="00FE4F26"/>
    <w:rsid w:val="00FE4F60"/>
    <w:rsid w:val="00FE5BBE"/>
    <w:rsid w:val="00FE6BC4"/>
    <w:rsid w:val="00FE7794"/>
    <w:rsid w:val="00FF2B7E"/>
    <w:rsid w:val="00FF4775"/>
    <w:rsid w:val="00FF5926"/>
    <w:rsid w:val="00FF65C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55252"/>
  <w14:defaultImageDpi w14:val="96"/>
  <w15:docId w15:val="{388F106C-B6A9-4483-A4B5-D83D4EBE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en-US"/>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794"/>
    <w:pPr>
      <w:spacing w:line="276" w:lineRule="auto"/>
    </w:pPr>
    <w:rPr>
      <w:rFonts w:ascii="Tahoma" w:hAnsi="Tahoma"/>
      <w:szCs w:val="22"/>
    </w:rPr>
  </w:style>
  <w:style w:type="paragraph" w:styleId="Rubrik1">
    <w:name w:val="heading 1"/>
    <w:basedOn w:val="Normal"/>
    <w:next w:val="Normal"/>
    <w:link w:val="Rubrik1Char"/>
    <w:qFormat/>
    <w:rsid w:val="0047000B"/>
    <w:pPr>
      <w:keepNext/>
      <w:keepLines/>
      <w:pageBreakBefore/>
      <w:pBdr>
        <w:bottom w:val="single" w:sz="36" w:space="1" w:color="auto"/>
      </w:pBdr>
      <w:spacing w:before="480"/>
      <w:outlineLvl w:val="0"/>
    </w:pPr>
    <w:rPr>
      <w:rFonts w:eastAsiaTheme="majorEastAsia" w:cstheme="majorBidi"/>
      <w:b/>
      <w:bCs/>
      <w:sz w:val="36"/>
      <w:szCs w:val="28"/>
    </w:rPr>
  </w:style>
  <w:style w:type="paragraph" w:styleId="Rubrik2">
    <w:name w:val="heading 2"/>
    <w:basedOn w:val="Normal"/>
    <w:next w:val="Normal"/>
    <w:link w:val="Rubrik2Char"/>
    <w:unhideWhenUsed/>
    <w:qFormat/>
    <w:rsid w:val="0047000B"/>
    <w:pPr>
      <w:keepNext/>
      <w:keepLines/>
      <w:spacing w:before="360"/>
      <w:outlineLvl w:val="1"/>
    </w:pPr>
    <w:rPr>
      <w:rFonts w:eastAsiaTheme="majorEastAsia" w:cstheme="majorBidi"/>
      <w:b/>
      <w:bCs/>
      <w:sz w:val="28"/>
      <w:szCs w:val="26"/>
    </w:rPr>
  </w:style>
  <w:style w:type="paragraph" w:styleId="Rubrik3">
    <w:name w:val="heading 3"/>
    <w:basedOn w:val="Normal"/>
    <w:next w:val="Normal"/>
    <w:link w:val="Rubrik3Char"/>
    <w:unhideWhenUsed/>
    <w:qFormat/>
    <w:rsid w:val="0047000B"/>
    <w:pPr>
      <w:keepNext/>
      <w:keepLines/>
      <w:spacing w:before="200"/>
      <w:outlineLvl w:val="2"/>
    </w:pPr>
    <w:rPr>
      <w:rFonts w:eastAsiaTheme="majorEastAsia" w:cstheme="majorBidi"/>
      <w:b/>
      <w:bCs/>
      <w:sz w:val="24"/>
    </w:rPr>
  </w:style>
  <w:style w:type="paragraph" w:styleId="Rubrik4">
    <w:name w:val="heading 4"/>
    <w:basedOn w:val="Normal"/>
    <w:next w:val="Normal"/>
    <w:link w:val="Rubrik4Char"/>
    <w:unhideWhenUsed/>
    <w:qFormat/>
    <w:rsid w:val="0047000B"/>
    <w:pPr>
      <w:keepNext/>
      <w:keepLines/>
      <w:spacing w:before="360"/>
      <w:outlineLvl w:val="3"/>
    </w:pPr>
    <w:rPr>
      <w:rFonts w:eastAsiaTheme="majorEastAsia" w:cstheme="majorBidi"/>
      <w:b/>
      <w:bCs/>
      <w:iCs/>
      <w:sz w:val="22"/>
    </w:rPr>
  </w:style>
  <w:style w:type="paragraph" w:styleId="Rubrik5">
    <w:name w:val="heading 5"/>
    <w:basedOn w:val="Normal"/>
    <w:next w:val="Normal"/>
    <w:link w:val="Rubrik5Char"/>
    <w:unhideWhenUsed/>
    <w:qFormat/>
    <w:rsid w:val="0047000B"/>
    <w:pPr>
      <w:keepNext/>
      <w:keepLines/>
      <w:spacing w:before="20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unhideWhenUsed/>
    <w:qFormat/>
    <w:rsid w:val="0047000B"/>
    <w:pPr>
      <w:keepNext/>
      <w:keepLines/>
      <w:spacing w:before="20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47000B"/>
    <w:pPr>
      <w:keepNext/>
      <w:keepLines/>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47000B"/>
    <w:pPr>
      <w:keepNext/>
      <w:keepLines/>
      <w:spacing w:before="200"/>
      <w:outlineLvl w:val="7"/>
    </w:pPr>
    <w:rPr>
      <w:rFonts w:asciiTheme="majorHAnsi" w:eastAsiaTheme="majorEastAsia" w:hAnsiTheme="majorHAnsi" w:cstheme="majorBidi"/>
      <w:color w:val="4F81BD" w:themeColor="accent1"/>
      <w:szCs w:val="20"/>
    </w:rPr>
  </w:style>
  <w:style w:type="paragraph" w:styleId="Rubrik9">
    <w:name w:val="heading 9"/>
    <w:basedOn w:val="Normal"/>
    <w:next w:val="Normal"/>
    <w:link w:val="Rubrik9Char"/>
    <w:uiPriority w:val="9"/>
    <w:semiHidden/>
    <w:unhideWhenUsed/>
    <w:qFormat/>
    <w:rsid w:val="0047000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Hyperlnk">
    <w:name w:val="Hyperlink"/>
    <w:basedOn w:val="Standardstycketeckensnitt"/>
    <w:uiPriority w:val="99"/>
    <w:unhideWhenUsed/>
    <w:rsid w:val="0047000B"/>
    <w:rPr>
      <w:strike w:val="0"/>
      <w:dstrike w:val="0"/>
      <w:color w:val="0000FF" w:themeColor="hyperlink"/>
      <w:u w:val="none"/>
      <w:effect w:val="none"/>
      <w:bdr w:val="none" w:sz="0" w:space="0" w:color="auto" w:frame="1"/>
    </w:rPr>
  </w:style>
  <w:style w:type="character" w:styleId="AnvndHyperlnk">
    <w:name w:val="FollowedHyperlink"/>
    <w:basedOn w:val="Standardstycketeckensnitt"/>
    <w:semiHidden/>
    <w:unhideWhenUsed/>
    <w:rsid w:val="0047000B"/>
    <w:rPr>
      <w:color w:val="800080" w:themeColor="followedHyperlink"/>
      <w:u w:val="single"/>
    </w:rPr>
  </w:style>
  <w:style w:type="character" w:customStyle="1" w:styleId="Rubrik1Char">
    <w:name w:val="Rubrik 1 Char"/>
    <w:basedOn w:val="Standardstycketeckensnitt"/>
    <w:link w:val="Rubrik1"/>
    <w:locked/>
    <w:rsid w:val="0047000B"/>
    <w:rPr>
      <w:rFonts w:ascii="Tahoma" w:eastAsiaTheme="majorEastAsia" w:hAnsi="Tahoma" w:cstheme="majorBidi" w:hint="default"/>
      <w:b/>
      <w:bCs/>
      <w:sz w:val="36"/>
      <w:szCs w:val="28"/>
    </w:rPr>
  </w:style>
  <w:style w:type="character" w:customStyle="1" w:styleId="Rubrik2Char">
    <w:name w:val="Rubrik 2 Char"/>
    <w:basedOn w:val="Standardstycketeckensnitt"/>
    <w:link w:val="Rubrik2"/>
    <w:locked/>
    <w:rsid w:val="0047000B"/>
    <w:rPr>
      <w:rFonts w:ascii="Tahoma" w:eastAsiaTheme="majorEastAsia" w:hAnsi="Tahoma" w:cstheme="majorBidi" w:hint="default"/>
      <w:b/>
      <w:bCs/>
      <w:sz w:val="28"/>
      <w:szCs w:val="26"/>
    </w:rPr>
  </w:style>
  <w:style w:type="character" w:customStyle="1" w:styleId="Rubrik3Char">
    <w:name w:val="Rubrik 3 Char"/>
    <w:basedOn w:val="Standardstycketeckensnitt"/>
    <w:link w:val="Rubrik3"/>
    <w:uiPriority w:val="9"/>
    <w:locked/>
    <w:rsid w:val="0047000B"/>
    <w:rPr>
      <w:rFonts w:ascii="Tahoma" w:eastAsiaTheme="majorEastAsia" w:hAnsi="Tahoma" w:cstheme="majorBidi" w:hint="default"/>
      <w:b/>
      <w:bCs/>
      <w:sz w:val="24"/>
    </w:rPr>
  </w:style>
  <w:style w:type="character" w:customStyle="1" w:styleId="Rubrik4Char">
    <w:name w:val="Rubrik 4 Char"/>
    <w:basedOn w:val="Standardstycketeckensnitt"/>
    <w:link w:val="Rubrik4"/>
    <w:locked/>
    <w:rsid w:val="0047000B"/>
    <w:rPr>
      <w:rFonts w:ascii="Tahoma" w:eastAsiaTheme="majorEastAsia" w:hAnsi="Tahoma" w:cstheme="majorBidi" w:hint="default"/>
      <w:b/>
      <w:bCs/>
      <w:iCs/>
      <w:sz w:val="22"/>
      <w:szCs w:val="22"/>
    </w:rPr>
  </w:style>
  <w:style w:type="character" w:customStyle="1" w:styleId="Rubrik5Char">
    <w:name w:val="Rubrik 5 Char"/>
    <w:basedOn w:val="Standardstycketeckensnitt"/>
    <w:link w:val="Rubrik5"/>
    <w:uiPriority w:val="9"/>
    <w:locked/>
    <w:rsid w:val="0047000B"/>
    <w:rPr>
      <w:rFonts w:asciiTheme="majorHAnsi" w:eastAsiaTheme="majorEastAsia" w:hAnsiTheme="majorHAnsi" w:cstheme="majorBidi" w:hint="default"/>
      <w:color w:val="243F60" w:themeColor="accent1" w:themeShade="7F"/>
    </w:rPr>
  </w:style>
  <w:style w:type="character" w:customStyle="1" w:styleId="Rubrik6Char">
    <w:name w:val="Rubrik 6 Char"/>
    <w:basedOn w:val="Standardstycketeckensnitt"/>
    <w:link w:val="Rubrik6"/>
    <w:uiPriority w:val="9"/>
    <w:locked/>
    <w:rsid w:val="0047000B"/>
    <w:rPr>
      <w:rFonts w:asciiTheme="majorHAnsi" w:eastAsiaTheme="majorEastAsia" w:hAnsiTheme="majorHAnsi" w:cstheme="majorBidi" w:hint="default"/>
      <w:i/>
      <w:iCs/>
      <w:color w:val="243F60" w:themeColor="accent1" w:themeShade="7F"/>
    </w:rPr>
  </w:style>
  <w:style w:type="character" w:customStyle="1" w:styleId="Rubrik7Char">
    <w:name w:val="Rubrik 7 Char"/>
    <w:basedOn w:val="Standardstycketeckensnitt"/>
    <w:link w:val="Rubrik7"/>
    <w:uiPriority w:val="9"/>
    <w:semiHidden/>
    <w:locked/>
    <w:rsid w:val="0047000B"/>
    <w:rPr>
      <w:rFonts w:asciiTheme="majorHAnsi" w:eastAsiaTheme="majorEastAsia" w:hAnsiTheme="majorHAnsi" w:cstheme="majorBidi" w:hint="default"/>
      <w:i/>
      <w:iCs/>
      <w:color w:val="404040" w:themeColor="text1" w:themeTint="BF"/>
    </w:rPr>
  </w:style>
  <w:style w:type="character" w:customStyle="1" w:styleId="Rubrik8Char">
    <w:name w:val="Rubrik 8 Char"/>
    <w:basedOn w:val="Standardstycketeckensnitt"/>
    <w:link w:val="Rubrik8"/>
    <w:uiPriority w:val="9"/>
    <w:semiHidden/>
    <w:locked/>
    <w:rsid w:val="0047000B"/>
    <w:rPr>
      <w:rFonts w:asciiTheme="majorHAnsi" w:eastAsiaTheme="majorEastAsia" w:hAnsiTheme="majorHAnsi" w:cstheme="majorBidi" w:hint="default"/>
      <w:color w:val="4F81BD" w:themeColor="accent1"/>
      <w:sz w:val="20"/>
      <w:szCs w:val="20"/>
    </w:rPr>
  </w:style>
  <w:style w:type="character" w:customStyle="1" w:styleId="Rubrik9Char">
    <w:name w:val="Rubrik 9 Char"/>
    <w:basedOn w:val="Standardstycketeckensnitt"/>
    <w:link w:val="Rubrik9"/>
    <w:uiPriority w:val="9"/>
    <w:semiHidden/>
    <w:locked/>
    <w:rsid w:val="0047000B"/>
    <w:rPr>
      <w:rFonts w:asciiTheme="majorHAnsi" w:eastAsiaTheme="majorEastAsia" w:hAnsiTheme="majorHAnsi" w:cstheme="majorBidi" w:hint="default"/>
      <w:i/>
      <w:iCs/>
      <w:color w:val="404040" w:themeColor="text1" w:themeTint="BF"/>
      <w:sz w:val="20"/>
      <w:szCs w:val="20"/>
    </w:rPr>
  </w:style>
  <w:style w:type="paragraph" w:styleId="Innehll1">
    <w:name w:val="toc 1"/>
    <w:basedOn w:val="Normal"/>
    <w:next w:val="Normal"/>
    <w:autoRedefine/>
    <w:uiPriority w:val="39"/>
    <w:unhideWhenUsed/>
    <w:qFormat/>
    <w:rsid w:val="00AB3108"/>
    <w:rPr>
      <w:rFonts w:asciiTheme="minorHAnsi" w:hAnsiTheme="minorHAnsi"/>
      <w:sz w:val="22"/>
      <w:lang w:val="sv-SE" w:bidi="ar-SA"/>
    </w:rPr>
  </w:style>
  <w:style w:type="paragraph" w:styleId="Innehll2">
    <w:name w:val="toc 2"/>
    <w:basedOn w:val="Normal"/>
    <w:next w:val="Normal"/>
    <w:autoRedefine/>
    <w:uiPriority w:val="39"/>
    <w:unhideWhenUsed/>
    <w:qFormat/>
    <w:rsid w:val="00AB3108"/>
    <w:pPr>
      <w:ind w:left="221"/>
    </w:pPr>
    <w:rPr>
      <w:rFonts w:asciiTheme="minorHAnsi" w:hAnsiTheme="minorHAnsi"/>
      <w:sz w:val="22"/>
      <w:lang w:val="sv-SE" w:bidi="ar-SA"/>
    </w:rPr>
  </w:style>
  <w:style w:type="paragraph" w:styleId="Innehll3">
    <w:name w:val="toc 3"/>
    <w:basedOn w:val="Normal"/>
    <w:next w:val="Normal"/>
    <w:autoRedefine/>
    <w:uiPriority w:val="39"/>
    <w:unhideWhenUsed/>
    <w:qFormat/>
    <w:rsid w:val="00AB3108"/>
    <w:pPr>
      <w:ind w:left="442"/>
    </w:pPr>
    <w:rPr>
      <w:rFonts w:asciiTheme="minorHAnsi" w:hAnsiTheme="minorHAnsi"/>
      <w:sz w:val="22"/>
      <w:lang w:val="sv-SE" w:bidi="ar-SA"/>
    </w:rPr>
  </w:style>
  <w:style w:type="paragraph" w:styleId="Innehll4">
    <w:name w:val="toc 4"/>
    <w:basedOn w:val="Normal"/>
    <w:next w:val="Normal"/>
    <w:autoRedefine/>
    <w:uiPriority w:val="39"/>
    <w:unhideWhenUsed/>
    <w:rsid w:val="00AB3108"/>
    <w:pPr>
      <w:ind w:left="601"/>
    </w:pPr>
  </w:style>
  <w:style w:type="paragraph" w:styleId="Innehll5">
    <w:name w:val="toc 5"/>
    <w:basedOn w:val="Normal"/>
    <w:next w:val="Normal"/>
    <w:autoRedefine/>
    <w:uiPriority w:val="39"/>
    <w:unhideWhenUsed/>
    <w:rsid w:val="00AB3108"/>
    <w:pPr>
      <w:ind w:left="879"/>
    </w:pPr>
    <w:rPr>
      <w:rFonts w:asciiTheme="minorHAnsi" w:hAnsiTheme="minorHAnsi"/>
      <w:sz w:val="22"/>
      <w:lang w:val="sv-SE" w:eastAsia="sv-SE" w:bidi="ar-SA"/>
    </w:rPr>
  </w:style>
  <w:style w:type="paragraph" w:styleId="Innehll6">
    <w:name w:val="toc 6"/>
    <w:basedOn w:val="Normal"/>
    <w:next w:val="Normal"/>
    <w:autoRedefine/>
    <w:uiPriority w:val="39"/>
    <w:unhideWhenUsed/>
    <w:rsid w:val="0047000B"/>
    <w:pPr>
      <w:spacing w:after="100"/>
      <w:ind w:left="1100"/>
    </w:pPr>
    <w:rPr>
      <w:rFonts w:asciiTheme="minorHAnsi" w:hAnsiTheme="minorHAnsi"/>
      <w:sz w:val="22"/>
      <w:lang w:val="sv-SE" w:eastAsia="sv-SE" w:bidi="ar-SA"/>
    </w:rPr>
  </w:style>
  <w:style w:type="paragraph" w:styleId="Innehll7">
    <w:name w:val="toc 7"/>
    <w:basedOn w:val="Normal"/>
    <w:next w:val="Normal"/>
    <w:autoRedefine/>
    <w:uiPriority w:val="39"/>
    <w:unhideWhenUsed/>
    <w:rsid w:val="0047000B"/>
    <w:pPr>
      <w:spacing w:after="100"/>
      <w:ind w:left="1320"/>
    </w:pPr>
    <w:rPr>
      <w:rFonts w:asciiTheme="minorHAnsi" w:hAnsiTheme="minorHAnsi"/>
      <w:sz w:val="22"/>
      <w:lang w:val="sv-SE" w:eastAsia="sv-SE" w:bidi="ar-SA"/>
    </w:rPr>
  </w:style>
  <w:style w:type="paragraph" w:styleId="Innehll8">
    <w:name w:val="toc 8"/>
    <w:basedOn w:val="Normal"/>
    <w:next w:val="Normal"/>
    <w:autoRedefine/>
    <w:uiPriority w:val="39"/>
    <w:unhideWhenUsed/>
    <w:rsid w:val="0047000B"/>
    <w:pPr>
      <w:spacing w:after="100"/>
      <w:ind w:left="1540"/>
    </w:pPr>
    <w:rPr>
      <w:rFonts w:asciiTheme="minorHAnsi" w:hAnsiTheme="minorHAnsi"/>
      <w:sz w:val="22"/>
      <w:lang w:val="sv-SE" w:eastAsia="sv-SE" w:bidi="ar-SA"/>
    </w:rPr>
  </w:style>
  <w:style w:type="paragraph" w:styleId="Innehll9">
    <w:name w:val="toc 9"/>
    <w:basedOn w:val="Normal"/>
    <w:next w:val="Normal"/>
    <w:autoRedefine/>
    <w:uiPriority w:val="39"/>
    <w:unhideWhenUsed/>
    <w:rsid w:val="0047000B"/>
    <w:pPr>
      <w:spacing w:after="100"/>
      <w:ind w:left="1760"/>
    </w:pPr>
    <w:rPr>
      <w:rFonts w:asciiTheme="minorHAnsi" w:hAnsiTheme="minorHAnsi"/>
      <w:sz w:val="22"/>
      <w:lang w:val="sv-SE" w:eastAsia="sv-SE" w:bidi="ar-SA"/>
    </w:rPr>
  </w:style>
  <w:style w:type="paragraph" w:styleId="Kommentarer">
    <w:name w:val="annotation text"/>
    <w:basedOn w:val="Normal"/>
    <w:link w:val="KommentarerChar"/>
    <w:semiHidden/>
    <w:unhideWhenUsed/>
    <w:rsid w:val="0047000B"/>
    <w:pPr>
      <w:spacing w:line="240" w:lineRule="auto"/>
    </w:pPr>
    <w:rPr>
      <w:rFonts w:eastAsia="Times New Roman" w:cs="Times New Roman"/>
      <w:i/>
      <w:sz w:val="22"/>
      <w:szCs w:val="20"/>
      <w:lang w:eastAsia="sv-SE" w:bidi="ar-SA"/>
    </w:rPr>
  </w:style>
  <w:style w:type="character" w:customStyle="1" w:styleId="KommentarerChar">
    <w:name w:val="Kommentarer Char"/>
    <w:basedOn w:val="Standardstycketeckensnitt"/>
    <w:link w:val="Kommentarer"/>
    <w:semiHidden/>
    <w:locked/>
    <w:rsid w:val="0047000B"/>
    <w:rPr>
      <w:rFonts w:ascii="Tahoma" w:eastAsia="Times New Roman" w:hAnsi="Tahoma" w:cs="Times New Roman" w:hint="default"/>
      <w:i/>
      <w:iCs w:val="0"/>
      <w:sz w:val="22"/>
      <w:lang w:eastAsia="sv-SE" w:bidi="ar-SA"/>
    </w:rPr>
  </w:style>
  <w:style w:type="paragraph" w:styleId="Sidhuvud">
    <w:name w:val="header"/>
    <w:basedOn w:val="Normal"/>
    <w:link w:val="SidhuvudChar"/>
    <w:uiPriority w:val="99"/>
    <w:unhideWhenUsed/>
    <w:rsid w:val="0047000B"/>
    <w:pPr>
      <w:tabs>
        <w:tab w:val="center" w:pos="4536"/>
        <w:tab w:val="right" w:pos="9072"/>
      </w:tabs>
      <w:spacing w:line="240" w:lineRule="auto"/>
    </w:pPr>
  </w:style>
  <w:style w:type="character" w:customStyle="1" w:styleId="SidhuvudChar">
    <w:name w:val="Sidhuvud Char"/>
    <w:basedOn w:val="Standardstycketeckensnitt"/>
    <w:link w:val="Sidhuvud"/>
    <w:uiPriority w:val="99"/>
    <w:locked/>
    <w:rsid w:val="0047000B"/>
    <w:rPr>
      <w:rFonts w:ascii="Tahoma" w:hAnsi="Tahoma" w:cs="Tahoma" w:hint="default"/>
      <w:sz w:val="20"/>
    </w:rPr>
  </w:style>
  <w:style w:type="paragraph" w:styleId="Sidfot">
    <w:name w:val="footer"/>
    <w:basedOn w:val="Normal"/>
    <w:link w:val="SidfotChar"/>
    <w:uiPriority w:val="99"/>
    <w:unhideWhenUsed/>
    <w:rsid w:val="0047000B"/>
    <w:pPr>
      <w:tabs>
        <w:tab w:val="center" w:pos="4536"/>
        <w:tab w:val="right" w:pos="9072"/>
      </w:tabs>
      <w:spacing w:line="240" w:lineRule="auto"/>
    </w:pPr>
  </w:style>
  <w:style w:type="character" w:customStyle="1" w:styleId="SidfotChar">
    <w:name w:val="Sidfot Char"/>
    <w:basedOn w:val="Standardstycketeckensnitt"/>
    <w:link w:val="Sidfot"/>
    <w:uiPriority w:val="99"/>
    <w:locked/>
    <w:rsid w:val="0047000B"/>
    <w:rPr>
      <w:rFonts w:ascii="Tahoma" w:hAnsi="Tahoma" w:cs="Tahoma" w:hint="default"/>
      <w:sz w:val="20"/>
    </w:rPr>
  </w:style>
  <w:style w:type="paragraph" w:styleId="Beskrivning">
    <w:name w:val="caption"/>
    <w:basedOn w:val="Normal"/>
    <w:next w:val="Normal"/>
    <w:uiPriority w:val="35"/>
    <w:unhideWhenUsed/>
    <w:qFormat/>
    <w:rsid w:val="0047000B"/>
    <w:pPr>
      <w:spacing w:line="240" w:lineRule="auto"/>
    </w:pPr>
    <w:rPr>
      <w:b/>
      <w:bCs/>
      <w:color w:val="4F81BD" w:themeColor="accent1"/>
      <w:sz w:val="18"/>
      <w:szCs w:val="18"/>
    </w:rPr>
  </w:style>
  <w:style w:type="paragraph" w:styleId="Rubrik">
    <w:name w:val="Title"/>
    <w:basedOn w:val="Normal"/>
    <w:next w:val="Normal"/>
    <w:link w:val="RubrikChar"/>
    <w:uiPriority w:val="10"/>
    <w:qFormat/>
    <w:rsid w:val="004700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locked/>
    <w:rsid w:val="0047000B"/>
    <w:rPr>
      <w:rFonts w:asciiTheme="majorHAnsi" w:eastAsiaTheme="majorEastAsia" w:hAnsiTheme="majorHAnsi" w:cstheme="majorBidi" w:hint="default"/>
      <w:color w:val="17365D" w:themeColor="text2" w:themeShade="BF"/>
      <w:spacing w:val="5"/>
      <w:kern w:val="28"/>
      <w:sz w:val="52"/>
      <w:szCs w:val="52"/>
    </w:rPr>
  </w:style>
  <w:style w:type="paragraph" w:styleId="Underrubrik">
    <w:name w:val="Subtitle"/>
    <w:basedOn w:val="Normal"/>
    <w:next w:val="Normal"/>
    <w:link w:val="UnderrubrikChar"/>
    <w:uiPriority w:val="11"/>
    <w:qFormat/>
    <w:rsid w:val="0047000B"/>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locked/>
    <w:rsid w:val="0047000B"/>
    <w:rPr>
      <w:rFonts w:asciiTheme="majorHAnsi" w:eastAsiaTheme="majorEastAsia" w:hAnsiTheme="majorHAnsi" w:cstheme="majorBidi" w:hint="default"/>
      <w:i/>
      <w:iCs/>
      <w:color w:val="4F81BD" w:themeColor="accent1"/>
      <w:spacing w:val="15"/>
      <w:sz w:val="24"/>
      <w:szCs w:val="24"/>
    </w:rPr>
  </w:style>
  <w:style w:type="paragraph" w:styleId="Dokumentversikt">
    <w:name w:val="Document Map"/>
    <w:basedOn w:val="Normal"/>
    <w:link w:val="DokumentversiktChar"/>
    <w:uiPriority w:val="99"/>
    <w:semiHidden/>
    <w:unhideWhenUsed/>
    <w:rsid w:val="0047000B"/>
    <w:pPr>
      <w:spacing w:line="240" w:lineRule="auto"/>
    </w:pPr>
    <w:rPr>
      <w:rFonts w:cs="Tahoma"/>
      <w:sz w:val="16"/>
      <w:szCs w:val="16"/>
    </w:rPr>
  </w:style>
  <w:style w:type="character" w:customStyle="1" w:styleId="DokumentversiktChar">
    <w:name w:val="Dokumentöversikt Char"/>
    <w:basedOn w:val="Standardstycketeckensnitt"/>
    <w:link w:val="Dokumentversikt"/>
    <w:uiPriority w:val="99"/>
    <w:semiHidden/>
    <w:locked/>
    <w:rsid w:val="0047000B"/>
    <w:rPr>
      <w:rFonts w:ascii="Tahoma" w:hAnsi="Tahoma" w:cs="Tahoma" w:hint="default"/>
      <w:sz w:val="16"/>
      <w:szCs w:val="16"/>
    </w:rPr>
  </w:style>
  <w:style w:type="paragraph" w:styleId="Oformateradtext">
    <w:name w:val="Plain Text"/>
    <w:basedOn w:val="Normal"/>
    <w:link w:val="OformateradtextChar"/>
    <w:uiPriority w:val="99"/>
    <w:semiHidden/>
    <w:unhideWhenUsed/>
    <w:rsid w:val="0047000B"/>
    <w:pPr>
      <w:spacing w:line="240" w:lineRule="auto"/>
    </w:pPr>
    <w:rPr>
      <w:rFonts w:ascii="Consolas" w:eastAsiaTheme="minorHAnsi" w:hAnsi="Consolas"/>
      <w:sz w:val="21"/>
      <w:szCs w:val="21"/>
    </w:rPr>
  </w:style>
  <w:style w:type="character" w:customStyle="1" w:styleId="OformateradtextChar">
    <w:name w:val="Oformaterad text Char"/>
    <w:basedOn w:val="Standardstycketeckensnitt"/>
    <w:link w:val="Oformateradtext"/>
    <w:uiPriority w:val="99"/>
    <w:semiHidden/>
    <w:locked/>
    <w:rsid w:val="0047000B"/>
    <w:rPr>
      <w:rFonts w:ascii="Consolas" w:eastAsiaTheme="minorHAnsi" w:hAnsi="Consolas" w:cs="Consolas" w:hint="default"/>
      <w:sz w:val="21"/>
      <w:szCs w:val="21"/>
    </w:rPr>
  </w:style>
  <w:style w:type="paragraph" w:styleId="Ballongtext">
    <w:name w:val="Balloon Text"/>
    <w:basedOn w:val="Normal"/>
    <w:link w:val="BallongtextChar"/>
    <w:semiHidden/>
    <w:unhideWhenUsed/>
    <w:rsid w:val="0047000B"/>
    <w:pPr>
      <w:spacing w:line="240" w:lineRule="auto"/>
    </w:pPr>
    <w:rPr>
      <w:rFonts w:cs="Tahoma"/>
      <w:sz w:val="16"/>
      <w:szCs w:val="16"/>
    </w:rPr>
  </w:style>
  <w:style w:type="character" w:customStyle="1" w:styleId="BallongtextChar">
    <w:name w:val="Ballongtext Char"/>
    <w:basedOn w:val="Standardstycketeckensnitt"/>
    <w:link w:val="Ballongtext"/>
    <w:semiHidden/>
    <w:locked/>
    <w:rsid w:val="0047000B"/>
    <w:rPr>
      <w:rFonts w:ascii="Tahoma" w:hAnsi="Tahoma" w:cs="Tahoma" w:hint="default"/>
      <w:sz w:val="16"/>
      <w:szCs w:val="16"/>
    </w:rPr>
  </w:style>
  <w:style w:type="paragraph" w:styleId="Ingetavstnd">
    <w:name w:val="No Spacing"/>
    <w:uiPriority w:val="1"/>
    <w:qFormat/>
    <w:rsid w:val="0047000B"/>
    <w:rPr>
      <w:sz w:val="22"/>
      <w:szCs w:val="22"/>
    </w:rPr>
  </w:style>
  <w:style w:type="paragraph" w:styleId="Liststycke">
    <w:name w:val="List Paragraph"/>
    <w:basedOn w:val="Normal"/>
    <w:uiPriority w:val="34"/>
    <w:qFormat/>
    <w:rsid w:val="0047000B"/>
    <w:pPr>
      <w:ind w:left="720"/>
      <w:contextualSpacing/>
    </w:pPr>
  </w:style>
  <w:style w:type="paragraph" w:styleId="Citat">
    <w:name w:val="Quote"/>
    <w:basedOn w:val="Normal"/>
    <w:next w:val="Normal"/>
    <w:link w:val="CitatChar"/>
    <w:uiPriority w:val="29"/>
    <w:qFormat/>
    <w:rsid w:val="0047000B"/>
    <w:rPr>
      <w:i/>
      <w:iCs/>
      <w:color w:val="000000" w:themeColor="text1"/>
    </w:rPr>
  </w:style>
  <w:style w:type="character" w:customStyle="1" w:styleId="CitatChar">
    <w:name w:val="Citat Char"/>
    <w:basedOn w:val="Standardstycketeckensnitt"/>
    <w:link w:val="Citat"/>
    <w:uiPriority w:val="29"/>
    <w:locked/>
    <w:rsid w:val="0047000B"/>
    <w:rPr>
      <w:i/>
      <w:iCs/>
      <w:color w:val="000000" w:themeColor="text1"/>
    </w:rPr>
  </w:style>
  <w:style w:type="paragraph" w:styleId="Starktcitat">
    <w:name w:val="Intense Quote"/>
    <w:basedOn w:val="Normal"/>
    <w:next w:val="Normal"/>
    <w:link w:val="StarktcitatChar"/>
    <w:uiPriority w:val="30"/>
    <w:qFormat/>
    <w:rsid w:val="0047000B"/>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locked/>
    <w:rsid w:val="0047000B"/>
    <w:rPr>
      <w:b/>
      <w:bCs/>
      <w:i/>
      <w:iCs/>
      <w:color w:val="4F81BD" w:themeColor="accent1"/>
    </w:rPr>
  </w:style>
  <w:style w:type="paragraph" w:styleId="Innehllsfrteckningsrubrik">
    <w:name w:val="TOC Heading"/>
    <w:basedOn w:val="Rubrik1"/>
    <w:next w:val="Normal"/>
    <w:uiPriority w:val="39"/>
    <w:unhideWhenUsed/>
    <w:qFormat/>
    <w:rsid w:val="0047000B"/>
    <w:pPr>
      <w:outlineLvl w:val="9"/>
    </w:pPr>
  </w:style>
  <w:style w:type="paragraph" w:customStyle="1" w:styleId="Punkt">
    <w:name w:val="Punkt"/>
    <w:basedOn w:val="Normal"/>
    <w:rsid w:val="0047000B"/>
    <w:pPr>
      <w:tabs>
        <w:tab w:val="left" w:pos="397"/>
        <w:tab w:val="left" w:pos="720"/>
      </w:tabs>
      <w:overflowPunct w:val="0"/>
      <w:autoSpaceDE w:val="0"/>
      <w:autoSpaceDN w:val="0"/>
      <w:adjustRightInd w:val="0"/>
      <w:spacing w:line="240" w:lineRule="auto"/>
      <w:ind w:left="397" w:hanging="397"/>
    </w:pPr>
    <w:rPr>
      <w:rFonts w:eastAsia="Times New Roman" w:cs="Times New Roman"/>
      <w:sz w:val="24"/>
      <w:szCs w:val="20"/>
      <w:lang w:eastAsia="sv-SE" w:bidi="ar-SA"/>
    </w:rPr>
  </w:style>
  <w:style w:type="paragraph" w:customStyle="1" w:styleId="Viktigt">
    <w:name w:val="Viktigt"/>
    <w:basedOn w:val="Normal"/>
    <w:rsid w:val="0047000B"/>
    <w:pPr>
      <w:spacing w:line="240" w:lineRule="auto"/>
    </w:pPr>
    <w:rPr>
      <w:rFonts w:eastAsia="Times New Roman" w:cs="Times New Roman"/>
      <w:b/>
      <w:sz w:val="22"/>
      <w:szCs w:val="24"/>
      <w:lang w:eastAsia="sv-SE" w:bidi="ar-SA"/>
    </w:rPr>
  </w:style>
  <w:style w:type="paragraph" w:customStyle="1" w:styleId="progsyntax">
    <w:name w:val="prog_syntax"/>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body">
    <w:name w:val="body"/>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referencehead">
    <w:name w:val="reference_head"/>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definehead">
    <w:name w:val="define_head"/>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definetext">
    <w:name w:val="define_text"/>
    <w:basedOn w:val="Normal"/>
    <w:rsid w:val="0047000B"/>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paragraph" w:customStyle="1" w:styleId="LISPSAMPLE">
    <w:name w:val="LISPSAMPLE"/>
    <w:basedOn w:val="Oformateradtext"/>
    <w:qFormat/>
    <w:rsid w:val="00692BD8"/>
    <w:pPr>
      <w:tabs>
        <w:tab w:val="left" w:pos="3402"/>
      </w:tabs>
    </w:pPr>
    <w:rPr>
      <w:rFonts w:ascii="Courier New" w:hAnsi="Courier New" w:cs="Courier New"/>
    </w:rPr>
  </w:style>
  <w:style w:type="paragraph" w:customStyle="1" w:styleId="CNC">
    <w:name w:val="CNC"/>
    <w:basedOn w:val="Normal"/>
    <w:qFormat/>
    <w:rsid w:val="0047000B"/>
    <w:pPr>
      <w:shd w:val="pct10" w:color="auto" w:fill="auto"/>
      <w:spacing w:line="240" w:lineRule="auto"/>
    </w:pPr>
    <w:rPr>
      <w:rFonts w:ascii="Lucida Console" w:hAnsi="Lucida Console"/>
      <w:sz w:val="16"/>
    </w:rPr>
  </w:style>
  <w:style w:type="character" w:styleId="Diskretbetoning">
    <w:name w:val="Subtle Emphasis"/>
    <w:basedOn w:val="Standardstycketeckensnitt"/>
    <w:uiPriority w:val="19"/>
    <w:qFormat/>
    <w:rsid w:val="0047000B"/>
    <w:rPr>
      <w:i/>
      <w:iCs/>
      <w:color w:val="808080" w:themeColor="text1" w:themeTint="7F"/>
    </w:rPr>
  </w:style>
  <w:style w:type="character" w:styleId="Starkbetoning">
    <w:name w:val="Intense Emphasis"/>
    <w:basedOn w:val="Standardstycketeckensnitt"/>
    <w:uiPriority w:val="21"/>
    <w:qFormat/>
    <w:rsid w:val="0047000B"/>
    <w:rPr>
      <w:b/>
      <w:bCs/>
      <w:i/>
      <w:iCs/>
      <w:color w:val="4F81BD" w:themeColor="accent1"/>
    </w:rPr>
  </w:style>
  <w:style w:type="character" w:styleId="Diskretreferens">
    <w:name w:val="Subtle Reference"/>
    <w:basedOn w:val="Standardstycketeckensnitt"/>
    <w:uiPriority w:val="31"/>
    <w:qFormat/>
    <w:rsid w:val="0047000B"/>
    <w:rPr>
      <w:smallCaps/>
      <w:color w:val="C0504D" w:themeColor="accent2"/>
      <w:u w:val="single"/>
    </w:rPr>
  </w:style>
  <w:style w:type="character" w:styleId="Starkreferens">
    <w:name w:val="Intense Reference"/>
    <w:basedOn w:val="Standardstycketeckensnitt"/>
    <w:uiPriority w:val="32"/>
    <w:qFormat/>
    <w:rsid w:val="0047000B"/>
    <w:rPr>
      <w:b/>
      <w:bCs/>
      <w:smallCaps/>
      <w:color w:val="C0504D" w:themeColor="accent2"/>
      <w:spacing w:val="5"/>
      <w:u w:val="single"/>
    </w:rPr>
  </w:style>
  <w:style w:type="character" w:styleId="Bokenstitel">
    <w:name w:val="Book Title"/>
    <w:basedOn w:val="Standardstycketeckensnitt"/>
    <w:uiPriority w:val="33"/>
    <w:qFormat/>
    <w:rsid w:val="0047000B"/>
    <w:rPr>
      <w:b/>
      <w:bCs/>
      <w:smallCaps/>
      <w:spacing w:val="5"/>
    </w:rPr>
  </w:style>
  <w:style w:type="character" w:customStyle="1" w:styleId="courierbold">
    <w:name w:val="courierbold"/>
    <w:basedOn w:val="Standardstycketeckensnitt"/>
    <w:rsid w:val="0047000B"/>
  </w:style>
  <w:style w:type="character" w:customStyle="1" w:styleId="courier">
    <w:name w:val="courier"/>
    <w:basedOn w:val="Standardstycketeckensnitt"/>
    <w:rsid w:val="0047000B"/>
  </w:style>
  <w:style w:type="character" w:customStyle="1" w:styleId="sansbold">
    <w:name w:val="sans_bold"/>
    <w:basedOn w:val="Standardstycketeckensnitt"/>
    <w:rsid w:val="0047000B"/>
  </w:style>
  <w:style w:type="character" w:customStyle="1" w:styleId="sans">
    <w:name w:val="sans"/>
    <w:basedOn w:val="Standardstycketeckensnitt"/>
    <w:rsid w:val="0047000B"/>
  </w:style>
  <w:style w:type="table" w:styleId="Tabellrutnt">
    <w:name w:val="Table Grid"/>
    <w:basedOn w:val="Normaltabell"/>
    <w:rsid w:val="0047000B"/>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sreferens">
    <w:name w:val="annotation reference"/>
    <w:basedOn w:val="Standardstycketeckensnitt"/>
    <w:uiPriority w:val="99"/>
    <w:semiHidden/>
    <w:unhideWhenUsed/>
    <w:rsid w:val="00D37365"/>
    <w:rPr>
      <w:sz w:val="16"/>
      <w:szCs w:val="16"/>
    </w:rPr>
  </w:style>
  <w:style w:type="paragraph" w:styleId="Kommentarsmne">
    <w:name w:val="annotation subject"/>
    <w:basedOn w:val="Kommentarer"/>
    <w:next w:val="Kommentarer"/>
    <w:link w:val="KommentarsmneChar"/>
    <w:uiPriority w:val="99"/>
    <w:semiHidden/>
    <w:unhideWhenUsed/>
    <w:rsid w:val="00D37365"/>
    <w:rPr>
      <w:rFonts w:eastAsiaTheme="minorEastAsia" w:cstheme="minorBidi"/>
      <w:b/>
      <w:bCs/>
      <w:i w:val="0"/>
      <w:sz w:val="20"/>
      <w:lang w:eastAsia="en-US" w:bidi="en-US"/>
    </w:rPr>
  </w:style>
  <w:style w:type="character" w:customStyle="1" w:styleId="KommentarsmneChar">
    <w:name w:val="Kommentarsämne Char"/>
    <w:basedOn w:val="KommentarerChar"/>
    <w:link w:val="Kommentarsmne"/>
    <w:uiPriority w:val="99"/>
    <w:semiHidden/>
    <w:rsid w:val="00D37365"/>
    <w:rPr>
      <w:rFonts w:ascii="Tahoma" w:eastAsia="Times New Roman" w:hAnsi="Tahoma" w:cs="Times New Roman" w:hint="default"/>
      <w:b/>
      <w:bCs/>
      <w:i/>
      <w:iCs w:val="0"/>
      <w:sz w:val="22"/>
      <w:lang w:eastAsia="sv-SE" w:bidi="ar-SA"/>
    </w:rPr>
  </w:style>
  <w:style w:type="paragraph" w:customStyle="1" w:styleId="Function">
    <w:name w:val="Function"/>
    <w:basedOn w:val="Rubrik4"/>
    <w:link w:val="FunctionChar"/>
    <w:rsid w:val="00C619E3"/>
    <w:pPr>
      <w:keepLines w:val="0"/>
      <w:shd w:val="clear" w:color="auto" w:fill="E0E0E0"/>
      <w:spacing w:before="240" w:after="60" w:line="240" w:lineRule="auto"/>
    </w:pPr>
    <w:rPr>
      <w:rFonts w:eastAsia="Times New Roman" w:cs="Times New Roman"/>
      <w:iCs w:val="0"/>
      <w:sz w:val="24"/>
      <w:szCs w:val="32"/>
      <w:lang w:val="sv-SE" w:eastAsia="sv-SE" w:bidi="ar-SA"/>
    </w:rPr>
  </w:style>
  <w:style w:type="character" w:customStyle="1" w:styleId="FunctionChar">
    <w:name w:val="Function Char"/>
    <w:basedOn w:val="Rubrik4Char"/>
    <w:link w:val="Function"/>
    <w:rsid w:val="00C619E3"/>
    <w:rPr>
      <w:rFonts w:ascii="Tahoma" w:eastAsia="Times New Roman" w:hAnsi="Tahoma" w:cs="Times New Roman" w:hint="default"/>
      <w:b/>
      <w:bCs/>
      <w:iCs/>
      <w:sz w:val="24"/>
      <w:szCs w:val="32"/>
      <w:shd w:val="clear" w:color="auto" w:fill="E0E0E0"/>
      <w:lang w:val="sv-SE" w:eastAsia="sv-SE" w:bidi="ar-SA"/>
    </w:rPr>
  </w:style>
  <w:style w:type="paragraph" w:styleId="Normalwebb">
    <w:name w:val="Normal (Web)"/>
    <w:basedOn w:val="Normal"/>
    <w:uiPriority w:val="99"/>
    <w:semiHidden/>
    <w:unhideWhenUsed/>
    <w:rsid w:val="004E3A31"/>
    <w:pPr>
      <w:spacing w:before="100" w:beforeAutospacing="1" w:after="100" w:afterAutospacing="1" w:line="240" w:lineRule="auto"/>
    </w:pPr>
    <w:rPr>
      <w:rFonts w:ascii="Times New Roman" w:eastAsia="Times New Roman" w:hAnsi="Times New Roman" w:cs="Times New Roman"/>
      <w:sz w:val="24"/>
      <w:szCs w:val="24"/>
      <w:lang w:val="sv-SE" w:eastAsia="sv-SE" w:bidi="ar-SA"/>
    </w:rPr>
  </w:style>
  <w:style w:type="character" w:customStyle="1" w:styleId="apple-converted-space">
    <w:name w:val="apple-converted-space"/>
    <w:basedOn w:val="Standardstycketeckensnitt"/>
    <w:rsid w:val="00747EEA"/>
  </w:style>
  <w:style w:type="character" w:styleId="Nmn">
    <w:name w:val="Mention"/>
    <w:basedOn w:val="Standardstycketeckensnitt"/>
    <w:uiPriority w:val="99"/>
    <w:semiHidden/>
    <w:unhideWhenUsed/>
    <w:rsid w:val="00875997"/>
    <w:rPr>
      <w:color w:val="2B579A"/>
      <w:shd w:val="clear" w:color="auto" w:fill="E6E6E6"/>
    </w:rPr>
  </w:style>
  <w:style w:type="character" w:styleId="Olstomnmnande">
    <w:name w:val="Unresolved Mention"/>
    <w:basedOn w:val="Standardstycketeckensnitt"/>
    <w:uiPriority w:val="99"/>
    <w:semiHidden/>
    <w:unhideWhenUsed/>
    <w:rsid w:val="00C32D3F"/>
    <w:rPr>
      <w:color w:val="808080"/>
      <w:shd w:val="clear" w:color="auto" w:fill="E6E6E6"/>
    </w:rPr>
  </w:style>
  <w:style w:type="character" w:styleId="HTML-skrivmaskin">
    <w:name w:val="HTML Typewriter"/>
    <w:basedOn w:val="Standardstycketeckensnitt"/>
    <w:uiPriority w:val="99"/>
    <w:semiHidden/>
    <w:unhideWhenUsed/>
    <w:rsid w:val="005726A0"/>
    <w:rPr>
      <w:rFonts w:ascii="Courier New" w:eastAsiaTheme="minorHAnsi"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8864">
      <w:bodyDiv w:val="1"/>
      <w:marLeft w:val="0"/>
      <w:marRight w:val="0"/>
      <w:marTop w:val="0"/>
      <w:marBottom w:val="0"/>
      <w:divBdr>
        <w:top w:val="none" w:sz="0" w:space="0" w:color="auto"/>
        <w:left w:val="none" w:sz="0" w:space="0" w:color="auto"/>
        <w:bottom w:val="none" w:sz="0" w:space="0" w:color="auto"/>
        <w:right w:val="none" w:sz="0" w:space="0" w:color="auto"/>
      </w:divBdr>
    </w:div>
    <w:div w:id="69695945">
      <w:bodyDiv w:val="1"/>
      <w:marLeft w:val="0"/>
      <w:marRight w:val="0"/>
      <w:marTop w:val="0"/>
      <w:marBottom w:val="0"/>
      <w:divBdr>
        <w:top w:val="none" w:sz="0" w:space="0" w:color="auto"/>
        <w:left w:val="none" w:sz="0" w:space="0" w:color="auto"/>
        <w:bottom w:val="none" w:sz="0" w:space="0" w:color="auto"/>
        <w:right w:val="none" w:sz="0" w:space="0" w:color="auto"/>
      </w:divBdr>
    </w:div>
    <w:div w:id="88166804">
      <w:bodyDiv w:val="1"/>
      <w:marLeft w:val="0"/>
      <w:marRight w:val="0"/>
      <w:marTop w:val="0"/>
      <w:marBottom w:val="0"/>
      <w:divBdr>
        <w:top w:val="none" w:sz="0" w:space="0" w:color="auto"/>
        <w:left w:val="none" w:sz="0" w:space="0" w:color="auto"/>
        <w:bottom w:val="none" w:sz="0" w:space="0" w:color="auto"/>
        <w:right w:val="none" w:sz="0" w:space="0" w:color="auto"/>
      </w:divBdr>
    </w:div>
    <w:div w:id="91558938">
      <w:bodyDiv w:val="1"/>
      <w:marLeft w:val="0"/>
      <w:marRight w:val="0"/>
      <w:marTop w:val="0"/>
      <w:marBottom w:val="0"/>
      <w:divBdr>
        <w:top w:val="none" w:sz="0" w:space="0" w:color="auto"/>
        <w:left w:val="none" w:sz="0" w:space="0" w:color="auto"/>
        <w:bottom w:val="none" w:sz="0" w:space="0" w:color="auto"/>
        <w:right w:val="none" w:sz="0" w:space="0" w:color="auto"/>
      </w:divBdr>
      <w:divsChild>
        <w:div w:id="1367683535">
          <w:marLeft w:val="0"/>
          <w:marRight w:val="0"/>
          <w:marTop w:val="0"/>
          <w:marBottom w:val="0"/>
          <w:divBdr>
            <w:top w:val="none" w:sz="0" w:space="0" w:color="auto"/>
            <w:left w:val="none" w:sz="0" w:space="0" w:color="auto"/>
            <w:bottom w:val="none" w:sz="0" w:space="0" w:color="auto"/>
            <w:right w:val="none" w:sz="0" w:space="0" w:color="auto"/>
          </w:divBdr>
        </w:div>
        <w:div w:id="1663924842">
          <w:marLeft w:val="0"/>
          <w:marRight w:val="0"/>
          <w:marTop w:val="0"/>
          <w:marBottom w:val="0"/>
          <w:divBdr>
            <w:top w:val="none" w:sz="0" w:space="0" w:color="auto"/>
            <w:left w:val="none" w:sz="0" w:space="0" w:color="auto"/>
            <w:bottom w:val="none" w:sz="0" w:space="0" w:color="auto"/>
            <w:right w:val="none" w:sz="0" w:space="0" w:color="auto"/>
          </w:divBdr>
        </w:div>
      </w:divsChild>
    </w:div>
    <w:div w:id="169836409">
      <w:bodyDiv w:val="1"/>
      <w:marLeft w:val="0"/>
      <w:marRight w:val="0"/>
      <w:marTop w:val="0"/>
      <w:marBottom w:val="0"/>
      <w:divBdr>
        <w:top w:val="none" w:sz="0" w:space="0" w:color="auto"/>
        <w:left w:val="none" w:sz="0" w:space="0" w:color="auto"/>
        <w:bottom w:val="none" w:sz="0" w:space="0" w:color="auto"/>
        <w:right w:val="none" w:sz="0" w:space="0" w:color="auto"/>
      </w:divBdr>
    </w:div>
    <w:div w:id="191386266">
      <w:bodyDiv w:val="1"/>
      <w:marLeft w:val="0"/>
      <w:marRight w:val="0"/>
      <w:marTop w:val="0"/>
      <w:marBottom w:val="0"/>
      <w:divBdr>
        <w:top w:val="none" w:sz="0" w:space="0" w:color="auto"/>
        <w:left w:val="none" w:sz="0" w:space="0" w:color="auto"/>
        <w:bottom w:val="none" w:sz="0" w:space="0" w:color="auto"/>
        <w:right w:val="none" w:sz="0" w:space="0" w:color="auto"/>
      </w:divBdr>
    </w:div>
    <w:div w:id="217936691">
      <w:bodyDiv w:val="1"/>
      <w:marLeft w:val="0"/>
      <w:marRight w:val="0"/>
      <w:marTop w:val="0"/>
      <w:marBottom w:val="0"/>
      <w:divBdr>
        <w:top w:val="none" w:sz="0" w:space="0" w:color="auto"/>
        <w:left w:val="none" w:sz="0" w:space="0" w:color="auto"/>
        <w:bottom w:val="none" w:sz="0" w:space="0" w:color="auto"/>
        <w:right w:val="none" w:sz="0" w:space="0" w:color="auto"/>
      </w:divBdr>
    </w:div>
    <w:div w:id="260183403">
      <w:bodyDiv w:val="1"/>
      <w:marLeft w:val="0"/>
      <w:marRight w:val="0"/>
      <w:marTop w:val="0"/>
      <w:marBottom w:val="0"/>
      <w:divBdr>
        <w:top w:val="none" w:sz="0" w:space="0" w:color="auto"/>
        <w:left w:val="none" w:sz="0" w:space="0" w:color="auto"/>
        <w:bottom w:val="none" w:sz="0" w:space="0" w:color="auto"/>
        <w:right w:val="none" w:sz="0" w:space="0" w:color="auto"/>
      </w:divBdr>
    </w:div>
    <w:div w:id="312223404">
      <w:bodyDiv w:val="1"/>
      <w:marLeft w:val="0"/>
      <w:marRight w:val="0"/>
      <w:marTop w:val="0"/>
      <w:marBottom w:val="0"/>
      <w:divBdr>
        <w:top w:val="none" w:sz="0" w:space="0" w:color="auto"/>
        <w:left w:val="none" w:sz="0" w:space="0" w:color="auto"/>
        <w:bottom w:val="none" w:sz="0" w:space="0" w:color="auto"/>
        <w:right w:val="none" w:sz="0" w:space="0" w:color="auto"/>
      </w:divBdr>
    </w:div>
    <w:div w:id="321858107">
      <w:bodyDiv w:val="1"/>
      <w:marLeft w:val="0"/>
      <w:marRight w:val="0"/>
      <w:marTop w:val="0"/>
      <w:marBottom w:val="0"/>
      <w:divBdr>
        <w:top w:val="none" w:sz="0" w:space="0" w:color="auto"/>
        <w:left w:val="none" w:sz="0" w:space="0" w:color="auto"/>
        <w:bottom w:val="none" w:sz="0" w:space="0" w:color="auto"/>
        <w:right w:val="none" w:sz="0" w:space="0" w:color="auto"/>
      </w:divBdr>
    </w:div>
    <w:div w:id="349994008">
      <w:bodyDiv w:val="1"/>
      <w:marLeft w:val="0"/>
      <w:marRight w:val="0"/>
      <w:marTop w:val="0"/>
      <w:marBottom w:val="0"/>
      <w:divBdr>
        <w:top w:val="none" w:sz="0" w:space="0" w:color="auto"/>
        <w:left w:val="none" w:sz="0" w:space="0" w:color="auto"/>
        <w:bottom w:val="none" w:sz="0" w:space="0" w:color="auto"/>
        <w:right w:val="none" w:sz="0" w:space="0" w:color="auto"/>
      </w:divBdr>
    </w:div>
    <w:div w:id="360471216">
      <w:bodyDiv w:val="1"/>
      <w:marLeft w:val="0"/>
      <w:marRight w:val="0"/>
      <w:marTop w:val="0"/>
      <w:marBottom w:val="0"/>
      <w:divBdr>
        <w:top w:val="none" w:sz="0" w:space="0" w:color="auto"/>
        <w:left w:val="none" w:sz="0" w:space="0" w:color="auto"/>
        <w:bottom w:val="none" w:sz="0" w:space="0" w:color="auto"/>
        <w:right w:val="none" w:sz="0" w:space="0" w:color="auto"/>
      </w:divBdr>
    </w:div>
    <w:div w:id="439955259">
      <w:bodyDiv w:val="1"/>
      <w:marLeft w:val="0"/>
      <w:marRight w:val="0"/>
      <w:marTop w:val="0"/>
      <w:marBottom w:val="0"/>
      <w:divBdr>
        <w:top w:val="none" w:sz="0" w:space="0" w:color="auto"/>
        <w:left w:val="none" w:sz="0" w:space="0" w:color="auto"/>
        <w:bottom w:val="none" w:sz="0" w:space="0" w:color="auto"/>
        <w:right w:val="none" w:sz="0" w:space="0" w:color="auto"/>
      </w:divBdr>
    </w:div>
    <w:div w:id="515273112">
      <w:bodyDiv w:val="1"/>
      <w:marLeft w:val="0"/>
      <w:marRight w:val="0"/>
      <w:marTop w:val="0"/>
      <w:marBottom w:val="0"/>
      <w:divBdr>
        <w:top w:val="none" w:sz="0" w:space="0" w:color="auto"/>
        <w:left w:val="none" w:sz="0" w:space="0" w:color="auto"/>
        <w:bottom w:val="none" w:sz="0" w:space="0" w:color="auto"/>
        <w:right w:val="none" w:sz="0" w:space="0" w:color="auto"/>
      </w:divBdr>
    </w:div>
    <w:div w:id="559904643">
      <w:bodyDiv w:val="1"/>
      <w:marLeft w:val="0"/>
      <w:marRight w:val="0"/>
      <w:marTop w:val="0"/>
      <w:marBottom w:val="0"/>
      <w:divBdr>
        <w:top w:val="none" w:sz="0" w:space="0" w:color="auto"/>
        <w:left w:val="none" w:sz="0" w:space="0" w:color="auto"/>
        <w:bottom w:val="none" w:sz="0" w:space="0" w:color="auto"/>
        <w:right w:val="none" w:sz="0" w:space="0" w:color="auto"/>
      </w:divBdr>
    </w:div>
    <w:div w:id="567152929">
      <w:bodyDiv w:val="1"/>
      <w:marLeft w:val="0"/>
      <w:marRight w:val="0"/>
      <w:marTop w:val="0"/>
      <w:marBottom w:val="0"/>
      <w:divBdr>
        <w:top w:val="none" w:sz="0" w:space="0" w:color="auto"/>
        <w:left w:val="none" w:sz="0" w:space="0" w:color="auto"/>
        <w:bottom w:val="none" w:sz="0" w:space="0" w:color="auto"/>
        <w:right w:val="none" w:sz="0" w:space="0" w:color="auto"/>
      </w:divBdr>
    </w:div>
    <w:div w:id="635909997">
      <w:bodyDiv w:val="1"/>
      <w:marLeft w:val="0"/>
      <w:marRight w:val="0"/>
      <w:marTop w:val="0"/>
      <w:marBottom w:val="0"/>
      <w:divBdr>
        <w:top w:val="none" w:sz="0" w:space="0" w:color="auto"/>
        <w:left w:val="none" w:sz="0" w:space="0" w:color="auto"/>
        <w:bottom w:val="none" w:sz="0" w:space="0" w:color="auto"/>
        <w:right w:val="none" w:sz="0" w:space="0" w:color="auto"/>
      </w:divBdr>
    </w:div>
    <w:div w:id="659888717">
      <w:bodyDiv w:val="1"/>
      <w:marLeft w:val="0"/>
      <w:marRight w:val="0"/>
      <w:marTop w:val="0"/>
      <w:marBottom w:val="0"/>
      <w:divBdr>
        <w:top w:val="none" w:sz="0" w:space="0" w:color="auto"/>
        <w:left w:val="none" w:sz="0" w:space="0" w:color="auto"/>
        <w:bottom w:val="none" w:sz="0" w:space="0" w:color="auto"/>
        <w:right w:val="none" w:sz="0" w:space="0" w:color="auto"/>
      </w:divBdr>
    </w:div>
    <w:div w:id="687828361">
      <w:bodyDiv w:val="1"/>
      <w:marLeft w:val="0"/>
      <w:marRight w:val="0"/>
      <w:marTop w:val="0"/>
      <w:marBottom w:val="0"/>
      <w:divBdr>
        <w:top w:val="none" w:sz="0" w:space="0" w:color="auto"/>
        <w:left w:val="none" w:sz="0" w:space="0" w:color="auto"/>
        <w:bottom w:val="none" w:sz="0" w:space="0" w:color="auto"/>
        <w:right w:val="none" w:sz="0" w:space="0" w:color="auto"/>
      </w:divBdr>
    </w:div>
    <w:div w:id="821043191">
      <w:bodyDiv w:val="1"/>
      <w:marLeft w:val="0"/>
      <w:marRight w:val="0"/>
      <w:marTop w:val="0"/>
      <w:marBottom w:val="0"/>
      <w:divBdr>
        <w:top w:val="none" w:sz="0" w:space="0" w:color="auto"/>
        <w:left w:val="none" w:sz="0" w:space="0" w:color="auto"/>
        <w:bottom w:val="none" w:sz="0" w:space="0" w:color="auto"/>
        <w:right w:val="none" w:sz="0" w:space="0" w:color="auto"/>
      </w:divBdr>
    </w:div>
    <w:div w:id="849221289">
      <w:bodyDiv w:val="1"/>
      <w:marLeft w:val="0"/>
      <w:marRight w:val="0"/>
      <w:marTop w:val="0"/>
      <w:marBottom w:val="0"/>
      <w:divBdr>
        <w:top w:val="none" w:sz="0" w:space="0" w:color="auto"/>
        <w:left w:val="none" w:sz="0" w:space="0" w:color="auto"/>
        <w:bottom w:val="none" w:sz="0" w:space="0" w:color="auto"/>
        <w:right w:val="none" w:sz="0" w:space="0" w:color="auto"/>
      </w:divBdr>
    </w:div>
    <w:div w:id="868225532">
      <w:bodyDiv w:val="1"/>
      <w:marLeft w:val="0"/>
      <w:marRight w:val="0"/>
      <w:marTop w:val="0"/>
      <w:marBottom w:val="0"/>
      <w:divBdr>
        <w:top w:val="none" w:sz="0" w:space="0" w:color="auto"/>
        <w:left w:val="none" w:sz="0" w:space="0" w:color="auto"/>
        <w:bottom w:val="none" w:sz="0" w:space="0" w:color="auto"/>
        <w:right w:val="none" w:sz="0" w:space="0" w:color="auto"/>
      </w:divBdr>
    </w:div>
    <w:div w:id="999846364">
      <w:bodyDiv w:val="1"/>
      <w:marLeft w:val="0"/>
      <w:marRight w:val="0"/>
      <w:marTop w:val="0"/>
      <w:marBottom w:val="0"/>
      <w:divBdr>
        <w:top w:val="none" w:sz="0" w:space="0" w:color="auto"/>
        <w:left w:val="none" w:sz="0" w:space="0" w:color="auto"/>
        <w:bottom w:val="none" w:sz="0" w:space="0" w:color="auto"/>
        <w:right w:val="none" w:sz="0" w:space="0" w:color="auto"/>
      </w:divBdr>
    </w:div>
    <w:div w:id="1035303664">
      <w:bodyDiv w:val="1"/>
      <w:marLeft w:val="0"/>
      <w:marRight w:val="0"/>
      <w:marTop w:val="0"/>
      <w:marBottom w:val="0"/>
      <w:divBdr>
        <w:top w:val="none" w:sz="0" w:space="0" w:color="auto"/>
        <w:left w:val="none" w:sz="0" w:space="0" w:color="auto"/>
        <w:bottom w:val="none" w:sz="0" w:space="0" w:color="auto"/>
        <w:right w:val="none" w:sz="0" w:space="0" w:color="auto"/>
      </w:divBdr>
    </w:div>
    <w:div w:id="1042947496">
      <w:bodyDiv w:val="1"/>
      <w:marLeft w:val="0"/>
      <w:marRight w:val="0"/>
      <w:marTop w:val="0"/>
      <w:marBottom w:val="0"/>
      <w:divBdr>
        <w:top w:val="none" w:sz="0" w:space="0" w:color="auto"/>
        <w:left w:val="none" w:sz="0" w:space="0" w:color="auto"/>
        <w:bottom w:val="none" w:sz="0" w:space="0" w:color="auto"/>
        <w:right w:val="none" w:sz="0" w:space="0" w:color="auto"/>
      </w:divBdr>
    </w:div>
    <w:div w:id="1049761063">
      <w:bodyDiv w:val="1"/>
      <w:marLeft w:val="0"/>
      <w:marRight w:val="0"/>
      <w:marTop w:val="0"/>
      <w:marBottom w:val="0"/>
      <w:divBdr>
        <w:top w:val="none" w:sz="0" w:space="0" w:color="auto"/>
        <w:left w:val="none" w:sz="0" w:space="0" w:color="auto"/>
        <w:bottom w:val="none" w:sz="0" w:space="0" w:color="auto"/>
        <w:right w:val="none" w:sz="0" w:space="0" w:color="auto"/>
      </w:divBdr>
    </w:div>
    <w:div w:id="1078864713">
      <w:bodyDiv w:val="1"/>
      <w:marLeft w:val="0"/>
      <w:marRight w:val="0"/>
      <w:marTop w:val="0"/>
      <w:marBottom w:val="0"/>
      <w:divBdr>
        <w:top w:val="none" w:sz="0" w:space="0" w:color="auto"/>
        <w:left w:val="none" w:sz="0" w:space="0" w:color="auto"/>
        <w:bottom w:val="none" w:sz="0" w:space="0" w:color="auto"/>
        <w:right w:val="none" w:sz="0" w:space="0" w:color="auto"/>
      </w:divBdr>
    </w:div>
    <w:div w:id="1273437790">
      <w:bodyDiv w:val="1"/>
      <w:marLeft w:val="0"/>
      <w:marRight w:val="0"/>
      <w:marTop w:val="0"/>
      <w:marBottom w:val="0"/>
      <w:divBdr>
        <w:top w:val="none" w:sz="0" w:space="0" w:color="auto"/>
        <w:left w:val="none" w:sz="0" w:space="0" w:color="auto"/>
        <w:bottom w:val="none" w:sz="0" w:space="0" w:color="auto"/>
        <w:right w:val="none" w:sz="0" w:space="0" w:color="auto"/>
      </w:divBdr>
    </w:div>
    <w:div w:id="1324049882">
      <w:bodyDiv w:val="1"/>
      <w:marLeft w:val="0"/>
      <w:marRight w:val="0"/>
      <w:marTop w:val="0"/>
      <w:marBottom w:val="0"/>
      <w:divBdr>
        <w:top w:val="none" w:sz="0" w:space="0" w:color="auto"/>
        <w:left w:val="none" w:sz="0" w:space="0" w:color="auto"/>
        <w:bottom w:val="none" w:sz="0" w:space="0" w:color="auto"/>
        <w:right w:val="none" w:sz="0" w:space="0" w:color="auto"/>
      </w:divBdr>
    </w:div>
    <w:div w:id="1340230171">
      <w:bodyDiv w:val="1"/>
      <w:marLeft w:val="0"/>
      <w:marRight w:val="0"/>
      <w:marTop w:val="0"/>
      <w:marBottom w:val="0"/>
      <w:divBdr>
        <w:top w:val="none" w:sz="0" w:space="0" w:color="auto"/>
        <w:left w:val="none" w:sz="0" w:space="0" w:color="auto"/>
        <w:bottom w:val="none" w:sz="0" w:space="0" w:color="auto"/>
        <w:right w:val="none" w:sz="0" w:space="0" w:color="auto"/>
      </w:divBdr>
    </w:div>
    <w:div w:id="1342852146">
      <w:bodyDiv w:val="1"/>
      <w:marLeft w:val="0"/>
      <w:marRight w:val="0"/>
      <w:marTop w:val="0"/>
      <w:marBottom w:val="0"/>
      <w:divBdr>
        <w:top w:val="none" w:sz="0" w:space="0" w:color="auto"/>
        <w:left w:val="none" w:sz="0" w:space="0" w:color="auto"/>
        <w:bottom w:val="none" w:sz="0" w:space="0" w:color="auto"/>
        <w:right w:val="none" w:sz="0" w:space="0" w:color="auto"/>
      </w:divBdr>
    </w:div>
    <w:div w:id="1441335701">
      <w:bodyDiv w:val="1"/>
      <w:marLeft w:val="0"/>
      <w:marRight w:val="0"/>
      <w:marTop w:val="0"/>
      <w:marBottom w:val="0"/>
      <w:divBdr>
        <w:top w:val="none" w:sz="0" w:space="0" w:color="auto"/>
        <w:left w:val="none" w:sz="0" w:space="0" w:color="auto"/>
        <w:bottom w:val="none" w:sz="0" w:space="0" w:color="auto"/>
        <w:right w:val="none" w:sz="0" w:space="0" w:color="auto"/>
      </w:divBdr>
    </w:div>
    <w:div w:id="1463964460">
      <w:bodyDiv w:val="1"/>
      <w:marLeft w:val="0"/>
      <w:marRight w:val="0"/>
      <w:marTop w:val="0"/>
      <w:marBottom w:val="0"/>
      <w:divBdr>
        <w:top w:val="none" w:sz="0" w:space="0" w:color="auto"/>
        <w:left w:val="none" w:sz="0" w:space="0" w:color="auto"/>
        <w:bottom w:val="none" w:sz="0" w:space="0" w:color="auto"/>
        <w:right w:val="none" w:sz="0" w:space="0" w:color="auto"/>
      </w:divBdr>
    </w:div>
    <w:div w:id="1475103750">
      <w:bodyDiv w:val="1"/>
      <w:marLeft w:val="0"/>
      <w:marRight w:val="0"/>
      <w:marTop w:val="0"/>
      <w:marBottom w:val="0"/>
      <w:divBdr>
        <w:top w:val="none" w:sz="0" w:space="0" w:color="auto"/>
        <w:left w:val="none" w:sz="0" w:space="0" w:color="auto"/>
        <w:bottom w:val="none" w:sz="0" w:space="0" w:color="auto"/>
        <w:right w:val="none" w:sz="0" w:space="0" w:color="auto"/>
      </w:divBdr>
    </w:div>
    <w:div w:id="1542287051">
      <w:bodyDiv w:val="1"/>
      <w:marLeft w:val="0"/>
      <w:marRight w:val="0"/>
      <w:marTop w:val="0"/>
      <w:marBottom w:val="0"/>
      <w:divBdr>
        <w:top w:val="none" w:sz="0" w:space="0" w:color="auto"/>
        <w:left w:val="none" w:sz="0" w:space="0" w:color="auto"/>
        <w:bottom w:val="none" w:sz="0" w:space="0" w:color="auto"/>
        <w:right w:val="none" w:sz="0" w:space="0" w:color="auto"/>
      </w:divBdr>
    </w:div>
    <w:div w:id="1630864758">
      <w:bodyDiv w:val="1"/>
      <w:marLeft w:val="0"/>
      <w:marRight w:val="0"/>
      <w:marTop w:val="0"/>
      <w:marBottom w:val="0"/>
      <w:divBdr>
        <w:top w:val="none" w:sz="0" w:space="0" w:color="auto"/>
        <w:left w:val="none" w:sz="0" w:space="0" w:color="auto"/>
        <w:bottom w:val="none" w:sz="0" w:space="0" w:color="auto"/>
        <w:right w:val="none" w:sz="0" w:space="0" w:color="auto"/>
      </w:divBdr>
    </w:div>
    <w:div w:id="1708875550">
      <w:bodyDiv w:val="1"/>
      <w:marLeft w:val="0"/>
      <w:marRight w:val="0"/>
      <w:marTop w:val="0"/>
      <w:marBottom w:val="0"/>
      <w:divBdr>
        <w:top w:val="none" w:sz="0" w:space="0" w:color="auto"/>
        <w:left w:val="none" w:sz="0" w:space="0" w:color="auto"/>
        <w:bottom w:val="none" w:sz="0" w:space="0" w:color="auto"/>
        <w:right w:val="none" w:sz="0" w:space="0" w:color="auto"/>
      </w:divBdr>
    </w:div>
    <w:div w:id="1758482268">
      <w:bodyDiv w:val="1"/>
      <w:marLeft w:val="0"/>
      <w:marRight w:val="0"/>
      <w:marTop w:val="0"/>
      <w:marBottom w:val="0"/>
      <w:divBdr>
        <w:top w:val="none" w:sz="0" w:space="0" w:color="auto"/>
        <w:left w:val="none" w:sz="0" w:space="0" w:color="auto"/>
        <w:bottom w:val="none" w:sz="0" w:space="0" w:color="auto"/>
        <w:right w:val="none" w:sz="0" w:space="0" w:color="auto"/>
      </w:divBdr>
    </w:div>
    <w:div w:id="1772042821">
      <w:bodyDiv w:val="1"/>
      <w:marLeft w:val="0"/>
      <w:marRight w:val="0"/>
      <w:marTop w:val="0"/>
      <w:marBottom w:val="0"/>
      <w:divBdr>
        <w:top w:val="none" w:sz="0" w:space="0" w:color="auto"/>
        <w:left w:val="none" w:sz="0" w:space="0" w:color="auto"/>
        <w:bottom w:val="none" w:sz="0" w:space="0" w:color="auto"/>
        <w:right w:val="none" w:sz="0" w:space="0" w:color="auto"/>
      </w:divBdr>
    </w:div>
    <w:div w:id="1802961180">
      <w:bodyDiv w:val="1"/>
      <w:marLeft w:val="0"/>
      <w:marRight w:val="0"/>
      <w:marTop w:val="0"/>
      <w:marBottom w:val="0"/>
      <w:divBdr>
        <w:top w:val="none" w:sz="0" w:space="0" w:color="auto"/>
        <w:left w:val="none" w:sz="0" w:space="0" w:color="auto"/>
        <w:bottom w:val="none" w:sz="0" w:space="0" w:color="auto"/>
        <w:right w:val="none" w:sz="0" w:space="0" w:color="auto"/>
      </w:divBdr>
    </w:div>
    <w:div w:id="1822114877">
      <w:bodyDiv w:val="1"/>
      <w:marLeft w:val="0"/>
      <w:marRight w:val="0"/>
      <w:marTop w:val="0"/>
      <w:marBottom w:val="0"/>
      <w:divBdr>
        <w:top w:val="none" w:sz="0" w:space="0" w:color="auto"/>
        <w:left w:val="none" w:sz="0" w:space="0" w:color="auto"/>
        <w:bottom w:val="none" w:sz="0" w:space="0" w:color="auto"/>
        <w:right w:val="none" w:sz="0" w:space="0" w:color="auto"/>
      </w:divBdr>
    </w:div>
    <w:div w:id="1842163900">
      <w:bodyDiv w:val="1"/>
      <w:marLeft w:val="0"/>
      <w:marRight w:val="0"/>
      <w:marTop w:val="0"/>
      <w:marBottom w:val="0"/>
      <w:divBdr>
        <w:top w:val="none" w:sz="0" w:space="0" w:color="auto"/>
        <w:left w:val="none" w:sz="0" w:space="0" w:color="auto"/>
        <w:bottom w:val="none" w:sz="0" w:space="0" w:color="auto"/>
        <w:right w:val="none" w:sz="0" w:space="0" w:color="auto"/>
      </w:divBdr>
    </w:div>
    <w:div w:id="1873806661">
      <w:bodyDiv w:val="1"/>
      <w:marLeft w:val="0"/>
      <w:marRight w:val="0"/>
      <w:marTop w:val="0"/>
      <w:marBottom w:val="0"/>
      <w:divBdr>
        <w:top w:val="none" w:sz="0" w:space="0" w:color="auto"/>
        <w:left w:val="none" w:sz="0" w:space="0" w:color="auto"/>
        <w:bottom w:val="none" w:sz="0" w:space="0" w:color="auto"/>
        <w:right w:val="none" w:sz="0" w:space="0" w:color="auto"/>
      </w:divBdr>
    </w:div>
    <w:div w:id="1926496982">
      <w:bodyDiv w:val="1"/>
      <w:marLeft w:val="0"/>
      <w:marRight w:val="0"/>
      <w:marTop w:val="0"/>
      <w:marBottom w:val="0"/>
      <w:divBdr>
        <w:top w:val="none" w:sz="0" w:space="0" w:color="auto"/>
        <w:left w:val="none" w:sz="0" w:space="0" w:color="auto"/>
        <w:bottom w:val="none" w:sz="0" w:space="0" w:color="auto"/>
        <w:right w:val="none" w:sz="0" w:space="0" w:color="auto"/>
      </w:divBdr>
    </w:div>
    <w:div w:id="1948849357">
      <w:bodyDiv w:val="1"/>
      <w:marLeft w:val="0"/>
      <w:marRight w:val="0"/>
      <w:marTop w:val="0"/>
      <w:marBottom w:val="0"/>
      <w:divBdr>
        <w:top w:val="none" w:sz="0" w:space="0" w:color="auto"/>
        <w:left w:val="none" w:sz="0" w:space="0" w:color="auto"/>
        <w:bottom w:val="none" w:sz="0" w:space="0" w:color="auto"/>
        <w:right w:val="none" w:sz="0" w:space="0" w:color="auto"/>
      </w:divBdr>
    </w:div>
    <w:div w:id="2097092090">
      <w:bodyDiv w:val="1"/>
      <w:marLeft w:val="0"/>
      <w:marRight w:val="0"/>
      <w:marTop w:val="0"/>
      <w:marBottom w:val="0"/>
      <w:divBdr>
        <w:top w:val="none" w:sz="0" w:space="0" w:color="auto"/>
        <w:left w:val="none" w:sz="0" w:space="0" w:color="auto"/>
        <w:bottom w:val="none" w:sz="0" w:space="0" w:color="auto"/>
        <w:right w:val="none" w:sz="0" w:space="0" w:color="auto"/>
      </w:divBdr>
    </w:div>
    <w:div w:id="211243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MYTEMP" TargetMode="External"/><Relationship Id="rId21" Type="http://schemas.openxmlformats.org/officeDocument/2006/relationships/image" Target="media/image14.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yperlink" Target="https://www.screencast.com/t/bUawqa7j1bO" TargetMode="External"/><Relationship Id="rId89"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png"/><Relationship Id="rId79" Type="http://schemas.openxmlformats.org/officeDocument/2006/relationships/hyperlink" Target="https://www.screencast.com/t/czs5yNh7" TargetMode="External"/><Relationship Id="rId5" Type="http://schemas.openxmlformats.org/officeDocument/2006/relationships/webSettings" Target="webSettings.xml"/><Relationship Id="rId90"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www.wiley.com/legacy/compbooks/graham/html4ed/appe/iso639.html" TargetMode="External"/><Relationship Id="rId30" Type="http://schemas.openxmlformats.org/officeDocument/2006/relationships/hyperlink" Target="SUBST" TargetMode="Externa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4.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6.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2.png"/><Relationship Id="rId83" Type="http://schemas.openxmlformats.org/officeDocument/2006/relationships/image" Target="media/image69.png"/><Relationship Id="rId88" Type="http://schemas.openxmlformats.org/officeDocument/2006/relationships/image" Target="media/image73.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hyperlink" Target="https://www.screencast.com/t/cd1hP55Cjfa" TargetMode="External"/><Relationship Id="rId78" Type="http://schemas.openxmlformats.org/officeDocument/2006/relationships/image" Target="media/image65.png"/><Relationship Id="rId81" Type="http://schemas.openxmlformats.org/officeDocument/2006/relationships/image" Target="media/image67.png"/><Relationship Id="rId86"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7.png"/><Relationship Id="rId34" Type="http://schemas.openxmlformats.org/officeDocument/2006/relationships/hyperlink" Target="http://www.igems.se/helpX.Y/" TargetMode="External"/><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STRTRIM" TargetMode="External"/><Relationship Id="rId24" Type="http://schemas.openxmlformats.org/officeDocument/2006/relationships/image" Target="media/image17.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2.png"/><Relationship Id="rId61" Type="http://schemas.openxmlformats.org/officeDocument/2006/relationships/image" Target="media/image49.png"/><Relationship Id="rId82" Type="http://schemas.openxmlformats.org/officeDocument/2006/relationships/image" Target="media/image68.png"/><Relationship Id="rId1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johansson\AppData\Roaming\Microsoft\Mallar\IGEMS-MAL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F86A10-5CF4-45D8-8886-3D7A5A53B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IGEMS-MALL.dotx</Template>
  <TotalTime>10106</TotalTime>
  <Pages>136</Pages>
  <Words>44680</Words>
  <Characters>236807</Characters>
  <Application>Microsoft Office Word</Application>
  <DocSecurity>0</DocSecurity>
  <Lines>1973</Lines>
  <Paragraphs>561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280926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 Johansson</dc:creator>
  <cp:lastModifiedBy>Joel Bergman</cp:lastModifiedBy>
  <cp:revision>692</cp:revision>
  <cp:lastPrinted>2020-05-19T07:05:00Z</cp:lastPrinted>
  <dcterms:created xsi:type="dcterms:W3CDTF">2011-10-28T06:38:00Z</dcterms:created>
  <dcterms:modified xsi:type="dcterms:W3CDTF">2024-07-05T08:18:00Z</dcterms:modified>
</cp:coreProperties>
</file>